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g" ContentType="image/jp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1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62" w:lineRule="auto"/>
        <w:ind w:left="3824" w:right="2762" w:firstLine="-115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.779495pt;margin-top:-9.284645pt;width:21.450881pt;height:44pt;mso-position-horizontal-relative:page;mso-position-vertical-relative:paragraph;z-index:-17227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343434"/>
                      <w:spacing w:val="0"/>
                      <w:w w:val="175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1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15"/>
        </w:rPr>
        <w:t>G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325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1" w:lineRule="exact"/>
        <w:ind w:left="871" w:right="-20"/>
        <w:jc w:val="left"/>
        <w:tabs>
          <w:tab w:pos="3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15"/>
          <w:position w:val="1"/>
        </w:rPr>
        <w:t>IZMIR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7" w:lineRule="exact"/>
        <w:ind w:left="598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43434"/>
          <w:spacing w:val="0"/>
          <w:w w:val="103"/>
          <w:b/>
          <w:bCs/>
          <w:position w:val="-3"/>
        </w:rPr>
        <w:t>BÜYÜKfEHIR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left="646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</w:rPr>
        <w:t>BELE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</w:rPr>
        <w:t>D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16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</w:rPr>
        <w:t>YESI</w:t>
      </w:r>
      <w:r>
        <w:rPr>
          <w:rFonts w:ascii="Arial" w:hAnsi="Arial" w:cs="Arial" w:eastAsia="Arial"/>
          <w:sz w:val="15"/>
          <w:szCs w:val="15"/>
          <w:color w:val="343434"/>
          <w:spacing w:val="-28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14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2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1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2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1" w:after="0" w:line="244" w:lineRule="auto"/>
        <w:ind w:left="129" w:right="1569" w:firstLine="-10"/>
        <w:jc w:val="left"/>
        <w:tabs>
          <w:tab w:pos="1500" w:val="left"/>
          <w:tab w:pos="3220" w:val="left"/>
          <w:tab w:pos="4560" w:val="left"/>
          <w:tab w:pos="560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99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w w:val="98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0"/>
        </w:rPr>
        <w:t>l/03/20ı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  <w:position w:val="0"/>
        </w:rPr>
        <w:t>Bildi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91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7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18:13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4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e!: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69"/>
          <w:position w:val="0"/>
        </w:rPr>
        <w:t>o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6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99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0"/>
        </w:rPr>
        <w:t>l/03/20ı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ı600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Bildjrim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Kona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944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41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129" w:right="-20"/>
        <w:jc w:val="left"/>
        <w:tabs>
          <w:tab w:pos="1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944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24" w:right="-69"/>
        <w:jc w:val="left"/>
        <w:tabs>
          <w:tab w:pos="1500" w:val="left"/>
          <w:tab w:pos="4080" w:val="left"/>
          <w:tab w:pos="7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8"/>
          <w:position w:val="-1"/>
        </w:rPr>
        <w:t>:Bina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1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Sınıfı:A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43434"/>
          <w:spacing w:val="0"/>
          <w:w w:val="136"/>
        </w:rPr>
        <w:t>"</w:t>
      </w:r>
      <w:r>
        <w:rPr>
          <w:rFonts w:ascii="Arial" w:hAnsi="Arial" w:cs="Arial" w:eastAsia="Arial"/>
          <w:sz w:val="16"/>
          <w:szCs w:val="16"/>
          <w:color w:val="343434"/>
          <w:spacing w:val="24"/>
          <w:w w:val="136"/>
        </w:rPr>
        <w:t> </w:t>
      </w:r>
      <w:r>
        <w:rPr>
          <w:rFonts w:ascii="Arial" w:hAnsi="Arial" w:cs="Arial" w:eastAsia="Arial"/>
          <w:sz w:val="16"/>
          <w:szCs w:val="16"/>
          <w:color w:val="646464"/>
          <w:spacing w:val="0"/>
          <w:w w:val="164"/>
        </w:rPr>
        <w:t>'"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320"/>
          <w:cols w:num="2" w:equalWidth="0">
            <w:col w:w="9946" w:space="62"/>
            <w:col w:w="1472"/>
          </w:cols>
        </w:sectPr>
      </w:pPr>
      <w:rPr/>
    </w:p>
    <w:p>
      <w:pPr>
        <w:spacing w:before="10" w:after="0" w:line="240" w:lineRule="auto"/>
        <w:ind w:left="124" w:right="-20"/>
        <w:jc w:val="left"/>
        <w:tabs>
          <w:tab w:pos="3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9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5"/>
          <w:w w:val="9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1"/>
        </w:rPr>
        <w:t>pını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3680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07" w:lineRule="exact"/>
        <w:ind w:left="3651" w:right="211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94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6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-6"/>
          <w:w w:val="107"/>
          <w:position w:val="-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  <w:position w:val="-1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93" w:lineRule="exact"/>
        <w:ind w:left="4001" w:right="-20"/>
        <w:jc w:val="left"/>
        <w:tabs>
          <w:tab w:pos="4480" w:val="left"/>
          <w:tab w:pos="5100" w:val="left"/>
        </w:tabs>
        <w:rPr>
          <w:rFonts w:ascii="Arial" w:hAnsi="Arial" w:cs="Arial" w:eastAsia="Arial"/>
          <w:sz w:val="44"/>
          <w:szCs w:val="4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0"/>
          <w:w w:val="100"/>
          <w:position w:val="7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-57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0"/>
          <w:w w:val="100"/>
          <w:position w:val="7"/>
        </w:rPr>
      </w:r>
      <w:r>
        <w:rPr>
          <w:rFonts w:ascii="Arial" w:hAnsi="Arial" w:cs="Arial" w:eastAsia="Arial"/>
          <w:sz w:val="44"/>
          <w:szCs w:val="44"/>
          <w:color w:val="4D4F4F"/>
          <w:spacing w:val="0"/>
          <w:w w:val="54"/>
          <w:position w:val="-3"/>
        </w:rPr>
        <w:t>ı</w:t>
      </w:r>
      <w:r>
        <w:rPr>
          <w:rFonts w:ascii="Arial" w:hAnsi="Arial" w:cs="Arial" w:eastAsia="Arial"/>
          <w:sz w:val="44"/>
          <w:szCs w:val="44"/>
          <w:color w:val="4D4F4F"/>
          <w:spacing w:val="-57"/>
          <w:w w:val="54"/>
          <w:position w:val="-3"/>
        </w:rPr>
        <w:t> </w:t>
      </w:r>
      <w:r>
        <w:rPr>
          <w:rFonts w:ascii="Arial" w:hAnsi="Arial" w:cs="Arial" w:eastAsia="Arial"/>
          <w:sz w:val="44"/>
          <w:szCs w:val="44"/>
          <w:color w:val="4D4F4F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4"/>
          <w:szCs w:val="44"/>
          <w:color w:val="4D4F4F"/>
          <w:spacing w:val="0"/>
          <w:w w:val="100"/>
          <w:position w:val="-3"/>
        </w:rPr>
      </w:r>
      <w:r>
        <w:rPr>
          <w:rFonts w:ascii="Arial" w:hAnsi="Arial" w:cs="Arial" w:eastAsia="Arial"/>
          <w:sz w:val="44"/>
          <w:szCs w:val="44"/>
          <w:color w:val="646464"/>
          <w:spacing w:val="0"/>
          <w:w w:val="54"/>
          <w:position w:val="-3"/>
        </w:rPr>
        <w:t>ı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w w:val="97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9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2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-21"/>
          <w:w w:val="12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5"/>
        </w:rPr>
        <w:t>--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320"/>
          <w:cols w:num="2" w:equalWidth="0">
            <w:col w:w="6296" w:space="505"/>
            <w:col w:w="4679"/>
          </w:cols>
        </w:sectPr>
      </w:pPr>
      <w:rPr/>
    </w:p>
    <w:p>
      <w:pPr>
        <w:spacing w:before="0" w:after="0" w:line="199" w:lineRule="exact"/>
        <w:ind w:left="124" w:right="-20"/>
        <w:jc w:val="left"/>
        <w:tabs>
          <w:tab w:pos="2160" w:val="left"/>
          <w:tab w:pos="5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Şevi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78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2"/>
          <w:w w:val="78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Harndi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ÇOŞ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  <w:position w:val="0"/>
        </w:rPr>
        <w:t>UN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2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KARADENİZ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21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AKBULUT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239" w:right="-20"/>
        <w:jc w:val="left"/>
        <w:tabs>
          <w:tab w:pos="472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48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2"/>
          <w:w w:val="1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18:14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2" w:lineRule="auto"/>
        <w:ind w:left="85" w:right="3403" w:firstLine="-10"/>
        <w:jc w:val="right"/>
        <w:tabs>
          <w:tab w:pos="2120" w:val="left"/>
          <w:tab w:pos="4680" w:val="left"/>
          <w:tab w:pos="7160" w:val="left"/>
          <w:tab w:pos="7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2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14" w:lineRule="exact"/>
        <w:ind w:right="3403"/>
        <w:jc w:val="right"/>
        <w:tabs>
          <w:tab w:pos="2540" w:val="left"/>
          <w:tab w:pos="5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40" w:bottom="280" w:left="120" w:right="320"/>
        </w:sectPr>
      </w:pPr>
      <w:rPr/>
    </w:p>
    <w:p>
      <w:pPr>
        <w:spacing w:before="25" w:after="0" w:line="247" w:lineRule="auto"/>
        <w:ind w:left="2182" w:right="1071" w:firstLine="-206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8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2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1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9" w:after="0" w:line="214" w:lineRule="exact"/>
        <w:ind w:left="2182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right="-20"/>
        <w:jc w:val="left"/>
        <w:tabs>
          <w:tab w:pos="2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JAraç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320"/>
          <w:cols w:num="2" w:equalWidth="0">
            <w:col w:w="4354" w:space="360"/>
            <w:col w:w="6766"/>
          </w:cols>
        </w:sectPr>
      </w:pPr>
      <w:rPr/>
    </w:p>
    <w:p>
      <w:pPr>
        <w:spacing w:before="30" w:after="0" w:line="247" w:lineRule="auto"/>
        <w:ind w:left="124" w:right="2993" w:firstLine="-1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varıldığında;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4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1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2178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9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2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9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5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pılmadı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23" w:lineRule="exact"/>
        <w:ind w:left="119" w:right="-20"/>
        <w:jc w:val="left"/>
        <w:tabs>
          <w:tab w:pos="5440" w:val="left"/>
          <w:tab w:pos="6640" w:val="left"/>
          <w:tab w:pos="8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1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-1"/>
        </w:rPr>
        <w:t>jK.K.T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6" w:lineRule="exact"/>
        <w:ind w:left="5624" w:right="-20"/>
        <w:jc w:val="left"/>
        <w:tabs>
          <w:tab w:pos="6640" w:val="left"/>
          <w:tab w:pos="7020" w:val="left"/>
          <w:tab w:pos="8160" w:val="left"/>
          <w:tab w:pos="874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4D4F4F"/>
          <w:spacing w:val="-2"/>
          <w:w w:val="60"/>
          <w:position w:val="1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0"/>
          <w:w w:val="60"/>
          <w:position w:val="1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-27"/>
          <w:w w:val="60"/>
          <w:position w:val="1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0"/>
          <w:w w:val="100"/>
          <w:position w:val="1"/>
        </w:rPr>
      </w:r>
      <w:r>
        <w:rPr>
          <w:rFonts w:ascii="Arial" w:hAnsi="Arial" w:cs="Arial" w:eastAsia="Arial"/>
          <w:sz w:val="31"/>
          <w:szCs w:val="31"/>
          <w:color w:val="343434"/>
          <w:spacing w:val="0"/>
          <w:w w:val="60"/>
          <w:position w:val="-1"/>
        </w:rPr>
        <w:t>ı</w:t>
      </w:r>
      <w:r>
        <w:rPr>
          <w:rFonts w:ascii="Arial" w:hAnsi="Arial" w:cs="Arial" w:eastAsia="Arial"/>
          <w:sz w:val="31"/>
          <w:szCs w:val="31"/>
          <w:color w:val="34343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1"/>
          <w:szCs w:val="31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82"/>
          <w:position w:val="3"/>
        </w:rPr>
        <w:t>--</w:t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100"/>
          <w:position w:val="-1"/>
        </w:rPr>
        <w:t>J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1"/>
          <w:szCs w:val="31"/>
          <w:color w:val="4D4F4F"/>
          <w:spacing w:val="-2"/>
          <w:w w:val="67"/>
          <w:position w:val="1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0"/>
          <w:w w:val="61"/>
          <w:position w:val="1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115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Yangında;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aspratö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tesisatı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5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-4"/>
          <w:w w:val="105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0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24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250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</w:rPr>
        <w:t>TL.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21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</w:rPr>
        <w:t>!.katındaki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muıtfak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7" w:lineRule="auto"/>
        <w:ind w:left="2168" w:right="60" w:firstLine="-2049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soruşturmada;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aspratö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tesisatını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-6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eskime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sebeblerde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yapması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neticesi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2" w:lineRule="auto"/>
        <w:ind w:left="115" w:right="3739"/>
        <w:jc w:val="left"/>
        <w:tabs>
          <w:tab w:pos="216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6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11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--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-2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--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0" w:lineRule="atLeast"/>
        <w:ind w:left="100" w:right="5669" w:firstLine="14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0"/>
        </w:rPr>
        <w:t>KARADENİZ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0"/>
        </w:rPr>
        <w:t>edilmişti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6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93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  <w:position w:val="0"/>
        </w:rPr>
        <w:t>ire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lim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320"/>
        </w:sectPr>
      </w:pPr>
      <w:rPr/>
    </w:p>
    <w:p>
      <w:pPr>
        <w:spacing w:before="0" w:after="0" w:line="324" w:lineRule="exact"/>
        <w:ind w:left="100" w:right="-94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35"/>
          <w:szCs w:val="35"/>
          <w:color w:val="4D4F4F"/>
          <w:spacing w:val="-211"/>
          <w:w w:val="76"/>
        </w:rPr>
        <w:t>E</w:t>
      </w:r>
      <w:r>
        <w:rPr>
          <w:rFonts w:ascii="Times New Roman" w:hAnsi="Times New Roman" w:cs="Times New Roman" w:eastAsia="Times New Roman"/>
          <w:sz w:val="27"/>
          <w:szCs w:val="27"/>
          <w:color w:val="747474"/>
          <w:spacing w:val="0"/>
          <w:w w:val="68"/>
          <w:position w:val="-3"/>
        </w:rPr>
        <w:t>,..</w:t>
      </w:r>
      <w:r>
        <w:rPr>
          <w:rFonts w:ascii="Times New Roman" w:hAnsi="Times New Roman" w:cs="Times New Roman" w:eastAsia="Times New Roman"/>
          <w:sz w:val="27"/>
          <w:szCs w:val="27"/>
          <w:color w:val="747474"/>
          <w:spacing w:val="-93"/>
          <w:w w:val="68"/>
          <w:position w:val="-3"/>
        </w:rPr>
        <w:t>_</w:t>
      </w:r>
      <w:r>
        <w:rPr>
          <w:rFonts w:ascii="Times New Roman" w:hAnsi="Times New Roman" w:cs="Times New Roman" w:eastAsia="Times New Roman"/>
          <w:sz w:val="35"/>
          <w:szCs w:val="35"/>
          <w:color w:val="4D4F4F"/>
          <w:spacing w:val="-86"/>
          <w:w w:val="77"/>
          <w:position w:val="0"/>
        </w:rPr>
        <w:t>k</w:t>
      </w:r>
      <w:r>
        <w:rPr>
          <w:rFonts w:ascii="Times New Roman" w:hAnsi="Times New Roman" w:cs="Times New Roman" w:eastAsia="Times New Roman"/>
          <w:sz w:val="27"/>
          <w:szCs w:val="27"/>
          <w:color w:val="747474"/>
          <w:spacing w:val="0"/>
          <w:w w:val="68"/>
          <w:position w:val="-3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64" w:after="0" w:line="240" w:lineRule="auto"/>
        <w:ind w:right="-20"/>
        <w:jc w:val="left"/>
        <w:tabs>
          <w:tab w:pos="1460" w:val="left"/>
          <w:tab w:pos="5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98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17"/>
          <w:position w:val="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3"/>
          <w:position w:val="1"/>
        </w:rPr>
        <w:t>nUşO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11/0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-3"/>
          <w:w w:val="100"/>
          <w:position w:val="1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-3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0"/>
        </w:rPr>
        <w:t>18:35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320"/>
          <w:cols w:num="2" w:equalWidth="0">
            <w:col w:w="376" w:space="322"/>
            <w:col w:w="10782"/>
          </w:cols>
        </w:sectPr>
      </w:pPr>
      <w:rPr/>
    </w:p>
    <w:p>
      <w:pPr>
        <w:spacing w:before="0" w:after="0" w:line="194" w:lineRule="exact"/>
        <w:ind w:left="20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9" w:lineRule="exact"/>
        <w:ind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9" w:lineRule="exact"/>
        <w:ind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w w:val="104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320"/>
          <w:cols w:num="5" w:equalWidth="0">
            <w:col w:w="671" w:space="353"/>
            <w:col w:w="294" w:space="223"/>
            <w:col w:w="489" w:space="138"/>
            <w:col w:w="2572" w:space="3904"/>
            <w:col w:w="2836"/>
          </w:cols>
        </w:sectPr>
      </w:pPr>
      <w:rPr/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320"/>
        </w:sectPr>
      </w:pPr>
      <w:rPr/>
    </w:p>
    <w:p>
      <w:pPr>
        <w:spacing w:before="40" w:after="0" w:line="240" w:lineRule="auto"/>
        <w:ind w:left="2316" w:right="-73"/>
        <w:jc w:val="left"/>
        <w:tabs>
          <w:tab w:pos="5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238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40" w:lineRule="auto"/>
        <w:ind w:left="-41" w:right="1534"/>
        <w:jc w:val="center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4D4F4F"/>
          <w:spacing w:val="-49"/>
          <w:w w:val="65"/>
          <w:b/>
          <w:bCs/>
        </w:rPr>
        <w:t>1</w:t>
      </w:r>
      <w:r>
        <w:rPr>
          <w:rFonts w:ascii="Arial" w:hAnsi="Arial" w:cs="Arial" w:eastAsia="Arial"/>
          <w:sz w:val="28"/>
          <w:szCs w:val="28"/>
          <w:color w:val="4D4F4F"/>
          <w:spacing w:val="0"/>
          <w:w w:val="370"/>
          <w:b/>
          <w:bCs/>
        </w:rPr>
        <w:t>.</w:t>
      </w:r>
      <w:r>
        <w:rPr>
          <w:rFonts w:ascii="Arial" w:hAnsi="Arial" w:cs="Arial" w:eastAsia="Arial"/>
          <w:sz w:val="28"/>
          <w:szCs w:val="28"/>
          <w:color w:val="4D4F4F"/>
          <w:spacing w:val="-21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4D4F4F"/>
          <w:spacing w:val="0"/>
          <w:w w:val="58"/>
          <w:b/>
          <w:bCs/>
        </w:rPr>
        <w:t>Mart</w:t>
      </w:r>
      <w:r>
        <w:rPr>
          <w:rFonts w:ascii="Arial" w:hAnsi="Arial" w:cs="Arial" w:eastAsia="Arial"/>
          <w:sz w:val="28"/>
          <w:szCs w:val="28"/>
          <w:color w:val="4D4F4F"/>
          <w:spacing w:val="41"/>
          <w:w w:val="58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4D4F4F"/>
          <w:spacing w:val="0"/>
          <w:w w:val="58"/>
          <w:b/>
          <w:bCs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0" w:after="0" w:line="111" w:lineRule="exact"/>
        <w:ind w:left="248" w:right="167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D4F4F"/>
          <w:spacing w:val="0"/>
          <w:w w:val="100"/>
          <w:i/>
          <w:position w:val="-7"/>
        </w:rPr>
        <w:t>1</w:t>
      </w:r>
      <w:r>
        <w:rPr>
          <w:rFonts w:ascii="Arial" w:hAnsi="Arial" w:cs="Arial" w:eastAsia="Arial"/>
          <w:sz w:val="19"/>
          <w:szCs w:val="19"/>
          <w:color w:val="4D4F4F"/>
          <w:spacing w:val="0"/>
          <w:w w:val="100"/>
          <w:i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4D4F4F"/>
          <w:spacing w:val="42"/>
          <w:w w:val="100"/>
          <w:i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4D4F4F"/>
          <w:spacing w:val="0"/>
          <w:w w:val="84"/>
          <w:i/>
          <w:position w:val="-7"/>
        </w:rPr>
        <w:t>1</w:t>
      </w:r>
      <w:r>
        <w:rPr>
          <w:rFonts w:ascii="Arial" w:hAnsi="Arial" w:cs="Arial" w:eastAsia="Arial"/>
          <w:sz w:val="19"/>
          <w:szCs w:val="19"/>
          <w:color w:val="4D4F4F"/>
          <w:spacing w:val="-4"/>
          <w:w w:val="84"/>
          <w:i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  <w:position w:val="-7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  <w:position w:val="-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1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2"/>
          <w:position w:val="-7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40" w:bottom="280" w:left="120" w:right="320"/>
          <w:cols w:num="2" w:equalWidth="0">
            <w:col w:w="6485" w:space="2183"/>
            <w:col w:w="2812"/>
          </w:cols>
        </w:sectPr>
      </w:pPr>
      <w:rPr/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192" w:lineRule="exact"/>
        <w:ind w:right="-20"/>
        <w:jc w:val="righ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4D4F4F"/>
          <w:w w:val="94"/>
          <w:position w:val="-7"/>
        </w:rPr>
        <w:t>(</w:t>
      </w:r>
      <w:r>
        <w:rPr>
          <w:rFonts w:ascii="Arial" w:hAnsi="Arial" w:cs="Arial" w:eastAsia="Arial"/>
          <w:sz w:val="24"/>
          <w:szCs w:val="24"/>
          <w:color w:val="4D4F4F"/>
          <w:spacing w:val="-48"/>
          <w:w w:val="94"/>
          <w:position w:val="-7"/>
        </w:rPr>
        <w:t>)</w:t>
      </w:r>
      <w:r>
        <w:rPr>
          <w:rFonts w:ascii="Arial" w:hAnsi="Arial" w:cs="Arial" w:eastAsia="Arial"/>
          <w:sz w:val="20"/>
          <w:szCs w:val="20"/>
          <w:color w:val="343434"/>
          <w:spacing w:val="-121"/>
          <w:w w:val="98"/>
          <w:position w:val="-7"/>
        </w:rPr>
        <w:t>M</w:t>
      </w:r>
      <w:r>
        <w:rPr>
          <w:rFonts w:ascii="Arial" w:hAnsi="Arial" w:cs="Arial" w:eastAsia="Arial"/>
          <w:sz w:val="24"/>
          <w:szCs w:val="24"/>
          <w:color w:val="4D4F4F"/>
          <w:spacing w:val="0"/>
          <w:w w:val="94"/>
          <w:position w:val="-7"/>
        </w:rPr>
        <w:t>1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353" w:lineRule="exact"/>
        <w:ind w:right="-20"/>
        <w:jc w:val="left"/>
        <w:tabs>
          <w:tab w:pos="62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47"/>
          <w:szCs w:val="47"/>
          <w:color w:val="2B3377"/>
          <w:w w:val="95"/>
          <w:position w:val="-10"/>
        </w:rPr>
        <w:t>J</w:t>
      </w:r>
      <w:r>
        <w:rPr>
          <w:rFonts w:ascii="Arial" w:hAnsi="Arial" w:cs="Arial" w:eastAsia="Arial"/>
          <w:sz w:val="47"/>
          <w:szCs w:val="47"/>
          <w:color w:val="343434"/>
          <w:w w:val="41"/>
          <w:position w:val="-10"/>
        </w:rPr>
        <w:t>n</w:t>
      </w:r>
      <w:r>
        <w:rPr>
          <w:rFonts w:ascii="Arial" w:hAnsi="Arial" w:cs="Arial" w:eastAsia="Arial"/>
          <w:sz w:val="47"/>
          <w:szCs w:val="47"/>
          <w:color w:val="343434"/>
          <w:w w:val="100"/>
          <w:position w:val="-10"/>
        </w:rPr>
        <w:tab/>
      </w:r>
      <w:r>
        <w:rPr>
          <w:rFonts w:ascii="Arial" w:hAnsi="Arial" w:cs="Arial" w:eastAsia="Arial"/>
          <w:sz w:val="47"/>
          <w:szCs w:val="47"/>
          <w:color w:val="343434"/>
          <w:w w:val="100"/>
          <w:position w:val="-10"/>
        </w:rPr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4"/>
          <w:position w:val="-10"/>
        </w:rPr>
        <w:t>hir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320"/>
          <w:cols w:num="2" w:equalWidth="0">
            <w:col w:w="2473" w:space="499"/>
            <w:col w:w="8508"/>
          </w:cols>
        </w:sectPr>
      </w:pPr>
      <w:rPr/>
    </w:p>
    <w:p>
      <w:pPr>
        <w:spacing w:before="27" w:after="0" w:line="240" w:lineRule="auto"/>
        <w:ind w:left="2082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265.171539pt;margin-top:-7.488129pt;width:86.755129pt;height:34.997656pt;mso-position-horizontal-relative:page;mso-position-vertical-relative:paragraph;z-index:-17230" coordorigin="5303,-150" coordsize="1735,700">
            <v:group style="position:absolute;left:5701;top:-135;width:2;height:240" coordorigin="5701,-135" coordsize="2,240">
              <v:shape style="position:absolute;left:5701;top:-135;width:2;height:240" coordorigin="5701,-135" coordsize="0,240" path="m5701,104l5701,-135e" filled="f" stroked="t" strokeweight="1.435947pt" strokecolor="#2F3464">
                <v:path arrowok="t"/>
              </v:shape>
            </v:group>
            <v:group style="position:absolute;left:5691;top:531;width:905;height:2" coordorigin="5691,531" coordsize="905,2">
              <v:shape style="position:absolute;left:5691;top:531;width:905;height:2" coordorigin="5691,531" coordsize="905,0" path="m5691,531l6596,531e" filled="f" stroked="t" strokeweight=".717973pt" strokecolor="#3B4487">
                <v:path arrowok="t"/>
              </v:shape>
            </v:group>
            <v:group style="position:absolute;left:5318;top:536;width:416;height:2" coordorigin="5318,536" coordsize="416,2">
              <v:shape style="position:absolute;left:5318;top:536;width:416;height:2" coordorigin="5318,536" coordsize="416,0" path="m5318,536l5734,536e" filled="f" stroked="t" strokeweight="1.435947pt" strokecolor="#444B93">
                <v:path arrowok="t"/>
              </v:shape>
            </v:group>
            <v:group style="position:absolute;left:5710;top:-135;width:2;height:671" coordorigin="5710,-135" coordsize="2,671">
              <v:shape style="position:absolute;left:5710;top:-135;width:2;height:671" coordorigin="5710,-135" coordsize="0,671" path="m5710,536l5710,-135e" filled="f" stroked="t" strokeweight="1.196622pt" strokecolor="#2B3470">
                <v:path arrowok="t"/>
              </v:shape>
            </v:group>
            <v:group style="position:absolute;left:6596;top:291;width:440;height:2" coordorigin="6596,291" coordsize="440,2">
              <v:shape style="position:absolute;left:6596;top:291;width:440;height:2" coordorigin="6596,291" coordsize="440,0" path="m6596,291l7036,291e" filled="f" stroked="t" strokeweight=".239324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0"/>
          <w:szCs w:val="20"/>
          <w:color w:val="909090"/>
          <w:spacing w:val="0"/>
          <w:w w:val="63"/>
        </w:rPr>
        <w:t>.:</w:t>
      </w:r>
      <w:r>
        <w:rPr>
          <w:rFonts w:ascii="Arial" w:hAnsi="Arial" w:cs="Arial" w:eastAsia="Arial"/>
          <w:sz w:val="20"/>
          <w:szCs w:val="20"/>
          <w:color w:val="909090"/>
          <w:spacing w:val="9"/>
          <w:w w:val="63"/>
        </w:rPr>
        <w:t> </w:t>
      </w:r>
      <w:r>
        <w:rPr>
          <w:rFonts w:ascii="Arial" w:hAnsi="Arial" w:cs="Arial" w:eastAsia="Arial"/>
          <w:sz w:val="20"/>
          <w:szCs w:val="20"/>
          <w:color w:val="747474"/>
          <w:spacing w:val="2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P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5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4D4F4F"/>
          <w:spacing w:val="5"/>
          <w:w w:val="100"/>
        </w:rPr>
        <w:t>s</w:t>
      </w:r>
      <w:r>
        <w:rPr>
          <w:rFonts w:ascii="Arial" w:hAnsi="Arial" w:cs="Arial" w:eastAsia="Arial"/>
          <w:sz w:val="20"/>
          <w:szCs w:val="20"/>
          <w:color w:val="343434"/>
          <w:spacing w:val="1"/>
          <w:w w:val="100"/>
        </w:rPr>
        <w:t>t</w:t>
      </w:r>
      <w:r>
        <w:rPr>
          <w:rFonts w:ascii="Arial" w:hAnsi="Arial" w:cs="Arial" w:eastAsia="Arial"/>
          <w:sz w:val="20"/>
          <w:szCs w:val="20"/>
          <w:color w:val="4D4F4F"/>
          <w:spacing w:val="0"/>
          <w:w w:val="100"/>
        </w:rPr>
        <w:t>a</w:t>
      </w:r>
      <w:r>
        <w:rPr>
          <w:rFonts w:ascii="Arial" w:hAnsi="Arial" w:cs="Arial" w:eastAsia="Arial"/>
          <w:sz w:val="20"/>
          <w:szCs w:val="20"/>
          <w:color w:val="4D4F4F"/>
          <w:spacing w:val="5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B3377"/>
          <w:spacing w:val="0"/>
          <w:w w:val="100"/>
        </w:rPr>
        <w:t>'"V"</w:t>
      </w:r>
      <w:r>
        <w:rPr>
          <w:rFonts w:ascii="Arial" w:hAnsi="Arial" w:cs="Arial" w:eastAsia="Arial"/>
          <w:sz w:val="18"/>
          <w:szCs w:val="18"/>
          <w:color w:val="2B3377"/>
          <w:spacing w:val="10"/>
          <w:w w:val="100"/>
        </w:rPr>
        <w:t>'</w:t>
      </w:r>
      <w:r>
        <w:rPr>
          <w:rFonts w:ascii="Arial" w:hAnsi="Arial" w:cs="Arial" w:eastAsia="Arial"/>
          <w:sz w:val="18"/>
          <w:szCs w:val="18"/>
          <w:color w:val="2B3377"/>
          <w:spacing w:val="0"/>
          <w:w w:val="100"/>
        </w:rPr>
        <w:t>r:</w:t>
      </w:r>
      <w:r>
        <w:rPr>
          <w:rFonts w:ascii="Arial" w:hAnsi="Arial" w:cs="Arial" w:eastAsia="Arial"/>
          <w:sz w:val="18"/>
          <w:szCs w:val="18"/>
          <w:color w:val="2B3377"/>
          <w:spacing w:val="0"/>
          <w:w w:val="100"/>
        </w:rPr>
        <w:t>u</w:t>
      </w:r>
      <w:r>
        <w:rPr>
          <w:rFonts w:ascii="Arial" w:hAnsi="Arial" w:cs="Arial" w:eastAsia="Arial"/>
          <w:sz w:val="18"/>
          <w:szCs w:val="18"/>
          <w:color w:val="2B3377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B3377"/>
          <w:spacing w:val="5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1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78" w:after="0" w:line="521" w:lineRule="exact"/>
        <w:ind w:right="-109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32"/>
          <w:szCs w:val="32"/>
          <w:color w:val="A7A7A8"/>
          <w:spacing w:val="-15"/>
          <w:w w:val="59"/>
          <w:position w:val="7"/>
        </w:rPr>
        <w:t>.</w:t>
      </w:r>
      <w:r>
        <w:rPr>
          <w:rFonts w:ascii="Arial" w:hAnsi="Arial" w:cs="Arial" w:eastAsia="Arial"/>
          <w:sz w:val="32"/>
          <w:szCs w:val="32"/>
          <w:color w:val="747474"/>
          <w:spacing w:val="0"/>
          <w:w w:val="119"/>
          <w:position w:val="7"/>
        </w:rPr>
        <w:t>.</w:t>
      </w:r>
      <w:r>
        <w:rPr>
          <w:rFonts w:ascii="Arial" w:hAnsi="Arial" w:cs="Arial" w:eastAsia="Arial"/>
          <w:sz w:val="32"/>
          <w:szCs w:val="32"/>
          <w:color w:val="747474"/>
          <w:spacing w:val="-33"/>
          <w:w w:val="100"/>
          <w:position w:val="7"/>
        </w:rPr>
        <w:t> </w:t>
      </w:r>
      <w:r>
        <w:rPr>
          <w:rFonts w:ascii="Arial" w:hAnsi="Arial" w:cs="Arial" w:eastAsia="Arial"/>
          <w:sz w:val="46"/>
          <w:szCs w:val="46"/>
          <w:color w:val="BCBDC3"/>
          <w:spacing w:val="18"/>
          <w:w w:val="42"/>
          <w:position w:val="-2"/>
        </w:rPr>
        <w:t>·</w:t>
      </w:r>
      <w:r>
        <w:rPr>
          <w:rFonts w:ascii="Arial" w:hAnsi="Arial" w:cs="Arial" w:eastAsia="Arial"/>
          <w:sz w:val="46"/>
          <w:szCs w:val="46"/>
          <w:color w:val="2B3377"/>
          <w:spacing w:val="-12"/>
          <w:w w:val="163"/>
          <w:position w:val="-2"/>
        </w:rPr>
        <w:t>/</w:t>
      </w:r>
      <w:r>
        <w:rPr>
          <w:rFonts w:ascii="Times New Roman" w:hAnsi="Times New Roman" w:cs="Times New Roman" w:eastAsia="Times New Roman"/>
          <w:sz w:val="23"/>
          <w:szCs w:val="23"/>
          <w:color w:val="2B3377"/>
          <w:spacing w:val="0"/>
          <w:w w:val="118"/>
          <w:position w:val="4"/>
        </w:rPr>
        <w:t>rt.JJd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20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right="-58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525DA1"/>
          <w:spacing w:val="0"/>
          <w:w w:val="131"/>
        </w:rPr>
        <w:t>..=-"'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320"/>
          <w:cols w:num="4" w:equalWidth="0">
            <w:col w:w="3996" w:space="1140"/>
            <w:col w:w="1045" w:space="295"/>
            <w:col w:w="315" w:space="1810"/>
            <w:col w:w="2879"/>
          </w:cols>
        </w:sectPr>
      </w:pPr>
      <w:rPr/>
    </w:p>
    <w:p>
      <w:pPr>
        <w:spacing w:before="47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45.150299pt;margin-top:-17.21315pt;width:3.111219pt;height:28.764768pt;mso-position-horizontal-relative:page;mso-position-vertical-relative:paragraph;z-index:-17229" coordorigin="2903,-344" coordsize="62,575">
            <v:group style="position:absolute;left:2910;top:-337;width:2;height:297" coordorigin="2910,-337" coordsize="2,297">
              <v:shape style="position:absolute;left:2910;top:-337;width:2;height:297" coordorigin="2910,-337" coordsize="0,297" path="m2910,-40l2910,-337e" filled="f" stroked="t" strokeweight=".717973pt" strokecolor="#232BB3">
                <v:path arrowok="t"/>
              </v:shape>
            </v:group>
            <v:group style="position:absolute;left:2939;top:-69;width:2;height:173" coordorigin="2939,-69" coordsize="2,173">
              <v:shape style="position:absolute;left:2939;top:-69;width:2;height:173" coordorigin="2939,-69" coordsize="0,173" path="m2939,104l2939,-69e" filled="f" stroked="t" strokeweight="1.914596pt" strokecolor="#3B3BB3">
                <v:path arrowok="t"/>
              </v:shape>
            </v:group>
            <v:group style="position:absolute;left:2944;top:23;width:2;height:187" coordorigin="2944,23" coordsize="2,187">
              <v:shape style="position:absolute;left:2944;top:23;width:2;height:187" coordorigin="2944,23" coordsize="0,187" path="m2944,209l2944,23e" filled="f" stroked="t" strokeweight="2.153920pt" strokecolor="#3438B8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41.23909pt;margin-top:5.200674pt;width:55.044633pt;height:.1pt;mso-position-horizontal-relative:page;mso-position-vertical-relative:paragraph;z-index:-17228" coordorigin="4825,104" coordsize="1101,2">
            <v:shape style="position:absolute;left:4825;top:104;width:1101;height:2" coordorigin="4825,104" coordsize="1101,0" path="m4825,104l5926,104e" filled="f" stroked="t" strokeweight=".239324pt" strokecolor="#5B609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1"/>
          <w:szCs w:val="21"/>
          <w:color w:val="4D4F4F"/>
          <w:spacing w:val="0"/>
          <w:w w:val="100"/>
        </w:rPr>
        <w:t>'--!'V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AKBULUT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right="253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Çavuşu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443" w:lineRule="exact"/>
        <w:ind w:left="38" w:right="-20"/>
        <w:jc w:val="left"/>
        <w:rPr>
          <w:rFonts w:ascii="Arial" w:hAnsi="Arial" w:cs="Arial" w:eastAsia="Arial"/>
          <w:sz w:val="40"/>
          <w:szCs w:val="40"/>
        </w:rPr>
      </w:pPr>
      <w:rPr/>
      <w:r>
        <w:rPr>
          <w:rFonts w:ascii="Arial" w:hAnsi="Arial" w:cs="Arial" w:eastAsia="Arial"/>
          <w:sz w:val="40"/>
          <w:szCs w:val="40"/>
          <w:color w:val="909090"/>
          <w:spacing w:val="-15"/>
          <w:w w:val="167"/>
          <w:position w:val="-2"/>
        </w:rPr>
        <w:t>.</w:t>
      </w:r>
      <w:r>
        <w:rPr>
          <w:rFonts w:ascii="Arial" w:hAnsi="Arial" w:cs="Arial" w:eastAsia="Arial"/>
          <w:sz w:val="40"/>
          <w:szCs w:val="40"/>
          <w:color w:val="646464"/>
          <w:spacing w:val="0"/>
          <w:w w:val="93"/>
          <w:position w:val="-2"/>
        </w:rPr>
        <w:t>Ü_ıe</w:t>
      </w:r>
      <w:r>
        <w:rPr>
          <w:rFonts w:ascii="Arial" w:hAnsi="Arial" w:cs="Arial" w:eastAsia="Arial"/>
          <w:sz w:val="40"/>
          <w:szCs w:val="40"/>
          <w:color w:val="646464"/>
          <w:spacing w:val="-7"/>
          <w:w w:val="100"/>
          <w:position w:val="-2"/>
        </w:rPr>
        <w:t> </w:t>
      </w:r>
      <w:r>
        <w:rPr>
          <w:rFonts w:ascii="Arial" w:hAnsi="Arial" w:cs="Arial" w:eastAsia="Arial"/>
          <w:sz w:val="40"/>
          <w:szCs w:val="40"/>
          <w:color w:val="646464"/>
          <w:spacing w:val="0"/>
          <w:w w:val="100"/>
          <w:position w:val="-2"/>
        </w:rPr>
        <w:t>ı..</w:t>
      </w:r>
      <w:r>
        <w:rPr>
          <w:rFonts w:ascii="Arial" w:hAnsi="Arial" w:cs="Arial" w:eastAsia="Arial"/>
          <w:sz w:val="40"/>
          <w:szCs w:val="40"/>
          <w:color w:val="646464"/>
          <w:spacing w:val="-30"/>
          <w:w w:val="100"/>
          <w:position w:val="-2"/>
        </w:rPr>
        <w:t> </w:t>
      </w:r>
      <w:r>
        <w:rPr>
          <w:rFonts w:ascii="Arial" w:hAnsi="Arial" w:cs="Arial" w:eastAsia="Arial"/>
          <w:sz w:val="40"/>
          <w:szCs w:val="40"/>
          <w:color w:val="646464"/>
          <w:spacing w:val="0"/>
          <w:w w:val="100"/>
          <w:position w:val="-2"/>
        </w:rPr>
        <w:t>u.N</w:t>
      </w:r>
      <w:r>
        <w:rPr>
          <w:rFonts w:ascii="Arial" w:hAnsi="Arial" w:cs="Arial" w:eastAsia="Arial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909090"/>
          <w:spacing w:val="0"/>
          <w:w w:val="294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909090"/>
          <w:spacing w:val="-116"/>
          <w:w w:val="294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A7A7A8"/>
          <w:spacing w:val="0"/>
          <w:w w:val="193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A7A7A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62"/>
        </w:rPr>
        <w:t>jf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63"/>
        </w:rPr>
        <w:t>f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D4F4F"/>
          <w:spacing w:val="4"/>
          <w:w w:val="81"/>
        </w:rPr>
        <w:t>a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72"/>
        </w:rPr>
        <w:t>l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-31"/>
          <w:w w:val="73"/>
        </w:rPr>
        <w:t>y</w:t>
      </w:r>
      <w:r>
        <w:rPr>
          <w:rFonts w:ascii="Times New Roman" w:hAnsi="Times New Roman" w:cs="Times New Roman" w:eastAsia="Times New Roman"/>
          <w:sz w:val="23"/>
          <w:szCs w:val="23"/>
          <w:color w:val="BCBDC3"/>
          <w:spacing w:val="-27"/>
          <w:w w:val="77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4D4F4F"/>
          <w:spacing w:val="9"/>
          <w:w w:val="139"/>
        </w:rPr>
        <w:t>a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72"/>
        </w:rPr>
        <w:t>n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-50"/>
          <w:w w:val="71"/>
        </w:rPr>
        <w:t>ı</w:t>
      </w:r>
      <w:r>
        <w:rPr>
          <w:rFonts w:ascii="Times New Roman" w:hAnsi="Times New Roman" w:cs="Times New Roman" w:eastAsia="Times New Roman"/>
          <w:sz w:val="23"/>
          <w:szCs w:val="23"/>
          <w:color w:val="4D4F4F"/>
          <w:spacing w:val="0"/>
          <w:w w:val="99"/>
        </w:rPr>
        <w:t>l.</w:t>
      </w:r>
      <w:r>
        <w:rPr>
          <w:rFonts w:ascii="Times New Roman" w:hAnsi="Times New Roman" w:cs="Times New Roman" w:eastAsia="Times New Roman"/>
          <w:sz w:val="23"/>
          <w:szCs w:val="23"/>
          <w:color w:val="4D4F4F"/>
          <w:spacing w:val="-36"/>
          <w:w w:val="100"/>
        </w:rPr>
        <w:t>b</w:t>
      </w:r>
      <w:r>
        <w:rPr>
          <w:rFonts w:ascii="Times New Roman" w:hAnsi="Times New Roman" w:cs="Times New Roman" w:eastAsia="Times New Roman"/>
          <w:sz w:val="23"/>
          <w:szCs w:val="23"/>
          <w:color w:val="2B3377"/>
          <w:spacing w:val="0"/>
          <w:w w:val="252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2B337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B3377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D4F4F"/>
          <w:spacing w:val="0"/>
          <w:w w:val="105"/>
        </w:rPr>
        <w:t>"</w:t>
      </w:r>
      <w:r>
        <w:rPr>
          <w:rFonts w:ascii="Times New Roman" w:hAnsi="Times New Roman" w:cs="Times New Roman" w:eastAsia="Times New Roman"/>
          <w:sz w:val="23"/>
          <w:szCs w:val="23"/>
          <w:color w:val="4D4F4F"/>
          <w:spacing w:val="-5"/>
          <w:w w:val="105"/>
        </w:rPr>
        <w:t>-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49"/>
        </w:rPr>
        <w:t>&lt;1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50"/>
        </w:rPr>
        <w:t>1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320"/>
          <w:cols w:num="2" w:equalWidth="0">
            <w:col w:w="6713" w:space="1534"/>
            <w:col w:w="3233"/>
          </w:cols>
        </w:sectPr>
      </w:pPr>
      <w:rPr/>
    </w:p>
    <w:p>
      <w:pPr>
        <w:spacing w:before="5" w:after="0" w:line="177" w:lineRule="exact"/>
        <w:ind w:right="-20"/>
        <w:jc w:val="right"/>
        <w:tabs>
          <w:tab w:pos="64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19"/>
          <w:szCs w:val="19"/>
          <w:color w:val="A7A7A8"/>
          <w:spacing w:val="-47"/>
          <w:w w:val="175"/>
          <w:position w:val="-3"/>
        </w:rPr>
        <w:t>'</w:t>
      </w:r>
      <w:r>
        <w:rPr>
          <w:rFonts w:ascii="Arial" w:hAnsi="Arial" w:cs="Arial" w:eastAsia="Arial"/>
          <w:sz w:val="19"/>
          <w:szCs w:val="19"/>
          <w:color w:val="BCBDC3"/>
          <w:spacing w:val="-68"/>
          <w:w w:val="189"/>
          <w:position w:val="-3"/>
        </w:rPr>
        <w:t>,</w:t>
      </w:r>
      <w:r>
        <w:rPr>
          <w:rFonts w:ascii="Arial" w:hAnsi="Arial" w:cs="Arial" w:eastAsia="Arial"/>
          <w:sz w:val="14"/>
          <w:szCs w:val="14"/>
          <w:color w:val="A7A7A8"/>
          <w:spacing w:val="-9"/>
          <w:w w:val="74"/>
          <w:position w:val="-9"/>
        </w:rPr>
        <w:t>"</w:t>
      </w:r>
      <w:r>
        <w:rPr>
          <w:rFonts w:ascii="Arial" w:hAnsi="Arial" w:cs="Arial" w:eastAsia="Arial"/>
          <w:sz w:val="14"/>
          <w:szCs w:val="14"/>
          <w:color w:val="A7A7A8"/>
          <w:spacing w:val="0"/>
          <w:w w:val="75"/>
          <w:position w:val="-9"/>
        </w:rPr>
        <w:t>1</w:t>
      </w:r>
      <w:r>
        <w:rPr>
          <w:rFonts w:ascii="Arial" w:hAnsi="Arial" w:cs="Arial" w:eastAsia="Arial"/>
          <w:sz w:val="14"/>
          <w:szCs w:val="14"/>
          <w:color w:val="A7A7A8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14"/>
          <w:szCs w:val="14"/>
          <w:color w:val="A7A7A8"/>
          <w:spacing w:val="0"/>
          <w:w w:val="100"/>
          <w:position w:val="-9"/>
        </w:rPr>
      </w:r>
      <w:r>
        <w:rPr>
          <w:rFonts w:ascii="Arial" w:hAnsi="Arial" w:cs="Arial" w:eastAsia="Arial"/>
          <w:sz w:val="14"/>
          <w:szCs w:val="14"/>
          <w:color w:val="909090"/>
          <w:spacing w:val="-44"/>
          <w:w w:val="69"/>
          <w:position w:val="-9"/>
        </w:rPr>
        <w:t>•</w:t>
      </w:r>
      <w:r>
        <w:rPr>
          <w:rFonts w:ascii="Arial" w:hAnsi="Arial" w:cs="Arial" w:eastAsia="Arial"/>
          <w:sz w:val="28"/>
          <w:szCs w:val="28"/>
          <w:color w:val="A7A7A8"/>
          <w:spacing w:val="0"/>
          <w:w w:val="90"/>
          <w:position w:val="-20"/>
        </w:rPr>
        <w:t>"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5" w:after="0" w:line="177" w:lineRule="exact"/>
        <w:ind w:right="-98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4D4F4F"/>
          <w:spacing w:val="11"/>
          <w:w w:val="269"/>
          <w:position w:val="-3"/>
        </w:rPr>
        <w:t>'</w:t>
      </w:r>
      <w:r>
        <w:rPr>
          <w:rFonts w:ascii="Arial" w:hAnsi="Arial" w:cs="Arial" w:eastAsia="Arial"/>
          <w:sz w:val="14"/>
          <w:szCs w:val="14"/>
          <w:color w:val="BCBDC3"/>
          <w:spacing w:val="0"/>
          <w:w w:val="123"/>
          <w:position w:val="-9"/>
        </w:rPr>
        <w:t>_</w:t>
      </w:r>
      <w:r>
        <w:rPr>
          <w:rFonts w:ascii="Arial" w:hAnsi="Arial" w:cs="Arial" w:eastAsia="Arial"/>
          <w:sz w:val="14"/>
          <w:szCs w:val="14"/>
          <w:color w:val="BCBDC3"/>
          <w:spacing w:val="0"/>
          <w:w w:val="100"/>
          <w:position w:val="-9"/>
        </w:rPr>
        <w:t>  </w:t>
      </w:r>
      <w:r>
        <w:rPr>
          <w:rFonts w:ascii="Arial" w:hAnsi="Arial" w:cs="Arial" w:eastAsia="Arial"/>
          <w:sz w:val="14"/>
          <w:szCs w:val="14"/>
          <w:color w:val="BCBDC3"/>
          <w:spacing w:val="-16"/>
          <w:w w:val="100"/>
          <w:position w:val="-9"/>
        </w:rPr>
        <w:t> </w:t>
      </w:r>
      <w:r>
        <w:rPr>
          <w:rFonts w:ascii="Arial" w:hAnsi="Arial" w:cs="Arial" w:eastAsia="Arial"/>
          <w:sz w:val="34"/>
          <w:szCs w:val="34"/>
          <w:color w:val="A7A7A8"/>
          <w:spacing w:val="-77"/>
          <w:w w:val="132"/>
          <w:position w:val="-20"/>
        </w:rPr>
        <w:t>,</w:t>
      </w:r>
      <w:r>
        <w:rPr>
          <w:rFonts w:ascii="Arial" w:hAnsi="Arial" w:cs="Arial" w:eastAsia="Arial"/>
          <w:sz w:val="14"/>
          <w:szCs w:val="14"/>
          <w:color w:val="A7A7A8"/>
          <w:spacing w:val="-7"/>
          <w:w w:val="69"/>
          <w:position w:val="-9"/>
        </w:rPr>
        <w:t>•</w:t>
      </w:r>
      <w:r>
        <w:rPr>
          <w:rFonts w:ascii="Arial" w:hAnsi="Arial" w:cs="Arial" w:eastAsia="Arial"/>
          <w:sz w:val="14"/>
          <w:szCs w:val="14"/>
          <w:color w:val="747474"/>
          <w:spacing w:val="0"/>
          <w:w w:val="172"/>
          <w:position w:val="-9"/>
        </w:rPr>
        <w:t>\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2" w:after="0" w:line="179" w:lineRule="exact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4D4F4F"/>
          <w:spacing w:val="0"/>
          <w:w w:val="271"/>
          <w:position w:val="-3"/>
        </w:rPr>
        <w:t>(ü</w:t>
      </w:r>
      <w:r>
        <w:rPr>
          <w:rFonts w:ascii="Arial" w:hAnsi="Arial" w:cs="Arial" w:eastAsia="Arial"/>
          <w:sz w:val="19"/>
          <w:szCs w:val="19"/>
          <w:color w:val="4D4F4F"/>
          <w:spacing w:val="-106"/>
          <w:w w:val="271"/>
          <w:position w:val="-3"/>
        </w:rPr>
        <w:t> </w:t>
      </w:r>
      <w:r>
        <w:rPr>
          <w:rFonts w:ascii="Arial" w:hAnsi="Arial" w:cs="Arial" w:eastAsia="Arial"/>
          <w:sz w:val="14"/>
          <w:szCs w:val="14"/>
          <w:color w:val="BCBDC3"/>
          <w:spacing w:val="0"/>
          <w:w w:val="69"/>
          <w:position w:val="-9"/>
        </w:rPr>
        <w:t>•</w:t>
      </w:r>
      <w:r>
        <w:rPr>
          <w:rFonts w:ascii="Arial" w:hAnsi="Arial" w:cs="Arial" w:eastAsia="Arial"/>
          <w:sz w:val="14"/>
          <w:szCs w:val="14"/>
          <w:color w:val="BCBDC3"/>
          <w:spacing w:val="-22"/>
          <w:w w:val="100"/>
          <w:position w:val="-9"/>
        </w:rPr>
        <w:t> </w:t>
      </w:r>
      <w:r>
        <w:rPr>
          <w:rFonts w:ascii="Arial" w:hAnsi="Arial" w:cs="Arial" w:eastAsia="Arial"/>
          <w:sz w:val="19"/>
          <w:szCs w:val="19"/>
          <w:color w:val="4D4F4F"/>
          <w:spacing w:val="0"/>
          <w:w w:val="111"/>
          <w:position w:val="-3"/>
        </w:rPr>
        <w:t>v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320"/>
          <w:cols w:num="3" w:equalWidth="0">
            <w:col w:w="8936" w:space="102"/>
            <w:col w:w="433" w:space="237"/>
            <w:col w:w="1772"/>
          </w:cols>
        </w:sectPr>
      </w:pPr>
      <w:rPr/>
    </w:p>
    <w:p>
      <w:pPr>
        <w:spacing w:before="0" w:after="0" w:line="20" w:lineRule="exact"/>
        <w:ind w:right="1522"/>
        <w:jc w:val="right"/>
        <w:tabs>
          <w:tab w:pos="64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18"/>
          <w:szCs w:val="18"/>
          <w:color w:val="A7A7A8"/>
          <w:spacing w:val="0"/>
          <w:w w:val="79"/>
          <w:position w:val="-36"/>
        </w:rPr>
        <w:t>.</w:t>
      </w:r>
      <w:r>
        <w:rPr>
          <w:rFonts w:ascii="Arial" w:hAnsi="Arial" w:cs="Arial" w:eastAsia="Arial"/>
          <w:sz w:val="18"/>
          <w:szCs w:val="18"/>
          <w:color w:val="A7A7A8"/>
          <w:spacing w:val="2"/>
          <w:w w:val="79"/>
          <w:position w:val="-36"/>
        </w:rPr>
        <w:t> </w:t>
      </w:r>
      <w:r>
        <w:rPr>
          <w:rFonts w:ascii="Arial" w:hAnsi="Arial" w:cs="Arial" w:eastAsia="Arial"/>
          <w:sz w:val="41"/>
          <w:szCs w:val="41"/>
          <w:color w:val="909090"/>
          <w:spacing w:val="0"/>
          <w:w w:val="81"/>
          <w:position w:val="-45"/>
        </w:rPr>
        <w:t>.</w:t>
      </w:r>
      <w:r>
        <w:rPr>
          <w:rFonts w:ascii="Arial" w:hAnsi="Arial" w:cs="Arial" w:eastAsia="Arial"/>
          <w:sz w:val="41"/>
          <w:szCs w:val="41"/>
          <w:color w:val="909090"/>
          <w:spacing w:val="0"/>
          <w:w w:val="100"/>
          <w:position w:val="-45"/>
        </w:rPr>
        <w:tab/>
      </w:r>
      <w:r>
        <w:rPr>
          <w:rFonts w:ascii="Arial" w:hAnsi="Arial" w:cs="Arial" w:eastAsia="Arial"/>
          <w:sz w:val="41"/>
          <w:szCs w:val="41"/>
          <w:color w:val="909090"/>
          <w:spacing w:val="0"/>
          <w:w w:val="100"/>
          <w:position w:val="-45"/>
        </w:rPr>
      </w:r>
      <w:r>
        <w:rPr>
          <w:rFonts w:ascii="Times New Roman" w:hAnsi="Times New Roman" w:cs="Times New Roman" w:eastAsia="Times New Roman"/>
          <w:sz w:val="40"/>
          <w:szCs w:val="40"/>
          <w:color w:val="646464"/>
          <w:spacing w:val="13"/>
          <w:w w:val="76"/>
          <w:position w:val="-36"/>
        </w:rPr>
        <w:t>,</w:t>
      </w:r>
      <w:r>
        <w:rPr>
          <w:rFonts w:ascii="Times New Roman" w:hAnsi="Times New Roman" w:cs="Times New Roman" w:eastAsia="Times New Roman"/>
          <w:sz w:val="40"/>
          <w:szCs w:val="40"/>
          <w:color w:val="A7A7A8"/>
          <w:spacing w:val="0"/>
          <w:w w:val="76"/>
          <w:position w:val="-36"/>
        </w:rPr>
        <w:t>.</w:t>
      </w:r>
      <w:r>
        <w:rPr>
          <w:rFonts w:ascii="Times New Roman" w:hAnsi="Times New Roman" w:cs="Times New Roman" w:eastAsia="Times New Roman"/>
          <w:sz w:val="40"/>
          <w:szCs w:val="40"/>
          <w:color w:val="A7A7A8"/>
          <w:spacing w:val="66"/>
          <w:w w:val="76"/>
          <w:position w:val="-36"/>
        </w:rPr>
        <w:t> </w:t>
      </w:r>
      <w:r>
        <w:rPr>
          <w:rFonts w:ascii="Arial" w:hAnsi="Arial" w:cs="Arial" w:eastAsia="Arial"/>
          <w:sz w:val="17"/>
          <w:szCs w:val="17"/>
          <w:color w:val="909090"/>
          <w:spacing w:val="-7"/>
          <w:w w:val="125"/>
          <w:position w:val="-36"/>
        </w:rPr>
        <w:t>·</w:t>
      </w:r>
      <w:r>
        <w:rPr>
          <w:rFonts w:ascii="Arial" w:hAnsi="Arial" w:cs="Arial" w:eastAsia="Arial"/>
          <w:sz w:val="17"/>
          <w:szCs w:val="17"/>
          <w:color w:val="909090"/>
          <w:spacing w:val="-47"/>
          <w:w w:val="124"/>
          <w:position w:val="-36"/>
        </w:rPr>
        <w:t>,</w:t>
      </w:r>
      <w:r>
        <w:rPr>
          <w:rFonts w:ascii="Arial" w:hAnsi="Arial" w:cs="Arial" w:eastAsia="Arial"/>
          <w:sz w:val="19"/>
          <w:szCs w:val="19"/>
          <w:color w:val="A7A7A8"/>
          <w:spacing w:val="0"/>
          <w:w w:val="93"/>
          <w:position w:val="-45"/>
        </w:rPr>
        <w:t>.</w:t>
      </w:r>
      <w:r>
        <w:rPr>
          <w:rFonts w:ascii="Arial" w:hAnsi="Arial" w:cs="Arial" w:eastAsia="Arial"/>
          <w:sz w:val="19"/>
          <w:szCs w:val="19"/>
          <w:color w:val="A7A7A8"/>
          <w:spacing w:val="-13"/>
          <w:w w:val="93"/>
          <w:position w:val="-45"/>
        </w:rPr>
        <w:t>,</w:t>
      </w:r>
      <w:r>
        <w:rPr>
          <w:rFonts w:ascii="Arial" w:hAnsi="Arial" w:cs="Arial" w:eastAsia="Arial"/>
          <w:sz w:val="46"/>
          <w:szCs w:val="46"/>
          <w:color w:val="A7A7A8"/>
          <w:spacing w:val="0"/>
          <w:w w:val="120"/>
          <w:position w:val="-36"/>
        </w:rPr>
        <w:t>'</w:t>
      </w:r>
      <w:r>
        <w:rPr>
          <w:rFonts w:ascii="Arial" w:hAnsi="Arial" w:cs="Arial" w:eastAsia="Arial"/>
          <w:sz w:val="46"/>
          <w:szCs w:val="46"/>
          <w:color w:val="A7A7A8"/>
          <w:spacing w:val="-39"/>
          <w:w w:val="120"/>
          <w:position w:val="-36"/>
        </w:rPr>
        <w:t>.</w:t>
      </w:r>
      <w:r>
        <w:rPr>
          <w:rFonts w:ascii="Arial" w:hAnsi="Arial" w:cs="Arial" w:eastAsia="Arial"/>
          <w:sz w:val="27"/>
          <w:szCs w:val="27"/>
          <w:color w:val="646464"/>
          <w:spacing w:val="0"/>
          <w:w w:val="147"/>
          <w:position w:val="-45"/>
        </w:rPr>
        <w:t>·.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40" w:bottom="280" w:left="120" w:right="320"/>
        </w:sectPr>
      </w:pPr>
      <w:rPr/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647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909090"/>
          <w:spacing w:val="-4"/>
          <w:w w:val="91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646464"/>
          <w:spacing w:val="0"/>
          <w:w w:val="191"/>
        </w:rPr>
        <w:t>ıbdım</w:t>
      </w:r>
      <w:r>
        <w:rPr>
          <w:rFonts w:ascii="Times New Roman" w:hAnsi="Times New Roman" w:cs="Times New Roman" w:eastAsia="Times New Roman"/>
          <w:sz w:val="28"/>
          <w:szCs w:val="28"/>
          <w:color w:val="4D4F4F"/>
          <w:spacing w:val="0"/>
          <w:w w:val="75"/>
        </w:rPr>
        <w:t>TOPÇU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11" w:after="0" w:line="111" w:lineRule="exact"/>
        <w:ind w:left="2642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4D4F4F"/>
          <w:spacing w:val="0"/>
          <w:w w:val="237"/>
          <w:position w:val="-11"/>
        </w:rPr>
        <w:t>ltfaiye</w:t>
      </w:r>
      <w:r>
        <w:rPr>
          <w:rFonts w:ascii="Arial" w:hAnsi="Arial" w:cs="Arial" w:eastAsia="Arial"/>
          <w:sz w:val="21"/>
          <w:szCs w:val="21"/>
          <w:color w:val="4D4F4F"/>
          <w:spacing w:val="0"/>
          <w:w w:val="237"/>
          <w:position w:val="-11"/>
        </w:rPr>
        <w:t> </w:t>
      </w:r>
      <w:r>
        <w:rPr>
          <w:rFonts w:ascii="Arial" w:hAnsi="Arial" w:cs="Arial" w:eastAsia="Arial"/>
          <w:sz w:val="21"/>
          <w:szCs w:val="21"/>
          <w:color w:val="4D4F4F"/>
          <w:spacing w:val="0"/>
          <w:w w:val="238"/>
          <w:position w:val="-11"/>
        </w:rPr>
        <w:t>z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89"/>
          <w:position w:val="-11"/>
        </w:rPr>
        <w:t>Amiri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65" w:lineRule="exact"/>
        <w:ind w:left="-40" w:right="-60"/>
        <w:jc w:val="center"/>
        <w:tabs>
          <w:tab w:pos="340" w:val="left"/>
          <w:tab w:pos="92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A7A7A8"/>
          <w:spacing w:val="0"/>
          <w:w w:val="169"/>
        </w:rPr>
        <w:t>)</w:t>
      </w:r>
      <w:r>
        <w:rPr>
          <w:rFonts w:ascii="Arial" w:hAnsi="Arial" w:cs="Arial" w:eastAsia="Arial"/>
          <w:sz w:val="12"/>
          <w:szCs w:val="12"/>
          <w:color w:val="A7A7A8"/>
          <w:spacing w:val="0"/>
          <w:w w:val="100"/>
        </w:rPr>
        <w:tab/>
      </w:r>
      <w:r>
        <w:rPr>
          <w:rFonts w:ascii="Arial" w:hAnsi="Arial" w:cs="Arial" w:eastAsia="Arial"/>
          <w:sz w:val="12"/>
          <w:szCs w:val="12"/>
          <w:color w:val="A7A7A8"/>
          <w:spacing w:val="0"/>
          <w:w w:val="100"/>
        </w:rPr>
      </w:r>
      <w:r>
        <w:rPr>
          <w:rFonts w:ascii="Times New Roman" w:hAnsi="Times New Roman" w:cs="Times New Roman" w:eastAsia="Times New Roman"/>
          <w:sz w:val="26"/>
          <w:szCs w:val="26"/>
          <w:color w:val="A7A7A8"/>
          <w:spacing w:val="0"/>
          <w:w w:val="100"/>
        </w:rPr>
        <w:t>,.</w:t>
      </w:r>
      <w:r>
        <w:rPr>
          <w:rFonts w:ascii="Times New Roman" w:hAnsi="Times New Roman" w:cs="Times New Roman" w:eastAsia="Times New Roman"/>
          <w:sz w:val="26"/>
          <w:szCs w:val="26"/>
          <w:color w:val="A7A7A8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A7A7A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A7A7A8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A7A7A8"/>
          <w:spacing w:val="-13"/>
          <w:w w:val="137"/>
        </w:rPr>
        <w:t>"</w:t>
      </w:r>
      <w:r>
        <w:rPr>
          <w:rFonts w:ascii="Times New Roman" w:hAnsi="Times New Roman" w:cs="Times New Roman" w:eastAsia="Times New Roman"/>
          <w:sz w:val="11"/>
          <w:szCs w:val="11"/>
          <w:color w:val="909090"/>
          <w:spacing w:val="0"/>
          <w:w w:val="57"/>
          <w:position w:val="7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A7A7A8"/>
          <w:spacing w:val="-48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1"/>
          <w:szCs w:val="11"/>
          <w:color w:val="909090"/>
          <w:spacing w:val="-5"/>
          <w:w w:val="57"/>
          <w:position w:val="7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909090"/>
          <w:spacing w:val="0"/>
          <w:w w:val="57"/>
          <w:position w:val="7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909090"/>
          <w:spacing w:val="-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7A7A8"/>
          <w:spacing w:val="0"/>
          <w:w w:val="137"/>
          <w:position w:val="0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96" w:after="0" w:line="240" w:lineRule="auto"/>
        <w:ind w:left="192" w:right="19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A7A7A8"/>
          <w:w w:val="282"/>
          <w:position w:val="6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A7A7A8"/>
          <w:spacing w:val="-29"/>
          <w:w w:val="100"/>
          <w:position w:val="6"/>
        </w:rPr>
        <w:t> </w:t>
      </w:r>
      <w:r>
        <w:rPr>
          <w:rFonts w:ascii="Arial" w:hAnsi="Arial" w:cs="Arial" w:eastAsia="Arial"/>
          <w:sz w:val="17"/>
          <w:szCs w:val="17"/>
          <w:color w:val="A7A7A8"/>
          <w:spacing w:val="0"/>
          <w:w w:val="29"/>
          <w:position w:val="0"/>
        </w:rPr>
        <w:t>...</w:t>
      </w:r>
      <w:r>
        <w:rPr>
          <w:rFonts w:ascii="Arial" w:hAnsi="Arial" w:cs="Arial" w:eastAsia="Arial"/>
          <w:sz w:val="17"/>
          <w:szCs w:val="17"/>
          <w:color w:val="A7A7A8"/>
          <w:spacing w:val="0"/>
          <w:w w:val="29"/>
          <w:position w:val="0"/>
        </w:rPr>
        <w:t>   </w:t>
      </w:r>
      <w:r>
        <w:rPr>
          <w:rFonts w:ascii="Arial" w:hAnsi="Arial" w:cs="Arial" w:eastAsia="Arial"/>
          <w:sz w:val="17"/>
          <w:szCs w:val="17"/>
          <w:color w:val="A7A7A8"/>
          <w:spacing w:val="9"/>
          <w:w w:val="29"/>
          <w:position w:val="0"/>
        </w:rPr>
        <w:t> </w:t>
      </w:r>
      <w:r>
        <w:rPr>
          <w:rFonts w:ascii="Arial" w:hAnsi="Arial" w:cs="Arial" w:eastAsia="Arial"/>
          <w:sz w:val="22"/>
          <w:szCs w:val="22"/>
          <w:color w:val="343434"/>
          <w:spacing w:val="-13"/>
          <w:w w:val="55"/>
          <w:position w:val="6"/>
        </w:rPr>
        <w:t>(</w:t>
      </w:r>
      <w:r>
        <w:rPr>
          <w:rFonts w:ascii="Arial" w:hAnsi="Arial" w:cs="Arial" w:eastAsia="Arial"/>
          <w:sz w:val="22"/>
          <w:szCs w:val="22"/>
          <w:color w:val="4D4F4F"/>
          <w:spacing w:val="-34"/>
          <w:w w:val="58"/>
          <w:position w:val="6"/>
        </w:rPr>
        <w:t>'</w:t>
      </w:r>
      <w:r>
        <w:rPr>
          <w:rFonts w:ascii="Arial" w:hAnsi="Arial" w:cs="Arial" w:eastAsia="Arial"/>
          <w:sz w:val="17"/>
          <w:szCs w:val="17"/>
          <w:color w:val="BCBDC3"/>
          <w:spacing w:val="-25"/>
          <w:w w:val="112"/>
          <w:position w:val="0"/>
        </w:rPr>
        <w:t>.</w:t>
      </w:r>
      <w:r>
        <w:rPr>
          <w:rFonts w:ascii="Arial" w:hAnsi="Arial" w:cs="Arial" w:eastAsia="Arial"/>
          <w:sz w:val="22"/>
          <w:szCs w:val="22"/>
          <w:color w:val="4D4F4F"/>
          <w:spacing w:val="0"/>
          <w:w w:val="58"/>
          <w:position w:val="6"/>
        </w:rPr>
        <w:t>·'</w:t>
      </w:r>
      <w:r>
        <w:rPr>
          <w:rFonts w:ascii="Arial" w:hAnsi="Arial" w:cs="Arial" w:eastAsia="Arial"/>
          <w:sz w:val="22"/>
          <w:szCs w:val="22"/>
          <w:color w:val="4D4F4F"/>
          <w:spacing w:val="-42"/>
          <w:w w:val="100"/>
          <w:position w:val="6"/>
        </w:rPr>
        <w:t> </w:t>
      </w:r>
      <w:r>
        <w:rPr>
          <w:rFonts w:ascii="Arial" w:hAnsi="Arial" w:cs="Arial" w:eastAsia="Arial"/>
          <w:sz w:val="17"/>
          <w:szCs w:val="17"/>
          <w:color w:val="4D4F4F"/>
          <w:spacing w:val="-11"/>
          <w:w w:val="60"/>
          <w:i/>
          <w:position w:val="0"/>
        </w:rPr>
        <w:t>(</w:t>
      </w:r>
      <w:r>
        <w:rPr>
          <w:rFonts w:ascii="Arial" w:hAnsi="Arial" w:cs="Arial" w:eastAsia="Arial"/>
          <w:sz w:val="7"/>
          <w:szCs w:val="7"/>
          <w:color w:val="343434"/>
          <w:spacing w:val="1"/>
          <w:w w:val="203"/>
          <w:position w:val="6"/>
        </w:rPr>
        <w:t>'</w:t>
      </w:r>
      <w:r>
        <w:rPr>
          <w:rFonts w:ascii="Arial" w:hAnsi="Arial" w:cs="Arial" w:eastAsia="Arial"/>
          <w:sz w:val="7"/>
          <w:szCs w:val="7"/>
          <w:color w:val="4D4F4F"/>
          <w:spacing w:val="-8"/>
          <w:w w:val="165"/>
          <w:position w:val="6"/>
        </w:rPr>
        <w:t>•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29"/>
          <w:i/>
          <w:position w:val="0"/>
        </w:rPr>
        <w:t>,</w:t>
      </w:r>
      <w:r>
        <w:rPr>
          <w:rFonts w:ascii="Arial" w:hAnsi="Arial" w:cs="Arial" w:eastAsia="Arial"/>
          <w:sz w:val="17"/>
          <w:szCs w:val="17"/>
          <w:color w:val="343434"/>
          <w:spacing w:val="-10"/>
          <w:w w:val="100"/>
          <w:i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position w:val="0"/>
        </w:rPr>
        <w:t>f</w:t>
      </w:r>
      <w:r>
        <w:rPr>
          <w:rFonts w:ascii="Arial" w:hAnsi="Arial" w:cs="Arial" w:eastAsia="Arial"/>
          <w:sz w:val="17"/>
          <w:szCs w:val="17"/>
          <w:color w:val="343434"/>
          <w:spacing w:val="19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4D4F4F"/>
          <w:spacing w:val="0"/>
          <w:w w:val="121"/>
          <w:position w:val="0"/>
        </w:rPr>
        <w:t>t</w:t>
      </w:r>
      <w:r>
        <w:rPr>
          <w:rFonts w:ascii="Arial" w:hAnsi="Arial" w:cs="Arial" w:eastAsia="Arial"/>
          <w:sz w:val="14"/>
          <w:szCs w:val="14"/>
          <w:color w:val="4D4F4F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4D4F4F"/>
          <w:spacing w:val="8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909090"/>
          <w:spacing w:val="0"/>
          <w:w w:val="50"/>
          <w:position w:val="0"/>
        </w:rPr>
        <w:t>r:,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110" w:right="1467"/>
        <w:jc w:val="center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1"/>
          <w:szCs w:val="11"/>
          <w:color w:val="A7A7A8"/>
          <w:spacing w:val="0"/>
          <w:w w:val="53"/>
        </w:rPr>
        <w:t>.....</w:t>
      </w:r>
      <w:r>
        <w:rPr>
          <w:rFonts w:ascii="Arial" w:hAnsi="Arial" w:cs="Arial" w:eastAsia="Arial"/>
          <w:sz w:val="11"/>
          <w:szCs w:val="11"/>
          <w:color w:val="A7A7A8"/>
          <w:spacing w:val="0"/>
          <w:w w:val="53"/>
        </w:rPr>
        <w:t>       </w:t>
      </w:r>
      <w:r>
        <w:rPr>
          <w:rFonts w:ascii="Arial" w:hAnsi="Arial" w:cs="Arial" w:eastAsia="Arial"/>
          <w:sz w:val="11"/>
          <w:szCs w:val="11"/>
          <w:color w:val="A7A7A8"/>
          <w:spacing w:val="8"/>
          <w:w w:val="53"/>
        </w:rPr>
        <w:t> </w:t>
      </w:r>
      <w:r>
        <w:rPr>
          <w:rFonts w:ascii="Arial" w:hAnsi="Arial" w:cs="Arial" w:eastAsia="Arial"/>
          <w:sz w:val="18"/>
          <w:szCs w:val="18"/>
          <w:color w:val="A7A7A8"/>
          <w:spacing w:val="0"/>
          <w:w w:val="132"/>
        </w:rPr>
        <w:t>'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98" w:after="0" w:line="240" w:lineRule="auto"/>
        <w:ind w:left="-50" w:right="1373"/>
        <w:jc w:val="center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8.043427pt;margin-top:4.489061pt;width:60.717497pt;height:49.5pt;mso-position-horizontal-relative:page;mso-position-vertical-relative:paragraph;z-index:-17226" type="#_x0000_t202" filled="f" stroked="f">
            <v:textbox inset="0,0,0,0">
              <w:txbxContent>
                <w:p>
                  <w:pPr>
                    <w:spacing w:before="0" w:after="0" w:line="990" w:lineRule="exact"/>
                    <w:ind w:right="-189"/>
                    <w:jc w:val="left"/>
                    <w:rPr>
                      <w:rFonts w:ascii="Arial" w:hAnsi="Arial" w:cs="Arial" w:eastAsia="Arial"/>
                      <w:sz w:val="99"/>
                      <w:szCs w:val="99"/>
                    </w:rPr>
                  </w:pPr>
                  <w:rPr/>
                  <w:r>
                    <w:rPr>
                      <w:rFonts w:ascii="Arial" w:hAnsi="Arial" w:cs="Arial" w:eastAsia="Arial"/>
                      <w:sz w:val="99"/>
                      <w:szCs w:val="99"/>
                      <w:color w:val="343434"/>
                      <w:spacing w:val="2"/>
                      <w:w w:val="20"/>
                      <w:i/>
                      <w:position w:val="-1"/>
                    </w:rPr>
                    <w:t>M</w:t>
                  </w:r>
                  <w:r>
                    <w:rPr>
                      <w:rFonts w:ascii="Arial" w:hAnsi="Arial" w:cs="Arial" w:eastAsia="Arial"/>
                      <w:sz w:val="99"/>
                      <w:szCs w:val="99"/>
                      <w:color w:val="2B3377"/>
                      <w:spacing w:val="0"/>
                      <w:w w:val="380"/>
                      <w:i/>
                      <w:position w:val="-1"/>
                    </w:rPr>
                    <w:t>t</w:t>
                  </w:r>
                  <w:r>
                    <w:rPr>
                      <w:rFonts w:ascii="Arial" w:hAnsi="Arial" w:cs="Arial" w:eastAsia="Arial"/>
                      <w:sz w:val="99"/>
                      <w:szCs w:val="9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2"/>
          <w:szCs w:val="32"/>
          <w:color w:val="A7A7A8"/>
          <w:spacing w:val="-54"/>
          <w:w w:val="119"/>
        </w:rPr>
        <w:t>.</w:t>
      </w:r>
      <w:r>
        <w:rPr>
          <w:rFonts w:ascii="Arial" w:hAnsi="Arial" w:cs="Arial" w:eastAsia="Arial"/>
          <w:sz w:val="19"/>
          <w:szCs w:val="19"/>
          <w:color w:val="A7A7A8"/>
          <w:spacing w:val="0"/>
          <w:w w:val="56"/>
          <w:position w:val="-6"/>
        </w:rPr>
        <w:t>-</w:t>
      </w:r>
      <w:r>
        <w:rPr>
          <w:rFonts w:ascii="Arial" w:hAnsi="Arial" w:cs="Arial" w:eastAsia="Arial"/>
          <w:sz w:val="19"/>
          <w:szCs w:val="19"/>
          <w:color w:val="A7A7A8"/>
          <w:spacing w:val="0"/>
          <w:w w:val="100"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A7A7A8"/>
          <w:spacing w:val="-8"/>
          <w:w w:val="100"/>
          <w:position w:val="-6"/>
        </w:rPr>
        <w:t> </w:t>
      </w:r>
      <w:r>
        <w:rPr>
          <w:rFonts w:ascii="Arial" w:hAnsi="Arial" w:cs="Arial" w:eastAsia="Arial"/>
          <w:sz w:val="32"/>
          <w:szCs w:val="32"/>
          <w:color w:val="4D4F4F"/>
          <w:spacing w:val="-60"/>
          <w:w w:val="172"/>
          <w:position w:val="-9"/>
        </w:rPr>
        <w:t>.</w:t>
      </w:r>
      <w:r>
        <w:rPr>
          <w:rFonts w:ascii="Arial" w:hAnsi="Arial" w:cs="Arial" w:eastAsia="Arial"/>
          <w:sz w:val="23"/>
          <w:szCs w:val="23"/>
          <w:color w:val="A7A7A8"/>
          <w:spacing w:val="0"/>
          <w:w w:val="172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A7A7A8"/>
          <w:spacing w:val="-43"/>
          <w:w w:val="172"/>
          <w:position w:val="-4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204"/>
          <w:position w:val="0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40" w:bottom="280" w:left="120" w:right="320"/>
          <w:cols w:num="3" w:equalWidth="0">
            <w:col w:w="6456" w:space="1844"/>
            <w:col w:w="1142" w:space="93"/>
            <w:col w:w="1945"/>
          </w:cols>
        </w:sectPr>
      </w:pPr>
      <w:rPr/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/>
        <w:pict>
          <v:group style="position:absolute;margin-left:9.812304pt;margin-top:27.928741pt;width:565.045126pt;height:765.924949pt;mso-position-horizontal-relative:page;mso-position-vertical-relative:page;z-index:-17231" coordorigin="196,559" coordsize="11301,15318">
            <v:group style="position:absolute;left:215;top:580;width:11258;height:2" coordorigin="215,580" coordsize="11258,2">
              <v:shape style="position:absolute;left:215;top:580;width:11258;height:2" coordorigin="215,580" coordsize="11258,0" path="m215,580l11473,580e" filled="f" stroked="t" strokeweight=".717973pt" strokecolor="#777777">
                <v:path arrowok="t"/>
              </v:shape>
            </v:group>
            <v:group style="position:absolute;left:227;top:566;width:2;height:734" coordorigin="227,566" coordsize="2,734">
              <v:shape style="position:absolute;left:227;top:566;width:2;height:734" coordorigin="227,566" coordsize="0,734" path="m227,1299l227,566e" filled="f" stroked="t" strokeweight=".717973pt" strokecolor="#646464">
                <v:path arrowok="t"/>
              </v:shape>
            </v:group>
            <v:group style="position:absolute;left:7261;top:585;width:440;height:2" coordorigin="7261,585" coordsize="440,2">
              <v:shape style="position:absolute;left:7261;top:585;width:440;height:2" coordorigin="7261,585" coordsize="440,0" path="m7261,585l7701,585e" filled="f" stroked="t" strokeweight=".478649pt" strokecolor="#4B4B4B">
                <v:path arrowok="t"/>
              </v:shape>
            </v:group>
            <v:group style="position:absolute;left:9075;top:575;width:2;height:724" coordorigin="9075,575" coordsize="2,724">
              <v:shape style="position:absolute;left:9075;top:575;width:2;height:724" coordorigin="9075,575" coordsize="0,724" path="m9075,1299l9075,575e" filled="f" stroked="t" strokeweight=".478649pt" strokecolor="#545454">
                <v:path arrowok="t"/>
              </v:shape>
            </v:group>
            <v:group style="position:absolute;left:9449;top:580;width:460;height:2" coordorigin="9449,580" coordsize="460,2">
              <v:shape style="position:absolute;left:9449;top:580;width:460;height:2" coordorigin="9449,580" coordsize="460,0" path="m9449,580l9908,580e" filled="f" stroked="t" strokeweight=".478649pt" strokecolor="#484848">
                <v:path arrowok="t"/>
              </v:shape>
            </v:group>
            <v:group style="position:absolute;left:9851;top:580;width:1623;height:2" coordorigin="9851,580" coordsize="1623,2">
              <v:shape style="position:absolute;left:9851;top:580;width:1623;height:2" coordorigin="9851,580" coordsize="1623,0" path="m9851,580l11473,580e" filled="f" stroked="t" strokeweight=".478649pt" strokecolor="#676767">
                <v:path arrowok="t"/>
              </v:shape>
            </v:group>
            <v:group style="position:absolute;left:11464;top:571;width:2;height:427" coordorigin="11464,571" coordsize="2,427">
              <v:shape style="position:absolute;left:11464;top:571;width:2;height:427" coordorigin="11464,571" coordsize="0,427" path="m11464,997l11464,571e" filled="f" stroked="t" strokeweight=".957298pt" strokecolor="#747474">
                <v:path arrowok="t"/>
              </v:shape>
            </v:group>
            <v:group style="position:absolute;left:11468;top:940;width:2;height:489" coordorigin="11468,940" coordsize="2,489">
              <v:shape style="position:absolute;left:11468;top:940;width:2;height:489" coordorigin="11468,940" coordsize="0,489" path="m11468,1429l11468,940e" filled="f" stroked="t" strokeweight=".478649pt" strokecolor="#606060">
                <v:path arrowok="t"/>
              </v:shape>
            </v:group>
            <v:group style="position:absolute;left:225;top:1242;width:2;height:2297" coordorigin="225,1242" coordsize="2,2297">
              <v:shape style="position:absolute;left:225;top:1242;width:2;height:2297" coordorigin="225,1242" coordsize="0,2297" path="m225,3538l225,1242e" filled="f" stroked="t" strokeweight=".478649pt" strokecolor="#444444">
                <v:path arrowok="t"/>
              </v:shape>
            </v:group>
            <v:group style="position:absolute;left:9075;top:1242;width:2;height:628" coordorigin="9075,1242" coordsize="2,628">
              <v:shape style="position:absolute;left:9075;top:1242;width:2;height:628" coordorigin="9075,1242" coordsize="0,628" path="m9075,1870l9075,1242e" filled="f" stroked="t" strokeweight=".957298pt" strokecolor="#747474">
                <v:path arrowok="t"/>
              </v:shape>
            </v:group>
            <v:group style="position:absolute;left:2281;top:571;width:2;height:1304" coordorigin="2281,571" coordsize="2,1304">
              <v:shape style="position:absolute;left:2281;top:571;width:2;height:1304" coordorigin="2281,571" coordsize="0,1304" path="m2281,1875l2281,571e" filled="f" stroked="t" strokeweight=".957298pt" strokecolor="#707070">
                <v:path arrowok="t"/>
              </v:shape>
            </v:group>
            <v:group style="position:absolute;left:11468;top:1371;width:2;height:1477" coordorigin="11468,1371" coordsize="2,1477">
              <v:shape style="position:absolute;left:11468;top:1371;width:2;height:1477" coordorigin="11468,1371" coordsize="0,1477" path="m11468,2848l11468,1371e" filled="f" stroked="t" strokeweight=".717973pt" strokecolor="#6B6B6B">
                <v:path arrowok="t"/>
              </v:shape>
            </v:group>
            <v:group style="position:absolute;left:220;top:1865;width:4332;height:2" coordorigin="220,1865" coordsize="4332,2">
              <v:shape style="position:absolute;left:220;top:1865;width:4332;height:2" coordorigin="220,1865" coordsize="4332,0" path="m220,1865l4552,1865e" filled="f" stroked="t" strokeweight=".957298pt" strokecolor="#808080">
                <v:path arrowok="t"/>
              </v:shape>
            </v:group>
            <v:group style="position:absolute;left:4480;top:1865;width:2144;height:2" coordorigin="4480,1865" coordsize="2144,2">
              <v:shape style="position:absolute;left:4480;top:1865;width:2144;height:2" coordorigin="4480,1865" coordsize="2144,0" path="m4480,1865l6625,1865e" filled="f" stroked="t" strokeweight=".478649pt" strokecolor="#646464">
                <v:path arrowok="t"/>
              </v:shape>
            </v:group>
            <v:group style="position:absolute;left:6538;top:1865;width:1742;height:2" coordorigin="6538,1865" coordsize="1742,2">
              <v:shape style="position:absolute;left:6538;top:1865;width:1742;height:2" coordorigin="6538,1865" coordsize="1742,0" path="m6538,1865l8281,1865e" filled="f" stroked="t" strokeweight=".957298pt" strokecolor="#777777">
                <v:path arrowok="t"/>
              </v:shape>
            </v:group>
            <v:group style="position:absolute;left:8223;top:1863;width:1685;height:2" coordorigin="8223,1863" coordsize="1685,2">
              <v:shape style="position:absolute;left:8223;top:1863;width:1685;height:2" coordorigin="8223,1863" coordsize="1685,0" path="m8223,1863l9908,1863e" filled="f" stroked="t" strokeweight=".478649pt" strokecolor="#606060">
                <v:path arrowok="t"/>
              </v:shape>
            </v:group>
            <v:group style="position:absolute;left:9851;top:1860;width:1627;height:2" coordorigin="9851,1860" coordsize="1627,2">
              <v:shape style="position:absolute;left:9851;top:1860;width:1627;height:2" coordorigin="9851,1860" coordsize="1627,0" path="m9851,1860l11478,1860e" filled="f" stroked="t" strokeweight=".717973pt" strokecolor="#8C8C8C">
                <v:path arrowok="t"/>
              </v:shape>
            </v:group>
            <v:group style="position:absolute;left:220;top:2105;width:4633;height:2" coordorigin="220,2105" coordsize="4633,2">
              <v:shape style="position:absolute;left:220;top:2105;width:4633;height:2" coordorigin="220,2105" coordsize="4633,0" path="m220,2105l4854,2105e" filled="f" stroked="t" strokeweight=".957298pt" strokecolor="#808080">
                <v:path arrowok="t"/>
              </v:shape>
            </v:group>
            <v:group style="position:absolute;left:3317;top:1855;width:2;height:278" coordorigin="3317,1855" coordsize="2,278">
              <v:shape style="position:absolute;left:3317;top:1855;width:2;height:278" coordorigin="3317,1855" coordsize="0,278" path="m3317,2134l3317,1855e" filled="f" stroked="t" strokeweight=".478649pt" strokecolor="#444444">
                <v:path arrowok="t"/>
              </v:shape>
            </v:group>
            <v:group style="position:absolute;left:4796;top:2105;width:579;height:2" coordorigin="4796,2105" coordsize="579,2">
              <v:shape style="position:absolute;left:4796;top:2105;width:579;height:2" coordorigin="4796,2105" coordsize="579,0" path="m4796,2105l5375,2105e" filled="f" stroked="t" strokeweight=".478649pt" strokecolor="#444444">
                <v:path arrowok="t"/>
              </v:shape>
            </v:group>
            <v:group style="position:absolute;left:5318;top:2105;width:857;height:2" coordorigin="5318,2105" coordsize="857,2">
              <v:shape style="position:absolute;left:5318;top:2105;width:857;height:2" coordorigin="5318,2105" coordsize="857,0" path="m5318,2105l6175,2105e" filled="f" stroked="t" strokeweight=".478649pt" strokecolor="#5B5B5B">
                <v:path arrowok="t"/>
              </v:shape>
            </v:group>
            <v:group style="position:absolute;left:5705;top:1860;width:2;height:494" coordorigin="5705,1860" coordsize="2,494">
              <v:shape style="position:absolute;left:5705;top:1860;width:2;height:494" coordorigin="5705,1860" coordsize="0,494" path="m5705,2354l5705,1860e" filled="f" stroked="t" strokeweight=".957298pt" strokecolor="#676767">
                <v:path arrowok="t"/>
              </v:shape>
            </v:group>
            <v:group style="position:absolute;left:5662;top:2105;width:3221;height:2" coordorigin="5662,2105" coordsize="3221,2">
              <v:shape style="position:absolute;left:5662;top:2105;width:3221;height:2" coordorigin="5662,2105" coordsize="3221,0" path="m5662,2105l8884,2105e" filled="f" stroked="t" strokeweight=".717973pt" strokecolor="#747474">
                <v:path arrowok="t"/>
              </v:shape>
            </v:group>
            <v:group style="position:absolute;left:8826;top:2105;width:1082;height:2" coordorigin="8826,2105" coordsize="1082,2">
              <v:shape style="position:absolute;left:8826;top:2105;width:1082;height:2" coordorigin="8826,2105" coordsize="1082,0" path="m8826,2105l9908,2105e" filled="f" stroked="t" strokeweight=".478649pt" strokecolor="#575757">
                <v:path arrowok="t"/>
              </v:shape>
            </v:group>
            <v:group style="position:absolute;left:9851;top:2100;width:1627;height:2" coordorigin="9851,2100" coordsize="1627,2">
              <v:shape style="position:absolute;left:9851;top:2100;width:1627;height:2" coordorigin="9851,2100" coordsize="1627,0" path="m9851,2100l11478,2100e" filled="f" stroked="t" strokeweight=".717973pt" strokecolor="#7C7C7C">
                <v:path arrowok="t"/>
              </v:shape>
            </v:group>
            <v:group style="position:absolute;left:220;top:2345;width:4408;height:2" coordorigin="220,2345" coordsize="4408,2">
              <v:shape style="position:absolute;left:220;top:2345;width:4408;height:2" coordorigin="220,2345" coordsize="4408,0" path="m220,2345l4629,2345e" filled="f" stroked="t" strokeweight=".957298pt" strokecolor="#7C7C7C">
                <v:path arrowok="t"/>
              </v:shape>
            </v:group>
            <v:group style="position:absolute;left:4480;top:2345;width:1254;height:2" coordorigin="4480,2345" coordsize="1254,2">
              <v:shape style="position:absolute;left:4480;top:2345;width:1254;height:2" coordorigin="4480,2345" coordsize="1254,0" path="m4480,2345l5734,2345e" filled="f" stroked="t" strokeweight=".478649pt" strokecolor="#575757">
                <v:path arrowok="t"/>
              </v:shape>
            </v:group>
            <v:group style="position:absolute;left:5662;top:2345;width:2618;height:2" coordorigin="5662,2345" coordsize="2618,2">
              <v:shape style="position:absolute;left:5662;top:2345;width:2618;height:2" coordorigin="5662,2345" coordsize="2618,0" path="m5662,2345l8281,2345e" filled="f" stroked="t" strokeweight=".717973pt" strokecolor="#6B6B6B">
                <v:path arrowok="t"/>
              </v:shape>
            </v:group>
            <v:group style="position:absolute;left:8223;top:2345;width:661;height:2" coordorigin="8223,2345" coordsize="661,2">
              <v:shape style="position:absolute;left:8223;top:2345;width:661;height:2" coordorigin="8223,2345" coordsize="661,0" path="m8223,2345l8884,2345e" filled="f" stroked="t" strokeweight=".957298pt" strokecolor="#838383">
                <v:path arrowok="t"/>
              </v:shape>
            </v:group>
            <v:group style="position:absolute;left:8826;top:2345;width:1082;height:2" coordorigin="8826,2345" coordsize="1082,2">
              <v:shape style="position:absolute;left:8826;top:2345;width:1082;height:2" coordorigin="8826,2345" coordsize="1082,0" path="m8826,2345l9908,2345e" filled="f" stroked="t" strokeweight=".478649pt" strokecolor="#4B4B4B">
                <v:path arrowok="t"/>
              </v:shape>
            </v:group>
            <v:group style="position:absolute;left:9851;top:2342;width:1627;height:2" coordorigin="9851,2342" coordsize="1627,2">
              <v:shape style="position:absolute;left:9851;top:2342;width:1627;height:2" coordorigin="9851,2342" coordsize="1627,0" path="m9851,2342l11478,2342e" filled="f" stroked="t" strokeweight=".717973pt" strokecolor="#747474">
                <v:path arrowok="t"/>
              </v:shape>
            </v:group>
            <v:group style="position:absolute;left:220;top:2584;width:4317;height:2" coordorigin="220,2584" coordsize="4317,2">
              <v:shape style="position:absolute;left:220;top:2584;width:4317;height:2" coordorigin="220,2584" coordsize="4317,0" path="m220,2584l4538,2584e" filled="f" stroked="t" strokeweight=".717973pt" strokecolor="#777777">
                <v:path arrowok="t"/>
              </v:shape>
            </v:group>
            <v:group style="position:absolute;left:4480;top:2587;width:2838;height:2" coordorigin="4480,2587" coordsize="2838,2">
              <v:shape style="position:absolute;left:4480;top:2587;width:2838;height:2" coordorigin="4480,2587" coordsize="2838,0" path="m4480,2587l7319,2587e" filled="f" stroked="t" strokeweight=".478649pt" strokecolor="#5B5B5B">
                <v:path arrowok="t"/>
              </v:shape>
            </v:group>
            <v:group style="position:absolute;left:7228;top:2584;width:1656;height:2" coordorigin="7228,2584" coordsize="1656,2">
              <v:shape style="position:absolute;left:7228;top:2584;width:1656;height:2" coordorigin="7228,2584" coordsize="1656,0" path="m7228,2584l8884,2584e" filled="f" stroked="t" strokeweight=".957298pt" strokecolor="#777777">
                <v:path arrowok="t"/>
              </v:shape>
            </v:group>
            <v:group style="position:absolute;left:8826;top:2584;width:1082;height:2" coordorigin="8826,2584" coordsize="1082,2">
              <v:shape style="position:absolute;left:8826;top:2584;width:1082;height:2" coordorigin="8826,2584" coordsize="1082,0" path="m8826,2584l9908,2584e" filled="f" stroked="t" strokeweight=".478649pt" strokecolor="#484848">
                <v:path arrowok="t"/>
              </v:shape>
            </v:group>
            <v:group style="position:absolute;left:9851;top:2582;width:1627;height:2" coordorigin="9851,2582" coordsize="1627,2">
              <v:shape style="position:absolute;left:9851;top:2582;width:1627;height:2" coordorigin="9851,2582" coordsize="1627,0" path="m9851,2582l11478,2582e" filled="f" stroked="t" strokeweight=".478649pt" strokecolor="#707070">
                <v:path arrowok="t"/>
              </v:shape>
            </v:group>
            <v:group style="position:absolute;left:220;top:2824;width:5155;height:2" coordorigin="220,2824" coordsize="5155,2">
              <v:shape style="position:absolute;left:220;top:2824;width:5155;height:2" coordorigin="220,2824" coordsize="5155,0" path="m220,2824l5375,2824e" filled="f" stroked="t" strokeweight=".957298pt" strokecolor="#7C7C7C">
                <v:path arrowok="t"/>
              </v:shape>
            </v:group>
            <v:group style="position:absolute;left:5318;top:2826;width:1747;height:2" coordorigin="5318,2826" coordsize="1747,2">
              <v:shape style="position:absolute;left:5318;top:2826;width:1747;height:2" coordorigin="5318,2826" coordsize="1747,0" path="m5318,2826l7065,2826e" filled="f" stroked="t" strokeweight=".478649pt" strokecolor="#5B5B5B">
                <v:path arrowok="t"/>
              </v:shape>
            </v:group>
            <v:group style="position:absolute;left:7007;top:2824;width:1876;height:2" coordorigin="7007,2824" coordsize="1876,2">
              <v:shape style="position:absolute;left:7007;top:2824;width:1876;height:2" coordorigin="7007,2824" coordsize="1876,0" path="m7007,2824l8884,2824e" filled="f" stroked="t" strokeweight=".957298pt" strokecolor="#777777">
                <v:path arrowok="t"/>
              </v:shape>
            </v:group>
            <v:group style="position:absolute;left:8826;top:2824;width:680;height:2" coordorigin="8826,2824" coordsize="680,2">
              <v:shape style="position:absolute;left:8826;top:2824;width:680;height:2" coordorigin="8826,2824" coordsize="680,0" path="m8826,2824l9506,2824e" filled="f" stroked="t" strokeweight=".478649pt" strokecolor="#575757">
                <v:path arrowok="t"/>
              </v:shape>
            </v:group>
            <v:group style="position:absolute;left:9449;top:2824;width:460;height:2" coordorigin="9449,2824" coordsize="460,2">
              <v:shape style="position:absolute;left:9449;top:2824;width:460;height:2" coordorigin="9449,2824" coordsize="460,0" path="m9449,2824l9908,2824e" filled="f" stroked="t" strokeweight=".478649pt" strokecolor="#444444">
                <v:path arrowok="t"/>
              </v:shape>
            </v:group>
            <v:group style="position:absolute;left:9851;top:2824;width:1627;height:2" coordorigin="9851,2824" coordsize="1627,2">
              <v:shape style="position:absolute;left:9851;top:2824;width:1627;height:2" coordorigin="9851,2824" coordsize="1627,0" path="m9851,2824l11478,2824e" filled="f" stroked="t" strokeweight=".717973pt" strokecolor="#747474">
                <v:path arrowok="t"/>
              </v:shape>
            </v:group>
            <v:group style="position:absolute;left:220;top:3064;width:11258;height:2" coordorigin="220,3064" coordsize="11258,2">
              <v:shape style="position:absolute;left:220;top:3064;width:11258;height:2" coordorigin="220,3064" coordsize="11258,0" path="m220,3064l11478,3064e" filled="f" stroked="t" strokeweight=".717973pt" strokecolor="#747474">
                <v:path arrowok="t"/>
              </v:shape>
            </v:group>
            <v:group style="position:absolute;left:11473;top:2776;width:2;height:1012" coordorigin="11473,2776" coordsize="2,1012">
              <v:shape style="position:absolute;left:11473;top:2776;width:2;height:1012" coordorigin="11473,2776" coordsize="0,1012" path="m11473,3788l11473,2776e" filled="f" stroked="t" strokeweight=".478649pt" strokecolor="#545454">
                <v:path arrowok="t"/>
              </v:shape>
            </v:group>
            <v:group style="position:absolute;left:3777;top:3054;width:2;height:484" coordorigin="3777,3054" coordsize="2,484">
              <v:shape style="position:absolute;left:3777;top:3054;width:2;height:484" coordorigin="3777,3054" coordsize="0,484" path="m3777,3538l3777,3054e" filled="f" stroked="t" strokeweight=".478649pt" strokecolor="#4B4B4B">
                <v:path arrowok="t"/>
              </v:shape>
            </v:group>
            <v:group style="position:absolute;left:7036;top:3049;width:2;height:254" coordorigin="7036,3049" coordsize="2,254">
              <v:shape style="position:absolute;left:7036;top:3049;width:2;height:254" coordorigin="7036,3049" coordsize="0,254" path="m7036,3303l7036,3049e" filled="f" stroked="t" strokeweight=".717973pt" strokecolor="#808080">
                <v:path arrowok="t"/>
              </v:shape>
            </v:group>
            <v:group style="position:absolute;left:7036;top:3303;width:2;height:206" coordorigin="7036,3303" coordsize="2,206">
              <v:shape style="position:absolute;left:7036;top:3303;width:2;height:206" coordorigin="7036,3303" coordsize="0,206" path="m7036,3510l7036,3303e" filled="f" stroked="t" strokeweight=".239324pt" strokecolor="#000000">
                <v:path arrowok="t"/>
              </v:shape>
            </v:group>
            <v:group style="position:absolute;left:3777;top:3481;width:2;height:307" coordorigin="3777,3481" coordsize="2,307">
              <v:shape style="position:absolute;left:3777;top:3481;width:2;height:307" coordorigin="3777,3481" coordsize="0,307" path="m3777,3788l3777,3481e" filled="f" stroked="t" strokeweight=".717973pt" strokecolor="#606060">
                <v:path arrowok="t"/>
              </v:shape>
            </v:group>
            <v:group style="position:absolute;left:3767;top:3745;width:1087;height:2" coordorigin="3767,3745" coordsize="1087,2">
              <v:shape style="position:absolute;left:3767;top:3745;width:1087;height:2" coordorigin="3767,3745" coordsize="1087,0" path="m3767,3745l4854,3745e" filled="f" stroked="t" strokeweight=".478649pt" strokecolor="#575757">
                <v:path arrowok="t"/>
              </v:shape>
            </v:group>
            <v:group style="position:absolute;left:4796;top:3740;width:1024;height:2" coordorigin="4796,3740" coordsize="1024,2">
              <v:shape style="position:absolute;left:4796;top:3740;width:1024;height:2" coordorigin="4796,3740" coordsize="1024,0" path="m4796,3740l5820,3740e" filled="f" stroked="t" strokeweight=".957298pt" strokecolor="#838383">
                <v:path arrowok="t"/>
              </v:shape>
            </v:group>
            <v:group style="position:absolute;left:7036;top:3510;width:2;height:249" coordorigin="7036,3510" coordsize="2,249">
              <v:shape style="position:absolute;left:7036;top:3510;width:2;height:249" coordorigin="7036,3510" coordsize="0,249" path="m7036,3759l7036,3510e" filled="f" stroked="t" strokeweight=".239324pt" strokecolor="#606060">
                <v:path arrowok="t"/>
              </v:shape>
            </v:group>
            <v:group style="position:absolute;left:3781;top:3730;width:2;height:364" coordorigin="3781,3730" coordsize="2,364">
              <v:shape style="position:absolute;left:3781;top:3730;width:2;height:364" coordorigin="3781,3730" coordsize="0,364" path="m3781,4095l3781,3730e" filled="f" stroked="t" strokeweight="1.435947pt" strokecolor="#4F4F4F">
                <v:path arrowok="t"/>
              </v:shape>
            </v:group>
            <v:group style="position:absolute;left:215;top:4078;width:3489;height:2" coordorigin="215,4078" coordsize="3489,2">
              <v:shape style="position:absolute;left:215;top:4078;width:3489;height:2" coordorigin="215,4078" coordsize="3489,0" path="m215,4078l3705,4078e" filled="f" stroked="t" strokeweight=".957298pt" strokecolor="#777777">
                <v:path arrowok="t"/>
              </v:shape>
            </v:group>
            <v:group style="position:absolute;left:223;top:3682;width:2;height:499" coordorigin="223,3682" coordsize="2,499">
              <v:shape style="position:absolute;left:223;top:3682;width:2;height:499" coordorigin="223,3682" coordsize="0,499" path="m223,4181l223,3682e" filled="f" stroked="t" strokeweight=".717973pt" strokecolor="#646464">
                <v:path arrowok="t"/>
              </v:shape>
            </v:group>
            <v:group style="position:absolute;left:3647;top:4080;width:2082;height:2" coordorigin="3647,4080" coordsize="2082,2">
              <v:shape style="position:absolute;left:3647;top:4080;width:2082;height:2" coordorigin="3647,4080" coordsize="2082,0" path="m3647,4080l5729,4080e" filled="f" stroked="t" strokeweight=".957298pt" strokecolor="#444444">
                <v:path arrowok="t"/>
              </v:shape>
            </v:group>
            <v:group style="position:absolute;left:5696;top:3754;width:2;height:331" coordorigin="5696,3754" coordsize="2,331">
              <v:shape style="position:absolute;left:5696;top:3754;width:2;height:331" coordorigin="5696,3754" coordsize="0,331" path="m5696,4085l5696,3754e" filled="f" stroked="t" strokeweight=".239324pt" strokecolor="#484848">
                <v:path arrowok="t"/>
              </v:shape>
            </v:group>
            <v:group style="position:absolute;left:5667;top:4083;width:1651;height:2" coordorigin="5667,4083" coordsize="1651,2">
              <v:shape style="position:absolute;left:5667;top:4083;width:1651;height:2" coordorigin="5667,4083" coordsize="1651,0" path="m5667,4083l7319,4083e" filled="f" stroked="t" strokeweight=".478649pt" strokecolor="#575757">
                <v:path arrowok="t"/>
              </v:shape>
            </v:group>
            <v:group style="position:absolute;left:7036;top:3759;width:2;height:321" coordorigin="7036,3759" coordsize="2,321">
              <v:shape style="position:absolute;left:7036;top:3759;width:2;height:321" coordorigin="7036,3759" coordsize="0,321" path="m7036,4080l7036,3759e" filled="f" stroked="t" strokeweight=".239324pt" strokecolor="#3F3F3F">
                <v:path arrowok="t"/>
              </v:shape>
            </v:group>
            <v:group style="position:absolute;left:7237;top:4083;width:1680;height:2" coordorigin="7237,4083" coordsize="1680,2">
              <v:shape style="position:absolute;left:7237;top:4083;width:1680;height:2" coordorigin="7237,4083" coordsize="1680,0" path="m7237,4083l8917,4083e" filled="f" stroked="t" strokeweight=".957298pt" strokecolor="#808080">
                <v:path arrowok="t"/>
              </v:shape>
            </v:group>
            <v:group style="position:absolute;left:6151;top:4085;width:5308;height:2" coordorigin="6151,4085" coordsize="5308,2">
              <v:shape style="position:absolute;left:6151;top:4085;width:5308;height:2" coordorigin="6151,4085" coordsize="5308,0" path="m6151,4085l11459,4085e" filled="f" stroked="t" strokeweight=".717973pt" strokecolor="#6B6B6B">
                <v:path arrowok="t"/>
              </v:shape>
            </v:group>
            <v:group style="position:absolute;left:9037;top:4080;width:871;height:2" coordorigin="9037,4080" coordsize="871,2">
              <v:shape style="position:absolute;left:9037;top:4080;width:871;height:2" coordorigin="9037,4080" coordsize="871,0" path="m9037,4080l9908,4080e" filled="f" stroked="t" strokeweight=".478649pt" strokecolor="#484848">
                <v:path arrowok="t"/>
              </v:shape>
            </v:group>
            <v:group style="position:absolute;left:9851;top:4080;width:1627;height:2" coordorigin="9851,4080" coordsize="1627,2">
              <v:shape style="position:absolute;left:9851;top:4080;width:1627;height:2" coordorigin="9851,4080" coordsize="1627,0" path="m9851,4080l11478,4080e" filled="f" stroked="t" strokeweight=".478649pt" strokecolor="#676767">
                <v:path arrowok="t"/>
              </v:shape>
            </v:group>
            <v:group style="position:absolute;left:11476;top:3706;width:2;height:6367" coordorigin="11476,3706" coordsize="2,6367">
              <v:shape style="position:absolute;left:11476;top:3706;width:2;height:6367" coordorigin="11476,3706" coordsize="0,6367" path="m11476,10073l11476,3706e" filled="f" stroked="t" strokeweight=".717973pt" strokecolor="#707070">
                <v:path arrowok="t"/>
              </v:shape>
            </v:group>
            <v:group style="position:absolute;left:215;top:4320;width:9635;height:2" coordorigin="215,4320" coordsize="9635,2">
              <v:shape style="position:absolute;left:215;top:4320;width:9635;height:2" coordorigin="215,4320" coordsize="9635,0" path="m215,4320l9851,4320e" filled="f" stroked="t" strokeweight=".717973pt" strokecolor="#777777">
                <v:path arrowok="t"/>
              </v:shape>
            </v:group>
            <v:group style="position:absolute;left:9793;top:4320;width:1690;height:2" coordorigin="9793,4320" coordsize="1690,2">
              <v:shape style="position:absolute;left:9793;top:4320;width:1690;height:2" coordorigin="9793,4320" coordsize="1690,0" path="m9793,4320l11483,4320e" filled="f" stroked="t" strokeweight=".478649pt" strokecolor="#606060">
                <v:path arrowok="t"/>
              </v:shape>
            </v:group>
            <v:group style="position:absolute;left:2274;top:4567;width:3102;height:2" coordorigin="2274,4567" coordsize="3102,2">
              <v:shape style="position:absolute;left:2274;top:4567;width:3102;height:2" coordorigin="2274,4567" coordsize="3102,0" path="m2274,4567l5375,4567e" filled="f" stroked="t" strokeweight=".478649pt" strokecolor="#6B6B6B">
                <v:path arrowok="t"/>
              </v:shape>
            </v:group>
            <v:group style="position:absolute;left:5318;top:4567;width:1752;height:2" coordorigin="5318,4567" coordsize="1752,2">
              <v:shape style="position:absolute;left:5318;top:4567;width:1752;height:2" coordorigin="5318,4567" coordsize="1752,0" path="m5318,4567l7070,4567e" filled="f" stroked="t" strokeweight=".957298pt" strokecolor="#838383">
                <v:path arrowok="t"/>
              </v:shape>
            </v:group>
            <v:group style="position:absolute;left:7007;top:4564;width:311;height:2" coordorigin="7007,4564" coordsize="311,2">
              <v:shape style="position:absolute;left:7007;top:4564;width:311;height:2" coordorigin="7007,4564" coordsize="311,0" path="m7007,4564l7319,4564e" filled="f" stroked="t" strokeweight=".478649pt" strokecolor="#575757">
                <v:path arrowok="t"/>
              </v:shape>
            </v:group>
            <v:group style="position:absolute;left:7261;top:4564;width:440;height:2" coordorigin="7261,4564" coordsize="440,2">
              <v:shape style="position:absolute;left:7261;top:4564;width:440;height:2" coordorigin="7261,4564" coordsize="440,0" path="m7261,4564l7701,4564e" filled="f" stroked="t" strokeweight=".478649pt" strokecolor="#444444">
                <v:path arrowok="t"/>
              </v:shape>
            </v:group>
            <v:group style="position:absolute;left:7644;top:4564;width:637;height:2" coordorigin="7644,4564" coordsize="637,2">
              <v:shape style="position:absolute;left:7644;top:4564;width:637;height:2" coordorigin="7644,4564" coordsize="637,0" path="m7644,4564l8281,4564e" filled="f" stroked="t" strokeweight=".478649pt" strokecolor="#575757">
                <v:path arrowok="t"/>
              </v:shape>
            </v:group>
            <v:group style="position:absolute;left:8223;top:4564;width:3260;height:2" coordorigin="8223,4564" coordsize="3260,2">
              <v:shape style="position:absolute;left:8223;top:4564;width:3260;height:2" coordorigin="8223,4564" coordsize="3260,0" path="m8223,4564l11483,4564e" filled="f" stroked="t" strokeweight=".717973pt" strokecolor="#777777">
                <v:path arrowok="t"/>
              </v:shape>
            </v:group>
            <v:group style="position:absolute;left:4837;top:4555;width:2;height:1975" coordorigin="4837,4555" coordsize="2,1975">
              <v:shape style="position:absolute;left:4837;top:4555;width:2;height:1975" coordorigin="4837,4555" coordsize="0,1975" path="m4837,6530l4837,4555e" filled="f" stroked="t" strokeweight=".717973pt" strokecolor="#5B5B5B">
                <v:path arrowok="t"/>
              </v:shape>
            </v:group>
            <v:group style="position:absolute;left:4830;top:4807;width:2522;height:2" coordorigin="4830,4807" coordsize="2522,2">
              <v:shape style="position:absolute;left:4830;top:4807;width:2522;height:2" coordorigin="4830,4807" coordsize="2522,0" path="m4830,4807l7352,4807e" filled="f" stroked="t" strokeweight=".957298pt" strokecolor="#7C7C7C">
                <v:path arrowok="t"/>
              </v:shape>
            </v:group>
            <v:group style="position:absolute;left:7261;top:4804;width:445;height:2" coordorigin="7261,4804" coordsize="445,2">
              <v:shape style="position:absolute;left:7261;top:4804;width:445;height:2" coordorigin="7261,4804" coordsize="445,0" path="m7261,4804l7706,4804e" filled="f" stroked="t" strokeweight=".478649pt" strokecolor="#4F4F4F">
                <v:path arrowok="t"/>
              </v:shape>
            </v:group>
            <v:group style="position:absolute;left:7673;top:4545;width:2;height:259" coordorigin="7673,4545" coordsize="2,259">
              <v:shape style="position:absolute;left:7673;top:4545;width:2;height:259" coordorigin="7673,4545" coordsize="0,259" path="m7673,4804l7673,4545e" filled="f" stroked="t" strokeweight=".239324pt" strokecolor="#4F4F4F">
                <v:path arrowok="t"/>
              </v:shape>
            </v:group>
            <v:group style="position:absolute;left:7644;top:4807;width:1862;height:2" coordorigin="7644,4807" coordsize="1862,2">
              <v:shape style="position:absolute;left:7644;top:4807;width:1862;height:2" coordorigin="7644,4807" coordsize="1862,0" path="m7644,4807l9506,4807e" filled="f" stroked="t" strokeweight=".478649pt" strokecolor="#646464">
                <v:path arrowok="t"/>
              </v:shape>
            </v:group>
            <v:group style="position:absolute;left:9362;top:4804;width:2120;height:2" coordorigin="9362,4804" coordsize="2120,2">
              <v:shape style="position:absolute;left:9362;top:4804;width:2120;height:2" coordorigin="9362,4804" coordsize="2120,0" path="m9362,4804l11483,4804e" filled="f" stroked="t" strokeweight=".957298pt" strokecolor="#808080">
                <v:path arrowok="t"/>
              </v:shape>
            </v:group>
            <v:group style="position:absolute;left:4830;top:5046;width:6653;height:2" coordorigin="4830,5046" coordsize="6653,2">
              <v:shape style="position:absolute;left:4830;top:5046;width:6653;height:2" coordorigin="4830,5046" coordsize="6653,0" path="m4830,5046l11483,5046e" filled="f" stroked="t" strokeweight=".717973pt" strokecolor="#808080">
                <v:path arrowok="t"/>
              </v:shape>
            </v:group>
            <v:group style="position:absolute;left:8606;top:5049;width:900;height:2" coordorigin="8606,5049" coordsize="900,2">
              <v:shape style="position:absolute;left:8606;top:5049;width:900;height:2" coordorigin="8606,5049" coordsize="900,0" path="m8606,5049l9506,5049e" filled="f" stroked="t" strokeweight=".478649pt" strokecolor="#646464">
                <v:path arrowok="t"/>
              </v:shape>
            </v:group>
            <v:group style="position:absolute;left:4830;top:5288;width:4054;height:2" coordorigin="4830,5288" coordsize="4054,2">
              <v:shape style="position:absolute;left:4830;top:5288;width:4054;height:2" coordorigin="4830,5288" coordsize="4054,0" path="m4830,5288l8884,5288e" filled="f" stroked="t" strokeweight=".717973pt" strokecolor="#747474">
                <v:path arrowok="t"/>
              </v:shape>
            </v:group>
            <v:group style="position:absolute;left:8826;top:5288;width:1082;height:2" coordorigin="8826,5288" coordsize="1082,2">
              <v:shape style="position:absolute;left:8826;top:5288;width:1082;height:2" coordorigin="8826,5288" coordsize="1082,0" path="m8826,5288l9908,5288e" filled="f" stroked="t" strokeweight=".478649pt" strokecolor="#545454">
                <v:path arrowok="t"/>
              </v:shape>
            </v:group>
            <v:group style="position:absolute;left:9851;top:5284;width:1632;height:2" coordorigin="9851,5284" coordsize="1632,2">
              <v:shape style="position:absolute;left:9851;top:5284;width:1632;height:2" coordorigin="9851,5284" coordsize="1632,0" path="m9851,5284l11483,5284e" filled="f" stroked="t" strokeweight=".717973pt" strokecolor="#808080">
                <v:path arrowok="t"/>
              </v:shape>
            </v:group>
            <v:group style="position:absolute;left:2274;top:5528;width:1527;height:2" coordorigin="2274,5528" coordsize="1527,2">
              <v:shape style="position:absolute;left:2274;top:5528;width:1527;height:2" coordorigin="2274,5528" coordsize="1527,0" path="m2274,5528l3800,5528e" filled="f" stroked="t" strokeweight=".717973pt" strokecolor="#747474">
                <v:path arrowok="t"/>
              </v:shape>
            </v:group>
            <v:group style="position:absolute;left:3743;top:5528;width:1120;height:2" coordorigin="3743,5528" coordsize="1120,2">
              <v:shape style="position:absolute;left:3743;top:5528;width:1120;height:2" coordorigin="3743,5528" coordsize="1120,0" path="m3743,5528l4863,5528e" filled="f" stroked="t" strokeweight=".478649pt" strokecolor="#4F4F4F">
                <v:path arrowok="t"/>
              </v:shape>
            </v:group>
            <v:group style="position:absolute;left:4791;top:5528;width:4092;height:2" coordorigin="4791,5528" coordsize="4092,2">
              <v:shape style="position:absolute;left:4791;top:5528;width:4092;height:2" coordorigin="4791,5528" coordsize="4092,0" path="m4791,5528l8884,5528e" filled="f" stroked="t" strokeweight=".717973pt" strokecolor="#6B6B6B">
                <v:path arrowok="t"/>
              </v:shape>
            </v:group>
            <v:group style="position:absolute;left:8826;top:5528;width:1082;height:2" coordorigin="8826,5528" coordsize="1082,2">
              <v:shape style="position:absolute;left:8826;top:5528;width:1082;height:2" coordorigin="8826,5528" coordsize="1082,0" path="m8826,5528l9908,5528e" filled="f" stroked="t" strokeweight=".478649pt" strokecolor="#545454">
                <v:path arrowok="t"/>
              </v:shape>
            </v:group>
            <v:group style="position:absolute;left:9851;top:5526;width:1632;height:2" coordorigin="9851,5526" coordsize="1632,2">
              <v:shape style="position:absolute;left:9851;top:5526;width:1632;height:2" coordorigin="9851,5526" coordsize="1632,0" path="m9851,5526l11483,5526e" filled="f" stroked="t" strokeweight=".717973pt" strokecolor="#808080">
                <v:path arrowok="t"/>
              </v:shape>
            </v:group>
            <v:group style="position:absolute;left:215;top:5765;width:3585;height:2" coordorigin="215,5765" coordsize="3585,2">
              <v:shape style="position:absolute;left:215;top:5765;width:3585;height:2" coordorigin="215,5765" coordsize="3585,0" path="m215,5765l3800,5765e" filled="f" stroked="t" strokeweight=".957298pt" strokecolor="#7C7C7C">
                <v:path arrowok="t"/>
              </v:shape>
            </v:group>
            <v:group style="position:absolute;left:3743;top:5770;width:3322;height:2" coordorigin="3743,5770" coordsize="3322,2">
              <v:shape style="position:absolute;left:3743;top:5770;width:3322;height:2" coordorigin="3743,5770" coordsize="3322,0" path="m3743,5770l7065,5770e" filled="f" stroked="t" strokeweight=".478649pt" strokecolor="#606060">
                <v:path arrowok="t"/>
              </v:shape>
            </v:group>
            <v:group style="position:absolute;left:6993;top:5768;width:1891;height:2" coordorigin="6993,5768" coordsize="1891,2">
              <v:shape style="position:absolute;left:6993;top:5768;width:1891;height:2" coordorigin="6993,5768" coordsize="1891,0" path="m6993,5768l8884,5768e" filled="f" stroked="t" strokeweight=".957298pt" strokecolor="#7C7C7C">
                <v:path arrowok="t"/>
              </v:shape>
            </v:group>
            <v:group style="position:absolute;left:8826;top:5768;width:1082;height:2" coordorigin="8826,5768" coordsize="1082,2">
              <v:shape style="position:absolute;left:8826;top:5768;width:1082;height:2" coordorigin="8826,5768" coordsize="1082,0" path="m8826,5768l9908,5768e" filled="f" stroked="t" strokeweight=".478649pt" strokecolor="#4F4F4F">
                <v:path arrowok="t"/>
              </v:shape>
            </v:group>
            <v:group style="position:absolute;left:9851;top:5768;width:1632;height:2" coordorigin="9851,5768" coordsize="1632,2">
              <v:shape style="position:absolute;left:9851;top:5768;width:1632;height:2" coordorigin="9851,5768" coordsize="1632,0" path="m9851,5768l11483,5768e" filled="f" stroked="t" strokeweight=".478649pt" strokecolor="#646464">
                <v:path arrowok="t"/>
              </v:shape>
            </v:group>
            <v:group style="position:absolute;left:7673;top:5753;width:2;height:767" coordorigin="7673,5753" coordsize="2,767">
              <v:shape style="position:absolute;left:7673;top:5753;width:2;height:767" coordorigin="7673,5753" coordsize="0,767" path="m7673,6521l7673,5753e" filled="f" stroked="t" strokeweight=".239324pt" strokecolor="#7C7C7C">
                <v:path arrowok="t"/>
              </v:shape>
            </v:group>
            <v:group style="position:absolute;left:2269;top:6240;width:3106;height:2" coordorigin="2269,6240" coordsize="3106,2">
              <v:shape style="position:absolute;left:2269;top:6240;width:3106;height:2" coordorigin="2269,6240" coordsize="3106,0" path="m2269,6240l5375,6240e" filled="f" stroked="t" strokeweight=".957298pt" strokecolor="#808080">
                <v:path arrowok="t"/>
              </v:shape>
            </v:group>
            <v:group style="position:absolute;left:4837;top:5682;width:2;height:849" coordorigin="4837,5682" coordsize="2,849">
              <v:shape style="position:absolute;left:4837;top:5682;width:2;height:849" coordorigin="4837,5682" coordsize="0,849" path="m4837,6530l4837,5682e" filled="f" stroked="t" strokeweight=".957298pt" strokecolor="#747474">
                <v:path arrowok="t"/>
              </v:shape>
            </v:group>
            <v:group style="position:absolute;left:5318;top:6240;width:1747;height:2" coordorigin="5318,6240" coordsize="1747,2">
              <v:shape style="position:absolute;left:5318;top:6240;width:1747;height:2" coordorigin="5318,6240" coordsize="1747,0" path="m5318,6240l7065,6240e" filled="f" stroked="t" strokeweight=".478649pt" strokecolor="#676767">
                <v:path arrowok="t"/>
              </v:shape>
            </v:group>
            <v:group style="position:absolute;left:7007;top:6238;width:1876;height:2" coordorigin="7007,6238" coordsize="1876,2">
              <v:shape style="position:absolute;left:7007;top:6238;width:1876;height:2" coordorigin="7007,6238" coordsize="1876,0" path="m7007,6238l8884,6238e" filled="f" stroked="t" strokeweight=".957298pt" strokecolor="#7C7C7C">
                <v:path arrowok="t"/>
              </v:shape>
            </v:group>
            <v:group style="position:absolute;left:8826;top:6238;width:680;height:2" coordorigin="8826,6238" coordsize="680,2">
              <v:shape style="position:absolute;left:8826;top:6238;width:680;height:2" coordorigin="8826,6238" coordsize="680,0" path="m8826,6238l9506,6238e" filled="f" stroked="t" strokeweight=".478649pt" strokecolor="#606060">
                <v:path arrowok="t"/>
              </v:shape>
            </v:group>
            <v:group style="position:absolute;left:9449;top:6238;width:460;height:2" coordorigin="9449,6238" coordsize="460,2">
              <v:shape style="position:absolute;left:9449;top:6238;width:460;height:2" coordorigin="9449,6238" coordsize="460,0" path="m9449,6238l9908,6238e" filled="f" stroked="t" strokeweight=".478649pt" strokecolor="#484848">
                <v:path arrowok="t"/>
              </v:shape>
            </v:group>
            <v:group style="position:absolute;left:9851;top:6238;width:1632;height:2" coordorigin="9851,6238" coordsize="1632,2">
              <v:shape style="position:absolute;left:9851;top:6238;width:1632;height:2" coordorigin="9851,6238" coordsize="1632,0" path="m9851,6238l11483,6238e" filled="f" stroked="t" strokeweight=".478649pt" strokecolor="#676767">
                <v:path arrowok="t"/>
              </v:shape>
            </v:group>
            <v:group style="position:absolute;left:2269;top:6523;width:2269;height:2" coordorigin="2269,6523" coordsize="2269,2">
              <v:shape style="position:absolute;left:2269;top:6523;width:2269;height:2" coordorigin="2269,6523" coordsize="2269,0" path="m2269,6523l4538,6523e" filled="f" stroked="t" strokeweight=".478649pt" strokecolor="#646464">
                <v:path arrowok="t"/>
              </v:shape>
            </v:group>
            <v:group style="position:absolute;left:4480;top:6525;width:1244;height:2" coordorigin="4480,6525" coordsize="1244,2">
              <v:shape style="position:absolute;left:4480;top:6525;width:1244;height:2" coordorigin="4480,6525" coordsize="1244,0" path="m4480,6525l5725,6525e" filled="f" stroked="t" strokeweight=".478649pt" strokecolor="#484848">
                <v:path arrowok="t"/>
              </v:shape>
            </v:group>
            <v:group style="position:absolute;left:5667;top:6525;width:287;height:2" coordorigin="5667,6525" coordsize="287,2">
              <v:shape style="position:absolute;left:5667;top:6525;width:287;height:2" coordorigin="5667,6525" coordsize="287,0" path="m5667,6525l5954,6525e" filled="f" stroked="t" strokeweight=".478649pt" strokecolor="#5B5B5B">
                <v:path arrowok="t"/>
              </v:shape>
            </v:group>
            <v:group style="position:absolute;left:5897;top:6525;width:2987;height:2" coordorigin="5897,6525" coordsize="2987,2">
              <v:shape style="position:absolute;left:5897;top:6525;width:2987;height:2" coordorigin="5897,6525" coordsize="2987,0" path="m5897,6525l8884,6525e" filled="f" stroked="t" strokeweight=".717973pt" strokecolor="#777777">
                <v:path arrowok="t"/>
              </v:shape>
            </v:group>
            <v:group style="position:absolute;left:8826;top:6525;width:680;height:2" coordorigin="8826,6525" coordsize="680,2">
              <v:shape style="position:absolute;left:8826;top:6525;width:680;height:2" coordorigin="8826,6525" coordsize="680,0" path="m8826,6525l9506,6525e" filled="f" stroked="t" strokeweight=".478649pt" strokecolor="#575757">
                <v:path arrowok="t"/>
              </v:shape>
            </v:group>
            <v:group style="position:absolute;left:9449;top:6525;width:460;height:2" coordorigin="9449,6525" coordsize="460,2">
              <v:shape style="position:absolute;left:9449;top:6525;width:460;height:2" coordorigin="9449,6525" coordsize="460,0" path="m9449,6525l9908,6525e" filled="f" stroked="t" strokeweight=".478649pt" strokecolor="#444444">
                <v:path arrowok="t"/>
              </v:shape>
            </v:group>
            <v:group style="position:absolute;left:9851;top:6525;width:1632;height:2" coordorigin="9851,6525" coordsize="1632,2">
              <v:shape style="position:absolute;left:9851;top:6525;width:1632;height:2" coordorigin="9851,6525" coordsize="1632,0" path="m9851,6525l11483,6525e" filled="f" stroked="t" strokeweight=".478649pt" strokecolor="#747474">
                <v:path arrowok="t"/>
              </v:shape>
            </v:group>
            <v:group style="position:absolute;left:211;top:6760;width:4327;height:2" coordorigin="211,6760" coordsize="4327,2">
              <v:shape style="position:absolute;left:211;top:6760;width:4327;height:2" coordorigin="211,6760" coordsize="4327,0" path="m211,6760l4538,6760e" filled="f" stroked="t" strokeweight=".478649pt" strokecolor="#707070">
                <v:path arrowok="t"/>
              </v:shape>
            </v:group>
            <v:group style="position:absolute;left:4480;top:6765;width:1474;height:2" coordorigin="4480,6765" coordsize="1474,2">
              <v:shape style="position:absolute;left:4480;top:6765;width:1474;height:2" coordorigin="4480,6765" coordsize="1474,0" path="m4480,6765l5954,6765e" filled="f" stroked="t" strokeweight=".478649pt" strokecolor="#545454">
                <v:path arrowok="t"/>
              </v:shape>
            </v:group>
            <v:group style="position:absolute;left:5897;top:6765;width:5567;height:2" coordorigin="5897,6765" coordsize="5567,2">
              <v:shape style="position:absolute;left:5897;top:6765;width:5567;height:2" coordorigin="5897,6765" coordsize="5567,0" path="m5897,6765l11464,6765e" filled="f" stroked="t" strokeweight=".717973pt" strokecolor="#707070">
                <v:path arrowok="t"/>
              </v:shape>
            </v:group>
            <v:group style="position:absolute;left:8826;top:6765;width:1082;height:2" coordorigin="8826,6765" coordsize="1082,2">
              <v:shape style="position:absolute;left:8826;top:6765;width:1082;height:2" coordorigin="8826,6765" coordsize="1082,0" path="m8826,6765l9908,6765e" filled="f" stroked="t" strokeweight=".478649pt" strokecolor="#4F4F4F">
                <v:path arrowok="t"/>
              </v:shape>
            </v:group>
            <v:group style="position:absolute;left:9851;top:6765;width:1632;height:2" coordorigin="9851,6765" coordsize="1632,2">
              <v:shape style="position:absolute;left:9851;top:6765;width:1632;height:2" coordorigin="9851,6765" coordsize="1632,0" path="m9851,6765l11483,6765e" filled="f" stroked="t" strokeweight=".478649pt" strokecolor="#676767">
                <v:path arrowok="t"/>
              </v:shape>
            </v:group>
            <v:group style="position:absolute;left:211;top:7237;width:6548;height:2" coordorigin="211,7237" coordsize="6548,2">
              <v:shape style="position:absolute;left:211;top:7237;width:6548;height:2" coordorigin="211,7237" coordsize="6548,0" path="m211,7237l6759,7237e" filled="f" stroked="t" strokeweight=".957298pt" strokecolor="#808080">
                <v:path arrowok="t"/>
              </v:shape>
            </v:group>
            <v:group style="position:absolute;left:6567;top:7245;width:498;height:2" coordorigin="6567,7245" coordsize="498,2">
              <v:shape style="position:absolute;left:6567;top:7245;width:498;height:2" coordorigin="6567,7245" coordsize="498,0" path="m6567,7245l7065,7245e" filled="f" stroked="t" strokeweight=".717973pt" strokecolor="#7C7C7C">
                <v:path arrowok="t"/>
              </v:shape>
            </v:group>
            <v:group style="position:absolute;left:7007;top:7240;width:1273;height:2" coordorigin="7007,7240" coordsize="1273,2">
              <v:shape style="position:absolute;left:7007;top:7240;width:1273;height:2" coordorigin="7007,7240" coordsize="1273,0" path="m7007,7240l8281,7240e" filled="f" stroked="t" strokeweight=".478649pt" strokecolor="#575757">
                <v:path arrowok="t"/>
              </v:shape>
            </v:group>
            <v:group style="position:absolute;left:8223;top:7240;width:3255;height:2" coordorigin="8223,7240" coordsize="3255,2">
              <v:shape style="position:absolute;left:8223;top:7240;width:3255;height:2" coordorigin="8223,7240" coordsize="3255,0" path="m8223,7240l11478,7240e" filled="f" stroked="t" strokeweight=".957298pt" strokecolor="#808080">
                <v:path arrowok="t"/>
              </v:shape>
            </v:group>
            <v:group style="position:absolute;left:4834;top:7230;width:2;height:748" coordorigin="4834,7230" coordsize="2,748">
              <v:shape style="position:absolute;left:4834;top:7230;width:2;height:748" coordorigin="4834,7230" coordsize="0,748" path="m4834,7978l4834,7230e" filled="f" stroked="t" strokeweight=".957298pt" strokecolor="#676767">
                <v:path arrowok="t"/>
              </v:shape>
            </v:group>
            <v:group style="position:absolute;left:4825;top:7487;width:2877;height:2" coordorigin="4825,7487" coordsize="2877,2">
              <v:shape style="position:absolute;left:4825;top:7487;width:2877;height:2" coordorigin="4825,7487" coordsize="2877,0" path="m4825,7487l7701,7487e" filled="f" stroked="t" strokeweight=".478649pt" strokecolor="#676767">
                <v:path arrowok="t"/>
              </v:shape>
            </v:group>
            <v:group style="position:absolute;left:7046;top:7487;width:1838;height:2" coordorigin="7046,7487" coordsize="1838,2">
              <v:shape style="position:absolute;left:7046;top:7487;width:1838;height:2" coordorigin="7046,7487" coordsize="1838,0" path="m7046,7487l8884,7487e" filled="f" stroked="t" strokeweight=".957298pt" strokecolor="#808080">
                <v:path arrowok="t"/>
              </v:shape>
            </v:group>
            <v:group style="position:absolute;left:8826;top:7484;width:680;height:2" coordorigin="8826,7484" coordsize="680,2">
              <v:shape style="position:absolute;left:8826;top:7484;width:680;height:2" coordorigin="8826,7484" coordsize="680,0" path="m8826,7484l9506,7484e" filled="f" stroked="t" strokeweight=".478649pt" strokecolor="#575757">
                <v:path arrowok="t"/>
              </v:shape>
            </v:group>
            <v:group style="position:absolute;left:9449;top:7484;width:460;height:2" coordorigin="9449,7484" coordsize="460,2">
              <v:shape style="position:absolute;left:9449;top:7484;width:460;height:2" coordorigin="9449,7484" coordsize="460,0" path="m9449,7484l9908,7484e" filled="f" stroked="t" strokeweight=".478649pt" strokecolor="#444444">
                <v:path arrowok="t"/>
              </v:shape>
            </v:group>
            <v:group style="position:absolute;left:9851;top:7484;width:1627;height:2" coordorigin="9851,7484" coordsize="1627,2">
              <v:shape style="position:absolute;left:9851;top:7484;width:1627;height:2" coordorigin="9851,7484" coordsize="1627,0" path="m9851,7484l11478,7484e" filled="f" stroked="t" strokeweight=".478649pt" strokecolor="#646464">
                <v:path arrowok="t"/>
              </v:shape>
            </v:group>
            <v:group style="position:absolute;left:4825;top:7726;width:2877;height:2" coordorigin="4825,7726" coordsize="2877,2">
              <v:shape style="position:absolute;left:4825;top:7726;width:2877;height:2" coordorigin="4825,7726" coordsize="2877,0" path="m4825,7726l7701,7726e" filled="f" stroked="t" strokeweight=".478649pt" strokecolor="#5B5B5B">
                <v:path arrowok="t"/>
              </v:shape>
            </v:group>
            <v:group style="position:absolute;left:7644;top:7726;width:3839;height:2" coordorigin="7644,7726" coordsize="3839,2">
              <v:shape style="position:absolute;left:7644;top:7726;width:3839;height:2" coordorigin="7644,7726" coordsize="3839,0" path="m7644,7726l11483,7726e" filled="f" stroked="t" strokeweight=".717973pt" strokecolor="#777777">
                <v:path arrowok="t"/>
              </v:shape>
            </v:group>
            <v:group style="position:absolute;left:211;top:7964;width:5514;height:2" coordorigin="211,7964" coordsize="5514,2">
              <v:shape style="position:absolute;left:211;top:7964;width:5514;height:2" coordorigin="211,7964" coordsize="5514,0" path="m211,7964l5725,7964e" filled="f" stroked="t" strokeweight=".957298pt" strokecolor="#7C7C7C">
                <v:path arrowok="t"/>
              </v:shape>
            </v:group>
            <v:group style="position:absolute;left:5667;top:7966;width:957;height:2" coordorigin="5667,7966" coordsize="957,2">
              <v:shape style="position:absolute;left:5667;top:7966;width:957;height:2" coordorigin="5667,7966" coordsize="957,0" path="m5667,7966l6625,7966e" filled="f" stroked="t" strokeweight=".478649pt" strokecolor="#676767">
                <v:path arrowok="t"/>
              </v:shape>
            </v:group>
            <v:group style="position:absolute;left:6567;top:7969;width:1134;height:2" coordorigin="6567,7969" coordsize="1134,2">
              <v:shape style="position:absolute;left:6567;top:7969;width:1134;height:2" coordorigin="6567,7969" coordsize="1134,0" path="m6567,7969l7701,7969e" filled="f" stroked="t" strokeweight=".478649pt" strokecolor="#4B4B4B">
                <v:path arrowok="t"/>
              </v:shape>
            </v:group>
            <v:group style="position:absolute;left:7644;top:7966;width:3844;height:2" coordorigin="7644,7966" coordsize="3844,2">
              <v:shape style="position:absolute;left:7644;top:7966;width:3844;height:2" coordorigin="7644,7966" coordsize="3844,0" path="m7644,7966l11488,7966e" filled="f" stroked="t" strokeweight=".957298pt" strokecolor="#7C7C7C">
                <v:path arrowok="t"/>
              </v:shape>
            </v:group>
            <v:group style="position:absolute;left:206;top:8601;width:4332;height:2" coordorigin="206,8601" coordsize="4332,2">
              <v:shape style="position:absolute;left:206;top:8601;width:4332;height:2" coordorigin="206,8601" coordsize="4332,0" path="m206,8601l4538,8601e" filled="f" stroked="t" strokeweight=".478649pt" strokecolor="#575757">
                <v:path arrowok="t"/>
              </v:shape>
            </v:group>
            <v:group style="position:absolute;left:4480;top:8609;width:2838;height:2" coordorigin="4480,8609" coordsize="2838,2">
              <v:shape style="position:absolute;left:4480;top:8609;width:2838;height:2" coordorigin="4480,8609" coordsize="2838,0" path="m4480,8609l7319,8609e" filled="f" stroked="t" strokeweight=".478649pt" strokecolor="#5B5B5B">
                <v:path arrowok="t"/>
              </v:shape>
            </v:group>
            <v:group style="position:absolute;left:7261;top:8609;width:4226;height:2" coordorigin="7261,8609" coordsize="4226,2">
              <v:shape style="position:absolute;left:7261;top:8609;width:4226;height:2" coordorigin="7261,8609" coordsize="4226,0" path="m7261,8609l11488,8609e" filled="f" stroked="t" strokeweight=".957298pt" strokecolor="#7C7C7C">
                <v:path arrowok="t"/>
              </v:shape>
            </v:group>
            <v:group style="position:absolute;left:2278;top:8563;width:2;height:2402" coordorigin="2278,8563" coordsize="2,2402">
              <v:shape style="position:absolute;left:2278;top:8563;width:2;height:2402" coordorigin="2278,8563" coordsize="0,2402" path="m2278,10965l2278,8563e" filled="f" stroked="t" strokeweight=".478649pt" strokecolor="#3F3F3F">
                <v:path arrowok="t"/>
              </v:shape>
            </v:group>
            <v:group style="position:absolute;left:218;top:7945;width:2;height:1170" coordorigin="218,7945" coordsize="2,1170">
              <v:shape style="position:absolute;left:218;top:7945;width:2;height:1170" coordorigin="218,7945" coordsize="0,1170" path="m218,9114l218,7945e" filled="f" stroked="t" strokeweight=".957298pt" strokecolor="#747474">
                <v:path arrowok="t"/>
              </v:shape>
            </v:group>
            <v:group style="position:absolute;left:206;top:9498;width:11253;height:2" coordorigin="206,9498" coordsize="11253,2">
              <v:shape style="position:absolute;left:206;top:9498;width:11253;height:2" coordorigin="206,9498" coordsize="11253,0" path="m206,9498l11459,9498e" filled="f" stroked="t" strokeweight=".717973pt" strokecolor="#7C7C7C">
                <v:path arrowok="t"/>
              </v:shape>
            </v:group>
            <v:group style="position:absolute;left:9037;top:9508;width:871;height:2" coordorigin="9037,9508" coordsize="871,2">
              <v:shape style="position:absolute;left:9037;top:9508;width:871;height:2" coordorigin="9037,9508" coordsize="871,0" path="m9037,9508l9908,9508e" filled="f" stroked="t" strokeweight=".478649pt" strokecolor="#545454">
                <v:path arrowok="t"/>
              </v:shape>
            </v:group>
            <v:group style="position:absolute;left:9851;top:9508;width:1637;height:2" coordorigin="9851,9508" coordsize="1637,2">
              <v:shape style="position:absolute;left:9851;top:9508;width:1637;height:2" coordorigin="9851,9508" coordsize="1637,0" path="m9851,9508l11488,9508e" filled="f" stroked="t" strokeweight=".717973pt" strokecolor="#808080">
                <v:path arrowok="t"/>
              </v:shape>
            </v:group>
            <v:group style="position:absolute;left:206;top:9757;width:5859;height:2" coordorigin="206,9757" coordsize="5859,2">
              <v:shape style="position:absolute;left:206;top:9757;width:5859;height:2" coordorigin="206,9757" coordsize="5859,0" path="m206,9757l6064,9757e" filled="f" stroked="t" strokeweight=".957298pt" strokecolor="#7C7C7C">
                <v:path arrowok="t"/>
              </v:shape>
            </v:group>
            <v:group style="position:absolute;left:5897;top:9762;width:728;height:2" coordorigin="5897,9762" coordsize="728,2">
              <v:shape style="position:absolute;left:5897;top:9762;width:728;height:2" coordorigin="5897,9762" coordsize="728,0" path="m5897,9762l6625,9762e" filled="f" stroked="t" strokeweight=".478649pt" strokecolor="#777777">
                <v:path arrowok="t"/>
              </v:shape>
            </v:group>
            <v:group style="position:absolute;left:6567;top:9762;width:1714;height:2" coordorigin="6567,9762" coordsize="1714,2">
              <v:shape style="position:absolute;left:6567;top:9762;width:1714;height:2" coordorigin="6567,9762" coordsize="1714,0" path="m6567,9762l8281,9762e" filled="f" stroked="t" strokeweight=".478649pt" strokecolor="#545454">
                <v:path arrowok="t"/>
              </v:shape>
            </v:group>
            <v:group style="position:absolute;left:8223;top:9762;width:3260;height:2" coordorigin="8223,9762" coordsize="3260,2">
              <v:shape style="position:absolute;left:8223;top:9762;width:3260;height:2" coordorigin="8223,9762" coordsize="3260,0" path="m8223,9762l11483,9762e" filled="f" stroked="t" strokeweight=".957298pt" strokecolor="#7C7C7C">
                <v:path arrowok="t"/>
              </v:shape>
            </v:group>
            <v:group style="position:absolute;left:206;top:10009;width:2762;height:2" coordorigin="206,10009" coordsize="2762,2">
              <v:shape style="position:absolute;left:206;top:10009;width:2762;height:2" coordorigin="206,10009" coordsize="2762,0" path="m206,10009l2968,10009e" filled="f" stroked="t" strokeweight=".478649pt" strokecolor="#575757">
                <v:path arrowok="t"/>
              </v:shape>
            </v:group>
            <v:group style="position:absolute;left:2910;top:10013;width:890;height:2" coordorigin="2910,10013" coordsize="890,2">
              <v:shape style="position:absolute;left:2910;top:10013;width:890;height:2" coordorigin="2910,10013" coordsize="890,0" path="m2910,10013l3800,10013e" filled="f" stroked="t" strokeweight=".717973pt" strokecolor="#707070">
                <v:path arrowok="t"/>
              </v:shape>
            </v:group>
            <v:group style="position:absolute;left:3743;top:10021;width:2881;height:2" coordorigin="3743,10021" coordsize="2881,2">
              <v:shape style="position:absolute;left:3743;top:10021;width:2881;height:2" coordorigin="3743,10021" coordsize="2881,0" path="m3743,10021l6625,10021e" filled="f" stroked="t" strokeweight=".717973pt" strokecolor="#707070">
                <v:path arrowok="t"/>
              </v:shape>
            </v:group>
            <v:group style="position:absolute;left:6567;top:10021;width:1714;height:2" coordorigin="6567,10021" coordsize="1714,2">
              <v:shape style="position:absolute;left:6567;top:10021;width:1714;height:2" coordorigin="6567,10021" coordsize="1714,0" path="m6567,10021l8281,10021e" filled="f" stroked="t" strokeweight=".478649pt" strokecolor="#4F4F4F">
                <v:path arrowok="t"/>
              </v:shape>
            </v:group>
            <v:group style="position:absolute;left:8223;top:10021;width:3260;height:2" coordorigin="8223,10021" coordsize="3260,2">
              <v:shape style="position:absolute;left:8223;top:10021;width:3260;height:2" coordorigin="8223,10021" coordsize="3260,0" path="m8223,10021l11483,10021e" filled="f" stroked="t" strokeweight=".957298pt" strokecolor="#808080">
                <v:path arrowok="t"/>
              </v:shape>
            </v:group>
            <v:group style="position:absolute;left:11478;top:9968;width:2;height:1088" coordorigin="11478,9968" coordsize="2,1088">
              <v:shape style="position:absolute;left:11478;top:9968;width:2;height:1088" coordorigin="11478,9968" coordsize="0,1088" path="m11478,11056l11478,9968e" filled="f" stroked="t" strokeweight=".478649pt" strokecolor="#4F4F4F">
                <v:path arrowok="t"/>
              </v:shape>
            </v:group>
            <v:group style="position:absolute;left:684;top:10529;width:5466;height:2" coordorigin="684,10529" coordsize="5466,2">
              <v:shape style="position:absolute;left:684;top:10529;width:5466;height:2" coordorigin="684,10529" coordsize="5466,0" path="m684,10529l6151,10529e" filled="f" stroked="t" strokeweight=".478649pt" strokecolor="#5B5B5B">
                <v:path arrowok="t"/>
              </v:shape>
            </v:group>
            <v:group style="position:absolute;left:2288;top:10536;width:4777;height:2" coordorigin="2288,10536" coordsize="4777,2">
              <v:shape style="position:absolute;left:2288;top:10536;width:4777;height:2" coordorigin="2288,10536" coordsize="4777,0" path="m2288,10536l7065,10536e" filled="f" stroked="t" strokeweight=".478649pt" strokecolor="#606060">
                <v:path arrowok="t"/>
              </v:shape>
            </v:group>
            <v:group style="position:absolute;left:6203;top:10534;width:2680;height:2" coordorigin="6203,10534" coordsize="2680,2">
              <v:shape style="position:absolute;left:6203;top:10534;width:2680;height:2" coordorigin="6203,10534" coordsize="2680,0" path="m6203,10534l8884,10534e" filled="f" stroked="t" strokeweight=".717973pt" strokecolor="#7C7C7C">
                <v:path arrowok="t"/>
              </v:shape>
            </v:group>
            <v:group style="position:absolute;left:8826;top:10534;width:2657;height:2" coordorigin="8826,10534" coordsize="2657,2">
              <v:shape style="position:absolute;left:8826;top:10534;width:2657;height:2" coordorigin="8826,10534" coordsize="2657,0" path="m8826,10534l11483,10534e" filled="f" stroked="t" strokeweight=".478649pt" strokecolor="#606060">
                <v:path arrowok="t"/>
              </v:shape>
            </v:group>
            <v:group style="position:absolute;left:723;top:10773;width:5031;height:2" coordorigin="723,10773" coordsize="5031,2">
              <v:shape style="position:absolute;left:723;top:10773;width:5031;height:2" coordorigin="723,10773" coordsize="5031,0" path="m723,10773l5753,10773e" filled="f" stroked="t" strokeweight=".957298pt" strokecolor="#838383">
                <v:path arrowok="t"/>
              </v:shape>
            </v:group>
            <v:group style="position:absolute;left:5667;top:10778;width:2034;height:2" coordorigin="5667,10778" coordsize="2034,2">
              <v:shape style="position:absolute;left:5667;top:10778;width:2034;height:2" coordorigin="5667,10778" coordsize="2034,0" path="m5667,10778l7701,10778e" filled="f" stroked="t" strokeweight=".478649pt" strokecolor="#606060">
                <v:path arrowok="t"/>
              </v:shape>
            </v:group>
            <v:group style="position:absolute;left:6232;top:10776;width:5251;height:2" coordorigin="6232,10776" coordsize="5251,2">
              <v:shape style="position:absolute;left:6232;top:10776;width:5251;height:2" coordorigin="6232,10776" coordsize="5251,0" path="m6232,10776l11483,10776e" filled="f" stroked="t" strokeweight=".717973pt" strokecolor="#777777">
                <v:path arrowok="t"/>
              </v:shape>
            </v:group>
            <v:group style="position:absolute;left:1594;top:10759;width:2;height:297" coordorigin="1594,10759" coordsize="2,297">
              <v:shape style="position:absolute;left:1594;top:10759;width:2;height:297" coordorigin="1594,10759" coordsize="0,297" path="m1594,11056l1594,10759e" filled="f" stroked="t" strokeweight=".957298pt" strokecolor="#676767">
                <v:path arrowok="t"/>
              </v:shape>
            </v:group>
            <v:group style="position:absolute;left:7304;top:10773;width:2;height:3040" coordorigin="7304,10773" coordsize="2,3040">
              <v:shape style="position:absolute;left:7304;top:10773;width:2;height:3040" coordorigin="7304,10773" coordsize="0,3040" path="m7304,13813l7304,10773e" filled="f" stroked="t" strokeweight=".717973pt" strokecolor="#676767">
                <v:path arrowok="t"/>
              </v:shape>
            </v:group>
            <v:group style="position:absolute;left:206;top:11027;width:5921;height:2" coordorigin="206,11027" coordsize="5921,2">
              <v:shape style="position:absolute;left:206;top:11027;width:5921;height:2" coordorigin="206,11027" coordsize="5921,0" path="m206,11027l6127,11027e" filled="f" stroked="t" strokeweight=".478649pt" strokecolor="#575757">
                <v:path arrowok="t"/>
              </v:shape>
            </v:group>
            <v:group style="position:absolute;left:4796;top:11032;width:1331;height:2" coordorigin="4796,11032" coordsize="1331,2">
              <v:shape style="position:absolute;left:4796;top:11032;width:1331;height:2" coordorigin="4796,11032" coordsize="1331,0" path="m4796,11032l6127,11032e" filled="f" stroked="t" strokeweight=".478649pt" strokecolor="#575757">
                <v:path arrowok="t"/>
              </v:shape>
            </v:group>
            <v:group style="position:absolute;left:6136;top:11037;width:929;height:2" coordorigin="6136,11037" coordsize="929,2">
              <v:shape style="position:absolute;left:6136;top:11037;width:929;height:2" coordorigin="6136,11037" coordsize="929,0" path="m6136,11037l7065,11037e" filled="f" stroked="t" strokeweight=".478649pt" strokecolor="#606060">
                <v:path arrowok="t"/>
              </v:shape>
            </v:group>
            <v:group style="position:absolute;left:5897;top:11032;width:5586;height:2" coordorigin="5897,11032" coordsize="5586,2">
              <v:shape style="position:absolute;left:5897;top:11032;width:5586;height:2" coordorigin="5897,11032" coordsize="5586,0" path="m5897,11032l11483,11032e" filled="f" stroked="t" strokeweight=".717973pt" strokecolor="#707070">
                <v:path arrowok="t"/>
              </v:shape>
            </v:group>
            <v:group style="position:absolute;left:213;top:10730;width:2;height:1467" coordorigin="213,10730" coordsize="2,1467">
              <v:shape style="position:absolute;left:213;top:10730;width:2;height:1467" coordorigin="213,10730" coordsize="0,1467" path="m213,12197l213,10730e" filled="f" stroked="t" strokeweight=".957298pt" strokecolor="#777777">
                <v:path arrowok="t"/>
              </v:shape>
            </v:group>
            <v:group style="position:absolute;left:1008;top:10759;width:2;height:777" coordorigin="1008,10759" coordsize="2,777">
              <v:shape style="position:absolute;left:1008;top:10759;width:2;height:777" coordorigin="1008,10759" coordsize="0,777" path="m1008,11536l1008,10759e" filled="f" stroked="t" strokeweight=".957298pt" strokecolor="#747474">
                <v:path arrowok="t"/>
              </v:shape>
            </v:group>
            <v:group style="position:absolute;left:1594;top:10984;width:2;height:786" coordorigin="1594,10984" coordsize="2,786">
              <v:shape style="position:absolute;left:1594;top:10984;width:2;height:786" coordorigin="1594,10984" coordsize="0,786" path="m1594,11771l1594,10984e" filled="f" stroked="t" strokeweight=".478649pt" strokecolor="#3F3F3F">
                <v:path arrowok="t"/>
              </v:shape>
            </v:group>
            <v:group style="position:absolute;left:2274;top:11051;width:2;height:1271" coordorigin="2274,11051" coordsize="2,1271">
              <v:shape style="position:absolute;left:2274;top:11051;width:2;height:1271" coordorigin="2274,11051" coordsize="0,1271" path="m2274,12322l2274,11051e" filled="f" stroked="t" strokeweight=".478649pt" strokecolor="#3F3F3F">
                <v:path arrowok="t"/>
              </v:shape>
            </v:group>
            <v:group style="position:absolute;left:1594;top:11713;width:2;height:1064" coordorigin="1594,11713" coordsize="2,1064">
              <v:shape style="position:absolute;left:1594;top:11713;width:2;height:1064" coordorigin="1594,11713" coordsize="0,1064" path="m1594,12777l1594,11713e" filled="f" stroked="t" strokeweight=".478649pt" strokecolor="#2B2B2B">
                <v:path arrowok="t"/>
              </v:shape>
            </v:group>
            <v:group style="position:absolute;left:220;top:4521;width:2;height:302" coordorigin="220,4521" coordsize="2,302">
              <v:shape style="position:absolute;left:220;top:4521;width:2;height:302" coordorigin="220,4521" coordsize="0,302" path="m220,4823l220,4521e" filled="f" stroked="t" strokeweight=".478649pt" strokecolor="#3B3B3B">
                <v:path arrowok="t"/>
              </v:shape>
            </v:group>
            <v:group style="position:absolute;left:220;top:5250;width:2;height:326" coordorigin="220,5250" coordsize="2,326">
              <v:shape style="position:absolute;left:220;top:5250;width:2;height:326" coordorigin="220,5250" coordsize="0,326" path="m220,5576l220,5250e" filled="f" stroked="t" strokeweight=".478649pt" strokecolor="#3F3F3F">
                <v:path arrowok="t"/>
              </v:shape>
            </v:group>
            <v:group style="position:absolute;left:215;top:566;width:2;height:15304" coordorigin="215,566" coordsize="2,15304">
              <v:shape style="position:absolute;left:215;top:566;width:2;height:15304" coordorigin="215,566" coordsize="0,15304" path="m215,15870l215,566e" filled="f" stroked="t" strokeweight=".717973pt" strokecolor="#606060">
                <v:path arrowok="t"/>
              </v:shape>
            </v:group>
            <v:group style="position:absolute;left:215;top:12264;width:2;height:1136" coordorigin="215,12264" coordsize="2,1136">
              <v:shape style="position:absolute;left:215;top:12264;width:2;height:1136" coordorigin="215,12264" coordsize="0,1136" path="m215,13401l215,12264e" filled="f" stroked="t" strokeweight=".478649pt" strokecolor="#3F3F3F">
                <v:path arrowok="t"/>
              </v:shape>
            </v:group>
            <v:group style="position:absolute;left:1594;top:12720;width:2;height:681" coordorigin="1594,12720" coordsize="2,681">
              <v:shape style="position:absolute;left:1594;top:12720;width:2;height:681" coordorigin="1594,12720" coordsize="0,681" path="m1594,13401l1594,12720e" filled="f" stroked="t" strokeweight=".478649pt" strokecolor="#444444">
                <v:path arrowok="t"/>
              </v:shape>
            </v:group>
            <v:group style="position:absolute;left:1594;top:13343;width:2;height:2460" coordorigin="1594,13343" coordsize="2,2460">
              <v:shape style="position:absolute;left:1594;top:13343;width:2;height:2460" coordorigin="1594,13343" coordsize="0,2460" path="m1594,15803l1594,13343e" filled="f" stroked="t" strokeweight=".957298pt" strokecolor="#676767">
                <v:path arrowok="t"/>
              </v:shape>
            </v:group>
            <v:group style="position:absolute;left:2274;top:12480;width:2;height:297" coordorigin="2274,12480" coordsize="2,297">
              <v:shape style="position:absolute;left:2274;top:12480;width:2;height:297" coordorigin="2274,12480" coordsize="0,297" path="m2274,12777l2274,12480e" filled="f" stroked="t" strokeweight=".478649pt" strokecolor="#3F3F3F">
                <v:path arrowok="t"/>
              </v:shape>
            </v:group>
            <v:group style="position:absolute;left:2278;top:4071;width:2;height:11795" coordorigin="2278,4071" coordsize="2,11795">
              <v:shape style="position:absolute;left:2278;top:4071;width:2;height:11795" coordorigin="2278,4071" coordsize="0,11795" path="m2278,15865l2278,4071e" filled="f" stroked="t" strokeweight=".717973pt" strokecolor="#606060">
                <v:path arrowok="t"/>
              </v:shape>
            </v:group>
            <v:group style="position:absolute;left:211;top:13756;width:2;height:345" coordorigin="211,13756" coordsize="2,345">
              <v:shape style="position:absolute;left:211;top:13756;width:2;height:345" coordorigin="211,13756" coordsize="0,345" path="m211,14101l211,13756e" filled="f" stroked="t" strokeweight=".478649pt" strokecolor="#4B4B4B">
                <v:path arrowok="t"/>
              </v:shape>
            </v:group>
            <v:group style="position:absolute;left:7304;top:13756;width:2;height:1760" coordorigin="7304,13756" coordsize="2,1760">
              <v:shape style="position:absolute;left:7304;top:13756;width:2;height:1760" coordorigin="7304,13756" coordsize="0,1760" path="m7304,15515l7304,13756e" filled="f" stroked="t" strokeweight=".478649pt" strokecolor="#383B3B">
                <v:path arrowok="t"/>
              </v:shape>
            </v:group>
            <v:group style="position:absolute;left:11476;top:10984;width:2;height:4881" coordorigin="11476,10984" coordsize="2,4881">
              <v:shape style="position:absolute;left:11476;top:10984;width:2;height:4881" coordorigin="11476,10984" coordsize="0,4881" path="m11476,15865l11476,10984e" filled="f" stroked="t" strokeweight=".717973pt" strokecolor="#707070">
                <v:path arrowok="t"/>
              </v:shape>
            </v:group>
            <v:group style="position:absolute;left:11478;top:14043;width:2;height:1822" coordorigin="11478,14043" coordsize="2,1822">
              <v:shape style="position:absolute;left:11478;top:14043;width:2;height:1822" coordorigin="11478,14043" coordsize="0,1822" path="m11478,15865l11478,14043e" filled="f" stroked="t" strokeweight=".717973pt" strokecolor="#5B5B5B">
                <v:path arrowok="t"/>
              </v:shape>
            </v:group>
            <v:group style="position:absolute;left:211;top:14173;width:2;height:815" coordorigin="211,14173" coordsize="2,815">
              <v:shape style="position:absolute;left:211;top:14173;width:2;height:815" coordorigin="211,14173" coordsize="0,815" path="m211,14988l211,14173e" filled="f" stroked="t" strokeweight=".478649pt" strokecolor="#3F3F3F">
                <v:path arrowok="t"/>
              </v:shape>
            </v:group>
            <v:group style="position:absolute;left:11478;top:14173;width:2;height:1342" coordorigin="11478,14173" coordsize="2,1342">
              <v:shape style="position:absolute;left:11478;top:14173;width:2;height:1342" coordorigin="11478,14173" coordsize="0,1342" path="m11478,15515l11478,14173e" filled="f" stroked="t" strokeweight=".478649pt" strokecolor="#545454">
                <v:path arrowok="t"/>
              </v:shape>
            </v:group>
            <v:group style="position:absolute;left:1005;top:14379;width:2;height:192" coordorigin="1005,14379" coordsize="2,192">
              <v:shape style="position:absolute;left:1005;top:14379;width:2;height:192" coordorigin="1005,14379" coordsize="0,192" path="m1005,14571l1005,14379e" filled="f" stroked="t" strokeweight=".478649pt" strokecolor="#3F3F3F">
                <v:path arrowok="t"/>
              </v:shape>
            </v:group>
            <v:group style="position:absolute;left:1005;top:14791;width:2;height:197" coordorigin="1005,14791" coordsize="2,197">
              <v:shape style="position:absolute;left:1005;top:14791;width:2;height:197" coordorigin="1005,14791" coordsize="0,197" path="m1005,14988l1005,14791e" filled="f" stroked="t" strokeweight=".478649pt" strokecolor="#3B3B3B">
                <v:path arrowok="t"/>
              </v:shape>
            </v:group>
            <v:group style="position:absolute;left:206;top:15496;width:627;height:2" coordorigin="206,15496" coordsize="627,2">
              <v:shape style="position:absolute;left:206;top:15496;width:627;height:2" coordorigin="206,15496" coordsize="627,0" path="m206,15496l833,15496e" filled="f" stroked="t" strokeweight=".957298pt" strokecolor="#838383">
                <v:path arrowok="t"/>
              </v:shape>
            </v:group>
            <v:group style="position:absolute;left:211;top:1160;width:2;height:14710" coordorigin="211,1160" coordsize="2,14710">
              <v:shape style="position:absolute;left:211;top:1160;width:2;height:14710" coordorigin="211,1160" coordsize="0,14710" path="m211,15870l211,1160e" filled="f" stroked="t" strokeweight=".478649pt" strokecolor="#606060">
                <v:path arrowok="t"/>
              </v:shape>
            </v:group>
            <v:group style="position:absolute;left:775;top:15491;width:258;height:2" coordorigin="775,15491" coordsize="258,2">
              <v:shape style="position:absolute;left:775;top:15491;width:258;height:2" coordorigin="775,15491" coordsize="258,0" path="m775,15491l1034,15491e" filled="f" stroked="t" strokeweight=".478649pt" strokecolor="#707070">
                <v:path arrowok="t"/>
              </v:shape>
            </v:group>
            <v:group style="position:absolute;left:1010;top:12001;width:2;height:949" coordorigin="1010,12001" coordsize="2,949">
              <v:shape style="position:absolute;left:1010;top:12001;width:2;height:949" coordorigin="1010,12001" coordsize="0,949" path="m1010,12950l1010,12001e" filled="f" stroked="t" strokeweight=".478649pt" strokecolor="#3B3B3B">
                <v:path arrowok="t"/>
              </v:shape>
            </v:group>
            <v:group style="position:absolute;left:1008;top:10759;width:2;height:5101" coordorigin="1008,10759" coordsize="2,5101">
              <v:shape style="position:absolute;left:1008;top:10759;width:2;height:5101" coordorigin="1008,10759" coordsize="0,5101" path="m1008,15860l1008,10759e" filled="f" stroked="t" strokeweight=".478649pt" strokecolor="#545454">
                <v:path arrowok="t"/>
              </v:shape>
            </v:group>
            <v:group style="position:absolute;left:948;top:15498;width:1335;height:2" coordorigin="948,15498" coordsize="1335,2">
              <v:shape style="position:absolute;left:948;top:15498;width:1335;height:2" coordorigin="948,15498" coordsize="1335,0" path="m948,15498l2283,15498e" filled="f" stroked="t" strokeweight=".717973pt" strokecolor="#808080">
                <v:path arrowok="t"/>
              </v:shape>
            </v:group>
            <w10:wrap type="none"/>
          </v:group>
        </w:pict>
      </w:r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DA1"/>
          <w:spacing w:val="0"/>
          <w:w w:val="109"/>
          <w:i/>
        </w:rPr>
        <w:t>.,ı:;-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2" w:lineRule="exact"/>
        <w:ind w:right="-20"/>
        <w:jc w:val="left"/>
        <w:rPr>
          <w:rFonts w:ascii="Arial" w:hAnsi="Arial" w:cs="Arial" w:eastAsia="Arial"/>
          <w:sz w:val="7"/>
          <w:szCs w:val="7"/>
        </w:rPr>
      </w:pPr>
      <w:rPr/>
      <w:r>
        <w:rPr/>
        <w:br w:type="column"/>
      </w:r>
      <w:r>
        <w:rPr>
          <w:rFonts w:ascii="Arial" w:hAnsi="Arial" w:cs="Arial" w:eastAsia="Arial"/>
          <w:sz w:val="7"/>
          <w:szCs w:val="7"/>
          <w:color w:val="A7A7A8"/>
          <w:spacing w:val="0"/>
          <w:w w:val="100"/>
          <w:i/>
        </w:rPr>
        <w:t>......</w:t>
      </w:r>
      <w:r>
        <w:rPr>
          <w:rFonts w:ascii="Arial" w:hAnsi="Arial" w:cs="Arial" w:eastAsia="Arial"/>
          <w:sz w:val="7"/>
          <w:szCs w:val="7"/>
          <w:color w:val="A7A7A8"/>
          <w:spacing w:val="7"/>
          <w:w w:val="100"/>
          <w:i/>
        </w:rPr>
        <w:t> </w:t>
      </w:r>
      <w:r>
        <w:rPr>
          <w:rFonts w:ascii="Arial" w:hAnsi="Arial" w:cs="Arial" w:eastAsia="Arial"/>
          <w:sz w:val="7"/>
          <w:szCs w:val="7"/>
          <w:color w:val="A7A7A8"/>
          <w:spacing w:val="0"/>
          <w:w w:val="245"/>
          <w:i/>
        </w:rPr>
        <w:t>:_.-</w:t>
      </w:r>
      <w:r>
        <w:rPr>
          <w:rFonts w:ascii="Arial" w:hAnsi="Arial" w:cs="Arial" w:eastAsia="Arial"/>
          <w:sz w:val="7"/>
          <w:szCs w:val="7"/>
          <w:color w:val="A7A7A8"/>
          <w:spacing w:val="0"/>
          <w:w w:val="245"/>
          <w:i/>
        </w:rPr>
        <w:t> </w:t>
      </w:r>
      <w:r>
        <w:rPr>
          <w:rFonts w:ascii="Arial" w:hAnsi="Arial" w:cs="Arial" w:eastAsia="Arial"/>
          <w:sz w:val="7"/>
          <w:szCs w:val="7"/>
          <w:color w:val="A7A7A8"/>
          <w:spacing w:val="0"/>
          <w:w w:val="245"/>
          <w:i/>
        </w:rPr>
        <w:t>re'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320"/>
          <w:cols w:num="3" w:equalWidth="0">
            <w:col w:w="3329" w:space="2300"/>
            <w:col w:w="805" w:space="2507"/>
            <w:col w:w="2539"/>
          </w:cols>
        </w:sectPr>
      </w:pPr>
      <w:rPr/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8.331512pt;margin-top:698.894592pt;width:4.501815pt;height:18.430148pt;mso-position-horizontal-relative:page;mso-position-vertical-relative:page;z-index:-17225" type="#_x0000_t202" filled="f" stroked="f">
            <v:textbox inset="0,0,0,0">
              <w:txbxContent>
                <w:p>
                  <w:pPr>
                    <w:spacing w:before="0" w:after="0" w:line="286" w:lineRule="exact"/>
                    <w:ind w:left="6" w:right="-51"/>
                    <w:jc w:val="left"/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C1C1C1"/>
                      <w:spacing w:val="0"/>
                      <w:w w:val="104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45.222229pt;margin-top:656.250305pt;width:.1pt;height:31.377931pt;mso-position-horizontal-relative:page;mso-position-vertical-relative:page;z-index:-17224" coordorigin="8904,13125" coordsize="2,628">
            <v:shape style="position:absolute;left:8904;top:13125;width:2;height:628" coordorigin="8904,13125" coordsize="0,628" path="m8904,13753l8904,13125e" filled="f" stroked="t" strokeweight="3.01042pt" strokecolor="#EBEDED">
              <v:path arrowok="t"/>
            </v:shape>
          </v:group>
          <w10:wrap type="none"/>
        </w:pict>
      </w:r>
      <w:r>
        <w:rPr/>
        <w:pict>
          <v:group style="position:absolute;margin-left:460.671997pt;margin-top:654.862427pt;width:7.584081pt;height:34.153751pt;mso-position-horizontal-relative:page;mso-position-vertical-relative:page;z-index:-17223" coordorigin="9213,13097" coordsize="152,683">
            <v:group style="position:absolute;left:9287;top:13125;width:2;height:628" coordorigin="9287,13125" coordsize="2,628">
              <v:shape style="position:absolute;left:9287;top:13125;width:2;height:628" coordorigin="9287,13125" coordsize="0,628" path="m9287,13753l9287,13125e" filled="f" stroked="t" strokeweight="2.77582pt" strokecolor="#EBEDED">
                <v:path arrowok="t"/>
              </v:shape>
            </v:group>
            <v:group style="position:absolute;left:9355;top:13125;width:2;height:628" coordorigin="9355,13125" coordsize="2,628">
              <v:shape style="position:absolute;left:9355;top:13125;width:2;height:628" coordorigin="9355,13125" coordsize="0,628" path="m9355,13753l9355,13125e" filled="f" stroked="t" strokeweight="1.01908pt" strokecolor="#EBEDED">
                <v:path arrowok="t"/>
              </v:shape>
            </v:group>
            <v:group style="position:absolute;left:9231;top:13512;width:2;height:159" coordorigin="9231,13512" coordsize="2,159">
              <v:shape style="position:absolute;left:9231;top:13512;width:2;height:159" coordorigin="9231,13512" coordsize="0,159" path="m9231,13671l9231,13512e" filled="f" stroked="t" strokeweight="1.801pt" strokecolor="#EB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96.363464pt;margin-top:656.250305pt;width:.1pt;height:31.377931pt;mso-position-horizontal-relative:page;mso-position-vertical-relative:page;z-index:-17222" coordorigin="9927,13125" coordsize="2,628">
            <v:shape style="position:absolute;left:9927;top:13125;width:2;height:628" coordorigin="9927,13125" coordsize="0,628" path="m9927,13753l9927,13125e" filled="f" stroked="t" strokeweight="3.41292pt" strokecolor="#EBEDED">
              <v:path arrowok="t"/>
            </v:shape>
          </v:group>
          <w10:wrap type="none"/>
        </w:pict>
      </w:r>
      <w:r>
        <w:rPr/>
        <w:pict>
          <v:group style="position:absolute;margin-left:427.436005pt;margin-top:695.606262pt;width:11.4248pt;height:21.718429pt;mso-position-horizontal-relative:page;mso-position-vertical-relative:page;z-index:-17221" coordorigin="8549,13912" coordsize="228,434">
            <v:group style="position:absolute;left:8549;top:13912;width:228;height:377" coordorigin="8549,13912" coordsize="228,377">
              <v:shape style="position:absolute;left:8549;top:13912;width:228;height:377" coordorigin="8549,13912" coordsize="228,377" path="m8549,13912l8777,13912,8777,14289,8549,14289,8549,13912e" filled="t" fillcolor="#EBEDED" stroked="f">
                <v:path arrowok="t"/>
                <v:fill/>
              </v:shape>
            </v:group>
            <v:group style="position:absolute;left:8567;top:14087;width:90;height:259" coordorigin="8567,14087" coordsize="90,259">
              <v:shape style="position:absolute;left:8567;top:14087;width:90;height:259" coordorigin="8567,14087" coordsize="90,259" path="m8567,14087l8657,14087,8657,14346,8567,14346,8567,14087e" filled="t" fillcolor="#EB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68.228088pt;margin-top:709.562012pt;width:.1pt;height:6.13916pt;mso-position-horizontal-relative:page;mso-position-vertical-relative:page;z-index:-17220" coordorigin="9365,14191" coordsize="2,123">
            <v:shape style="position:absolute;left:9365;top:14191;width:2;height:123" coordorigin="9365,14191" coordsize="0,123" path="m9365,14314l9365,14191e" filled="f" stroked="t" strokeweight="1.92115pt" strokecolor="#EBEDED">
              <v:path arrowok="t"/>
            </v:shape>
          </v:group>
          <w10:wrap type="none"/>
        </w:pict>
      </w:r>
      <w:r>
        <w:rPr/>
        <w:pict>
          <v:group style="position:absolute;margin-left:503.610413pt;margin-top:707.48291pt;width:.1pt;height:8.750245pt;mso-position-horizontal-relative:page;mso-position-vertical-relative:page;z-index:-17219" coordorigin="10072,14150" coordsize="2,175">
            <v:shape style="position:absolute;left:10072;top:14150;width:2;height:175" coordorigin="10072,14150" coordsize="0,175" path="m10072,14325l10072,14150e" filled="f" stroked="t" strokeweight="2.7208pt" strokecolor="#EBEDED">
              <v:path arrowok="t"/>
            </v:shape>
          </v:group>
          <w10:wrap type="none"/>
        </w:pict>
      </w:r>
      <w:r>
        <w:rPr/>
        <w:pict>
          <v:group style="position:absolute;margin-left:475.428467pt;margin-top:708.525146pt;width:.1pt;height:15.481202pt;mso-position-horizontal-relative:page;mso-position-vertical-relative:page;z-index:-17218" coordorigin="9509,14171" coordsize="2,310">
            <v:shape style="position:absolute;left:9509;top:14171;width:2;height:310" coordorigin="9509,14171" coordsize="0,310" path="m9509,14480l9509,14171e" filled="f" stroked="t" strokeweight="3.201895pt" strokecolor="#EBEDED">
              <v:path arrowok="t"/>
            </v:shape>
          </v:group>
          <w10:wrap type="none"/>
        </w:pict>
      </w:r>
      <w:r>
        <w:rPr/>
        <w:pict>
          <v:group style="position:absolute;margin-left:482.516022pt;margin-top:709.399109pt;width:5.36467pt;height:24.109459pt;mso-position-horizontal-relative:page;mso-position-vertical-relative:page;z-index:-17217" coordorigin="9650,14188" coordsize="107,482">
            <v:group style="position:absolute;left:9691;top:14229;width:2;height:382" coordorigin="9691,14229" coordsize="2,382">
              <v:shape style="position:absolute;left:9691;top:14229;width:2;height:382" coordorigin="9691,14229" coordsize="0,382" path="m9691,14611l9691,14229e" filled="f" stroked="t" strokeweight="4.09434pt" strokecolor="#EBEDED">
                <v:path arrowok="t"/>
              </v:shape>
            </v:group>
            <v:group style="position:absolute;left:9735;top:14553;width:2;height:94" coordorigin="9735,14553" coordsize="2,94">
              <v:shape style="position:absolute;left:9735;top:14553;width:2;height:94" coordorigin="9735,14553" coordsize="0,94" path="m9735,14647l9735,14553e" filled="f" stroked="t" strokeweight="2.31067pt" strokecolor="#EB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38.832001pt;margin-top:732.323608pt;width:4.5312pt;height:10.914063pt;mso-position-horizontal-relative:page;mso-position-vertical-relative:page;z-index:-17216" coordorigin="8777,14646" coordsize="91,218">
            <v:shape style="position:absolute;left:8777;top:14646;width:91;height:218" coordorigin="8777,14646" coordsize="91,218" path="m8777,14646l8867,14646,8867,14865,8777,14865,8777,14646e" filled="t" fillcolor="#EB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66.161011pt;margin-top:745.884277pt;width:.1pt;height:12.96045pt;mso-position-horizontal-relative:page;mso-position-vertical-relative:page;z-index:-17215" coordorigin="9323,14918" coordsize="2,259">
            <v:shape style="position:absolute;left:9323;top:14918;width:2;height:259" coordorigin="9323,14918" coordsize="0,259" path="m9323,14918l9323,15177,9323,14918xe" filled="t" fillcolor="#EBEDED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.6pt;margin-top:24.48pt;width:570.480012pt;height:791.160002pt;mso-position-horizontal-relative:page;mso-position-vertical-relative:page;z-index:-17214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1512" w:hRule="exact"/>
                    </w:trPr>
                    <w:tc>
                      <w:tcPr>
                        <w:tcW w:w="2030" w:type="dxa"/>
                        <w:gridSpan w:val="3"/>
                        <w:tcBorders>
                          <w:top w:val="single" w:sz="7.68" w:space="0" w:color="444444"/>
                          <w:bottom w:val="single" w:sz="5.76" w:space="0" w:color="2F2F2F"/>
                          <w:left w:val="single" w:sz="7.68" w:space="0" w:color="383838"/>
                          <w:right w:val="single" w:sz="5.76" w:space="0" w:color="282828"/>
                        </w:tcBorders>
                      </w:tcPr>
                      <w:p>
                        <w:pPr>
                          <w:spacing w:before="0" w:after="0" w:line="853" w:lineRule="exact"/>
                          <w:ind w:left="-205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88"/>
                            <w:szCs w:val="88"/>
                            <w:color w:val="1C1C1C"/>
                            <w:spacing w:val="-959"/>
                            <w:w w:val="198"/>
                            <w:position w:val="1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1C1C1C"/>
                            <w:spacing w:val="0"/>
                            <w:w w:val="124"/>
                            <w:position w:val="-12"/>
                          </w:rPr>
                          <w:t>IZMIR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36" w:lineRule="exact"/>
                          <w:ind w:left="461" w:right="-20"/>
                          <w:jc w:val="left"/>
                          <w:rPr>
                            <w:rFonts w:ascii="Arial" w:hAnsi="Arial" w:cs="Arial" w:eastAsia="Arial"/>
                            <w:sz w:val="15"/>
                            <w:szCs w:val="15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1C1C1C"/>
                            <w:spacing w:val="0"/>
                            <w:w w:val="105"/>
                          </w:rPr>
                          <w:t>BÜYÜKSEHIR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40" w:lineRule="exact"/>
                          <w:ind w:left="50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1C1C1C"/>
                            <w:spacing w:val="0"/>
                            <w:w w:val="116"/>
                          </w:rPr>
                          <w:t>BELEDIYESI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787" w:type="dxa"/>
                        <w:gridSpan w:val="6"/>
                        <w:tcBorders>
                          <w:top w:val="single" w:sz="7.68" w:space="0" w:color="444444"/>
                          <w:bottom w:val="single" w:sz="5.76" w:space="0" w:color="2F2F2F"/>
                          <w:left w:val="single" w:sz="5.76" w:space="0" w:color="282828"/>
                          <w:right w:val="single" w:sz="7.68" w:space="0" w:color="383838"/>
                        </w:tcBorders>
                      </w:tcPr>
                      <w:p>
                        <w:pPr>
                          <w:spacing w:before="20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65" w:lineRule="auto"/>
                          <w:ind w:left="1536" w:right="1765"/>
                          <w:jc w:val="center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1C1C1C"/>
                            <w:spacing w:val="0"/>
                            <w:w w:val="100"/>
                          </w:rPr>
                          <w:t>İZMİR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1C1C1C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1C1C1C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1C1C1C"/>
                            <w:spacing w:val="0"/>
                            <w:w w:val="108"/>
                          </w:rPr>
                          <w:t>BÜYÜKŞEHİR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1C1C1C"/>
                            <w:spacing w:val="20"/>
                            <w:w w:val="10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1C1C1C"/>
                            <w:spacing w:val="0"/>
                            <w:w w:val="108"/>
                          </w:rPr>
                          <w:t>BELEDİYESİ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1C1C1C"/>
                            <w:spacing w:val="0"/>
                            <w:w w:val="10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1C1C1C"/>
                            <w:spacing w:val="0"/>
                            <w:w w:val="110"/>
                          </w:rPr>
                          <w:t>İT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1C1C1C"/>
                            <w:spacing w:val="-1"/>
                            <w:w w:val="110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1C1C1C"/>
                            <w:spacing w:val="0"/>
                            <w:w w:val="110"/>
                          </w:rPr>
                          <w:t>AİY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1C1C1C"/>
                            <w:spacing w:val="0"/>
                            <w:w w:val="11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1C1C1C"/>
                            <w:spacing w:val="3"/>
                            <w:w w:val="11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1C1C1C"/>
                            <w:spacing w:val="0"/>
                            <w:w w:val="110"/>
                          </w:rPr>
                          <w:t>DAİRESi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1C1C1C"/>
                            <w:spacing w:val="0"/>
                            <w:w w:val="11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1C1C1C"/>
                            <w:spacing w:val="0"/>
                            <w:w w:val="108"/>
                          </w:rPr>
                          <w:t>BAŞKANLI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1C1C1C"/>
                            <w:spacing w:val="0"/>
                            <w:w w:val="109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1C1C1C"/>
                            <w:spacing w:val="0"/>
                            <w:w w:val="101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28" w:lineRule="exact"/>
                          <w:ind w:left="115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1C1C1C"/>
                            <w:spacing w:val="0"/>
                            <w:w w:val="100"/>
                          </w:rPr>
                          <w:t>itfaiye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1C1C1C"/>
                            <w:spacing w:val="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1C1C1C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1C1C1C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1C1C1C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1C1C1C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1C1C1C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1C1C1C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1C1C1C"/>
                            <w:spacing w:val="0"/>
                            <w:w w:val="100"/>
                          </w:rPr>
                          <w:t>Acil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1C1C1C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1C1C1C"/>
                            <w:spacing w:val="0"/>
                            <w:w w:val="100"/>
                          </w:rPr>
                          <w:t>Müdahale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1C1C1C"/>
                            <w:spacing w:val="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1C1C1C"/>
                            <w:spacing w:val="0"/>
                            <w:w w:val="100"/>
                          </w:rPr>
                          <w:t>Şub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1C1C1C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1C1C1C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1C1C1C"/>
                            <w:spacing w:val="0"/>
                            <w:w w:val="104"/>
                          </w:rPr>
                          <w:t>Müdürlüğü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22" w:after="0" w:line="240" w:lineRule="auto"/>
                          <w:ind w:left="2286" w:right="2577"/>
                          <w:jc w:val="center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1C1C1C"/>
                            <w:spacing w:val="5"/>
                            <w:w w:val="109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1C1C1C"/>
                            <w:spacing w:val="0"/>
                            <w:w w:val="109"/>
                          </w:rPr>
                          <w:t>ANGl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1C1C1C"/>
                            <w:spacing w:val="0"/>
                            <w:w w:val="109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1C1C1C"/>
                            <w:spacing w:val="13"/>
                            <w:w w:val="10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1C1C1C"/>
                            <w:spacing w:val="0"/>
                            <w:w w:val="109"/>
                          </w:rPr>
                          <w:t>RAPORU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486" w:type="dxa"/>
                        <w:tcBorders>
                          <w:top w:val="single" w:sz="7.68" w:space="0" w:color="444444"/>
                          <w:bottom w:val="single" w:sz="5.76" w:space="0" w:color="2F2F2F"/>
                          <w:left w:val="single" w:sz="7.68" w:space="0" w:color="383838"/>
                          <w:right w:val="single" w:sz="5.76" w:space="0" w:color="545454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1304" w:type="dxa"/>
                        <w:gridSpan w:val="10"/>
                        <w:tcBorders>
                          <w:top w:val="single" w:sz="5.76" w:space="0" w:color="2F2F2F"/>
                          <w:bottom w:val="single" w:sz="5.76" w:space="0" w:color="3B3B3B"/>
                          <w:left w:val="single" w:sz="7.68" w:space="0" w:color="383838"/>
                          <w:right w:val="single" w:sz="5.76" w:space="0" w:color="545454"/>
                        </w:tcBorders>
                      </w:tcPr>
                      <w:p>
                        <w:pPr>
                          <w:spacing w:before="0" w:after="0" w:line="226" w:lineRule="exact"/>
                          <w:ind w:left="-14" w:right="-20"/>
                          <w:jc w:val="left"/>
                          <w:tabs>
                            <w:tab w:pos="1360" w:val="left"/>
                            <w:tab w:pos="3040" w:val="left"/>
                            <w:tab w:pos="5440" w:val="left"/>
                            <w:tab w:pos="750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F2F2F"/>
                            <w:w w:val="81"/>
                          </w:rPr>
                          <w:t>Q!.a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F2F2F"/>
                            <w:spacing w:val="-28"/>
                            <w:w w:val="82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0C0C0C"/>
                            <w:spacing w:val="9"/>
                            <w:w w:val="62"/>
                          </w:rPr>
                          <w:t>_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5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11.03.2017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-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444"/>
                            <w:spacing w:val="0"/>
                            <w:w w:val="100"/>
                          </w:rPr>
                          <w:t>ıs1ldirim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444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Sıra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-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  <w:position w:val="-1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-1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-1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4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5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12"/>
                            <w:position w:val="-1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-27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-1"/>
                          </w:rPr>
                          <w:t>7:33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-34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  <w:position w:val="-1"/>
                          </w:rPr>
                          <w:t>tfel: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6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7"/>
                            <w:position w:val="-1"/>
                          </w:rPr>
                          <w:t>2938800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1304" w:type="dxa"/>
                        <w:gridSpan w:val="10"/>
                        <w:tcBorders>
                          <w:top w:val="single" w:sz="5.76" w:space="0" w:color="3B3B3B"/>
                          <w:bottom w:val="single" w:sz="5.76" w:space="0" w:color="383838"/>
                          <w:left w:val="single" w:sz="7.68" w:space="0" w:color="383838"/>
                          <w:right w:val="single" w:sz="5.76" w:space="0" w:color="545454"/>
                        </w:tcBorders>
                      </w:tcPr>
                      <w:p>
                        <w:pPr>
                          <w:spacing w:before="12" w:after="0" w:line="213" w:lineRule="exact"/>
                          <w:ind w:left="-5" w:right="-20"/>
                          <w:jc w:val="left"/>
                          <w:tabs>
                            <w:tab w:pos="1360" w:val="left"/>
                            <w:tab w:pos="3040" w:val="left"/>
                            <w:tab w:pos="4420" w:val="left"/>
                            <w:tab w:pos="54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Kayıt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-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-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1.03.2017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-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!Kayıt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-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-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38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-13"/>
                            <w:w w:val="13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ı599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-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-1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-1"/>
                          </w:rPr>
                          <w:t>Ala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-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4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5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4"/>
                            <w:position w:val="-1"/>
                          </w:rPr>
                          <w:t>Merkez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tcW w:w="11304" w:type="dxa"/>
                        <w:gridSpan w:val="10"/>
                        <w:tcBorders>
                          <w:top w:val="single" w:sz="5.76" w:space="0" w:color="383838"/>
                          <w:bottom w:val="single" w:sz="7.68" w:space="0" w:color="3F3F3F"/>
                          <w:left w:val="single" w:sz="7.68" w:space="0" w:color="383838"/>
                          <w:right w:val="single" w:sz="5.76" w:space="0" w:color="545454"/>
                        </w:tcBorders>
                      </w:tcPr>
                      <w:p>
                        <w:pPr>
                          <w:spacing w:before="0" w:after="0" w:line="228" w:lineRule="exact"/>
                          <w:ind w:left="-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Bildirile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Adre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2.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Kadriye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Malı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633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sk.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8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1"/>
                            <w:w w:val="10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1C1C1C"/>
                            <w:spacing w:val="0"/>
                            <w:w w:val="92"/>
                          </w:rPr>
                          <w:t>lO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tcW w:w="11304" w:type="dxa"/>
                        <w:gridSpan w:val="10"/>
                        <w:tcBorders>
                          <w:top w:val="single" w:sz="7.68" w:space="0" w:color="3F3F3F"/>
                          <w:bottom w:val="single" w:sz="5.76" w:space="0" w:color="383838"/>
                          <w:left w:val="single" w:sz="7.68" w:space="0" w:color="383838"/>
                          <w:right w:val="single" w:sz="5.76" w:space="0" w:color="545454"/>
                        </w:tcBorders>
                      </w:tcPr>
                      <w:p>
                        <w:pPr>
                          <w:spacing w:before="0" w:after="0" w:line="226" w:lineRule="exact"/>
                          <w:ind w:right="-20"/>
                          <w:jc w:val="left"/>
                          <w:tabs>
                            <w:tab w:pos="1380" w:val="left"/>
                          </w:tabs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Doğru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-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38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-30"/>
                            <w:w w:val="13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2.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Kadriye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Malı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633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sk.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8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1"/>
                            <w:w w:val="10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1C1C1C"/>
                            <w:spacing w:val="0"/>
                            <w:w w:val="92"/>
                          </w:rPr>
                          <w:t>lO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1304" w:type="dxa"/>
                        <w:gridSpan w:val="10"/>
                        <w:tcBorders>
                          <w:top w:val="single" w:sz="5.76" w:space="0" w:color="383838"/>
                          <w:bottom w:val="single" w:sz="5.76" w:space="0" w:color="383838"/>
                          <w:left w:val="single" w:sz="7.68" w:space="0" w:color="383838"/>
                          <w:right w:val="single" w:sz="5.76" w:space="0" w:color="545454"/>
                        </w:tcBorders>
                      </w:tcPr>
                      <w:p>
                        <w:pPr>
                          <w:spacing w:before="0" w:after="0" w:line="226" w:lineRule="exact"/>
                          <w:ind w:right="-20"/>
                          <w:jc w:val="left"/>
                          <w:tabs>
                            <w:tab w:pos="1360" w:val="left"/>
                            <w:tab w:pos="4540" w:val="left"/>
                            <w:tab w:pos="77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1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5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1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-36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38"/>
                            <w:position w:val="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8"/>
                            <w:w w:val="138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1"/>
                          </w:rPr>
                          <w:t>Bina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0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1"/>
                          </w:rPr>
                          <w:t>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-17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4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0"/>
                          </w:rPr>
                          <w:t>Sınıfı: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7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-46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35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13"/>
                            <w:position w:val="0"/>
                          </w:rPr>
                          <w:t>Sebebi: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-9"/>
                            <w:w w:val="113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0"/>
                          </w:rPr>
                          <w:t>Açı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3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2"/>
                            <w:position w:val="0"/>
                          </w:rPr>
                          <w:t>Ateş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758" w:hRule="exact"/>
                    </w:trPr>
                    <w:tc>
                      <w:tcPr>
                        <w:tcW w:w="3523" w:type="dxa"/>
                        <w:gridSpan w:val="4"/>
                        <w:tcBorders>
                          <w:top w:val="single" w:sz="5.76" w:space="0" w:color="383838"/>
                          <w:bottom w:val="single" w:sz="5.76" w:space="0" w:color="383838"/>
                          <w:left w:val="single" w:sz="7.68" w:space="0" w:color="383838"/>
                          <w:right w:val="single" w:sz="3.84" w:space="0" w:color="0F0F0F"/>
                        </w:tcBorders>
                      </w:tcPr>
                      <w:p>
                        <w:pPr>
                          <w:spacing w:before="0" w:after="0" w:line="216" w:lineRule="exact"/>
                          <w:ind w:left="-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Binada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ise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15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7781" w:type="dxa"/>
                        <w:gridSpan w:val="6"/>
                        <w:tcBorders>
                          <w:top w:val="single" w:sz="5.76" w:space="0" w:color="383838"/>
                          <w:bottom w:val="single" w:sz="5.76" w:space="0" w:color="383838"/>
                          <w:left w:val="single" w:sz="3.84" w:space="0" w:color="0F0F0F"/>
                          <w:right w:val="single" w:sz="5.76" w:space="0" w:color="545454"/>
                        </w:tcBorders>
                      </w:tcPr>
                      <w:p>
                        <w:pPr>
                          <w:spacing w:before="31" w:after="0" w:line="240" w:lineRule="auto"/>
                          <w:ind w:right="-20"/>
                          <w:jc w:val="left"/>
                          <w:tabs>
                            <w:tab w:pos="31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2F2F2F"/>
                            <w:spacing w:val="0"/>
                            <w:w w:val="100"/>
                          </w:rPr>
                          <w:t>Yapını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2F2F2F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2F2F2F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Şekli: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Kullanırtı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-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Şekli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15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02" w:lineRule="exact"/>
                          <w:ind w:left="5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13"/>
                            <w:position w:val="-7"/>
                          </w:rPr>
                          <w:t>etonarmeKagi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13"/>
                            <w:position w:val="-7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8"/>
                            <w:w w:val="113"/>
                            <w:position w:val="-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  <w:position w:val="-7"/>
                          </w:rPr>
                          <w:t>Ahşa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  <w:position w:val="-7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7"/>
                            <w:w w:val="100"/>
                            <w:position w:val="-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  <w:position w:val="-7"/>
                          </w:rPr>
                          <w:t>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1"/>
                            <w:w w:val="100"/>
                            <w:position w:val="-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  <w:position w:val="-7"/>
                          </w:rPr>
                          <w:t>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  <w:position w:val="-7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37"/>
                            <w:w w:val="100"/>
                            <w:position w:val="-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75"/>
                            <w:position w:val="-7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"/>
                            <w:w w:val="75"/>
                            <w:position w:val="-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75"/>
                            <w:position w:val="-7"/>
                          </w:rPr>
                          <w:t>ig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"/>
                            <w:w w:val="75"/>
                            <w:position w:val="-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75"/>
                            <w:position w:val="-7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-5"/>
                            <w:w w:val="75"/>
                            <w:position w:val="-7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B6E70"/>
                            <w:spacing w:val="-48"/>
                            <w:w w:val="108"/>
                            <w:position w:val="-7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5"/>
                            <w:w w:val="76"/>
                            <w:position w:val="-7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B6E70"/>
                            <w:spacing w:val="0"/>
                            <w:w w:val="109"/>
                            <w:position w:val="-7"/>
                          </w:rPr>
                          <w:t>_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B6E70"/>
                            <w:spacing w:val="-33"/>
                            <w:w w:val="109"/>
                            <w:position w:val="-7"/>
                          </w:rPr>
                          <w:t>_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C0C0C"/>
                            <w:spacing w:val="0"/>
                            <w:w w:val="438"/>
                            <w:position w:val="-7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C0C0C"/>
                            <w:spacing w:val="0"/>
                            <w:w w:val="100"/>
                            <w:position w:val="-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C0C0C"/>
                            <w:spacing w:val="13"/>
                            <w:w w:val="100"/>
                            <w:position w:val="-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C0C0C"/>
                            <w:spacing w:val="0"/>
                            <w:w w:val="440"/>
                            <w:position w:val="-7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C0C0C"/>
                            <w:spacing w:val="-85"/>
                            <w:w w:val="440"/>
                            <w:position w:val="-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C0C0C"/>
                            <w:spacing w:val="0"/>
                            <w:w w:val="440"/>
                            <w:position w:val="-7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C0C0C"/>
                            <w:spacing w:val="-92"/>
                            <w:w w:val="440"/>
                            <w:position w:val="-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C0C0C"/>
                            <w:spacing w:val="0"/>
                            <w:w w:val="440"/>
                            <w:position w:val="-7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C0C0C"/>
                            <w:spacing w:val="-94"/>
                            <w:w w:val="440"/>
                            <w:position w:val="-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C0C0C"/>
                            <w:spacing w:val="0"/>
                            <w:w w:val="440"/>
                            <w:position w:val="-7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C0C0C"/>
                            <w:spacing w:val="0"/>
                            <w:w w:val="100"/>
                            <w:position w:val="-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C0C0C"/>
                            <w:spacing w:val="20"/>
                            <w:w w:val="100"/>
                            <w:position w:val="-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444"/>
                            <w:spacing w:val="0"/>
                            <w:w w:val="399"/>
                            <w:position w:val="-7"/>
                          </w:rPr>
                          <w:t>-------------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392" w:lineRule="exact"/>
                          <w:ind w:left="355" w:right="-20"/>
                          <w:jc w:val="left"/>
                          <w:tabs>
                            <w:tab w:pos="820" w:val="left"/>
                            <w:tab w:pos="1420" w:val="left"/>
                            <w:tab w:pos="1920" w:val="left"/>
                            <w:tab w:pos="2400" w:val="left"/>
                            <w:tab w:pos="310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39"/>
                            <w:position w:val="2"/>
                          </w:rPr>
                          <w:t>x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2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2"/>
                          </w:rPr>
                        </w:r>
                        <w:r>
                          <w:rPr>
                            <w:rFonts w:ascii="Arial" w:hAnsi="Arial" w:cs="Arial" w:eastAsia="Arial"/>
                            <w:sz w:val="48"/>
                            <w:szCs w:val="48"/>
                            <w:color w:val="2F2F2F"/>
                            <w:spacing w:val="0"/>
                            <w:w w:val="38"/>
                            <w:position w:val="2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48"/>
                            <w:szCs w:val="48"/>
                            <w:color w:val="2F2F2F"/>
                            <w:spacing w:val="-43"/>
                            <w:w w:val="38"/>
                            <w:position w:val="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48"/>
                            <w:szCs w:val="48"/>
                            <w:color w:val="2F2F2F"/>
                            <w:spacing w:val="0"/>
                            <w:w w:val="100"/>
                            <w:position w:val="2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48"/>
                            <w:szCs w:val="48"/>
                            <w:color w:val="2F2F2F"/>
                            <w:spacing w:val="0"/>
                            <w:w w:val="100"/>
                            <w:position w:val="2"/>
                          </w:rPr>
                        </w:r>
                        <w:r>
                          <w:rPr>
                            <w:rFonts w:ascii="Arial" w:hAnsi="Arial" w:cs="Arial" w:eastAsia="Arial"/>
                            <w:sz w:val="48"/>
                            <w:szCs w:val="48"/>
                            <w:color w:val="0C0C0C"/>
                            <w:spacing w:val="0"/>
                            <w:w w:val="38"/>
                            <w:position w:val="2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48"/>
                            <w:szCs w:val="48"/>
                            <w:color w:val="0C0C0C"/>
                            <w:spacing w:val="0"/>
                            <w:w w:val="100"/>
                            <w:position w:val="2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48"/>
                            <w:szCs w:val="48"/>
                            <w:color w:val="0C0C0C"/>
                            <w:spacing w:val="0"/>
                            <w:w w:val="100"/>
                            <w:position w:val="2"/>
                          </w:rPr>
                        </w:r>
                        <w:r>
                          <w:rPr>
                            <w:rFonts w:ascii="Arial" w:hAnsi="Arial" w:cs="Arial" w:eastAsia="Arial"/>
                            <w:sz w:val="48"/>
                            <w:szCs w:val="48"/>
                            <w:color w:val="6B6E70"/>
                            <w:spacing w:val="0"/>
                            <w:w w:val="48"/>
                            <w:position w:val="2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48"/>
                            <w:szCs w:val="48"/>
                            <w:color w:val="6B6E70"/>
                            <w:spacing w:val="0"/>
                            <w:w w:val="100"/>
                            <w:position w:val="2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48"/>
                            <w:szCs w:val="48"/>
                            <w:color w:val="6B6E70"/>
                            <w:spacing w:val="0"/>
                            <w:w w:val="100"/>
                            <w:position w:val="2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2F2F2F"/>
                            <w:spacing w:val="0"/>
                            <w:w w:val="48"/>
                            <w:position w:val="2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2F2F2F"/>
                            <w:spacing w:val="-23"/>
                            <w:w w:val="48"/>
                            <w:position w:val="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2F2F2F"/>
                            <w:spacing w:val="0"/>
                            <w:w w:val="100"/>
                            <w:position w:val="2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2F2F2F"/>
                            <w:spacing w:val="0"/>
                            <w:w w:val="100"/>
                            <w:position w:val="2"/>
                          </w:rPr>
                        </w:r>
                        <w:r>
                          <w:rPr>
                            <w:rFonts w:ascii="Arial" w:hAnsi="Arial" w:cs="Arial" w:eastAsia="Arial"/>
                            <w:sz w:val="30"/>
                            <w:szCs w:val="30"/>
                            <w:color w:val="2F2F2F"/>
                            <w:spacing w:val="0"/>
                            <w:w w:val="56"/>
                            <w:position w:val="2"/>
                          </w:rPr>
                          <w:t>l</w:t>
                        </w:r>
                        <w:r>
                          <w:rPr>
                            <w:rFonts w:ascii="Arial" w:hAnsi="Arial" w:cs="Arial" w:eastAsia="Arial"/>
                            <w:sz w:val="30"/>
                            <w:szCs w:val="30"/>
                            <w:color w:val="2F2F2F"/>
                            <w:spacing w:val="2"/>
                            <w:w w:val="56"/>
                            <w:position w:val="2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5"/>
                            <w:position w:val="2"/>
                          </w:rPr>
                          <w:t>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7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2"/>
                          </w:rPr>
                          <w:t>Kontrol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8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2"/>
                          </w:rPr>
                          <w:t>Altına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7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2"/>
                          </w:rPr>
                          <w:t>Alma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5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2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4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444"/>
                            <w:spacing w:val="0"/>
                            <w:w w:val="138"/>
                            <w:position w:val="2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78" w:hRule="exact"/>
                    </w:trPr>
                    <w:tc>
                      <w:tcPr>
                        <w:tcW w:w="2030" w:type="dxa"/>
                        <w:gridSpan w:val="3"/>
                        <w:tcBorders>
                          <w:top w:val="single" w:sz="5.76" w:space="0" w:color="383838"/>
                          <w:bottom w:val="single" w:sz="7.68" w:space="0" w:color="383838"/>
                          <w:left w:val="single" w:sz="7.68" w:space="0" w:color="383838"/>
                          <w:right w:val="single" w:sz="7.68" w:space="0" w:color="2F2F2F"/>
                        </w:tcBorders>
                      </w:tcPr>
                      <w:p>
                        <w:pPr>
                          <w:spacing w:before="7" w:after="0" w:line="240" w:lineRule="auto"/>
                          <w:ind w:left="-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Yana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3"/>
                          </w:rPr>
                          <w:t>Şeyin: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74" w:type="dxa"/>
                        <w:gridSpan w:val="7"/>
                        <w:tcBorders>
                          <w:top w:val="single" w:sz="5.76" w:space="0" w:color="383838"/>
                          <w:bottom w:val="single" w:sz="7.68" w:space="0" w:color="383838"/>
                          <w:left w:val="single" w:sz="7.68" w:space="0" w:color="2F2F2F"/>
                          <w:right w:val="single" w:sz="5.76" w:space="0" w:color="545454"/>
                        </w:tcBorders>
                      </w:tcPr>
                      <w:p>
                        <w:pPr>
                          <w:spacing w:before="12" w:after="0" w:line="240" w:lineRule="auto"/>
                          <w:ind w:left="31" w:right="-20"/>
                          <w:jc w:val="left"/>
                          <w:tabs>
                            <w:tab w:pos="3580" w:val="left"/>
                            <w:tab w:pos="55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24"/>
                          </w:rPr>
                          <w:t>ahibi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50"/>
                            <w:w w:val="12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2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33"/>
                            <w:w w:val="12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24"/>
                          </w:rPr>
                          <w:t>ögrenilemedi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444"/>
                            <w:spacing w:val="0"/>
                            <w:w w:val="94"/>
                          </w:rPr>
                          <w:t>IKiracı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444"/>
                            <w:spacing w:val="9"/>
                            <w:w w:val="9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veya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Kullanan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-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Burc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6"/>
                          </w:rPr>
                          <w:t>OMAY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tcW w:w="2030" w:type="dxa"/>
                        <w:vMerge w:val="restart"/>
                        <w:gridSpan w:val="3"/>
                        <w:tcBorders>
                          <w:top w:val="single" w:sz="7.68" w:space="0" w:color="383838"/>
                          <w:left w:val="single" w:sz="7.68" w:space="0" w:color="383838"/>
                          <w:right w:val="single" w:sz="7.68" w:space="0" w:color="2F2F2F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11" w:after="0" w:line="260" w:lineRule="exact"/>
                          <w:jc w:val="left"/>
                          <w:rPr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-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14"/>
                          </w:rPr>
                          <w:t>piden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2" w:after="0" w:line="240" w:lineRule="auto"/>
                          <w:ind w:left="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Ekibin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74" w:type="dxa"/>
                        <w:gridSpan w:val="7"/>
                        <w:tcBorders>
                          <w:top w:val="single" w:sz="7.68" w:space="0" w:color="383838"/>
                          <w:bottom w:val="single" w:sz="3.84" w:space="0" w:color="2B2B2B"/>
                          <w:left w:val="single" w:sz="7.68" w:space="0" w:color="2F2F2F"/>
                          <w:right w:val="single" w:sz="5.76" w:space="0" w:color="545454"/>
                        </w:tcBorders>
                      </w:tcPr>
                      <w:p>
                        <w:pPr>
                          <w:spacing w:before="5" w:after="0" w:line="240" w:lineRule="auto"/>
                          <w:ind w:left="-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Çv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Mehmet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9"/>
                          </w:rPr>
                          <w:t>TlKlR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85" w:hRule="exact"/>
                    </w:trPr>
                    <w:tc>
                      <w:tcPr>
                        <w:tcW w:w="2030" w:type="dxa"/>
                        <w:vMerge/>
                        <w:gridSpan w:val="3"/>
                        <w:tcBorders>
                          <w:left w:val="single" w:sz="7.68" w:space="0" w:color="383838"/>
                          <w:right w:val="single" w:sz="7.68" w:space="0" w:color="2F2F2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54" w:type="dxa"/>
                        <w:vMerge w:val="restart"/>
                        <w:gridSpan w:val="2"/>
                        <w:tcBorders>
                          <w:top w:val="single" w:sz="3.84" w:space="0" w:color="2B2B2B"/>
                          <w:left w:val="single" w:sz="7.68" w:space="0" w:color="2F2F2F"/>
                          <w:right w:val="single" w:sz="7.68" w:space="0" w:color="343434"/>
                        </w:tcBorders>
                      </w:tcPr>
                      <w:p>
                        <w:pPr>
                          <w:spacing w:before="10" w:after="0" w:line="240" w:lineRule="auto"/>
                          <w:ind w:left="-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3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-5"/>
                            <w:w w:val="13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3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2" w:after="0" w:line="240" w:lineRule="auto"/>
                          <w:ind w:left="-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Plakası: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35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CFE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14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12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720" w:type="dxa"/>
                        <w:gridSpan w:val="5"/>
                        <w:tcBorders>
                          <w:top w:val="single" w:sz="3.84" w:space="0" w:color="2B2B2B"/>
                          <w:bottom w:val="single" w:sz="5.76" w:space="0" w:color="383838"/>
                          <w:left w:val="single" w:sz="7.68" w:space="0" w:color="343434"/>
                          <w:right w:val="single" w:sz="5.76" w:space="0" w:color="545454"/>
                        </w:tcBorders>
                      </w:tcPr>
                      <w:p>
                        <w:pPr>
                          <w:spacing w:before="14" w:after="0" w:line="240" w:lineRule="auto"/>
                          <w:ind w:left="57" w:right="-20"/>
                          <w:jc w:val="left"/>
                          <w:tabs>
                            <w:tab w:pos="30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40"/>
                          </w:rPr>
                          <w:t>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4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-18"/>
                            <w:w w:val="14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17:34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-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arı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4"/>
                          </w:rPr>
                          <w:t>17:37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50" w:hRule="exact"/>
                    </w:trPr>
                    <w:tc>
                      <w:tcPr>
                        <w:tcW w:w="2030" w:type="dxa"/>
                        <w:vMerge/>
                        <w:gridSpan w:val="3"/>
                        <w:tcBorders>
                          <w:left w:val="single" w:sz="7.68" w:space="0" w:color="383838"/>
                          <w:right w:val="single" w:sz="7.68" w:space="0" w:color="2F2F2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54" w:type="dxa"/>
                        <w:vMerge/>
                        <w:gridSpan w:val="2"/>
                        <w:tcBorders>
                          <w:left w:val="single" w:sz="7.68" w:space="0" w:color="2F2F2F"/>
                          <w:right w:val="single" w:sz="7.68" w:space="0" w:color="34343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720" w:type="dxa"/>
                        <w:gridSpan w:val="5"/>
                        <w:tcBorders>
                          <w:top w:val="single" w:sz="5.76" w:space="0" w:color="383838"/>
                          <w:bottom w:val="single" w:sz="7.68" w:space="0" w:color="3F3F3F"/>
                          <w:left w:val="single" w:sz="7.68" w:space="0" w:color="343434"/>
                          <w:right w:val="single" w:sz="5.76" w:space="0" w:color="545454"/>
                        </w:tcBorders>
                      </w:tcPr>
                      <w:p>
                        <w:pPr>
                          <w:spacing w:before="12" w:after="0" w:line="240" w:lineRule="auto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Elektri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Arıza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3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2030" w:type="dxa"/>
                        <w:vMerge/>
                        <w:gridSpan w:val="3"/>
                        <w:tcBorders>
                          <w:left w:val="single" w:sz="7.68" w:space="0" w:color="383838"/>
                          <w:right w:val="single" w:sz="7.68" w:space="0" w:color="2F2F2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54" w:type="dxa"/>
                        <w:vMerge/>
                        <w:gridSpan w:val="2"/>
                        <w:tcBorders>
                          <w:left w:val="single" w:sz="7.68" w:space="0" w:color="2F2F2F"/>
                          <w:right w:val="single" w:sz="7.68" w:space="0" w:color="34343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720" w:type="dxa"/>
                        <w:gridSpan w:val="5"/>
                        <w:tcBorders>
                          <w:top w:val="single" w:sz="7.68" w:space="0" w:color="3F3F3F"/>
                          <w:bottom w:val="single" w:sz="5.76" w:space="0" w:color="3B3B3B"/>
                          <w:left w:val="single" w:sz="7.68" w:space="0" w:color="343434"/>
                          <w:right w:val="single" w:sz="5.76" w:space="0" w:color="545454"/>
                        </w:tcBorders>
                      </w:tcPr>
                      <w:p>
                        <w:pPr>
                          <w:spacing w:before="0" w:after="0" w:line="240" w:lineRule="auto"/>
                          <w:ind w:left="1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Acil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Servi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3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2030" w:type="dxa"/>
                        <w:vMerge/>
                        <w:gridSpan w:val="3"/>
                        <w:tcBorders>
                          <w:left w:val="single" w:sz="7.68" w:space="0" w:color="383838"/>
                          <w:right w:val="single" w:sz="7.68" w:space="0" w:color="2F2F2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54" w:type="dxa"/>
                        <w:vMerge/>
                        <w:gridSpan w:val="2"/>
                        <w:tcBorders>
                          <w:bottom w:val="single" w:sz="7.68" w:space="0" w:color="444444"/>
                          <w:left w:val="single" w:sz="7.68" w:space="0" w:color="2F2F2F"/>
                          <w:right w:val="single" w:sz="7.68" w:space="0" w:color="34343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720" w:type="dxa"/>
                        <w:gridSpan w:val="5"/>
                        <w:tcBorders>
                          <w:top w:val="single" w:sz="5.76" w:space="0" w:color="3B3B3B"/>
                          <w:bottom w:val="single" w:sz="7.68" w:space="0" w:color="444444"/>
                          <w:left w:val="single" w:sz="7.68" w:space="0" w:color="343434"/>
                          <w:right w:val="single" w:sz="5.76" w:space="0" w:color="545454"/>
                        </w:tcBorders>
                      </w:tcPr>
                      <w:p>
                        <w:pPr>
                          <w:spacing w:before="7" w:after="0" w:line="216" w:lineRule="exact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Emniyet-Jandarma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4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3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12"/>
                          </w:rPr>
                          <w:t>ı7:40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2030" w:type="dxa"/>
                        <w:vMerge/>
                        <w:gridSpan w:val="3"/>
                        <w:tcBorders>
                          <w:bottom w:val="single" w:sz="5.76" w:space="0" w:color="3F3F3F"/>
                          <w:left w:val="single" w:sz="7.68" w:space="0" w:color="383838"/>
                          <w:right w:val="single" w:sz="7.68" w:space="0" w:color="2F2F2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54" w:type="dxa"/>
                        <w:gridSpan w:val="2"/>
                        <w:tcBorders>
                          <w:top w:val="single" w:sz="7.68" w:space="0" w:color="444444"/>
                          <w:bottom w:val="single" w:sz="5.76" w:space="0" w:color="3F3F3F"/>
                          <w:left w:val="single" w:sz="7.68" w:space="0" w:color="2F2F2F"/>
                          <w:right w:val="single" w:sz="7.68" w:space="0" w:color="343434"/>
                        </w:tcBorders>
                      </w:tcPr>
                      <w:p>
                        <w:pPr>
                          <w:spacing w:before="0" w:after="0" w:line="240" w:lineRule="auto"/>
                          <w:ind w:left="-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Personel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Sayısı: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14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720" w:type="dxa"/>
                        <w:gridSpan w:val="5"/>
                        <w:tcBorders>
                          <w:top w:val="single" w:sz="7.68" w:space="0" w:color="444444"/>
                          <w:bottom w:val="single" w:sz="5.76" w:space="0" w:color="3F3F3F"/>
                          <w:left w:val="single" w:sz="7.68" w:space="0" w:color="343434"/>
                          <w:right w:val="single" w:sz="5.76" w:space="0" w:color="545454"/>
                        </w:tcBorders>
                      </w:tcPr>
                      <w:p>
                        <w:pPr>
                          <w:spacing w:before="0" w:after="0" w:line="240" w:lineRule="auto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Dogalgaz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Ekibi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5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70" w:hRule="exact"/>
                    </w:trPr>
                    <w:tc>
                      <w:tcPr>
                        <w:tcW w:w="2030" w:type="dxa"/>
                        <w:vMerge w:val="restart"/>
                        <w:gridSpan w:val="3"/>
                        <w:tcBorders>
                          <w:top w:val="single" w:sz="5.76" w:space="0" w:color="3F3F3F"/>
                          <w:left w:val="single" w:sz="7.68" w:space="0" w:color="383838"/>
                          <w:right w:val="single" w:sz="7.68" w:space="0" w:color="2F2F2F"/>
                        </w:tcBorders>
                      </w:tcPr>
                      <w:p>
                        <w:pPr>
                          <w:spacing w:before="0" w:after="0" w:line="190" w:lineRule="exact"/>
                          <w:ind w:left="-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-2"/>
                          </w:rPr>
                          <w:t>Yıw1ımcı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-12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-2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-2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9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4"/>
                            <w:position w:val="-2"/>
                          </w:rPr>
                          <w:t>Gitmişse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13" w:lineRule="exact"/>
                          <w:ind w:left="9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1C1C1C"/>
                            <w:spacing w:val="0"/>
                            <w:w w:val="105"/>
                            <w:position w:val="1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2554" w:type="dxa"/>
                        <w:gridSpan w:val="2"/>
                        <w:tcBorders>
                          <w:top w:val="single" w:sz="5.76" w:space="0" w:color="3F3F3F"/>
                          <w:bottom w:val="single" w:sz="7.68" w:space="0" w:color="3F3F3F"/>
                          <w:left w:val="single" w:sz="7.68" w:space="0" w:color="2F2F2F"/>
                          <w:right w:val="single" w:sz="7.68" w:space="0" w:color="343434"/>
                        </w:tcBorders>
                      </w:tcPr>
                      <w:p>
                        <w:pPr>
                          <w:spacing w:before="2" w:after="0" w:line="253" w:lineRule="auto"/>
                          <w:ind w:left="-10" w:right="1467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6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Dönüş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6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914" w:type="dxa"/>
                        <w:gridSpan w:val="3"/>
                        <w:tcBorders>
                          <w:top w:val="single" w:sz="5.76" w:space="0" w:color="3F3F3F"/>
                          <w:bottom w:val="single" w:sz="7.68" w:space="0" w:color="3F3F3F"/>
                          <w:left w:val="single" w:sz="7.68" w:space="0" w:color="343434"/>
                          <w:right w:val="single" w:sz="3.84" w:space="0" w:color="181818"/>
                        </w:tcBorders>
                      </w:tcPr>
                      <w:p>
                        <w:pPr>
                          <w:spacing w:before="7" w:after="0" w:line="240" w:lineRule="auto"/>
                          <w:ind w:left="63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52"/>
                          </w:rPr>
                          <w:t>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-25"/>
                            <w:w w:val="15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444"/>
                            <w:spacing w:val="0"/>
                            <w:w w:val="115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806" w:type="dxa"/>
                        <w:gridSpan w:val="2"/>
                        <w:tcBorders>
                          <w:top w:val="single" w:sz="5.76" w:space="0" w:color="3F3F3F"/>
                          <w:bottom w:val="single" w:sz="7.68" w:space="0" w:color="3F3F3F"/>
                          <w:left w:val="single" w:sz="3.84" w:space="0" w:color="181818"/>
                          <w:right w:val="single" w:sz="5.76" w:space="0" w:color="545454"/>
                        </w:tcBorders>
                      </w:tcPr>
                      <w:p>
                        <w:pPr>
                          <w:spacing w:before="7" w:after="0" w:line="240" w:lineRule="auto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Personel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6"/>
                          </w:rPr>
                          <w:t>Sayısı: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tcW w:w="2030" w:type="dxa"/>
                        <w:vMerge/>
                        <w:gridSpan w:val="3"/>
                        <w:tcBorders>
                          <w:left w:val="single" w:sz="7.68" w:space="0" w:color="383838"/>
                          <w:right w:val="single" w:sz="7.68" w:space="0" w:color="2F2F2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54" w:type="dxa"/>
                        <w:gridSpan w:val="2"/>
                        <w:tcBorders>
                          <w:top w:val="single" w:sz="7.68" w:space="0" w:color="3F3F3F"/>
                          <w:bottom w:val="single" w:sz="3.84" w:space="0" w:color="343434"/>
                          <w:left w:val="single" w:sz="7.68" w:space="0" w:color="2F2F2F"/>
                          <w:right w:val="single" w:sz="7.68" w:space="0" w:color="343434"/>
                        </w:tcBorders>
                      </w:tcPr>
                      <w:p>
                        <w:pPr>
                          <w:spacing w:before="10" w:after="0" w:line="240" w:lineRule="auto"/>
                          <w:ind w:left="-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Yardıma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Gele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A.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5"/>
                          </w:rPr>
                          <w:t>Plakası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914" w:type="dxa"/>
                        <w:gridSpan w:val="3"/>
                        <w:tcBorders>
                          <w:top w:val="single" w:sz="7.68" w:space="0" w:color="3F3F3F"/>
                          <w:bottom w:val="single" w:sz="3.84" w:space="0" w:color="343434"/>
                          <w:left w:val="single" w:sz="7.68" w:space="0" w:color="343434"/>
                          <w:right w:val="single" w:sz="3.84" w:space="0" w:color="18181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3806" w:type="dxa"/>
                        <w:gridSpan w:val="2"/>
                        <w:tcBorders>
                          <w:top w:val="single" w:sz="7.68" w:space="0" w:color="3F3F3F"/>
                          <w:bottom w:val="single" w:sz="3.84" w:space="0" w:color="343434"/>
                          <w:left w:val="single" w:sz="3.84" w:space="0" w:color="181818"/>
                          <w:right w:val="single" w:sz="5.76" w:space="0" w:color="545454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tcW w:w="2030" w:type="dxa"/>
                        <w:vMerge/>
                        <w:gridSpan w:val="3"/>
                        <w:tcBorders>
                          <w:bottom w:val="single" w:sz="7.68" w:space="0" w:color="484848"/>
                          <w:left w:val="single" w:sz="7.68" w:space="0" w:color="383838"/>
                          <w:right w:val="single" w:sz="7.68" w:space="0" w:color="2F2F2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9274" w:type="dxa"/>
                        <w:gridSpan w:val="7"/>
                        <w:tcBorders>
                          <w:top w:val="single" w:sz="3.84" w:space="0" w:color="343434"/>
                          <w:bottom w:val="single" w:sz="7.68" w:space="0" w:color="484848"/>
                          <w:left w:val="single" w:sz="7.68" w:space="0" w:color="2F2F2F"/>
                          <w:right w:val="single" w:sz="5.76" w:space="0" w:color="545454"/>
                        </w:tcBorders>
                      </w:tcPr>
                      <w:p>
                        <w:pPr>
                          <w:spacing w:before="10" w:after="0" w:line="240" w:lineRule="auto"/>
                          <w:ind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Amirini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5"/>
                          </w:rPr>
                          <w:t>Adı-Soyadı: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70" w:hRule="exact"/>
                    </w:trPr>
                    <w:tc>
                      <w:tcPr>
                        <w:tcW w:w="2030" w:type="dxa"/>
                        <w:gridSpan w:val="3"/>
                        <w:tcBorders>
                          <w:top w:val="single" w:sz="7.68" w:space="0" w:color="484848"/>
                          <w:bottom w:val="single" w:sz="7.68" w:space="0" w:color="3F3F3F"/>
                          <w:left w:val="single" w:sz="7.68" w:space="0" w:color="383838"/>
                          <w:right w:val="single" w:sz="7.68" w:space="0" w:color="2F2F2F"/>
                        </w:tcBorders>
                      </w:tcPr>
                      <w:p>
                        <w:pPr>
                          <w:spacing w:before="0" w:after="0" w:line="240" w:lineRule="auto"/>
                          <w:ind w:left="-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8"/>
                          </w:rPr>
                          <w:t>playı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8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2"/>
                            <w:w w:val="10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8"/>
                          </w:rPr>
                          <w:t>Görüldügü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6" w:after="0" w:line="216" w:lineRule="exact"/>
                          <w:ind w:left="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1"/>
                          </w:rPr>
                          <w:t>Durum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74" w:type="dxa"/>
                        <w:gridSpan w:val="7"/>
                        <w:tcBorders>
                          <w:top w:val="single" w:sz="7.68" w:space="0" w:color="484848"/>
                          <w:bottom w:val="single" w:sz="7.68" w:space="0" w:color="3F3F3F"/>
                          <w:left w:val="single" w:sz="7.68" w:space="0" w:color="2F2F2F"/>
                          <w:right w:val="single" w:sz="5.76" w:space="0" w:color="545454"/>
                        </w:tcBorders>
                      </w:tcPr>
                      <w:p>
                        <w:pPr>
                          <w:spacing w:before="5" w:after="0" w:line="253" w:lineRule="auto"/>
                          <w:ind w:left="-10" w:right="471" w:firstLine="1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yerine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varıldıgında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Kendiliginde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sönmü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oldug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5"/>
                          </w:rPr>
                          <w:t>görüldü.Tarafımızda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5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4"/>
                            <w:w w:val="10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söndürme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işlemi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2"/>
                          </w:rPr>
                          <w:t>yapılmadı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araştırma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4"/>
                          </w:rPr>
                          <w:t>yapıldı.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2030" w:type="dxa"/>
                        <w:vMerge w:val="restart"/>
                        <w:gridSpan w:val="3"/>
                        <w:tcBorders>
                          <w:top w:val="single" w:sz="7.68" w:space="0" w:color="3F3F3F"/>
                          <w:left w:val="single" w:sz="7.68" w:space="0" w:color="383838"/>
                          <w:right w:val="single" w:sz="7.68" w:space="0" w:color="2F2F2F"/>
                        </w:tcBorders>
                      </w:tcPr>
                      <w:p>
                        <w:pPr>
                          <w:spacing w:before="0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4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10"/>
                          </w:rPr>
                          <w:t>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39"/>
                            <w:w w:val="11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10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554" w:type="dxa"/>
                        <w:vMerge w:val="restart"/>
                        <w:gridSpan w:val="2"/>
                        <w:tcBorders>
                          <w:top w:val="single" w:sz="7.68" w:space="0" w:color="3F3F3F"/>
                          <w:left w:val="single" w:sz="7.68" w:space="0" w:color="2F2F2F"/>
                          <w:right w:val="single" w:sz="5.76" w:space="0" w:color="2F2F2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720" w:type="dxa"/>
                        <w:gridSpan w:val="5"/>
                        <w:tcBorders>
                          <w:top w:val="single" w:sz="7.68" w:space="0" w:color="3F3F3F"/>
                          <w:bottom w:val="single" w:sz="7.68" w:space="0" w:color="444444"/>
                          <w:left w:val="single" w:sz="5.76" w:space="0" w:color="2F2F2F"/>
                          <w:right w:val="single" w:sz="5.76" w:space="0" w:color="545454"/>
                        </w:tcBorders>
                      </w:tcPr>
                      <w:p>
                        <w:pPr>
                          <w:spacing w:before="5" w:after="0" w:line="216" w:lineRule="exact"/>
                          <w:ind w:left="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Söndürmede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4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Kullanıla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5"/>
                          </w:rPr>
                          <w:t>söndürücü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tcW w:w="2030" w:type="dxa"/>
                        <w:vMerge/>
                        <w:gridSpan w:val="3"/>
                        <w:tcBorders>
                          <w:left w:val="single" w:sz="7.68" w:space="0" w:color="383838"/>
                          <w:right w:val="single" w:sz="7.68" w:space="0" w:color="2F2F2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54" w:type="dxa"/>
                        <w:vMerge/>
                        <w:gridSpan w:val="2"/>
                        <w:tcBorders>
                          <w:left w:val="single" w:sz="7.68" w:space="0" w:color="2F2F2F"/>
                          <w:right w:val="single" w:sz="5.76" w:space="0" w:color="2F2F2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720" w:type="dxa"/>
                        <w:gridSpan w:val="5"/>
                        <w:tcBorders>
                          <w:top w:val="single" w:sz="7.68" w:space="0" w:color="444444"/>
                          <w:bottom w:val="single" w:sz="3.84" w:space="0" w:color="1F1F1F"/>
                          <w:left w:val="single" w:sz="5.76" w:space="0" w:color="2F2F2F"/>
                          <w:right w:val="single" w:sz="5.76" w:space="0" w:color="545454"/>
                        </w:tcBorders>
                      </w:tcPr>
                      <w:p>
                        <w:pPr>
                          <w:spacing w:before="10" w:after="0" w:line="240" w:lineRule="auto"/>
                          <w:ind w:left="2" w:right="-20"/>
                          <w:jc w:val="left"/>
                          <w:tabs>
                            <w:tab w:pos="1920" w:val="left"/>
                            <w:tab w:pos="34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Su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m3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-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6595D"/>
                            <w:spacing w:val="3"/>
                            <w:w w:val="44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2"/>
                          </w:rPr>
                          <w:t>Köpük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Kg.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-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4"/>
                          </w:rPr>
                          <w:t>IK.K.T.Kg.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64" w:hRule="exact"/>
                    </w:trPr>
                    <w:tc>
                      <w:tcPr>
                        <w:tcW w:w="2030" w:type="dxa"/>
                        <w:vMerge/>
                        <w:gridSpan w:val="3"/>
                        <w:tcBorders>
                          <w:bottom w:val="single" w:sz="7.68" w:space="0" w:color="3F3F3F"/>
                          <w:left w:val="single" w:sz="7.68" w:space="0" w:color="383838"/>
                          <w:right w:val="single" w:sz="7.68" w:space="0" w:color="2F2F2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54" w:type="dxa"/>
                        <w:vMerge/>
                        <w:gridSpan w:val="2"/>
                        <w:tcBorders>
                          <w:bottom w:val="single" w:sz="7.68" w:space="0" w:color="3F3F3F"/>
                          <w:left w:val="single" w:sz="7.68" w:space="0" w:color="2F2F2F"/>
                          <w:right w:val="single" w:sz="5.76" w:space="0" w:color="2F2F2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720" w:type="dxa"/>
                        <w:gridSpan w:val="5"/>
                        <w:tcBorders>
                          <w:top w:val="single" w:sz="3.84" w:space="0" w:color="1F1F1F"/>
                          <w:bottom w:val="single" w:sz="7.68" w:space="0" w:color="3F3F3F"/>
                          <w:left w:val="single" w:sz="5.76" w:space="0" w:color="2F2F2F"/>
                          <w:right w:val="single" w:sz="5.76" w:space="0" w:color="545454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950" w:hRule="exact"/>
                    </w:trPr>
                    <w:tc>
                      <w:tcPr>
                        <w:tcW w:w="2030" w:type="dxa"/>
                        <w:gridSpan w:val="3"/>
                        <w:tcBorders>
                          <w:top w:val="single" w:sz="7.68" w:space="0" w:color="3F3F3F"/>
                          <w:bottom w:val="single" w:sz="5.76" w:space="0" w:color="383838"/>
                          <w:left w:val="single" w:sz="7.68" w:space="0" w:color="383838"/>
                          <w:right w:val="single" w:sz="7.68" w:space="0" w:color="2F2F2F"/>
                        </w:tcBorders>
                      </w:tcPr>
                      <w:p>
                        <w:pPr>
                          <w:spacing w:before="5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4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10"/>
                          </w:rPr>
                          <w:t>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42"/>
                            <w:w w:val="11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10"/>
                          </w:rPr>
                          <w:t>Sonundaki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2" w:after="0" w:line="240" w:lineRule="auto"/>
                          <w:ind w:left="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Hasa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3"/>
                          </w:rPr>
                          <w:t>Durumu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74" w:type="dxa"/>
                        <w:gridSpan w:val="7"/>
                        <w:tcBorders>
                          <w:top w:val="single" w:sz="7.68" w:space="0" w:color="3F3F3F"/>
                          <w:bottom w:val="single" w:sz="5.76" w:space="0" w:color="383838"/>
                          <w:left w:val="single" w:sz="7.68" w:space="0" w:color="2F2F2F"/>
                          <w:right w:val="single" w:sz="5.76" w:space="0" w:color="545454"/>
                        </w:tcBorders>
                      </w:tcPr>
                      <w:p>
                        <w:pPr>
                          <w:spacing w:before="5" w:after="0" w:line="258" w:lineRule="auto"/>
                          <w:ind w:left="-10" w:right="-55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yerinde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yapıla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4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tetkikte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adet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perde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tamamen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"/>
                            <w:w w:val="10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adet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halı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kısme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yanmak,evi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içindeki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eşyala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1"/>
                          </w:rPr>
                          <w:t>duvarları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kısme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islenme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suretiyle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4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zara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5"/>
                          </w:rPr>
                          <w:t>görmüştür.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" w:after="0" w:line="120" w:lineRule="exact"/>
                          <w:jc w:val="left"/>
                          <w:rPr>
                            <w:sz w:val="12"/>
                            <w:szCs w:val="12"/>
                          </w:rPr>
                        </w:pPr>
                        <w:rPr/>
                        <w:r>
                          <w:rPr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-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Tahmini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Zarar:50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4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6"/>
                          </w:rPr>
                          <w:t>TL.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936" w:hRule="exact"/>
                    </w:trPr>
                    <w:tc>
                      <w:tcPr>
                        <w:tcW w:w="2030" w:type="dxa"/>
                        <w:gridSpan w:val="3"/>
                        <w:tcBorders>
                          <w:top w:val="single" w:sz="5.76" w:space="0" w:color="383838"/>
                          <w:bottom w:val="single" w:sz="7.68" w:space="0" w:color="484848"/>
                          <w:left w:val="single" w:sz="7.68" w:space="0" w:color="383838"/>
                          <w:right w:val="single" w:sz="7.68" w:space="0" w:color="2F2F2F"/>
                        </w:tcBorders>
                      </w:tcPr>
                      <w:p>
                        <w:pPr>
                          <w:spacing w:before="3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4"/>
                          </w:rPr>
                          <w:t>Nedeni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74" w:type="dxa"/>
                        <w:gridSpan w:val="7"/>
                        <w:tcBorders>
                          <w:top w:val="single" w:sz="5.76" w:space="0" w:color="383838"/>
                          <w:bottom w:val="single" w:sz="7.68" w:space="0" w:color="484848"/>
                          <w:left w:val="single" w:sz="7.68" w:space="0" w:color="2F2F2F"/>
                          <w:right w:val="single" w:sz="5.76" w:space="0" w:color="545454"/>
                        </w:tcBorders>
                      </w:tcPr>
                      <w:p>
                        <w:pPr>
                          <w:spacing w:before="7" w:after="0" w:line="253" w:lineRule="auto"/>
                          <w:ind w:left="-10" w:right="-72" w:firstLine="14"/>
                          <w:jc w:val="both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yerinde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4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yapıla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tetkikte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başlangıcını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evi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girişe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gör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soldaki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4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mutfakta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2.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odanı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3"/>
                          </w:rPr>
                          <w:t>ortasında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pldug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görülmü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olup,yapıla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araştırma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3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soruşturmada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evde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4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otura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Burc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OMAY'ı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ifadesine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4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gör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eşi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4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1"/>
                          </w:rPr>
                          <w:t>Mesu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9"/>
                          </w:rPr>
                          <w:t>PM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"/>
                            <w:w w:val="109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9"/>
                          </w:rPr>
                          <w:t>Y'ı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9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9"/>
                            <w:w w:val="10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aşırı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alkoll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oldugun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4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onun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yaktıgını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söylemesi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üzerine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Mesut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OMAY'ı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4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iki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ayrı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yerde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kagıt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perde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parçalarını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tutuşturması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neticesi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11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12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-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çıktığı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kanaatine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5"/>
                          </w:rPr>
                          <w:t>varıldı.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5" w:hRule="exact"/>
                    </w:trPr>
                    <w:tc>
                      <w:tcPr>
                        <w:tcW w:w="2030" w:type="dxa"/>
                        <w:gridSpan w:val="3"/>
                        <w:tcBorders>
                          <w:top w:val="single" w:sz="7.68" w:space="0" w:color="484848"/>
                          <w:bottom w:val="single" w:sz="5.76" w:space="0" w:color="3B3B3B"/>
                          <w:left w:val="single" w:sz="7.68" w:space="0" w:color="383838"/>
                          <w:right w:val="single" w:sz="7.68" w:space="0" w:color="2F2F2F"/>
                        </w:tcBorders>
                      </w:tcPr>
                      <w:p>
                        <w:pPr>
                          <w:spacing w:before="5" w:after="0" w:line="213" w:lineRule="exact"/>
                          <w:ind w:left="-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96"/>
                            <w:position w:val="-1"/>
                          </w:rPr>
                          <w:t>ISigortalı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7"/>
                            <w:w w:val="96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5"/>
                            <w:position w:val="-1"/>
                          </w:rPr>
                          <w:t>ise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9274" w:type="dxa"/>
                        <w:gridSpan w:val="7"/>
                        <w:tcBorders>
                          <w:top w:val="single" w:sz="7.68" w:space="0" w:color="484848"/>
                          <w:bottom w:val="single" w:sz="5.76" w:space="0" w:color="3B3B3B"/>
                          <w:left w:val="single" w:sz="7.68" w:space="0" w:color="2F2F2F"/>
                          <w:right w:val="single" w:sz="5.76" w:space="0" w:color="545454"/>
                        </w:tcBorders>
                      </w:tcPr>
                      <w:p>
                        <w:pPr>
                          <w:spacing w:before="5" w:after="0" w:line="213" w:lineRule="exact"/>
                          <w:ind w:left="-10" w:right="-20"/>
                          <w:jc w:val="left"/>
                          <w:tabs>
                            <w:tab w:pos="46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  <w:position w:val="-1"/>
                          </w:rPr>
                          <w:t>Şirketi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  <w:position w:val="-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44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-1"/>
                          </w:rPr>
                          <w:t>Adı: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-34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-1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-8"/>
                            <w:w w:val="100"/>
                            <w:position w:val="-1"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444"/>
                            <w:spacing w:val="0"/>
                            <w:w w:val="100"/>
                            <w:position w:val="-1"/>
                          </w:rPr>
                          <w:t>edeli: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tcW w:w="2030" w:type="dxa"/>
                        <w:gridSpan w:val="3"/>
                        <w:tcBorders>
                          <w:top w:val="single" w:sz="5.76" w:space="0" w:color="3B3B3B"/>
                          <w:bottom w:val="single" w:sz="7.68" w:space="0" w:color="444444"/>
                          <w:left w:val="single" w:sz="7.68" w:space="0" w:color="383838"/>
                          <w:right w:val="single" w:sz="7.68" w:space="0" w:color="2F2F2F"/>
                        </w:tcBorders>
                      </w:tcPr>
                      <w:p>
                        <w:pPr>
                          <w:spacing w:before="17" w:after="0" w:line="211" w:lineRule="exact"/>
                          <w:ind w:left="5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52"/>
                            <w:position w:val="-1"/>
                          </w:rPr>
                          <w:t>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-23"/>
                            <w:w w:val="152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-1"/>
                          </w:rPr>
                          <w:t>Gereç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3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3"/>
                            <w:position w:val="-1"/>
                          </w:rPr>
                          <w:t>Kaybı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9274" w:type="dxa"/>
                        <w:gridSpan w:val="7"/>
                        <w:tcBorders>
                          <w:top w:val="single" w:sz="5.76" w:space="0" w:color="3B3B3B"/>
                          <w:bottom w:val="single" w:sz="7.68" w:space="0" w:color="444444"/>
                          <w:left w:val="single" w:sz="7.68" w:space="0" w:color="2F2F2F"/>
                          <w:right w:val="single" w:sz="5.76" w:space="0" w:color="545454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480" w:hRule="exact"/>
                    </w:trPr>
                    <w:tc>
                      <w:tcPr>
                        <w:tcW w:w="2030" w:type="dxa"/>
                        <w:gridSpan w:val="3"/>
                        <w:tcBorders>
                          <w:top w:val="single" w:sz="7.68" w:space="0" w:color="444444"/>
                          <w:bottom w:val="single" w:sz="7.68" w:space="0" w:color="3F3F3F"/>
                          <w:left w:val="single" w:sz="7.68" w:space="0" w:color="383838"/>
                          <w:right w:val="single" w:sz="7.68" w:space="0" w:color="2F2F2F"/>
                        </w:tcBorders>
                      </w:tcPr>
                      <w:p>
                        <w:pPr>
                          <w:spacing w:before="5" w:after="0" w:line="240" w:lineRule="auto"/>
                          <w:ind w:left="-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84"/>
                          </w:rPr>
                          <w:t>tyar10·ı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84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6"/>
                            <w:w w:val="8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Yer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4"/>
                          </w:rPr>
                          <w:t>Kime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21" w:after="0" w:line="216" w:lineRule="exact"/>
                          <w:ind w:left="71" w:right="-20"/>
                          <w:jc w:val="left"/>
                          <w:tabs>
                            <w:tab w:pos="4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1C1C1C"/>
                            <w:spacing w:val="0"/>
                            <w:w w:val="228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1C1C1C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1C1C1C"/>
                            <w:spacing w:val="0"/>
                            <w:w w:val="100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1C1C1C"/>
                            <w:spacing w:val="-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3"/>
                          </w:rPr>
                          <w:t>Edildigi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74" w:type="dxa"/>
                        <w:gridSpan w:val="7"/>
                        <w:tcBorders>
                          <w:top w:val="single" w:sz="7.68" w:space="0" w:color="444444"/>
                          <w:bottom w:val="single" w:sz="7.68" w:space="0" w:color="3F3F3F"/>
                          <w:left w:val="single" w:sz="7.68" w:space="0" w:color="2F2F2F"/>
                          <w:right w:val="single" w:sz="5.76" w:space="0" w:color="545454"/>
                        </w:tcBorders>
                      </w:tcPr>
                      <w:p>
                        <w:pPr>
                          <w:spacing w:before="10" w:after="0" w:line="240" w:lineRule="auto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Burc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OM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6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Y'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Emniyet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6"/>
                          </w:rPr>
                          <w:t>görevlilerine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-2"/>
                            <w:w w:val="10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teslim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5"/>
                          </w:rPr>
                          <w:t>edildi.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tcW w:w="2030" w:type="dxa"/>
                        <w:gridSpan w:val="3"/>
                        <w:tcBorders>
                          <w:top w:val="single" w:sz="7.68" w:space="0" w:color="3F3F3F"/>
                          <w:bottom w:val="single" w:sz="3.84" w:space="0" w:color="282828"/>
                          <w:left w:val="single" w:sz="7.68" w:space="0" w:color="383838"/>
                          <w:right w:val="single" w:sz="7.68" w:space="0" w:color="2F2F2F"/>
                        </w:tcBorders>
                      </w:tcPr>
                      <w:p>
                        <w:pPr>
                          <w:spacing w:before="14" w:after="0" w:line="216" w:lineRule="exact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Ekibi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5"/>
                          </w:rPr>
                          <w:t>Dönüşü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74" w:type="dxa"/>
                        <w:gridSpan w:val="7"/>
                        <w:tcBorders>
                          <w:top w:val="single" w:sz="7.68" w:space="0" w:color="3F3F3F"/>
                          <w:bottom w:val="single" w:sz="3.84" w:space="0" w:color="282828"/>
                          <w:left w:val="single" w:sz="7.68" w:space="0" w:color="2F2F2F"/>
                          <w:right w:val="single" w:sz="5.76" w:space="0" w:color="545454"/>
                        </w:tcBorders>
                      </w:tcPr>
                      <w:p>
                        <w:pPr>
                          <w:spacing w:before="14" w:after="0" w:line="216" w:lineRule="exact"/>
                          <w:ind w:left="-10" w:right="-20"/>
                          <w:jc w:val="left"/>
                          <w:tabs>
                            <w:tab w:pos="39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444"/>
                            <w:spacing w:val="0"/>
                            <w:w w:val="100"/>
                          </w:rPr>
                          <w:t>lfa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444"/>
                            <w:spacing w:val="5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ih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4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11.03.2017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!Saati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-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444"/>
                            <w:spacing w:val="0"/>
                            <w:w w:val="12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444"/>
                            <w:spacing w:val="-11"/>
                            <w:w w:val="12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20"/>
                          </w:rPr>
                          <w:t>17:55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tcW w:w="802" w:type="dxa"/>
                        <w:tcBorders>
                          <w:top w:val="single" w:sz="3.84" w:space="0" w:color="282828"/>
                          <w:bottom w:val="single" w:sz="7.68" w:space="0" w:color="4B4B4B"/>
                          <w:left w:val="single" w:sz="7.68" w:space="0" w:color="383838"/>
                          <w:right w:val="single" w:sz="5.76" w:space="0" w:color="282828"/>
                        </w:tcBorders>
                      </w:tcPr>
                      <w:p>
                        <w:pPr>
                          <w:spacing w:before="14" w:after="0" w:line="216" w:lineRule="exact"/>
                          <w:ind w:left="9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5"/>
                          </w:rPr>
                          <w:t>Varsa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83" w:type="dxa"/>
                        <w:tcBorders>
                          <w:top w:val="single" w:sz="3.84" w:space="0" w:color="282828"/>
                          <w:bottom w:val="single" w:sz="7.68" w:space="0" w:color="4B4B4B"/>
                          <w:left w:val="single" w:sz="5.76" w:space="0" w:color="282828"/>
                          <w:right w:val="single" w:sz="3.84" w:space="0" w:color="2B2B2B"/>
                        </w:tcBorders>
                      </w:tcPr>
                      <w:p>
                        <w:pPr>
                          <w:spacing w:before="14" w:after="0" w:line="216" w:lineRule="exact"/>
                          <w:ind w:left="11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3"/>
                          </w:rPr>
                          <w:t>Ölü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46" w:type="dxa"/>
                        <w:tcBorders>
                          <w:top w:val="single" w:sz="3.84" w:space="0" w:color="282828"/>
                          <w:bottom w:val="single" w:sz="7.68" w:space="0" w:color="4B4B4B"/>
                          <w:left w:val="single" w:sz="3.84" w:space="0" w:color="2B2B2B"/>
                          <w:right w:val="single" w:sz="7.68" w:space="0" w:color="2F2F2F"/>
                        </w:tcBorders>
                      </w:tcPr>
                      <w:p>
                        <w:pPr>
                          <w:spacing w:before="14" w:after="0" w:line="216" w:lineRule="exact"/>
                          <w:ind w:left="4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4"/>
                          </w:rPr>
                          <w:t>Yaralı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035" w:type="dxa"/>
                        <w:gridSpan w:val="3"/>
                        <w:tcBorders>
                          <w:top w:val="single" w:sz="3.84" w:space="0" w:color="282828"/>
                          <w:bottom w:val="single" w:sz="7.68" w:space="0" w:color="4B4B4B"/>
                          <w:left w:val="single" w:sz="7.68" w:space="0" w:color="2F2F2F"/>
                          <w:right w:val="single" w:sz="5.76" w:space="0" w:color="383838"/>
                        </w:tcBorders>
                      </w:tcPr>
                      <w:p>
                        <w:pPr>
                          <w:spacing w:before="14" w:after="0" w:line="216" w:lineRule="exact"/>
                          <w:ind w:left="-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14"/>
                          </w:rPr>
                          <w:t>PiDE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14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-1"/>
                            <w:w w:val="11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EKİP: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Kadifekale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3.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6"/>
                          </w:rPr>
                          <w:t>Posta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238" w:type="dxa"/>
                        <w:gridSpan w:val="4"/>
                        <w:tcBorders>
                          <w:top w:val="single" w:sz="3.84" w:space="0" w:color="282828"/>
                          <w:bottom w:val="single" w:sz="7.68" w:space="0" w:color="4B4B4B"/>
                          <w:left w:val="single" w:sz="5.76" w:space="0" w:color="383838"/>
                          <w:right w:val="single" w:sz="5.76" w:space="0" w:color="545454"/>
                        </w:tcBorders>
                      </w:tcPr>
                      <w:p>
                        <w:pPr>
                          <w:spacing w:before="5" w:after="0" w:line="240" w:lineRule="auto"/>
                          <w:ind w:left="1465" w:right="1404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w w:val="103"/>
                          </w:rPr>
                          <w:t>ONAYLA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6"/>
                            <w:w w:val="104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3"/>
                          </w:rPr>
                          <w:t>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098" w:hRule="exact"/>
                    </w:trPr>
                    <w:tc>
                      <w:tcPr>
                        <w:tcW w:w="802" w:type="dxa"/>
                        <w:tcBorders>
                          <w:top w:val="single" w:sz="7.68" w:space="0" w:color="4B4B4B"/>
                          <w:bottom w:val="single" w:sz="7.68" w:space="0" w:color="484848"/>
                          <w:left w:val="single" w:sz="7.68" w:space="0" w:color="383838"/>
                          <w:right w:val="single" w:sz="5.76" w:space="0" w:color="282828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11" w:after="0" w:line="260" w:lineRule="exact"/>
                          <w:jc w:val="left"/>
                          <w:rPr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2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3"/>
                          </w:rPr>
                          <w:t>ltfaiyeci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83" w:type="dxa"/>
                        <w:tcBorders>
                          <w:top w:val="single" w:sz="7.68" w:space="0" w:color="4B4B4B"/>
                          <w:bottom w:val="single" w:sz="7.68" w:space="0" w:color="484848"/>
                          <w:left w:val="single" w:sz="5.76" w:space="0" w:color="282828"/>
                          <w:right w:val="single" w:sz="3.84" w:space="0" w:color="2B2B2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46" w:type="dxa"/>
                        <w:tcBorders>
                          <w:top w:val="single" w:sz="7.68" w:space="0" w:color="4B4B4B"/>
                          <w:bottom w:val="single" w:sz="7.68" w:space="0" w:color="484848"/>
                          <w:left w:val="single" w:sz="3.84" w:space="0" w:color="2B2B2B"/>
                          <w:right w:val="single" w:sz="7.68" w:space="0" w:color="2F2F2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035" w:type="dxa"/>
                        <w:vMerge w:val="restart"/>
                        <w:gridSpan w:val="3"/>
                        <w:tcBorders>
                          <w:top w:val="single" w:sz="7.68" w:space="0" w:color="4B4B4B"/>
                          <w:left w:val="single" w:sz="7.68" w:space="0" w:color="2F2F2F"/>
                          <w:right w:val="single" w:sz="5.76" w:space="0" w:color="383838"/>
                        </w:tcBorders>
                      </w:tcPr>
                      <w:p>
                        <w:pPr>
                          <w:spacing w:before="0" w:after="0" w:line="355" w:lineRule="exact"/>
                          <w:ind w:left="144" w:right="-20"/>
                          <w:jc w:val="left"/>
                          <w:tabs>
                            <w:tab w:pos="29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96"/>
                            <w:szCs w:val="96"/>
                            <w:color w:val="1C1C1C"/>
                            <w:w w:val="51"/>
                            <w:position w:val="-56"/>
                          </w:rPr>
                          <w:t>Gi:</w:t>
                        </w:r>
                        <w:r>
                          <w:rPr>
                            <w:rFonts w:ascii="Arial" w:hAnsi="Arial" w:cs="Arial" w:eastAsia="Arial"/>
                            <w:sz w:val="96"/>
                            <w:szCs w:val="96"/>
                            <w:color w:val="1C1C1C"/>
                            <w:spacing w:val="-138"/>
                            <w:w w:val="51"/>
                            <w:position w:val="-56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8"/>
                            <w:szCs w:val="68"/>
                            <w:color w:val="232850"/>
                            <w:spacing w:val="-97"/>
                            <w:w w:val="193"/>
                            <w:position w:val="-56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8"/>
                            <w:szCs w:val="68"/>
                            <w:color w:val="1C1C1C"/>
                            <w:spacing w:val="-165"/>
                            <w:w w:val="90"/>
                            <w:position w:val="-56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8"/>
                            <w:szCs w:val="68"/>
                            <w:color w:val="1C1C1C"/>
                            <w:spacing w:val="0"/>
                            <w:w w:val="30"/>
                            <w:position w:val="-56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8"/>
                            <w:szCs w:val="68"/>
                            <w:color w:val="1C1C1C"/>
                            <w:spacing w:val="-66"/>
                            <w:w w:val="100"/>
                            <w:position w:val="-5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szCs w:val="26"/>
                            <w:color w:val="1F3F44"/>
                            <w:spacing w:val="0"/>
                            <w:w w:val="100"/>
                            <w:position w:val="-56"/>
                          </w:rPr>
                          <w:t>UN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szCs w:val="26"/>
                            <w:color w:val="1F3F44"/>
                            <w:spacing w:val="0"/>
                            <w:w w:val="100"/>
                            <w:position w:val="-56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szCs w:val="26"/>
                            <w:color w:val="1F3F44"/>
                            <w:spacing w:val="0"/>
                            <w:w w:val="100"/>
                            <w:position w:val="-56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-36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-36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0"/>
                            <w:w w:val="100"/>
                            <w:position w:val="-3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3"/>
                            <w:position w:val="-36"/>
                          </w:rPr>
                          <w:t>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99" w:lineRule="exact"/>
                          <w:ind w:left="2654" w:right="784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2"/>
                          </w:rPr>
                          <w:t>Yangına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37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2"/>
                          </w:rPr>
                          <w:t>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9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4"/>
                            <w:position w:val="2"/>
                          </w:rPr>
                          <w:t>Koyan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8" w:after="0" w:line="100" w:lineRule="exact"/>
                          <w:jc w:val="left"/>
                          <w:rPr>
                            <w:sz w:val="10"/>
                            <w:szCs w:val="10"/>
                          </w:rPr>
                        </w:pPr>
                        <w:rPr/>
                        <w:r>
                          <w:rPr>
                            <w:sz w:val="10"/>
                            <w:szCs w:val="1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326" w:lineRule="exact"/>
                          <w:ind w:left="832" w:right="3088"/>
                          <w:jc w:val="center"/>
                          <w:tabs>
                            <w:tab w:pos="1540" w:val="left"/>
                          </w:tabs>
                          <w:rPr>
                            <w:rFonts w:ascii="Arial" w:hAnsi="Arial" w:cs="Arial" w:eastAsia="Arial"/>
                            <w:sz w:val="29"/>
                            <w:szCs w:val="2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9"/>
                            <w:szCs w:val="29"/>
                            <w:color w:val="424444"/>
                            <w:spacing w:val="9"/>
                            <w:w w:val="70"/>
                            <w:position w:val="-1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29"/>
                            <w:szCs w:val="29"/>
                            <w:color w:val="283179"/>
                            <w:spacing w:val="0"/>
                            <w:w w:val="113"/>
                            <w:position w:val="-1"/>
                          </w:rPr>
                          <w:t>i1</w:t>
                        </w:r>
                        <w:r>
                          <w:rPr>
                            <w:rFonts w:ascii="Arial" w:hAnsi="Arial" w:cs="Arial" w:eastAsia="Arial"/>
                            <w:sz w:val="29"/>
                            <w:szCs w:val="29"/>
                            <w:color w:val="283179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9"/>
                            <w:szCs w:val="29"/>
                            <w:color w:val="283179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9"/>
                            <w:szCs w:val="29"/>
                            <w:color w:val="2F2F2F"/>
                            <w:spacing w:val="0"/>
                            <w:w w:val="85"/>
                            <w:position w:val="-1"/>
                          </w:rPr>
                          <w:t>hir</w:t>
                        </w:r>
                        <w:r>
                          <w:rPr>
                            <w:rFonts w:ascii="Arial" w:hAnsi="Arial" w:cs="Arial" w:eastAsia="Arial"/>
                            <w:sz w:val="29"/>
                            <w:szCs w:val="2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18" w:lineRule="exact"/>
                          <w:ind w:left="348" w:right="2604"/>
                          <w:jc w:val="center"/>
                          <w:tabs>
                            <w:tab w:pos="780" w:val="left"/>
                            <w:tab w:pos="1300" w:val="left"/>
                          </w:tabs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1C1C1C"/>
                            <w:spacing w:val="0"/>
                            <w:w w:val="78"/>
                          </w:rPr>
                          <w:t>'3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1C1C1C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1C1C1C"/>
                            <w:spacing w:val="0"/>
                            <w:w w:val="100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6B6E70"/>
                            <w:spacing w:val="0"/>
                            <w:w w:val="41"/>
                          </w:rPr>
                          <w:t>&gt;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6B6E70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6B6E70"/>
                            <w:spacing w:val="0"/>
                            <w:w w:val="100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F2F2F"/>
                            <w:spacing w:val="-40"/>
                            <w:w w:val="102"/>
                          </w:rPr>
                          <w:t>u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56595D"/>
                            <w:spacing w:val="0"/>
                            <w:w w:val="153"/>
                          </w:rPr>
                          <w:t>p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56595D"/>
                            <w:spacing w:val="-8"/>
                            <w:w w:val="153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F2F2F"/>
                            <w:spacing w:val="0"/>
                            <w:w w:val="108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F2F2F"/>
                            <w:spacing w:val="-3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1C1C1C"/>
                            <w:spacing w:val="0"/>
                            <w:w w:val="103"/>
                          </w:rPr>
                          <w:t>Arniri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5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50" w:lineRule="auto"/>
                          <w:ind w:left="3235" w:right="619" w:firstLine="-2515"/>
                          <w:jc w:val="left"/>
                          <w:tabs>
                            <w:tab w:pos="30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34"/>
                            <w:szCs w:val="34"/>
                            <w:color w:val="34369E"/>
                            <w:spacing w:val="0"/>
                            <w:w w:val="51"/>
                            <w:i/>
                            <w:position w:val="4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4"/>
                            <w:szCs w:val="34"/>
                            <w:color w:val="34369E"/>
                            <w:spacing w:val="0"/>
                            <w:w w:val="100"/>
                            <w:i/>
                            <w:position w:val="4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4"/>
                            <w:szCs w:val="34"/>
                            <w:color w:val="34369E"/>
                            <w:spacing w:val="0"/>
                            <w:w w:val="100"/>
                            <w:i/>
                            <w:position w:val="4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0"/>
                          </w:rPr>
                          <w:t>Mehmet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30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9"/>
                            <w:position w:val="0"/>
                          </w:rPr>
                          <w:t>TlKlR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9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0"/>
                          </w:rPr>
                          <w:t>İtf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5"/>
                            <w:position w:val="0"/>
                          </w:rPr>
                          <w:t>Çvş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4" w:after="0" w:line="160" w:lineRule="exact"/>
                          <w:jc w:val="left"/>
                          <w:rPr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529" w:lineRule="exact"/>
                          <w:ind w:left="499" w:right="-20"/>
                          <w:jc w:val="left"/>
                          <w:tabs>
                            <w:tab w:pos="1100" w:val="left"/>
                            <w:tab w:pos="1900" w:val="left"/>
                            <w:tab w:pos="3420" w:val="left"/>
                          </w:tabs>
                          <w:rPr>
                            <w:rFonts w:ascii="Times New Roman" w:hAnsi="Times New Roman" w:cs="Times New Roman" w:eastAsia="Times New Roman"/>
                            <w:sz w:val="41"/>
                            <w:szCs w:val="4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6B6E70"/>
                            <w:spacing w:val="0"/>
                            <w:w w:val="74"/>
                            <w:position w:val="-7"/>
                          </w:rPr>
                          <w:t>Abd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6B6E70"/>
                            <w:spacing w:val="0"/>
                            <w:w w:val="100"/>
                            <w:position w:val="-7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6B6E70"/>
                            <w:spacing w:val="0"/>
                            <w:w w:val="100"/>
                            <w:position w:val="-7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56595D"/>
                            <w:spacing w:val="0"/>
                            <w:w w:val="100"/>
                            <w:position w:val="-7"/>
                          </w:rPr>
                          <w:t>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56595D"/>
                            <w:spacing w:val="0"/>
                            <w:w w:val="100"/>
                            <w:position w:val="-7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56595D"/>
                            <w:spacing w:val="0"/>
                            <w:w w:val="100"/>
                            <w:position w:val="-7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6B6E70"/>
                            <w:spacing w:val="0"/>
                            <w:w w:val="79"/>
                            <w:position w:val="4"/>
                          </w:rPr>
                          <w:t>TOPÇU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6B6E70"/>
                            <w:spacing w:val="0"/>
                            <w:w w:val="100"/>
                            <w:position w:val="4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6B6E70"/>
                            <w:spacing w:val="0"/>
                            <w:w w:val="100"/>
                            <w:position w:val="4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1"/>
                            <w:szCs w:val="41"/>
                            <w:color w:val="4F548E"/>
                            <w:spacing w:val="0"/>
                            <w:w w:val="163"/>
                            <w:position w:val="4"/>
                          </w:rPr>
                          <w:t>-ı_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1"/>
                            <w:szCs w:val="41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83" w:lineRule="exact"/>
                          <w:ind w:left="499" w:right="-20"/>
                          <w:jc w:val="left"/>
                          <w:tabs>
                            <w:tab w:pos="1540" w:val="left"/>
                            <w:tab w:pos="2080" w:val="left"/>
                          </w:tabs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7E8083"/>
                            <w:w w:val="75"/>
                            <w:position w:val="-1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7E8083"/>
                            <w:spacing w:val="-3"/>
                            <w:w w:val="75"/>
                            <w:position w:val="-1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424444"/>
                            <w:spacing w:val="0"/>
                            <w:w w:val="55"/>
                            <w:position w:val="-1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424444"/>
                            <w:spacing w:val="-41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56595D"/>
                            <w:spacing w:val="4"/>
                            <w:w w:val="87"/>
                            <w:position w:val="-1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2F2F2F"/>
                            <w:spacing w:val="0"/>
                            <w:w w:val="53"/>
                            <w:position w:val="-1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2F2F2F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2F2F2F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56595D"/>
                            <w:spacing w:val="0"/>
                            <w:w w:val="161"/>
                            <w:i/>
                            <w:position w:val="3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56595D"/>
                            <w:spacing w:val="0"/>
                            <w:w w:val="100"/>
                            <w:i/>
                            <w:position w:val="3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56595D"/>
                            <w:spacing w:val="0"/>
                            <w:w w:val="100"/>
                            <w:i/>
                            <w:position w:val="3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56595D"/>
                            <w:spacing w:val="0"/>
                            <w:w w:val="121"/>
                            <w:position w:val="6"/>
                          </w:rPr>
                          <w:t>·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56595D"/>
                            <w:spacing w:val="-9"/>
                            <w:w w:val="120"/>
                            <w:position w:val="6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424444"/>
                            <w:spacing w:val="0"/>
                            <w:w w:val="90"/>
                            <w:position w:val="6"/>
                          </w:rPr>
                          <w:t>mi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88" w:lineRule="exact"/>
                          <w:ind w:left="303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8"/>
                          </w:rPr>
                          <w:t>OnurDAÖLAR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2" w:after="0" w:line="240" w:lineRule="auto"/>
                          <w:ind w:left="3153" w:right="1296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4"/>
                          </w:rPr>
                          <w:t>İtf.Eri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74" w:type="dxa"/>
                        <w:vMerge w:val="restart"/>
                        <w:tcBorders>
                          <w:top w:val="single" w:sz="7.68" w:space="0" w:color="4B4B4B"/>
                          <w:left w:val="single" w:sz="5.76" w:space="0" w:color="383838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3965" w:type="dxa"/>
                        <w:vMerge w:val="restart"/>
                        <w:gridSpan w:val="3"/>
                        <w:tcBorders>
                          <w:top w:val="single" w:sz="7.68" w:space="0" w:color="4B4B4B"/>
                          <w:left w:val="nil" w:sz="6" w:space="0" w:color="auto"/>
                          <w:right w:val="single" w:sz="5.76" w:space="0" w:color="545454"/>
                        </w:tcBorders>
                      </w:tcPr>
                      <w:p>
                        <w:pPr>
                          <w:spacing w:before="5" w:after="0" w:line="140" w:lineRule="exact"/>
                          <w:jc w:val="left"/>
                          <w:rPr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sz w:val="14"/>
                            <w:szCs w:val="14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176" w:right="-20"/>
                          <w:jc w:val="left"/>
                          <w:rPr>
                            <w:rFonts w:ascii="Arial" w:hAnsi="Arial" w:cs="Arial" w:eastAsia="Arial"/>
                            <w:sz w:val="34"/>
                            <w:szCs w:val="3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1C1C1C"/>
                            <w:w w:val="107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1C1C1C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1C1C1C"/>
                            <w:spacing w:val="0"/>
                            <w:w w:val="41"/>
                          </w:rPr>
                          <w:t>r.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1C1C1C"/>
                            <w:spacing w:val="0"/>
                            <w:w w:val="41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1C1C1C"/>
                            <w:spacing w:val="18"/>
                            <w:w w:val="4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1C1C1C"/>
                            <w:spacing w:val="0"/>
                            <w:w w:val="55"/>
                          </w:rPr>
                          <w:t>Marl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1C1C1C"/>
                            <w:spacing w:val="17"/>
                            <w:w w:val="55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34"/>
                            <w:szCs w:val="34"/>
                            <w:color w:val="1C1C1C"/>
                            <w:spacing w:val="0"/>
                            <w:w w:val="55"/>
                            <w:i/>
                          </w:rPr>
                          <w:t>:m11</w:t>
                        </w:r>
                        <w:r>
                          <w:rPr>
                            <w:rFonts w:ascii="Arial" w:hAnsi="Arial" w:cs="Arial" w:eastAsia="Arial"/>
                            <w:sz w:val="34"/>
                            <w:szCs w:val="34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7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20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İtfaiye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Birim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1"/>
                          </w:rPr>
                          <w:t>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5" w:after="0" w:line="100" w:lineRule="exact"/>
                          <w:jc w:val="left"/>
                          <w:rPr>
                            <w:sz w:val="10"/>
                            <w:szCs w:val="10"/>
                          </w:rPr>
                        </w:pPr>
                        <w:rPr/>
                        <w:r>
                          <w:rPr>
                            <w:sz w:val="10"/>
                            <w:szCs w:val="1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400" w:lineRule="exact"/>
                          <w:ind w:left="1166" w:right="-20"/>
                          <w:jc w:val="left"/>
                          <w:tabs>
                            <w:tab w:pos="2340" w:val="left"/>
                          </w:tabs>
                          <w:rPr>
                            <w:rFonts w:ascii="Arial" w:hAnsi="Arial" w:cs="Arial" w:eastAsia="Arial"/>
                            <w:sz w:val="46"/>
                            <w:szCs w:val="46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B1B1B3"/>
                            <w:spacing w:val="0"/>
                            <w:w w:val="100"/>
                            <w:position w:val="-14"/>
                          </w:rPr>
                          <w:t>•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B1B1B3"/>
                            <w:spacing w:val="0"/>
                            <w:w w:val="100"/>
                            <w:position w:val="-1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B1B1B3"/>
                            <w:spacing w:val="20"/>
                            <w:w w:val="100"/>
                            <w:position w:val="-1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46"/>
                            <w:szCs w:val="46"/>
                            <w:color w:val="C1C1C1"/>
                            <w:spacing w:val="-49"/>
                            <w:w w:val="38"/>
                            <w:position w:val="-11"/>
                          </w:rPr>
                          <w:t>-</w:t>
                        </w:r>
                        <w:r>
                          <w:rPr>
                            <w:rFonts w:ascii="Arial" w:hAnsi="Arial" w:cs="Arial" w:eastAsia="Arial"/>
                            <w:sz w:val="46"/>
                            <w:szCs w:val="46"/>
                            <w:color w:val="C1C1C1"/>
                            <w:spacing w:val="0"/>
                            <w:w w:val="48"/>
                            <w:position w:val="-11"/>
                          </w:rPr>
                          <w:t>··</w:t>
                        </w:r>
                        <w:r>
                          <w:rPr>
                            <w:rFonts w:ascii="Arial" w:hAnsi="Arial" w:cs="Arial" w:eastAsia="Arial"/>
                            <w:sz w:val="46"/>
                            <w:szCs w:val="46"/>
                            <w:color w:val="C1C1C1"/>
                            <w:spacing w:val="-92"/>
                            <w:w w:val="100"/>
                            <w:position w:val="-1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7E8083"/>
                            <w:spacing w:val="0"/>
                            <w:w w:val="100"/>
                            <w:i/>
                            <w:position w:val="-14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7E8083"/>
                            <w:spacing w:val="-12"/>
                            <w:w w:val="100"/>
                            <w:i/>
                            <w:position w:val="-1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B1B1B3"/>
                            <w:spacing w:val="0"/>
                            <w:w w:val="85"/>
                            <w:i/>
                            <w:position w:val="-14"/>
                          </w:rPr>
                          <w:t>v-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B1B1B3"/>
                            <w:spacing w:val="-32"/>
                            <w:w w:val="81"/>
                            <w:i/>
                            <w:position w:val="-14"/>
                          </w:rPr>
                          <w:t>•</w:t>
                        </w:r>
                        <w:r>
                          <w:rPr>
                            <w:rFonts w:ascii="Arial" w:hAnsi="Arial" w:cs="Arial" w:eastAsia="Arial"/>
                            <w:sz w:val="46"/>
                            <w:szCs w:val="46"/>
                            <w:color w:val="C1C1C1"/>
                            <w:spacing w:val="-12"/>
                            <w:w w:val="41"/>
                            <w:position w:val="-11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46"/>
                            <w:szCs w:val="46"/>
                            <w:color w:val="C1C1C1"/>
                            <w:spacing w:val="2"/>
                            <w:w w:val="12"/>
                            <w:position w:val="-11"/>
                          </w:rPr>
                          <w:t>-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B1B1B3"/>
                            <w:spacing w:val="-41"/>
                            <w:w w:val="53"/>
                            <w:i/>
                            <w:position w:val="-14"/>
                          </w:rPr>
                          <w:t>0</w:t>
                        </w:r>
                        <w:r>
                          <w:rPr>
                            <w:rFonts w:ascii="Arial" w:hAnsi="Arial" w:cs="Arial" w:eastAsia="Arial"/>
                            <w:sz w:val="46"/>
                            <w:szCs w:val="46"/>
                            <w:color w:val="C1C1C1"/>
                            <w:spacing w:val="-70"/>
                            <w:w w:val="42"/>
                            <w:position w:val="-11"/>
                          </w:rPr>
                          <w:t>·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B1B1B3"/>
                            <w:spacing w:val="0"/>
                            <w:w w:val="52"/>
                            <w:i/>
                            <w:position w:val="-14"/>
                          </w:rPr>
                          <w:t>: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B1B1B3"/>
                            <w:spacing w:val="0"/>
                            <w:w w:val="100"/>
                            <w:i/>
                            <w:position w:val="-14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B1B1B3"/>
                            <w:spacing w:val="0"/>
                            <w:w w:val="100"/>
                            <w:i/>
                            <w:position w:val="-14"/>
                          </w:rPr>
                        </w:r>
                        <w:r>
                          <w:rPr>
                            <w:rFonts w:ascii="Arial" w:hAnsi="Arial" w:cs="Arial" w:eastAsia="Arial"/>
                            <w:sz w:val="46"/>
                            <w:szCs w:val="46"/>
                            <w:color w:val="C1C1C1"/>
                            <w:spacing w:val="0"/>
                            <w:w w:val="51"/>
                            <w:position w:val="-11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46"/>
                            <w:szCs w:val="46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448" w:lineRule="exact"/>
                          <w:ind w:left="108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67"/>
                            <w:szCs w:val="6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7"/>
                            <w:szCs w:val="27"/>
                            <w:color w:val="9EA09E"/>
                            <w:w w:val="79"/>
                            <w:position w:val="-5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7"/>
                            <w:szCs w:val="27"/>
                            <w:color w:val="9EA09E"/>
                            <w:spacing w:val="6"/>
                            <w:w w:val="79"/>
                            <w:position w:val="-5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7"/>
                            <w:szCs w:val="27"/>
                            <w:color w:val="56595D"/>
                            <w:spacing w:val="0"/>
                            <w:w w:val="119"/>
                            <w:position w:val="-5"/>
                          </w:rPr>
                          <w:t>tilent-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7"/>
                            <w:szCs w:val="27"/>
                            <w:color w:val="56595D"/>
                            <w:spacing w:val="0"/>
                            <w:w w:val="100"/>
                            <w:position w:val="-5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7"/>
                            <w:szCs w:val="27"/>
                            <w:color w:val="56595D"/>
                            <w:spacing w:val="-22"/>
                            <w:w w:val="100"/>
                            <w:position w:val="-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7"/>
                            <w:szCs w:val="67"/>
                            <w:color w:val="6B6E70"/>
                            <w:spacing w:val="0"/>
                            <w:w w:val="79"/>
                            <w:position w:val="-5"/>
                          </w:rPr>
                          <w:t>osu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7"/>
                            <w:szCs w:val="67"/>
                            <w:color w:val="262FBC"/>
                            <w:spacing w:val="0"/>
                            <w:w w:val="210"/>
                            <w:position w:val="-5"/>
                          </w:rPr>
                          <w:t>}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7"/>
                            <w:szCs w:val="6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83" w:lineRule="exact"/>
                          <w:ind w:left="989" w:right="-20"/>
                          <w:jc w:val="left"/>
                          <w:tabs>
                            <w:tab w:pos="2080" w:val="left"/>
                          </w:tabs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B1B1B3"/>
                            <w:w w:val="78"/>
                            <w:position w:val="-4"/>
                          </w:rPr>
                          <w:t>,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B1B1B3"/>
                            <w:spacing w:val="-50"/>
                            <w:w w:val="78"/>
                            <w:position w:val="-4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1C1C1C"/>
                            <w:spacing w:val="4"/>
                            <w:w w:val="7"/>
                            <w:position w:val="4"/>
                          </w:rPr>
                          <w:t>_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424444"/>
                            <w:spacing w:val="0"/>
                            <w:w w:val="67"/>
                            <w:position w:val="4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424444"/>
                            <w:spacing w:val="-1"/>
                            <w:w w:val="68"/>
                            <w:position w:val="4"/>
                          </w:rPr>
                          <w:t>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56595D"/>
                            <w:spacing w:val="0"/>
                            <w:w w:val="76"/>
                            <w:position w:val="4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56595D"/>
                            <w:spacing w:val="-7"/>
                            <w:w w:val="76"/>
                            <w:position w:val="4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424444"/>
                            <w:spacing w:val="4"/>
                            <w:w w:val="50"/>
                            <w:position w:val="4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56595D"/>
                            <w:spacing w:val="0"/>
                            <w:w w:val="100"/>
                            <w:position w:val="4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56595D"/>
                            <w:spacing w:val="1"/>
                            <w:w w:val="100"/>
                            <w:position w:val="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56595D"/>
                            <w:spacing w:val="0"/>
                            <w:w w:val="100"/>
                            <w:position w:val="4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56595D"/>
                            <w:spacing w:val="-49"/>
                            <w:w w:val="100"/>
                            <w:position w:val="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9"/>
                            <w:szCs w:val="9"/>
                            <w:color w:val="C1C1C1"/>
                            <w:spacing w:val="0"/>
                            <w:w w:val="211"/>
                            <w:position w:val="-4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9"/>
                            <w:szCs w:val="9"/>
                            <w:color w:val="C1C1C1"/>
                            <w:spacing w:val="0"/>
                            <w:w w:val="100"/>
                            <w:position w:val="-4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9"/>
                            <w:szCs w:val="9"/>
                            <w:color w:val="C1C1C1"/>
                            <w:spacing w:val="0"/>
                            <w:w w:val="100"/>
                            <w:position w:val="-4"/>
                          </w:rPr>
                        </w:r>
                        <w:r>
                          <w:rPr>
                            <w:rFonts w:ascii="Arial" w:hAnsi="Arial" w:cs="Arial" w:eastAsia="Arial"/>
                            <w:sz w:val="46"/>
                            <w:szCs w:val="46"/>
                            <w:color w:val="9EA09E"/>
                            <w:spacing w:val="0"/>
                            <w:w w:val="41"/>
                            <w:position w:val="-4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46"/>
                            <w:szCs w:val="46"/>
                            <w:color w:val="9EA09E"/>
                            <w:spacing w:val="38"/>
                            <w:w w:val="41"/>
                            <w:position w:val="-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46"/>
                            <w:szCs w:val="46"/>
                            <w:color w:val="56595D"/>
                            <w:spacing w:val="0"/>
                            <w:w w:val="60"/>
                            <w:position w:val="-4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46"/>
                            <w:szCs w:val="46"/>
                            <w:color w:val="56595D"/>
                            <w:spacing w:val="-49"/>
                            <w:w w:val="60"/>
                            <w:position w:val="-4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3D416E"/>
                            <w:spacing w:val="0"/>
                            <w:w w:val="95"/>
                            <w:position w:val="-4"/>
                          </w:rPr>
                          <w:t>: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3D416E"/>
                            <w:spacing w:val="0"/>
                            <w:w w:val="100"/>
                            <w:position w:val="-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3D416E"/>
                            <w:spacing w:val="-18"/>
                            <w:w w:val="100"/>
                            <w:position w:val="-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7E8083"/>
                            <w:spacing w:val="-65"/>
                            <w:w w:val="116"/>
                            <w:position w:val="4"/>
                          </w:rPr>
                          <w:t>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B1B1B3"/>
                            <w:spacing w:val="0"/>
                            <w:w w:val="224"/>
                            <w:position w:val="-4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B1B1B3"/>
                            <w:spacing w:val="0"/>
                            <w:w w:val="100"/>
                            <w:position w:val="-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B1B1B3"/>
                            <w:spacing w:val="9"/>
                            <w:w w:val="100"/>
                            <w:position w:val="-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56595D"/>
                            <w:spacing w:val="-30"/>
                            <w:w w:val="90"/>
                            <w:position w:val="4"/>
                          </w:rPr>
                          <w:t>c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1C1C1C"/>
                            <w:spacing w:val="-54"/>
                            <w:w w:val="143"/>
                            <w:position w:val="4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7E8083"/>
                            <w:spacing w:val="0"/>
                            <w:w w:val="62"/>
                            <w:position w:val="-4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7E8083"/>
                            <w:spacing w:val="-64"/>
                            <w:w w:val="62"/>
                            <w:position w:val="-4"/>
                          </w:rPr>
                          <w:t>_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24444"/>
                            <w:spacing w:val="0"/>
                            <w:w w:val="114"/>
                            <w:position w:val="4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24444"/>
                            <w:spacing w:val="0"/>
                            <w:w w:val="100"/>
                            <w:position w:val="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24444"/>
                            <w:spacing w:val="17"/>
                            <w:w w:val="100"/>
                            <w:position w:val="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9EA09E"/>
                            <w:spacing w:val="0"/>
                            <w:w w:val="151"/>
                            <w:position w:val="4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72" w:lineRule="exact"/>
                          <w:ind w:left="962" w:right="975"/>
                          <w:jc w:val="center"/>
                          <w:tabs>
                            <w:tab w:pos="1740" w:val="left"/>
                          </w:tabs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1C1C1C"/>
                            <w:spacing w:val="0"/>
                            <w:w w:val="67"/>
                            <w:position w:val="11"/>
                          </w:rPr>
                          <w:t>ilt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1C1C1C"/>
                            <w:spacing w:val="9"/>
                            <w:w w:val="67"/>
                            <w:position w:val="11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6B6E70"/>
                            <w:spacing w:val="6"/>
                            <w:w w:val="67"/>
                            <w:position w:val="11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424444"/>
                            <w:spacing w:val="0"/>
                            <w:w w:val="67"/>
                            <w:position w:val="11"/>
                          </w:rPr>
                          <w:t>t:ıar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424444"/>
                            <w:spacing w:val="-36"/>
                            <w:w w:val="67"/>
                            <w:position w:val="1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424444"/>
                            <w:spacing w:val="0"/>
                            <w:w w:val="100"/>
                            <w:position w:val="1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424444"/>
                            <w:spacing w:val="0"/>
                            <w:w w:val="100"/>
                            <w:position w:val="11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B1B1B3"/>
                            <w:spacing w:val="0"/>
                            <w:w w:val="51"/>
                            <w:position w:val="0"/>
                          </w:rPr>
                          <w:t>..</w:t>
                        </w:r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B1B1B3"/>
                            <w:spacing w:val="-38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B1B1B3"/>
                            <w:spacing w:val="0"/>
                            <w:w w:val="81"/>
                            <w:position w:val="11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B1B1B3"/>
                            <w:spacing w:val="0"/>
                            <w:w w:val="81"/>
                            <w:position w:val="1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B1B1B3"/>
                            <w:spacing w:val="18"/>
                            <w:w w:val="81"/>
                            <w:position w:val="1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8"/>
                            <w:szCs w:val="28"/>
                            <w:color w:val="B1B1B3"/>
                            <w:spacing w:val="8"/>
                            <w:w w:val="121"/>
                            <w:position w:val="0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9"/>
                            <w:szCs w:val="9"/>
                            <w:color w:val="56595D"/>
                            <w:spacing w:val="0"/>
                            <w:w w:val="121"/>
                            <w:position w:val="11"/>
                          </w:rPr>
                          <w:t>_</w:t>
                        </w:r>
                        <w:r>
                          <w:rPr>
                            <w:rFonts w:ascii="Arial" w:hAnsi="Arial" w:cs="Arial" w:eastAsia="Arial"/>
                            <w:sz w:val="9"/>
                            <w:szCs w:val="9"/>
                            <w:color w:val="56595D"/>
                            <w:spacing w:val="6"/>
                            <w:w w:val="121"/>
                            <w:position w:val="11"/>
                          </w:rPr>
                          <w:t>M</w:t>
                        </w:r>
                        <w:r>
                          <w:rPr>
                            <w:rFonts w:ascii="Arial" w:hAnsi="Arial" w:cs="Arial" w:eastAsia="Arial"/>
                            <w:sz w:val="9"/>
                            <w:szCs w:val="9"/>
                            <w:color w:val="2F2F2F"/>
                            <w:spacing w:val="0"/>
                            <w:w w:val="121"/>
                            <w:position w:val="11"/>
                          </w:rPr>
                          <w:t>l</w:t>
                        </w:r>
                        <w:r>
                          <w:rPr>
                            <w:rFonts w:ascii="Arial" w:hAnsi="Arial" w:cs="Arial" w:eastAsia="Arial"/>
                            <w:sz w:val="9"/>
                            <w:szCs w:val="9"/>
                            <w:color w:val="2F2F2F"/>
                            <w:spacing w:val="0"/>
                            <w:w w:val="121"/>
                            <w:position w:val="11"/>
                          </w:rPr>
                          <w:t>    </w:t>
                        </w:r>
                        <w:r>
                          <w:rPr>
                            <w:rFonts w:ascii="Arial" w:hAnsi="Arial" w:cs="Arial" w:eastAsia="Arial"/>
                            <w:sz w:val="9"/>
                            <w:szCs w:val="9"/>
                            <w:color w:val="2F2F2F"/>
                            <w:spacing w:val="20"/>
                            <w:w w:val="121"/>
                            <w:position w:val="1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24444"/>
                            <w:spacing w:val="0"/>
                            <w:w w:val="87"/>
                            <w:position w:val="11"/>
                          </w:rPr>
                          <w:t>ür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24444"/>
                            <w:spacing w:val="-38"/>
                            <w:w w:val="87"/>
                            <w:position w:val="11"/>
                          </w:rPr>
                          <w:t>u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C1C1C1"/>
                            <w:spacing w:val="-107"/>
                            <w:w w:val="180"/>
                            <w:position w:val="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1C1C1C"/>
                            <w:spacing w:val="0"/>
                            <w:w w:val="74"/>
                            <w:position w:val="11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67" w:lineRule="exact"/>
                          <w:ind w:left="1162" w:right="-20"/>
                          <w:jc w:val="left"/>
                          <w:tabs>
                            <w:tab w:pos="2120" w:val="left"/>
                            <w:tab w:pos="2520" w:val="left"/>
                          </w:tabs>
                          <w:rPr>
                            <w:rFonts w:ascii="Times New Roman" w:hAnsi="Times New Roman" w:cs="Times New Roman" w:eastAsia="Times New Roman"/>
                            <w:sz w:val="7"/>
                            <w:szCs w:val="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7"/>
                            <w:szCs w:val="7"/>
                            <w:color w:val="9EA09E"/>
                            <w:spacing w:val="0"/>
                            <w:w w:val="146"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"/>
                            <w:szCs w:val="7"/>
                            <w:color w:val="9EA09E"/>
                            <w:spacing w:val="0"/>
                            <w:w w:val="146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"/>
                            <w:szCs w:val="7"/>
                            <w:color w:val="9EA09E"/>
                            <w:spacing w:val="4"/>
                            <w:w w:val="14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"/>
                            <w:szCs w:val="7"/>
                            <w:color w:val="C1C1C1"/>
                            <w:spacing w:val="0"/>
                            <w:w w:val="146"/>
                          </w:rPr>
                          <w:t>•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"/>
                            <w:szCs w:val="7"/>
                            <w:color w:val="C1C1C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"/>
                            <w:szCs w:val="7"/>
                            <w:color w:val="C1C1C1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"/>
                            <w:szCs w:val="7"/>
                            <w:color w:val="B1B1B3"/>
                            <w:spacing w:val="0"/>
                            <w:w w:val="65"/>
                          </w:rPr>
                          <w:t>'1: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"/>
                            <w:szCs w:val="7"/>
                            <w:color w:val="B1B1B3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"/>
                            <w:szCs w:val="7"/>
                            <w:color w:val="B1B1B3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"/>
                            <w:szCs w:val="7"/>
                            <w:color w:val="C1C1C1"/>
                            <w:spacing w:val="0"/>
                            <w:w w:val="423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"/>
                            <w:szCs w:val="7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24" w:after="0" w:line="240" w:lineRule="auto"/>
                          <w:ind w:left="1190" w:right="-20"/>
                          <w:jc w:val="left"/>
                          <w:tabs>
                            <w:tab w:pos="2060" w:val="left"/>
                          </w:tabs>
                          <w:rPr>
                            <w:rFonts w:ascii="Arial" w:hAnsi="Arial" w:cs="Arial" w:eastAsia="Arial"/>
                            <w:sz w:val="34"/>
                            <w:szCs w:val="3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B1B1B3"/>
                            <w:spacing w:val="-14"/>
                            <w:w w:val="153"/>
                            <w:position w:val="30"/>
                          </w:rPr>
                          <w:t>"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B1B1B3"/>
                            <w:spacing w:val="0"/>
                            <w:w w:val="153"/>
                            <w:position w:val="30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B1B1B3"/>
                            <w:spacing w:val="0"/>
                            <w:w w:val="100"/>
                            <w:position w:val="3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B1B1B3"/>
                            <w:spacing w:val="0"/>
                            <w:w w:val="100"/>
                            <w:position w:val="30"/>
                          </w:rPr>
                        </w:r>
                        <w:r>
                          <w:rPr>
                            <w:rFonts w:ascii="Arial" w:hAnsi="Arial" w:cs="Arial" w:eastAsia="Arial"/>
                            <w:sz w:val="34"/>
                            <w:szCs w:val="34"/>
                            <w:color w:val="6B6E70"/>
                            <w:spacing w:val="-14"/>
                            <w:w w:val="55"/>
                            <w:position w:val="0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34"/>
                            <w:szCs w:val="34"/>
                            <w:color w:val="9EA09E"/>
                            <w:spacing w:val="0"/>
                            <w:w w:val="59"/>
                            <w:position w:val="0"/>
                          </w:rPr>
                          <w:t>..</w:t>
                        </w:r>
                        <w:r>
                          <w:rPr>
                            <w:rFonts w:ascii="Arial" w:hAnsi="Arial" w:cs="Arial" w:eastAsia="Arial"/>
                            <w:sz w:val="34"/>
                            <w:szCs w:val="34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683" w:hRule="exact"/>
                    </w:trPr>
                    <w:tc>
                      <w:tcPr>
                        <w:tcW w:w="802" w:type="dxa"/>
                        <w:tcBorders>
                          <w:top w:val="single" w:sz="7.68" w:space="0" w:color="484848"/>
                          <w:bottom w:val="single" w:sz="5.76" w:space="0" w:color="4F4F4F"/>
                          <w:left w:val="single" w:sz="7.68" w:space="0" w:color="383838"/>
                          <w:right w:val="single" w:sz="5.76" w:space="0" w:color="282828"/>
                        </w:tcBorders>
                      </w:tcPr>
                      <w:p>
                        <w:pPr>
                          <w:spacing w:before="3" w:after="0" w:line="170" w:lineRule="exact"/>
                          <w:jc w:val="left"/>
                          <w:rPr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sz w:val="17"/>
                            <w:szCs w:val="17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2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C1C1C"/>
                            <w:spacing w:val="0"/>
                            <w:w w:val="100"/>
                          </w:rPr>
                          <w:t>Halk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83" w:type="dxa"/>
                        <w:tcBorders>
                          <w:top w:val="single" w:sz="7.68" w:space="0" w:color="484848"/>
                          <w:bottom w:val="single" w:sz="5.76" w:space="0" w:color="4F4F4F"/>
                          <w:left w:val="single" w:sz="5.76" w:space="0" w:color="282828"/>
                          <w:right w:val="single" w:sz="3.84" w:space="0" w:color="2B2B2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46" w:type="dxa"/>
                        <w:tcBorders>
                          <w:top w:val="single" w:sz="7.68" w:space="0" w:color="484848"/>
                          <w:bottom w:val="single" w:sz="5.76" w:space="0" w:color="4F4F4F"/>
                          <w:left w:val="single" w:sz="3.84" w:space="0" w:color="2B2B2B"/>
                          <w:right w:val="single" w:sz="7.68" w:space="0" w:color="2F2F2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035" w:type="dxa"/>
                        <w:vMerge/>
                        <w:gridSpan w:val="3"/>
                        <w:tcBorders>
                          <w:bottom w:val="single" w:sz="5.76" w:space="0" w:color="4F4F4F"/>
                          <w:left w:val="single" w:sz="7.68" w:space="0" w:color="2F2F2F"/>
                          <w:right w:val="single" w:sz="5.76" w:space="0" w:color="38383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74" w:type="dxa"/>
                        <w:vMerge/>
                        <w:tcBorders>
                          <w:bottom w:val="single" w:sz="5.76" w:space="0" w:color="4F4F4F"/>
                          <w:left w:val="single" w:sz="5.76" w:space="0" w:color="383838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3965" w:type="dxa"/>
                        <w:vMerge/>
                        <w:gridSpan w:val="3"/>
                        <w:tcBorders>
                          <w:bottom w:val="nil" w:sz="6" w:space="0" w:color="auto"/>
                          <w:left w:val="nil" w:sz="6" w:space="0" w:color="auto"/>
                          <w:right w:val="single" w:sz="5.76" w:space="0" w:color="545454"/>
                        </w:tcBorders>
                      </w:tcPr>
                      <w:p>
                        <w:pPr/>
                        <w:r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sz w:val="28"/>
          <w:szCs w:val="28"/>
        </w:rPr>
      </w:r>
    </w:p>
    <w:p>
      <w:pPr>
        <w:spacing w:before="0" w:after="0" w:line="240" w:lineRule="auto"/>
        <w:ind w:left="969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8.96pt;height:45.12pt;mso-position-horizontal-relative:char;mso-position-vertical-relative:line" type="#_x0000_t75">
            <v:imagedata r:id="rId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35" w:after="0" w:line="214" w:lineRule="exact"/>
        <w:ind w:right="9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397"/>
          <w:position w:val="-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7" w:after="0" w:line="240" w:lineRule="auto"/>
        <w:ind w:left="6668" w:right="-20"/>
        <w:jc w:val="left"/>
        <w:tabs>
          <w:tab w:pos="824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424444"/>
          <w:spacing w:val="0"/>
          <w:w w:val="52"/>
        </w:rPr>
        <w:t>ı</w:t>
      </w:r>
      <w:r>
        <w:rPr>
          <w:rFonts w:ascii="Arial" w:hAnsi="Arial" w:cs="Arial" w:eastAsia="Arial"/>
          <w:sz w:val="41"/>
          <w:szCs w:val="41"/>
          <w:color w:val="424444"/>
          <w:spacing w:val="0"/>
          <w:w w:val="100"/>
        </w:rPr>
        <w:tab/>
      </w:r>
      <w:r>
        <w:rPr>
          <w:rFonts w:ascii="Arial" w:hAnsi="Arial" w:cs="Arial" w:eastAsia="Arial"/>
          <w:sz w:val="41"/>
          <w:szCs w:val="41"/>
          <w:color w:val="424444"/>
          <w:spacing w:val="0"/>
          <w:w w:val="52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512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76.800001pt;height:43.2pt;mso-position-horizontal-relative:char;mso-position-vertical-relative:line" type="#_x0000_t75">
            <v:imagedata r:id="rId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Sz w:w="11920" w:h="16840"/>
          <w:pgMar w:top="400" w:bottom="280" w:left="100" w:right="160"/>
        </w:sectPr>
      </w:pPr>
      <w:rPr/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680" w:right="4540" w:firstLine="-115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.41283pt;margin-top:-12.977027pt;width:20.512801pt;height:44pt;mso-position-horizontal-relative:page;mso-position-vertical-relative:paragraph;z-index:-17211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2D2D2D"/>
                      <w:spacing w:val="0"/>
                      <w:w w:val="210"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3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4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96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380" w:bottom="280" w:left="220" w:right="120"/>
        </w:sectPr>
      </w:pPr>
      <w:rPr/>
    </w:p>
    <w:p>
      <w:pPr>
        <w:spacing w:before="0" w:after="0" w:line="106" w:lineRule="exact"/>
        <w:ind w:left="832" w:right="236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15"/>
          <w:position w:val="1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48" w:lineRule="exact"/>
        <w:ind w:left="570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04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254" w:lineRule="exact"/>
        <w:ind w:right="-20"/>
        <w:jc w:val="left"/>
        <w:tabs>
          <w:tab w:pos="5940" w:val="left"/>
        </w:tabs>
        <w:rPr>
          <w:rFonts w:ascii="Arial" w:hAnsi="Arial" w:cs="Arial" w:eastAsia="Arial"/>
          <w:sz w:val="41"/>
          <w:szCs w:val="4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1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1"/>
        </w:rPr>
      </w:r>
      <w:r>
        <w:rPr>
          <w:rFonts w:ascii="Arial" w:hAnsi="Arial" w:cs="Arial" w:eastAsia="Arial"/>
          <w:sz w:val="41"/>
          <w:szCs w:val="41"/>
          <w:color w:val="BFBFBF"/>
          <w:spacing w:val="0"/>
          <w:w w:val="80"/>
          <w:position w:val="6"/>
        </w:rPr>
        <w:t>.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120"/>
          <w:cols w:num="2" w:equalWidth="0">
            <w:col w:w="1624" w:space="1549"/>
            <w:col w:w="8407"/>
          </w:cols>
        </w:sectPr>
      </w:pPr>
      <w:rPr/>
    </w:p>
    <w:p>
      <w:pPr>
        <w:spacing w:before="0" w:after="0" w:line="253" w:lineRule="exact"/>
        <w:ind w:left="644" w:right="-20"/>
        <w:jc w:val="left"/>
        <w:tabs>
          <w:tab w:pos="43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07"/>
          <w:position w:val="8"/>
        </w:rPr>
        <w:t>BELEDIYESI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4" w:right="-20"/>
        <w:jc w:val="left"/>
        <w:tabs>
          <w:tab w:pos="1480" w:val="left"/>
          <w:tab w:pos="3040" w:val="left"/>
          <w:tab w:pos="542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9"/>
          <w:position w:val="1"/>
        </w:rPr>
        <w:t>QlayTarihi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9"/>
          <w:position w:val="0"/>
        </w:rPr>
        <w:t>:11/03/2017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11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7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16:14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  <w:position w:val="0"/>
        </w:rPr>
        <w:t>!Tel: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2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0539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  <w:position w:val="0"/>
        </w:rPr>
        <w:t>3387610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57" w:lineRule="auto"/>
        <w:ind w:left="133" w:right="3003"/>
        <w:jc w:val="left"/>
        <w:tabs>
          <w:tab w:pos="1500" w:val="left"/>
          <w:tab w:pos="3040" w:val="left"/>
          <w:tab w:pos="4400" w:val="left"/>
          <w:tab w:pos="5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  <w:position w:val="0"/>
        </w:rPr>
        <w:t>11103/2017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IKayıtNo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1598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8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0"/>
        </w:rPr>
        <w:t>Bildiriı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Samica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0"/>
        </w:rPr>
        <w:t>DURUKAN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9"/>
          <w:w w:val="10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BFBFBF"/>
          <w:spacing w:val="0"/>
          <w:w w:val="7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BFBFBF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Germiya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20305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  <w:position w:val="0"/>
        </w:rPr>
        <w:t>N0:4\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7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Çeşme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İZMIR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133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Dowu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Germjya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20305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N0:4\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8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Çeşme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1" w:after="0" w:line="240" w:lineRule="exact"/>
        <w:ind w:left="176" w:right="1333" w:firstLine="-43"/>
        <w:jc w:val="left"/>
        <w:tabs>
          <w:tab w:pos="1480" w:val="left"/>
          <w:tab w:pos="3520" w:val="left"/>
          <w:tab w:pos="4000" w:val="left"/>
          <w:tab w:pos="6640" w:val="left"/>
          <w:tab w:pos="7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9"/>
          <w:position w:val="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9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12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  <w:position w:val="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9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6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35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8.629349pt;margin-top:2.385456pt;width:33.333754pt;height:26pt;mso-position-horizontal-relative:page;mso-position-vertical-relative:paragraph;z-index:-17210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60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46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-59"/>
                      <w:w w:val="46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46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8"/>
          <w:w w:val="9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A8A8A8"/>
          <w:spacing w:val="0"/>
          <w:w w:val="44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A8A8A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8A8A8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6"/>
        </w:rPr>
        <w:t>ikDiğer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2" w:lineRule="auto"/>
        <w:ind w:left="114" w:right="1500" w:firstLine="3747"/>
        <w:jc w:val="left"/>
        <w:tabs>
          <w:tab w:pos="2080" w:val="left"/>
          <w:tab w:pos="5460" w:val="left"/>
          <w:tab w:pos="5600" w:val="left"/>
          <w:tab w:pos="592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2D2D2D"/>
          <w:spacing w:val="0"/>
          <w:w w:val="100"/>
          <w:position w:val="-7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color w:val="2D2D2D"/>
          <w:spacing w:val="-5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D2D2D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2D2D2D"/>
          <w:spacing w:val="0"/>
          <w:w w:val="100"/>
          <w:position w:val="-7"/>
        </w:rPr>
      </w:r>
      <w:r>
        <w:rPr>
          <w:rFonts w:ascii="Arial" w:hAnsi="Arial" w:cs="Arial" w:eastAsia="Arial"/>
          <w:sz w:val="18"/>
          <w:szCs w:val="18"/>
          <w:color w:val="82878A"/>
          <w:spacing w:val="0"/>
          <w:w w:val="53"/>
          <w:position w:val="-7"/>
        </w:rPr>
        <w:t>j</w:t>
      </w:r>
      <w:r>
        <w:rPr>
          <w:rFonts w:ascii="Arial" w:hAnsi="Arial" w:cs="Arial" w:eastAsia="Arial"/>
          <w:sz w:val="18"/>
          <w:szCs w:val="18"/>
          <w:color w:val="82878A"/>
          <w:spacing w:val="0"/>
          <w:w w:val="100"/>
          <w:position w:val="-7"/>
        </w:rPr>
        <w:tab/>
        <w:tab/>
      </w:r>
      <w:r>
        <w:rPr>
          <w:rFonts w:ascii="Arial" w:hAnsi="Arial" w:cs="Arial" w:eastAsia="Arial"/>
          <w:sz w:val="18"/>
          <w:szCs w:val="18"/>
          <w:color w:val="82878A"/>
          <w:spacing w:val="0"/>
          <w:w w:val="100"/>
          <w:position w:val="-7"/>
        </w:rPr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53"/>
          <w:position w:val="-7"/>
        </w:rPr>
        <w:t>1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:16:30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rt'ana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7"/>
          <w:position w:val="0"/>
        </w:rPr>
        <w:t>allibi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2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2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-15"/>
          <w:w w:val="12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Fahri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AKSOY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0"/>
          <w:position w:val="0"/>
        </w:rPr>
        <w:t>JIGracı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Muamme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6"/>
          <w:position w:val="1"/>
        </w:rPr>
        <w:t>TiLKI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3" w:after="0" w:line="240" w:lineRule="auto"/>
        <w:ind w:left="208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3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3"/>
        </w:rPr>
        <w:t>:Soruml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Ayku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Yavuz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2023" w:right="-20"/>
        <w:jc w:val="left"/>
        <w:tabs>
          <w:tab w:pos="458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14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  <w:position w:val="-1"/>
        </w:rPr>
        <w:t>16:23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120"/>
        </w:sectPr>
      </w:pPr>
      <w:rPr/>
    </w:p>
    <w:p>
      <w:pPr>
        <w:spacing w:before="1" w:after="0" w:line="240" w:lineRule="auto"/>
        <w:ind w:left="11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PS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  <w:position w:val="-1"/>
        </w:rPr>
        <w:t>337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120"/>
          <w:cols w:num="2" w:equalWidth="0">
            <w:col w:w="611" w:space="1422"/>
            <w:col w:w="9547"/>
          </w:cols>
        </w:sectPr>
      </w:pPr>
      <w:rPr/>
    </w:p>
    <w:p>
      <w:pPr>
        <w:spacing w:before="0" w:after="0" w:line="231" w:lineRule="exact"/>
        <w:ind w:left="128" w:right="-20"/>
        <w:jc w:val="left"/>
        <w:tabs>
          <w:tab w:pos="2060" w:val="left"/>
          <w:tab w:pos="4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  <w:position w:val="-1"/>
        </w:rPr>
        <w:t>RR482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1" w:lineRule="exact"/>
        <w:ind w:left="3680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519.547058pt;margin-top:14.45985pt;width:32.695429pt;height:.1pt;mso-position-horizontal-relative:page;mso-position-vertical-relative:paragraph;z-index:-17212" coordorigin="10391,289" coordsize="654,2">
            <v:shape style="position:absolute;left:10391;top:289;width:654;height:2" coordorigin="10391,289" coordsize="654,0" path="m10391,289l11045,289e" filled="f" stroked="t" strokeweight=".238653pt" strokecolor="#90909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41"/>
          <w:szCs w:val="41"/>
          <w:color w:val="82878A"/>
          <w:spacing w:val="0"/>
          <w:w w:val="57"/>
          <w:position w:val="-2"/>
        </w:rPr>
        <w:t>.</w:t>
      </w:r>
      <w:r>
        <w:rPr>
          <w:rFonts w:ascii="Arial" w:hAnsi="Arial" w:cs="Arial" w:eastAsia="Arial"/>
          <w:sz w:val="41"/>
          <w:szCs w:val="41"/>
          <w:color w:val="82878A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1"/>
          <w:szCs w:val="41"/>
          <w:color w:val="82878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9" w:lineRule="exact"/>
        <w:ind w:left="4596" w:right="-20"/>
        <w:jc w:val="left"/>
        <w:tabs>
          <w:tab w:pos="7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Jandarma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1"/>
        </w:rPr>
        <w:t>16:30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2028" w:right="-20"/>
        <w:jc w:val="left"/>
        <w:tabs>
          <w:tab w:pos="4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Dogalgaz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04" w:lineRule="exact"/>
        <w:ind w:left="128" w:right="-20"/>
        <w:jc w:val="left"/>
        <w:tabs>
          <w:tab w:pos="520" w:val="left"/>
          <w:tab w:pos="2020" w:val="left"/>
          <w:tab w:pos="458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i/>
          <w:position w:val="-2"/>
        </w:rPr>
        <w:t>Yr</w:t>
        <w:tab/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·mcı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6" w:lineRule="exact"/>
        <w:ind w:left="114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9"/>
          <w:szCs w:val="29"/>
          <w:color w:val="2D2D2D"/>
          <w:spacing w:val="0"/>
          <w:w w:val="89"/>
          <w:position w:val="1"/>
        </w:rPr>
        <w:t>pı</w:t>
      </w:r>
      <w:r>
        <w:rPr>
          <w:rFonts w:ascii="Arial" w:hAnsi="Arial" w:cs="Arial" w:eastAsia="Arial"/>
          <w:sz w:val="29"/>
          <w:szCs w:val="29"/>
          <w:color w:val="2D2D2D"/>
          <w:spacing w:val="-37"/>
          <w:w w:val="89"/>
          <w:position w:val="1"/>
        </w:rPr>
        <w:t>.</w:t>
      </w:r>
      <w:r>
        <w:rPr>
          <w:rFonts w:ascii="Arial" w:hAnsi="Arial" w:cs="Arial" w:eastAsia="Arial"/>
          <w:sz w:val="29"/>
          <w:szCs w:val="29"/>
          <w:color w:val="464646"/>
          <w:spacing w:val="0"/>
          <w:w w:val="89"/>
          <w:position w:val="1"/>
        </w:rPr>
        <w:t>..</w:t>
      </w:r>
      <w:r>
        <w:rPr>
          <w:rFonts w:ascii="Arial" w:hAnsi="Arial" w:cs="Arial" w:eastAsia="Arial"/>
          <w:sz w:val="29"/>
          <w:szCs w:val="29"/>
          <w:color w:val="464646"/>
          <w:spacing w:val="-27"/>
          <w:w w:val="89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9"/>
          <w:position w:val="1"/>
        </w:rPr>
        <w:t>ışse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1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20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Plakas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0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7" w:lineRule="auto"/>
        <w:ind w:left="124" w:right="367" w:firstLine="-1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Görüldügü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varıldıgında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çevrede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bulunanla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Tarafımızca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</w:rPr>
        <w:t>araştırmayapıldı.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0" w:lineRule="exact"/>
        <w:ind w:left="2114" w:right="-20"/>
        <w:jc w:val="left"/>
        <w:tabs>
          <w:tab w:pos="4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  <w:position w:val="1"/>
        </w:rPr>
        <w:t>Tarafımızca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94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1"/>
        </w:rPr>
        <w:t>veya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4" w:lineRule="exact"/>
        <w:ind w:left="4682" w:right="2510" w:firstLine="-4563"/>
        <w:jc w:val="left"/>
        <w:tabs>
          <w:tab w:pos="2080" w:val="left"/>
          <w:tab w:pos="4580" w:val="left"/>
          <w:tab w:pos="6520" w:val="left"/>
          <w:tab w:pos="6700" w:val="left"/>
          <w:tab w:pos="8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oğutma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yapılmamıştır.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  <w:position w:val="0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  <w:position w:val="0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4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16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0"/>
        </w:rPr>
        <w:t>Kg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2" w:lineRule="auto"/>
        <w:ind w:left="114" w:right="243" w:firstLine="1962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araştırmada;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karyola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!adet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pencere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kapı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komedin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giyim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eşyası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yorga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battaniye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tür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eşyala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suretiyle;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odanı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duva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tava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sıvaları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elektrik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esisatı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yükse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ısıya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maruz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kalması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sebebiyle;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tamamı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maruz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kalması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sebebiyle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8" w:lineRule="auto"/>
        <w:ind w:left="2104" w:right="78" w:firstLine="-3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sahibine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tl.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Kiracıya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eşyada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5.000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ziyan: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7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TL.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katında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dairenin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120"/>
        </w:sectPr>
      </w:pPr>
      <w:rPr/>
    </w:p>
    <w:p>
      <w:pPr>
        <w:spacing w:before="0" w:after="0" w:line="200" w:lineRule="exact"/>
        <w:ind w:left="11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sagındaki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odasında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karyolanı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pirizinde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7" w:lineRule="auto"/>
        <w:ind w:right="6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prize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takılı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cinsi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belirlenemeye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cihazı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kablosunda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gelen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120"/>
          <w:cols w:num="2" w:equalWidth="0">
            <w:col w:w="1779" w:space="244"/>
            <w:col w:w="9557"/>
          </w:cols>
        </w:sectPr>
      </w:pPr>
      <w:rPr/>
    </w:p>
    <w:p>
      <w:pPr>
        <w:spacing w:before="19" w:after="0" w:line="240" w:lineRule="auto"/>
        <w:ind w:left="114" w:right="-20"/>
        <w:jc w:val="left"/>
        <w:tabs>
          <w:tab w:pos="202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[Bedeli: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187" w:lineRule="exact"/>
        <w:ind w:left="18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54"/>
          <w:position w:val="-3"/>
        </w:rPr>
        <w:t>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54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"/>
          <w:w w:val="15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120"/>
        </w:sectPr>
      </w:pPr>
      <w:rPr/>
    </w:p>
    <w:p>
      <w:pPr>
        <w:spacing w:before="0" w:after="0" w:line="290" w:lineRule="exact"/>
        <w:ind w:left="114" w:right="-84"/>
        <w:jc w:val="left"/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29"/>
          <w:szCs w:val="29"/>
          <w:color w:val="464646"/>
          <w:w w:val="86"/>
        </w:rPr>
        <w:t>Y</w:t>
      </w:r>
      <w:r>
        <w:rPr>
          <w:rFonts w:ascii="Arial" w:hAnsi="Arial" w:cs="Arial" w:eastAsia="Arial"/>
          <w:sz w:val="29"/>
          <w:szCs w:val="29"/>
          <w:color w:val="464646"/>
          <w:spacing w:val="-44"/>
          <w:w w:val="86"/>
        </w:rPr>
        <w:t>:</w:t>
      </w:r>
      <w:r>
        <w:rPr>
          <w:rFonts w:ascii="Arial" w:hAnsi="Arial" w:cs="Arial" w:eastAsia="Arial"/>
          <w:sz w:val="29"/>
          <w:szCs w:val="29"/>
          <w:color w:val="BFBFBF"/>
          <w:spacing w:val="0"/>
          <w:w w:val="65"/>
        </w:rPr>
        <w:t>.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</w:rPr>
      </w:r>
    </w:p>
    <w:p>
      <w:pPr>
        <w:spacing w:before="57" w:after="0" w:line="240" w:lineRule="auto"/>
        <w:ind w:right="-20"/>
        <w:jc w:val="left"/>
        <w:tabs>
          <w:tab w:pos="1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i/>
        </w:rPr>
        <w:t>lı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Muamme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TiLKi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120"/>
          <w:cols w:num="2" w:equalWidth="0">
            <w:col w:w="366" w:space="235"/>
            <w:col w:w="10979"/>
          </w:cols>
        </w:sectPr>
      </w:pPr>
      <w:rPr/>
    </w:p>
    <w:p>
      <w:pPr>
        <w:spacing w:before="0" w:after="0" w:line="213" w:lineRule="exact"/>
        <w:ind w:left="1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Tesıım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8" w:lineRule="exact"/>
        <w:ind w:left="124" w:right="-20"/>
        <w:jc w:val="left"/>
        <w:tabs>
          <w:tab w:pos="2020" w:val="left"/>
          <w:tab w:pos="6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5"/>
          <w:w w:val="100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464646"/>
          <w:spacing w:val="0"/>
          <w:w w:val="100"/>
          <w:position w:val="1"/>
        </w:rPr>
        <w:t>:</w:t>
      </w:r>
      <w:r>
        <w:rPr>
          <w:rFonts w:ascii="Arial" w:hAnsi="Arial" w:cs="Arial" w:eastAsia="Arial"/>
          <w:sz w:val="27"/>
          <w:szCs w:val="27"/>
          <w:color w:val="464646"/>
          <w:spacing w:val="-29"/>
          <w:w w:val="100"/>
          <w:position w:val="1"/>
        </w:rPr>
        <w:t> </w:t>
      </w:r>
      <w:r>
        <w:rPr>
          <w:rFonts w:ascii="Arial" w:hAnsi="Arial" w:cs="Arial" w:eastAsia="Arial"/>
          <w:sz w:val="27"/>
          <w:szCs w:val="27"/>
          <w:color w:val="2D2D2D"/>
          <w:spacing w:val="-10"/>
          <w:w w:val="160"/>
          <w:position w:val="1"/>
        </w:rPr>
        <w:t>ı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60"/>
          <w:i/>
          <w:position w:val="1"/>
        </w:rPr>
        <w:t>ll</w:t>
      </w:r>
      <w:r>
        <w:rPr>
          <w:rFonts w:ascii="Arial" w:hAnsi="Arial" w:cs="Arial" w:eastAsia="Arial"/>
          <w:sz w:val="20"/>
          <w:szCs w:val="20"/>
          <w:color w:val="2D2D2D"/>
          <w:spacing w:val="-33"/>
          <w:w w:val="16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03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4"/>
          <w:position w:val="0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3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0"/>
        </w:rPr>
        <w:t>17:35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210" w:right="-20"/>
        <w:jc w:val="left"/>
        <w:tabs>
          <w:tab w:pos="920" w:val="left"/>
          <w:tab w:pos="8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Çeşme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3.Posta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89" w:lineRule="exact"/>
        <w:ind w:left="142" w:right="-20"/>
        <w:jc w:val="left"/>
        <w:tabs>
          <w:tab w:pos="2160" w:val="left"/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D2D2D"/>
          <w:w w:val="253"/>
          <w:position w:val="5"/>
        </w:rPr>
        <w:t>İ</w:t>
      </w:r>
      <w:r>
        <w:rPr>
          <w:rFonts w:ascii="Arial" w:hAnsi="Arial" w:cs="Arial" w:eastAsia="Arial"/>
          <w:sz w:val="19"/>
          <w:szCs w:val="19"/>
          <w:color w:val="2D2D2D"/>
          <w:spacing w:val="-2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5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5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3" w:lineRule="exact"/>
        <w:ind w:left="292" w:right="1617"/>
        <w:jc w:val="center"/>
        <w:tabs>
          <w:tab w:pos="4900" w:val="left"/>
          <w:tab w:pos="868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9"/>
        </w:rPr>
        <w:t>ci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Arial" w:hAnsi="Arial" w:cs="Arial" w:eastAsia="Arial"/>
          <w:sz w:val="28"/>
          <w:szCs w:val="28"/>
          <w:color w:val="2D2D2D"/>
          <w:spacing w:val="0"/>
          <w:w w:val="72"/>
          <w:position w:val="1"/>
        </w:rPr>
        <w:t>2</w:t>
      </w:r>
      <w:r>
        <w:rPr>
          <w:rFonts w:ascii="Arial" w:hAnsi="Arial" w:cs="Arial" w:eastAsia="Arial"/>
          <w:sz w:val="28"/>
          <w:szCs w:val="28"/>
          <w:color w:val="2D2D2D"/>
          <w:spacing w:val="-38"/>
          <w:w w:val="100"/>
          <w:position w:val="1"/>
        </w:rPr>
        <w:t> </w:t>
      </w:r>
      <w:r>
        <w:rPr>
          <w:rFonts w:ascii="Arial" w:hAnsi="Arial" w:cs="Arial" w:eastAsia="Arial"/>
          <w:sz w:val="28"/>
          <w:szCs w:val="28"/>
          <w:color w:val="2D2D2D"/>
          <w:spacing w:val="0"/>
          <w:w w:val="46"/>
          <w:position w:val="1"/>
        </w:rPr>
        <w:t>O</w:t>
      </w:r>
      <w:r>
        <w:rPr>
          <w:rFonts w:ascii="Arial" w:hAnsi="Arial" w:cs="Arial" w:eastAsia="Arial"/>
          <w:sz w:val="28"/>
          <w:szCs w:val="28"/>
          <w:color w:val="2D2D2D"/>
          <w:spacing w:val="0"/>
          <w:w w:val="46"/>
          <w:position w:val="1"/>
        </w:rPr>
        <w:t> </w:t>
      </w:r>
      <w:r>
        <w:rPr>
          <w:rFonts w:ascii="Arial" w:hAnsi="Arial" w:cs="Arial" w:eastAsia="Arial"/>
          <w:sz w:val="28"/>
          <w:szCs w:val="28"/>
          <w:color w:val="2D2D2D"/>
          <w:spacing w:val="28"/>
          <w:w w:val="46"/>
          <w:position w:val="1"/>
        </w:rPr>
        <w:t> </w:t>
      </w:r>
      <w:r>
        <w:rPr>
          <w:rFonts w:ascii="Arial" w:hAnsi="Arial" w:cs="Arial" w:eastAsia="Arial"/>
          <w:sz w:val="28"/>
          <w:szCs w:val="28"/>
          <w:color w:val="2D2D2D"/>
          <w:spacing w:val="0"/>
          <w:w w:val="59"/>
          <w:position w:val="1"/>
        </w:rPr>
        <w:t>Mar</w:t>
      </w:r>
      <w:r>
        <w:rPr>
          <w:rFonts w:ascii="Arial" w:hAnsi="Arial" w:cs="Arial" w:eastAsia="Arial"/>
          <w:sz w:val="28"/>
          <w:szCs w:val="28"/>
          <w:color w:val="2D2D2D"/>
          <w:spacing w:val="0"/>
          <w:w w:val="59"/>
          <w:position w:val="1"/>
        </w:rPr>
        <w:t>t</w:t>
      </w:r>
      <w:r>
        <w:rPr>
          <w:rFonts w:ascii="Arial" w:hAnsi="Arial" w:cs="Arial" w:eastAsia="Arial"/>
          <w:sz w:val="28"/>
          <w:szCs w:val="28"/>
          <w:color w:val="2D2D2D"/>
          <w:spacing w:val="0"/>
          <w:w w:val="59"/>
          <w:position w:val="1"/>
        </w:rPr>
        <w:t> </w:t>
      </w:r>
      <w:r>
        <w:rPr>
          <w:rFonts w:ascii="Arial" w:hAnsi="Arial" w:cs="Arial" w:eastAsia="Arial"/>
          <w:sz w:val="28"/>
          <w:szCs w:val="28"/>
          <w:color w:val="2D2D2D"/>
          <w:spacing w:val="1"/>
          <w:w w:val="59"/>
          <w:position w:val="1"/>
        </w:rPr>
        <w:t> </w:t>
      </w:r>
      <w:r>
        <w:rPr>
          <w:rFonts w:ascii="Arial" w:hAnsi="Arial" w:cs="Arial" w:eastAsia="Arial"/>
          <w:sz w:val="28"/>
          <w:szCs w:val="28"/>
          <w:color w:val="2D2D2D"/>
          <w:spacing w:val="0"/>
          <w:w w:val="59"/>
          <w:position w:val="1"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right="18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5.428711pt;margin-top:6.604871pt;width:258.483866pt;height:48.206327pt;mso-position-horizontal-relative:page;mso-position-vertical-relative:paragraph;z-index:-17209" type="#_x0000_t202" filled="f" stroked="f">
            <v:textbox inset="0,0,0,0">
              <w:txbxContent>
                <w:p>
                  <w:pPr>
                    <w:spacing w:before="0" w:after="0" w:line="964" w:lineRule="exact"/>
                    <w:ind w:right="-185"/>
                    <w:jc w:val="left"/>
                    <w:tabs>
                      <w:tab w:pos="3280" w:val="left"/>
                    </w:tabs>
                    <w:rPr>
                      <w:rFonts w:ascii="Times New Roman" w:hAnsi="Times New Roman" w:cs="Times New Roman" w:eastAsia="Times New Roman"/>
                      <w:sz w:val="78"/>
                      <w:szCs w:val="78"/>
                    </w:rPr>
                  </w:pPr>
                  <w:rPr/>
                  <w:r>
                    <w:rPr>
                      <w:rFonts w:ascii="Arial" w:hAnsi="Arial" w:cs="Arial" w:eastAsia="Arial"/>
                      <w:sz w:val="84"/>
                      <w:szCs w:val="84"/>
                      <w:color w:val="313472"/>
                      <w:spacing w:val="0"/>
                      <w:w w:val="100"/>
                      <w:i/>
                      <w:position w:val="-3"/>
                    </w:rPr>
                    <w:t>1</w:t>
                  </w:r>
                  <w:r>
                    <w:rPr>
                      <w:rFonts w:ascii="Arial" w:hAnsi="Arial" w:cs="Arial" w:eastAsia="Arial"/>
                      <w:sz w:val="84"/>
                      <w:szCs w:val="84"/>
                      <w:color w:val="313472"/>
                      <w:spacing w:val="-187"/>
                      <w:w w:val="100"/>
                      <w:i/>
                      <w:position w:val="-3"/>
                    </w:rPr>
                    <w:t> </w:t>
                  </w:r>
                  <w:r>
                    <w:rPr>
                      <w:rFonts w:ascii="Arial" w:hAnsi="Arial" w:cs="Arial" w:eastAsia="Arial"/>
                      <w:sz w:val="84"/>
                      <w:szCs w:val="84"/>
                      <w:color w:val="313472"/>
                      <w:spacing w:val="0"/>
                      <w:w w:val="100"/>
                      <w:i/>
                      <w:position w:val="-3"/>
                    </w:rPr>
                    <w:tab/>
                  </w:r>
                  <w:r>
                    <w:rPr>
                      <w:rFonts w:ascii="Arial" w:hAnsi="Arial" w:cs="Arial" w:eastAsia="Arial"/>
                      <w:sz w:val="84"/>
                      <w:szCs w:val="84"/>
                      <w:color w:val="313472"/>
                      <w:spacing w:val="0"/>
                      <w:w w:val="100"/>
                      <w:i/>
                      <w:position w:val="-3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78"/>
                      <w:szCs w:val="78"/>
                      <w:color w:val="545656"/>
                      <w:spacing w:val="0"/>
                      <w:w w:val="120"/>
                      <w:i/>
                      <w:position w:val="14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78"/>
                      <w:szCs w:val="78"/>
                      <w:color w:val="2D2D2D"/>
                      <w:spacing w:val="-48"/>
                      <w:w w:val="80"/>
                      <w:i/>
                      <w:position w:val="14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78"/>
                      <w:szCs w:val="78"/>
                      <w:color w:val="545656"/>
                      <w:spacing w:val="0"/>
                      <w:w w:val="600"/>
                      <w:i/>
                      <w:position w:val="14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78"/>
                      <w:szCs w:val="7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4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93" w:lineRule="exact"/>
        <w:ind w:left="2501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6E7070"/>
          <w:spacing w:val="-12"/>
          <w:w w:val="144"/>
          <w:position w:val="-4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82878A"/>
          <w:spacing w:val="0"/>
          <w:w w:val="99"/>
          <w:position w:val="-4"/>
        </w:rPr>
        <w:t>ATIBOLG_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37" w:lineRule="exact"/>
        <w:ind w:left="2238" w:right="-20"/>
        <w:jc w:val="left"/>
        <w:tabs>
          <w:tab w:pos="8420" w:val="left"/>
          <w:tab w:pos="9240" w:val="left"/>
        </w:tabs>
        <w:rPr>
          <w:rFonts w:ascii="Arial" w:hAnsi="Arial" w:cs="Arial" w:eastAsia="Arial"/>
          <w:sz w:val="33"/>
          <w:szCs w:val="3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4.249878pt;margin-top:6.82788pt;width:5.27408pt;height:16pt;mso-position-horizontal-relative:page;mso-position-vertical-relative:paragraph;z-index:-17208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Pr/>
                  <w:r>
                    <w:rPr>
                      <w:rFonts w:ascii="Arial" w:hAnsi="Arial" w:cs="Arial" w:eastAsia="Arial"/>
                      <w:sz w:val="32"/>
                      <w:szCs w:val="32"/>
                      <w:color w:val="82878A"/>
                      <w:spacing w:val="0"/>
                      <w:w w:val="118"/>
                    </w:rPr>
                    <w:t>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6E7070"/>
          <w:spacing w:val="0"/>
          <w:w w:val="100"/>
          <w:position w:val="-11"/>
        </w:rPr>
        <w:t>3</w:t>
      </w:r>
      <w:r>
        <w:rPr>
          <w:rFonts w:ascii="Arial" w:hAnsi="Arial" w:cs="Arial" w:eastAsia="Arial"/>
          <w:sz w:val="20"/>
          <w:szCs w:val="20"/>
          <w:color w:val="6E7070"/>
          <w:spacing w:val="7"/>
          <w:w w:val="100"/>
          <w:position w:val="-11"/>
        </w:rPr>
        <w:t>.</w:t>
      </w:r>
      <w:r>
        <w:rPr>
          <w:rFonts w:ascii="Arial" w:hAnsi="Arial" w:cs="Arial" w:eastAsia="Arial"/>
          <w:sz w:val="20"/>
          <w:szCs w:val="20"/>
          <w:color w:val="545656"/>
          <w:spacing w:val="0"/>
          <w:w w:val="100"/>
          <w:position w:val="-11"/>
        </w:rPr>
        <w:t>P</w:t>
      </w:r>
      <w:r>
        <w:rPr>
          <w:rFonts w:ascii="Arial" w:hAnsi="Arial" w:cs="Arial" w:eastAsia="Arial"/>
          <w:sz w:val="20"/>
          <w:szCs w:val="20"/>
          <w:color w:val="545656"/>
          <w:spacing w:val="-4"/>
          <w:w w:val="100"/>
          <w:position w:val="-11"/>
        </w:rPr>
        <w:t>O</w:t>
      </w:r>
      <w:r>
        <w:rPr>
          <w:rFonts w:ascii="Arial" w:hAnsi="Arial" w:cs="Arial" w:eastAsia="Arial"/>
          <w:sz w:val="20"/>
          <w:szCs w:val="20"/>
          <w:color w:val="6E7070"/>
          <w:spacing w:val="-6"/>
          <w:w w:val="100"/>
          <w:position w:val="-11"/>
        </w:rPr>
        <w:t>S</w:t>
      </w:r>
      <w:r>
        <w:rPr>
          <w:rFonts w:ascii="Arial" w:hAnsi="Arial" w:cs="Arial" w:eastAsia="Arial"/>
          <w:sz w:val="20"/>
          <w:szCs w:val="20"/>
          <w:color w:val="545656"/>
          <w:spacing w:val="0"/>
          <w:w w:val="100"/>
          <w:position w:val="-11"/>
        </w:rPr>
        <w:t>TA</w:t>
      </w:r>
      <w:r>
        <w:rPr>
          <w:rFonts w:ascii="Arial" w:hAnsi="Arial" w:cs="Arial" w:eastAsia="Arial"/>
          <w:sz w:val="20"/>
          <w:szCs w:val="20"/>
          <w:color w:val="545656"/>
          <w:spacing w:val="20"/>
          <w:w w:val="100"/>
          <w:position w:val="-11"/>
        </w:rPr>
        <w:t> </w:t>
      </w:r>
      <w:r>
        <w:rPr>
          <w:rFonts w:ascii="Arial" w:hAnsi="Arial" w:cs="Arial" w:eastAsia="Arial"/>
          <w:sz w:val="20"/>
          <w:szCs w:val="20"/>
          <w:color w:val="6E7070"/>
          <w:spacing w:val="0"/>
          <w:w w:val="100"/>
          <w:position w:val="-11"/>
        </w:rPr>
        <w:t>G</w:t>
      </w:r>
      <w:r>
        <w:rPr>
          <w:rFonts w:ascii="Arial" w:hAnsi="Arial" w:cs="Arial" w:eastAsia="Arial"/>
          <w:sz w:val="20"/>
          <w:szCs w:val="20"/>
          <w:color w:val="6E7070"/>
          <w:spacing w:val="0"/>
          <w:w w:val="100"/>
          <w:position w:val="-11"/>
        </w:rPr>
        <w:t> </w:t>
      </w:r>
      <w:r>
        <w:rPr>
          <w:rFonts w:ascii="Arial" w:hAnsi="Arial" w:cs="Arial" w:eastAsia="Arial"/>
          <w:sz w:val="20"/>
          <w:szCs w:val="20"/>
          <w:color w:val="6E7070"/>
          <w:spacing w:val="54"/>
          <w:w w:val="100"/>
          <w:position w:val="-11"/>
        </w:rPr>
        <w:t> </w:t>
      </w:r>
      <w:r>
        <w:rPr>
          <w:rFonts w:ascii="Arial" w:hAnsi="Arial" w:cs="Arial" w:eastAsia="Arial"/>
          <w:sz w:val="20"/>
          <w:szCs w:val="20"/>
          <w:color w:val="6E7070"/>
          <w:spacing w:val="0"/>
          <w:w w:val="100"/>
          <w:position w:val="-11"/>
        </w:rPr>
        <w:t>UPLA</w:t>
      </w:r>
      <w:r>
        <w:rPr>
          <w:rFonts w:ascii="Arial" w:hAnsi="Arial" w:cs="Arial" w:eastAsia="Arial"/>
          <w:sz w:val="20"/>
          <w:szCs w:val="20"/>
          <w:color w:val="6E7070"/>
          <w:spacing w:val="0"/>
          <w:w w:val="100"/>
          <w:position w:val="-11"/>
        </w:rPr>
        <w:t>  </w:t>
      </w:r>
      <w:r>
        <w:rPr>
          <w:rFonts w:ascii="Arial" w:hAnsi="Arial" w:cs="Arial" w:eastAsia="Arial"/>
          <w:sz w:val="20"/>
          <w:szCs w:val="20"/>
          <w:color w:val="6E7070"/>
          <w:spacing w:val="7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2878A"/>
          <w:spacing w:val="0"/>
          <w:w w:val="77"/>
          <w:position w:val="-11"/>
        </w:rPr>
        <w:t>Aıv</w:t>
      </w:r>
      <w:r>
        <w:rPr>
          <w:rFonts w:ascii="Times New Roman" w:hAnsi="Times New Roman" w:cs="Times New Roman" w:eastAsia="Times New Roman"/>
          <w:sz w:val="21"/>
          <w:szCs w:val="21"/>
          <w:color w:val="82878A"/>
          <w:spacing w:val="13"/>
          <w:w w:val="77"/>
          <w:position w:val="-11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A8A8A8"/>
          <w:spacing w:val="0"/>
          <w:w w:val="128"/>
          <w:position w:val="-11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A8A8A8"/>
          <w:spacing w:val="-31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83"/>
          <w:position w:val="-11"/>
        </w:rPr>
        <w:t>H'.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00"/>
          <w:position w:val="-11"/>
        </w:rPr>
      </w:r>
      <w:r>
        <w:rPr>
          <w:rFonts w:ascii="Arial" w:hAnsi="Arial" w:cs="Arial" w:eastAsia="Arial"/>
          <w:sz w:val="33"/>
          <w:szCs w:val="33"/>
          <w:color w:val="6E7070"/>
          <w:spacing w:val="0"/>
          <w:w w:val="100"/>
          <w:i/>
          <w:position w:val="-11"/>
        </w:rPr>
        <w:t>1</w:t>
      </w:r>
      <w:r>
        <w:rPr>
          <w:rFonts w:ascii="Arial" w:hAnsi="Arial" w:cs="Arial" w:eastAsia="Arial"/>
          <w:sz w:val="33"/>
          <w:szCs w:val="33"/>
          <w:color w:val="6E7070"/>
          <w:spacing w:val="-83"/>
          <w:w w:val="100"/>
          <w:i/>
          <w:position w:val="-11"/>
        </w:rPr>
        <w:t> </w:t>
      </w:r>
      <w:r>
        <w:rPr>
          <w:rFonts w:ascii="Arial" w:hAnsi="Arial" w:cs="Arial" w:eastAsia="Arial"/>
          <w:sz w:val="33"/>
          <w:szCs w:val="33"/>
          <w:color w:val="6E7070"/>
          <w:spacing w:val="0"/>
          <w:w w:val="100"/>
          <w:i/>
          <w:position w:val="-11"/>
        </w:rPr>
        <w:tab/>
      </w:r>
      <w:r>
        <w:rPr>
          <w:rFonts w:ascii="Arial" w:hAnsi="Arial" w:cs="Arial" w:eastAsia="Arial"/>
          <w:sz w:val="33"/>
          <w:szCs w:val="33"/>
          <w:color w:val="6E7070"/>
          <w:spacing w:val="0"/>
          <w:w w:val="100"/>
          <w:i/>
          <w:position w:val="-11"/>
        </w:rPr>
      </w:r>
      <w:r>
        <w:rPr>
          <w:rFonts w:ascii="Arial" w:hAnsi="Arial" w:cs="Arial" w:eastAsia="Arial"/>
          <w:sz w:val="33"/>
          <w:szCs w:val="33"/>
          <w:color w:val="6E7070"/>
          <w:spacing w:val="0"/>
          <w:w w:val="71"/>
          <w:position w:val="-11"/>
        </w:rPr>
        <w:t>··</w:t>
      </w:r>
      <w:r>
        <w:rPr>
          <w:rFonts w:ascii="Arial" w:hAnsi="Arial" w:cs="Arial" w:eastAsia="Arial"/>
          <w:sz w:val="33"/>
          <w:szCs w:val="33"/>
          <w:color w:val="6E7070"/>
          <w:spacing w:val="5"/>
          <w:w w:val="71"/>
          <w:position w:val="-11"/>
        </w:rPr>
        <w:t>-</w:t>
      </w:r>
      <w:r>
        <w:rPr>
          <w:rFonts w:ascii="Arial" w:hAnsi="Arial" w:cs="Arial" w:eastAsia="Arial"/>
          <w:sz w:val="33"/>
          <w:szCs w:val="33"/>
          <w:color w:val="82878A"/>
          <w:spacing w:val="5"/>
          <w:w w:val="57"/>
          <w:position w:val="-11"/>
        </w:rPr>
      </w:r>
      <w:r>
        <w:rPr>
          <w:rFonts w:ascii="Arial" w:hAnsi="Arial" w:cs="Arial" w:eastAsia="Arial"/>
          <w:sz w:val="33"/>
          <w:szCs w:val="33"/>
          <w:color w:val="82878A"/>
          <w:spacing w:val="0"/>
          <w:w w:val="57"/>
          <w:shadow/>
          <w:position w:val="-11"/>
        </w:rPr>
        <w:t>.</w:t>
      </w:r>
      <w:r>
        <w:rPr>
          <w:rFonts w:ascii="Arial" w:hAnsi="Arial" w:cs="Arial" w:eastAsia="Arial"/>
          <w:sz w:val="33"/>
          <w:szCs w:val="33"/>
          <w:color w:val="82878A"/>
          <w:spacing w:val="0"/>
          <w:w w:val="57"/>
          <w:position w:val="-11"/>
        </w:rPr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120"/>
        </w:sectPr>
      </w:pPr>
      <w:rPr/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7" w:lineRule="atLeast"/>
        <w:ind w:left="2902" w:right="-78"/>
        <w:jc w:val="left"/>
        <w:tabs>
          <w:tab w:pos="834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</w:rPr>
        <w:t>Okta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</w:rPr>
        <w:t>y</w:t>
      </w:r>
      <w:r>
        <w:rPr>
          <w:rFonts w:ascii="Arial" w:hAnsi="Arial" w:cs="Arial" w:eastAsia="Arial"/>
          <w:sz w:val="20"/>
          <w:szCs w:val="20"/>
          <w:color w:val="2D2D2D"/>
          <w:spacing w:val="48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</w:rPr>
        <w:t>ÇINAR</w:t>
      </w:r>
      <w:r>
        <w:rPr>
          <w:rFonts w:ascii="Arial" w:hAnsi="Arial" w:cs="Arial" w:eastAsia="Arial"/>
          <w:sz w:val="20"/>
          <w:szCs w:val="20"/>
          <w:color w:val="2D2D2D"/>
          <w:spacing w:val="-43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6E7070"/>
          <w:spacing w:val="0"/>
          <w:w w:val="68"/>
          <w:position w:val="8"/>
        </w:rPr>
        <w:t>,..;</w:t>
      </w:r>
      <w:r>
        <w:rPr>
          <w:rFonts w:ascii="Times New Roman" w:hAnsi="Times New Roman" w:cs="Times New Roman" w:eastAsia="Times New Roman"/>
          <w:sz w:val="16"/>
          <w:szCs w:val="16"/>
          <w:color w:val="6E7070"/>
          <w:spacing w:val="0"/>
          <w:w w:val="68"/>
          <w:position w:val="8"/>
        </w:rPr>
        <w:t>    </w:t>
      </w:r>
      <w:r>
        <w:rPr>
          <w:rFonts w:ascii="Times New Roman" w:hAnsi="Times New Roman" w:cs="Times New Roman" w:eastAsia="Times New Roman"/>
          <w:sz w:val="16"/>
          <w:szCs w:val="16"/>
          <w:color w:val="6E7070"/>
          <w:spacing w:val="13"/>
          <w:w w:val="68"/>
          <w:position w:val="8"/>
        </w:rPr>
        <w:t> </w:t>
      </w:r>
      <w:r>
        <w:rPr>
          <w:rFonts w:ascii="Arial" w:hAnsi="Arial" w:cs="Arial" w:eastAsia="Arial"/>
          <w:sz w:val="14"/>
          <w:szCs w:val="14"/>
          <w:color w:val="82878A"/>
          <w:spacing w:val="0"/>
          <w:w w:val="110"/>
          <w:position w:val="-2"/>
        </w:rPr>
        <w:t>•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79" w:lineRule="exact"/>
        <w:ind w:right="-88"/>
        <w:jc w:val="left"/>
        <w:rPr>
          <w:rFonts w:ascii="Arial" w:hAnsi="Arial" w:cs="Arial" w:eastAsia="Arial"/>
          <w:sz w:val="32"/>
          <w:szCs w:val="32"/>
        </w:rPr>
      </w:pPr>
      <w:rPr/>
      <w:r>
        <w:rPr/>
        <w:br w:type="column"/>
      </w:r>
      <w:r>
        <w:rPr>
          <w:rFonts w:ascii="Arial" w:hAnsi="Arial" w:cs="Arial" w:eastAsia="Arial"/>
          <w:sz w:val="32"/>
          <w:szCs w:val="32"/>
          <w:color w:val="6E7070"/>
          <w:spacing w:val="-33"/>
          <w:w w:val="77"/>
          <w:position w:val="-20"/>
        </w:rPr>
        <w:t>·</w:t>
      </w:r>
      <w:r>
        <w:rPr>
          <w:rFonts w:ascii="Arial" w:hAnsi="Arial" w:cs="Arial" w:eastAsia="Arial"/>
          <w:sz w:val="32"/>
          <w:szCs w:val="32"/>
          <w:color w:val="A8A8A8"/>
          <w:spacing w:val="0"/>
          <w:w w:val="77"/>
          <w:position w:val="-20"/>
        </w:rPr>
        <w:t>.</w:t>
      </w:r>
      <w:r>
        <w:rPr>
          <w:rFonts w:ascii="Arial" w:hAnsi="Arial" w:cs="Arial" w:eastAsia="Arial"/>
          <w:sz w:val="32"/>
          <w:szCs w:val="32"/>
          <w:color w:val="A8A8A8"/>
          <w:spacing w:val="9"/>
          <w:w w:val="77"/>
          <w:position w:val="-20"/>
        </w:rPr>
        <w:t> </w:t>
      </w:r>
      <w:r>
        <w:rPr>
          <w:rFonts w:ascii="Arial" w:hAnsi="Arial" w:cs="Arial" w:eastAsia="Arial"/>
          <w:sz w:val="32"/>
          <w:szCs w:val="32"/>
          <w:color w:val="6E7070"/>
          <w:spacing w:val="0"/>
          <w:w w:val="118"/>
          <w:position w:val="-20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34" w:after="0" w:line="244" w:lineRule="exact"/>
        <w:ind w:left="449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464646"/>
          <w:spacing w:val="0"/>
          <w:w w:val="82"/>
          <w:position w:val="-3"/>
        </w:rPr>
        <w:t>"'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99" w:lineRule="atLeast"/>
        <w:ind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4.5354pt;margin-top:7.595953pt;width:13.269691pt;height:13.5pt;mso-position-horizontal-relative:page;mso-position-vertical-relative:paragraph;z-index:-17205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0"/>
                    <w:jc w:val="left"/>
                    <w:rPr>
                      <w:rFonts w:ascii="Arial" w:hAnsi="Arial" w:cs="Arial" w:eastAsia="Arial"/>
                      <w:sz w:val="27"/>
                      <w:szCs w:val="27"/>
                    </w:rPr>
                  </w:pPr>
                  <w:rPr/>
                  <w:r>
                    <w:rPr>
                      <w:rFonts w:ascii="Arial" w:hAnsi="Arial" w:cs="Arial" w:eastAsia="Arial"/>
                      <w:sz w:val="27"/>
                      <w:szCs w:val="27"/>
                      <w:color w:val="6E7070"/>
                      <w:spacing w:val="0"/>
                      <w:w w:val="117"/>
                    </w:rPr>
                    <w:t>pı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979799"/>
          <w:spacing w:val="-4"/>
          <w:w w:val="135"/>
        </w:rPr>
        <w:t>.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69"/>
        </w:rPr>
        <w:t>•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</w:rPr>
        <w:t>    </w:t>
      </w:r>
      <w:r>
        <w:rPr>
          <w:rFonts w:ascii="Arial" w:hAnsi="Arial" w:cs="Arial" w:eastAsia="Arial"/>
          <w:sz w:val="14"/>
          <w:szCs w:val="14"/>
          <w:color w:val="2D2D2D"/>
          <w:spacing w:val="-19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545656"/>
          <w:spacing w:val="0"/>
          <w:w w:val="169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120"/>
          <w:cols w:num="3" w:equalWidth="0">
            <w:col w:w="8660" w:space="375"/>
            <w:col w:w="305" w:space="273"/>
            <w:col w:w="1967"/>
          </w:cols>
        </w:sectPr>
      </w:pPr>
      <w:rPr/>
    </w:p>
    <w:p>
      <w:pPr>
        <w:spacing w:before="0" w:after="0" w:line="170" w:lineRule="atLeast"/>
        <w:ind w:right="1280"/>
        <w:jc w:val="right"/>
        <w:tabs>
          <w:tab w:pos="1180" w:val="left"/>
          <w:tab w:pos="1800" w:val="left"/>
        </w:tabs>
        <w:rPr>
          <w:rFonts w:ascii="Arial" w:hAnsi="Arial" w:cs="Arial" w:eastAsia="Arial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3.823914pt;margin-top:.879798pt;width:169.44346pt;height:25.0pt;mso-position-horizontal-relative:page;mso-position-vertical-relative:paragraph;z-index:-17207" type="#_x0000_t202" filled="f" stroked="f">
            <v:textbox inset="0,0,0,0">
              <w:txbxContent>
                <w:p>
                  <w:pPr>
                    <w:spacing w:before="0" w:after="0" w:line="500" w:lineRule="exact"/>
                    <w:ind w:right="-115"/>
                    <w:jc w:val="left"/>
                    <w:tabs>
                      <w:tab w:pos="1520" w:val="left"/>
                      <w:tab w:pos="3380" w:val="left"/>
                    </w:tabs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37"/>
                      <w:szCs w:val="37"/>
                      <w:color w:val="1C2680"/>
                      <w:w w:val="328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1C2680"/>
                      <w:spacing w:val="-65"/>
                      <w:w w:val="328"/>
                      <w:u w:val="thick" w:color="5B6074"/>
                      <w:position w:val="-1"/>
                    </w:rPr>
                    <w:t>(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1C2680"/>
                      <w:spacing w:val="-65"/>
                      <w:w w:val="328"/>
                      <w:u w:val="thick" w:color="5B6074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1C2680"/>
                      <w:spacing w:val="0"/>
                      <w:w w:val="99"/>
                      <w:u w:val="thick" w:color="5B6074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1C2680"/>
                      <w:spacing w:val="-57"/>
                      <w:w w:val="100"/>
                      <w:u w:val="thick" w:color="5B6074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1C2680"/>
                      <w:spacing w:val="-57"/>
                      <w:w w:val="100"/>
                      <w:u w:val="thick" w:color="5B6074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1C2680"/>
                      <w:spacing w:val="-57"/>
                      <w:w w:val="100"/>
                      <w:u w:val="thick" w:color="5B6074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82878A"/>
                      <w:spacing w:val="0"/>
                      <w:w w:val="154"/>
                      <w:u w:val="thick" w:color="5B6074"/>
                      <w:position w:val="12"/>
                    </w:rPr>
                    <w:t>j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82878A"/>
                      <w:spacing w:val="0"/>
                      <w:w w:val="154"/>
                      <w:u w:val="thick" w:color="5B6074"/>
                      <w:position w:val="12"/>
                    </w:rPr>
                    <w:t> 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82878A"/>
                      <w:spacing w:val="1"/>
                      <w:w w:val="154"/>
                      <w:u w:val="thick" w:color="5B6074"/>
                      <w:position w:val="1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6E7070"/>
                      <w:spacing w:val="-103"/>
                      <w:w w:val="53"/>
                      <w:u w:val="thick" w:color="5B6074"/>
                      <w:position w:val="-1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6E7070"/>
                      <w:spacing w:val="-103"/>
                      <w:w w:val="53"/>
                      <w:u w:val="thick" w:color="5B6074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6E7070"/>
                      <w:spacing w:val="-103"/>
                      <w:w w:val="53"/>
                      <w:u w:val="thick" w:color="5B6074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3D4262"/>
                      <w:spacing w:val="-94"/>
                      <w:w w:val="292"/>
                      <w:u w:val="thick" w:color="5B6074"/>
                      <w:position w:val="-1"/>
                    </w:rPr>
                    <w:t>]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3D4262"/>
                      <w:spacing w:val="-94"/>
                      <w:w w:val="292"/>
                      <w:u w:val="thick" w:color="5B6074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3D4262"/>
                      <w:spacing w:val="0"/>
                      <w:w w:val="100"/>
                      <w:u w:val="thick" w:color="5B6074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3D4262"/>
                      <w:spacing w:val="37"/>
                      <w:w w:val="100"/>
                      <w:u w:val="thick" w:color="5B6074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3D4262"/>
                      <w:spacing w:val="37"/>
                      <w:w w:val="100"/>
                      <w:u w:val="thick" w:color="5B6074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3D4262"/>
                      <w:spacing w:val="37"/>
                      <w:w w:val="100"/>
                      <w:u w:val="thick" w:color="5B6074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545656"/>
                      <w:spacing w:val="0"/>
                      <w:w w:val="101"/>
                      <w:u w:val="thick" w:color="5B6074"/>
                      <w:position w:val="-1"/>
                    </w:rPr>
                    <w:t>(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545656"/>
                      <w:spacing w:val="0"/>
                      <w:w w:val="101"/>
                      <w:u w:val="thick" w:color="5B6074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545656"/>
                      <w:spacing w:val="-16"/>
                      <w:w w:val="101"/>
                      <w:u w:val="thick" w:color="5B6074"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545656"/>
                      <w:spacing w:val="-16"/>
                      <w:w w:val="101"/>
                      <w:u w:val="thick" w:color="5B6074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545656"/>
                      <w:spacing w:val="-16"/>
                      <w:w w:val="101"/>
                      <w:u w:val="thick" w:color="5B6074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6E7070"/>
                      <w:spacing w:val="0"/>
                      <w:w w:val="46"/>
                      <w:u w:val="thick" w:color="5B6074"/>
                      <w:position w:val="-1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6E7070"/>
                      <w:spacing w:val="0"/>
                      <w:w w:val="46"/>
                      <w:u w:val="thick" w:color="5B6074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6E7070"/>
                      <w:spacing w:val="0"/>
                      <w:w w:val="100"/>
                      <w:u w:val="thick" w:color="5B6074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6E7070"/>
                      <w:spacing w:val="0"/>
                      <w:w w:val="100"/>
                      <w:u w:val="thick" w:color="5B6074"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6E7070"/>
                      <w:spacing w:val="0"/>
                      <w:w w:val="100"/>
                      <w:u w:val="thick" w:color="5B6074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6E7070"/>
                      <w:spacing w:val="0"/>
                      <w:w w:val="100"/>
                      <w:u w:val="thick" w:color="5B6074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464646"/>
                      <w:spacing w:val="0"/>
                      <w:w w:val="58"/>
                      <w:u w:val="thick" w:color="5B6074"/>
                      <w:position w:val="-1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464646"/>
                      <w:spacing w:val="0"/>
                      <w:w w:val="58"/>
                      <w:u w:val="thick" w:color="5B6074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464646"/>
                      <w:spacing w:val="0"/>
                      <w:w w:val="58"/>
                      <w:u w:val="thick" w:color="5B6074"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464646"/>
                      <w:spacing w:val="0"/>
                      <w:w w:val="58"/>
                      <w:u w:val="thick" w:color="5B6074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464646"/>
                      <w:spacing w:val="-86"/>
                      <w:w w:val="100"/>
                      <w:u w:val="thick" w:color="5B6074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464646"/>
                      <w:spacing w:val="-86"/>
                      <w:w w:val="100"/>
                      <w:u w:val="thick" w:color="5B6074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464646"/>
                      <w:spacing w:val="-86"/>
                      <w:w w:val="100"/>
                      <w:u w:val="thick" w:color="5B6074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82878A"/>
                      <w:spacing w:val="0"/>
                      <w:w w:val="48"/>
                      <w:u w:val="thick" w:color="5B6074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82878A"/>
                      <w:spacing w:val="0"/>
                      <w:w w:val="48"/>
                      <w:u w:val="thick" w:color="5B6074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82878A"/>
                      <w:spacing w:val="23"/>
                      <w:w w:val="99"/>
                      <w:u w:val="thick" w:color="5B6074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82878A"/>
                      <w:spacing w:val="23"/>
                      <w:w w:val="99"/>
                      <w:u w:val="thick" w:color="5B6074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82878A"/>
                      <w:spacing w:val="23"/>
                      <w:w w:val="99"/>
                      <w:u w:val="thick" w:color="5B6074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545656"/>
                      <w:spacing w:val="0"/>
                      <w:w w:val="135"/>
                      <w:u w:val="thick" w:color="5B6074"/>
                      <w:position w:val="12"/>
                    </w:rPr>
                    <w:t>.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545656"/>
                      <w:spacing w:val="0"/>
                      <w:w w:val="135"/>
                      <w:u w:val="thick" w:color="5B6074"/>
                      <w:position w:val="12"/>
                    </w:rPr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545656"/>
                      <w:spacing w:val="0"/>
                      <w:w w:val="99"/>
                      <w:u w:val="thick" w:color="5B6074"/>
                      <w:position w:val="12"/>
                    </w:rPr>
                    <w:t>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545656"/>
                      <w:spacing w:val="0"/>
                      <w:w w:val="100"/>
                      <w:u w:val="thick" w:color="5B6074"/>
                      <w:position w:val="12"/>
                    </w:rPr>
                    <w:tab/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545656"/>
                      <w:spacing w:val="0"/>
                      <w:w w:val="100"/>
                      <w:u w:val="thick" w:color="5B6074"/>
                      <w:position w:val="12"/>
                    </w:rPr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545656"/>
                      <w:spacing w:val="0"/>
                      <w:w w:val="100"/>
                      <w:position w:val="12"/>
                    </w:rPr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4"/>
          <w:szCs w:val="14"/>
          <w:color w:val="A8A8A8"/>
          <w:spacing w:val="0"/>
          <w:w w:val="63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A8A8A8"/>
          <w:spacing w:val="0"/>
          <w:w w:val="63"/>
        </w:rPr>
        <w:t>    </w:t>
      </w:r>
      <w:r>
        <w:rPr>
          <w:rFonts w:ascii="Times New Roman" w:hAnsi="Times New Roman" w:cs="Times New Roman" w:eastAsia="Times New Roman"/>
          <w:sz w:val="14"/>
          <w:szCs w:val="14"/>
          <w:color w:val="A8A8A8"/>
          <w:spacing w:val="21"/>
          <w:w w:val="6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6E7070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6E7070"/>
          <w:spacing w:val="0"/>
          <w:w w:val="100"/>
        </w:rPr>
        <w:t>\</w:t>
      </w:r>
      <w:r>
        <w:rPr>
          <w:rFonts w:ascii="Times New Roman" w:hAnsi="Times New Roman" w:cs="Times New Roman" w:eastAsia="Times New Roman"/>
          <w:sz w:val="14"/>
          <w:szCs w:val="14"/>
          <w:color w:val="6E7070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4"/>
          <w:szCs w:val="14"/>
          <w:color w:val="6E707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45656"/>
          <w:spacing w:val="0"/>
          <w:w w:val="100"/>
        </w:rPr>
        <w:t>"'</w:t>
      </w:r>
      <w:r>
        <w:rPr>
          <w:rFonts w:ascii="Times New Roman" w:hAnsi="Times New Roman" w:cs="Times New Roman" w:eastAsia="Times New Roman"/>
          <w:sz w:val="14"/>
          <w:szCs w:val="14"/>
          <w:color w:val="545656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4"/>
          <w:szCs w:val="14"/>
          <w:color w:val="54565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464646"/>
          <w:spacing w:val="-20"/>
          <w:w w:val="78"/>
          <w:i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6E7070"/>
          <w:spacing w:val="-42"/>
          <w:w w:val="137"/>
          <w:i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464646"/>
          <w:spacing w:val="0"/>
          <w:w w:val="78"/>
          <w:i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464646"/>
          <w:spacing w:val="-2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82878A"/>
          <w:spacing w:val="0"/>
          <w:w w:val="84"/>
          <w:i/>
        </w:rPr>
        <w:t>:</w:t>
      </w:r>
      <w:r>
        <w:rPr>
          <w:rFonts w:ascii="Times New Roman" w:hAnsi="Times New Roman" w:cs="Times New Roman" w:eastAsia="Times New Roman"/>
          <w:sz w:val="14"/>
          <w:szCs w:val="14"/>
          <w:color w:val="82878A"/>
          <w:spacing w:val="-16"/>
          <w:w w:val="100"/>
          <w:i/>
        </w:rPr>
        <w:t> </w:t>
      </w:r>
      <w:r>
        <w:rPr>
          <w:rFonts w:ascii="Arial" w:hAnsi="Arial" w:cs="Arial" w:eastAsia="Arial"/>
          <w:sz w:val="13"/>
          <w:szCs w:val="13"/>
          <w:color w:val="A8A8A8"/>
          <w:spacing w:val="2"/>
          <w:w w:val="208"/>
        </w:rPr>
        <w:t>ı</w:t>
      </w:r>
      <w:r>
        <w:rPr>
          <w:rFonts w:ascii="Arial" w:hAnsi="Arial" w:cs="Arial" w:eastAsia="Arial"/>
          <w:sz w:val="13"/>
          <w:szCs w:val="13"/>
          <w:color w:val="A8A8A8"/>
          <w:spacing w:val="0"/>
          <w:w w:val="104"/>
        </w:rPr>
        <w:t>•</w:t>
      </w:r>
      <w:r>
        <w:rPr>
          <w:rFonts w:ascii="Arial" w:hAnsi="Arial" w:cs="Arial" w:eastAsia="Arial"/>
          <w:sz w:val="13"/>
          <w:szCs w:val="13"/>
          <w:color w:val="A8A8A8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A8A8A8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6E7070"/>
          <w:spacing w:val="0"/>
          <w:w w:val="74"/>
        </w:rPr>
        <w:t>•</w:t>
      </w:r>
      <w:r>
        <w:rPr>
          <w:rFonts w:ascii="Arial" w:hAnsi="Arial" w:cs="Arial" w:eastAsia="Arial"/>
          <w:sz w:val="13"/>
          <w:szCs w:val="13"/>
          <w:color w:val="6E7070"/>
          <w:spacing w:val="-22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A8A8A8"/>
          <w:spacing w:val="0"/>
          <w:w w:val="89"/>
        </w:rPr>
        <w:t>•</w:t>
      </w:r>
      <w:r>
        <w:rPr>
          <w:rFonts w:ascii="Arial" w:hAnsi="Arial" w:cs="Arial" w:eastAsia="Arial"/>
          <w:sz w:val="13"/>
          <w:szCs w:val="13"/>
          <w:color w:val="A8A8A8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A8A8A8"/>
          <w:spacing w:val="0"/>
          <w:w w:val="100"/>
        </w:rPr>
      </w:r>
      <w:r>
        <w:rPr>
          <w:rFonts w:ascii="Arial" w:hAnsi="Arial" w:cs="Arial" w:eastAsia="Arial"/>
          <w:sz w:val="8"/>
          <w:szCs w:val="8"/>
          <w:color w:val="979799"/>
          <w:spacing w:val="0"/>
          <w:w w:val="75"/>
        </w:rPr>
        <w:t>&lt;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spacing w:before="0" w:after="0" w:line="116" w:lineRule="exact"/>
        <w:ind w:left="2300" w:right="-20"/>
        <w:jc w:val="left"/>
        <w:tabs>
          <w:tab w:pos="5220" w:val="left"/>
          <w:tab w:pos="842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16"/>
          <w:szCs w:val="116"/>
          <w:color w:val="2F4197"/>
          <w:w w:val="27"/>
          <w:position w:val="-83"/>
        </w:rPr>
        <w:t>_</w:t>
      </w:r>
      <w:r>
        <w:rPr>
          <w:rFonts w:ascii="Times New Roman" w:hAnsi="Times New Roman" w:cs="Times New Roman" w:eastAsia="Times New Roman"/>
          <w:sz w:val="116"/>
          <w:szCs w:val="116"/>
          <w:color w:val="2F4197"/>
          <w:spacing w:val="-161"/>
          <w:w w:val="100"/>
          <w:position w:val="-83"/>
        </w:rPr>
        <w:t> </w:t>
      </w:r>
      <w:r>
        <w:rPr>
          <w:rFonts w:ascii="Times New Roman" w:hAnsi="Times New Roman" w:cs="Times New Roman" w:eastAsia="Times New Roman"/>
          <w:sz w:val="116"/>
          <w:szCs w:val="116"/>
          <w:color w:val="1C2680"/>
          <w:spacing w:val="0"/>
          <w:w w:val="125"/>
          <w:position w:val="-83"/>
        </w:rPr>
        <w:t>\</w:t>
      </w:r>
      <w:r>
        <w:rPr>
          <w:rFonts w:ascii="Times New Roman" w:hAnsi="Times New Roman" w:cs="Times New Roman" w:eastAsia="Times New Roman"/>
          <w:sz w:val="116"/>
          <w:szCs w:val="116"/>
          <w:color w:val="2F4197"/>
          <w:spacing w:val="0"/>
          <w:w w:val="80"/>
          <w:position w:val="-83"/>
        </w:rPr>
        <w:t>.A</w:t>
      </w:r>
      <w:r>
        <w:rPr>
          <w:rFonts w:ascii="Times New Roman" w:hAnsi="Times New Roman" w:cs="Times New Roman" w:eastAsia="Times New Roman"/>
          <w:sz w:val="116"/>
          <w:szCs w:val="116"/>
          <w:color w:val="565D95"/>
          <w:spacing w:val="0"/>
          <w:w w:val="49"/>
          <w:position w:val="-83"/>
        </w:rPr>
        <w:t>-</w:t>
      </w:r>
      <w:r>
        <w:rPr>
          <w:rFonts w:ascii="Times New Roman" w:hAnsi="Times New Roman" w:cs="Times New Roman" w:eastAsia="Times New Roman"/>
          <w:sz w:val="116"/>
          <w:szCs w:val="116"/>
          <w:color w:val="565D95"/>
          <w:spacing w:val="0"/>
          <w:w w:val="100"/>
          <w:position w:val="-83"/>
        </w:rPr>
        <w:tab/>
      </w:r>
      <w:r>
        <w:rPr>
          <w:rFonts w:ascii="Times New Roman" w:hAnsi="Times New Roman" w:cs="Times New Roman" w:eastAsia="Times New Roman"/>
          <w:sz w:val="116"/>
          <w:szCs w:val="116"/>
          <w:color w:val="565D95"/>
          <w:spacing w:val="0"/>
          <w:w w:val="100"/>
          <w:position w:val="-83"/>
        </w:rPr>
      </w:r>
      <w:r>
        <w:rPr>
          <w:rFonts w:ascii="Times New Roman" w:hAnsi="Times New Roman" w:cs="Times New Roman" w:eastAsia="Times New Roman"/>
          <w:sz w:val="19"/>
          <w:szCs w:val="19"/>
          <w:color w:val="3D4262"/>
          <w:spacing w:val="0"/>
          <w:w w:val="48"/>
          <w:position w:val="-28"/>
        </w:rPr>
        <w:t>t&lt;</w:t>
      </w:r>
      <w:r>
        <w:rPr>
          <w:rFonts w:ascii="Times New Roman" w:hAnsi="Times New Roman" w:cs="Times New Roman" w:eastAsia="Times New Roman"/>
          <w:sz w:val="19"/>
          <w:szCs w:val="19"/>
          <w:color w:val="3D4262"/>
          <w:spacing w:val="3"/>
          <w:w w:val="48"/>
          <w:position w:val="-2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28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28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-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8"/>
        </w:rPr>
        <w:t>Yavuz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-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8"/>
        </w:rPr>
        <w:t>AY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2"/>
          <w:w w:val="100"/>
          <w:position w:val="-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8"/>
        </w:rPr>
      </w:r>
      <w:r>
        <w:rPr>
          <w:rFonts w:ascii="Times New Roman" w:hAnsi="Times New Roman" w:cs="Times New Roman" w:eastAsia="Times New Roman"/>
          <w:sz w:val="15"/>
          <w:szCs w:val="15"/>
          <w:color w:val="6E7070"/>
          <w:spacing w:val="0"/>
          <w:w w:val="193"/>
          <w:position w:val="-28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6E7070"/>
          <w:spacing w:val="-8"/>
          <w:w w:val="193"/>
          <w:position w:val="-28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45656"/>
          <w:spacing w:val="0"/>
          <w:w w:val="64"/>
          <w:position w:val="-28"/>
        </w:rPr>
        <w:t>li5&gt;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33" w:lineRule="exact"/>
        <w:ind w:right="1926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545656"/>
          <w:spacing w:val="0"/>
          <w:w w:val="105"/>
          <w:position w:val="1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" w:after="0" w:line="19" w:lineRule="exact"/>
        <w:ind w:right="1657"/>
        <w:jc w:val="right"/>
        <w:tabs>
          <w:tab w:pos="28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6E7070"/>
          <w:i/>
          <w:position w:val="-6"/>
        </w:rPr>
        <w:t>1</w:t>
        <w:tab/>
      </w:r>
      <w:r>
        <w:rPr>
          <w:rFonts w:ascii="Times New Roman" w:hAnsi="Times New Roman" w:cs="Times New Roman" w:eastAsia="Times New Roman"/>
          <w:sz w:val="8"/>
          <w:szCs w:val="8"/>
          <w:color w:val="6E7070"/>
          <w:i/>
          <w:position w:val="-6"/>
        </w:rPr>
      </w:r>
      <w:r>
        <w:rPr>
          <w:rFonts w:ascii="Times New Roman" w:hAnsi="Times New Roman" w:cs="Times New Roman" w:eastAsia="Times New Roman"/>
          <w:sz w:val="15"/>
          <w:szCs w:val="15"/>
          <w:color w:val="82878A"/>
          <w:spacing w:val="-80"/>
          <w:w w:val="185"/>
          <w:position w:val="-14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6E7070"/>
          <w:spacing w:val="0"/>
          <w:w w:val="69"/>
          <w:position w:val="-14"/>
        </w:rPr>
        <w:t>l</w:t>
      </w:r>
      <w:r>
        <w:rPr>
          <w:rFonts w:ascii="Times New Roman" w:hAnsi="Times New Roman" w:cs="Times New Roman" w:eastAsia="Times New Roman"/>
          <w:sz w:val="15"/>
          <w:szCs w:val="15"/>
          <w:color w:val="6E7070"/>
          <w:spacing w:val="-22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45656"/>
          <w:spacing w:val="0"/>
          <w:w w:val="115"/>
          <w:position w:val="-14"/>
        </w:rPr>
        <w:t>J!·</w:t>
      </w:r>
      <w:r>
        <w:rPr>
          <w:rFonts w:ascii="Times New Roman" w:hAnsi="Times New Roman" w:cs="Times New Roman" w:eastAsia="Times New Roman"/>
          <w:sz w:val="15"/>
          <w:szCs w:val="15"/>
          <w:color w:val="A8A8A8"/>
          <w:spacing w:val="0"/>
          <w:w w:val="472"/>
          <w:position w:val="-14"/>
        </w:rPr>
        <w:t>·'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40" w:bottom="280" w:left="220" w:right="120"/>
        </w:sectPr>
      </w:pPr>
      <w:rPr/>
    </w:p>
    <w:p>
      <w:pPr>
        <w:spacing w:before="97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3.90152pt;margin-top:9.280386pt;width:26.123511pt;height:10.5pt;mso-position-horizontal-relative:page;mso-position-vertical-relative:paragraph;z-index:-17206" type="#_x0000_t202" filled="f" stroked="f">
            <v:textbox inset="0,0,0,0">
              <w:txbxContent>
                <w:p>
                  <w:pPr>
                    <w:spacing w:before="0" w:after="0" w:line="210" w:lineRule="exact"/>
                    <w:ind w:right="-71"/>
                    <w:jc w:val="left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  <w:rPr/>
                  <w:r>
                    <w:rPr>
                      <w:rFonts w:ascii="Arial" w:hAnsi="Arial" w:cs="Arial" w:eastAsia="Arial"/>
                      <w:sz w:val="21"/>
                      <w:szCs w:val="21"/>
                      <w:color w:val="464646"/>
                      <w:spacing w:val="0"/>
                      <w:w w:val="77"/>
                    </w:rPr>
                    <w:t>Ya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464646"/>
                      <w:spacing w:val="8"/>
                      <w:w w:val="77"/>
                    </w:rPr>
                    <w:t>o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6E7070"/>
                      <w:spacing w:val="0"/>
                      <w:w w:val="77"/>
                    </w:rPr>
                    <w:t>g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6E7070"/>
                      <w:spacing w:val="-7"/>
                      <w:w w:val="77"/>
                    </w:rPr>
                    <w:t> 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6E7070"/>
                      <w:spacing w:val="0"/>
                      <w:w w:val="100"/>
                    </w:rPr>
                    <w:t>f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6E7070"/>
                      <w:spacing w:val="0"/>
                      <w:w w:val="100"/>
                    </w:rPr>
                    <w:t>l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Soruml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96" w:lineRule="exact"/>
        <w:ind w:left="5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464646"/>
          <w:w w:val="65"/>
          <w:position w:val="-4"/>
        </w:rPr>
        <w:t>)</w:t>
      </w:r>
      <w:r>
        <w:rPr>
          <w:rFonts w:ascii="Arial" w:hAnsi="Arial" w:cs="Arial" w:eastAsia="Arial"/>
          <w:sz w:val="21"/>
          <w:szCs w:val="21"/>
          <w:color w:val="464646"/>
          <w:w w:val="64"/>
          <w:position w:val="-4"/>
        </w:rPr>
        <w:t>J,far</w:t>
      </w:r>
      <w:r>
        <w:rPr>
          <w:rFonts w:ascii="Arial" w:hAnsi="Arial" w:cs="Arial" w:eastAsia="Arial"/>
          <w:sz w:val="21"/>
          <w:szCs w:val="21"/>
          <w:color w:val="464646"/>
          <w:w w:val="65"/>
          <w:position w:val="-4"/>
        </w:rPr>
        <w:t>y</w:t>
      </w:r>
      <w:r>
        <w:rPr>
          <w:rFonts w:ascii="Arial" w:hAnsi="Arial" w:cs="Arial" w:eastAsia="Arial"/>
          <w:sz w:val="21"/>
          <w:szCs w:val="21"/>
          <w:color w:val="464646"/>
          <w:spacing w:val="-4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79799"/>
          <w:spacing w:val="-19"/>
          <w:w w:val="184"/>
          <w:position w:val="9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6E7070"/>
          <w:spacing w:val="0"/>
          <w:w w:val="57"/>
          <w:position w:val="9"/>
        </w:rPr>
        <w:t>.._</w:t>
      </w:r>
      <w:r>
        <w:rPr>
          <w:rFonts w:ascii="Times New Roman" w:hAnsi="Times New Roman" w:cs="Times New Roman" w:eastAsia="Times New Roman"/>
          <w:sz w:val="16"/>
          <w:szCs w:val="16"/>
          <w:color w:val="6E7070"/>
          <w:spacing w:val="-2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79799"/>
          <w:spacing w:val="-1"/>
          <w:w w:val="87"/>
          <w:position w:val="9"/>
        </w:rPr>
        <w:t>_</w:t>
      </w:r>
      <w:r>
        <w:rPr>
          <w:rFonts w:ascii="Times New Roman" w:hAnsi="Times New Roman" w:cs="Times New Roman" w:eastAsia="Times New Roman"/>
          <w:sz w:val="16"/>
          <w:szCs w:val="16"/>
          <w:color w:val="545656"/>
          <w:spacing w:val="-10"/>
          <w:w w:val="162"/>
          <w:position w:val="9"/>
        </w:rPr>
        <w:t>;</w:t>
      </w:r>
      <w:r>
        <w:rPr>
          <w:rFonts w:ascii="Arial" w:hAnsi="Arial" w:cs="Arial" w:eastAsia="Arial"/>
          <w:sz w:val="28"/>
          <w:szCs w:val="28"/>
          <w:color w:val="464646"/>
          <w:spacing w:val="0"/>
          <w:w w:val="85"/>
          <w:position w:val="9"/>
        </w:rPr>
        <w:t>..</w:t>
      </w:r>
      <w:r>
        <w:rPr>
          <w:rFonts w:ascii="Arial" w:hAnsi="Arial" w:cs="Arial" w:eastAsia="Arial"/>
          <w:sz w:val="28"/>
          <w:szCs w:val="28"/>
          <w:color w:val="464646"/>
          <w:spacing w:val="-33"/>
          <w:w w:val="85"/>
          <w:position w:val="9"/>
        </w:rPr>
        <w:t>.</w:t>
      </w:r>
      <w:r>
        <w:rPr>
          <w:rFonts w:ascii="Arial" w:hAnsi="Arial" w:cs="Arial" w:eastAsia="Arial"/>
          <w:sz w:val="28"/>
          <w:szCs w:val="28"/>
          <w:color w:val="6E7070"/>
          <w:spacing w:val="1"/>
          <w:w w:val="67"/>
          <w:position w:val="9"/>
        </w:rPr>
        <w:t>.</w:t>
      </w:r>
      <w:r>
        <w:rPr>
          <w:rFonts w:ascii="Arial" w:hAnsi="Arial" w:cs="Arial" w:eastAsia="Arial"/>
          <w:sz w:val="21"/>
          <w:szCs w:val="21"/>
          <w:color w:val="545656"/>
          <w:spacing w:val="0"/>
          <w:w w:val="180"/>
          <w:position w:val="-4"/>
        </w:rPr>
        <w:t>ı</w:t>
      </w:r>
      <w:r>
        <w:rPr>
          <w:rFonts w:ascii="Arial" w:hAnsi="Arial" w:cs="Arial" w:eastAsia="Arial"/>
          <w:sz w:val="21"/>
          <w:szCs w:val="21"/>
          <w:color w:val="545656"/>
          <w:spacing w:val="-29"/>
          <w:w w:val="100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BFBFBF"/>
          <w:spacing w:val="0"/>
          <w:w w:val="124"/>
          <w:position w:val="9"/>
        </w:rPr>
        <w:t>.</w:t>
      </w:r>
      <w:r>
        <w:rPr>
          <w:rFonts w:ascii="Arial" w:hAnsi="Arial" w:cs="Arial" w:eastAsia="Arial"/>
          <w:sz w:val="23"/>
          <w:szCs w:val="23"/>
          <w:color w:val="BFBFBF"/>
          <w:spacing w:val="-4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E7070"/>
          <w:spacing w:val="11"/>
          <w:w w:val="66"/>
          <w:position w:val="-4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545656"/>
          <w:spacing w:val="-29"/>
          <w:w w:val="101"/>
          <w:position w:val="-4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6E7070"/>
          <w:spacing w:val="0"/>
          <w:w w:val="124"/>
          <w:position w:val="-4"/>
        </w:rPr>
        <w:t>;</w:t>
      </w:r>
      <w:r>
        <w:rPr>
          <w:rFonts w:ascii="Times New Roman" w:hAnsi="Times New Roman" w:cs="Times New Roman" w:eastAsia="Times New Roman"/>
          <w:sz w:val="21"/>
          <w:szCs w:val="21"/>
          <w:color w:val="6E7070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E7070"/>
          <w:spacing w:val="-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2878A"/>
          <w:spacing w:val="0"/>
          <w:w w:val="64"/>
          <w:position w:val="-4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82878A"/>
          <w:spacing w:val="-12"/>
          <w:w w:val="64"/>
          <w:position w:val="-4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6E7070"/>
          <w:spacing w:val="0"/>
          <w:w w:val="58"/>
          <w:position w:val="-4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E7070"/>
          <w:spacing w:val="-2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0"/>
          <w:w w:val="46"/>
          <w:position w:val="-4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right="-20"/>
        <w:jc w:val="left"/>
        <w:tabs>
          <w:tab w:pos="112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464646"/>
          <w:w w:val="82"/>
          <w:position w:val="-6"/>
        </w:rPr>
        <w:t>8Q_</w:t>
      </w:r>
      <w:r>
        <w:rPr>
          <w:rFonts w:ascii="Times New Roman" w:hAnsi="Times New Roman" w:cs="Times New Roman" w:eastAsia="Times New Roman"/>
          <w:sz w:val="25"/>
          <w:szCs w:val="25"/>
          <w:color w:val="464646"/>
          <w:spacing w:val="-18"/>
          <w:w w:val="82"/>
          <w:position w:val="-6"/>
        </w:rPr>
        <w:t>a</w:t>
      </w:r>
      <w:r>
        <w:rPr>
          <w:rFonts w:ascii="Times New Roman" w:hAnsi="Times New Roman" w:cs="Times New Roman" w:eastAsia="Times New Roman"/>
          <w:sz w:val="25"/>
          <w:szCs w:val="25"/>
          <w:color w:val="6E7070"/>
          <w:spacing w:val="-43"/>
          <w:w w:val="174"/>
          <w:position w:val="-6"/>
        </w:rPr>
        <w:t>!</w:t>
      </w:r>
      <w:r>
        <w:rPr>
          <w:rFonts w:ascii="Times New Roman" w:hAnsi="Times New Roman" w:cs="Times New Roman" w:eastAsia="Times New Roman"/>
          <w:sz w:val="25"/>
          <w:szCs w:val="25"/>
          <w:color w:val="545656"/>
          <w:spacing w:val="0"/>
          <w:w w:val="80"/>
          <w:position w:val="-6"/>
        </w:rPr>
        <w:t>siı</w:t>
      </w:r>
      <w:r>
        <w:rPr>
          <w:rFonts w:ascii="Times New Roman" w:hAnsi="Times New Roman" w:cs="Times New Roman" w:eastAsia="Times New Roman"/>
          <w:sz w:val="25"/>
          <w:szCs w:val="25"/>
          <w:color w:val="545656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545656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5"/>
          <w:szCs w:val="25"/>
          <w:color w:val="6E7070"/>
          <w:spacing w:val="0"/>
          <w:w w:val="58"/>
          <w:position w:val="-6"/>
        </w:rPr>
        <w:t>uc</w:t>
      </w:r>
      <w:r>
        <w:rPr>
          <w:rFonts w:ascii="Times New Roman" w:hAnsi="Times New Roman" w:cs="Times New Roman" w:eastAsia="Times New Roman"/>
          <w:sz w:val="25"/>
          <w:szCs w:val="25"/>
          <w:color w:val="6E7070"/>
          <w:spacing w:val="-1"/>
          <w:w w:val="58"/>
          <w:position w:val="-6"/>
        </w:rPr>
        <w:t>t</w:t>
      </w:r>
      <w:r>
        <w:rPr>
          <w:rFonts w:ascii="Times New Roman" w:hAnsi="Times New Roman" w:cs="Times New Roman" w:eastAsia="Times New Roman"/>
          <w:sz w:val="25"/>
          <w:szCs w:val="25"/>
          <w:color w:val="82878A"/>
          <w:spacing w:val="0"/>
          <w:w w:val="49"/>
          <w:position w:val="-6"/>
        </w:rPr>
        <w:t>f</w:t>
      </w:r>
      <w:r>
        <w:rPr>
          <w:rFonts w:ascii="Times New Roman" w:hAnsi="Times New Roman" w:cs="Times New Roman" w:eastAsia="Times New Roman"/>
          <w:sz w:val="25"/>
          <w:szCs w:val="25"/>
          <w:color w:val="82878A"/>
          <w:spacing w:val="0"/>
          <w:w w:val="48"/>
          <w:position w:val="-6"/>
        </w:rPr>
        <w:t>i</w:t>
      </w:r>
      <w:r>
        <w:rPr>
          <w:rFonts w:ascii="Times New Roman" w:hAnsi="Times New Roman" w:cs="Times New Roman" w:eastAsia="Times New Roman"/>
          <w:sz w:val="25"/>
          <w:szCs w:val="25"/>
          <w:color w:val="82878A"/>
          <w:spacing w:val="-3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2D2D2D"/>
          <w:spacing w:val="0"/>
          <w:w w:val="62"/>
          <w:position w:val="-6"/>
        </w:rPr>
        <w:t>rü</w:t>
      </w:r>
      <w:r>
        <w:rPr>
          <w:rFonts w:ascii="Times New Roman" w:hAnsi="Times New Roman" w:cs="Times New Roman" w:eastAsia="Times New Roman"/>
          <w:sz w:val="25"/>
          <w:szCs w:val="25"/>
          <w:color w:val="2D2D2D"/>
          <w:spacing w:val="23"/>
          <w:w w:val="62"/>
          <w:position w:val="-6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E7070"/>
          <w:spacing w:val="-24"/>
          <w:w w:val="116"/>
          <w:position w:val="-6"/>
        </w:rPr>
        <w:t>'</w:t>
      </w:r>
      <w:r>
        <w:rPr>
          <w:rFonts w:ascii="Times New Roman" w:hAnsi="Times New Roman" w:cs="Times New Roman" w:eastAsia="Times New Roman"/>
          <w:sz w:val="25"/>
          <w:szCs w:val="25"/>
          <w:color w:val="545656"/>
          <w:spacing w:val="0"/>
          <w:w w:val="74"/>
          <w:position w:val="-6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120"/>
          <w:cols w:num="2" w:equalWidth="0">
            <w:col w:w="6182" w:space="2495"/>
            <w:col w:w="2903"/>
          </w:cols>
        </w:sectPr>
      </w:pPr>
      <w:rPr/>
    </w:p>
    <w:p>
      <w:pPr>
        <w:spacing w:before="10" w:after="0" w:line="240" w:lineRule="auto"/>
        <w:ind w:left="12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0" w:after="0" w:line="240" w:lineRule="auto"/>
        <w:ind w:left="38" w:right="-82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6E7070"/>
          <w:spacing w:val="0"/>
          <w:w w:val="123"/>
        </w:rPr>
        <w:t>İ</w:t>
      </w:r>
      <w:r>
        <w:rPr>
          <w:rFonts w:ascii="Times New Roman" w:hAnsi="Times New Roman" w:cs="Times New Roman" w:eastAsia="Times New Roman"/>
          <w:sz w:val="28"/>
          <w:szCs w:val="28"/>
          <w:color w:val="6E7070"/>
          <w:spacing w:val="-5"/>
          <w:w w:val="123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color w:val="82878A"/>
          <w:spacing w:val="9"/>
          <w:w w:val="123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color w:val="6E7070"/>
          <w:spacing w:val="0"/>
          <w:w w:val="123"/>
        </w:rPr>
        <w:t>ail</w:t>
      </w:r>
      <w:r>
        <w:rPr>
          <w:rFonts w:ascii="Times New Roman" w:hAnsi="Times New Roman" w:cs="Times New Roman" w:eastAsia="Times New Roman"/>
          <w:sz w:val="28"/>
          <w:szCs w:val="28"/>
          <w:color w:val="6E7070"/>
          <w:spacing w:val="-40"/>
          <w:w w:val="12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E7070"/>
          <w:spacing w:val="0"/>
          <w:w w:val="108"/>
        </w:rPr>
        <w:t>YAPI</w:t>
      </w:r>
      <w:r>
        <w:rPr>
          <w:rFonts w:ascii="Times New Roman" w:hAnsi="Times New Roman" w:cs="Times New Roman" w:eastAsia="Times New Roman"/>
          <w:sz w:val="27"/>
          <w:szCs w:val="27"/>
          <w:color w:val="6E7070"/>
          <w:spacing w:val="10"/>
          <w:w w:val="107"/>
        </w:rPr>
        <w:t>C</w:t>
      </w:r>
      <w:r>
        <w:rPr>
          <w:rFonts w:ascii="Times New Roman" w:hAnsi="Times New Roman" w:cs="Times New Roman" w:eastAsia="Times New Roman"/>
          <w:sz w:val="27"/>
          <w:szCs w:val="27"/>
          <w:color w:val="82878A"/>
          <w:spacing w:val="0"/>
          <w:w w:val="131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256" w:lineRule="exact"/>
        <w:ind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82878A"/>
          <w:w w:val="102"/>
        </w:rPr>
        <w:t>Itfa</w:t>
      </w:r>
      <w:r>
        <w:rPr>
          <w:rFonts w:ascii="Times New Roman" w:hAnsi="Times New Roman" w:cs="Times New Roman" w:eastAsia="Times New Roman"/>
          <w:sz w:val="19"/>
          <w:szCs w:val="19"/>
          <w:color w:val="82878A"/>
          <w:spacing w:val="-28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82878A"/>
          <w:spacing w:val="0"/>
          <w:w w:val="85"/>
        </w:rPr>
        <w:t>i</w:t>
      </w:r>
      <w:r>
        <w:rPr>
          <w:rFonts w:ascii="Arial" w:hAnsi="Arial" w:cs="Arial" w:eastAsia="Arial"/>
          <w:sz w:val="23"/>
          <w:szCs w:val="23"/>
          <w:color w:val="82878A"/>
          <w:spacing w:val="13"/>
          <w:w w:val="85"/>
        </w:rPr>
        <w:t>v</w:t>
      </w:r>
      <w:r>
        <w:rPr>
          <w:rFonts w:ascii="Arial" w:hAnsi="Arial" w:cs="Arial" w:eastAsia="Arial"/>
          <w:sz w:val="22"/>
          <w:szCs w:val="22"/>
          <w:color w:val="82878A"/>
          <w:spacing w:val="0"/>
          <w:w w:val="85"/>
        </w:rPr>
        <w:t>e</w:t>
      </w:r>
      <w:r>
        <w:rPr>
          <w:rFonts w:ascii="Arial" w:hAnsi="Arial" w:cs="Arial" w:eastAsia="Arial"/>
          <w:sz w:val="22"/>
          <w:szCs w:val="22"/>
          <w:color w:val="82878A"/>
          <w:spacing w:val="-1"/>
          <w:w w:val="85"/>
        </w:rPr>
        <w:t> </w:t>
      </w:r>
      <w:r>
        <w:rPr>
          <w:rFonts w:ascii="Arial" w:hAnsi="Arial" w:cs="Arial" w:eastAsia="Arial"/>
          <w:sz w:val="22"/>
          <w:szCs w:val="22"/>
          <w:color w:val="82878A"/>
          <w:spacing w:val="0"/>
          <w:w w:val="93"/>
        </w:rPr>
        <w:t>B</w:t>
      </w:r>
      <w:r>
        <w:rPr>
          <w:rFonts w:ascii="Arial" w:hAnsi="Arial" w:cs="Arial" w:eastAsia="Arial"/>
          <w:sz w:val="22"/>
          <w:szCs w:val="22"/>
          <w:color w:val="82878A"/>
          <w:spacing w:val="3"/>
          <w:w w:val="94"/>
        </w:rPr>
        <w:t>a</w:t>
      </w:r>
      <w:r>
        <w:rPr>
          <w:rFonts w:ascii="Arial" w:hAnsi="Arial" w:cs="Arial" w:eastAsia="Arial"/>
          <w:sz w:val="22"/>
          <w:szCs w:val="22"/>
          <w:color w:val="6E7070"/>
          <w:spacing w:val="0"/>
          <w:w w:val="96"/>
        </w:rPr>
        <w:t>tı</w:t>
      </w:r>
      <w:r>
        <w:rPr>
          <w:rFonts w:ascii="Arial" w:hAnsi="Arial" w:cs="Arial" w:eastAsia="Arial"/>
          <w:sz w:val="22"/>
          <w:szCs w:val="22"/>
          <w:color w:val="6E7070"/>
          <w:spacing w:val="-26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6E7070"/>
          <w:spacing w:val="0"/>
          <w:w w:val="89"/>
        </w:rPr>
        <w:t>Bö</w:t>
      </w:r>
      <w:r>
        <w:rPr>
          <w:rFonts w:ascii="Arial" w:hAnsi="Arial" w:cs="Arial" w:eastAsia="Arial"/>
          <w:sz w:val="22"/>
          <w:szCs w:val="22"/>
          <w:color w:val="6E7070"/>
          <w:spacing w:val="-18"/>
          <w:w w:val="89"/>
        </w:rPr>
        <w:t>l</w:t>
      </w:r>
      <w:r>
        <w:rPr>
          <w:rFonts w:ascii="Arial" w:hAnsi="Arial" w:cs="Arial" w:eastAsia="Arial"/>
          <w:sz w:val="22"/>
          <w:szCs w:val="22"/>
          <w:color w:val="6E7070"/>
          <w:spacing w:val="0"/>
          <w:w w:val="89"/>
        </w:rPr>
        <w:t>e</w:t>
      </w:r>
      <w:r>
        <w:rPr>
          <w:rFonts w:ascii="Arial" w:hAnsi="Arial" w:cs="Arial" w:eastAsia="Arial"/>
          <w:sz w:val="22"/>
          <w:szCs w:val="22"/>
          <w:color w:val="6E7070"/>
          <w:spacing w:val="-7"/>
          <w:w w:val="89"/>
        </w:rPr>
        <w:t> </w:t>
      </w:r>
      <w:r>
        <w:rPr>
          <w:rFonts w:ascii="Arial" w:hAnsi="Arial" w:cs="Arial" w:eastAsia="Arial"/>
          <w:sz w:val="22"/>
          <w:szCs w:val="22"/>
          <w:color w:val="6E7070"/>
          <w:spacing w:val="-4"/>
          <w:w w:val="100"/>
        </w:rPr>
        <w:t>A</w:t>
      </w:r>
      <w:r>
        <w:rPr>
          <w:rFonts w:ascii="Arial" w:hAnsi="Arial" w:cs="Arial" w:eastAsia="Arial"/>
          <w:sz w:val="22"/>
          <w:szCs w:val="22"/>
          <w:color w:val="82878A"/>
          <w:spacing w:val="0"/>
          <w:w w:val="100"/>
        </w:rPr>
        <w:t>m;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700" w:lineRule="exact"/>
        <w:ind w:right="-148"/>
        <w:jc w:val="left"/>
        <w:rPr>
          <w:rFonts w:ascii="Times New Roman" w:hAnsi="Times New Roman" w:cs="Times New Roman" w:eastAsia="Times New Roman"/>
          <w:sz w:val="72"/>
          <w:szCs w:val="72"/>
        </w:rPr>
      </w:pPr>
      <w:rPr/>
      <w:r>
        <w:rPr>
          <w:rFonts w:ascii="Times New Roman" w:hAnsi="Times New Roman" w:cs="Times New Roman" w:eastAsia="Times New Roman"/>
          <w:sz w:val="72"/>
          <w:szCs w:val="72"/>
          <w:color w:val="484D82"/>
          <w:spacing w:val="-128"/>
          <w:w w:val="62"/>
          <w:position w:val="-11"/>
        </w:rPr>
        <w:t>c</w:t>
      </w:r>
      <w:r>
        <w:rPr>
          <w:rFonts w:ascii="Times New Roman" w:hAnsi="Times New Roman" w:cs="Times New Roman" w:eastAsia="Times New Roman"/>
          <w:sz w:val="72"/>
          <w:szCs w:val="72"/>
          <w:color w:val="484D82"/>
          <w:spacing w:val="-20"/>
          <w:w w:val="99"/>
          <w:position w:val="-11"/>
        </w:rPr>
        <w:t>L</w:t>
      </w:r>
      <w:r>
        <w:rPr>
          <w:rFonts w:ascii="Times New Roman" w:hAnsi="Times New Roman" w:cs="Times New Roman" w:eastAsia="Times New Roman"/>
          <w:sz w:val="72"/>
          <w:szCs w:val="72"/>
          <w:color w:val="2F4197"/>
          <w:spacing w:val="0"/>
          <w:w w:val="124"/>
          <w:position w:val="-11"/>
        </w:rPr>
        <w:t>@</w:t>
      </w:r>
      <w:r>
        <w:rPr>
          <w:rFonts w:ascii="Times New Roman" w:hAnsi="Times New Roman" w:cs="Times New Roman" w:eastAsia="Times New Roman"/>
          <w:sz w:val="72"/>
          <w:szCs w:val="72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right="-20"/>
        <w:jc w:val="left"/>
        <w:tabs>
          <w:tab w:pos="9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979799"/>
          <w:w w:val="59"/>
          <w:position w:val="4"/>
        </w:rPr>
        <w:t>''..</w:t>
      </w:r>
      <w:r>
        <w:rPr>
          <w:rFonts w:ascii="Times New Roman" w:hAnsi="Times New Roman" w:cs="Times New Roman" w:eastAsia="Times New Roman"/>
          <w:sz w:val="21"/>
          <w:szCs w:val="21"/>
          <w:color w:val="979799"/>
          <w:spacing w:val="1"/>
          <w:w w:val="59"/>
          <w:position w:val="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8A8A8"/>
          <w:spacing w:val="0"/>
          <w:w w:val="98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8A8A8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35"/>
          <w:position w:val="-1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3"/>
          <w:w w:val="35"/>
          <w:position w:val="-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979799"/>
          <w:spacing w:val="0"/>
          <w:w w:val="60"/>
          <w:position w:val="-1"/>
        </w:rPr>
        <w:t>..._</w:t>
      </w:r>
      <w:r>
        <w:rPr>
          <w:rFonts w:ascii="Times New Roman" w:hAnsi="Times New Roman" w:cs="Times New Roman" w:eastAsia="Times New Roman"/>
          <w:sz w:val="16"/>
          <w:szCs w:val="16"/>
          <w:color w:val="979799"/>
          <w:spacing w:val="-18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BFBFBF"/>
          <w:spacing w:val="0"/>
          <w:w w:val="158"/>
          <w:position w:val="4"/>
        </w:rPr>
        <w:t>.</w:t>
      </w:r>
      <w:r>
        <w:rPr>
          <w:rFonts w:ascii="Arial" w:hAnsi="Arial" w:cs="Arial" w:eastAsia="Arial"/>
          <w:sz w:val="18"/>
          <w:szCs w:val="18"/>
          <w:color w:val="BFBFBF"/>
          <w:spacing w:val="-49"/>
          <w:w w:val="158"/>
          <w:position w:val="4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2D2D2D"/>
          <w:spacing w:val="-16"/>
          <w:w w:val="124"/>
          <w:i/>
          <w:position w:val="-1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545656"/>
          <w:spacing w:val="-10"/>
          <w:w w:val="106"/>
          <w:i/>
          <w:position w:val="-1"/>
        </w:rPr>
        <w:t>:</w:t>
      </w:r>
      <w:r>
        <w:rPr>
          <w:rFonts w:ascii="Times New Roman" w:hAnsi="Times New Roman" w:cs="Times New Roman" w:eastAsia="Times New Roman"/>
          <w:sz w:val="11"/>
          <w:szCs w:val="11"/>
          <w:color w:val="2D2D2D"/>
          <w:spacing w:val="0"/>
          <w:w w:val="410"/>
          <w:i/>
          <w:position w:val="-1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2D2D2D"/>
          <w:spacing w:val="0"/>
          <w:w w:val="100"/>
          <w:i/>
          <w:position w:val="-1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2D2D2D"/>
          <w:spacing w:val="0"/>
          <w:w w:val="100"/>
          <w:i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A8A8A8"/>
          <w:spacing w:val="0"/>
          <w:w w:val="50"/>
          <w:position w:val="4"/>
        </w:rPr>
        <w:t>-·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120"/>
          <w:cols w:num="4" w:equalWidth="0">
            <w:col w:w="493" w:space="1912"/>
            <w:col w:w="1937" w:space="593"/>
            <w:col w:w="1364" w:space="2578"/>
            <w:col w:w="2703"/>
          </w:cols>
        </w:sectPr>
      </w:pPr>
      <w:rPr/>
    </w:p>
    <w:p>
      <w:pPr>
        <w:spacing w:before="0" w:after="0" w:line="357" w:lineRule="exact"/>
        <w:ind w:left="2587" w:right="-20"/>
        <w:jc w:val="left"/>
        <w:tabs>
          <w:tab w:pos="4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5.154451pt;margin-top:24.897556pt;width:569.783492pt;height:777.401819pt;mso-position-horizontal-relative:page;mso-position-vertical-relative:page;z-index:-17213" coordorigin="303,498" coordsize="11396,15548">
            <v:group style="position:absolute;left:325;top:515;width:706;height:2" coordorigin="325,515" coordsize="706,2">
              <v:shape style="position:absolute;left:325;top:515;width:706;height:2" coordorigin="325,515" coordsize="706,0" path="m325,515l1031,515e" filled="f" stroked="t" strokeweight=".477306pt" strokecolor="#4B4B4B">
                <v:path arrowok="t"/>
              </v:shape>
            </v:group>
            <v:group style="position:absolute;left:329;top:507;width:2;height:1872" coordorigin="329,507" coordsize="2,1872">
              <v:shape style="position:absolute;left:329;top:507;width:2;height:1872" coordorigin="329,507" coordsize="0,1872" path="m329,2379l329,507e" filled="f" stroked="t" strokeweight=".954611pt" strokecolor="#6B6B6B">
                <v:path arrowok="t"/>
              </v:shape>
            </v:group>
            <v:group style="position:absolute;left:974;top:517;width:611;height:2" coordorigin="974,517" coordsize="611,2">
              <v:shape style="position:absolute;left:974;top:517;width:611;height:2" coordorigin="974,517" coordsize="611,0" path="m974,517l1585,517e" filled="f" stroked="t" strokeweight=".477306pt" strokecolor="#2B2B2B">
                <v:path arrowok="t"/>
              </v:shape>
            </v:group>
            <v:group style="position:absolute;left:2239;top:507;width:2;height:1513" coordorigin="2239,507" coordsize="2,1513">
              <v:shape style="position:absolute;left:2239;top:507;width:2;height:1513" coordorigin="2239,507" coordsize="0,1513" path="m2239,2020l2239,507e" filled="f" stroked="t" strokeweight=".954611pt" strokecolor="#747474">
                <v:path arrowok="t"/>
              </v:shape>
            </v:group>
            <v:group style="position:absolute;left:1527;top:522;width:10090;height:2" coordorigin="1527,522" coordsize="10090,2">
              <v:shape style="position:absolute;left:1527;top:522;width:10090;height:2" coordorigin="1527,522" coordsize="10090,0" path="m1527,522l11618,522e" filled="f" stroked="t" strokeweight=".715958pt" strokecolor="#484848">
                <v:path arrowok="t"/>
              </v:shape>
            </v:group>
            <v:group style="position:absolute;left:7217;top:522;width:430;height:2" coordorigin="7217,522" coordsize="430,2">
              <v:shape style="position:absolute;left:7217;top:522;width:430;height:2" coordorigin="7217,522" coordsize="430,0" path="m7217,522l7646,522e" filled="f" stroked="t" strokeweight=".477306pt" strokecolor="#181818">
                <v:path arrowok="t"/>
              </v:shape>
            </v:group>
            <v:group style="position:absolute;left:8267;top:527;width:792;height:2" coordorigin="8267,527" coordsize="792,2">
              <v:shape style="position:absolute;left:8267;top:527;width:792;height:2" coordorigin="8267,527" coordsize="792,0" path="m8267,527l9059,527e" filled="f" stroked="t" strokeweight=".477306pt" strokecolor="#1F1F1F">
                <v:path arrowok="t"/>
              </v:shape>
            </v:group>
            <v:group style="position:absolute;left:9031;top:512;width:2;height:531" coordorigin="9031,512" coordsize="2,531">
              <v:shape style="position:absolute;left:9031;top:512;width:2;height:531" coordorigin="9031,512" coordsize="0,531" path="m9031,1044l9031,512e" filled="f" stroked="t" strokeweight=".715958pt" strokecolor="#4B4B4B">
                <v:path arrowok="t"/>
              </v:shape>
            </v:group>
            <v:group style="position:absolute;left:8988;top:529;width:272;height:2" coordorigin="8988,529" coordsize="272,2">
              <v:shape style="position:absolute;left:8988;top:529;width:272;height:2" coordorigin="8988,529" coordsize="272,0" path="m8988,529l9260,529e" filled="f" stroked="t" strokeweight=".477306pt" strokecolor="#3F3F3F">
                <v:path arrowok="t"/>
              </v:shape>
            </v:group>
            <v:group style="position:absolute;left:10095;top:531;width:1580;height:2" coordorigin="10095,531" coordsize="1580,2">
              <v:shape style="position:absolute;left:10095;top:531;width:1580;height:2" coordorigin="10095,531" coordsize="1580,0" path="m10095,531l11675,531e" filled="f" stroked="t" strokeweight=".715958pt" strokecolor="#575757">
                <v:path arrowok="t"/>
              </v:shape>
            </v:group>
            <v:group style="position:absolute;left:11675;top:522;width:2;height:15517" coordorigin="11675,522" coordsize="2,15517">
              <v:shape style="position:absolute;left:11675;top:522;width:2;height:15517" coordorigin="11675,522" coordsize="0,15517" path="m11675,16039l11675,522e" filled="f" stroked="t" strokeweight=".715958pt" strokecolor="#777777">
                <v:path arrowok="t"/>
              </v:shape>
            </v:group>
            <v:group style="position:absolute;left:9033;top:986;width:2;height:560" coordorigin="9033,986" coordsize="2,560">
              <v:shape style="position:absolute;left:9033;top:986;width:2;height:560" coordorigin="9033,986" coordsize="0,560" path="m9033,1546l9033,986e" filled="f" stroked="t" strokeweight=".477306pt" strokecolor="#2B2B2B">
                <v:path arrowok="t"/>
              </v:shape>
            </v:group>
            <v:group style="position:absolute;left:11665;top:986;width:2;height:378" coordorigin="11665,986" coordsize="2,378">
              <v:shape style="position:absolute;left:11665;top:986;width:2;height:378" coordorigin="11665,986" coordsize="0,378" path="m11665,1364l11665,986e" filled="f" stroked="t" strokeweight=".477306pt" strokecolor="#575757">
                <v:path arrowok="t"/>
              </v:shape>
            </v:group>
            <v:group style="position:absolute;left:11665;top:522;width:2;height:1025" coordorigin="11665,522" coordsize="2,1025">
              <v:shape style="position:absolute;left:11665;top:522;width:2;height:1025" coordorigin="11665,522" coordsize="0,1025" path="m11665,1546l11665,522e" filled="f" stroked="t" strokeweight=".477306pt" strokecolor="#707070">
                <v:path arrowok="t"/>
              </v:shape>
            </v:group>
            <v:group style="position:absolute;left:325;top:2008;width:2888;height:2" coordorigin="325,2008" coordsize="2888,2">
              <v:shape style="position:absolute;left:325;top:2008;width:2888;height:2" coordorigin="325,2008" coordsize="2888,0" path="m325,2008l3212,2008e" filled="f" stroked="t" strokeweight=".954611pt" strokecolor="#545454">
                <v:path arrowok="t"/>
              </v:shape>
            </v:group>
            <v:group style="position:absolute;left:3155;top:2011;width:611;height:2" coordorigin="3155,2011" coordsize="611,2">
              <v:shape style="position:absolute;left:3155;top:2011;width:611;height:2" coordorigin="3155,2011" coordsize="611,0" path="m3155,2011l3766,2011e" filled="f" stroked="t" strokeweight=".477306pt" strokecolor="#2B2B2B">
                <v:path arrowok="t"/>
              </v:shape>
            </v:group>
            <v:group style="position:absolute;left:3709;top:2011;width:3207;height:2" coordorigin="3709,2011" coordsize="3207,2">
              <v:shape style="position:absolute;left:3709;top:2011;width:3207;height:2" coordorigin="3709,2011" coordsize="3207,0" path="m3709,2011l6916,2011e" filled="f" stroked="t" strokeweight=".954611pt" strokecolor="#575757">
                <v:path arrowok="t"/>
              </v:shape>
            </v:group>
            <v:group style="position:absolute;left:6692;top:2013;width:224;height:2" coordorigin="6692,2013" coordsize="224,2">
              <v:shape style="position:absolute;left:6692;top:2013;width:224;height:2" coordorigin="6692,2013" coordsize="224,0" path="m6692,2013l6916,2013e" filled="f" stroked="t" strokeweight=".715958pt" strokecolor="#4B4B4B">
                <v:path arrowok="t"/>
              </v:shape>
            </v:group>
            <v:group style="position:absolute;left:6840;top:2016;width:807;height:2" coordorigin="6840,2016" coordsize="807,2">
              <v:shape style="position:absolute;left:6840;top:2016;width:807;height:2" coordorigin="6840,2016" coordsize="807,0" path="m6840,2016l7646,2016e" filled="f" stroked="t" strokeweight=".477306pt" strokecolor="#282828">
                <v:path arrowok="t"/>
              </v:shape>
            </v:group>
            <v:group style="position:absolute;left:7589;top:2018;width:2797;height:2" coordorigin="7589,2018" coordsize="2797,2">
              <v:shape style="position:absolute;left:7589;top:2018;width:2797;height:2" coordorigin="7589,2018" coordsize="2797,0" path="m7589,2018l10386,2018e" filled="f" stroked="t" strokeweight=".954611pt" strokecolor="#545454">
                <v:path arrowok="t"/>
              </v:shape>
            </v:group>
            <v:group style="position:absolute;left:9035;top:1489;width:2;height:536" coordorigin="9035,1489" coordsize="2,536">
              <v:shape style="position:absolute;left:9035;top:1489;width:2;height:536" coordorigin="9035,1489" coordsize="0,536" path="m9035,2025l9035,1489e" filled="f" stroked="t" strokeweight=".954611pt" strokecolor="#5B5B5B">
                <v:path arrowok="t"/>
              </v:shape>
            </v:group>
            <v:group style="position:absolute;left:10095;top:2020;width:1580;height:2" coordorigin="10095,2020" coordsize="1580,2">
              <v:shape style="position:absolute;left:10095;top:2020;width:1580;height:2" coordorigin="10095,2020" coordsize="1580,0" path="m10095,2020l11675,2020e" filled="f" stroked="t" strokeweight=".477306pt" strokecolor="#4B4B4B">
                <v:path arrowok="t"/>
              </v:shape>
            </v:group>
            <v:group style="position:absolute;left:325;top:2250;width:11317;height:2" coordorigin="325,2250" coordsize="11317,2">
              <v:shape style="position:absolute;left:325;top:2250;width:11317;height:2" coordorigin="325,2250" coordsize="11317,0" path="m325,2250l11641,2250e" filled="f" stroked="t" strokeweight=".954611pt" strokecolor="#545454">
                <v:path arrowok="t"/>
              </v:shape>
            </v:group>
            <v:group style="position:absolute;left:7890;top:2260;width:3785;height:2" coordorigin="7890,2260" coordsize="3785,2">
              <v:shape style="position:absolute;left:7890;top:2260;width:3785;height:2" coordorigin="7890,2260" coordsize="3785,0" path="m7890,2260l11675,2260e" filled="f" stroked="t" strokeweight=".715958pt" strokecolor="#575757">
                <v:path arrowok="t"/>
              </v:shape>
            </v:group>
            <v:group style="position:absolute;left:325;top:2490;width:9551;height:2" coordorigin="325,2490" coordsize="9551,2">
              <v:shape style="position:absolute;left:325;top:2490;width:9551;height:2" coordorigin="325,2490" coordsize="9551,0" path="m325,2490l9875,2490e" filled="f" stroked="t" strokeweight=".954611pt" strokecolor="#4F4F4F">
                <v:path arrowok="t"/>
              </v:shape>
            </v:group>
            <v:group style="position:absolute;left:7465;top:2499;width:2921;height:2" coordorigin="7465,2499" coordsize="2921,2">
              <v:shape style="position:absolute;left:7465;top:2499;width:2921;height:2" coordorigin="7465,2499" coordsize="2921,0" path="m7465,2499l10386,2499e" filled="f" stroked="t" strokeweight=".954611pt" strokecolor="#4F4F4F">
                <v:path arrowok="t"/>
              </v:shape>
            </v:group>
            <v:group style="position:absolute;left:10095;top:2499;width:1580;height:2" coordorigin="10095,2499" coordsize="1580,2">
              <v:shape style="position:absolute;left:10095;top:2499;width:1580;height:2" coordorigin="10095,2499" coordsize="1580,0" path="m10095,2499l11675,2499e" filled="f" stroked="t" strokeweight=".477306pt" strokecolor="#3F3F3F">
                <v:path arrowok="t"/>
              </v:shape>
            </v:group>
            <v:group style="position:absolute;left:11670;top:2207;width:2;height:551" coordorigin="11670,2207" coordsize="2,551">
              <v:shape style="position:absolute;left:11670;top:2207;width:2;height:551" coordorigin="11670,2207" coordsize="0,551" path="m11670,2758l11670,2207e" filled="f" stroked="t" strokeweight=".477306pt" strokecolor="#575757">
                <v:path arrowok="t"/>
              </v:shape>
            </v:group>
            <v:group style="position:absolute;left:325;top:2734;width:10119;height:2" coordorigin="325,2734" coordsize="10119,2">
              <v:shape style="position:absolute;left:325;top:2734;width:10119;height:2" coordorigin="325,2734" coordsize="10119,0" path="m325,2734l10443,2734e" filled="f" stroked="t" strokeweight=".715958pt" strokecolor="#4B4B4B">
                <v:path arrowok="t"/>
              </v:shape>
            </v:group>
            <v:group style="position:absolute;left:10095;top:2739;width:1580;height:2" coordorigin="10095,2739" coordsize="1580,2">
              <v:shape style="position:absolute;left:10095;top:2739;width:1580;height:2" coordorigin="10095,2739" coordsize="1580,0" path="m10095,2739l11675,2739e" filled="f" stroked="t" strokeweight=".477306pt" strokecolor="#444444">
                <v:path arrowok="t"/>
              </v:shape>
            </v:group>
            <v:group style="position:absolute;left:325;top:2976;width:8000;height:2" coordorigin="325,2976" coordsize="8000,2">
              <v:shape style="position:absolute;left:325;top:2976;width:8000;height:2" coordorigin="325,2976" coordsize="8000,0" path="m325,2976l8324,2976e" filled="f" stroked="t" strokeweight=".715958pt" strokecolor="#484848">
                <v:path arrowok="t"/>
              </v:shape>
            </v:group>
            <v:group style="position:absolute;left:8267;top:2978;width:783;height:2" coordorigin="8267,2978" coordsize="783,2">
              <v:shape style="position:absolute;left:8267;top:2978;width:783;height:2" coordorigin="8267,2978" coordsize="783,0" path="m8267,2978l9050,2978e" filled="f" stroked="t" strokeweight=".477306pt" strokecolor="#1C1C1C">
                <v:path arrowok="t"/>
              </v:shape>
            </v:group>
            <v:group style="position:absolute;left:8992;top:2980;width:267;height:2" coordorigin="8992,2980" coordsize="267,2">
              <v:shape style="position:absolute;left:8992;top:2980;width:267;height:2" coordorigin="8992,2980" coordsize="267,0" path="m8992,2980l9260,2980e" filled="f" stroked="t" strokeweight=".715958pt" strokecolor="#3B3B3B">
                <v:path arrowok="t"/>
              </v:shape>
            </v:group>
            <v:group style="position:absolute;left:9164;top:2983;width:2520;height:2" coordorigin="9164,2983" coordsize="2520,2">
              <v:shape style="position:absolute;left:9164;top:2983;width:2520;height:2" coordorigin="9164,2983" coordsize="2520,0" path="m9164,2983l11684,2983e" filled="f" stroked="t" strokeweight=".715958pt" strokecolor="#545454">
                <v:path arrowok="t"/>
              </v:shape>
            </v:group>
            <v:group style="position:absolute;left:320;top:3215;width:11365;height:2" coordorigin="320,3215" coordsize="11365,2">
              <v:shape style="position:absolute;left:320;top:3215;width:11365;height:2" coordorigin="320,3215" coordsize="11365,0" path="m320,3215l11684,3215e" filled="f" stroked="t" strokeweight=".715958pt" strokecolor="#4B4B4B">
                <v:path arrowok="t"/>
              </v:shape>
            </v:group>
            <v:group style="position:absolute;left:332;top:2959;width:2;height:282" coordorigin="332,2959" coordsize="2,282">
              <v:shape style="position:absolute;left:332;top:2959;width:2;height:282" coordorigin="332,2959" coordsize="0,282" path="m332,3241l332,2959e" filled="f" stroked="t" strokeweight=".954611pt" strokecolor="#606060">
                <v:path arrowok="t"/>
              </v:shape>
            </v:group>
            <v:group style="position:absolute;left:3742;top:3203;width:2;height:785" coordorigin="3742,3203" coordsize="2,785">
              <v:shape style="position:absolute;left:3742;top:3203;width:2;height:785" coordorigin="3742,3203" coordsize="0,785" path="m3742,3988l3742,3203e" filled="f" stroked="t" strokeweight=".477306pt" strokecolor="#232323">
                <v:path arrowok="t"/>
              </v:shape>
            </v:group>
            <v:group style="position:absolute;left:6859;top:3208;width:2;height:785" coordorigin="6859,3208" coordsize="2,785">
              <v:shape style="position:absolute;left:6859;top:3208;width:2;height:785" coordorigin="6859,3208" coordsize="0,785" path="m6859,3993l6859,3208e" filled="f" stroked="t" strokeweight=".954611pt" strokecolor="#606060">
                <v:path arrowok="t"/>
              </v:shape>
            </v:group>
            <v:group style="position:absolute;left:6864;top:3648;width:2157;height:2" coordorigin="6864,3648" coordsize="2157,2">
              <v:shape style="position:absolute;left:6864;top:3648;width:2157;height:2" coordorigin="6864,3648" coordsize="2157,0" path="m6864,3648l9021,3648e" filled="f" stroked="t" strokeweight=".238653pt" strokecolor="#3B3B3B">
                <v:path arrowok="t"/>
              </v:shape>
            </v:group>
            <v:group style="position:absolute;left:3737;top:3665;width:2224;height:2" coordorigin="3737,3665" coordsize="2224,2">
              <v:shape style="position:absolute;left:3737;top:3665;width:2224;height:2" coordorigin="3737,3665" coordsize="2224,0" path="m3737,3665l5962,3665e" filled="f" stroked="t" strokeweight=".715958pt" strokecolor="#606060">
                <v:path arrowok="t"/>
              </v:shape>
            </v:group>
            <v:group style="position:absolute;left:9021;top:3648;width:1103;height:2" coordorigin="9021,3648" coordsize="1103,2">
              <v:shape style="position:absolute;left:9021;top:3648;width:1103;height:2" coordorigin="9021,3648" coordsize="1103,0" path="m9021,3648l10124,3648e" filled="f" stroked="t" strokeweight=".238653pt" strokecolor="#000000">
                <v:path arrowok="t"/>
              </v:shape>
            </v:group>
            <v:group style="position:absolute;left:10124;top:3648;width:1546;height:2" coordorigin="10124,3648" coordsize="1546,2">
              <v:shape style="position:absolute;left:10124;top:3648;width:1546;height:2" coordorigin="10124,3648" coordsize="1546,0" path="m10124,3648l11670,3648e" filled="f" stroked="t" strokeweight=".238653pt" strokecolor="#606060">
                <v:path arrowok="t"/>
              </v:shape>
            </v:group>
            <v:group style="position:absolute;left:11675;top:3428;width:2;height:579" coordorigin="11675,3428" coordsize="2,579">
              <v:shape style="position:absolute;left:11675;top:3428;width:2;height:579" coordorigin="11675,3428" coordsize="0,579" path="m11675,4007l11675,3428e" filled="f" stroked="t" strokeweight=".477306pt" strokecolor="#575757">
                <v:path arrowok="t"/>
              </v:shape>
            </v:group>
            <v:group style="position:absolute;left:334;top:3428;width:2;height:579" coordorigin="334,3428" coordsize="2,579">
              <v:shape style="position:absolute;left:334;top:3428;width:2;height:579" coordorigin="334,3428" coordsize="0,579" path="m334,4007l334,3428e" filled="f" stroked="t" strokeweight=".477306pt" strokecolor="#181818">
                <v:path arrowok="t"/>
              </v:shape>
            </v:group>
            <v:group style="position:absolute;left:329;top:3976;width:1924;height:2" coordorigin="329,3976" coordsize="1924,2">
              <v:shape style="position:absolute;left:329;top:3976;width:1924;height:2" coordorigin="329,3976" coordsize="1924,0" path="m329,3976l2253,3976e" filled="f" stroked="t" strokeweight=".954611pt" strokecolor="#606060">
                <v:path arrowok="t"/>
              </v:shape>
            </v:group>
            <v:group style="position:absolute;left:2196;top:3979;width:616;height:2" coordorigin="2196,3979" coordsize="616,2">
              <v:shape style="position:absolute;left:2196;top:3979;width:616;height:2" coordorigin="2196,3979" coordsize="616,0" path="m2196,3979l2811,3979e" filled="f" stroked="t" strokeweight=".477306pt" strokecolor="#343434">
                <v:path arrowok="t"/>
              </v:shape>
            </v:group>
            <v:group style="position:absolute;left:2754;top:3979;width:1021;height:2" coordorigin="2754,3979" coordsize="1021,2">
              <v:shape style="position:absolute;left:2754;top:3979;width:1021;height:2" coordorigin="2754,3979" coordsize="1021,0" path="m2754,3979l3775,3979e" filled="f" stroked="t" strokeweight=".715958pt" strokecolor="#5B5B5B">
                <v:path arrowok="t"/>
              </v:shape>
            </v:group>
            <v:group style="position:absolute;left:3055;top:3976;width:3694;height:2" coordorigin="3055,3976" coordsize="3694,2">
              <v:shape style="position:absolute;left:3055;top:3976;width:3694;height:2" coordorigin="3055,3976" coordsize="3694,0" path="m3055,3976l6749,3976e" filled="f" stroked="t" strokeweight=".954611pt" strokecolor="#444444">
                <v:path arrowok="t"/>
              </v:shape>
            </v:group>
            <v:group style="position:absolute;left:6692;top:3981;width:4993;height:2" coordorigin="6692,3981" coordsize="4993,2">
              <v:shape style="position:absolute;left:6692;top:3981;width:4993;height:2" coordorigin="6692,3981" coordsize="4993,0" path="m6692,3981l11684,3981e" filled="f" stroked="t" strokeweight=".715958pt" strokecolor="#5B5B5B">
                <v:path arrowok="t"/>
              </v:shape>
            </v:group>
            <v:group style="position:absolute;left:325;top:4256;width:1508;height:2" coordorigin="325,4256" coordsize="1508,2">
              <v:shape style="position:absolute;left:325;top:4256;width:1508;height:2" coordorigin="325,4256" coordsize="1508,0" path="m325,4256l1833,4256e" filled="f" stroked="t" strokeweight=".954611pt" strokecolor="#646464">
                <v:path arrowok="t"/>
              </v:shape>
            </v:group>
            <v:group style="position:absolute;left:1527;top:4254;width:735;height:2" coordorigin="1527,4254" coordsize="735,2">
              <v:shape style="position:absolute;left:1527;top:4254;width:735;height:2" coordorigin="1527,4254" coordsize="735,0" path="m1527,4254l2262,4254e" filled="f" stroked="t" strokeweight=".477306pt" strokecolor="#484848">
                <v:path arrowok="t"/>
              </v:shape>
            </v:group>
            <v:group style="position:absolute;left:2191;top:4256;width:620;height:2" coordorigin="2191,4256" coordsize="620,2">
              <v:shape style="position:absolute;left:2191;top:4256;width:620;height:2" coordorigin="2191,4256" coordsize="620,0" path="m2191,4256l2811,4256e" filled="f" stroked="t" strokeweight=".477306pt" strokecolor="#2F2F2F">
                <v:path arrowok="t"/>
              </v:shape>
            </v:group>
            <v:group style="position:absolute;left:2754;top:4256;width:2057;height:2" coordorigin="2754,4256" coordsize="2057,2">
              <v:shape style="position:absolute;left:2754;top:4256;width:2057;height:2" coordorigin="2754,4256" coordsize="2057,0" path="m2754,4256l4811,4256e" filled="f" stroked="t" strokeweight=".715958pt" strokecolor="#575757">
                <v:path arrowok="t"/>
              </v:shape>
            </v:group>
            <v:group style="position:absolute;left:4754;top:4256;width:415;height:2" coordorigin="4754,4256" coordsize="415,2">
              <v:shape style="position:absolute;left:4754;top:4256;width:415;height:2" coordorigin="4754,4256" coordsize="415,0" path="m4754,4256l5169,4256e" filled="f" stroked="t" strokeweight=".477306pt" strokecolor="#282828">
                <v:path arrowok="t"/>
              </v:shape>
            </v:group>
            <v:group style="position:absolute;left:5112;top:4256;width:315;height:2" coordorigin="5112,4256" coordsize="315,2">
              <v:shape style="position:absolute;left:5112;top:4256;width:315;height:2" coordorigin="5112,4256" coordsize="315,0" path="m5112,4256l5427,4256e" filled="f" stroked="t" strokeweight=".477306pt" strokecolor="#484848">
                <v:path arrowok="t"/>
              </v:shape>
            </v:group>
            <v:group style="position:absolute;left:5370;top:4259;width:6238;height:2" coordorigin="5370,4259" coordsize="6238,2">
              <v:shape style="position:absolute;left:5370;top:4259;width:6238;height:2" coordorigin="5370,4259" coordsize="6238,0" path="m5370,4259l11608,4259e" filled="f" stroked="t" strokeweight=".715958pt" strokecolor="#646464">
                <v:path arrowok="t"/>
              </v:shape>
            </v:group>
            <v:group style="position:absolute;left:10095;top:4261;width:1589;height:2" coordorigin="10095,4261" coordsize="1589,2">
              <v:shape style="position:absolute;left:10095;top:4261;width:1589;height:2" coordorigin="10095,4261" coordsize="1589,0" path="m10095,4261l11684,4261e" filled="f" stroked="t" strokeweight=".477306pt" strokecolor="#606060">
                <v:path arrowok="t"/>
              </v:shape>
            </v:group>
            <v:group style="position:absolute;left:332;top:1685;width:2;height:3313" coordorigin="332,1685" coordsize="2,3313">
              <v:shape style="position:absolute;left:332;top:1685;width:2;height:3313" coordorigin="332,1685" coordsize="0,3313" path="m332,4998l332,1685e" filled="f" stroked="t" strokeweight=".477306pt" strokecolor="#3B3B3B">
                <v:path arrowok="t"/>
              </v:shape>
            </v:group>
            <v:group style="position:absolute;left:2224;top:4496;width:3246;height:2" coordorigin="2224,4496" coordsize="3246,2">
              <v:shape style="position:absolute;left:2224;top:4496;width:3246;height:2" coordorigin="2224,4496" coordsize="3246,0" path="m2224,4496l5470,4496e" filled="f" stroked="t" strokeweight=".715958pt" strokecolor="#4B4B4B">
                <v:path arrowok="t"/>
              </v:shape>
            </v:group>
            <v:group style="position:absolute;left:5370;top:4500;width:6315;height:2" coordorigin="5370,4500" coordsize="6315,2">
              <v:shape style="position:absolute;left:5370;top:4500;width:6315;height:2" coordorigin="5370,4500" coordsize="6315,0" path="m5370,4500l11684,4500e" filled="f" stroked="t" strokeweight=".715958pt" strokecolor="#606060">
                <v:path arrowok="t"/>
              </v:shape>
            </v:group>
            <v:group style="position:absolute;left:7217;top:4500;width:1107;height:2" coordorigin="7217,4500" coordsize="1107,2">
              <v:shape style="position:absolute;left:7217;top:4500;width:1107;height:2" coordorigin="7217,4500" coordsize="1107,0" path="m7217,4500l8324,4500e" filled="f" stroked="t" strokeweight=".477306pt" strokecolor="#4B4B4B">
                <v:path arrowok="t"/>
              </v:shape>
            </v:group>
            <v:group style="position:absolute;left:8267;top:4500;width:477;height:2" coordorigin="8267,4500" coordsize="477,2">
              <v:shape style="position:absolute;left:8267;top:4500;width:477;height:2" coordorigin="8267,4500" coordsize="477,0" path="m8267,4500l8744,4500e" filled="f" stroked="t" strokeweight=".477306pt" strokecolor="#343434">
                <v:path arrowok="t"/>
              </v:shape>
            </v:group>
            <v:group style="position:absolute;left:8687;top:4500;width:363;height:2" coordorigin="8687,4500" coordsize="363,2">
              <v:shape style="position:absolute;left:8687;top:4500;width:363;height:2" coordorigin="8687,4500" coordsize="363,0" path="m8687,4500l9050,4500e" filled="f" stroked="t" strokeweight=".477306pt" strokecolor="#484848">
                <v:path arrowok="t"/>
              </v:shape>
            </v:group>
            <v:group style="position:absolute;left:11675;top:4007;width:2;height:1245" coordorigin="11675,4007" coordsize="2,1245">
              <v:shape style="position:absolute;left:11675;top:4007;width:2;height:1245" coordorigin="11675,4007" coordsize="0,1245" path="m11675,5252l11675,4007e" filled="f" stroked="t" strokeweight=".954611pt" strokecolor="#808080">
                <v:path arrowok="t"/>
              </v:shape>
            </v:group>
            <v:group style="position:absolute;left:4792;top:4491;width:2;height:1254" coordorigin="4792,4491" coordsize="2,1254">
              <v:shape style="position:absolute;left:4792;top:4491;width:2;height:1254" coordorigin="4792,4491" coordsize="0,1254" path="m4792,5745l4792,4491e" filled="f" stroked="t" strokeweight=".954611pt" strokecolor="#545454">
                <v:path arrowok="t"/>
              </v:shape>
            </v:group>
            <v:group style="position:absolute;left:7618;top:4481;width:2;height:287" coordorigin="7618,4481" coordsize="2,287">
              <v:shape style="position:absolute;left:7618;top:4481;width:2;height:287" coordorigin="7618,4481" coordsize="0,287" path="m7618,4769l7618,4481e" filled="f" stroked="t" strokeweight=".238653pt" strokecolor="#343434">
                <v:path arrowok="t"/>
              </v:shape>
            </v:group>
            <v:group style="position:absolute;left:4783;top:4982;width:2114;height:2" coordorigin="4783,4982" coordsize="2114,2">
              <v:shape style="position:absolute;left:4783;top:4982;width:2114;height:2" coordorigin="4783,4982" coordsize="2114,0" path="m4783,4982l6897,4982e" filled="f" stroked="t" strokeweight=".954611pt" strokecolor="#4F4F4F">
                <v:path arrowok="t"/>
              </v:shape>
            </v:group>
            <v:group style="position:absolute;left:6840;top:4984;width:434;height:2" coordorigin="6840,4984" coordsize="434,2">
              <v:shape style="position:absolute;left:6840;top:4984;width:434;height:2" coordorigin="6840,4984" coordsize="434,0" path="m6840,4984l7274,4984e" filled="f" stroked="t" strokeweight=".477306pt" strokecolor="#232323">
                <v:path arrowok="t"/>
              </v:shape>
            </v:group>
            <v:group style="position:absolute;left:7217;top:4984;width:3222;height:2" coordorigin="7217,4984" coordsize="3222,2">
              <v:shape style="position:absolute;left:7217;top:4984;width:3222;height:2" coordorigin="7217,4984" coordsize="3222,0" path="m7217,4984l10439,4984e" filled="f" stroked="t" strokeweight=".954611pt" strokecolor="#545454">
                <v:path arrowok="t"/>
              </v:shape>
            </v:group>
            <v:group style="position:absolute;left:7618;top:4769;width:2;height:211" coordorigin="7618,4769" coordsize="2,211">
              <v:shape style="position:absolute;left:7618;top:4769;width:2;height:211" coordorigin="7618,4769" coordsize="0,211" path="m7618,4979l7618,4769e" filled="f" stroked="t" strokeweight=".238653pt" strokecolor="#6B6B6B">
                <v:path arrowok="t"/>
              </v:shape>
            </v:group>
            <v:group style="position:absolute;left:10095;top:4989;width:1585;height:2" coordorigin="10095,4989" coordsize="1585,2">
              <v:shape style="position:absolute;left:10095;top:4989;width:1585;height:2" coordorigin="10095,4989" coordsize="1585,0" path="m10095,4989l11680,4989e" filled="f" stroked="t" strokeweight=".477306pt" strokecolor="#383838">
                <v:path arrowok="t"/>
              </v:shape>
            </v:group>
            <v:group style="position:absolute;left:329;top:4941;width:2;height:302" coordorigin="329,4941" coordsize="2,302">
              <v:shape style="position:absolute;left:329;top:4941;width:2;height:302" coordorigin="329,4941" coordsize="0,302" path="m329,5243l329,4941e" filled="f" stroked="t" strokeweight=".477306pt" strokecolor="#232323">
                <v:path arrowok="t"/>
              </v:shape>
            </v:group>
            <v:group style="position:absolute;left:4783;top:5223;width:2134;height:2" coordorigin="4783,5223" coordsize="2134,2">
              <v:shape style="position:absolute;left:4783;top:5223;width:2134;height:2" coordorigin="4783,5223" coordsize="2134,0" path="m4783,5223l6916,5223e" filled="f" stroked="t" strokeweight=".715958pt" strokecolor="#4B4B4B">
                <v:path arrowok="t"/>
              </v:shape>
            </v:group>
            <v:group style="position:absolute;left:6840;top:5223;width:807;height:2" coordorigin="6840,5223" coordsize="807,2">
              <v:shape style="position:absolute;left:6840;top:5223;width:807;height:2" coordorigin="6840,5223" coordsize="807,0" path="m6840,5223l7646,5223e" filled="f" stroked="t" strokeweight=".477306pt" strokecolor="#383838">
                <v:path arrowok="t"/>
              </v:shape>
            </v:group>
            <v:group style="position:absolute;left:7522;top:5223;width:2916;height:2" coordorigin="7522,5223" coordsize="2916,2">
              <v:shape style="position:absolute;left:7522;top:5223;width:2916;height:2" coordorigin="7522,5223" coordsize="2916,0" path="m7522,5223l10439,5223e" filled="f" stroked="t" strokeweight=".954611pt" strokecolor="#575757">
                <v:path arrowok="t"/>
              </v:shape>
            </v:group>
            <v:group style="position:absolute;left:10095;top:5226;width:1589;height:2" coordorigin="10095,5226" coordsize="1589,2">
              <v:shape style="position:absolute;left:10095;top:5226;width:1589;height:2" coordorigin="10095,5226" coordsize="1589,0" path="m10095,5226l11684,5226e" filled="f" stroked="t" strokeweight=".477306pt" strokecolor="#4B4B4B">
                <v:path arrowok="t"/>
              </v:shape>
            </v:group>
            <v:group style="position:absolute;left:329;top:5185;width:2;height:354" coordorigin="329,5185" coordsize="2,354">
              <v:shape style="position:absolute;left:329;top:5185;width:2;height:354" coordorigin="329,5185" coordsize="0,354" path="m329,5539l329,5185e" filled="f" stroked="t" strokeweight=".477306pt" strokecolor="#3B3B3B">
                <v:path arrowok="t"/>
              </v:shape>
            </v:group>
            <v:group style="position:absolute;left:4778;top:5511;width:2468;height:2" coordorigin="4778,5511" coordsize="2468,2">
              <v:shape style="position:absolute;left:4778;top:5511;width:2468;height:2" coordorigin="4778,5511" coordsize="2468,0" path="m4778,5511l7245,5511e" filled="f" stroked="t" strokeweight=".238653pt" strokecolor="#575757">
                <v:path arrowok="t"/>
              </v:shape>
            </v:group>
            <v:group style="position:absolute;left:7245;top:5511;width:372;height:2" coordorigin="7245,5511" coordsize="372,2">
              <v:shape style="position:absolute;left:7245;top:5511;width:372;height:2" coordorigin="7245,5511" coordsize="372,0" path="m7245,5511l7618,5511e" filled="f" stroked="t" strokeweight=".238653pt" strokecolor="#000000">
                <v:path arrowok="t"/>
              </v:shape>
            </v:group>
            <v:group style="position:absolute;left:7618;top:5511;width:678;height:2" coordorigin="7618,5511" coordsize="678,2">
              <v:shape style="position:absolute;left:7618;top:5511;width:678;height:2" coordorigin="7618,5511" coordsize="678,0" path="m7618,5511l8296,5511e" filled="f" stroked="t" strokeweight=".238653pt" strokecolor="#5B5B5B">
                <v:path arrowok="t"/>
              </v:shape>
            </v:group>
            <v:group style="position:absolute;left:8296;top:5511;width:1828;height:2" coordorigin="8296,5511" coordsize="1828,2">
              <v:shape style="position:absolute;left:8296;top:5511;width:1828;height:2" coordorigin="8296,5511" coordsize="1828,0" path="m8296,5511l10124,5511e" filled="f" stroked="t" strokeweight=".238653pt" strokecolor="#000000">
                <v:path arrowok="t"/>
              </v:shape>
            </v:group>
            <v:group style="position:absolute;left:2236;top:5185;width:2;height:1283" coordorigin="2236,5185" coordsize="2,1283">
              <v:shape style="position:absolute;left:2236;top:5185;width:2;height:1283" coordorigin="2236,5185" coordsize="0,1283" path="m2236,6468l2236,5185e" filled="f" stroked="t" strokeweight=".715958pt" strokecolor="#383838">
                <v:path arrowok="t"/>
              </v:shape>
            </v:group>
            <v:group style="position:absolute;left:2229;top:5705;width:5871;height:2" coordorigin="2229,5705" coordsize="5871,2">
              <v:shape style="position:absolute;left:2229;top:5705;width:5871;height:2" coordorigin="2229,5705" coordsize="5871,0" path="m2229,5705l8100,5705e" filled="f" stroked="t" strokeweight=".954611pt" strokecolor="#4F4F4F">
                <v:path arrowok="t"/>
              </v:shape>
            </v:group>
            <v:group style="position:absolute;left:7589;top:5707;width:1461;height:2" coordorigin="7589,5707" coordsize="1461,2">
              <v:shape style="position:absolute;left:7589;top:5707;width:1461;height:2" coordorigin="7589,5707" coordsize="1461,0" path="m7589,5707l9050,5707e" filled="f" stroked="t" strokeweight=".477306pt" strokecolor="#383838">
                <v:path arrowok="t"/>
              </v:shape>
            </v:group>
            <v:group style="position:absolute;left:8983;top:5709;width:2697;height:2" coordorigin="8983,5709" coordsize="2697,2">
              <v:shape style="position:absolute;left:8983;top:5709;width:2697;height:2" coordorigin="8983,5709" coordsize="2697,0" path="m8983,5709l11680,5709e" filled="f" stroked="t" strokeweight=".954611pt" strokecolor="#5B5B5B">
                <v:path arrowok="t"/>
              </v:shape>
            </v:group>
            <v:group style="position:absolute;left:320;top:5944;width:382;height:2" coordorigin="320,5944" coordsize="382,2">
              <v:shape style="position:absolute;left:320;top:5944;width:382;height:2" coordorigin="320,5944" coordsize="382,0" path="m320,5944l702,5944e" filled="f" stroked="t" strokeweight=".715958pt" strokecolor="#4B4B4B">
                <v:path arrowok="t"/>
              </v:shape>
            </v:group>
            <v:group style="position:absolute;left:749;top:5946;width:282;height:2" coordorigin="749,5946" coordsize="282,2">
              <v:shape style="position:absolute;left:749;top:5946;width:282;height:2" coordorigin="749,5946" coordsize="282,0" path="m749,5946l1031,5946e" filled="f" stroked="t" strokeweight=".477306pt" strokecolor="#383838">
                <v:path arrowok="t"/>
              </v:shape>
            </v:group>
            <v:group style="position:absolute;left:974;top:5946;width:611;height:2" coordorigin="974,5946" coordsize="611,2">
              <v:shape style="position:absolute;left:974;top:5946;width:611;height:2" coordorigin="974,5946" coordsize="611,0" path="m974,5946l1585,5946e" filled="f" stroked="t" strokeweight=".477306pt" strokecolor="#1C1C1C">
                <v:path arrowok="t"/>
              </v:shape>
            </v:group>
            <v:group style="position:absolute;left:1527;top:5946;width:2086;height:2" coordorigin="1527,5946" coordsize="2086,2">
              <v:shape style="position:absolute;left:1527;top:5946;width:2086;height:2" coordorigin="1527,5946" coordsize="2086,0" path="m1527,5946l3613,5946e" filled="f" stroked="t" strokeweight=".715958pt" strokecolor="#4B4B4B">
                <v:path arrowok="t"/>
              </v:shape>
            </v:group>
            <v:group style="position:absolute;left:3556;top:5946;width:210;height:2" coordorigin="3556,5946" coordsize="210,2">
              <v:shape style="position:absolute;left:3556;top:5946;width:210;height:2" coordorigin="3556,5946" coordsize="210,0" path="m3556,5946l3766,5946e" filled="f" stroked="t" strokeweight=".477306pt" strokecolor="#0C0C0C">
                <v:path arrowok="t"/>
              </v:shape>
            </v:group>
            <v:group style="position:absolute;left:3709;top:5951;width:3565;height:2" coordorigin="3709,5951" coordsize="3565,2">
              <v:shape style="position:absolute;left:3709;top:5951;width:3565;height:2" coordorigin="3709,5951" coordsize="3565,0" path="m3709,5951l7274,5951e" filled="f" stroked="t" strokeweight=".715958pt" strokecolor="#444444">
                <v:path arrowok="t"/>
              </v:shape>
            </v:group>
            <v:group style="position:absolute;left:4792;top:5659;width:2;height:560" coordorigin="4792,5659" coordsize="2,560">
              <v:shape style="position:absolute;left:4792;top:5659;width:2;height:560" coordorigin="4792,5659" coordsize="0,560" path="m4792,6219l4792,5659e" filled="f" stroked="t" strokeweight=".477306pt" strokecolor="#2F2F2F">
                <v:path arrowok="t"/>
              </v:shape>
            </v:group>
            <v:group style="position:absolute;left:7217;top:5951;width:430;height:2" coordorigin="7217,5951" coordsize="430,2">
              <v:shape style="position:absolute;left:7217;top:5951;width:430;height:2" coordorigin="7217,5951" coordsize="430,0" path="m7217,5951l7646,5951e" filled="f" stroked="t" strokeweight=".477306pt" strokecolor="#282828">
                <v:path arrowok="t"/>
              </v:shape>
            </v:group>
            <v:group style="position:absolute;left:7532;top:5951;width:2955;height:2" coordorigin="7532,5951" coordsize="2955,2">
              <v:shape style="position:absolute;left:7532;top:5951;width:2955;height:2" coordorigin="7532,5951" coordsize="2955,0" path="m7532,5951l10486,5951e" filled="f" stroked="t" strokeweight=".954611pt" strokecolor="#5B5B5B">
                <v:path arrowok="t"/>
              </v:shape>
            </v:group>
            <v:group style="position:absolute;left:10095;top:5954;width:1585;height:2" coordorigin="10095,5954" coordsize="1585,2">
              <v:shape style="position:absolute;left:10095;top:5954;width:1585;height:2" coordorigin="10095,5954" coordsize="1585,0" path="m10095,5954l11680,5954e" filled="f" stroked="t" strokeweight=".477306pt" strokecolor="#4F4F4F">
                <v:path arrowok="t"/>
              </v:shape>
            </v:group>
            <v:group style="position:absolute;left:7618;top:5937;width:2;height:512" coordorigin="7618,5937" coordsize="2,512">
              <v:shape style="position:absolute;left:7618;top:5937;width:2;height:512" coordorigin="7618,5937" coordsize="0,512" path="m7618,6449l7618,5937e" filled="f" stroked="t" strokeweight=".238653pt" strokecolor="#575757">
                <v:path arrowok="t"/>
              </v:shape>
            </v:group>
            <v:group style="position:absolute;left:11675;top:5908;width:2;height:785" coordorigin="11675,5908" coordsize="2,785">
              <v:shape style="position:absolute;left:11675;top:5908;width:2;height:785" coordorigin="11675,5908" coordsize="0,785" path="m11675,6693l11675,5908e" filled="f" stroked="t" strokeweight=".477306pt" strokecolor="#575757">
                <v:path arrowok="t"/>
              </v:shape>
            </v:group>
            <v:group style="position:absolute;left:2229;top:6423;width:6095;height:2" coordorigin="2229,6423" coordsize="6095,2">
              <v:shape style="position:absolute;left:2229;top:6423;width:6095;height:2" coordorigin="2229,6423" coordsize="6095,0" path="m2229,6423l8324,6423e" filled="f" stroked="t" strokeweight=".715958pt" strokecolor="#4B4B4B">
                <v:path arrowok="t"/>
              </v:shape>
            </v:group>
            <v:group style="position:absolute;left:4797;top:6162;width:2;height:512" coordorigin="4797,6162" coordsize="2,512">
              <v:shape style="position:absolute;left:4797;top:6162;width:2;height:512" coordorigin="4797,6162" coordsize="0,512" path="m4797,6674l4797,6162e" filled="f" stroked="t" strokeweight=".954611pt" strokecolor="#4F4F4F">
                <v:path arrowok="t"/>
              </v:shape>
            </v:group>
            <v:group style="position:absolute;left:6372;top:6425;width:525;height:2" coordorigin="6372,6425" coordsize="525,2">
              <v:shape style="position:absolute;left:6372;top:6425;width:525;height:2" coordorigin="6372,6425" coordsize="525,0" path="m6372,6425l6897,6425e" filled="f" stroked="t" strokeweight=".954611pt" strokecolor="#606060">
                <v:path arrowok="t"/>
              </v:shape>
            </v:group>
            <v:group style="position:absolute;left:8267;top:6425;width:477;height:2" coordorigin="8267,6425" coordsize="477,2">
              <v:shape style="position:absolute;left:8267;top:6425;width:477;height:2" coordorigin="8267,6425" coordsize="477,0" path="m8267,6425l8744,6425e" filled="f" stroked="t" strokeweight=".477306pt" strokecolor="#131313">
                <v:path arrowok="t"/>
              </v:shape>
            </v:group>
            <v:group style="position:absolute;left:8687;top:6425;width:363;height:2" coordorigin="8687,6425" coordsize="363,2">
              <v:shape style="position:absolute;left:8687;top:6425;width:363;height:2" coordorigin="8687,6425" coordsize="363,0" path="m8687,6425l9050,6425e" filled="f" stroked="t" strokeweight=".477306pt" strokecolor="#2B2B2B">
                <v:path arrowok="t"/>
              </v:shape>
            </v:group>
            <v:group style="position:absolute;left:8992;top:6428;width:425;height:2" coordorigin="8992,6428" coordsize="425,2">
              <v:shape style="position:absolute;left:8992;top:6428;width:425;height:2" coordorigin="8992,6428" coordsize="425,0" path="m8992,6428l9417,6428e" filled="f" stroked="t" strokeweight=".715958pt" strokecolor="#484848">
                <v:path arrowok="t"/>
              </v:shape>
            </v:group>
            <v:group style="position:absolute;left:9202;top:6428;width:950;height:2" coordorigin="9202,6428" coordsize="950,2">
              <v:shape style="position:absolute;left:9202;top:6428;width:950;height:2" coordorigin="9202,6428" coordsize="950,0" path="m9202,6428l10152,6428e" filled="f" stroked="t" strokeweight=".477306pt" strokecolor="#2F2F2F">
                <v:path arrowok="t"/>
              </v:shape>
            </v:group>
            <v:group style="position:absolute;left:10095;top:6430;width:1585;height:2" coordorigin="10095,6430" coordsize="1585,2">
              <v:shape style="position:absolute;left:10095;top:6430;width:1585;height:2" coordorigin="10095,6430" coordsize="1585,0" path="m10095,6430l11680,6430e" filled="f" stroked="t" strokeweight=".954611pt" strokecolor="#5B5B5B">
                <v:path arrowok="t"/>
              </v:shape>
            </v:group>
            <v:group style="position:absolute;left:2229;top:6667;width:4668;height:2" coordorigin="2229,6667" coordsize="4668,2">
              <v:shape style="position:absolute;left:2229;top:6667;width:4668;height:2" coordorigin="2229,6667" coordsize="4668,0" path="m2229,6667l6897,6667e" filled="f" stroked="t" strokeweight=".954611pt" strokecolor="#4F4F4F">
                <v:path arrowok="t"/>
              </v:shape>
            </v:group>
            <v:group style="position:absolute;left:6840;top:6669;width:434;height:2" coordorigin="6840,6669" coordsize="434,2">
              <v:shape style="position:absolute;left:6840;top:6669;width:434;height:2" coordorigin="6840,6669" coordsize="434,0" path="m6840,6669l7274,6669e" filled="f" stroked="t" strokeweight=".477306pt" strokecolor="#232323">
                <v:path arrowok="t"/>
              </v:shape>
            </v:group>
            <v:group style="position:absolute;left:7217;top:6669;width:3184;height:2" coordorigin="7217,6669" coordsize="3184,2">
              <v:shape style="position:absolute;left:7217;top:6669;width:3184;height:2" coordorigin="7217,6669" coordsize="3184,0" path="m7217,6669l10400,6669e" filled="f" stroked="t" strokeweight=".954611pt" strokecolor="#545454">
                <v:path arrowok="t"/>
              </v:shape>
            </v:group>
            <v:group style="position:absolute;left:7618;top:6435;width:2;height:230" coordorigin="7618,6435" coordsize="2,230">
              <v:shape style="position:absolute;left:7618;top:6435;width:2;height:230" coordorigin="7618,6435" coordsize="0,230" path="m7618,6664l7618,6435e" filled="f" stroked="t" strokeweight=".238653pt" strokecolor="#6B6B6B">
                <v:path arrowok="t"/>
              </v:shape>
            </v:group>
            <v:group style="position:absolute;left:10095;top:6674;width:1585;height:2" coordorigin="10095,6674" coordsize="1585,2">
              <v:shape style="position:absolute;left:10095;top:6674;width:1585;height:2" coordorigin="10095,6674" coordsize="1585,0" path="m10095,6674l11680,6674e" filled="f" stroked="t" strokeweight=".477306pt" strokecolor="#3B3B3B">
                <v:path arrowok="t"/>
              </v:shape>
            </v:group>
            <v:group style="position:absolute;left:315;top:6901;width:449;height:2" coordorigin="315,6901" coordsize="449,2">
              <v:shape style="position:absolute;left:315;top:6901;width:449;height:2" coordorigin="315,6901" coordsize="449,0" path="m315,6901l764,6901e" filled="f" stroked="t" strokeweight=".715958pt" strokecolor="#4B4B4B">
                <v:path arrowok="t"/>
              </v:shape>
            </v:group>
            <v:group style="position:absolute;left:706;top:6909;width:4105;height:2" coordorigin="706,6909" coordsize="4105,2">
              <v:shape style="position:absolute;left:706;top:6909;width:4105;height:2" coordorigin="706,6909" coordsize="4105,0" path="m706,6909l4811,6909e" filled="f" stroked="t" strokeweight=".715958pt" strokecolor="#4B4B4B">
                <v:path arrowok="t"/>
              </v:shape>
            </v:group>
            <v:group style="position:absolute;left:4754;top:6909;width:673;height:2" coordorigin="4754,6909" coordsize="673,2">
              <v:shape style="position:absolute;left:4754;top:6909;width:673;height:2" coordorigin="4754,6909" coordsize="673,0" path="m4754,6909l5427,6909e" filled="f" stroked="t" strokeweight=".477306pt" strokecolor="#232323">
                <v:path arrowok="t"/>
              </v:shape>
            </v:group>
            <v:group style="position:absolute;left:5370;top:6911;width:1546;height:2" coordorigin="5370,6911" coordsize="1546,2">
              <v:shape style="position:absolute;left:5370;top:6911;width:1546;height:2" coordorigin="5370,6911" coordsize="1546,0" path="m5370,6911l6916,6911e" filled="f" stroked="t" strokeweight=".954611pt" strokecolor="#4F4F4F">
                <v:path arrowok="t"/>
              </v:shape>
            </v:group>
            <v:group style="position:absolute;left:6840;top:6909;width:807;height:2" coordorigin="6840,6909" coordsize="807,2">
              <v:shape style="position:absolute;left:6840;top:6909;width:807;height:2" coordorigin="6840,6909" coordsize="807,0" path="m6840,6909l7646,6909e" filled="f" stroked="t" strokeweight=".477306pt" strokecolor="#2B2B2B">
                <v:path arrowok="t"/>
              </v:shape>
            </v:group>
            <v:group style="position:absolute;left:7589;top:6913;width:4095;height:2" coordorigin="7589,6913" coordsize="4095,2">
              <v:shape style="position:absolute;left:7589;top:6913;width:4095;height:2" coordorigin="7589,6913" coordsize="4095,0" path="m7589,6913l11684,6913e" filled="f" stroked="t" strokeweight=".954611pt" strokecolor="#575757">
                <v:path arrowok="t"/>
              </v:shape>
            </v:group>
            <v:group style="position:absolute;left:11675;top:6866;width:2;height:316" coordorigin="11675,6866" coordsize="2,316">
              <v:shape style="position:absolute;left:11675;top:6866;width:2;height:316" coordorigin="11675,6866" coordsize="0,316" path="m11675,7182l11675,6866e" filled="f" stroked="t" strokeweight=".954611pt" strokecolor="#7C7C7C">
                <v:path arrowok="t"/>
              </v:shape>
            </v:group>
            <v:group style="position:absolute;left:325;top:7380;width:5289;height:2" coordorigin="325,7380" coordsize="5289,2">
              <v:shape style="position:absolute;left:325;top:7380;width:5289;height:2" coordorigin="325,7380" coordsize="5289,0" path="m325,7380l5613,7380e" filled="f" stroked="t" strokeweight=".954611pt" strokecolor="#545454">
                <v:path arrowok="t"/>
              </v:shape>
            </v:group>
            <v:group style="position:absolute;left:5370;top:7383;width:1379;height:2" coordorigin="5370,7383" coordsize="1379,2">
              <v:shape style="position:absolute;left:5370;top:7383;width:1379;height:2" coordorigin="5370,7383" coordsize="1379,0" path="m5370,7383l6749,7383e" filled="f" stroked="t" strokeweight=".477306pt" strokecolor="#3B3B3B">
                <v:path arrowok="t"/>
              </v:shape>
            </v:group>
            <v:group style="position:absolute;left:6601;top:7385;width:5083;height:2" coordorigin="6601,7385" coordsize="5083,2">
              <v:shape style="position:absolute;left:6601;top:7385;width:5083;height:2" coordorigin="6601,7385" coordsize="5083,0" path="m6601,7385l11684,7385e" filled="f" stroked="t" strokeweight=".715958pt" strokecolor="#545454">
                <v:path arrowok="t"/>
              </v:shape>
            </v:group>
            <v:group style="position:absolute;left:11680;top:7124;width:2;height:771" coordorigin="11680,7124" coordsize="2,771">
              <v:shape style="position:absolute;left:11680;top:7124;width:2;height:771" coordorigin="11680,7124" coordsize="0,771" path="m11680,7895l11680,7124e" filled="f" stroked="t" strokeweight=".477306pt" strokecolor="#606060">
                <v:path arrowok="t"/>
              </v:shape>
            </v:group>
            <v:group style="position:absolute;left:4792;top:7624;width:4468;height:2" coordorigin="4792,7624" coordsize="4468,2">
              <v:shape style="position:absolute;left:4792;top:7624;width:4468;height:2" coordorigin="4792,7624" coordsize="4468,0" path="m4792,7624l9260,7624e" filled="f" stroked="t" strokeweight=".954611pt" strokecolor="#4F4F4F">
                <v:path arrowok="t"/>
              </v:shape>
            </v:group>
            <v:group style="position:absolute;left:9202;top:7627;width:950;height:2" coordorigin="9202,7627" coordsize="950,2">
              <v:shape style="position:absolute;left:9202;top:7627;width:950;height:2" coordorigin="9202,7627" coordsize="950,0" path="m9202,7627l10152,7627e" filled="f" stroked="t" strokeweight=".477306pt" strokecolor="#282828">
                <v:path arrowok="t"/>
              </v:shape>
            </v:group>
            <v:group style="position:absolute;left:10095;top:7627;width:1589;height:2" coordorigin="10095,7627" coordsize="1589,2">
              <v:shape style="position:absolute;left:10095;top:7627;width:1589;height:2" coordorigin="10095,7627" coordsize="1589,0" path="m10095,7627l11684,7627e" filled="f" stroked="t" strokeweight=".954611pt" strokecolor="#5B5B5B">
                <v:path arrowok="t"/>
              </v:shape>
            </v:group>
            <v:group style="position:absolute;left:4787;top:7866;width:640;height:2" coordorigin="4787,7866" coordsize="640,2">
              <v:shape style="position:absolute;left:4787;top:7866;width:640;height:2" coordorigin="4787,7866" coordsize="640,0" path="m4787,7866l5427,7866e" filled="f" stroked="t" strokeweight=".477306pt" strokecolor="#232323">
                <v:path arrowok="t"/>
              </v:shape>
            </v:group>
            <v:group style="position:absolute;left:5370;top:7866;width:1389;height:2" coordorigin="5370,7866" coordsize="1389,2">
              <v:shape style="position:absolute;left:5370;top:7866;width:1389;height:2" coordorigin="5370,7866" coordsize="1389,0" path="m5370,7866l6759,7866e" filled="f" stroked="t" strokeweight=".954611pt" strokecolor="#545454">
                <v:path arrowok="t"/>
              </v:shape>
            </v:group>
            <v:group style="position:absolute;left:6735;top:7612;width:2;height:718" coordorigin="6735,7612" coordsize="2,718">
              <v:shape style="position:absolute;left:6735;top:7612;width:2;height:718" coordorigin="6735,7612" coordsize="0,718" path="m6735,8331l6735,7612e" filled="f" stroked="t" strokeweight=".715958pt" strokecolor="#575757">
                <v:path arrowok="t"/>
              </v:shape>
            </v:group>
            <v:group style="position:absolute;left:6687;top:7866;width:959;height:2" coordorigin="6687,7866" coordsize="959,2">
              <v:shape style="position:absolute;left:6687;top:7866;width:959;height:2" coordorigin="6687,7866" coordsize="959,0" path="m6687,7866l7646,7866e" filled="f" stroked="t" strokeweight=".477306pt" strokecolor="#2F2F2F">
                <v:path arrowok="t"/>
              </v:shape>
            </v:group>
            <v:group style="position:absolute;left:7589;top:7869;width:4100;height:2" coordorigin="7589,7869" coordsize="4100,2">
              <v:shape style="position:absolute;left:7589;top:7869;width:4100;height:2" coordorigin="7589,7869" coordsize="4100,0" path="m7589,7869l11689,7869e" filled="f" stroked="t" strokeweight=".715958pt" strokecolor="#575757">
                <v:path arrowok="t"/>
              </v:shape>
            </v:group>
            <v:group style="position:absolute;left:8300;top:7617;width:2;height:709" coordorigin="8300,7617" coordsize="2,709">
              <v:shape style="position:absolute;left:8300;top:7617;width:2;height:709" coordorigin="8300,7617" coordsize="0,709" path="m8300,8326l8300,7617e" filled="f" stroked="t" strokeweight=".715958pt" strokecolor="#545454">
                <v:path arrowok="t"/>
              </v:shape>
            </v:group>
            <v:group style="position:absolute;left:320;top:8314;width:1943;height:2" coordorigin="320,8314" coordsize="1943,2">
              <v:shape style="position:absolute;left:320;top:8314;width:1943;height:2" coordorigin="320,8314" coordsize="1943,0" path="m320,8314l2262,8314e" filled="f" stroked="t" strokeweight=".715958pt" strokecolor="#4B4B4B">
                <v:path arrowok="t"/>
              </v:shape>
            </v:group>
            <v:group style="position:absolute;left:2234;top:3974;width:2;height:12055" coordorigin="2234,3974" coordsize="2,12055">
              <v:shape style="position:absolute;left:2234;top:3974;width:2;height:12055" coordorigin="2234,3974" coordsize="0,12055" path="m2234,16029l2234,3974e" filled="f" stroked="t" strokeweight=".715958pt" strokecolor="#484848">
                <v:path arrowok="t"/>
              </v:shape>
            </v:group>
            <v:group style="position:absolute;left:2191;top:8316;width:620;height:2" coordorigin="2191,8316" coordsize="620,2">
              <v:shape style="position:absolute;left:2191;top:8316;width:620;height:2" coordorigin="2191,8316" coordsize="620,0" path="m2191,8316l2811,8316e" filled="f" stroked="t" strokeweight=".477306pt" strokecolor="#181818">
                <v:path arrowok="t"/>
              </v:shape>
            </v:group>
            <v:group style="position:absolute;left:2754;top:8316;width:1828;height:2" coordorigin="2754,8316" coordsize="1828,2">
              <v:shape style="position:absolute;left:2754;top:8316;width:1828;height:2" coordorigin="2754,8316" coordsize="1828,0" path="m2754,8316l4582,8316e" filled="f" stroked="t" strokeweight=".954611pt" strokecolor="#4F4F4F">
                <v:path arrowok="t"/>
              </v:shape>
            </v:group>
            <v:group style="position:absolute;left:4525;top:8314;width:296;height:2" coordorigin="4525,8314" coordsize="296,2">
              <v:shape style="position:absolute;left:4525;top:8314;width:296;height:2" coordorigin="4525,8314" coordsize="296,0" path="m4525,8314l4821,8314e" filled="f" stroked="t" strokeweight=".477306pt" strokecolor="#2F2F2F">
                <v:path arrowok="t"/>
              </v:shape>
            </v:group>
            <v:group style="position:absolute;left:4795;top:7373;width:2;height:948" coordorigin="4795,7373" coordsize="2,948">
              <v:shape style="position:absolute;left:4795;top:7373;width:2;height:948" coordorigin="4795,7373" coordsize="0,948" path="m4795,8321l4795,7373e" filled="f" stroked="t" strokeweight=".715958pt" strokecolor="#444444">
                <v:path arrowok="t"/>
              </v:shape>
            </v:group>
            <v:group style="position:absolute;left:4749;top:8314;width:2148;height:2" coordorigin="4749,8314" coordsize="2148,2">
              <v:shape style="position:absolute;left:4749;top:8314;width:2148;height:2" coordorigin="4749,8314" coordsize="2148,0" path="m4749,8314l6897,8314e" filled="f" stroked="t" strokeweight=".954611pt" strokecolor="#4F4F4F">
                <v:path arrowok="t"/>
              </v:shape>
            </v:group>
            <v:group style="position:absolute;left:6840;top:8316;width:807;height:2" coordorigin="6840,8316" coordsize="807,2">
              <v:shape style="position:absolute;left:6840;top:8316;width:807;height:2" coordorigin="6840,8316" coordsize="807,0" path="m6840,8316l7646,8316e" filled="f" stroked="t" strokeweight=".477306pt" strokecolor="#343434">
                <v:path arrowok="t"/>
              </v:shape>
            </v:group>
            <v:group style="position:absolute;left:7589;top:8319;width:2797;height:2" coordorigin="7589,8319" coordsize="2797,2">
              <v:shape style="position:absolute;left:7589;top:8319;width:2797;height:2" coordorigin="7589,8319" coordsize="2797,0" path="m7589,8319l10386,8319e" filled="f" stroked="t" strokeweight=".954611pt" strokecolor="#545454">
                <v:path arrowok="t"/>
              </v:shape>
            </v:group>
            <v:group style="position:absolute;left:8303;top:7799;width:2;height:527" coordorigin="8303,7799" coordsize="2,527">
              <v:shape style="position:absolute;left:8303;top:7799;width:2;height:527" coordorigin="8303,7799" coordsize="0,527" path="m8303,8326l8303,7799e" filled="f" stroked="t" strokeweight=".954611pt" strokecolor="#646464">
                <v:path arrowok="t"/>
              </v:shape>
            </v:group>
            <v:group style="position:absolute;left:10095;top:8321;width:1594;height:2" coordorigin="10095,8321" coordsize="1594,2">
              <v:shape style="position:absolute;left:10095;top:8321;width:1594;height:2" coordorigin="10095,8321" coordsize="1594,0" path="m10095,8321l11689,8321e" filled="f" stroked="t" strokeweight=".477306pt" strokecolor="#444444">
                <v:path arrowok="t"/>
              </v:shape>
            </v:group>
            <v:group style="position:absolute;left:11680;top:7785;width:2;height:555" coordorigin="11680,7785" coordsize="2,555">
              <v:shape style="position:absolute;left:11680;top:7785;width:2;height:555" coordorigin="11680,7785" coordsize="0,555" path="m11680,8340l11680,7785e" filled="f" stroked="t" strokeweight=".715958pt" strokecolor="#808080">
                <v:path arrowok="t"/>
              </v:shape>
            </v:group>
            <v:group style="position:absolute;left:2234;top:8268;width:2;height:790" coordorigin="2234,8268" coordsize="2,790">
              <v:shape style="position:absolute;left:2234;top:8268;width:2;height:790" coordorigin="2234,8268" coordsize="0,790" path="m2234,9058l2234,8268e" filled="f" stroked="t" strokeweight=".477306pt" strokecolor="#1F1F1F">
                <v:path arrowok="t"/>
              </v:shape>
            </v:group>
            <v:group style="position:absolute;left:315;top:9245;width:5279;height:2" coordorigin="315,9245" coordsize="5279,2">
              <v:shape style="position:absolute;left:315;top:9245;width:5279;height:2" coordorigin="315,9245" coordsize="5279,0" path="m315,9245l5594,9245e" filled="f" stroked="t" strokeweight=".954611pt" strokecolor="#545454">
                <v:path arrowok="t"/>
              </v:shape>
            </v:group>
            <v:group style="position:absolute;left:5370;top:9252;width:6320;height:2" coordorigin="5370,9252" coordsize="6320,2">
              <v:shape style="position:absolute;left:5370;top:9252;width:6320;height:2" coordorigin="5370,9252" coordsize="6320,0" path="m5370,9252l11689,9252e" filled="f" stroked="t" strokeweight=".715958pt" strokecolor="#4F4F4F">
                <v:path arrowok="t"/>
              </v:shape>
            </v:group>
            <v:group style="position:absolute;left:11680;top:9484;width:2;height:507" coordorigin="11680,9484" coordsize="2,507">
              <v:shape style="position:absolute;left:11680;top:9484;width:2;height:507" coordorigin="11680,9484" coordsize="0,507" path="m11680,9992l11680,9484e" filled="f" stroked="t" strokeweight=".477306pt" strokecolor="#6B6B6B">
                <v:path arrowok="t"/>
              </v:shape>
            </v:group>
            <v:group style="position:absolute;left:315;top:10181;width:716;height:2" coordorigin="315,10181" coordsize="716,2">
              <v:shape style="position:absolute;left:315;top:10181;width:716;height:2" coordorigin="315,10181" coordsize="716,0" path="m315,10181l1031,10181e" filled="f" stroked="t" strokeweight=".954611pt" strokecolor="#5B5B5B">
                <v:path arrowok="t"/>
              </v:shape>
            </v:group>
            <v:group style="position:absolute;left:974;top:10179;width:611;height:2" coordorigin="974,10179" coordsize="611,2">
              <v:shape style="position:absolute;left:974;top:10179;width:611;height:2" coordorigin="974,10179" coordsize="611,0" path="m974,10179l1585,10179e" filled="f" stroked="t" strokeweight=".477306pt" strokecolor="#383838">
                <v:path arrowok="t"/>
              </v:shape>
            </v:group>
            <v:group style="position:absolute;left:1527;top:10179;width:5484;height:2" coordorigin="1527,10179" coordsize="5484,2">
              <v:shape style="position:absolute;left:1527;top:10179;width:5484;height:2" coordorigin="1527,10179" coordsize="5484,0" path="m1527,10179l7012,10179e" filled="f" stroked="t" strokeweight=".715958pt" strokecolor="#4B4B4B">
                <v:path arrowok="t"/>
              </v:shape>
            </v:group>
            <v:group style="position:absolute;left:6840;top:10181;width:807;height:2" coordorigin="6840,10181" coordsize="807,2">
              <v:shape style="position:absolute;left:6840;top:10181;width:807;height:2" coordorigin="6840,10181" coordsize="807,0" path="m6840,10181l7646,10181e" filled="f" stroked="t" strokeweight=".477306pt" strokecolor="#2F2F2F">
                <v:path arrowok="t"/>
              </v:shape>
            </v:group>
            <v:group style="position:absolute;left:7575;top:10181;width:1699;height:2" coordorigin="7575,10181" coordsize="1699,2">
              <v:shape style="position:absolute;left:7575;top:10181;width:1699;height:2" coordorigin="7575,10181" coordsize="1699,0" path="m7575,10181l9274,10181e" filled="f" stroked="t" strokeweight=".954611pt" strokecolor="#5B5B5B">
                <v:path arrowok="t"/>
              </v:shape>
            </v:group>
            <v:group style="position:absolute;left:9202;top:10186;width:2482;height:2" coordorigin="9202,10186" coordsize="2482,2">
              <v:shape style="position:absolute;left:9202;top:10186;width:2482;height:2" coordorigin="9202,10186" coordsize="2482,0" path="m9202,10186l11684,10186e" filled="f" stroked="t" strokeweight=".477306pt" strokecolor="#383838">
                <v:path arrowok="t"/>
              </v:shape>
            </v:group>
            <v:group style="position:absolute;left:11680;top:9934;width:2;height:512" coordorigin="11680,9934" coordsize="2,512">
              <v:shape style="position:absolute;left:11680;top:9934;width:2;height:512" coordorigin="11680,9934" coordsize="0,512" path="m11680,10447l11680,9934e" filled="f" stroked="t" strokeweight=".477306pt" strokecolor="#575757">
                <v:path arrowok="t"/>
              </v:shape>
            </v:group>
            <v:group style="position:absolute;left:315;top:10420;width:6582;height:2" coordorigin="315,10420" coordsize="6582,2">
              <v:shape style="position:absolute;left:315;top:10420;width:6582;height:2" coordorigin="315,10420" coordsize="6582,0" path="m315,10420l6897,10420e" filled="f" stroked="t" strokeweight=".954611pt" strokecolor="#4F4F4F">
                <v:path arrowok="t"/>
              </v:shape>
            </v:group>
            <v:group style="position:absolute;left:6840;top:10423;width:807;height:2" coordorigin="6840,10423" coordsize="807,2">
              <v:shape style="position:absolute;left:6840;top:10423;width:807;height:2" coordorigin="6840,10423" coordsize="807,0" path="m6840,10423l7646,10423e" filled="f" stroked="t" strokeweight=".477306pt" strokecolor="#2B2B2B">
                <v:path arrowok="t"/>
              </v:shape>
            </v:group>
            <v:group style="position:absolute;left:7589;top:10423;width:2606;height:2" coordorigin="7589,10423" coordsize="2606,2">
              <v:shape style="position:absolute;left:7589;top:10423;width:2606;height:2" coordorigin="7589,10423" coordsize="2606,0" path="m7589,10423l10195,10423e" filled="f" stroked="t" strokeweight=".954611pt" strokecolor="#575757">
                <v:path arrowok="t"/>
              </v:shape>
            </v:group>
            <v:group style="position:absolute;left:10095;top:10428;width:1594;height:2" coordorigin="10095,10428" coordsize="1594,2">
              <v:shape style="position:absolute;left:10095;top:10428;width:1594;height:2" coordorigin="10095,10428" coordsize="1594,0" path="m10095,10428l11689,10428e" filled="f" stroked="t" strokeweight=".477306pt" strokecolor="#383838">
                <v:path arrowok="t"/>
              </v:shape>
            </v:group>
            <v:group style="position:absolute;left:826;top:10667;width:9327;height:2" coordorigin="826,10667" coordsize="9327,2">
              <v:shape style="position:absolute;left:826;top:10667;width:9327;height:2" coordorigin="826,10667" coordsize="9327,0" path="m826,10667l10152,10667e" filled="f" stroked="t" strokeweight=".954611pt" strokecolor="#4F4F4F">
                <v:path arrowok="t"/>
              </v:shape>
            </v:group>
            <v:group style="position:absolute;left:10095;top:10672;width:1594;height:2" coordorigin="10095,10672" coordsize="1594,2">
              <v:shape style="position:absolute;left:10095;top:10672;width:1594;height:2" coordorigin="10095,10672" coordsize="1594,0" path="m10095,10672l11689,10672e" filled="f" stroked="t" strokeweight=".954611pt" strokecolor="#646464">
                <v:path arrowok="t"/>
              </v:shape>
            </v:group>
            <v:group style="position:absolute;left:11680;top:10375;width:2;height:1364" coordorigin="11680,10375" coordsize="2,1364">
              <v:shape style="position:absolute;left:11680;top:10375;width:2;height:1364" coordorigin="11680,10375" coordsize="0,1364" path="m11680,11739l11680,10375e" filled="f" stroked="t" strokeweight=".715958pt" strokecolor="#777777">
                <v:path arrowok="t"/>
              </v:shape>
            </v:group>
            <v:group style="position:absolute;left:2234;top:10610;width:2;height:565" coordorigin="2234,10610" coordsize="2,565">
              <v:shape style="position:absolute;left:2234;top:10610;width:2;height:565" coordorigin="2234,10610" coordsize="0,565" path="m2234,11175l2234,10610e" filled="f" stroked="t" strokeweight=".477306pt" strokecolor="#1C1C1C">
                <v:path arrowok="t"/>
              </v:shape>
            </v:group>
            <v:group style="position:absolute;left:320;top:11143;width:1265;height:2" coordorigin="320,11143" coordsize="1265,2">
              <v:shape style="position:absolute;left:320;top:11143;width:1265;height:2" coordorigin="320,11143" coordsize="1265,0" path="m320,11143l1585,11143e" filled="f" stroked="t" strokeweight=".477306pt" strokecolor="#343434">
                <v:path arrowok="t"/>
              </v:shape>
            </v:group>
            <v:group style="position:absolute;left:1527;top:11148;width:2086;height:2" coordorigin="1527,11148" coordsize="2086,2">
              <v:shape style="position:absolute;left:1527;top:11148;width:2086;height:2" coordorigin="1527,11148" coordsize="2086,0" path="m1527,11148l3613,11148e" filled="f" stroked="t" strokeweight=".954611pt" strokecolor="#4F4F4F">
                <v:path arrowok="t"/>
              </v:shape>
            </v:group>
            <v:group style="position:absolute;left:3556;top:11146;width:210;height:2" coordorigin="3556,11146" coordsize="210,2">
              <v:shape style="position:absolute;left:3556;top:11146;width:210;height:2" coordorigin="3556,11146" coordsize="210,0" path="m3556,11146l3766,11146e" filled="f" stroked="t" strokeweight=".477306pt" strokecolor="#131313">
                <v:path arrowok="t"/>
              </v:shape>
            </v:group>
            <v:group style="position:absolute;left:3709;top:11146;width:5551;height:2" coordorigin="3709,11146" coordsize="5551,2">
              <v:shape style="position:absolute;left:3709;top:11146;width:5551;height:2" coordorigin="3709,11146" coordsize="5551,0" path="m3709,11146l9260,11146e" filled="f" stroked="t" strokeweight=".954611pt" strokecolor="#545454">
                <v:path arrowok="t"/>
              </v:shape>
            </v:group>
            <v:group style="position:absolute;left:9202;top:11151;width:950;height:2" coordorigin="9202,11151" coordsize="950,2">
              <v:shape style="position:absolute;left:9202;top:11151;width:950;height:2" coordorigin="9202,11151" coordsize="950,0" path="m9202,11151l10152,11151e" filled="f" stroked="t" strokeweight=".477306pt" strokecolor="#282828">
                <v:path arrowok="t"/>
              </v:shape>
            </v:group>
            <v:group style="position:absolute;left:10095;top:11151;width:1594;height:2" coordorigin="10095,11151" coordsize="1594,2">
              <v:shape style="position:absolute;left:10095;top:11151;width:1594;height:2" coordorigin="10095,11151" coordsize="1594,0" path="m10095,11151l11689,11151e" filled="f" stroked="t" strokeweight=".715958pt" strokecolor="#5B5B5B">
                <v:path arrowok="t"/>
              </v:shape>
            </v:group>
            <v:group style="position:absolute;left:320;top:11390;width:1265;height:2" coordorigin="320,11390" coordsize="1265,2">
              <v:shape style="position:absolute;left:320;top:11390;width:1265;height:2" coordorigin="320,11390" coordsize="1265,0" path="m320,11390l1585,11390e" filled="f" stroked="t" strokeweight=".954611pt" strokecolor="#4F4F4F">
                <v:path arrowok="t"/>
              </v:shape>
            </v:group>
            <v:group style="position:absolute;left:1527;top:11388;width:735;height:2" coordorigin="1527,11388" coordsize="735,2">
              <v:shape style="position:absolute;left:1527;top:11388;width:735;height:2" coordorigin="1527,11388" coordsize="735,0" path="m1527,11388l2262,11388e" filled="f" stroked="t" strokeweight=".715958pt" strokecolor="#383838">
                <v:path arrowok="t"/>
              </v:shape>
            </v:group>
            <v:group style="position:absolute;left:2234;top:11103;width:2;height:316" coordorigin="2234,11103" coordsize="2,316">
              <v:shape style="position:absolute;left:2234;top:11103;width:2;height:316" coordorigin="2234,11103" coordsize="0,316" path="m2234,11419l2234,11103e" filled="f" stroked="t" strokeweight=".715958pt" strokecolor="#2F2F2F">
                <v:path arrowok="t"/>
              </v:shape>
            </v:group>
            <v:group style="position:absolute;left:2191;top:11390;width:620;height:2" coordorigin="2191,11390" coordsize="620,2">
              <v:shape style="position:absolute;left:2191;top:11390;width:620;height:2" coordorigin="2191,11390" coordsize="620,0" path="m2191,11390l2811,11390e" filled="f" stroked="t" strokeweight=".477306pt" strokecolor="#1C1C1C">
                <v:path arrowok="t"/>
              </v:shape>
            </v:group>
            <v:group style="position:absolute;left:2754;top:11390;width:2057;height:2" coordorigin="2754,11390" coordsize="2057,2">
              <v:shape style="position:absolute;left:2754;top:11390;width:2057;height:2" coordorigin="2754,11390" coordsize="2057,0" path="m2754,11390l4811,11390e" filled="f" stroked="t" strokeweight=".715958pt" strokecolor="#484848">
                <v:path arrowok="t"/>
              </v:shape>
            </v:group>
            <v:group style="position:absolute;left:4754;top:11390;width:673;height:2" coordorigin="4754,11390" coordsize="673,2">
              <v:shape style="position:absolute;left:4754;top:11390;width:673;height:2" coordorigin="4754,11390" coordsize="673,0" path="m4754,11390l5427,11390e" filled="f" stroked="t" strokeweight=".477306pt" strokecolor="#232323">
                <v:path arrowok="t"/>
              </v:shape>
            </v:group>
            <v:group style="position:absolute;left:5370;top:11395;width:6320;height:2" coordorigin="5370,11395" coordsize="6320,2">
              <v:shape style="position:absolute;left:5370;top:11395;width:6320;height:2" coordorigin="5370,11395" coordsize="6320,0" path="m5370,11395l11689,11395e" filled="f" stroked="t" strokeweight=".954611pt" strokecolor="#575757">
                <v:path arrowok="t"/>
              </v:shape>
            </v:group>
            <v:group style="position:absolute;left:7589;top:11392;width:735;height:2" coordorigin="7589,11392" coordsize="735,2">
              <v:shape style="position:absolute;left:7589;top:11392;width:735;height:2" coordorigin="7589,11392" coordsize="735,0" path="m7589,11392l8324,11392e" filled="f" stroked="t" strokeweight=".715958pt" strokecolor="#444444">
                <v:path arrowok="t"/>
              </v:shape>
            </v:group>
            <v:group style="position:absolute;left:315;top:11706;width:5083;height:2" coordorigin="315,11706" coordsize="5083,2">
              <v:shape style="position:absolute;left:315;top:11706;width:5083;height:2" coordorigin="315,11706" coordsize="5083,0" path="m315,11706l5398,11706e" filled="f" stroked="t" strokeweight=".238653pt" strokecolor="#545454">
                <v:path arrowok="t"/>
              </v:shape>
            </v:group>
            <v:group style="position:absolute;left:1017;top:11380;width:2;height:402" coordorigin="1017,11380" coordsize="2,402">
              <v:shape style="position:absolute;left:1017;top:11380;width:2;height:402" coordorigin="1017,11380" coordsize="0,402" path="m1017,11783l1017,11380e" filled="f" stroked="t" strokeweight=".715958pt" strokecolor="#4B4B4B">
                <v:path arrowok="t"/>
              </v:shape>
            </v:group>
            <v:group style="position:absolute;left:1570;top:11380;width:2;height:359" coordorigin="1570,11380" coordsize="2,359">
              <v:shape style="position:absolute;left:1570;top:11380;width:2;height:359" coordorigin="1570,11380" coordsize="0,359" path="m1570,11739l1570,11380e" filled="f" stroked="t" strokeweight=".715958pt" strokecolor="#4F4F4F">
                <v:path arrowok="t"/>
              </v:shape>
            </v:group>
            <v:group style="position:absolute;left:5398;top:11706;width:1470;height:2" coordorigin="5398,11706" coordsize="1470,2">
              <v:shape style="position:absolute;left:5398;top:11706;width:1470;height:2" coordorigin="5398,11706" coordsize="1470,0" path="m5398,11706l6868,11706e" filled="f" stroked="t" strokeweight=".238653pt" strokecolor="#000000">
                <v:path arrowok="t"/>
              </v:shape>
            </v:group>
            <v:group style="position:absolute;left:6868;top:11706;width:749;height:2" coordorigin="6868,11706" coordsize="749,2">
              <v:shape style="position:absolute;left:6868;top:11706;width:749;height:2" coordorigin="6868,11706" coordsize="749,0" path="m6868,11706l7618,11706e" filled="f" stroked="t" strokeweight=".238653pt" strokecolor="#707070">
                <v:path arrowok="t"/>
              </v:shape>
            </v:group>
            <v:group style="position:absolute;left:7618;top:11706;width:4052;height:2" coordorigin="7618,11706" coordsize="4052,2">
              <v:shape style="position:absolute;left:7618;top:11706;width:4052;height:2" coordorigin="7618,11706" coordsize="4052,0" path="m7618,11706l11670,11706e" filled="f" stroked="t" strokeweight=".238653pt" strokecolor="#000000">
                <v:path arrowok="t"/>
              </v:shape>
            </v:group>
            <v:group style="position:absolute;left:325;top:11644;width:2;height:847" coordorigin="325,11644" coordsize="2,847">
              <v:shape style="position:absolute;left:325;top:11644;width:2;height:847" coordorigin="325,11644" coordsize="0,847" path="m325,12491l325,11644e" filled="f" stroked="t" strokeweight=".954611pt" strokecolor="#5B5B5B">
                <v:path arrowok="t"/>
              </v:shape>
            </v:group>
            <v:group style="position:absolute;left:1017;top:11648;width:2;height:527" coordorigin="1017,11648" coordsize="2,527">
              <v:shape style="position:absolute;left:1017;top:11648;width:2;height:527" coordorigin="1017,11648" coordsize="0,527" path="m1017,12175l1017,11648e" filled="f" stroked="t" strokeweight=".477306pt" strokecolor="#3B3B3B">
                <v:path arrowok="t"/>
              </v:shape>
            </v:group>
            <v:group style="position:absolute;left:1570;top:11677;width:2;height:474" coordorigin="1570,11677" coordsize="2,474">
              <v:shape style="position:absolute;left:1570;top:11677;width:2;height:474" coordorigin="1570,11677" coordsize="0,474" path="m1570,12151l1570,11677e" filled="f" stroked="t" strokeweight=".477306pt" strokecolor="#343434">
                <v:path arrowok="t"/>
              </v:shape>
            </v:group>
            <v:group style="position:absolute;left:7257;top:11385;width:2;height:766" coordorigin="7257,11385" coordsize="2,766">
              <v:shape style="position:absolute;left:7257;top:11385;width:2;height:766" coordorigin="7257,11385" coordsize="0,766" path="m7257,12151l7257,11385e" filled="f" stroked="t" strokeweight=".954611pt" strokecolor="#606060">
                <v:path arrowok="t"/>
              </v:shape>
            </v:group>
            <v:group style="position:absolute;left:315;top:12379;width:1928;height:2" coordorigin="315,12379" coordsize="1928,2">
              <v:shape style="position:absolute;left:315;top:12379;width:1928;height:2" coordorigin="315,12379" coordsize="1928,0" path="m315,12379l2243,12379e" filled="f" stroked="t" strokeweight=".477306pt" strokecolor="#5B5B5B">
                <v:path arrowok="t"/>
              </v:shape>
            </v:group>
            <v:group style="position:absolute;left:1017;top:12094;width:2;height:292" coordorigin="1017,12094" coordsize="2,292">
              <v:shape style="position:absolute;left:1017;top:12094;width:2;height:292" coordorigin="1017,12094" coordsize="0,292" path="m1017,12386l1017,12094e" filled="f" stroked="t" strokeweight=".477306pt" strokecolor="#232323">
                <v:path arrowok="t"/>
              </v:shape>
            </v:group>
            <v:group style="position:absolute;left:1575;top:12094;width:2;height:292" coordorigin="1575,12094" coordsize="2,292">
              <v:shape style="position:absolute;left:1575;top:12094;width:2;height:292" coordorigin="1575,12094" coordsize="0,292" path="m1575,12386l1575,12094e" filled="f" stroked="t" strokeweight=".715958pt" strokecolor="#3B3B3B">
                <v:path arrowok="t"/>
              </v:shape>
            </v:group>
            <v:group style="position:absolute;left:7260;top:12094;width:2;height:488" coordorigin="7260,12094" coordsize="2,488">
              <v:shape style="position:absolute;left:7260;top:12094;width:2;height:488" coordorigin="7260,12094" coordsize="0,488" path="m7260,12582l7260,12094e" filled="f" stroked="t" strokeweight=".477306pt" strokecolor="#282828">
                <v:path arrowok="t"/>
              </v:shape>
            </v:group>
            <v:group style="position:absolute;left:1573;top:12261;width:2;height:2083" coordorigin="1573,12261" coordsize="2,2083">
              <v:shape style="position:absolute;left:1573;top:12261;width:2;height:2083" coordorigin="1573,12261" coordsize="0,2083" path="m1573,14344l1573,12261e" filled="f" stroked="t" strokeweight=".954611pt" strokecolor="#646464">
                <v:path arrowok="t"/>
              </v:shape>
            </v:group>
            <v:group style="position:absolute;left:2234;top:13003;width:2;height:823" coordorigin="2234,13003" coordsize="2,823">
              <v:shape style="position:absolute;left:2234;top:13003;width:2;height:823" coordorigin="2234,13003" coordsize="0,823" path="m2234,13827l2234,13003e" filled="f" stroked="t" strokeweight=".477306pt" strokecolor="#1F1F1F">
                <v:path arrowok="t"/>
              </v:shape>
            </v:group>
            <v:group style="position:absolute;left:11684;top:13128;width:2;height:311" coordorigin="11684,13128" coordsize="2,311">
              <v:shape style="position:absolute;left:11684;top:13128;width:2;height:311" coordorigin="11684,13128" coordsize="0,311" path="m11684,13439l11684,13128e" filled="f" stroked="t" strokeweight=".477306pt" strokecolor="#6B6B6B">
                <v:path arrowok="t"/>
              </v:shape>
            </v:group>
            <v:group style="position:absolute;left:1546;top:13403;width:19;height:2" coordorigin="1546,13403" coordsize="19,2">
              <v:shape style="position:absolute;left:1546;top:13403;width:19;height:2" coordorigin="1546,13403" coordsize="19,0" path="m1546,13403l1566,13403e" filled="f" stroked="t" strokeweight=".715958pt" strokecolor="#5B5B5B">
                <v:path arrowok="t"/>
              </v:shape>
            </v:group>
            <v:group style="position:absolute;left:2215;top:13403;width:19;height:2" coordorigin="2215,13403" coordsize="19,2">
              <v:shape style="position:absolute;left:2215;top:13403;width:19;height:2" coordorigin="2215,13403" coordsize="19,0" path="m2215,13403l2234,13403e" filled="f" stroked="t" strokeweight=".715958pt" strokecolor="#131313">
                <v:path arrowok="t"/>
              </v:shape>
            </v:group>
            <v:group style="position:absolute;left:11684;top:13382;width:2;height:709" coordorigin="11684,13382" coordsize="2,709">
              <v:shape style="position:absolute;left:11684;top:13382;width:2;height:709" coordorigin="11684,13382" coordsize="0,709" path="m11684,14090l11684,13382e" filled="f" stroked="t" strokeweight=".477306pt" strokecolor="#545454">
                <v:path arrowok="t"/>
              </v:shape>
            </v:group>
            <v:group style="position:absolute;left:7236;top:13403;width:19;height:2" coordorigin="7236,13403" coordsize="19,2">
              <v:shape style="position:absolute;left:7236;top:13403;width:19;height:2" coordorigin="7236,13403" coordsize="19,0" path="m7236,13403l7255,13403e" filled="f" stroked="t" strokeweight=".715958pt" strokecolor="#606060">
                <v:path arrowok="t"/>
              </v:shape>
            </v:group>
            <v:group style="position:absolute;left:7262;top:12505;width:2;height:3524" coordorigin="7262,12505" coordsize="2,3524">
              <v:shape style="position:absolute;left:7262;top:12505;width:2;height:3524" coordorigin="7262,12505" coordsize="0,3524" path="m7262,16029l7262,12505e" filled="f" stroked="t" strokeweight=".954611pt" strokecolor="#575757">
                <v:path arrowok="t"/>
              </v:shape>
            </v:group>
            <v:group style="position:absolute;left:2234;top:13769;width:2;height:321" coordorigin="2234,13769" coordsize="2,321">
              <v:shape style="position:absolute;left:2234;top:13769;width:2;height:321" coordorigin="2234,13769" coordsize="0,321" path="m2234,14090l2234,13769e" filled="f" stroked="t" strokeweight=".477306pt" strokecolor="#3F3F3F">
                <v:path arrowok="t"/>
              </v:shape>
            </v:group>
            <v:group style="position:absolute;left:325;top:13003;width:2;height:914" coordorigin="325,13003" coordsize="2,914">
              <v:shape style="position:absolute;left:325;top:13003;width:2;height:914" coordorigin="325,13003" coordsize="0,914" path="m325,13918l325,13003e" filled="f" stroked="t" strokeweight=".477306pt" strokecolor="#2B2B2B">
                <v:path arrowok="t"/>
              </v:shape>
            </v:group>
            <v:group style="position:absolute;left:310;top:13403;width:19;height:2" coordorigin="310,13403" coordsize="19,2">
              <v:shape style="position:absolute;left:310;top:13403;width:19;height:2" coordorigin="310,13403" coordsize="19,0" path="m310,13403l329,13403e" filled="f" stroked="t" strokeweight=".715958pt" strokecolor="#1F1F1F">
                <v:path arrowok="t"/>
              </v:shape>
            </v:group>
            <v:group style="position:absolute;left:322;top:10610;width:2;height:5420" coordorigin="322,10610" coordsize="2,5420">
              <v:shape style="position:absolute;left:322;top:10610;width:2;height:5420" coordorigin="322,10610" coordsize="0,5420" path="m322,16029l322,10610e" filled="f" stroked="t" strokeweight=".715958pt" strokecolor="#484848">
                <v:path arrowok="t"/>
              </v:shape>
            </v:group>
            <v:group style="position:absolute;left:993;top:13403;width:19;height:2" coordorigin="993,13403" coordsize="19,2">
              <v:shape style="position:absolute;left:993;top:13403;width:19;height:2" coordorigin="993,13403" coordsize="19,0" path="m993,13403l1012,13403e" filled="f" stroked="t" strokeweight=".715958pt" strokecolor="#4B4B4B">
                <v:path arrowok="t"/>
              </v:shape>
            </v:group>
            <v:group style="position:absolute;left:1017;top:12324;width:2;height:2087" coordorigin="1017,12324" coordsize="2,2087">
              <v:shape style="position:absolute;left:1017;top:12324;width:2;height:2087" coordorigin="1017,12324" coordsize="0,2087" path="m1017,14411l1017,12324e" filled="f" stroked="t" strokeweight=".954611pt" strokecolor="#5B5B5B">
                <v:path arrowok="t"/>
              </v:shape>
            </v:group>
            <v:group style="position:absolute;left:11684;top:13003;width:2;height:3035" coordorigin="11684,13003" coordsize="2,3035">
              <v:shape style="position:absolute;left:11684;top:13003;width:2;height:3035" coordorigin="11684,13003" coordsize="0,3035" path="m11684,16039l11684,13003e" filled="f" stroked="t" strokeweight=".715958pt" strokecolor="#777777">
                <v:path arrowok="t"/>
              </v:shape>
            </v:group>
            <v:group style="position:absolute;left:329;top:6411;width:2;height:273" coordorigin="329,6411" coordsize="2,273">
              <v:shape style="position:absolute;left:329;top:6411;width:2;height:273" coordorigin="329,6411" coordsize="0,273" path="m329,6684l329,6411e" filled="f" stroked="t" strokeweight=".954611pt" strokecolor="#646464">
                <v:path arrowok="t"/>
              </v:shape>
            </v:group>
            <v:group style="position:absolute;left:329;top:7584;width:2;height:302" coordorigin="329,7584" coordsize="2,302">
              <v:shape style="position:absolute;left:329;top:7584;width:2;height:302" coordorigin="329,7584" coordsize="0,302" path="m329,7885l329,7584e" filled="f" stroked="t" strokeweight=".477306pt" strokecolor="#4B4B4B">
                <v:path arrowok="t"/>
              </v:shape>
            </v:group>
            <v:group style="position:absolute;left:325;top:8532;width:2;height:527" coordorigin="325,8532" coordsize="2,527">
              <v:shape style="position:absolute;left:325;top:8532;width:2;height:527" coordorigin="325,8532" coordsize="0,527" path="m325,9058l325,8532e" filled="f" stroked="t" strokeweight=".715958pt" strokecolor="#282828">
                <v:path arrowok="t"/>
              </v:shape>
            </v:group>
            <v:group style="position:absolute;left:327;top:1685;width:2;height:14344" coordorigin="327,1685" coordsize="2,14344">
              <v:shape style="position:absolute;left:327;top:1685;width:2;height:14344" coordorigin="327,1685" coordsize="0,14344" path="m327,16029l327,1685e" filled="f" stroked="t" strokeweight=".715958pt" strokecolor="#4B4B4B">
                <v:path arrowok="t"/>
              </v:shape>
            </v:group>
            <v:group style="position:absolute;left:1570;top:14287;width:2;height:900" coordorigin="1570,14287" coordsize="2,900">
              <v:shape style="position:absolute;left:1570;top:14287;width:2;height:900" coordorigin="1570,14287" coordsize="0,900" path="m1570,15187l1570,14287e" filled="f" stroked="t" strokeweight=".477306pt" strokecolor="#2B2B2B">
                <v:path arrowok="t"/>
              </v:shape>
            </v:group>
            <v:group style="position:absolute;left:1017;top:14354;width:2;height:618" coordorigin="1017,14354" coordsize="2,618">
              <v:shape style="position:absolute;left:1017;top:14354;width:2;height:618" coordorigin="1017,14354" coordsize="0,618" path="m1017,14971l1017,14354e" filled="f" stroked="t" strokeweight=".477306pt" strokecolor="#1C1C1C">
                <v:path arrowok="t"/>
              </v:shape>
            </v:group>
            <v:group style="position:absolute;left:1019;top:14914;width:2;height:1111" coordorigin="1019,14914" coordsize="2,1111">
              <v:shape style="position:absolute;left:1019;top:14914;width:2;height:1111" coordorigin="1019,14914" coordsize="0,1111" path="m1019,16024l1019,14914e" filled="f" stroked="t" strokeweight=".954611pt" strokecolor="#575757">
                <v:path arrowok="t"/>
              </v:shape>
            </v:group>
            <v:group style="position:absolute;left:1570;top:15129;width:2;height:895" coordorigin="1570,15129" coordsize="2,895">
              <v:shape style="position:absolute;left:1570;top:15129;width:2;height:895" coordorigin="1570,15129" coordsize="0,895" path="m1570,16024l1570,15129e" filled="f" stroked="t" strokeweight=".954611pt" strokecolor="#606060">
                <v:path arrowok="t"/>
              </v:shape>
            </v:group>
            <v:group style="position:absolute;left:320;top:16022;width:3293;height:2" coordorigin="320,16022" coordsize="3293,2">
              <v:shape style="position:absolute;left:320;top:16022;width:3293;height:2" coordorigin="320,16022" coordsize="3293,0" path="m320,16022l3613,16022e" filled="f" stroked="t" strokeweight=".715958pt" strokecolor="#545454">
                <v:path arrowok="t"/>
              </v:shape>
            </v:group>
            <v:group style="position:absolute;left:325;top:15340;width:2;height:689" coordorigin="325,15340" coordsize="2,689">
              <v:shape style="position:absolute;left:325;top:15340;width:2;height:689" coordorigin="325,15340" coordsize="0,689" path="m325,16029l325,15340e" filled="f" stroked="t" strokeweight=".477306pt" strokecolor="#343434">
                <v:path arrowok="t"/>
              </v:shape>
            </v:group>
            <v:group style="position:absolute;left:969;top:16020;width:625;height:2" coordorigin="969,16020" coordsize="625,2">
              <v:shape style="position:absolute;left:969;top:16020;width:625;height:2" coordorigin="969,16020" coordsize="625,0" path="m969,16020l1594,16020e" filled="f" stroked="t" strokeweight=".477306pt" strokecolor="#2F2F2F">
                <v:path arrowok="t"/>
              </v:shape>
            </v:group>
            <v:group style="position:absolute;left:3556;top:16020;width:210;height:2" coordorigin="3556,16020" coordsize="210,2">
              <v:shape style="position:absolute;left:3556;top:16020;width:210;height:2" coordorigin="3556,16020" coordsize="210,0" path="m3556,16020l3766,16020e" filled="f" stroked="t" strokeweight=".477306pt" strokecolor="#1C1C1C">
                <v:path arrowok="t"/>
              </v:shape>
            </v:group>
            <v:group style="position:absolute;left:3709;top:16022;width:5551;height:2" coordorigin="3709,16022" coordsize="5551,2">
              <v:shape style="position:absolute;left:3709;top:16022;width:5551;height:2" coordorigin="3709,16022" coordsize="5551,0" path="m3709,16022l9260,16022e" filled="f" stroked="t" strokeweight=".954611pt" strokecolor="#646464">
                <v:path arrowok="t"/>
              </v:shape>
            </v:group>
            <v:group style="position:absolute;left:9202;top:16024;width:950;height:2" coordorigin="9202,16024" coordsize="950,2">
              <v:shape style="position:absolute;left:9202;top:16024;width:950;height:2" coordorigin="9202,16024" coordsize="950,0" path="m9202,16024l10152,16024e" filled="f" stroked="t" strokeweight=".477306pt" strokecolor="#484848">
                <v:path arrowok="t"/>
              </v:shape>
            </v:group>
            <v:group style="position:absolute;left:10019;top:16024;width:1671;height:2" coordorigin="10019,16024" coordsize="1671,2">
              <v:shape style="position:absolute;left:10019;top:16024;width:1671;height:2" coordorigin="10019,16024" coordsize="1671,0" path="m10019,16024l11689,16024e" filled="f" stroked="t" strokeweight=".954611pt" strokecolor="#7C7C7C">
                <v:path arrowok="t"/>
              </v:shape>
            </v:group>
            <v:group style="position:absolute;left:11684;top:15340;width:2;height:699" coordorigin="11684,15340" coordsize="2,699">
              <v:shape style="position:absolute;left:11684;top:15340;width:2;height:699" coordorigin="11684,15340" coordsize="0,699" path="m11684,16039l11684,15340e" filled="f" stroked="t" strokeweight=".477306pt" strokecolor="#70707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35"/>
          <w:szCs w:val="35"/>
          <w:color w:val="1634A8"/>
          <w:spacing w:val="0"/>
          <w:w w:val="100"/>
        </w:rPr>
        <w:t>Lıv'S</w:t>
      </w:r>
      <w:r>
        <w:rPr>
          <w:rFonts w:ascii="Arial" w:hAnsi="Arial" w:cs="Arial" w:eastAsia="Arial"/>
          <w:sz w:val="35"/>
          <w:szCs w:val="35"/>
          <w:color w:val="1634A8"/>
          <w:spacing w:val="0"/>
          <w:w w:val="100"/>
        </w:rPr>
        <w:tab/>
      </w:r>
      <w:r>
        <w:rPr>
          <w:rFonts w:ascii="Arial" w:hAnsi="Arial" w:cs="Arial" w:eastAsia="Arial"/>
          <w:sz w:val="35"/>
          <w:szCs w:val="35"/>
          <w:color w:val="1634A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Osma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Avn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2"/>
        </w:rPr>
        <w:t>YAZICI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5354" w:right="529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40" w:bottom="280" w:left="220" w:right="120"/>
        </w:sectPr>
      </w:pPr>
      <w:rPr/>
    </w:p>
    <w:p>
      <w:pPr>
        <w:spacing w:before="0" w:after="0" w:line="865" w:lineRule="exact"/>
        <w:ind w:left="893" w:right="-20"/>
        <w:jc w:val="left"/>
        <w:tabs>
          <w:tab w:pos="37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.928352pt;margin-top:39.252968pt;width:23.220261pt;height:7pt;mso-position-horizontal-relative:page;mso-position-vertical-relative:paragraph;z-index:-17202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343434"/>
                      <w:spacing w:val="0"/>
                      <w:w w:val="121"/>
                    </w:rPr>
                    <w:t>IZMIR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5.420914pt;margin-top:20.090363pt;width:319.663684pt;height:23pt;mso-position-horizontal-relative:page;mso-position-vertical-relative:paragraph;z-index:-17201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tabs>
                      <w:tab w:pos="6320" w:val="left"/>
                    </w:tabs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464646"/>
                      <w:spacing w:val="0"/>
                      <w:w w:val="100"/>
                      <w:position w:val="-4"/>
                    </w:rPr>
                    <w:t>İTFAİYE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464646"/>
                      <w:spacing w:val="27"/>
                      <w:w w:val="100"/>
                      <w:position w:val="-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43434"/>
                      <w:spacing w:val="0"/>
                      <w:w w:val="100"/>
                      <w:position w:val="-4"/>
                    </w:rPr>
                    <w:t>DAİRESi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43434"/>
                      <w:spacing w:val="28"/>
                      <w:w w:val="100"/>
                      <w:position w:val="-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43434"/>
                      <w:spacing w:val="0"/>
                      <w:w w:val="100"/>
                      <w:position w:val="-4"/>
                    </w:rPr>
                    <w:t>BAŞKANLIGI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43434"/>
                      <w:spacing w:val="-40"/>
                      <w:w w:val="100"/>
                      <w:position w:val="-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43434"/>
                      <w:spacing w:val="0"/>
                      <w:w w:val="100"/>
                      <w:position w:val="-4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43434"/>
                      <w:spacing w:val="0"/>
                      <w:w w:val="100"/>
                      <w:position w:val="-4"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595959"/>
                      <w:spacing w:val="0"/>
                      <w:w w:val="50"/>
                      <w:position w:val="0"/>
                    </w:rPr>
                    <w:t>.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3"/>
          <w:szCs w:val="83"/>
          <w:color w:val="343434"/>
          <w:spacing w:val="0"/>
          <w:w w:val="469"/>
          <w:position w:val="-8"/>
        </w:rPr>
        <w:t>!</w:t>
      </w:r>
      <w:r>
        <w:rPr>
          <w:rFonts w:ascii="Arial" w:hAnsi="Arial" w:cs="Arial" w:eastAsia="Arial"/>
          <w:sz w:val="83"/>
          <w:szCs w:val="83"/>
          <w:color w:val="343434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83"/>
          <w:szCs w:val="83"/>
          <w:color w:val="343434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14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7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14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7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1"/>
          <w:position w:val="14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33" w:lineRule="exact"/>
        <w:ind w:left="614" w:right="-20"/>
        <w:jc w:val="left"/>
        <w:tabs>
          <w:tab w:pos="3280" w:val="left"/>
          <w:tab w:pos="1002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343434"/>
          <w:spacing w:val="-12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</w:r>
      <w:r>
        <w:rPr>
          <w:rFonts w:ascii="Arial" w:hAnsi="Arial" w:cs="Arial" w:eastAsia="Arial"/>
          <w:sz w:val="27"/>
          <w:szCs w:val="27"/>
          <w:color w:val="595959"/>
          <w:spacing w:val="0"/>
          <w:w w:val="50"/>
          <w:position w:val="5"/>
        </w:rPr>
        <w:t>..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56" w:lineRule="exact"/>
        <w:ind w:left="661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0"/>
          <w:w w:val="113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0" w:lineRule="auto"/>
        <w:ind w:left="140" w:right="2792" w:firstLine="-14"/>
        <w:jc w:val="left"/>
        <w:tabs>
          <w:tab w:pos="1500" w:val="left"/>
          <w:tab w:pos="3160" w:val="left"/>
          <w:tab w:pos="4500" w:val="left"/>
          <w:tab w:pos="554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11.0302017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6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16:11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!Tel: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11.0302017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6"/>
          <w:position w:val="1"/>
        </w:rPr>
        <w:t>[Kayıt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1597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4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Necmi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GÖKBAŞI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  <w:position w:val="0"/>
        </w:rPr>
        <w:t>:Karşı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7"/>
          <w:w w:val="103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48"/>
          <w:w w:val="77"/>
          <w:position w:val="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9"/>
          <w:position w:val="0"/>
        </w:rPr>
        <w:t>aka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2040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Soko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pgSz w:w="11920" w:h="16840"/>
          <w:pgMar w:top="480" w:bottom="280" w:left="300" w:right="220"/>
        </w:sectPr>
      </w:pPr>
      <w:rPr/>
    </w:p>
    <w:p>
      <w:pPr>
        <w:spacing w:before="2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5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42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3" w:after="0" w:line="178" w:lineRule="auto"/>
        <w:ind w:left="24" w:right="3181" w:firstLine="-24"/>
        <w:jc w:val="left"/>
        <w:tabs>
          <w:tab w:pos="2800" w:val="left"/>
          <w:tab w:pos="3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.482704pt;margin-top:-23.527708pt;width:296.26884pt;height:24.785176pt;mso-position-horizontal-relative:page;mso-position-vertical-relative:paragraph;z-index:-17203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246" w:hRule="exact"/>
                    </w:trPr>
                    <w:tc>
                      <w:tcPr>
                        <w:tcW w:w="1223" w:type="dxa"/>
                        <w:tcBorders>
                          <w:top w:val="single" w:sz="5.67984" w:space="0" w:color="747474"/>
                          <w:bottom w:val="single" w:sz="5.67984" w:space="0" w:color="707070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8" w:lineRule="exact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Doğru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925" w:type="dxa"/>
                        <w:tcBorders>
                          <w:top w:val="single" w:sz="5.67984" w:space="0" w:color="747474"/>
                          <w:bottom w:val="single" w:sz="5.67984" w:space="0" w:color="606060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4" w:after="0" w:line="240" w:lineRule="auto"/>
                          <w:ind w:left="18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95959"/>
                            <w:spacing w:val="0"/>
                            <w:w w:val="136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95959"/>
                            <w:spacing w:val="-19"/>
                            <w:w w:val="13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Karşıyaka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2040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Soko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Üzeri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777" w:type="dxa"/>
                        <w:tcBorders>
                          <w:top w:val="single" w:sz="5.67984" w:space="0" w:color="747474"/>
                          <w:bottom w:val="single" w:sz="5.67984" w:space="0" w:color="606060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36" w:hRule="exact"/>
                    </w:trPr>
                    <w:tc>
                      <w:tcPr>
                        <w:tcW w:w="1223" w:type="dxa"/>
                        <w:tcBorders>
                          <w:top w:val="single" w:sz="5.67984" w:space="0" w:color="707070"/>
                          <w:bottom w:val="single" w:sz="5.67984" w:space="0" w:color="5B5B5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0" w:lineRule="exact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2"/>
                          </w:rPr>
                          <w:t>Tüıii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925" w:type="dxa"/>
                        <w:tcBorders>
                          <w:top w:val="single" w:sz="5.67984" w:space="0" w:color="606060"/>
                          <w:bottom w:val="single" w:sz="5.67984" w:space="0" w:color="5B5B5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5" w:lineRule="exact"/>
                          <w:ind w:left="17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1"/>
                          </w:rPr>
                          <w:t>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777" w:type="dxa"/>
                        <w:tcBorders>
                          <w:top w:val="single" w:sz="5.67984" w:space="0" w:color="606060"/>
                          <w:bottom w:val="single" w:sz="5.67984" w:space="0" w:color="5B5B5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1" w:after="0" w:line="218" w:lineRule="exact"/>
                          <w:ind w:left="38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Sınıfı: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2"/>
        </w:rPr>
        <w:t>!Yapını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8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3"/>
          <w:position w:val="-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3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5" w:lineRule="exact"/>
        <w:ind w:left="828" w:right="-20"/>
        <w:jc w:val="left"/>
        <w:tabs>
          <w:tab w:pos="1400" w:val="left"/>
          <w:tab w:pos="1900" w:val="left"/>
          <w:tab w:pos="2540" w:val="left"/>
          <w:tab w:pos="3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464646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46464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464646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46464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464646"/>
          <w:spacing w:val="0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B6B8B8"/>
          <w:spacing w:val="0"/>
          <w:w w:val="53"/>
          <w:position w:val="-2"/>
        </w:rPr>
        <w:t>ı</w:t>
      </w:r>
      <w:r>
        <w:rPr>
          <w:rFonts w:ascii="Arial" w:hAnsi="Arial" w:cs="Arial" w:eastAsia="Arial"/>
          <w:sz w:val="42"/>
          <w:szCs w:val="42"/>
          <w:color w:val="B6B8B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2"/>
          <w:szCs w:val="42"/>
          <w:color w:val="B6B8B8"/>
          <w:spacing w:val="0"/>
          <w:w w:val="100"/>
          <w:position w:val="-2"/>
        </w:rPr>
      </w:r>
      <w:r>
        <w:rPr>
          <w:rFonts w:ascii="Arial" w:hAnsi="Arial" w:cs="Arial" w:eastAsia="Arial"/>
          <w:sz w:val="43"/>
          <w:szCs w:val="43"/>
          <w:color w:val="131313"/>
          <w:spacing w:val="0"/>
          <w:w w:val="53"/>
          <w:position w:val="1"/>
        </w:rPr>
        <w:t>ı</w:t>
      </w:r>
      <w:r>
        <w:rPr>
          <w:rFonts w:ascii="Arial" w:hAnsi="Arial" w:cs="Arial" w:eastAsia="Arial"/>
          <w:sz w:val="43"/>
          <w:szCs w:val="43"/>
          <w:color w:val="131313"/>
          <w:spacing w:val="-53"/>
          <w:w w:val="53"/>
          <w:position w:val="1"/>
        </w:rPr>
        <w:t> </w:t>
      </w:r>
      <w:r>
        <w:rPr>
          <w:rFonts w:ascii="Arial" w:hAnsi="Arial" w:cs="Arial" w:eastAsia="Arial"/>
          <w:sz w:val="43"/>
          <w:szCs w:val="43"/>
          <w:color w:val="13131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3"/>
          <w:szCs w:val="43"/>
          <w:color w:val="131313"/>
          <w:spacing w:val="0"/>
          <w:w w:val="100"/>
          <w:position w:val="1"/>
        </w:rPr>
      </w:r>
      <w:r>
        <w:rPr>
          <w:rFonts w:ascii="Arial" w:hAnsi="Arial" w:cs="Arial" w:eastAsia="Arial"/>
          <w:sz w:val="42"/>
          <w:szCs w:val="42"/>
          <w:color w:val="B6B8B8"/>
          <w:spacing w:val="0"/>
          <w:w w:val="295"/>
          <w:position w:val="-3"/>
        </w:rPr>
        <w:t>l</w:t>
      </w:r>
      <w:r>
        <w:rPr>
          <w:rFonts w:ascii="Arial" w:hAnsi="Arial" w:cs="Arial" w:eastAsia="Arial"/>
          <w:sz w:val="42"/>
          <w:szCs w:val="42"/>
          <w:color w:val="B6B8B8"/>
          <w:spacing w:val="-272"/>
          <w:w w:val="295"/>
          <w:position w:val="-3"/>
        </w:rPr>
        <w:t> </w:t>
      </w:r>
      <w:r>
        <w:rPr>
          <w:rFonts w:ascii="Arial" w:hAnsi="Arial" w:cs="Arial" w:eastAsia="Arial"/>
          <w:sz w:val="30"/>
          <w:szCs w:val="30"/>
          <w:color w:val="464646"/>
          <w:spacing w:val="0"/>
          <w:w w:val="55"/>
          <w:position w:val="8"/>
        </w:rPr>
        <w:t>l</w:t>
      </w:r>
      <w:r>
        <w:rPr>
          <w:rFonts w:ascii="Arial" w:hAnsi="Arial" w:cs="Arial" w:eastAsia="Arial"/>
          <w:sz w:val="30"/>
          <w:szCs w:val="30"/>
          <w:color w:val="464646"/>
          <w:spacing w:val="-2"/>
          <w:w w:val="55"/>
          <w:position w:val="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8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  <w:position w:val="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position w:val="8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  <w:position w:val="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>19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00" w:right="220"/>
          <w:cols w:num="2" w:equalWidth="0">
            <w:col w:w="1717" w:space="1836"/>
            <w:col w:w="7847"/>
          </w:cols>
        </w:sectPr>
      </w:pPr>
      <w:rPr/>
    </w:p>
    <w:p>
      <w:pPr>
        <w:spacing w:before="0" w:after="0" w:line="208" w:lineRule="exact"/>
        <w:ind w:left="145" w:right="-20"/>
        <w:jc w:val="left"/>
        <w:tabs>
          <w:tab w:pos="2220" w:val="left"/>
          <w:tab w:pos="5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0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5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:Fahretti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AKPINA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29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  <w:position w:val="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Reyha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AKPlNAR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3" w:after="0" w:line="240" w:lineRule="auto"/>
        <w:ind w:left="22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3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9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5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Necmi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</w:rPr>
        <w:t>GÖKBAŞI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14" w:lineRule="exact"/>
        <w:ind w:left="2241" w:right="-20"/>
        <w:jc w:val="left"/>
        <w:tabs>
          <w:tab w:pos="468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46"/>
          <w:position w:val="-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2"/>
          <w:w w:val="14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5"/>
          <w:position w:val="-1"/>
        </w:rPr>
        <w:t>ÇıkışSaati: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7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5"/>
          <w:position w:val="-1"/>
        </w:rPr>
        <w:t>16:ı2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-1"/>
        </w:rPr>
        <w:t>16:17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00" w:right="220"/>
        </w:sectPr>
      </w:pPr>
      <w:rPr/>
    </w:p>
    <w:p>
      <w:pPr>
        <w:spacing w:before="5" w:after="0" w:line="240" w:lineRule="auto"/>
        <w:ind w:left="12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24" w:lineRule="exact"/>
        <w:ind w:right="-20"/>
        <w:jc w:val="left"/>
        <w:tabs>
          <w:tab w:pos="2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46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8"/>
          <w:w w:val="14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091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5"/>
          <w:w w:val="92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-1"/>
        </w:rPr>
        <w:t>l.cktri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00" w:right="220"/>
          <w:cols w:num="2" w:equalWidth="0">
            <w:col w:w="622" w:space="1618"/>
            <w:col w:w="9160"/>
          </w:cols>
        </w:sectPr>
      </w:pPr>
      <w:rPr/>
    </w:p>
    <w:p>
      <w:pPr>
        <w:spacing w:before="0" w:after="0" w:line="242" w:lineRule="exact"/>
        <w:ind w:left="154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7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6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67" w:lineRule="auto"/>
        <w:ind w:left="2185" w:right="4150" w:firstLine="2513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5"/>
        </w:rPr>
        <w:t>Eınniy_et-Jandarma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9" w:lineRule="exact"/>
        <w:ind w:left="150" w:right="-20"/>
        <w:jc w:val="left"/>
        <w:tabs>
          <w:tab w:pos="480" w:val="left"/>
          <w:tab w:pos="468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43434"/>
          <w:spacing w:val="0"/>
          <w:w w:val="58"/>
          <w:position w:val="1"/>
        </w:rPr>
        <w:t>'ı:'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0"/>
          <w:w w:val="127"/>
          <w:position w:val="5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-2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ımcı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5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5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3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219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17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5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6"/>
        </w:rPr>
        <w:t>Ao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17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w w:val="74"/>
          <w:position w:val="-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9"/>
          <w:w w:val="73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00" w:right="220"/>
        </w:sectPr>
      </w:pPr>
      <w:rPr/>
    </w:p>
    <w:p>
      <w:pPr>
        <w:spacing w:before="24" w:after="0" w:line="240" w:lineRule="auto"/>
        <w:ind w:left="126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</w:rPr>
        <w:t>Göıiildüğü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vatandaşla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söndürülmüş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görülmüştü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$öndürmede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  <w:position w:val="-1"/>
        </w:rPr>
        <w:t>söndüıiicü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00" w:right="220"/>
          <w:cols w:num="2" w:equalWidth="0">
            <w:col w:w="1565" w:space="606"/>
            <w:col w:w="9229"/>
          </w:cols>
        </w:sectPr>
      </w:pPr>
      <w:rPr/>
    </w:p>
    <w:p>
      <w:pPr>
        <w:spacing w:before="8" w:after="0" w:line="219" w:lineRule="exact"/>
        <w:ind w:left="145" w:right="-20"/>
        <w:jc w:val="left"/>
        <w:tabs>
          <w:tab w:pos="4740" w:val="left"/>
          <w:tab w:pos="6580" w:val="left"/>
          <w:tab w:pos="8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9"/>
          <w:position w:val="-3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  <w:position w:val="-2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9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77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"/>
          <w:w w:val="77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4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23"/>
          <w:position w:val="-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0" w:lineRule="exact"/>
        <w:ind w:left="6596" w:right="-20"/>
        <w:jc w:val="left"/>
        <w:tabs>
          <w:tab w:pos="814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34"/>
          <w:szCs w:val="34"/>
          <w:color w:val="343434"/>
          <w:spacing w:val="0"/>
          <w:w w:val="46"/>
        </w:rPr>
        <w:t>ı</w:t>
      </w:r>
      <w:r>
        <w:rPr>
          <w:rFonts w:ascii="Arial" w:hAnsi="Arial" w:cs="Arial" w:eastAsia="Arial"/>
          <w:sz w:val="34"/>
          <w:szCs w:val="34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343434"/>
          <w:spacing w:val="0"/>
          <w:w w:val="62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</w:rPr>
      </w:r>
    </w:p>
    <w:p>
      <w:pPr>
        <w:spacing w:before="0" w:after="0" w:line="186" w:lineRule="exact"/>
        <w:ind w:left="2242" w:right="-20"/>
        <w:jc w:val="left"/>
        <w:tabs>
          <w:tab w:pos="6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0993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989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Tofa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kısmı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,kaput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kavrulma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09" w:lineRule="auto"/>
        <w:ind w:left="150" w:right="4464" w:firstLine="-5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0"/>
        </w:rPr>
        <w:t>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9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0"/>
        </w:rPr>
        <w:t>görmüştür.Tahmini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  <w:position w:val="0"/>
        </w:rPr>
        <w:t>3oOOO(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  <w:position w:val="0"/>
        </w:rPr>
        <w:t>Üçbi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5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  <w:position w:val="0"/>
        </w:rPr>
        <w:t>TL'dir.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00" w:right="220"/>
        </w:sectPr>
      </w:pPr>
      <w:rPr/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53" w:lineRule="auto"/>
        <w:ind w:right="60" w:firstLine="161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seyi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halindeki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ön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bülümünde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başlamış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oluşan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440" w:bottom="280" w:left="300" w:right="220"/>
          <w:cols w:num="2" w:equalWidth="0">
            <w:col w:w="1798" w:space="373"/>
            <w:col w:w="9229"/>
          </w:cols>
        </w:sectPr>
      </w:pPr>
      <w:rPr/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0" w:after="0" w:line="240" w:lineRule="auto"/>
        <w:ind w:left="150" w:right="-20"/>
        <w:jc w:val="left"/>
        <w:tabs>
          <w:tab w:pos="218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Öğrenilemedi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IBed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li:Ögrenileınedi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45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Kime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Reyha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AKPINA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78" w:right="-20"/>
        <w:jc w:val="left"/>
        <w:tabs>
          <w:tab w:pos="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1"/>
          <w:szCs w:val="11"/>
          <w:color w:val="464646"/>
          <w:spacing w:val="0"/>
          <w:w w:val="198"/>
          <w:position w:val="7"/>
        </w:rPr>
        <w:t>r</w:t>
      </w:r>
      <w:r>
        <w:rPr>
          <w:rFonts w:ascii="Arial" w:hAnsi="Arial" w:cs="Arial" w:eastAsia="Arial"/>
          <w:sz w:val="11"/>
          <w:szCs w:val="11"/>
          <w:color w:val="464646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1"/>
          <w:szCs w:val="11"/>
          <w:color w:val="464646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9" w:lineRule="exact"/>
        <w:ind w:left="159" w:right="-20"/>
        <w:jc w:val="left"/>
        <w:tabs>
          <w:tab w:pos="2180" w:val="left"/>
          <w:tab w:pos="6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Ekıbi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464646"/>
          <w:spacing w:val="0"/>
          <w:w w:val="100"/>
        </w:rPr>
        <w:t>:</w:t>
      </w:r>
      <w:r>
        <w:rPr>
          <w:rFonts w:ascii="Arial" w:hAnsi="Arial" w:cs="Arial" w:eastAsia="Arial"/>
          <w:sz w:val="25"/>
          <w:szCs w:val="25"/>
          <w:color w:val="464646"/>
          <w:spacing w:val="-13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-3"/>
          <w:w w:val="15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1/03/2017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2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3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5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2"/>
        </w:rPr>
        <w:t>16:50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14" w:lineRule="exact"/>
        <w:ind w:left="244" w:right="-20"/>
        <w:jc w:val="left"/>
        <w:tabs>
          <w:tab w:pos="1040" w:val="left"/>
          <w:tab w:pos="1540" w:val="left"/>
          <w:tab w:pos="8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EKİP:3.Posta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Bostanlı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00" w:right="220"/>
        </w:sectPr>
      </w:pPr>
      <w:rPr/>
    </w:p>
    <w:p>
      <w:pPr>
        <w:spacing w:before="40" w:after="0" w:line="240" w:lineRule="auto"/>
        <w:ind w:left="2336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18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87" w:lineRule="exact"/>
        <w:ind w:left="232" w:right="-20"/>
        <w:jc w:val="left"/>
        <w:tabs>
          <w:tab w:pos="354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</w:r>
      <w:r>
        <w:rPr>
          <w:rFonts w:ascii="Arial" w:hAnsi="Arial" w:cs="Arial" w:eastAsia="Arial"/>
          <w:sz w:val="28"/>
          <w:szCs w:val="28"/>
          <w:color w:val="464646"/>
          <w:spacing w:val="0"/>
          <w:w w:val="66"/>
          <w:i/>
          <w:position w:val="-1"/>
        </w:rPr>
        <w:t>1</w:t>
      </w:r>
      <w:r>
        <w:rPr>
          <w:rFonts w:ascii="Arial" w:hAnsi="Arial" w:cs="Arial" w:eastAsia="Arial"/>
          <w:sz w:val="28"/>
          <w:szCs w:val="28"/>
          <w:color w:val="464646"/>
          <w:spacing w:val="23"/>
          <w:w w:val="66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95959"/>
          <w:spacing w:val="0"/>
          <w:w w:val="86"/>
          <w:position w:val="-1"/>
        </w:rPr>
        <w:t>S</w:t>
      </w:r>
      <w:r>
        <w:rPr>
          <w:rFonts w:ascii="Times New Roman" w:hAnsi="Times New Roman" w:cs="Times New Roman" w:eastAsia="Times New Roman"/>
          <w:sz w:val="25"/>
          <w:szCs w:val="25"/>
          <w:color w:val="595959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0"/>
          <w:w w:val="57"/>
          <w:position w:val="-1"/>
        </w:rPr>
        <w:t>Mart</w:t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26"/>
          <w:w w:val="57"/>
          <w:position w:val="-1"/>
        </w:rPr>
        <w:t> </w:t>
      </w:r>
      <w:r>
        <w:rPr>
          <w:rFonts w:ascii="Arial" w:hAnsi="Arial" w:cs="Arial" w:eastAsia="Arial"/>
          <w:sz w:val="28"/>
          <w:szCs w:val="28"/>
          <w:color w:val="464646"/>
          <w:spacing w:val="0"/>
          <w:w w:val="57"/>
          <w:i/>
          <w:position w:val="-1"/>
        </w:rPr>
        <w:t>2a17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40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595959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83"/>
          <w:i/>
        </w:rPr>
        <w:t>  </w:t>
      </w:r>
      <w:r>
        <w:rPr>
          <w:rFonts w:ascii="Arial" w:hAnsi="Arial" w:cs="Arial" w:eastAsia="Arial"/>
          <w:sz w:val="19"/>
          <w:szCs w:val="19"/>
          <w:color w:val="595959"/>
          <w:spacing w:val="32"/>
          <w:w w:val="8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8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00" w:right="220"/>
          <w:cols w:num="2" w:equalWidth="0">
            <w:col w:w="3957" w:space="883"/>
            <w:col w:w="6560"/>
          </w:cols>
        </w:sectPr>
      </w:pPr>
      <w:rPr/>
    </w:p>
    <w:p>
      <w:pPr>
        <w:spacing w:before="100" w:after="0" w:line="358" w:lineRule="exact"/>
        <w:ind w:left="169" w:right="-20"/>
        <w:jc w:val="left"/>
        <w:tabs>
          <w:tab w:pos="6220" w:val="left"/>
          <w:tab w:pos="8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ltfaiyeci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</w:r>
      <w:r>
        <w:rPr>
          <w:rFonts w:ascii="Arial" w:hAnsi="Arial" w:cs="Arial" w:eastAsia="Arial"/>
          <w:sz w:val="32"/>
          <w:szCs w:val="32"/>
          <w:color w:val="7577A3"/>
          <w:spacing w:val="0"/>
          <w:w w:val="100"/>
          <w:position w:val="-1"/>
        </w:rPr>
        <w:t>.</w:t>
      </w:r>
      <w:r>
        <w:rPr>
          <w:rFonts w:ascii="Arial" w:hAnsi="Arial" w:cs="Arial" w:eastAsia="Arial"/>
          <w:sz w:val="32"/>
          <w:szCs w:val="32"/>
          <w:color w:val="7577A3"/>
          <w:spacing w:val="-74"/>
          <w:w w:val="100"/>
          <w:position w:val="-1"/>
        </w:rPr>
        <w:t> </w:t>
      </w:r>
      <w:r>
        <w:rPr>
          <w:rFonts w:ascii="Arial" w:hAnsi="Arial" w:cs="Arial" w:eastAsia="Arial"/>
          <w:sz w:val="32"/>
          <w:szCs w:val="32"/>
          <w:color w:val="7577A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2"/>
          <w:szCs w:val="32"/>
          <w:color w:val="7577A3"/>
          <w:spacing w:val="0"/>
          <w:w w:val="100"/>
          <w:position w:val="-1"/>
        </w:rPr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92"/>
          <w:position w:val="-4"/>
        </w:rPr>
        <w:t>l</w:t>
      </w:r>
      <w:r>
        <w:rPr>
          <w:rFonts w:ascii="Arial" w:hAnsi="Arial" w:cs="Arial" w:eastAsia="Arial"/>
          <w:sz w:val="23"/>
          <w:szCs w:val="23"/>
          <w:color w:val="343434"/>
          <w:spacing w:val="15"/>
          <w:w w:val="91"/>
          <w:position w:val="-4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84"/>
          <w:position w:val="-4"/>
        </w:rPr>
        <w:t>faiyc;J3i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-39"/>
          <w:w w:val="100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464646"/>
          <w:spacing w:val="0"/>
          <w:w w:val="82"/>
          <w:position w:val="-4"/>
        </w:rPr>
        <w:t>l'lfi'W\ıı:ı</w:t>
      </w:r>
      <w:r>
        <w:rPr>
          <w:rFonts w:ascii="Arial" w:hAnsi="Arial" w:cs="Arial" w:eastAsia="Arial"/>
          <w:sz w:val="20"/>
          <w:szCs w:val="20"/>
          <w:color w:val="464646"/>
          <w:spacing w:val="-4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right="1698"/>
        <w:jc w:val="right"/>
        <w:tabs>
          <w:tab w:pos="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797979"/>
          <w:w w:val="104"/>
          <w:i/>
          <w:position w:val="1"/>
        </w:rPr>
        <w:t>,av-</w:t>
      </w:r>
      <w:r>
        <w:rPr>
          <w:rFonts w:ascii="Times New Roman" w:hAnsi="Times New Roman" w:cs="Times New Roman" w:eastAsia="Times New Roman"/>
          <w:sz w:val="15"/>
          <w:szCs w:val="15"/>
          <w:color w:val="797979"/>
          <w:w w:val="100"/>
          <w:i/>
          <w:position w:val="1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797979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3"/>
          <w:position w:val="1"/>
        </w:rPr>
        <w:t>C&amp;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5" w:after="0" w:line="109" w:lineRule="exact"/>
        <w:ind w:right="1519"/>
        <w:jc w:val="right"/>
        <w:tabs>
          <w:tab w:pos="44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34"/>
          <w:szCs w:val="34"/>
          <w:color w:val="B6B8B8"/>
          <w:w w:val="75"/>
          <w:position w:val="-23"/>
        </w:rPr>
        <w:t>·-</w:t>
      </w:r>
      <w:r>
        <w:rPr>
          <w:rFonts w:ascii="Arial" w:hAnsi="Arial" w:cs="Arial" w:eastAsia="Arial"/>
          <w:sz w:val="34"/>
          <w:szCs w:val="34"/>
          <w:color w:val="B6B8B8"/>
          <w:w w:val="100"/>
          <w:position w:val="-23"/>
        </w:rPr>
        <w:tab/>
      </w:r>
      <w:r>
        <w:rPr>
          <w:rFonts w:ascii="Arial" w:hAnsi="Arial" w:cs="Arial" w:eastAsia="Arial"/>
          <w:sz w:val="34"/>
          <w:szCs w:val="34"/>
          <w:color w:val="B6B8B8"/>
          <w:w w:val="100"/>
          <w:position w:val="-23"/>
        </w:rPr>
      </w:r>
      <w:r>
        <w:rPr>
          <w:rFonts w:ascii="Arial" w:hAnsi="Arial" w:cs="Arial" w:eastAsia="Arial"/>
          <w:sz w:val="34"/>
          <w:szCs w:val="34"/>
          <w:color w:val="464646"/>
          <w:spacing w:val="0"/>
          <w:w w:val="140"/>
          <w:position w:val="-23"/>
        </w:rPr>
        <w:t>ııU:N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40" w:bottom="280" w:left="300" w:right="220"/>
        </w:sectPr>
      </w:pPr>
      <w:rPr/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128" w:lineRule="atLeas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Necmı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</w:rPr>
        <w:t>GÖ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118" w:lineRule="atLeas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</w:rPr>
        <w:t>BAŞ!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3" w:lineRule="exact"/>
        <w:ind w:right="-91"/>
        <w:jc w:val="left"/>
        <w:rPr>
          <w:rFonts w:ascii="Arial" w:hAnsi="Arial" w:cs="Arial" w:eastAsia="Arial"/>
          <w:sz w:val="30"/>
          <w:szCs w:val="30"/>
        </w:rPr>
      </w:pPr>
      <w:rPr/>
      <w:r>
        <w:rPr/>
        <w:br w:type="column"/>
      </w:r>
      <w:r>
        <w:rPr>
          <w:rFonts w:ascii="Arial" w:hAnsi="Arial" w:cs="Arial" w:eastAsia="Arial"/>
          <w:sz w:val="29"/>
          <w:szCs w:val="29"/>
          <w:color w:val="696969"/>
          <w:spacing w:val="17"/>
          <w:w w:val="92"/>
          <w:position w:val="-21"/>
        </w:rPr>
        <w:t>ı</w:t>
      </w:r>
      <w:r>
        <w:rPr>
          <w:rFonts w:ascii="Times New Roman" w:hAnsi="Times New Roman" w:cs="Times New Roman" w:eastAsia="Times New Roman"/>
          <w:sz w:val="14"/>
          <w:szCs w:val="14"/>
          <w:color w:val="B6B8B8"/>
          <w:spacing w:val="-39"/>
          <w:w w:val="185"/>
          <w:position w:val="-28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65"/>
          <w:position w:val="-28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13"/>
          <w:w w:val="100"/>
          <w:position w:val="-28"/>
        </w:rPr>
        <w:t> </w:t>
      </w:r>
      <w:r>
        <w:rPr>
          <w:rFonts w:ascii="Arial" w:hAnsi="Arial" w:cs="Arial" w:eastAsia="Arial"/>
          <w:sz w:val="30"/>
          <w:szCs w:val="30"/>
          <w:color w:val="898989"/>
          <w:spacing w:val="-31"/>
          <w:w w:val="91"/>
          <w:i/>
          <w:position w:val="-21"/>
        </w:rPr>
        <w:t>·</w:t>
      </w:r>
      <w:r>
        <w:rPr>
          <w:rFonts w:ascii="Arial" w:hAnsi="Arial" w:cs="Arial" w:eastAsia="Arial"/>
          <w:sz w:val="30"/>
          <w:szCs w:val="30"/>
          <w:color w:val="696969"/>
          <w:spacing w:val="0"/>
          <w:w w:val="78"/>
          <w:i/>
          <w:position w:val="-21"/>
        </w:rPr>
        <w:t>f/Y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43" w:lineRule="exact"/>
        <w:ind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343434"/>
          <w:w w:val="199"/>
          <w:position w:val="-28"/>
        </w:rPr>
        <w:t>"</w:t>
      </w:r>
      <w:r>
        <w:rPr>
          <w:rFonts w:ascii="Arial" w:hAnsi="Arial" w:cs="Arial" w:eastAsia="Arial"/>
          <w:sz w:val="15"/>
          <w:szCs w:val="15"/>
          <w:color w:val="343434"/>
          <w:spacing w:val="-18"/>
          <w:w w:val="100"/>
          <w:position w:val="-28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-4"/>
          <w:w w:val="198"/>
          <w:position w:val="-28"/>
        </w:rPr>
        <w:t>'</w:t>
      </w:r>
      <w:r>
        <w:rPr>
          <w:rFonts w:ascii="Arial" w:hAnsi="Arial" w:cs="Arial" w:eastAsia="Arial"/>
          <w:sz w:val="30"/>
          <w:szCs w:val="30"/>
          <w:color w:val="343434"/>
          <w:spacing w:val="-6"/>
          <w:w w:val="85"/>
          <w:i/>
          <w:position w:val="-21"/>
        </w:rPr>
        <w:t>.</w:t>
      </w:r>
      <w:r>
        <w:rPr>
          <w:rFonts w:ascii="Arial" w:hAnsi="Arial" w:cs="Arial" w:eastAsia="Arial"/>
          <w:sz w:val="30"/>
          <w:szCs w:val="30"/>
          <w:color w:val="343434"/>
          <w:spacing w:val="0"/>
          <w:w w:val="85"/>
          <w:i/>
          <w:position w:val="-21"/>
        </w:rPr>
        <w:t>.</w:t>
      </w:r>
      <w:r>
        <w:rPr>
          <w:rFonts w:ascii="Arial" w:hAnsi="Arial" w:cs="Arial" w:eastAsia="Arial"/>
          <w:sz w:val="30"/>
          <w:szCs w:val="30"/>
          <w:color w:val="343434"/>
          <w:spacing w:val="-66"/>
          <w:w w:val="85"/>
          <w:i/>
          <w:position w:val="-21"/>
        </w:rPr>
        <w:t>.</w:t>
      </w:r>
      <w:r>
        <w:rPr>
          <w:rFonts w:ascii="Arial" w:hAnsi="Arial" w:cs="Arial" w:eastAsia="Arial"/>
          <w:sz w:val="14"/>
          <w:szCs w:val="14"/>
          <w:color w:val="464646"/>
          <w:spacing w:val="0"/>
          <w:w w:val="162"/>
          <w:i/>
          <w:position w:val="-21"/>
        </w:rPr>
        <w:t>l</w:t>
      </w:r>
      <w:r>
        <w:rPr>
          <w:rFonts w:ascii="Arial" w:hAnsi="Arial" w:cs="Arial" w:eastAsia="Arial"/>
          <w:sz w:val="14"/>
          <w:szCs w:val="14"/>
          <w:color w:val="464646"/>
          <w:spacing w:val="-10"/>
          <w:w w:val="162"/>
          <w:i/>
          <w:position w:val="-21"/>
        </w:rPr>
        <w:t>l</w:t>
      </w:r>
      <w:r>
        <w:rPr>
          <w:rFonts w:ascii="Arial" w:hAnsi="Arial" w:cs="Arial" w:eastAsia="Arial"/>
          <w:sz w:val="15"/>
          <w:szCs w:val="15"/>
          <w:color w:val="343434"/>
          <w:spacing w:val="-17"/>
          <w:w w:val="198"/>
          <w:position w:val="-28"/>
        </w:rPr>
        <w:t>'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268"/>
          <w:position w:val="-21"/>
        </w:rPr>
        <w:t>'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-21"/>
        </w:rPr>
        <w:t>    </w:t>
      </w:r>
      <w:r>
        <w:rPr>
          <w:rFonts w:ascii="Arial" w:hAnsi="Arial" w:cs="Arial" w:eastAsia="Arial"/>
          <w:sz w:val="14"/>
          <w:szCs w:val="14"/>
          <w:color w:val="343434"/>
          <w:spacing w:val="5"/>
          <w:w w:val="100"/>
          <w:position w:val="-2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464646"/>
          <w:spacing w:val="0"/>
          <w:w w:val="130"/>
          <w:position w:val="-28"/>
        </w:rPr>
        <w:t>t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00" w:right="220"/>
          <w:cols w:num="4" w:equalWidth="0">
            <w:col w:w="5686" w:space="158"/>
            <w:col w:w="446" w:space="2186"/>
            <w:col w:w="581" w:space="505"/>
            <w:col w:w="1838"/>
          </w:cols>
        </w:sectPr>
      </w:pPr>
      <w:rPr/>
    </w:p>
    <w:p>
      <w:pPr>
        <w:spacing w:before="0" w:after="0" w:line="56" w:lineRule="atLeast"/>
        <w:ind w:right="-20"/>
        <w:jc w:val="righ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797979"/>
          <w:spacing w:val="-32"/>
          <w:w w:val="108"/>
        </w:rPr>
        <w:t>1</w:t>
      </w:r>
      <w:r>
        <w:rPr>
          <w:rFonts w:ascii="Times New Roman" w:hAnsi="Times New Roman" w:cs="Times New Roman" w:eastAsia="Times New Roman"/>
          <w:sz w:val="96"/>
          <w:szCs w:val="96"/>
          <w:color w:val="898989"/>
          <w:spacing w:val="0"/>
          <w:w w:val="32"/>
          <w:position w:val="-10"/>
        </w:rPr>
        <w:t>.</w:t>
      </w:r>
      <w:r>
        <w:rPr>
          <w:rFonts w:ascii="Times New Roman" w:hAnsi="Times New Roman" w:cs="Times New Roman" w:eastAsia="Times New Roman"/>
          <w:sz w:val="96"/>
          <w:szCs w:val="96"/>
          <w:color w:val="898989"/>
          <w:spacing w:val="-132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696969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696969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464646"/>
          <w:spacing w:val="0"/>
          <w:w w:val="292"/>
          <w:position w:val="0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56" w:lineRule="atLeast"/>
        <w:ind w:right="-20"/>
        <w:jc w:val="left"/>
        <w:rPr>
          <w:rFonts w:ascii="Arial" w:hAnsi="Arial" w:cs="Arial" w:eastAsia="Arial"/>
          <w:sz w:val="36"/>
          <w:szCs w:val="3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96"/>
          <w:szCs w:val="96"/>
          <w:color w:val="343434"/>
          <w:spacing w:val="-261"/>
          <w:w w:val="58"/>
          <w:position w:val="-10"/>
        </w:rPr>
        <w:t>-</w:t>
      </w:r>
      <w:r>
        <w:rPr>
          <w:rFonts w:ascii="Times New Roman" w:hAnsi="Times New Roman" w:cs="Times New Roman" w:eastAsia="Times New Roman"/>
          <w:sz w:val="40"/>
          <w:szCs w:val="40"/>
          <w:color w:val="343434"/>
          <w:spacing w:val="0"/>
          <w:w w:val="88"/>
          <w:position w:val="0"/>
        </w:rPr>
        <w:t>,</w:t>
      </w:r>
      <w:r>
        <w:rPr>
          <w:rFonts w:ascii="Times New Roman" w:hAnsi="Times New Roman" w:cs="Times New Roman" w:eastAsia="Times New Roman"/>
          <w:sz w:val="40"/>
          <w:szCs w:val="40"/>
          <w:color w:val="343434"/>
          <w:spacing w:val="-86"/>
          <w:w w:val="88"/>
          <w:position w:val="0"/>
        </w:rPr>
        <w:t>·</w:t>
      </w:r>
      <w:r>
        <w:rPr>
          <w:rFonts w:ascii="Times New Roman" w:hAnsi="Times New Roman" w:cs="Times New Roman" w:eastAsia="Times New Roman"/>
          <w:sz w:val="40"/>
          <w:szCs w:val="40"/>
          <w:color w:val="445493"/>
          <w:spacing w:val="-69"/>
          <w:w w:val="44"/>
          <w:position w:val="0"/>
        </w:rPr>
        <w:t>.</w:t>
      </w:r>
      <w:r>
        <w:rPr>
          <w:rFonts w:ascii="Times New Roman" w:hAnsi="Times New Roman" w:cs="Times New Roman" w:eastAsia="Times New Roman"/>
          <w:sz w:val="40"/>
          <w:szCs w:val="40"/>
          <w:color w:val="445493"/>
          <w:spacing w:val="-37"/>
          <w:w w:val="38"/>
          <w:position w:val="0"/>
        </w:rPr>
        <w:t>;</w:t>
      </w:r>
      <w:r>
        <w:rPr>
          <w:rFonts w:ascii="Times New Roman" w:hAnsi="Times New Roman" w:cs="Times New Roman" w:eastAsia="Times New Roman"/>
          <w:sz w:val="96"/>
          <w:szCs w:val="96"/>
          <w:color w:val="343434"/>
          <w:spacing w:val="-249"/>
          <w:w w:val="57"/>
          <w:position w:val="-10"/>
        </w:rPr>
        <w:t>:</w:t>
      </w:r>
      <w:r>
        <w:rPr>
          <w:rFonts w:ascii="Times New Roman" w:hAnsi="Times New Roman" w:cs="Times New Roman" w:eastAsia="Times New Roman"/>
          <w:sz w:val="40"/>
          <w:szCs w:val="40"/>
          <w:color w:val="343434"/>
          <w:spacing w:val="-78"/>
          <w:w w:val="69"/>
          <w:position w:val="0"/>
        </w:rPr>
        <w:t>/</w:t>
      </w:r>
      <w:r>
        <w:rPr>
          <w:rFonts w:ascii="Times New Roman" w:hAnsi="Times New Roman" w:cs="Times New Roman" w:eastAsia="Times New Roman"/>
          <w:sz w:val="40"/>
          <w:szCs w:val="40"/>
          <w:color w:val="445493"/>
          <w:spacing w:val="17"/>
          <w:w w:val="38"/>
          <w:position w:val="0"/>
        </w:rPr>
        <w:t>;</w:t>
      </w:r>
      <w:r>
        <w:rPr>
          <w:rFonts w:ascii="Times New Roman" w:hAnsi="Times New Roman" w:cs="Times New Roman" w:eastAsia="Times New Roman"/>
          <w:sz w:val="40"/>
          <w:szCs w:val="40"/>
          <w:color w:val="343434"/>
          <w:spacing w:val="-8"/>
          <w:w w:val="69"/>
          <w:position w:val="0"/>
        </w:rPr>
        <w:t>t</w:t>
      </w:r>
      <w:r>
        <w:rPr>
          <w:rFonts w:ascii="Times New Roman" w:hAnsi="Times New Roman" w:cs="Times New Roman" w:eastAsia="Times New Roman"/>
          <w:sz w:val="96"/>
          <w:szCs w:val="96"/>
          <w:color w:val="343434"/>
          <w:spacing w:val="0"/>
          <w:w w:val="57"/>
          <w:position w:val="-10"/>
        </w:rPr>
        <w:t>ı</w:t>
      </w:r>
      <w:r>
        <w:rPr>
          <w:rFonts w:ascii="Times New Roman" w:hAnsi="Times New Roman" w:cs="Times New Roman" w:eastAsia="Times New Roman"/>
          <w:sz w:val="96"/>
          <w:szCs w:val="96"/>
          <w:color w:val="343434"/>
          <w:spacing w:val="-101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96"/>
          <w:szCs w:val="96"/>
          <w:color w:val="343434"/>
          <w:spacing w:val="-171"/>
          <w:w w:val="58"/>
          <w:position w:val="-10"/>
        </w:rPr>
        <w:t>,</w:t>
      </w:r>
      <w:r>
        <w:rPr>
          <w:rFonts w:ascii="Arial" w:hAnsi="Arial" w:cs="Arial" w:eastAsia="Arial"/>
          <w:sz w:val="36"/>
          <w:szCs w:val="36"/>
          <w:color w:val="464646"/>
          <w:spacing w:val="0"/>
          <w:w w:val="64"/>
          <w:i/>
          <w:position w:val="0"/>
        </w:rPr>
        <w:t>1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00" w:right="220"/>
          <w:cols w:num="2" w:equalWidth="0">
            <w:col w:w="8819" w:space="837"/>
            <w:col w:w="1744"/>
          </w:cols>
        </w:sectPr>
      </w:pPr>
      <w:rPr/>
    </w:p>
    <w:p>
      <w:pPr>
        <w:spacing w:before="0" w:after="0" w:line="407" w:lineRule="atLeast"/>
        <w:ind w:left="5134" w:right="-20"/>
        <w:jc w:val="left"/>
        <w:tabs>
          <w:tab w:pos="826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2.370697pt;margin-top:34.721649pt;width:38.897562pt;height:19pt;mso-position-horizontal-relative:page;mso-position-vertical-relative:paragraph;z-index:-17200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rPr>
                      <w:rFonts w:ascii="Arial" w:hAnsi="Arial" w:cs="Arial" w:eastAsia="Arial"/>
                      <w:sz w:val="38"/>
                      <w:szCs w:val="38"/>
                    </w:rPr>
                  </w:pPr>
                  <w:rPr/>
                  <w:r>
                    <w:rPr>
                      <w:rFonts w:ascii="Arial" w:hAnsi="Arial" w:cs="Arial" w:eastAsia="Arial"/>
                      <w:sz w:val="38"/>
                      <w:szCs w:val="38"/>
                      <w:color w:val="343434"/>
                      <w:spacing w:val="0"/>
                      <w:w w:val="127"/>
                    </w:rPr>
                    <w:t>uuy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>itf.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5"/>
        </w:rPr>
        <w:t>vş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5"/>
        </w:rPr>
      </w:r>
      <w:r>
        <w:rPr>
          <w:rFonts w:ascii="Arial" w:hAnsi="Arial" w:cs="Arial" w:eastAsia="Arial"/>
          <w:sz w:val="23"/>
          <w:szCs w:val="23"/>
          <w:color w:val="898989"/>
          <w:spacing w:val="2"/>
          <w:w w:val="72"/>
          <w:position w:val="0"/>
        </w:rPr>
        <w:t>M</w:t>
      </w:r>
      <w:r>
        <w:rPr>
          <w:rFonts w:ascii="Arial" w:hAnsi="Arial" w:cs="Arial" w:eastAsia="Arial"/>
          <w:sz w:val="23"/>
          <w:szCs w:val="23"/>
          <w:color w:val="696969"/>
          <w:spacing w:val="0"/>
          <w:w w:val="78"/>
          <w:position w:val="0"/>
        </w:rPr>
        <w:t>ü</w:t>
      </w:r>
      <w:r>
        <w:rPr>
          <w:rFonts w:ascii="Arial" w:hAnsi="Arial" w:cs="Arial" w:eastAsia="Arial"/>
          <w:sz w:val="23"/>
          <w:szCs w:val="23"/>
          <w:color w:val="696969"/>
          <w:spacing w:val="-47"/>
          <w:w w:val="78"/>
          <w:position w:val="0"/>
        </w:rPr>
        <w:t>(</w:t>
      </w:r>
      <w:r>
        <w:rPr>
          <w:rFonts w:ascii="Arial" w:hAnsi="Arial" w:cs="Arial" w:eastAsia="Arial"/>
          <w:sz w:val="23"/>
          <w:szCs w:val="23"/>
          <w:color w:val="464646"/>
          <w:spacing w:val="-15"/>
          <w:w w:val="140"/>
          <w:position w:val="0"/>
        </w:rPr>
        <w:t>l</w:t>
      </w:r>
      <w:r>
        <w:rPr>
          <w:rFonts w:ascii="Arial" w:hAnsi="Arial" w:cs="Arial" w:eastAsia="Arial"/>
          <w:sz w:val="23"/>
          <w:szCs w:val="23"/>
          <w:color w:val="696969"/>
          <w:spacing w:val="0"/>
          <w:w w:val="68"/>
          <w:position w:val="0"/>
        </w:rPr>
        <w:t>"',""!'</w:t>
      </w:r>
      <w:r>
        <w:rPr>
          <w:rFonts w:ascii="Arial" w:hAnsi="Arial" w:cs="Arial" w:eastAsia="Arial"/>
          <w:sz w:val="23"/>
          <w:szCs w:val="23"/>
          <w:color w:val="696969"/>
          <w:spacing w:val="0"/>
          <w:w w:val="69"/>
          <w:position w:val="0"/>
        </w:rPr>
        <w:t>e</w:t>
      </w:r>
      <w:r>
        <w:rPr>
          <w:rFonts w:ascii="Arial" w:hAnsi="Arial" w:cs="Arial" w:eastAsia="Arial"/>
          <w:sz w:val="23"/>
          <w:szCs w:val="23"/>
          <w:color w:val="696969"/>
          <w:spacing w:val="-26"/>
          <w:w w:val="100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-10"/>
          <w:w w:val="80"/>
          <w:position w:val="0"/>
        </w:rPr>
        <w:t>t</w:t>
      </w:r>
      <w:r>
        <w:rPr>
          <w:rFonts w:ascii="Arial" w:hAnsi="Arial" w:cs="Arial" w:eastAsia="Arial"/>
          <w:sz w:val="23"/>
          <w:szCs w:val="23"/>
          <w:color w:val="9E9E9E"/>
          <w:spacing w:val="0"/>
          <w:w w:val="115"/>
          <w:position w:val="0"/>
        </w:rPr>
        <w:t>,</w:t>
      </w:r>
      <w:r>
        <w:rPr>
          <w:rFonts w:ascii="Arial" w:hAnsi="Arial" w:cs="Arial" w:eastAsia="Arial"/>
          <w:sz w:val="23"/>
          <w:szCs w:val="23"/>
          <w:color w:val="9E9E9E"/>
          <w:spacing w:val="17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600"/>
          <w:position w:val="0"/>
        </w:rPr>
        <w:t>tı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00" w:right="220"/>
        </w:sectPr>
      </w:pPr>
      <w:rPr/>
    </w:p>
    <w:p>
      <w:pPr>
        <w:spacing w:before="0" w:after="0" w:line="20" w:lineRule="atLeast"/>
        <w:ind w:right="-20"/>
        <w:jc w:val="right"/>
        <w:rPr>
          <w:rFonts w:ascii="Times New Roman" w:hAnsi="Times New Roman" w:cs="Times New Roman" w:eastAsia="Times New Roman"/>
          <w:sz w:val="94"/>
          <w:szCs w:val="94"/>
        </w:rPr>
      </w:pPr>
      <w:rPr/>
      <w:r>
        <w:rPr>
          <w:rFonts w:ascii="Times New Roman" w:hAnsi="Times New Roman" w:cs="Times New Roman" w:eastAsia="Times New Roman"/>
          <w:sz w:val="94"/>
          <w:szCs w:val="94"/>
          <w:color w:val="364177"/>
          <w:spacing w:val="0"/>
          <w:w w:val="141"/>
        </w:rPr>
        <w:t>J.j</w:t>
      </w:r>
      <w:r>
        <w:rPr>
          <w:rFonts w:ascii="Times New Roman" w:hAnsi="Times New Roman" w:cs="Times New Roman" w:eastAsia="Times New Roman"/>
          <w:sz w:val="94"/>
          <w:szCs w:val="94"/>
          <w:color w:val="000000"/>
          <w:spacing w:val="0"/>
          <w:w w:val="100"/>
        </w:rPr>
      </w:r>
    </w:p>
    <w:p>
      <w:pPr>
        <w:spacing w:before="0" w:after="0" w:line="106" w:lineRule="exact"/>
        <w:ind w:right="-91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0"/>
          <w:w w:val="29"/>
          <w:position w:val="1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0"/>
          <w:w w:val="29"/>
          <w:position w:val="13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13"/>
          <w:w w:val="29"/>
          <w:position w:val="1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9E9E9E"/>
          <w:spacing w:val="-60"/>
          <w:w w:val="100"/>
          <w:position w:val="4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898989"/>
          <w:spacing w:val="0"/>
          <w:w w:val="100"/>
          <w:position w:val="-3"/>
        </w:rPr>
        <w:t>"'</w:t>
      </w:r>
      <w:r>
        <w:rPr>
          <w:rFonts w:ascii="Times New Roman" w:hAnsi="Times New Roman" w:cs="Times New Roman" w:eastAsia="Times New Roman"/>
          <w:sz w:val="16"/>
          <w:szCs w:val="16"/>
          <w:color w:val="898989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98989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95959"/>
          <w:spacing w:val="-18"/>
          <w:w w:val="110"/>
          <w:position w:val="-3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9E9E9E"/>
          <w:spacing w:val="0"/>
          <w:w w:val="49"/>
          <w:position w:val="-3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9E9E9E"/>
          <w:spacing w:val="-16"/>
          <w:w w:val="49"/>
          <w:position w:val="-3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-61"/>
          <w:w w:val="120"/>
          <w:position w:val="4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9E9E9E"/>
          <w:spacing w:val="0"/>
          <w:w w:val="49"/>
          <w:position w:val="-3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9E9E9E"/>
          <w:spacing w:val="-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27"/>
          <w:position w:val="-3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-2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96969"/>
          <w:spacing w:val="-3"/>
          <w:w w:val="110"/>
          <w:position w:val="-3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5"/>
          <w:w w:val="120"/>
          <w:position w:val="4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2"/>
          <w:w w:val="112"/>
          <w:i/>
          <w:position w:val="4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4"/>
          <w:w w:val="111"/>
          <w:i/>
          <w:position w:val="4"/>
        </w:rPr>
        <w:t>t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6"/>
          <w:w w:val="111"/>
          <w:i/>
          <w:position w:val="4"/>
        </w:rPr>
        <w:t>t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8"/>
          <w:w w:val="112"/>
          <w:i/>
          <w:position w:val="4"/>
        </w:rPr>
        <w:t>u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112"/>
          <w:i/>
          <w:position w:val="4"/>
        </w:rPr>
        <w:t>a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26" w:lineRule="atLeast"/>
        <w:ind w:left="204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9E9E9E"/>
          <w:spacing w:val="0"/>
          <w:w w:val="27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9E9E9E"/>
          <w:spacing w:val="0"/>
          <w:w w:val="27"/>
        </w:rPr>
        <w:t>            </w:t>
      </w:r>
      <w:r>
        <w:rPr>
          <w:rFonts w:ascii="Times New Roman" w:hAnsi="Times New Roman" w:cs="Times New Roman" w:eastAsia="Times New Roman"/>
          <w:sz w:val="19"/>
          <w:szCs w:val="19"/>
          <w:color w:val="9E9E9E"/>
          <w:spacing w:val="6"/>
          <w:w w:val="27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97979"/>
          <w:spacing w:val="0"/>
          <w:w w:val="27"/>
          <w:i/>
        </w:rPr>
        <w:t>:0</w:t>
      </w:r>
      <w:r>
        <w:rPr>
          <w:rFonts w:ascii="Times New Roman" w:hAnsi="Times New Roman" w:cs="Times New Roman" w:eastAsia="Times New Roman"/>
          <w:sz w:val="28"/>
          <w:szCs w:val="28"/>
          <w:color w:val="797979"/>
          <w:spacing w:val="0"/>
          <w:w w:val="27"/>
          <w:i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97979"/>
          <w:spacing w:val="8"/>
          <w:w w:val="27"/>
          <w:i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70"/>
          <w:i/>
        </w:rPr>
        <w:t>"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20" w:lineRule="atLeas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37"/>
          <w:szCs w:val="37"/>
          <w:color w:val="343434"/>
          <w:spacing w:val="0"/>
          <w:w w:val="61"/>
          <w:i/>
        </w:rPr>
        <w:t>•*</w:t>
      </w:r>
      <w:r>
        <w:rPr>
          <w:rFonts w:ascii="Arial" w:hAnsi="Arial" w:cs="Arial" w:eastAsia="Arial"/>
          <w:sz w:val="37"/>
          <w:szCs w:val="37"/>
          <w:color w:val="343434"/>
          <w:spacing w:val="0"/>
          <w:w w:val="61"/>
          <w:i/>
        </w:rPr>
        <w:t> </w:t>
      </w:r>
      <w:r>
        <w:rPr>
          <w:rFonts w:ascii="Arial" w:hAnsi="Arial" w:cs="Arial" w:eastAsia="Arial"/>
          <w:sz w:val="37"/>
          <w:szCs w:val="37"/>
          <w:color w:val="343434"/>
          <w:spacing w:val="10"/>
          <w:w w:val="61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98989"/>
          <w:spacing w:val="0"/>
          <w:w w:val="2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00" w:right="220"/>
          <w:cols w:num="3" w:equalWidth="0">
            <w:col w:w="6007" w:space="2530"/>
            <w:col w:w="1085" w:space="420"/>
            <w:col w:w="1358"/>
          </w:cols>
        </w:sectPr>
      </w:pPr>
      <w:rPr/>
    </w:p>
    <w:p>
      <w:pPr>
        <w:spacing w:before="0" w:after="0" w:line="62" w:lineRule="exact"/>
        <w:ind w:left="16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0.471094pt;margin-top:27.652428pt;width:559.937665pt;height:765.992173pt;mso-position-horizontal-relative:page;mso-position-vertical-relative:page;z-index:-17204" coordorigin="409,553" coordsize="11199,15320">
            <v:group style="position:absolute;left:421;top:572;width:5699;height:2" coordorigin="421,572" coordsize="5699,2">
              <v:shape style="position:absolute;left:421;top:572;width:5699;height:2" coordorigin="421,572" coordsize="5699,0" path="m421,572l6120,572e" filled="f" stroked="t" strokeweight=".47332pt" strokecolor="#676767">
                <v:path arrowok="t"/>
              </v:shape>
            </v:group>
            <v:group style="position:absolute;left:985;top:577;width:843;height:2" coordorigin="985,577" coordsize="843,2">
              <v:shape style="position:absolute;left:985;top:577;width:843;height:2" coordorigin="985,577" coordsize="843,0" path="m985,577l1827,577e" filled="f" stroked="t" strokeweight=".94664pt" strokecolor="#838383">
                <v:path arrowok="t"/>
              </v:shape>
            </v:group>
            <v:group style="position:absolute;left:1756;top:589;width:7696;height:2" coordorigin="1756,589" coordsize="7696,2">
              <v:shape style="position:absolute;left:1756;top:589;width:7696;height:2" coordorigin="1756,589" coordsize="7696,0" path="m1756,589l9452,589e" filled="f" stroked="t" strokeweight=".70998pt" strokecolor="#646464">
                <v:path arrowok="t"/>
              </v:shape>
            </v:group>
            <v:group style="position:absolute;left:2466;top:577;width:2;height:720" coordorigin="2466,577" coordsize="2,720">
              <v:shape style="position:absolute;left:2466;top:577;width:2;height:720" coordorigin="2466,577" coordsize="0,720" path="m2466,1297l2466,577e" filled="f" stroked="t" strokeweight=".70998pt" strokecolor="#5B5B5B">
                <v:path arrowok="t"/>
              </v:shape>
            </v:group>
            <v:group style="position:absolute;left:9156;top:586;width:2;height:839" coordorigin="9156,586" coordsize="2,839">
              <v:shape style="position:absolute;left:9156;top:586;width:2;height:839" coordorigin="9156,586" coordsize="0,839" path="m9156,1425l9156,586e" filled="f" stroked="t" strokeweight=".94664pt" strokecolor="#606060">
                <v:path arrowok="t"/>
              </v:shape>
            </v:group>
            <v:group style="position:absolute;left:8577;top:596;width:876;height:2" coordorigin="8577,596" coordsize="876,2">
              <v:shape style="position:absolute;left:8577;top:596;width:876;height:2" coordorigin="8577,596" coordsize="876,0" path="m8577,596l9452,596e" filled="f" stroked="t" strokeweight=".94664pt" strokecolor="#676767">
                <v:path arrowok="t"/>
              </v:shape>
            </v:group>
            <v:group style="position:absolute;left:9310;top:594;width:336;height:2" coordorigin="9310,594" coordsize="336,2">
              <v:shape style="position:absolute;left:9310;top:594;width:336;height:2" coordorigin="9310,594" coordsize="336,0" path="m9310,594l9646,594e" filled="f" stroked="t" strokeweight=".47332pt" strokecolor="#4F4F4F">
                <v:path arrowok="t"/>
              </v:shape>
            </v:group>
            <v:group style="position:absolute;left:9589;top:596;width:265;height:2" coordorigin="9589,596" coordsize="265,2">
              <v:shape style="position:absolute;left:9589;top:596;width:265;height:2" coordorigin="9589,596" coordsize="265,0" path="m9589,596l9855,596e" filled="f" stroked="t" strokeweight=".47332pt" strokecolor="#383838">
                <v:path arrowok="t"/>
              </v:shape>
            </v:group>
            <v:group style="position:absolute;left:9798;top:596;width:1027;height:2" coordorigin="9798,596" coordsize="1027,2">
              <v:shape style="position:absolute;left:9798;top:596;width:1027;height:2" coordorigin="9798,596" coordsize="1027,0" path="m9798,596l10825,596e" filled="f" stroked="t" strokeweight=".70998pt" strokecolor="#606060">
                <v:path arrowok="t"/>
              </v:shape>
            </v:group>
            <v:group style="position:absolute;left:10768;top:596;width:213;height:2" coordorigin="10768,596" coordsize="213,2">
              <v:shape style="position:absolute;left:10768;top:596;width:213;height:2" coordorigin="10768,596" coordsize="213,0" path="m10768,596l10981,596e" filled="f" stroked="t" strokeweight=".47332pt" strokecolor="#5B5B5B">
                <v:path arrowok="t"/>
              </v:shape>
            </v:group>
            <v:group style="position:absolute;left:10910;top:596;width:653;height:2" coordorigin="10910,596" coordsize="653,2">
              <v:shape style="position:absolute;left:10910;top:596;width:653;height:2" coordorigin="10910,596" coordsize="653,0" path="m10910,596l11563,596e" filled="f" stroked="t" strokeweight=".94664pt" strokecolor="#777777">
                <v:path arrowok="t"/>
              </v:shape>
            </v:group>
            <v:group style="position:absolute;left:11568;top:572;width:2;height:5506" coordorigin="11568,572" coordsize="2,5506">
              <v:shape style="position:absolute;left:11568;top:572;width:2;height:5506" coordorigin="11568,572" coordsize="0,5506" path="m11568,6078l11568,572e" filled="f" stroked="t" strokeweight=".70998pt" strokecolor="#6B6B6B">
                <v:path arrowok="t"/>
              </v:shape>
            </v:group>
            <v:group style="position:absolute;left:11558;top:1068;width:2;height:229" coordorigin="11558,1068" coordsize="2,229">
              <v:shape style="position:absolute;left:11558;top:1068;width:2;height:229" coordorigin="11558,1068" coordsize="0,229" path="m11558,1297l11558,1068e" filled="f" stroked="t" strokeweight=".47332pt" strokecolor="#484848">
                <v:path arrowok="t"/>
              </v:shape>
            </v:group>
            <v:group style="position:absolute;left:424;top:558;width:2;height:1154" coordorigin="424,558" coordsize="2,1154">
              <v:shape style="position:absolute;left:424;top:558;width:2;height:1154" coordorigin="424,558" coordsize="0,1154" path="m424,1711l424,558e" filled="f" stroked="t" strokeweight=".47332pt" strokecolor="#878787">
                <v:path arrowok="t"/>
              </v:shape>
            </v:group>
            <v:group style="position:absolute;left:2466;top:1240;width:2;height:358" coordorigin="2466,1240" coordsize="2,358">
              <v:shape style="position:absolute;left:2466;top:1240;width:2;height:358" coordorigin="2466,1240" coordsize="0,358" path="m2466,1597l2466,1240e" filled="f" stroked="t" strokeweight=".47332pt" strokecolor="#2F2F2F">
                <v:path arrowok="t"/>
              </v:shape>
            </v:group>
            <v:group style="position:absolute;left:9159;top:1368;width:2;height:229" coordorigin="9159,1368" coordsize="2,229">
              <v:shape style="position:absolute;left:9159;top:1368;width:2;height:229" coordorigin="9159,1368" coordsize="0,229" path="m9159,1597l9159,1368e" filled="f" stroked="t" strokeweight=".47332pt" strokecolor="#343434">
                <v:path arrowok="t"/>
              </v:shape>
            </v:group>
            <v:group style="position:absolute;left:421;top:2088;width:147;height:2" coordorigin="421,2088" coordsize="147,2">
              <v:shape style="position:absolute;left:421;top:2088;width:147;height:2" coordorigin="421,2088" coordsize="147,0" path="m421,2088l568,2088e" filled="f" stroked="t" strokeweight=".47332pt" strokecolor="#3F3F3F">
                <v:path arrowok="t"/>
              </v:shape>
            </v:group>
            <v:group style="position:absolute;left:511;top:2095;width:2570;height:2" coordorigin="511,2095" coordsize="2570,2">
              <v:shape style="position:absolute;left:511;top:2095;width:2570;height:2" coordorigin="511,2095" coordsize="2570,0" path="m511,2095l3081,2095e" filled="f" stroked="t" strokeweight=".70998pt" strokecolor="#676767">
                <v:path arrowok="t"/>
              </v:shape>
            </v:group>
            <v:group style="position:absolute;left:2466;top:1540;width:2;height:563" coordorigin="2466,1540" coordsize="2,563">
              <v:shape style="position:absolute;left:2466;top:1540;width:2;height:563" coordorigin="2466,1540" coordsize="0,563" path="m2466,2102l2466,1540e" filled="f" stroked="t" strokeweight=".70998pt" strokecolor="#545454">
                <v:path arrowok="t"/>
              </v:shape>
            </v:group>
            <v:group style="position:absolute;left:3025;top:2098;width:554;height:2" coordorigin="3025,2098" coordsize="554,2">
              <v:shape style="position:absolute;left:3025;top:2098;width:554;height:2" coordorigin="3025,2098" coordsize="554,0" path="m3025,2098l3578,2098e" filled="f" stroked="t" strokeweight=".47332pt" strokecolor="#4F4F4F">
                <v:path arrowok="t"/>
              </v:shape>
            </v:group>
            <v:group style="position:absolute;left:3522;top:2102;width:5666;height:2" coordorigin="3522,2102" coordsize="5666,2">
              <v:shape style="position:absolute;left:3522;top:2102;width:5666;height:2" coordorigin="3522,2102" coordsize="5666,0" path="m3522,2102l9187,2102e" filled="f" stroked="t" strokeweight=".70998pt" strokecolor="#5B5B5B">
                <v:path arrowok="t"/>
              </v:shape>
            </v:group>
            <v:group style="position:absolute;left:9159;top:1540;width:2;height:572" coordorigin="9159,1540" coordsize="2,572">
              <v:shape style="position:absolute;left:9159;top:1540;width:2;height:572" coordorigin="9159,1540" coordsize="0,572" path="m9159,2112l9159,1540e" filled="f" stroked="t" strokeweight=".70998pt" strokecolor="#545454">
                <v:path arrowok="t"/>
              </v:shape>
            </v:group>
            <v:group style="position:absolute;left:9116;top:2107;width:251;height:2" coordorigin="9116,2107" coordsize="251,2">
              <v:shape style="position:absolute;left:9116;top:2107;width:251;height:2" coordorigin="9116,2107" coordsize="251,0" path="m9116,2107l9367,2107e" filled="f" stroked="t" strokeweight=".47332pt" strokecolor="#3B3B3B">
                <v:path arrowok="t"/>
              </v:shape>
            </v:group>
            <v:group style="position:absolute;left:9310;top:2107;width:1515;height:2" coordorigin="9310,2107" coordsize="1515,2">
              <v:shape style="position:absolute;left:9310;top:2107;width:1515;height:2" coordorigin="9310,2107" coordsize="1515,0" path="m9310,2107l10825,2107e" filled="f" stroked="t" strokeweight=".70998pt" strokecolor="#5B5B5B">
                <v:path arrowok="t"/>
              </v:shape>
            </v:group>
            <v:group style="position:absolute;left:10446;top:2107;width:1127;height:2" coordorigin="10446,2107" coordsize="1127,2">
              <v:shape style="position:absolute;left:10446;top:2107;width:1127;height:2" coordorigin="10446,2107" coordsize="1127,0" path="m10446,2107l11573,2107e" filled="f" stroked="t" strokeweight=".70998pt" strokecolor="#707070">
                <v:path arrowok="t"/>
              </v:shape>
            </v:group>
            <v:group style="position:absolute;left:417;top:2336;width:5131;height:2" coordorigin="417,2336" coordsize="5131,2">
              <v:shape style="position:absolute;left:417;top:2336;width:5131;height:2" coordorigin="417,2336" coordsize="5131,0" path="m417,2336l5547,2336e" filled="f" stroked="t" strokeweight=".70998pt" strokecolor="#646464">
                <v:path arrowok="t"/>
              </v:shape>
            </v:group>
            <v:group style="position:absolute;left:5491;top:2338;width:3687;height:2" coordorigin="5491,2338" coordsize="3687,2">
              <v:shape style="position:absolute;left:5491;top:2338;width:3687;height:2" coordorigin="5491,2338" coordsize="3687,0" path="m5491,2338l9178,2338e" filled="f" stroked="t" strokeweight=".47332pt" strokecolor="#5B5B5B">
                <v:path arrowok="t"/>
              </v:shape>
            </v:group>
            <v:group style="position:absolute;left:5831;top:2098;width:2;height:486" coordorigin="5831,2098" coordsize="2,486">
              <v:shape style="position:absolute;left:5831;top:2098;width:2;height:486" coordorigin="5831,2098" coordsize="0,486" path="m5831,2584l5831,2098e" filled="f" stroked="t" strokeweight=".70998pt" strokecolor="#606060">
                <v:path arrowok="t"/>
              </v:shape>
            </v:group>
            <v:group style="position:absolute;left:9121;top:2346;width:246;height:2" coordorigin="9121,2346" coordsize="246,2">
              <v:shape style="position:absolute;left:9121;top:2346;width:246;height:2" coordorigin="9121,2346" coordsize="246,0" path="m9121,2346l9367,2346e" filled="f" stroked="t" strokeweight=".47332pt" strokecolor="#2F2F2F">
                <v:path arrowok="t"/>
              </v:shape>
            </v:group>
            <v:group style="position:absolute;left:9310;top:2346;width:1671;height:2" coordorigin="9310,2346" coordsize="1671,2">
              <v:shape style="position:absolute;left:9310;top:2346;width:1671;height:2" coordorigin="9310,2346" coordsize="1671,0" path="m9310,2346l10981,2346e" filled="f" stroked="t" strokeweight=".70998pt" strokecolor="#646464">
                <v:path arrowok="t"/>
              </v:shape>
            </v:group>
            <v:group style="position:absolute;left:10924;top:2346;width:648;height:2" coordorigin="10924,2346" coordsize="648,2">
              <v:shape style="position:absolute;left:10924;top:2346;width:648;height:2" coordorigin="10924,2346" coordsize="648,0" path="m10924,2346l11573,2346e" filled="f" stroked="t" strokeweight=".47332pt" strokecolor="#606060">
                <v:path arrowok="t"/>
              </v:shape>
            </v:group>
            <v:group style="position:absolute;left:417;top:2574;width:5159;height:2" coordorigin="417,2574" coordsize="5159,2">
              <v:shape style="position:absolute;left:417;top:2574;width:5159;height:2" coordorigin="417,2574" coordsize="5159,0" path="m417,2574l5576,2574e" filled="f" stroked="t" strokeweight=".70998pt" strokecolor="#777777">
                <v:path arrowok="t"/>
              </v:shape>
            </v:group>
            <v:group style="position:absolute;left:435;top:1526;width:2;height:14335" coordorigin="435,1526" coordsize="2,14335">
              <v:shape style="position:absolute;left:435;top:1526;width:2;height:14335" coordorigin="435,1526" coordsize="0,14335" path="m435,15861l435,1526e" filled="f" stroked="t" strokeweight=".70998pt" strokecolor="#606060">
                <v:path arrowok="t"/>
              </v:shape>
            </v:group>
            <v:group style="position:absolute;left:5491;top:2579;width:364;height:2" coordorigin="5491,2579" coordsize="364,2">
              <v:shape style="position:absolute;left:5491;top:2579;width:364;height:2" coordorigin="5491,2579" coordsize="364,0" path="m5491,2579l5855,2579e" filled="f" stroked="t" strokeweight=".47332pt" strokecolor="#606060">
                <v:path arrowok="t"/>
              </v:shape>
            </v:group>
            <v:group style="position:absolute;left:5595;top:2582;width:5921;height:2" coordorigin="5595,2582" coordsize="5921,2">
              <v:shape style="position:absolute;left:5595;top:2582;width:5921;height:2" coordorigin="5595,2582" coordsize="5921,0" path="m5595,2582l11516,2582e" filled="f" stroked="t" strokeweight=".70998pt" strokecolor="#7C7C7C">
                <v:path arrowok="t"/>
              </v:shape>
            </v:group>
            <v:group style="position:absolute;left:9121;top:2584;width:246;height:2" coordorigin="9121,2584" coordsize="246,2">
              <v:shape style="position:absolute;left:9121;top:2584;width:246;height:2" coordorigin="9121,2584" coordsize="246,0" path="m9121,2584l9367,2584e" filled="f" stroked="t" strokeweight=".47332pt" strokecolor="#575757">
                <v:path arrowok="t"/>
              </v:shape>
            </v:group>
            <v:group style="position:absolute;left:10423;top:2586;width:1145;height:2" coordorigin="10423,2586" coordsize="1145,2">
              <v:shape style="position:absolute;left:10423;top:2586;width:1145;height:2" coordorigin="10423,2586" coordsize="1145,0" path="m10423,2586l11568,2586e" filled="f" stroked="t" strokeweight=".47332pt" strokecolor="#909090">
                <v:path arrowok="t"/>
              </v:shape>
            </v:group>
            <v:group style="position:absolute;left:421;top:2815;width:10834;height:2" coordorigin="421,2815" coordsize="10834,2">
              <v:shape style="position:absolute;left:421;top:2815;width:10834;height:2" coordorigin="421,2815" coordsize="10834,0" path="m421,2815l11256,2815e" filled="f" stroked="t" strokeweight=".70998pt" strokecolor="#747474">
                <v:path arrowok="t"/>
              </v:shape>
            </v:group>
            <v:group style="position:absolute;left:6267;top:2815;width:554;height:2" coordorigin="6267,2815" coordsize="554,2">
              <v:shape style="position:absolute;left:6267;top:2815;width:554;height:2" coordorigin="6267,2815" coordsize="554,0" path="m6267,2815l6821,2815e" filled="f" stroked="t" strokeweight=".47332pt" strokecolor="#545454">
                <v:path arrowok="t"/>
              </v:shape>
            </v:group>
            <v:group style="position:absolute;left:7398;top:2818;width:478;height:2" coordorigin="7398,2818" coordsize="478,2">
              <v:shape style="position:absolute;left:7398;top:2818;width:478;height:2" coordorigin="7398,2818" coordsize="478,0" path="m7398,2818l7876,2818e" filled="f" stroked="t" strokeweight=".47332pt" strokecolor="#575757">
                <v:path arrowok="t"/>
              </v:shape>
            </v:group>
            <v:group style="position:absolute;left:8558;top:2822;width:2698;height:2" coordorigin="8558,2822" coordsize="2698,2">
              <v:shape style="position:absolute;left:8558;top:2822;width:2698;height:2" coordorigin="8558,2822" coordsize="2698,0" path="m8558,2822l11256,2822e" filled="f" stroked="t" strokeweight=".70998pt" strokecolor="#777777">
                <v:path arrowok="t"/>
              </v:shape>
            </v:group>
            <v:group style="position:absolute;left:10924;top:2822;width:653;height:2" coordorigin="10924,2822" coordsize="653,2">
              <v:shape style="position:absolute;left:10924;top:2822;width:653;height:2" coordorigin="10924,2822" coordsize="653,0" path="m10924,2822l11577,2822e" filled="f" stroked="t" strokeweight=".70998pt" strokecolor="#8C8C8C">
                <v:path arrowok="t"/>
              </v:shape>
            </v:group>
            <v:group style="position:absolute;left:1756;top:3061;width:9817;height:2" coordorigin="1756,3061" coordsize="9817,2">
              <v:shape style="position:absolute;left:1756;top:3061;width:9817;height:2" coordorigin="1756,3061" coordsize="9817,0" path="m1756,3061l11573,3061e" filled="f" stroked="t" strokeweight=".70998pt" strokecolor="#606060">
                <v:path arrowok="t"/>
              </v:shape>
            </v:group>
            <v:group style="position:absolute;left:9121;top:3063;width:525;height:2" coordorigin="9121,3063" coordsize="525,2">
              <v:shape style="position:absolute;left:9121;top:3063;width:525;height:2" coordorigin="9121,3063" coordsize="525,0" path="m9121,3063l9646,3063e" filled="f" stroked="t" strokeweight=".47332pt" strokecolor="#4F4F4F">
                <v:path arrowok="t"/>
              </v:shape>
            </v:group>
            <v:group style="position:absolute;left:417;top:3292;width:6404;height:2" coordorigin="417,3292" coordsize="6404,2">
              <v:shape style="position:absolute;left:417;top:3292;width:6404;height:2" coordorigin="417,3292" coordsize="6404,0" path="m417,3292l6821,3292e" filled="f" stroked="t" strokeweight=".70998pt" strokecolor="#5B5B5B">
                <v:path arrowok="t"/>
              </v:shape>
            </v:group>
            <v:group style="position:absolute;left:6764;top:3294;width:383;height:2" coordorigin="6764,3294" coordsize="383,2">
              <v:shape style="position:absolute;left:6764;top:3294;width:383;height:2" coordorigin="6764,3294" coordsize="383,0" path="m6764,3294l7147,3294e" filled="f" stroked="t" strokeweight=".47332pt" strokecolor="#3B3B3B">
                <v:path arrowok="t"/>
              </v:shape>
            </v:group>
            <v:group style="position:absolute;left:7029;top:3297;width:4544;height:2" coordorigin="7029,3297" coordsize="4544,2">
              <v:shape style="position:absolute;left:7029;top:3297;width:4544;height:2" coordorigin="7029,3297" coordsize="4544,0" path="m7029,3297l11573,3297e" filled="f" stroked="t" strokeweight=".70998pt" strokecolor="#646464">
                <v:path arrowok="t"/>
              </v:shape>
            </v:group>
            <v:group style="position:absolute;left:3853;top:3280;width:2;height:267" coordorigin="3853,3280" coordsize="2,267">
              <v:shape style="position:absolute;left:3853;top:3280;width:2;height:267" coordorigin="3853,3280" coordsize="0,267" path="m3853,3547l3853,3280e" filled="f" stroked="t" strokeweight=".70998pt" strokecolor="#4B4B4B">
                <v:path arrowok="t"/>
              </v:shape>
            </v:group>
            <v:group style="position:absolute;left:7123;top:3289;width:2;height:257" coordorigin="7123,3289" coordsize="2,257">
              <v:shape style="position:absolute;left:7123;top:3289;width:2;height:257" coordorigin="7123,3289" coordsize="0,257" path="m7123,3547l7123,3289e" filled="f" stroked="t" strokeweight=".47332pt" strokecolor="#545454">
                <v:path arrowok="t"/>
              </v:shape>
            </v:group>
            <v:group style="position:absolute;left:3858;top:3490;width:2;height:272" coordorigin="3858,3490" coordsize="2,272">
              <v:shape style="position:absolute;left:3858;top:3490;width:2;height:272" coordorigin="3858,3490" coordsize="0,272" path="m3858,3761l3858,3490e" filled="f" stroked="t" strokeweight=".47332pt" strokecolor="#444444">
                <v:path arrowok="t"/>
              </v:shape>
            </v:group>
            <v:group style="position:absolute;left:3848;top:3740;width:2982;height:2" coordorigin="3848,3740" coordsize="2982,2">
              <v:shape style="position:absolute;left:3848;top:3740;width:2982;height:2" coordorigin="3848,3740" coordsize="2982,0" path="m3848,3740l6830,3740e" filled="f" stroked="t" strokeweight=".70998pt" strokecolor="#747474">
                <v:path arrowok="t"/>
              </v:shape>
            </v:group>
            <v:group style="position:absolute;left:6451;top:3738;width:587;height:2" coordorigin="6451,3738" coordsize="587,2">
              <v:shape style="position:absolute;left:6451;top:3738;width:587;height:2" coordorigin="6451,3738" coordsize="587,0" path="m6451,3738l7038,3738e" filled="f" stroked="t" strokeweight=".47332pt" strokecolor="#AFAFAF">
                <v:path arrowok="t"/>
              </v:shape>
            </v:group>
            <v:group style="position:absolute;left:7114;top:3733;width:2035;height:2" coordorigin="7114,3733" coordsize="2035,2">
              <v:shape style="position:absolute;left:7114;top:3733;width:2035;height:2" coordorigin="7114,3733" coordsize="2035,0" path="m7114,3733l9149,3733e" filled="f" stroked="t" strokeweight=".23666pt" strokecolor="#777777">
                <v:path arrowok="t"/>
              </v:shape>
            </v:group>
            <v:group style="position:absolute;left:9149;top:3733;width:1803;height:2" coordorigin="9149,3733" coordsize="1803,2">
              <v:shape style="position:absolute;left:9149;top:3733;width:1803;height:2" coordorigin="9149,3733" coordsize="1803,0" path="m9149,3733l10953,3733e" filled="f" stroked="t" strokeweight=".23666pt" strokecolor="#000000">
                <v:path arrowok="t"/>
              </v:shape>
            </v:group>
            <v:group style="position:absolute;left:10953;top:3733;width:625;height:2" coordorigin="10953,3733" coordsize="625,2">
              <v:shape style="position:absolute;left:10953;top:3733;width:625;height:2" coordorigin="10953,3733" coordsize="625,0" path="m10953,3733l11577,3733e" filled="f" stroked="t" strokeweight=".23666pt" strokecolor="#777777">
                <v:path arrowok="t"/>
              </v:shape>
            </v:group>
            <v:group style="position:absolute;left:421;top:4043;width:147;height:2" coordorigin="421,4043" coordsize="147,2">
              <v:shape style="position:absolute;left:421;top:4043;width:147;height:2" coordorigin="421,4043" coordsize="147,0" path="m421,4043l568,4043e" filled="f" stroked="t" strokeweight=".47332pt" strokecolor="#484848">
                <v:path arrowok="t"/>
              </v:shape>
            </v:group>
            <v:group style="position:absolute;left:511;top:4047;width:3375;height:2" coordorigin="511,4047" coordsize="3375,2">
              <v:shape style="position:absolute;left:511;top:4047;width:3375;height:2" coordorigin="511,4047" coordsize="3375,0" path="m511,4047l3886,4047e" filled="f" stroked="t" strokeweight=".70998pt" strokecolor="#646464">
                <v:path arrowok="t"/>
              </v:shape>
            </v:group>
            <v:group style="position:absolute;left:3858;top:3704;width:2;height:358" coordorigin="3858,3704" coordsize="2,358">
              <v:shape style="position:absolute;left:3858;top:3704;width:2;height:358" coordorigin="3858,3704" coordsize="0,358" path="m3858,4062l3858,3704e" filled="f" stroked="t" strokeweight=".94664pt" strokecolor="#545454">
                <v:path arrowok="t"/>
              </v:shape>
            </v:group>
            <v:group style="position:absolute;left:3332;top:4047;width:1690;height:2" coordorigin="3332,4047" coordsize="1690,2">
              <v:shape style="position:absolute;left:3332;top:4047;width:1690;height:2" coordorigin="3332,4047" coordsize="1690,0" path="m3332,4047l5022,4047e" filled="f" stroked="t" strokeweight="1.1833pt" strokecolor="#444444">
                <v:path arrowok="t"/>
              </v:shape>
            </v:group>
            <v:group style="position:absolute;left:4965;top:4047;width:582;height:2" coordorigin="4965,4047" coordsize="582,2">
              <v:shape style="position:absolute;left:4965;top:4047;width:582;height:2" coordorigin="4965,4047" coordsize="582,0" path="m4965,4047l5547,4047e" filled="f" stroked="t" strokeweight=".94664pt" strokecolor="#2B2B2B">
                <v:path arrowok="t"/>
              </v:shape>
            </v:group>
            <v:group style="position:absolute;left:5491;top:4052;width:5921;height:2" coordorigin="5491,4052" coordsize="5921,2">
              <v:shape style="position:absolute;left:5491;top:4052;width:5921;height:2" coordorigin="5491,4052" coordsize="5921,0" path="m5491,4052l11412,4052e" filled="f" stroked="t" strokeweight=".70998pt" strokecolor="#5B5B5B">
                <v:path arrowok="t"/>
              </v:shape>
            </v:group>
            <v:group style="position:absolute;left:6049;top:4055;width:355;height:2" coordorigin="6049,4055" coordsize="355,2">
              <v:shape style="position:absolute;left:6049;top:4055;width:355;height:2" coordorigin="6049,4055" coordsize="355,0" path="m6049,4055l6404,4055e" filled="f" stroked="t" strokeweight="1.1833pt" strokecolor="#707070">
                <v:path arrowok="t"/>
              </v:shape>
            </v:group>
            <v:group style="position:absolute;left:7126;top:3485;width:2;height:582" coordorigin="7126,3485" coordsize="2,582">
              <v:shape style="position:absolute;left:7126;top:3485;width:2;height:582" coordorigin="7126,3485" coordsize="0,582" path="m7126,4067l7126,3485e" filled="f" stroked="t" strokeweight=".94664pt" strokecolor="#676767">
                <v:path arrowok="t"/>
              </v:shape>
            </v:group>
            <v:group style="position:absolute;left:10924;top:4057;width:648;height:2" coordorigin="10924,4057" coordsize="648,2">
              <v:shape style="position:absolute;left:10924;top:4057;width:648;height:2" coordorigin="10924,4057" coordsize="648,0" path="m10924,4057l11573,4057e" filled="f" stroked="t" strokeweight=".94664pt" strokecolor="#7C7C7C">
                <v:path arrowok="t"/>
              </v:shape>
            </v:group>
            <v:group style="position:absolute;left:417;top:4324;width:4672;height:2" coordorigin="417,4324" coordsize="4672,2">
              <v:shape style="position:absolute;left:417;top:4324;width:4672;height:2" coordorigin="417,4324" coordsize="4672,0" path="m417,4324l5088,4324e" filled="f" stroked="t" strokeweight=".70998pt" strokecolor="#606060">
                <v:path arrowok="t"/>
              </v:shape>
            </v:group>
            <v:group style="position:absolute;left:426;top:4005;width:2;height:1750" coordorigin="426,4005" coordsize="2,1750">
              <v:shape style="position:absolute;left:426;top:4005;width:2;height:1750" coordorigin="426,4005" coordsize="0,1750" path="m426,5754l426,4005e" filled="f" stroked="t" strokeweight=".94664pt" strokecolor="#5B5B5B">
                <v:path arrowok="t"/>
              </v:shape>
            </v:group>
            <v:group style="position:absolute;left:4965;top:4329;width:582;height:2" coordorigin="4965,4329" coordsize="582,2">
              <v:shape style="position:absolute;left:4965;top:4329;width:582;height:2" coordorigin="4965,4329" coordsize="582,0" path="m4965,4329l5547,4329e" filled="f" stroked="t" strokeweight=".47332pt" strokecolor="#484848">
                <v:path arrowok="t"/>
              </v:shape>
            </v:group>
            <v:group style="position:absolute;left:5491;top:4331;width:6063;height:2" coordorigin="5491,4331" coordsize="6063,2">
              <v:shape style="position:absolute;left:5491;top:4331;width:6063;height:2" coordorigin="5491,4331" coordsize="6063,0" path="m5491,4331l11554,4331e" filled="f" stroked="t" strokeweight=".70998pt" strokecolor="#646464">
                <v:path arrowok="t"/>
              </v:shape>
            </v:group>
            <v:group style="position:absolute;left:9589;top:4334;width:265;height:2" coordorigin="9589,4334" coordsize="265,2">
              <v:shape style="position:absolute;left:9589;top:4334;width:265;height:2" coordorigin="9589,4334" coordsize="265,0" path="m9589,4334l9855,4334e" filled="f" stroked="t" strokeweight=".47332pt" strokecolor="#383838">
                <v:path arrowok="t"/>
              </v:shape>
            </v:group>
            <v:group style="position:absolute;left:10020;top:4334;width:1557;height:2" coordorigin="10020,4334" coordsize="1557,2">
              <v:shape style="position:absolute;left:10020;top:4334;width:1557;height:2" coordorigin="10020,4334" coordsize="1557,0" path="m10020,4334l11577,4334e" filled="f" stroked="t" strokeweight=".70998pt" strokecolor="#777777">
                <v:path arrowok="t"/>
              </v:shape>
            </v:group>
            <v:group style="position:absolute;left:10768;top:4334;width:213;height:2" coordorigin="10768,4334" coordsize="213,2">
              <v:shape style="position:absolute;left:10768;top:4334;width:213;height:2" coordorigin="10768,4334" coordsize="213,0" path="m10768,4334l10981,4334e" filled="f" stroked="t" strokeweight=".47332pt" strokecolor="#676767">
                <v:path arrowok="t"/>
              </v:shape>
            </v:group>
            <v:group style="position:absolute;left:2461;top:4572;width:8364;height:2" coordorigin="2461,4572" coordsize="8364,2">
              <v:shape style="position:absolute;left:2461;top:4572;width:8364;height:2" coordorigin="2461,4572" coordsize="8364,0" path="m2461,4572l10825,4572e" filled="f" stroked="t" strokeweight=".70998pt" strokecolor="#5B5B5B">
                <v:path arrowok="t"/>
              </v:shape>
            </v:group>
            <v:group style="position:absolute;left:6451;top:4572;width:369;height:2" coordorigin="6451,4572" coordsize="369,2">
              <v:shape style="position:absolute;left:6451;top:4572;width:369;height:2" coordorigin="6451,4572" coordsize="369,0" path="m6451,4572l6821,4572e" filled="f" stroked="t" strokeweight=".47332pt" strokecolor="#3F3F3F">
                <v:path arrowok="t"/>
              </v:shape>
            </v:group>
            <v:group style="position:absolute;left:7398;top:4574;width:478;height:2" coordorigin="7398,4574" coordsize="478,2">
              <v:shape style="position:absolute;left:7398;top:4574;width:478;height:2" coordorigin="7398,4574" coordsize="478,0" path="m7398,4574l7876,4574e" filled="f" stroked="t" strokeweight=".47332pt" strokecolor="#484848">
                <v:path arrowok="t"/>
              </v:shape>
            </v:group>
            <v:group style="position:absolute;left:8558;top:4574;width:620;height:2" coordorigin="8558,4574" coordsize="620,2">
              <v:shape style="position:absolute;left:8558;top:4574;width:620;height:2" coordorigin="8558,4574" coordsize="620,0" path="m8558,4574l9178,4574e" filled="f" stroked="t" strokeweight=".47332pt" strokecolor="#4F4F4F">
                <v:path arrowok="t"/>
              </v:shape>
            </v:group>
            <v:group style="position:absolute;left:9798;top:4574;width:279;height:2" coordorigin="9798,4574" coordsize="279,2">
              <v:shape style="position:absolute;left:9798;top:4574;width:279;height:2" coordorigin="9798,4574" coordsize="279,0" path="m9798,4574l10077,4574e" filled="f" stroked="t" strokeweight=".47332pt" strokecolor="#545454">
                <v:path arrowok="t"/>
              </v:shape>
            </v:group>
            <v:group style="position:absolute;left:10768;top:4572;width:213;height:2" coordorigin="10768,4572" coordsize="213,2">
              <v:shape style="position:absolute;left:10768;top:4572;width:213;height:2" coordorigin="10768,4572" coordsize="213,0" path="m10768,4572l10981,4572e" filled="f" stroked="t" strokeweight=".47332pt" strokecolor="#545454">
                <v:path arrowok="t"/>
              </v:shape>
            </v:group>
            <v:group style="position:absolute;left:9968;top:4572;width:1609;height:2" coordorigin="9968,4572" coordsize="1609,2">
              <v:shape style="position:absolute;left:9968;top:4572;width:1609;height:2" coordorigin="9968,4572" coordsize="1609,0" path="m9968,4572l11577,4572e" filled="f" stroked="t" strokeweight=".70998pt" strokecolor="#707070">
                <v:path arrowok="t"/>
              </v:shape>
            </v:group>
            <v:group style="position:absolute;left:2473;top:4038;width:2;height:11823" coordorigin="2473,4038" coordsize="2,11823">
              <v:shape style="position:absolute;left:2473;top:4038;width:2;height:11823" coordorigin="2473,4038" coordsize="0,11823" path="m2473,15861l2473,4038e" filled="f" stroked="t" strokeweight=".70998pt" strokecolor="#575757">
                <v:path arrowok="t"/>
              </v:shape>
            </v:group>
            <v:group style="position:absolute;left:4979;top:4558;width:2;height:281" coordorigin="4979,4558" coordsize="2,281">
              <v:shape style="position:absolute;left:4979;top:4558;width:2;height:281" coordorigin="4979,4558" coordsize="0,281" path="m4979,4839l4979,4558e" filled="f" stroked="t" strokeweight=".70998pt" strokecolor="#4B4B4B">
                <v:path arrowok="t"/>
              </v:shape>
            </v:group>
            <v:group style="position:absolute;left:4975;top:4815;width:6584;height:2" coordorigin="4975,4815" coordsize="6584,2">
              <v:shape style="position:absolute;left:4975;top:4815;width:6584;height:2" coordorigin="4975,4815" coordsize="6584,0" path="m4975,4815l11558,4815e" filled="f" stroked="t" strokeweight=".70998pt" strokecolor="#747474">
                <v:path arrowok="t"/>
              </v:shape>
            </v:group>
            <v:group style="position:absolute;left:7067;top:4815;width:388;height:2" coordorigin="7067,4815" coordsize="388,2">
              <v:shape style="position:absolute;left:7067;top:4815;width:388;height:2" coordorigin="7067,4815" coordsize="388,0" path="m7067,4815l7455,4815e" filled="f" stroked="t" strokeweight=".47332pt" strokecolor="#5B5B5B">
                <v:path arrowok="t"/>
              </v:shape>
            </v:group>
            <v:group style="position:absolute;left:7857;top:4567;width:2;height:253" coordorigin="7857,4567" coordsize="2,253">
              <v:shape style="position:absolute;left:7857;top:4567;width:2;height:253" coordorigin="7857,4567" coordsize="0,253" path="m7857,4820l7857,4567e" filled="f" stroked="t" strokeweight=".94664pt" strokecolor="#606060">
                <v:path arrowok="t"/>
              </v:shape>
            </v:group>
            <v:group style="position:absolute;left:10020;top:4815;width:928;height:2" coordorigin="10020,4815" coordsize="928,2">
              <v:shape style="position:absolute;left:10020;top:4815;width:928;height:2" coordorigin="10020,4815" coordsize="928,0" path="m10020,4815l10948,4815e" filled="f" stroked="t" strokeweight=".70998pt" strokecolor="#878787">
                <v:path arrowok="t"/>
              </v:shape>
            </v:group>
            <v:group style="position:absolute;left:10924;top:4815;width:653;height:2" coordorigin="10924,4815" coordsize="653,2">
              <v:shape style="position:absolute;left:10924;top:4815;width:653;height:2" coordorigin="10924,4815" coordsize="653,0" path="m10924,4815l11577,4815e" filled="f" stroked="t" strokeweight=".47332pt" strokecolor="#909090">
                <v:path arrowok="t"/>
              </v:shape>
            </v:group>
            <v:group style="position:absolute;left:4979;top:4782;width:2;height:291" coordorigin="4979,4782" coordsize="2,291">
              <v:shape style="position:absolute;left:4979;top:4782;width:2;height:291" coordorigin="4979,4782" coordsize="0,291" path="m4979,5072l4979,4782e" filled="f" stroked="t" strokeweight=".47332pt" strokecolor="#343434">
                <v:path arrowok="t"/>
              </v:shape>
            </v:group>
            <v:group style="position:absolute;left:4975;top:5056;width:6579;height:2" coordorigin="4975,5056" coordsize="6579,2">
              <v:shape style="position:absolute;left:4975;top:5056;width:6579;height:2" coordorigin="4975,5056" coordsize="6579,0" path="m4975,5056l11554,5056e" filled="f" stroked="t" strokeweight=".70998pt" strokecolor="#6B6B6B">
                <v:path arrowok="t"/>
              </v:shape>
            </v:group>
            <v:group style="position:absolute;left:9504;top:5058;width:350;height:2" coordorigin="9504,5058" coordsize="350,2">
              <v:shape style="position:absolute;left:9504;top:5058;width:350;height:2" coordorigin="9504,5058" coordsize="350,0" path="m9504,5058l9855,5058e" filled="f" stroked="t" strokeweight=".47332pt" strokecolor="#4F4F4F">
                <v:path arrowok="t"/>
              </v:shape>
            </v:group>
            <v:group style="position:absolute;left:10872;top:5058;width:710;height:2" coordorigin="10872,5058" coordsize="710,2">
              <v:shape style="position:absolute;left:10872;top:5058;width:710;height:2" coordorigin="10872,5058" coordsize="710,0" path="m10872,5058l11582,5058e" filled="f" stroked="t" strokeweight=".94664pt" strokecolor="#878787">
                <v:path arrowok="t"/>
              </v:shape>
            </v:group>
            <v:group style="position:absolute;left:2471;top:4038;width:2;height:6979" coordorigin="2471,4038" coordsize="2,6979">
              <v:shape style="position:absolute;left:2471;top:4038;width:2;height:6979" coordorigin="2471,4038" coordsize="0,6979" path="m2471,11017l2471,4038e" filled="f" stroked="t" strokeweight=".70998pt" strokecolor="#575757">
                <v:path arrowok="t"/>
              </v:shape>
            </v:group>
            <v:group style="position:absolute;left:4970;top:5297;width:2542;height:2" coordorigin="4970,5297" coordsize="2542,2">
              <v:shape style="position:absolute;left:4970;top:5297;width:2542;height:2" coordorigin="4970,5297" coordsize="2542,0" path="m4970,5297l7512,5297e" filled="f" stroked="t" strokeweight=".70998pt" strokecolor="#575757">
                <v:path arrowok="t"/>
              </v:shape>
            </v:group>
            <v:group style="position:absolute;left:7398;top:5297;width:478;height:2" coordorigin="7398,5297" coordsize="478,2">
              <v:shape style="position:absolute;left:7398;top:5297;width:478;height:2" coordorigin="7398,5297" coordsize="478,0" path="m7398,5297l7876,5297e" filled="f" stroked="t" strokeweight=".47332pt" strokecolor="#3F3F3F">
                <v:path arrowok="t"/>
              </v:shape>
            </v:group>
            <v:group style="position:absolute;left:7819;top:5297;width:1358;height:2" coordorigin="7819,5297" coordsize="1358,2">
              <v:shape style="position:absolute;left:7819;top:5297;width:1358;height:2" coordorigin="7819,5297" coordsize="1358,0" path="m7819,5297l9178,5297e" filled="f" stroked="t" strokeweight=".70998pt" strokecolor="#575757">
                <v:path arrowok="t"/>
              </v:shape>
            </v:group>
            <v:group style="position:absolute;left:8917;top:5299;width:729;height:2" coordorigin="8917,5299" coordsize="729,2">
              <v:shape style="position:absolute;left:8917;top:5299;width:729;height:2" coordorigin="8917,5299" coordsize="729,0" path="m8917,5299l9646,5299e" filled="f" stroked="t" strokeweight=".94664pt" strokecolor="#6B6B6B">
                <v:path arrowok="t"/>
              </v:shape>
            </v:group>
            <v:group style="position:absolute;left:9589;top:5297;width:265;height:2" coordorigin="9589,5297" coordsize="265,2">
              <v:shape style="position:absolute;left:9589;top:5297;width:265;height:2" coordorigin="9589,5297" coordsize="265,0" path="m9589,5297l9855,5297e" filled="f" stroked="t" strokeweight=".47332pt" strokecolor="#3F3F3F">
                <v:path arrowok="t"/>
              </v:shape>
            </v:group>
            <v:group style="position:absolute;left:9798;top:5297;width:1027;height:2" coordorigin="9798,5297" coordsize="1027,2">
              <v:shape style="position:absolute;left:9798;top:5297;width:1027;height:2" coordorigin="9798,5297" coordsize="1027,0" path="m9798,5297l10825,5297e" filled="f" stroked="t" strokeweight=".70998pt" strokecolor="#606060">
                <v:path arrowok="t"/>
              </v:shape>
            </v:group>
            <v:group style="position:absolute;left:10768;top:5297;width:213;height:2" coordorigin="10768,5297" coordsize="213,2">
              <v:shape style="position:absolute;left:10768;top:5297;width:213;height:2" coordorigin="10768,5297" coordsize="213,0" path="m10768,5297l10981,5297e" filled="f" stroked="t" strokeweight=".47332pt" strokecolor="#646464">
                <v:path arrowok="t"/>
              </v:shape>
            </v:group>
            <v:group style="position:absolute;left:10910;top:5297;width:672;height:2" coordorigin="10910,5297" coordsize="672,2">
              <v:shape style="position:absolute;left:10910;top:5297;width:672;height:2" coordorigin="10910,5297" coordsize="672,0" path="m10910,5297l11582,5297e" filled="f" stroked="t" strokeweight=".94664pt" strokecolor="#7C7C7C">
                <v:path arrowok="t"/>
              </v:shape>
            </v:group>
            <v:group style="position:absolute;left:431;top:5258;width:2;height:496" coordorigin="431,5258" coordsize="2,496">
              <v:shape style="position:absolute;left:431;top:5258;width:2;height:496" coordorigin="431,5258" coordsize="0,496" path="m431,5754l431,5258e" filled="f" stroked="t" strokeweight=".47332pt" strokecolor="#3B3B3B">
                <v:path arrowok="t"/>
              </v:shape>
            </v:group>
            <v:group style="position:absolute;left:2461;top:5535;width:1117;height:2" coordorigin="2461,5535" coordsize="1117,2">
              <v:shape style="position:absolute;left:2461;top:5535;width:1117;height:2" coordorigin="2461,5535" coordsize="1117,0" path="m2461,5535l3578,5535e" filled="f" stroked="t" strokeweight=".70998pt" strokecolor="#606060">
                <v:path arrowok="t"/>
              </v:shape>
            </v:group>
            <v:group style="position:absolute;left:3522;top:5535;width:355;height:2" coordorigin="3522,5535" coordsize="355,2">
              <v:shape style="position:absolute;left:3522;top:5535;width:355;height:2" coordorigin="3522,5535" coordsize="355,0" path="m3522,5535l3876,5535e" filled="f" stroked="t" strokeweight=".47332pt" strokecolor="#4F4F4F">
                <v:path arrowok="t"/>
              </v:shape>
            </v:group>
            <v:group style="position:absolute;left:3820;top:5535;width:838;height:2" coordorigin="3820,5535" coordsize="838,2">
              <v:shape style="position:absolute;left:3820;top:5535;width:838;height:2" coordorigin="3820,5535" coordsize="838,0" path="m3820,5535l4657,5535e" filled="f" stroked="t" strokeweight=".70998pt" strokecolor="#5B5B5B">
                <v:path arrowok="t"/>
              </v:shape>
            </v:group>
            <v:group style="position:absolute;left:4601;top:5535;width:464;height:2" coordorigin="4601,5535" coordsize="464,2">
              <v:shape style="position:absolute;left:4601;top:5535;width:464;height:2" coordorigin="4601,5535" coordsize="464,0" path="m4601,5535l5065,5535e" filled="f" stroked="t" strokeweight=".47332pt" strokecolor="#444444">
                <v:path arrowok="t"/>
              </v:shape>
            </v:group>
            <v:group style="position:absolute;left:4979;top:5015;width:2;height:567" coordorigin="4979,5015" coordsize="2,567">
              <v:shape style="position:absolute;left:4979;top:5015;width:2;height:567" coordorigin="4979,5015" coordsize="0,567" path="m4979,5583l4979,5015e" filled="f" stroked="t" strokeweight=".94664pt" strokecolor="#606060">
                <v:path arrowok="t"/>
              </v:shape>
            </v:group>
            <v:group style="position:absolute;left:4960;top:5537;width:5973;height:2" coordorigin="4960,5537" coordsize="5973,2">
              <v:shape style="position:absolute;left:4960;top:5537;width:5973;height:2" coordorigin="4960,5537" coordsize="5973,0" path="m4960,5537l10934,5537e" filled="f" stroked="t" strokeweight=".70998pt" strokecolor="#5B5B5B">
                <v:path arrowok="t"/>
              </v:shape>
            </v:group>
            <v:group style="position:absolute;left:10768;top:5535;width:809;height:2" coordorigin="10768,5535" coordsize="809,2">
              <v:shape style="position:absolute;left:10768;top:5535;width:809;height:2" coordorigin="10768,5535" coordsize="809,0" path="m10768,5535l11577,5535e" filled="f" stroked="t" strokeweight=".70998pt" strokecolor="#747474">
                <v:path arrowok="t"/>
              </v:shape>
            </v:group>
            <v:group style="position:absolute;left:11573;top:1945;width:2;height:3637" coordorigin="11573,1945" coordsize="2,3637">
              <v:shape style="position:absolute;left:11573;top:1945;width:2;height:3637" coordorigin="11573,1945" coordsize="0,3637" path="m11573,5583l11573,1945e" filled="f" stroked="t" strokeweight=".47332pt" strokecolor="#676767">
                <v:path arrowok="t"/>
              </v:shape>
            </v:group>
            <v:group style="position:absolute;left:421;top:5776;width:8756;height:2" coordorigin="421,5776" coordsize="8756,2">
              <v:shape style="position:absolute;left:421;top:5776;width:8756;height:2" coordorigin="421,5776" coordsize="8756,0" path="m421,5776l9178,5776e" filled="f" stroked="t" strokeweight=".70998pt" strokecolor="#575757">
                <v:path arrowok="t"/>
              </v:shape>
            </v:group>
            <v:group style="position:absolute;left:715;top:5773;width:450;height:2" coordorigin="715,5773" coordsize="450,2">
              <v:shape style="position:absolute;left:715;top:5773;width:450;height:2" coordorigin="715,5773" coordsize="450,0" path="m715,5773l1164,5773e" filled="f" stroked="t" strokeweight=".47332pt" strokecolor="#4B4B4B">
                <v:path arrowok="t"/>
              </v:shape>
            </v:group>
            <v:group style="position:absolute;left:4979;top:5511;width:2;height:291" coordorigin="4979,5511" coordsize="2,291">
              <v:shape style="position:absolute;left:4979;top:5511;width:2;height:291" coordorigin="4979,5511" coordsize="0,291" path="m4979,5802l4979,5511e" filled="f" stroked="t" strokeweight=".70998pt" strokecolor="#444444">
                <v:path arrowok="t"/>
              </v:shape>
            </v:group>
            <v:group style="position:absolute;left:9121;top:5778;width:246;height:2" coordorigin="9121,5778" coordsize="246,2">
              <v:shape style="position:absolute;left:9121;top:5778;width:246;height:2" coordorigin="9121,5778" coordsize="246,0" path="m9121,5778l9367,5778e" filled="f" stroked="t" strokeweight=".47332pt" strokecolor="#2F2F2F">
                <v:path arrowok="t"/>
              </v:shape>
            </v:group>
            <v:group style="position:absolute;left:9310;top:5778;width:1671;height:2" coordorigin="9310,5778" coordsize="1671,2">
              <v:shape style="position:absolute;left:9310;top:5778;width:1671;height:2" coordorigin="9310,5778" coordsize="1671,0" path="m9310,5778l10981,5778e" filled="f" stroked="t" strokeweight=".70998pt" strokecolor="#606060">
                <v:path arrowok="t"/>
              </v:shape>
            </v:group>
            <v:group style="position:absolute;left:10924;top:5778;width:658;height:2" coordorigin="10924,5778" coordsize="658,2">
              <v:shape style="position:absolute;left:10924;top:5778;width:658;height:2" coordorigin="10924,5778" coordsize="658,0" path="m10924,5778l11582,5778e" filled="f" stroked="t" strokeweight=".47332pt" strokecolor="#676767">
                <v:path arrowok="t"/>
              </v:shape>
            </v:group>
            <v:group style="position:absolute;left:4984;top:5730;width:2;height:348" coordorigin="4984,5730" coordsize="2,348">
              <v:shape style="position:absolute;left:4984;top:5730;width:2;height:348" coordorigin="4984,5730" coordsize="0,348" path="m4984,6078l4984,5730e" filled="f" stroked="t" strokeweight=".70998pt" strokecolor="#484848">
                <v:path arrowok="t"/>
              </v:shape>
            </v:group>
            <v:group style="position:absolute;left:7862;top:5769;width:2;height:505" coordorigin="7862,5769" coordsize="2,505">
              <v:shape style="position:absolute;left:7862;top:5769;width:2;height:505" coordorigin="7862,5769" coordsize="0,505" path="m7862,6274l7862,5769e" filled="f" stroked="t" strokeweight=".94664pt" strokecolor="#575757">
                <v:path arrowok="t"/>
              </v:shape>
            </v:group>
            <v:group style="position:absolute;left:426;top:5945;width:2;height:620" coordorigin="426,5945" coordsize="2,620">
              <v:shape style="position:absolute;left:426;top:5945;width:2;height:620" coordorigin="426,5945" coordsize="0,620" path="m426,6565l426,5945e" filled="f" stroked="t" strokeweight=".94664pt" strokecolor="#676767">
                <v:path arrowok="t"/>
              </v:shape>
            </v:group>
            <v:group style="position:absolute;left:2461;top:6248;width:3862;height:2" coordorigin="2461,6248" coordsize="3862,2">
              <v:shape style="position:absolute;left:2461;top:6248;width:3862;height:2" coordorigin="2461,6248" coordsize="3862,0" path="m2461,6248l6324,6248e" filled="f" stroked="t" strokeweight=".70998pt" strokecolor="#575757">
                <v:path arrowok="t"/>
              </v:shape>
            </v:group>
            <v:group style="position:absolute;left:4982;top:5950;width:2;height:543" coordorigin="4982,5950" coordsize="2,543">
              <v:shape style="position:absolute;left:4982;top:5950;width:2;height:543" coordorigin="4982,5950" coordsize="0,543" path="m4982,6493l4982,5950e" filled="f" stroked="t" strokeweight=".94664pt" strokecolor="#5B5B5B">
                <v:path arrowok="t"/>
              </v:shape>
            </v:group>
            <v:group style="position:absolute;left:6267;top:6245;width:241;height:2" coordorigin="6267,6245" coordsize="241,2">
              <v:shape style="position:absolute;left:6267;top:6245;width:241;height:2" coordorigin="6267,6245" coordsize="241,0" path="m6267,6245l6508,6245e" filled="f" stroked="t" strokeweight=".47332pt" strokecolor="#383838">
                <v:path arrowok="t"/>
              </v:shape>
            </v:group>
            <v:group style="position:absolute;left:6451;top:6248;width:4941;height:2" coordorigin="6451,6248" coordsize="4941,2">
              <v:shape style="position:absolute;left:6451;top:6248;width:4941;height:2" coordorigin="6451,6248" coordsize="4941,0" path="m6451,6248l11393,6248e" filled="f" stroked="t" strokeweight=".70998pt" strokecolor="#5B5B5B">
                <v:path arrowok="t"/>
              </v:shape>
            </v:group>
            <v:group style="position:absolute;left:9310;top:6248;width:336;height:2" coordorigin="9310,6248" coordsize="336,2">
              <v:shape style="position:absolute;left:9310;top:6248;width:336;height:2" coordorigin="9310,6248" coordsize="336,0" path="m9310,6248l9646,6248e" filled="f" stroked="t" strokeweight=".47332pt" strokecolor="#484848">
                <v:path arrowok="t"/>
              </v:shape>
            </v:group>
            <v:group style="position:absolute;left:10631;top:6248;width:951;height:2" coordorigin="10631,6248" coordsize="951,2">
              <v:shape style="position:absolute;left:10631;top:6248;width:951;height:2" coordorigin="10631,6248" coordsize="951,0" path="m10631,6248l11582,6248e" filled="f" stroked="t" strokeweight=".70998pt" strokecolor="#747474">
                <v:path arrowok="t"/>
              </v:shape>
            </v:group>
            <v:group style="position:absolute;left:11577;top:6021;width:2;height:253" coordorigin="11577,6021" coordsize="2,253">
              <v:shape style="position:absolute;left:11577;top:6021;width:2;height:253" coordorigin="11577,6021" coordsize="0,253" path="m11577,6274l11577,6021e" filled="f" stroked="t" strokeweight=".47332pt" strokecolor="#545454">
                <v:path arrowok="t"/>
              </v:shape>
            </v:group>
            <v:group style="position:absolute;left:2461;top:6486;width:9126;height:2" coordorigin="2461,6486" coordsize="9126,2">
              <v:shape style="position:absolute;left:2461;top:6486;width:9126;height:2" coordorigin="2461,6486" coordsize="9126,0" path="m2461,6486l11587,6486e" filled="f" stroked="t" strokeweight=".70998pt" strokecolor="#606060">
                <v:path arrowok="t"/>
              </v:shape>
            </v:group>
            <v:group style="position:absolute;left:7862;top:6202;width:2;height:291" coordorigin="7862,6202" coordsize="2,291">
              <v:shape style="position:absolute;left:7862;top:6202;width:2;height:291" coordorigin="7862,6202" coordsize="0,291" path="m7862,6493l7862,6202e" filled="f" stroked="t" strokeweight=".47332pt" strokecolor="#383838">
                <v:path arrowok="t"/>
              </v:shape>
            </v:group>
            <v:group style="position:absolute;left:10711;top:6486;width:383;height:2" coordorigin="10711,6486" coordsize="383,2">
              <v:shape style="position:absolute;left:10711;top:6486;width:383;height:2" coordorigin="10711,6486" coordsize="383,0" path="m10711,6486l11095,6486e" filled="f" stroked="t" strokeweight=".94664pt" strokecolor="#808080">
                <v:path arrowok="t"/>
              </v:shape>
            </v:group>
            <v:group style="position:absolute;left:11577;top:6202;width:2;height:572" coordorigin="11577,6202" coordsize="2,572">
              <v:shape style="position:absolute;left:11577;top:6202;width:2;height:572" coordorigin="11577,6202" coordsize="0,572" path="m11577,6774l11577,6202e" filled="f" stroked="t" strokeweight=".94664pt" strokecolor="#6B6B6B">
                <v:path arrowok="t"/>
              </v:shape>
            </v:group>
            <v:group style="position:absolute;left:421;top:6720;width:1392;height:2" coordorigin="421,6720" coordsize="1392,2">
              <v:shape style="position:absolute;left:421;top:6720;width:1392;height:2" coordorigin="421,6720" coordsize="1392,0" path="m421,6720l1813,6720e" filled="f" stroked="t" strokeweight=".70998pt" strokecolor="#777777">
                <v:path arrowok="t"/>
              </v:shape>
            </v:group>
            <v:group style="position:absolute;left:1321;top:6724;width:10266;height:2" coordorigin="1321,6724" coordsize="10266,2">
              <v:shape style="position:absolute;left:1321;top:6724;width:10266;height:2" coordorigin="1321,6724" coordsize="10266,0" path="m1321,6724l11587,6724e" filled="f" stroked="t" strokeweight=".70998pt" strokecolor="#646464">
                <v:path arrowok="t"/>
              </v:shape>
            </v:group>
            <v:group style="position:absolute;left:5491;top:6724;width:355;height:2" coordorigin="5491,6724" coordsize="355,2">
              <v:shape style="position:absolute;left:5491;top:6724;width:355;height:2" coordorigin="5491,6724" coordsize="355,0" path="m5491,6724l5846,6724e" filled="f" stroked="t" strokeweight=".47332pt" strokecolor="#444444">
                <v:path arrowok="t"/>
              </v:shape>
            </v:group>
            <v:group style="position:absolute;left:9589;top:6727;width:265;height:2" coordorigin="9589,6727" coordsize="265,2">
              <v:shape style="position:absolute;left:9589;top:6727;width:265;height:2" coordorigin="9589,6727" coordsize="265,0" path="m9589,6727l9855,6727e" filled="f" stroked="t" strokeweight=".47332pt" strokecolor="#545454">
                <v:path arrowok="t"/>
              </v:shape>
            </v:group>
            <v:group style="position:absolute;left:9779;top:6724;width:1311;height:2" coordorigin="9779,6724" coordsize="1311,2">
              <v:shape style="position:absolute;left:9779;top:6724;width:1311;height:2" coordorigin="9779,6724" coordsize="1311,0" path="m9779,6724l11090,6724e" filled="f" stroked="t" strokeweight=".94664pt" strokecolor="#777777">
                <v:path arrowok="t"/>
              </v:shape>
            </v:group>
            <v:group style="position:absolute;left:11577;top:6679;width:2;height:343" coordorigin="11577,6679" coordsize="2,343">
              <v:shape style="position:absolute;left:11577;top:6679;width:2;height:343" coordorigin="11577,6679" coordsize="0,343" path="m11577,7022l11577,6679e" filled="f" stroked="t" strokeweight=".47332pt" strokecolor="#606060">
                <v:path arrowok="t"/>
              </v:shape>
            </v:group>
            <v:group style="position:absolute;left:417;top:7194;width:1396;height:2" coordorigin="417,7194" coordsize="1396,2">
              <v:shape style="position:absolute;left:417;top:7194;width:1396;height:2" coordorigin="417,7194" coordsize="1396,0" path="m417,7194l1813,7194e" filled="f" stroked="t" strokeweight=".70998pt" strokecolor="#777777">
                <v:path arrowok="t"/>
              </v:shape>
            </v:group>
            <v:group style="position:absolute;left:428;top:6903;width:2;height:315" coordorigin="428,6903" coordsize="2,315">
              <v:shape style="position:absolute;left:428;top:6903;width:2;height:315" coordorigin="428,6903" coordsize="0,315" path="m428,7218l428,6903e" filled="f" stroked="t" strokeweight=".94664pt" strokecolor="#747474">
                <v:path arrowok="t"/>
              </v:shape>
            </v:group>
            <v:group style="position:absolute;left:1723;top:7196;width:9216;height:2" coordorigin="1723,7196" coordsize="9216,2">
              <v:shape style="position:absolute;left:1723;top:7196;width:9216;height:2" coordorigin="1723,7196" coordsize="9216,0" path="m1723,7196l10938,7196e" filled="f" stroked="t" strokeweight=".70998pt" strokecolor="#646464">
                <v:path arrowok="t"/>
              </v:shape>
            </v:group>
            <v:group style="position:absolute;left:5789;top:7194;width:317;height:2" coordorigin="5789,7194" coordsize="317,2">
              <v:shape style="position:absolute;left:5789;top:7194;width:317;height:2" coordorigin="5789,7194" coordsize="317,0" path="m5789,7194l6106,7194e" filled="f" stroked="t" strokeweight=".47332pt" strokecolor="#3B3B3B">
                <v:path arrowok="t"/>
              </v:shape>
            </v:group>
            <v:group style="position:absolute;left:6764;top:7194;width:383;height:2" coordorigin="6764,7194" coordsize="383,2">
              <v:shape style="position:absolute;left:6764;top:7194;width:383;height:2" coordorigin="6764,7194" coordsize="383,0" path="m6764,7194l7147,7194e" filled="f" stroked="t" strokeweight=".47332pt" strokecolor="#444444">
                <v:path arrowok="t"/>
              </v:shape>
            </v:group>
            <v:group style="position:absolute;left:9589;top:7194;width:265;height:2" coordorigin="9589,7194" coordsize="265,2">
              <v:shape style="position:absolute;left:9589;top:7194;width:265;height:2" coordorigin="9589,7194" coordsize="265,0" path="m9589,7194l9855,7194e" filled="f" stroked="t" strokeweight=".47332pt" strokecolor="#3B3B3B">
                <v:path arrowok="t"/>
              </v:shape>
            </v:group>
            <v:group style="position:absolute;left:10768;top:7194;width:213;height:2" coordorigin="10768,7194" coordsize="213,2">
              <v:shape style="position:absolute;left:10768;top:7194;width:213;height:2" coordorigin="10768,7194" coordsize="213,0" path="m10768,7194l10981,7194e" filled="f" stroked="t" strokeweight=".47332pt" strokecolor="#707070">
                <v:path arrowok="t"/>
              </v:shape>
            </v:group>
            <v:group style="position:absolute;left:10962;top:7194;width:625;height:2" coordorigin="10962,7194" coordsize="625,2">
              <v:shape style="position:absolute;left:10962;top:7194;width:625;height:2" coordorigin="10962,7194" coordsize="625,0" path="m10962,7194l11587,7194e" filled="f" stroked="t" strokeweight=".94664pt" strokecolor="#878787">
                <v:path arrowok="t"/>
              </v:shape>
            </v:group>
            <v:group style="position:absolute;left:4984;top:7189;width:2;height:639" coordorigin="4984,7189" coordsize="2,639">
              <v:shape style="position:absolute;left:4984;top:7189;width:2;height:639" coordorigin="4984,7189" coordsize="0,639" path="m4984,7828l4984,7189e" filled="f" stroked="t" strokeweight=".70998pt" strokecolor="#575757">
                <v:path arrowok="t"/>
              </v:shape>
            </v:group>
            <v:group style="position:absolute;left:4979;top:7437;width:5098;height:2" coordorigin="4979,7437" coordsize="5098,2">
              <v:shape style="position:absolute;left:4979;top:7437;width:5098;height:2" coordorigin="4979,7437" coordsize="5098,0" path="m4979,7437l10077,7437e" filled="f" stroked="t" strokeweight=".70998pt" strokecolor="#646464">
                <v:path arrowok="t"/>
              </v:shape>
            </v:group>
            <v:group style="position:absolute;left:9121;top:7437;width:246;height:2" coordorigin="9121,7437" coordsize="246,2">
              <v:shape style="position:absolute;left:9121;top:7437;width:246;height:2" coordorigin="9121,7437" coordsize="246,0" path="m9121,7437l9367,7437e" filled="f" stroked="t" strokeweight=".47332pt" strokecolor="#484848">
                <v:path arrowok="t"/>
              </v:shape>
            </v:group>
            <v:group style="position:absolute;left:9978;top:7435;width:1003;height:2" coordorigin="9978,7435" coordsize="1003,2">
              <v:shape style="position:absolute;left:9978;top:7435;width:1003;height:2" coordorigin="9978,7435" coordsize="1003,0" path="m9978,7435l10981,7435e" filled="f" stroked="t" strokeweight=".47332pt" strokecolor="#777777">
                <v:path arrowok="t"/>
              </v:shape>
            </v:group>
            <v:group style="position:absolute;left:10924;top:7437;width:663;height:2" coordorigin="10924,7437" coordsize="663,2">
              <v:shape style="position:absolute;left:10924;top:7437;width:663;height:2" coordorigin="10924,7437" coordsize="663,0" path="m10924,7437l11587,7437e" filled="f" stroked="t" strokeweight=".70998pt" strokecolor="#939393">
                <v:path arrowok="t"/>
              </v:shape>
            </v:group>
            <v:group style="position:absolute;left:11587;top:6965;width:2;height:7737" coordorigin="11587,6965" coordsize="2,7737">
              <v:shape style="position:absolute;left:11587;top:6965;width:2;height:7737" coordorigin="11587,6965" coordsize="0,7737" path="m11587,14703l11587,6965e" filled="f" stroked="t" strokeweight=".70998pt" strokecolor="#707070">
                <v:path arrowok="t"/>
              </v:shape>
            </v:group>
            <v:group style="position:absolute;left:4975;top:7675;width:573;height:2" coordorigin="4975,7675" coordsize="573,2">
              <v:shape style="position:absolute;left:4975;top:7675;width:573;height:2" coordorigin="4975,7675" coordsize="573,0" path="m4975,7675l5547,7675e" filled="f" stroked="t" strokeweight=".47332pt" strokecolor="#4B4B4B">
                <v:path arrowok="t"/>
              </v:shape>
            </v:group>
            <v:group style="position:absolute;left:5491;top:7675;width:615;height:2" coordorigin="5491,7675" coordsize="615,2">
              <v:shape style="position:absolute;left:5491;top:7675;width:615;height:2" coordorigin="5491,7675" coordsize="615,0" path="m5491,7675l6106,7675e" filled="f" stroked="t" strokeweight=".94664pt" strokecolor="#646464">
                <v:path arrowok="t"/>
              </v:shape>
            </v:group>
            <v:group style="position:absolute;left:6049;top:7675;width:459;height:2" coordorigin="6049,7675" coordsize="459,2">
              <v:shape style="position:absolute;left:6049;top:7675;width:459;height:2" coordorigin="6049,7675" coordsize="459,0" path="m6049,7675l6508,7675e" filled="f" stroked="t" strokeweight=".47332pt" strokecolor="#444444">
                <v:path arrowok="t"/>
              </v:shape>
            </v:group>
            <v:group style="position:absolute;left:6451;top:7675;width:3195;height:2" coordorigin="6451,7675" coordsize="3195,2">
              <v:shape style="position:absolute;left:6451;top:7675;width:3195;height:2" coordorigin="6451,7675" coordsize="3195,0" path="m6451,7675l9646,7675e" filled="f" stroked="t" strokeweight=".70998pt" strokecolor="#5B5B5B">
                <v:path arrowok="t"/>
              </v:shape>
            </v:group>
            <v:group style="position:absolute;left:9481;top:7675;width:2106;height:2" coordorigin="9481,7675" coordsize="2106,2">
              <v:shape style="position:absolute;left:9481;top:7675;width:2106;height:2" coordorigin="9481,7675" coordsize="2106,0" path="m9481,7675l11587,7675e" filled="f" stroked="t" strokeweight=".70998pt" strokecolor="#707070">
                <v:path arrowok="t"/>
              </v:shape>
            </v:group>
            <v:group style="position:absolute;left:421;top:7911;width:790;height:2" coordorigin="421,7911" coordsize="790,2">
              <v:shape style="position:absolute;left:421;top:7911;width:790;height:2" coordorigin="421,7911" coordsize="790,0" path="m421,7911l1212,7911e" filled="f" stroked="t" strokeweight=".94664pt" strokecolor="#6B6B6B">
                <v:path arrowok="t"/>
              </v:shape>
            </v:group>
            <v:group style="position:absolute;left:1108;top:7914;width:705;height:2" coordorigin="1108,7914" coordsize="705,2">
              <v:shape style="position:absolute;left:1108;top:7914;width:705;height:2" coordorigin="1108,7914" coordsize="705,0" path="m1108,7914l1813,7914e" filled="f" stroked="t" strokeweight=".47332pt" strokecolor="#484848">
                <v:path arrowok="t"/>
              </v:shape>
            </v:group>
            <v:group style="position:absolute;left:1756;top:7916;width:7422;height:2" coordorigin="1756,7916" coordsize="7422,2">
              <v:shape style="position:absolute;left:1756;top:7916;width:7422;height:2" coordorigin="1756,7916" coordsize="7422,0" path="m1756,7916l9178,7916e" filled="f" stroked="t" strokeweight=".70998pt" strokecolor="#575757">
                <v:path arrowok="t"/>
              </v:shape>
            </v:group>
            <v:group style="position:absolute;left:4986;top:7399;width:2;height:524" coordorigin="4986,7399" coordsize="2,524">
              <v:shape style="position:absolute;left:4986;top:7399;width:2;height:524" coordorigin="4986,7399" coordsize="0,524" path="m4986,7923l4986,7399e" filled="f" stroked="t" strokeweight=".94664pt" strokecolor="#5B5B5B">
                <v:path arrowok="t"/>
              </v:shape>
            </v:group>
            <v:group style="position:absolute;left:6267;top:7914;width:336;height:2" coordorigin="6267,7914" coordsize="336,2">
              <v:shape style="position:absolute;left:6267;top:7914;width:336;height:2" coordorigin="6267,7914" coordsize="336,0" path="m6267,7914l6603,7914e" filled="f" stroked="t" strokeweight=".47332pt" strokecolor="#3B3B3B">
                <v:path arrowok="t"/>
              </v:shape>
            </v:group>
            <v:group style="position:absolute;left:9121;top:7914;width:246;height:2" coordorigin="9121,7914" coordsize="246,2">
              <v:shape style="position:absolute;left:9121;top:7914;width:246;height:2" coordorigin="9121,7914" coordsize="246,0" path="m9121,7914l9367,7914e" filled="f" stroked="t" strokeweight=".47332pt" strokecolor="#2F2F2F">
                <v:path arrowok="t"/>
              </v:shape>
            </v:group>
            <v:group style="position:absolute;left:9310;top:7914;width:1515;height:2" coordorigin="9310,7914" coordsize="1515,2">
              <v:shape style="position:absolute;left:9310;top:7914;width:1515;height:2" coordorigin="9310,7914" coordsize="1515,0" path="m9310,7914l10825,7914e" filled="f" stroked="t" strokeweight=".70998pt" strokecolor="#606060">
                <v:path arrowok="t"/>
              </v:shape>
            </v:group>
            <v:group style="position:absolute;left:10465;top:7914;width:530;height:2" coordorigin="10465,7914" coordsize="530,2">
              <v:shape style="position:absolute;left:10465;top:7914;width:530;height:2" coordorigin="10465,7914" coordsize="530,0" path="m10465,7914l10995,7914e" filled="f" stroked="t" strokeweight=".94664pt" strokecolor="#777777">
                <v:path arrowok="t"/>
              </v:shape>
            </v:group>
            <v:group style="position:absolute;left:10924;top:7914;width:667;height:2" coordorigin="10924,7914" coordsize="667,2">
              <v:shape style="position:absolute;left:10924;top:7914;width:667;height:2" coordorigin="10924,7914" coordsize="667,0" path="m10924,7914l11592,7914e" filled="f" stroked="t" strokeweight=".70998pt" strokecolor="#646464">
                <v:path arrowok="t"/>
              </v:shape>
            </v:group>
            <v:group style="position:absolute;left:433;top:7575;width:2;height:8286" coordorigin="433,7575" coordsize="2,8286">
              <v:shape style="position:absolute;left:433;top:7575;width:2;height:8286" coordorigin="433,7575" coordsize="0,8286" path="m433,15861l433,7575e" filled="f" stroked="t" strokeweight=".70998pt" strokecolor="#5B5B5B">
                <v:path arrowok="t"/>
              </v:shape>
            </v:group>
            <v:group style="position:absolute;left:421;top:8722;width:10560;height:2" coordorigin="421,8722" coordsize="10560,2">
              <v:shape style="position:absolute;left:421;top:8722;width:10560;height:2" coordorigin="421,8722" coordsize="10560,0" path="m421,8722l10981,8722e" filled="f" stroked="t" strokeweight=".70998pt" strokecolor="#5B5B5B">
                <v:path arrowok="t"/>
              </v:shape>
            </v:group>
            <v:group style="position:absolute;left:5789;top:8720;width:317;height:2" coordorigin="5789,8720" coordsize="317,2">
              <v:shape style="position:absolute;left:5789;top:8720;width:317;height:2" coordorigin="5789,8720" coordsize="317,0" path="m5789,8720l6106,8720e" filled="f" stroked="t" strokeweight=".47332pt" strokecolor="#3B3B3B">
                <v:path arrowok="t"/>
              </v:shape>
            </v:group>
            <v:group style="position:absolute;left:6764;top:8720;width:383;height:2" coordorigin="6764,8720" coordsize="383,2">
              <v:shape style="position:absolute;left:6764;top:8720;width:383;height:2" coordorigin="6764,8720" coordsize="383,0" path="m6764,8720l7147,8720e" filled="f" stroked="t" strokeweight=".47332pt" strokecolor="#3F3F3F">
                <v:path arrowok="t"/>
              </v:shape>
            </v:group>
            <v:group style="position:absolute;left:9589;top:8720;width:265;height:2" coordorigin="9589,8720" coordsize="265,2">
              <v:shape style="position:absolute;left:9589;top:8720;width:265;height:2" coordorigin="9589,8720" coordsize="265,0" path="m9589,8720l9855,8720e" filled="f" stroked="t" strokeweight=".47332pt" strokecolor="#484848">
                <v:path arrowok="t"/>
              </v:shape>
            </v:group>
            <v:group style="position:absolute;left:10905;top:8720;width:686;height:2" coordorigin="10905,8720" coordsize="686,2">
              <v:shape style="position:absolute;left:10905;top:8720;width:686;height:2" coordorigin="10905,8720" coordsize="686,0" path="m10905,8720l11592,8720e" filled="f" stroked="t" strokeweight=".94664pt" strokecolor="#808080">
                <v:path arrowok="t"/>
              </v:shape>
            </v:group>
            <v:group style="position:absolute;left:11582;top:8400;width:2;height:343" coordorigin="11582,8400" coordsize="2,343">
              <v:shape style="position:absolute;left:11582;top:8400;width:2;height:343" coordorigin="11582,8400" coordsize="0,343" path="m11582,8743l11582,8400e" filled="f" stroked="t" strokeweight=".47332pt" strokecolor="#545454">
                <v:path arrowok="t"/>
              </v:shape>
            </v:group>
            <v:group style="position:absolute;left:11585;top:8948;width:2;height:291" coordorigin="11585,8948" coordsize="2,291">
              <v:shape style="position:absolute;left:11585;top:8948;width:2;height:291" coordorigin="11585,8948" coordsize="0,291" path="m11585,9239l11585,8948e" filled="f" stroked="t" strokeweight=".70998pt" strokecolor="#676767">
                <v:path arrowok="t"/>
              </v:shape>
            </v:group>
            <v:group style="position:absolute;left:431;top:9649;width:322;height:2" coordorigin="431,9649" coordsize="322,2">
              <v:shape style="position:absolute;left:431;top:9649;width:322;height:2" coordorigin="431,9649" coordsize="322,0" path="m431,9649l753,9649e" filled="f" stroked="t" strokeweight=".47332pt" strokecolor="#4F4F4F">
                <v:path arrowok="t"/>
              </v:shape>
            </v:group>
            <v:group style="position:absolute;left:435;top:9134;width:2;height:563" coordorigin="435,9134" coordsize="2,563">
              <v:shape style="position:absolute;left:435;top:9134;width:2;height:563" coordorigin="435,9134" coordsize="0,563" path="m435,9697l435,9134e" filled="f" stroked="t" strokeweight=".94664pt" strokecolor="#707070">
                <v:path arrowok="t"/>
              </v:shape>
            </v:group>
            <v:group style="position:absolute;left:511;top:9649;width:350;height:2" coordorigin="511,9649" coordsize="350,2">
              <v:shape style="position:absolute;left:511;top:9649;width:350;height:2" coordorigin="511,9649" coordsize="350,0" path="m511,9649l861,9649e" filled="f" stroked="t" strokeweight=".47332pt" strokecolor="#676767">
                <v:path arrowok="t"/>
              </v:shape>
            </v:group>
            <v:group style="position:absolute;left:772;top:9652;width:8875;height:2" coordorigin="772,9652" coordsize="8875,2">
              <v:shape style="position:absolute;left:772;top:9652;width:8875;height:2" coordorigin="772,9652" coordsize="8875,0" path="m772,9652l9646,9652e" filled="f" stroked="t" strokeweight=".70998pt" strokecolor="#606060">
                <v:path arrowok="t"/>
              </v:shape>
            </v:group>
            <v:group style="position:absolute;left:9121;top:9649;width:246;height:2" coordorigin="9121,9649" coordsize="246,2">
              <v:shape style="position:absolute;left:9121;top:9649;width:246;height:2" coordorigin="9121,9649" coordsize="246,0" path="m9121,9649l9367,9649e" filled="f" stroked="t" strokeweight=".47332pt" strokecolor="#3B3B3B">
                <v:path arrowok="t"/>
              </v:shape>
            </v:group>
            <v:group style="position:absolute;left:9452;top:9652;width:2144;height:2" coordorigin="9452,9652" coordsize="2144,2">
              <v:shape style="position:absolute;left:9452;top:9652;width:2144;height:2" coordorigin="9452,9652" coordsize="2144,0" path="m9452,9652l11596,9652e" filled="f" stroked="t" strokeweight=".70998pt" strokecolor="#747474">
                <v:path arrowok="t"/>
              </v:shape>
            </v:group>
            <v:group style="position:absolute;left:431;top:9892;width:5169;height:2" coordorigin="431,9892" coordsize="5169,2">
              <v:shape style="position:absolute;left:431;top:9892;width:5169;height:2" coordorigin="431,9892" coordsize="5169,0" path="m431,9892l5599,9892e" filled="f" stroked="t" strokeweight=".70998pt" strokecolor="#606060">
                <v:path arrowok="t"/>
              </v:shape>
            </v:group>
            <v:group style="position:absolute;left:5491;top:9892;width:355;height:2" coordorigin="5491,9892" coordsize="355,2">
              <v:shape style="position:absolute;left:5491;top:9892;width:355;height:2" coordorigin="5491,9892" coordsize="355,0" path="m5491,9892l5846,9892e" filled="f" stroked="t" strokeweight=".47332pt" strokecolor="#484848">
                <v:path arrowok="t"/>
              </v:shape>
            </v:group>
            <v:group style="position:absolute;left:5789;top:9892;width:753;height:2" coordorigin="5789,9892" coordsize="753,2">
              <v:shape style="position:absolute;left:5789;top:9892;width:753;height:2" coordorigin="5789,9892" coordsize="753,0" path="m5789,9892l6541,9892e" filled="f" stroked="t" strokeweight=".70998pt" strokecolor="#606060">
                <v:path arrowok="t"/>
              </v:shape>
            </v:group>
            <v:group style="position:absolute;left:6451;top:9892;width:369;height:2" coordorigin="6451,9892" coordsize="369,2">
              <v:shape style="position:absolute;left:6451;top:9892;width:369;height:2" coordorigin="6451,9892" coordsize="369,0" path="m6451,9892l6821,9892e" filled="f" stroked="t" strokeweight=".47332pt" strokecolor="#484848">
                <v:path arrowok="t"/>
              </v:shape>
            </v:group>
            <v:group style="position:absolute;left:6764;top:9890;width:4061;height:2" coordorigin="6764,9890" coordsize="4061,2">
              <v:shape style="position:absolute;left:6764;top:9890;width:4061;height:2" coordorigin="6764,9890" coordsize="4061,0" path="m6764,9890l10825,9890e" filled="f" stroked="t" strokeweight=".70998pt" strokecolor="#646464">
                <v:path arrowok="t"/>
              </v:shape>
            </v:group>
            <v:group style="position:absolute;left:10602;top:9890;width:989;height:2" coordorigin="10602,9890" coordsize="989,2">
              <v:shape style="position:absolute;left:10602;top:9890;width:989;height:2" coordorigin="10602,9890" coordsize="989,0" path="m10602,9890l11592,9890e" filled="f" stroked="t" strokeweight=".70998pt" strokecolor="#838383">
                <v:path arrowok="t"/>
              </v:shape>
            </v:group>
            <v:group style="position:absolute;left:11592;top:9191;width:2;height:5511" coordorigin="11592,9191" coordsize="2,5511">
              <v:shape style="position:absolute;left:11592;top:9191;width:2;height:5511" coordorigin="11592,9191" coordsize="0,5511" path="m11592,14703l11592,9191e" filled="f" stroked="t" strokeweight=".47332pt" strokecolor="#6B6B6B">
                <v:path arrowok="t"/>
              </v:shape>
            </v:group>
            <v:group style="position:absolute;left:4601;top:10131;width:421;height:2" coordorigin="4601,10131" coordsize="421,2">
              <v:shape style="position:absolute;left:4601;top:10131;width:421;height:2" coordorigin="4601,10131" coordsize="421,0" path="m4601,10131l5022,10131e" filled="f" stroked="t" strokeweight=".47332pt" strokecolor="#4B4B4B">
                <v:path arrowok="t"/>
              </v:shape>
            </v:group>
            <v:group style="position:absolute;left:5491;top:10131;width:355;height:2" coordorigin="5491,10131" coordsize="355,2">
              <v:shape style="position:absolute;left:5491;top:10131;width:355;height:2" coordorigin="5491,10131" coordsize="355,0" path="m5491,10131l5846,10131e" filled="f" stroked="t" strokeweight=".47332pt" strokecolor="#4B4B4B">
                <v:path arrowok="t"/>
              </v:shape>
            </v:group>
            <v:group style="position:absolute;left:426;top:10128;width:9031;height:2" coordorigin="426,10128" coordsize="9031,2">
              <v:shape style="position:absolute;left:426;top:10128;width:9031;height:2" coordorigin="426,10128" coordsize="9031,0" path="m426,10128l9457,10128e" filled="f" stroked="t" strokeweight=".70998pt" strokecolor="#606060">
                <v:path arrowok="t"/>
              </v:shape>
            </v:group>
            <v:group style="position:absolute;left:6451;top:10131;width:369;height:2" coordorigin="6451,10131" coordsize="369,2">
              <v:shape style="position:absolute;left:6451;top:10131;width:369;height:2" coordorigin="6451,10131" coordsize="369,0" path="m6451,10131l6821,10131e" filled="f" stroked="t" strokeweight=".47332pt" strokecolor="#4F4F4F">
                <v:path arrowok="t"/>
              </v:shape>
            </v:group>
            <v:group style="position:absolute;left:9121;top:10128;width:525;height:2" coordorigin="9121,10128" coordsize="525,2">
              <v:shape style="position:absolute;left:9121;top:10128;width:525;height:2" coordorigin="9121,10128" coordsize="525,0" path="m9121,10128l9646,10128e" filled="f" stroked="t" strokeweight=".47332pt" strokecolor="#3F3F3F">
                <v:path arrowok="t"/>
              </v:shape>
            </v:group>
            <v:group style="position:absolute;left:9466;top:10126;width:2130;height:2" coordorigin="9466,10126" coordsize="2130,2">
              <v:shape style="position:absolute;left:9466;top:10126;width:2130;height:2" coordorigin="9466,10126" coordsize="2130,0" path="m9466,10126l11596,10126e" filled="f" stroked="t" strokeweight=".70998pt" strokecolor="#676767">
                <v:path arrowok="t"/>
              </v:shape>
            </v:group>
            <v:group style="position:absolute;left:10669;top:10126;width:459;height:2" coordorigin="10669,10126" coordsize="459,2">
              <v:shape style="position:absolute;left:10669;top:10126;width:459;height:2" coordorigin="10669,10126" coordsize="459,0" path="m10669,10126l11128,10126e" filled="f" stroked="t" strokeweight=".94664pt" strokecolor="#878787">
                <v:path arrowok="t"/>
              </v:shape>
            </v:group>
            <v:group style="position:absolute;left:800;top:10605;width:2281;height:2" coordorigin="800,10605" coordsize="2281,2">
              <v:shape style="position:absolute;left:800;top:10605;width:2281;height:2" coordorigin="800,10605" coordsize="2281,0" path="m800,10605l3081,10605e" filled="f" stroked="t" strokeweight=".70998pt" strokecolor="#484848">
                <v:path arrowok="t"/>
              </v:shape>
            </v:group>
            <v:group style="position:absolute;left:3025;top:10605;width:7957;height:2" coordorigin="3025,10605" coordsize="7957,2">
              <v:shape style="position:absolute;left:3025;top:10605;width:7957;height:2" coordorigin="3025,10605" coordsize="7957,0" path="m3025,10605l10981,10605e" filled="f" stroked="t" strokeweight=".70998pt" strokecolor="#606060">
                <v:path arrowok="t"/>
              </v:shape>
            </v:group>
            <v:group style="position:absolute;left:6267;top:10603;width:241;height:2" coordorigin="6267,10603" coordsize="241,2">
              <v:shape style="position:absolute;left:6267;top:10603;width:241;height:2" coordorigin="6267,10603" coordsize="241,0" path="m6267,10603l6508,10603e" filled="f" stroked="t" strokeweight=".47332pt" strokecolor="#3B3B3B">
                <v:path arrowok="t"/>
              </v:shape>
            </v:group>
            <v:group style="position:absolute;left:7090;top:10603;width:364;height:2" coordorigin="7090,10603" coordsize="364,2">
              <v:shape style="position:absolute;left:7090;top:10603;width:364;height:2" coordorigin="7090,10603" coordsize="364,0" path="m7090,10603l7455,10603e" filled="f" stroked="t" strokeweight=".47332pt" strokecolor="#383838">
                <v:path arrowok="t"/>
              </v:shape>
            </v:group>
            <v:group style="position:absolute;left:9121;top:10603;width:246;height:2" coordorigin="9121,10603" coordsize="246,2">
              <v:shape style="position:absolute;left:9121;top:10603;width:246;height:2" coordorigin="9121,10603" coordsize="246,0" path="m9121,10603l9367,10603e" filled="f" stroked="t" strokeweight=".47332pt" strokecolor="#4B4B4B">
                <v:path arrowok="t"/>
              </v:shape>
            </v:group>
            <v:group style="position:absolute;left:10901;top:10603;width:696;height:2" coordorigin="10901,10603" coordsize="696,2">
              <v:shape style="position:absolute;left:10901;top:10603;width:696;height:2" coordorigin="10901,10603" coordsize="696,0" path="m10901,10603l11596,10603e" filled="f" stroked="t" strokeweight=".70998pt" strokecolor="#747474">
                <v:path arrowok="t"/>
              </v:shape>
            </v:group>
            <v:group style="position:absolute;left:431;top:10843;width:8955;height:2" coordorigin="431,10843" coordsize="8955,2">
              <v:shape style="position:absolute;left:431;top:10843;width:8955;height:2" coordorigin="431,10843" coordsize="8955,0" path="m431,10843l9386,10843e" filled="f" stroked="t" strokeweight=".70998pt" strokecolor="#646464">
                <v:path arrowok="t"/>
              </v:shape>
            </v:group>
            <v:group style="position:absolute;left:9121;top:10841;width:265;height:2" coordorigin="9121,10841" coordsize="265,2">
              <v:shape style="position:absolute;left:9121;top:10841;width:265;height:2" coordorigin="9121,10841" coordsize="265,0" path="m9121,10841l9386,10841e" filled="f" stroked="t" strokeweight=".47332pt" strokecolor="#444444">
                <v:path arrowok="t"/>
              </v:shape>
            </v:group>
            <v:group style="position:absolute;left:9310;top:10839;width:2291;height:2" coordorigin="9310,10839" coordsize="2291,2">
              <v:shape style="position:absolute;left:9310;top:10839;width:2291;height:2" coordorigin="9310,10839" coordsize="2291,0" path="m9310,10839l11601,10839e" filled="f" stroked="t" strokeweight=".70998pt" strokecolor="#777777">
                <v:path arrowok="t"/>
              </v:shape>
            </v:group>
            <v:group style="position:absolute;left:426;top:11079;width:142;height:2" coordorigin="426,11079" coordsize="142,2">
              <v:shape style="position:absolute;left:426;top:11079;width:142;height:2" coordorigin="426,11079" coordsize="142,0" path="m426,11079l568,11079e" filled="f" stroked="t" strokeweight=".47332pt" strokecolor="#646464">
                <v:path arrowok="t"/>
              </v:shape>
            </v:group>
            <v:group style="position:absolute;left:511;top:11079;width:658;height:2" coordorigin="511,11079" coordsize="658,2">
              <v:shape style="position:absolute;left:511;top:11079;width:658;height:2" coordorigin="511,11079" coordsize="658,0" path="m511,11079l1169,11079e" filled="f" stroked="t" strokeweight=".70998pt" strokecolor="#7C7C7C">
                <v:path arrowok="t"/>
              </v:shape>
            </v:group>
            <v:group style="position:absolute;left:1136;top:10827;width:2;height:729" coordorigin="1136,10827" coordsize="2,729">
              <v:shape style="position:absolute;left:1136;top:10827;width:2;height:729" coordorigin="1136,10827" coordsize="0,729" path="m1136,11556l1136,10827e" filled="f" stroked="t" strokeweight=".23666pt" strokecolor="#777777">
                <v:path arrowok="t"/>
              </v:shape>
            </v:group>
            <v:group style="position:absolute;left:1108;top:11084;width:1377;height:2" coordorigin="1108,11084" coordsize="1377,2">
              <v:shape style="position:absolute;left:1108;top:11084;width:1377;height:2" coordorigin="1108,11084" coordsize="1377,0" path="m1108,11084l2485,11084e" filled="f" stroked="t" strokeweight=".70998pt" strokecolor="#676767">
                <v:path arrowok="t"/>
              </v:shape>
            </v:group>
            <v:group style="position:absolute;left:1799;top:10836;width:2;height:5030" coordorigin="1799,10836" coordsize="2,5030">
              <v:shape style="position:absolute;left:1799;top:10836;width:2;height:5030" coordorigin="1799,10836" coordsize="0,5030" path="m1799,15866l1799,10836e" filled="f" stroked="t" strokeweight=".70998pt" strokecolor="#5B5B5B">
                <v:path arrowok="t"/>
              </v:shape>
            </v:group>
            <v:group style="position:absolute;left:2423;top:11084;width:2599;height:2" coordorigin="2423,11084" coordsize="2599,2">
              <v:shape style="position:absolute;left:2423;top:11084;width:2599;height:2" coordorigin="2423,11084" coordsize="2599,0" path="m2423,11084l5022,11084e" filled="f" stroked="t" strokeweight=".47332pt" strokecolor="#545454">
                <v:path arrowok="t"/>
              </v:shape>
            </v:group>
            <v:group style="position:absolute;left:4833;top:11084;width:743;height:2" coordorigin="4833,11084" coordsize="743,2">
              <v:shape style="position:absolute;left:4833;top:11084;width:743;height:2" coordorigin="4833,11084" coordsize="743,0" path="m4833,11084l5576,11084e" filled="f" stroked="t" strokeweight=".70998pt" strokecolor="#606060">
                <v:path arrowok="t"/>
              </v:shape>
            </v:group>
            <v:group style="position:absolute;left:5491;top:11084;width:355;height:2" coordorigin="5491,11084" coordsize="355,2">
              <v:shape style="position:absolute;left:5491;top:11084;width:355;height:2" coordorigin="5491,11084" coordsize="355,0" path="m5491,11084l5846,11084e" filled="f" stroked="t" strokeweight=".47332pt" strokecolor="#444444">
                <v:path arrowok="t"/>
              </v:shape>
            </v:group>
            <v:group style="position:absolute;left:5789;top:11082;width:535;height:2" coordorigin="5789,11082" coordsize="535,2">
              <v:shape style="position:absolute;left:5789;top:11082;width:535;height:2" coordorigin="5789,11082" coordsize="535,0" path="m5789,11082l6324,11082e" filled="f" stroked="t" strokeweight=".70998pt" strokecolor="#606060">
                <v:path arrowok="t"/>
              </v:shape>
            </v:group>
            <v:group style="position:absolute;left:6267;top:11082;width:554;height:2" coordorigin="6267,11082" coordsize="554,2">
              <v:shape style="position:absolute;left:6267;top:11082;width:554;height:2" coordorigin="6267,11082" coordsize="554,0" path="m6267,11082l6821,11082e" filled="f" stroked="t" strokeweight=".47332pt" strokecolor="#444444">
                <v:path arrowok="t"/>
              </v:shape>
            </v:group>
            <v:group style="position:absolute;left:6764;top:11082;width:4236;height:2" coordorigin="6764,11082" coordsize="4236,2">
              <v:shape style="position:absolute;left:6764;top:11082;width:4236;height:2" coordorigin="6764,11082" coordsize="4236,0" path="m6764,11082l11000,11082e" filled="f" stroked="t" strokeweight=".70998pt" strokecolor="#606060">
                <v:path arrowok="t"/>
              </v:shape>
            </v:group>
            <v:group style="position:absolute;left:7433;top:10831;width:2;height:3876" coordorigin="7433,10831" coordsize="2,3876">
              <v:shape style="position:absolute;left:7433;top:10831;width:2;height:3876" coordorigin="7433,10831" coordsize="0,3876" path="m7433,14707l7433,10831e" filled="f" stroked="t" strokeweight=".70998pt" strokecolor="#646464">
                <v:path arrowok="t"/>
              </v:shape>
            </v:group>
            <v:group style="position:absolute;left:10408;top:11082;width:1193;height:2" coordorigin="10408,11082" coordsize="1193,2">
              <v:shape style="position:absolute;left:10408;top:11082;width:1193;height:2" coordorigin="10408,11082" coordsize="1193,0" path="m10408,11082l11601,11082e" filled="f" stroked="t" strokeweight=".47332pt" strokecolor="#777777">
                <v:path arrowok="t"/>
              </v:shape>
            </v:group>
            <v:group style="position:absolute;left:1136;top:11556;width:2;height:1459" coordorigin="1136,11556" coordsize="2,1459">
              <v:shape style="position:absolute;left:1136;top:11556;width:2;height:1459" coordorigin="1136,11556" coordsize="0,1459" path="m1136,13015l1136,11556e" filled="f" stroked="t" strokeweight=".23666pt" strokecolor="#000000">
                <v:path arrowok="t"/>
              </v:shape>
            </v:group>
            <v:group style="position:absolute;left:2480;top:11527;width:2;height:315" coordorigin="2480,11527" coordsize="2,315">
              <v:shape style="position:absolute;left:2480;top:11527;width:2;height:315" coordorigin="2480,11527" coordsize="0,315" path="m2480,11842l2480,11527e" filled="f" stroked="t" strokeweight=".47332pt" strokecolor="#383838">
                <v:path arrowok="t"/>
              </v:shape>
            </v:group>
            <v:group style="position:absolute;left:7431;top:11527;width:2;height:315" coordorigin="7431,11527" coordsize="2,315">
              <v:shape style="position:absolute;left:7431;top:11527;width:2;height:315" coordorigin="7431,11527" coordsize="0,315" path="m7431,11842l7431,11527e" filled="f" stroked="t" strokeweight=".47332pt" strokecolor="#4B4B4B">
                <v:path arrowok="t"/>
              </v:shape>
            </v:group>
            <v:group style="position:absolute;left:11596;top:11785;width:2;height:310" coordorigin="11596,11785" coordsize="2,310">
              <v:shape style="position:absolute;left:11596;top:11785;width:2;height:310" coordorigin="11596,11785" coordsize="0,310" path="m11596,12095l11596,11785e" filled="f" stroked="t" strokeweight=".47332pt" strokecolor="#4B4B4B">
                <v:path arrowok="t"/>
              </v:shape>
            </v:group>
            <v:group style="position:absolute;left:5519;top:12066;width:2;height:405" coordorigin="5519,12066" coordsize="2,405">
              <v:shape style="position:absolute;left:5519;top:12066;width:2;height:405" coordorigin="5519,12066" coordsize="0,405" path="m5519,12471l5519,12066e" filled="f" stroked="t" strokeweight=".23666pt" strokecolor="#3B4FCF">
                <v:path arrowok="t"/>
              </v:shape>
            </v:group>
            <v:group style="position:absolute;left:5817;top:12066;width:2;height:405" coordorigin="5817,12066" coordsize="2,405">
              <v:shape style="position:absolute;left:5817;top:12066;width:2;height:405" coordorigin="5817,12066" coordsize="0,405" path="m5817,12471l5817,12066e" filled="f" stroked="t" strokeweight=".70998pt" strokecolor="#3F57B3">
                <v:path arrowok="t"/>
              </v:shape>
            </v:group>
            <v:group style="position:absolute;left:1799;top:12443;width:2;height:186" coordorigin="1799,12443" coordsize="2,186">
              <v:shape style="position:absolute;left:1799;top:12443;width:2;height:186" coordorigin="1799,12443" coordsize="0,186" path="m1799,12629l1799,12443e" filled="f" stroked="t" strokeweight=".47332pt" strokecolor="#484848">
                <v:path arrowok="t"/>
              </v:shape>
            </v:group>
            <v:group style="position:absolute;left:2480;top:12395;width:2;height:539" coordorigin="2480,12395" coordsize="2,539">
              <v:shape style="position:absolute;left:2480;top:12395;width:2;height:539" coordorigin="2480,12395" coordsize="0,539" path="m2480,12934l2480,12395e" filled="f" stroked="t" strokeweight=".70998pt" strokecolor="#4F4F4F">
                <v:path arrowok="t"/>
              </v:shape>
            </v:group>
            <v:group style="position:absolute;left:5519;top:12376;width:2;height:491" coordorigin="5519,12376" coordsize="2,491">
              <v:shape style="position:absolute;left:5519;top:12376;width:2;height:491" coordorigin="5519,12376" coordsize="0,491" path="m5519,12867l5519,12376e" filled="f" stroked="t" strokeweight="1.1833pt" strokecolor="#3444A3">
                <v:path arrowok="t"/>
              </v:shape>
            </v:group>
            <v:group style="position:absolute;left:1799;top:12572;width:2;height:362" coordorigin="1799,12572" coordsize="2,362">
              <v:shape style="position:absolute;left:1799;top:12572;width:2;height:362" coordorigin="1799,12572" coordsize="0,362" path="m1799,12934l1799,12572e" filled="f" stroked="t" strokeweight=".47332pt" strokecolor="#2F2F2F">
                <v:path arrowok="t"/>
              </v:shape>
            </v:group>
            <v:group style="position:absolute;left:5519;top:12572;width:2;height:286" coordorigin="5519,12572" coordsize="2,286">
              <v:shape style="position:absolute;left:5519;top:12572;width:2;height:286" coordorigin="5519,12572" coordsize="0,286" path="m5519,12858l5519,12572e" filled="f" stroked="t" strokeweight=".47332pt" strokecolor="#232F97">
                <v:path arrowok="t"/>
              </v:shape>
            </v:group>
            <v:group style="position:absolute;left:5836;top:12443;width:2;height:400" coordorigin="5836,12443" coordsize="2,400">
              <v:shape style="position:absolute;left:5836;top:12443;width:2;height:400" coordorigin="5836,12443" coordsize="0,400" path="m5836,12843l5836,12443e" filled="f" stroked="t" strokeweight="1.1833pt" strokecolor="#344B97">
                <v:path arrowok="t"/>
              </v:shape>
            </v:group>
            <v:group style="position:absolute;left:438;top:12605;width:2;height:439" coordorigin="438,12605" coordsize="2,439">
              <v:shape style="position:absolute;left:438;top:12605;width:2;height:439" coordorigin="438,12605" coordsize="0,439" path="m438,13044l438,12605e" filled="f" stroked="t" strokeweight=".94664pt" strokecolor="#707070">
                <v:path arrowok="t"/>
              </v:shape>
            </v:group>
            <v:group style="position:absolute;left:421;top:13210;width:118;height:2" coordorigin="421,13210" coordsize="118,2">
              <v:shape style="position:absolute;left:421;top:13210;width:118;height:2" coordorigin="421,13210" coordsize="118,0" path="m421,13210l540,13210e" filled="f" stroked="t" strokeweight=".23666pt" strokecolor="#1F1F1F">
                <v:path arrowok="t"/>
              </v:shape>
            </v:group>
            <v:group style="position:absolute;left:540;top:13210;width:601;height:2" coordorigin="540,13210" coordsize="601,2">
              <v:shape style="position:absolute;left:540;top:13210;width:601;height:2" coordorigin="540,13210" coordsize="601,0" path="m540,13210l1141,13210e" filled="f" stroked="t" strokeweight=".23666pt" strokecolor="#000000">
                <v:path arrowok="t"/>
              </v:shape>
            </v:group>
            <v:group style="position:absolute;left:1136;top:13015;width:2;height:200" coordorigin="1136,13015" coordsize="2,200">
              <v:shape style="position:absolute;left:1136;top:13015;width:2;height:200" coordorigin="1136,13015" coordsize="0,200" path="m1136,13215l1136,13015e" filled="f" stroked="t" strokeweight=".23666pt" strokecolor="#4F4F4F">
                <v:path arrowok="t"/>
              </v:shape>
            </v:group>
            <v:group style="position:absolute;left:1136;top:13210;width:1321;height:2" coordorigin="1136,13210" coordsize="1321,2">
              <v:shape style="position:absolute;left:1136;top:13210;width:1321;height:2" coordorigin="1136,13210" coordsize="1321,0" path="m1136,13210l2457,13210e" filled="f" stroked="t" strokeweight=".23666pt" strokecolor="#5B5B5B">
                <v:path arrowok="t"/>
              </v:shape>
            </v:group>
            <v:group style="position:absolute;left:7436;top:12986;width:2;height:253" coordorigin="7436,12986" coordsize="2,253">
              <v:shape style="position:absolute;left:7436;top:12986;width:2;height:253" coordorigin="7436,12986" coordsize="0,253" path="m7436,13239l7436,12986e" filled="f" stroked="t" strokeweight=".47332pt" strokecolor="#4B4B4B">
                <v:path arrowok="t"/>
              </v:shape>
            </v:group>
            <v:group style="position:absolute;left:10953;top:13086;width:2;height:515" coordorigin="10953,13086" coordsize="2,515">
              <v:shape style="position:absolute;left:10953;top:13086;width:2;height:515" coordorigin="10953,13086" coordsize="0,515" path="m10953,13601l10953,13086e" filled="f" stroked="t" strokeweight="1.41996pt" strokecolor="#3844A8">
                <v:path arrowok="t"/>
              </v:shape>
            </v:group>
            <v:group style="position:absolute;left:1136;top:13210;width:2;height:1220" coordorigin="1136,13210" coordsize="2,1220">
              <v:shape style="position:absolute;left:1136;top:13210;width:2;height:1220" coordorigin="1136,13210" coordsize="0,1220" path="m1136,14431l1136,13210e" filled="f" stroked="t" strokeweight=".23666pt" strokecolor="#000000">
                <v:path arrowok="t"/>
              </v:shape>
            </v:group>
            <v:group style="position:absolute;left:2483;top:13182;width:2;height:234" coordorigin="2483,13182" coordsize="2,234">
              <v:shape style="position:absolute;left:2483;top:13182;width:2;height:234" coordorigin="2483,13182" coordsize="0,234" path="m2483,13415l2483,13182e" filled="f" stroked="t" strokeweight=".47332pt" strokecolor="#343434">
                <v:path arrowok="t"/>
              </v:shape>
            </v:group>
            <v:group style="position:absolute;left:7441;top:13182;width:2;height:1526" coordorigin="7441,13182" coordsize="2,1526">
              <v:shape style="position:absolute;left:7441;top:13182;width:2;height:1526" coordorigin="7441,13182" coordsize="0,1526" path="m7441,14707l7441,13182e" filled="f" stroked="t" strokeweight=".70998pt" strokecolor="#676767">
                <v:path arrowok="t"/>
              </v:shape>
            </v:group>
            <v:group style="position:absolute;left:1801;top:13358;width:2;height:195" coordorigin="1801,13358" coordsize="2,195">
              <v:shape style="position:absolute;left:1801;top:13358;width:2;height:195" coordorigin="1801,13358" coordsize="0,195" path="m1801,13554l1801,13358e" filled="f" stroked="t" strokeweight=".47332pt" strokecolor="#4F4F4F">
                <v:path arrowok="t"/>
              </v:shape>
            </v:group>
            <v:group style="position:absolute;left:2480;top:13358;width:2;height:644" coordorigin="2480,13358" coordsize="2,644">
              <v:shape style="position:absolute;left:2480;top:13358;width:2;height:644" coordorigin="2480,13358" coordsize="0,644" path="m2480,14002l2480,13358e" filled="f" stroked="t" strokeweight=".70998pt" strokecolor="#575757">
                <v:path arrowok="t"/>
              </v:shape>
            </v:group>
            <v:group style="position:absolute;left:7441;top:13287;width:2;height:310" coordorigin="7441,13287" coordsize="2,310">
              <v:shape style="position:absolute;left:7441;top:13287;width:2;height:310" coordorigin="7441,13287" coordsize="0,310" path="m7441,13597l7441,13287e" filled="f" stroked="t" strokeweight=".94664pt" strokecolor="#7C7C7C">
                <v:path arrowok="t"/>
              </v:shape>
            </v:group>
            <v:group style="position:absolute;left:10969;top:13101;width:2;height:720" coordorigin="10969,13101" coordsize="2,720">
              <v:shape style="position:absolute;left:10969;top:13101;width:2;height:720" coordorigin="10969,13101" coordsize="0,720" path="m10969,13821l10969,13101e" filled="f" stroked="t" strokeweight="1.1833pt" strokecolor="#3B4BAF">
                <v:path arrowok="t"/>
              </v:shape>
            </v:group>
            <v:group style="position:absolute;left:1799;top:13496;width:2;height:143" coordorigin="1799,13496" coordsize="2,143">
              <v:shape style="position:absolute;left:1799;top:13496;width:2;height:143" coordorigin="1799,13496" coordsize="0,143" path="m1799,13639l1799,13496e" filled="f" stroked="t" strokeweight=".47332pt" strokecolor="#383838">
                <v:path arrowok="t"/>
              </v:shape>
            </v:group>
            <v:group style="position:absolute;left:7441;top:13582;width:2;height:315" coordorigin="7441,13582" coordsize="2,315">
              <v:shape style="position:absolute;left:7441;top:13582;width:2;height:315" coordorigin="7441,13582" coordsize="0,315" path="m7441,13897l7441,13582e" filled="f" stroked="t" strokeweight=".47332pt" strokecolor="#3B3B3B">
                <v:path arrowok="t"/>
              </v:shape>
            </v:group>
            <v:group style="position:absolute;left:10979;top:13225;width:2;height:596" coordorigin="10979,13225" coordsize="2,596">
              <v:shape style="position:absolute;left:10979;top:13225;width:2;height:596" coordorigin="10979,13225" coordsize="0,596" path="m10979,13821l10979,13225e" filled="f" stroked="t" strokeweight=".94664pt" strokecolor="#4B57B8">
                <v:path arrowok="t"/>
              </v:shape>
            </v:group>
            <v:group style="position:absolute;left:10981;top:13730;width:2;height:95" coordorigin="10981,13730" coordsize="2,95">
              <v:shape style="position:absolute;left:10981;top:13730;width:2;height:95" coordorigin="10981,13730" coordsize="0,95" path="m10981,13825l10981,13730e" filled="f" stroked="t" strokeweight=".47332pt" strokecolor="#7074CF">
                <v:path arrowok="t"/>
              </v:shape>
            </v:group>
            <v:group style="position:absolute;left:7441;top:11284;width:2;height:3423" coordorigin="7441,11284" coordsize="2,3423">
              <v:shape style="position:absolute;left:7441;top:11284;width:2;height:3423" coordorigin="7441,11284" coordsize="0,3423" path="m7441,14707l7441,11284e" filled="f" stroked="t" strokeweight=".47332pt" strokecolor="#646464">
                <v:path arrowok="t"/>
              </v:shape>
            </v:group>
            <v:group style="position:absolute;left:440;top:13945;width:2;height:291" coordorigin="440,13945" coordsize="2,291">
              <v:shape style="position:absolute;left:440;top:13945;width:2;height:291" coordorigin="440,13945" coordsize="0,291" path="m440,14235l440,13945e" filled="f" stroked="t" strokeweight=".47332pt" strokecolor="#383838">
                <v:path arrowok="t"/>
              </v:shape>
            </v:group>
            <v:group style="position:absolute;left:2483;top:13945;width:2;height:515" coordorigin="2483,13945" coordsize="2,515">
              <v:shape style="position:absolute;left:2483;top:13945;width:2;height:515" coordorigin="2483,13945" coordsize="0,515" path="m2483,14459l2483,13945e" filled="f" stroked="t" strokeweight=".47332pt" strokecolor="#383838">
                <v:path arrowok="t"/>
              </v:shape>
            </v:group>
            <v:group style="position:absolute;left:440;top:12986;width:2;height:2875" coordorigin="440,12986" coordsize="2,2875">
              <v:shape style="position:absolute;left:440;top:12986;width:2;height:2875" coordorigin="440,12986" coordsize="0,2875" path="m440,15861l440,12986e" filled="f" stroked="t" strokeweight=".70998pt" strokecolor="#5B5B5B">
                <v:path arrowok="t"/>
              </v:shape>
            </v:group>
            <v:group style="position:absolute;left:1801;top:14178;width:2;height:281" coordorigin="1801,14178" coordsize="2,281">
              <v:shape style="position:absolute;left:1801;top:14178;width:2;height:281" coordorigin="1801,14178" coordsize="0,281" path="m1801,14459l1801,14178e" filled="f" stroked="t" strokeweight=".70998pt" strokecolor="#545454">
                <v:path arrowok="t"/>
              </v:shape>
            </v:group>
            <v:group style="position:absolute;left:11599;top:10031;width:2;height:4672" coordorigin="11599,10031" coordsize="2,4672">
              <v:shape style="position:absolute;left:11599;top:10031;width:2;height:4672" coordorigin="11599,10031" coordsize="0,4672" path="m11599,14703l11599,10031e" filled="f" stroked="t" strokeweight=".47332pt" strokecolor="#6B6B6B">
                <v:path arrowok="t"/>
              </v:shape>
            </v:group>
            <v:group style="position:absolute;left:440;top:15849;width:1382;height:2" coordorigin="440,15849" coordsize="1382,2">
              <v:shape style="position:absolute;left:440;top:15849;width:1382;height:2" coordorigin="440,15849" coordsize="1382,0" path="m440,15849l1822,15849e" filled="f" stroked="t" strokeweight=".94664pt" strokecolor="#8C8C8C">
                <v:path arrowok="t"/>
              </v:shape>
            </v:group>
            <v:group style="position:absolute;left:1136;top:14431;width:2;height:1416" coordorigin="1136,14431" coordsize="2,1416">
              <v:shape style="position:absolute;left:1136;top:14431;width:2;height:1416" coordorigin="1136,14431" coordsize="0,1416" path="m1136,15847l1136,14431e" filled="f" stroked="t" strokeweight=".23666pt" strokecolor="#A0A0A0">
                <v:path arrowok="t"/>
              </v:shape>
            </v:group>
            <v:group style="position:absolute;left:1799;top:14402;width:2;height:329" coordorigin="1799,14402" coordsize="2,329">
              <v:shape style="position:absolute;left:1799;top:14402;width:2;height:329" coordorigin="1799,14402" coordsize="0,329" path="m1799,14731l1799,14402e" filled="f" stroked="t" strokeweight=".47332pt" strokecolor="#3B3B3B">
                <v:path arrowok="t"/>
              </v:shape>
            </v:group>
            <v:group style="position:absolute;left:2480;top:14402;width:2;height:1459" coordorigin="2480,14402" coordsize="2,1459">
              <v:shape style="position:absolute;left:2480;top:14402;width:2;height:1459" coordorigin="2480,14402" coordsize="0,1459" path="m2480,15861l2480,14402e" filled="f" stroked="t" strokeweight=".70998pt" strokecolor="#575757">
                <v:path arrowok="t"/>
              </v:shape>
            </v:group>
            <v:group style="position:absolute;left:1801;top:14674;width:2;height:1192" coordorigin="1801,14674" coordsize="2,1192">
              <v:shape style="position:absolute;left:1801;top:14674;width:2;height:1192" coordorigin="1801,14674" coordsize="0,1192" path="m1801,15866l1801,14674e" filled="f" stroked="t" strokeweight=".70998pt" strokecolor="#606060">
                <v:path arrowok="t"/>
              </v:shape>
            </v:group>
            <v:group style="position:absolute;left:1751;top:15851;width:3564;height:2" coordorigin="1751,15851" coordsize="3564,2">
              <v:shape style="position:absolute;left:1751;top:15851;width:3564;height:2" coordorigin="1751,15851" coordsize="3564,0" path="m1751,15851l5315,15851e" filled="f" stroked="t" strokeweight=".70998pt" strokecolor="#70747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2" w:lineRule="exact"/>
        <w:ind w:left="161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343434"/>
          <w:spacing w:val="0"/>
          <w:w w:val="100"/>
          <w:position w:val="4"/>
        </w:rPr>
        <w:t>SE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right="-74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43434"/>
          <w:spacing w:val="0"/>
          <w:w w:val="80"/>
        </w:rPr>
        <w:t>Itfaiy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80"/>
        </w:rPr>
        <w:t>e</w:t>
      </w:r>
      <w:r>
        <w:rPr>
          <w:rFonts w:ascii="Arial" w:hAnsi="Arial" w:cs="Arial" w:eastAsia="Arial"/>
          <w:sz w:val="23"/>
          <w:szCs w:val="23"/>
          <w:color w:val="343434"/>
          <w:spacing w:val="18"/>
          <w:w w:val="80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80"/>
        </w:rPr>
        <w:t>Kuze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80"/>
        </w:rPr>
        <w:t>y</w:t>
      </w:r>
      <w:r>
        <w:rPr>
          <w:rFonts w:ascii="Arial" w:hAnsi="Arial" w:cs="Arial" w:eastAsia="Arial"/>
          <w:sz w:val="23"/>
          <w:szCs w:val="23"/>
          <w:color w:val="343434"/>
          <w:spacing w:val="-7"/>
          <w:w w:val="80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82"/>
        </w:rPr>
        <w:t>Bölg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83"/>
        </w:rPr>
        <w:t>e</w:t>
      </w:r>
      <w:r>
        <w:rPr>
          <w:rFonts w:ascii="Arial" w:hAnsi="Arial" w:cs="Arial" w:eastAsia="Arial"/>
          <w:sz w:val="23"/>
          <w:szCs w:val="23"/>
          <w:color w:val="343434"/>
          <w:spacing w:val="-33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85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54" w:lineRule="exact"/>
        <w:ind w:right="-67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64"/>
          <w:i/>
          <w:position w:val="3"/>
        </w:rPr>
        <w:t>j+Ç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64"/>
          <w:i/>
          <w:position w:val="3"/>
        </w:rPr>
        <w:t>  </w:t>
      </w:r>
      <w:r>
        <w:rPr>
          <w:rFonts w:ascii="Arial" w:hAnsi="Arial" w:cs="Arial" w:eastAsia="Arial"/>
          <w:sz w:val="18"/>
          <w:szCs w:val="18"/>
          <w:color w:val="343434"/>
          <w:spacing w:val="19"/>
          <w:w w:val="64"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343434"/>
          <w:spacing w:val="0"/>
          <w:w w:val="152"/>
          <w:position w:val="3"/>
        </w:rPr>
        <w:t>Or;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374" w:lineRule="atLeast"/>
        <w:ind w:right="-20"/>
        <w:jc w:val="left"/>
        <w:tabs>
          <w:tab w:pos="3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252"/>
          <w:position w:val="12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1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12"/>
        </w:rPr>
      </w:r>
      <w:r>
        <w:rPr>
          <w:rFonts w:ascii="Arial" w:hAnsi="Arial" w:cs="Arial" w:eastAsia="Arial"/>
          <w:sz w:val="19"/>
          <w:szCs w:val="19"/>
          <w:color w:val="464646"/>
          <w:spacing w:val="-14"/>
          <w:w w:val="164"/>
          <w:position w:val="0"/>
        </w:rPr>
        <w:t>,</w:t>
      </w:r>
      <w:r>
        <w:rPr>
          <w:rFonts w:ascii="Arial" w:hAnsi="Arial" w:cs="Arial" w:eastAsia="Arial"/>
          <w:sz w:val="32"/>
          <w:szCs w:val="32"/>
          <w:color w:val="343434"/>
          <w:spacing w:val="0"/>
          <w:w w:val="54"/>
          <w:position w:val="0"/>
        </w:rPr>
        <w:t>.</w:t>
      </w:r>
      <w:r>
        <w:rPr>
          <w:rFonts w:ascii="Arial" w:hAnsi="Arial" w:cs="Arial" w:eastAsia="Arial"/>
          <w:sz w:val="32"/>
          <w:szCs w:val="32"/>
          <w:color w:val="343434"/>
          <w:spacing w:val="-45"/>
          <w:w w:val="54"/>
          <w:position w:val="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0"/>
          <w:w w:val="57"/>
          <w:position w:val="0"/>
        </w:rPr>
        <w:t>..........._..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00" w:right="220"/>
          <w:cols w:num="4" w:equalWidth="0">
            <w:col w:w="530" w:space="2105"/>
            <w:col w:w="2094" w:space="258"/>
            <w:col w:w="518" w:space="3282"/>
            <w:col w:w="2613"/>
          </w:cols>
        </w:sectPr>
      </w:pPr>
      <w:rPr/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908" w:right="407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4015" w:right="420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4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3"/>
        </w:rPr>
        <w:t>DAİRESt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3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850" w:right="3651"/>
        <w:jc w:val="center"/>
        <w:tabs>
          <w:tab w:pos="3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634449pt;margin-top:-38.490753pt;width:492.667687pt;height:84.466882pt;mso-position-horizontal-relative:page;mso-position-vertical-relative:paragraph;z-index:-17182" type="#_x0000_t202" filled="f" stroked="f">
            <v:textbox inset="0,0,0,0">
              <w:txbxContent>
                <w:p>
                  <w:pPr>
                    <w:spacing w:before="0" w:after="0" w:line="1689" w:lineRule="exact"/>
                    <w:ind w:right="-293"/>
                    <w:jc w:val="left"/>
                    <w:tabs>
                      <w:tab w:pos="854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97"/>
                      <w:szCs w:val="97"/>
                      <w:color w:val="242424"/>
                      <w:spacing w:val="0"/>
                      <w:w w:val="174"/>
                      <w:position w:val="57"/>
                    </w:rPr>
                    <w:t>1</w:t>
                  </w:r>
                  <w:r>
                    <w:rPr>
                      <w:rFonts w:ascii="Arial" w:hAnsi="Arial" w:cs="Arial" w:eastAsia="Arial"/>
                      <w:sz w:val="97"/>
                      <w:szCs w:val="97"/>
                      <w:color w:val="242424"/>
                      <w:spacing w:val="0"/>
                      <w:w w:val="100"/>
                      <w:position w:val="57"/>
                    </w:rPr>
                    <w:tab/>
                  </w:r>
                  <w:r>
                    <w:rPr>
                      <w:rFonts w:ascii="Arial" w:hAnsi="Arial" w:cs="Arial" w:eastAsia="Arial"/>
                      <w:sz w:val="97"/>
                      <w:szCs w:val="97"/>
                      <w:color w:val="242424"/>
                      <w:spacing w:val="0"/>
                      <w:w w:val="100"/>
                      <w:position w:val="57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63636"/>
                      <w:spacing w:val="0"/>
                      <w:w w:val="258"/>
                      <w:position w:val="-6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  <w:t>IZMIR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  <w:position w:val="-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1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  <w:position w:val="-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6"/>
          <w:w w:val="11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4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4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3"/>
          <w:position w:val="-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7"/>
          <w:w w:val="11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3"/>
          <w:position w:val="-4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3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1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3"/>
          <w:position w:val="-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9" w:lineRule="exact"/>
        <w:ind w:left="62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31313"/>
          <w:spacing w:val="0"/>
          <w:w w:val="72"/>
          <w:position w:val="-2"/>
        </w:rPr>
        <w:t>BÜYÜKY,EHIR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629" w:right="4903"/>
        <w:jc w:val="center"/>
        <w:tabs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42424"/>
          <w:spacing w:val="0"/>
          <w:w w:val="100"/>
          <w:position w:val="-1"/>
        </w:rPr>
        <w:t>BELE</w:t>
      </w:r>
      <w:r>
        <w:rPr>
          <w:rFonts w:ascii="Arial" w:hAnsi="Arial" w:cs="Arial" w:eastAsia="Arial"/>
          <w:sz w:val="15"/>
          <w:szCs w:val="15"/>
          <w:color w:val="242424"/>
          <w:spacing w:val="0"/>
          <w:w w:val="100"/>
          <w:position w:val="-1"/>
        </w:rPr>
        <w:t>D</w:t>
      </w:r>
      <w:r>
        <w:rPr>
          <w:rFonts w:ascii="Arial" w:hAnsi="Arial" w:cs="Arial" w:eastAsia="Arial"/>
          <w:sz w:val="15"/>
          <w:szCs w:val="15"/>
          <w:color w:val="242424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242424"/>
          <w:spacing w:val="4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242424"/>
          <w:spacing w:val="0"/>
          <w:w w:val="100"/>
          <w:position w:val="-1"/>
        </w:rPr>
        <w:t>YESI</w:t>
      </w:r>
      <w:r>
        <w:rPr>
          <w:rFonts w:ascii="Arial" w:hAnsi="Arial" w:cs="Arial" w:eastAsia="Arial"/>
          <w:sz w:val="15"/>
          <w:szCs w:val="15"/>
          <w:color w:val="242424"/>
          <w:spacing w:val="-31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24242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24242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12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2"/>
          <w:position w:val="2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2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1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2"/>
          <w:position w:val="2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14" w:right="-20"/>
        <w:jc w:val="left"/>
        <w:tabs>
          <w:tab w:pos="1480" w:val="left"/>
          <w:tab w:pos="3000" w:val="left"/>
          <w:tab w:pos="5380" w:val="left"/>
          <w:tab w:pos="7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1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0"/>
          <w:position w:val="1"/>
        </w:rPr>
        <w:t>1.03.20ı7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80"/>
          <w:position w:val="1"/>
        </w:rPr>
        <w:t>]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3"/>
          <w:w w:val="79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1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4"/>
          <w:w w:val="58"/>
          <w:position w:val="0"/>
        </w:rPr>
        <w:t>]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9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13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5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rre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42424"/>
          <w:spacing w:val="0"/>
          <w:w w:val="75"/>
          <w:position w:val="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color w:val="242424"/>
          <w:spacing w:val="-10"/>
          <w:w w:val="7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232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293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88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8"/>
          <w:position w:val="0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124" w:right="-20"/>
        <w:jc w:val="left"/>
        <w:tabs>
          <w:tab w:pos="1480" w:val="left"/>
          <w:tab w:pos="3000" w:val="left"/>
          <w:tab w:pos="4380" w:val="left"/>
          <w:tab w:pos="5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11.0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.2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6"/>
          <w:position w:val="0"/>
        </w:rPr>
        <w:t>]Kayıt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5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1596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1"/>
          <w:position w:val="0"/>
        </w:rPr>
        <w:t>]Bildi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91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9"/>
          <w:w w:val="91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1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6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4"/>
        </w:rPr>
        <w:t>Karaba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lar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9662/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no:4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19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Dogru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0"/>
        </w:rPr>
        <w:t>Karabaglar-Sali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6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Omurta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9662/ı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0"/>
        </w:rPr>
        <w:t>No:4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114" w:right="-20"/>
        <w:jc w:val="left"/>
        <w:tabs>
          <w:tab w:pos="1480" w:val="left"/>
          <w:tab w:pos="438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0"/>
          <w:w w:val="13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yangııu</w:t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  <w:position w:val="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71" w:lineRule="exact"/>
        <w:ind w:left="124" w:right="-20"/>
        <w:jc w:val="left"/>
        <w:tabs>
          <w:tab w:pos="3360" w:val="left"/>
          <w:tab w:pos="6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4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4"/>
        </w:rPr>
        <w:t>tse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37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tyapını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4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3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3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-3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ind w:left="338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Al1şap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5"/>
        </w:rPr>
        <w:t>DJ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7" w:lineRule="exact"/>
        <w:ind w:left="4785" w:right="-20"/>
        <w:jc w:val="left"/>
        <w:tabs>
          <w:tab w:pos="5280" w:val="left"/>
          <w:tab w:pos="5740" w:val="left"/>
          <w:tab w:pos="6080" w:val="left"/>
          <w:tab w:pos="6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242424"/>
          <w:spacing w:val="0"/>
          <w:w w:val="50"/>
        </w:rPr>
        <w:t>ı</w:t>
      </w:r>
      <w:r>
        <w:rPr>
          <w:rFonts w:ascii="Arial" w:hAnsi="Arial" w:cs="Arial" w:eastAsia="Arial"/>
          <w:sz w:val="42"/>
          <w:szCs w:val="42"/>
          <w:color w:val="242424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242424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6D6E6E"/>
          <w:spacing w:val="0"/>
          <w:w w:val="50"/>
        </w:rPr>
        <w:t>ı</w:t>
      </w:r>
      <w:r>
        <w:rPr>
          <w:rFonts w:ascii="Arial" w:hAnsi="Arial" w:cs="Arial" w:eastAsia="Arial"/>
          <w:sz w:val="42"/>
          <w:szCs w:val="42"/>
          <w:color w:val="6D6E6E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6D6E6E"/>
          <w:spacing w:val="0"/>
          <w:w w:val="100"/>
        </w:rPr>
      </w:r>
      <w:r>
        <w:rPr>
          <w:rFonts w:ascii="Arial" w:hAnsi="Arial" w:cs="Arial" w:eastAsia="Arial"/>
          <w:sz w:val="41"/>
          <w:szCs w:val="41"/>
          <w:color w:val="242424"/>
          <w:spacing w:val="0"/>
          <w:w w:val="50"/>
          <w:position w:val="3"/>
        </w:rPr>
        <w:t>ı</w:t>
      </w:r>
      <w:r>
        <w:rPr>
          <w:rFonts w:ascii="Arial" w:hAnsi="Arial" w:cs="Arial" w:eastAsia="Arial"/>
          <w:sz w:val="41"/>
          <w:szCs w:val="41"/>
          <w:color w:val="242424"/>
          <w:spacing w:val="-55"/>
          <w:w w:val="50"/>
          <w:position w:val="3"/>
        </w:rPr>
        <w:t> </w:t>
      </w:r>
      <w:r>
        <w:rPr>
          <w:rFonts w:ascii="Arial" w:hAnsi="Arial" w:cs="Arial" w:eastAsia="Arial"/>
          <w:sz w:val="41"/>
          <w:szCs w:val="41"/>
          <w:color w:val="242424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41"/>
          <w:szCs w:val="41"/>
          <w:color w:val="24242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5"/>
          <w:szCs w:val="15"/>
          <w:color w:val="242424"/>
          <w:spacing w:val="0"/>
          <w:w w:val="100"/>
          <w:position w:val="9"/>
        </w:rPr>
        <w:t>X</w:t>
      </w:r>
      <w:r>
        <w:rPr>
          <w:rFonts w:ascii="Times New Roman" w:hAnsi="Times New Roman" w:cs="Times New Roman" w:eastAsia="Times New Roman"/>
          <w:sz w:val="15"/>
          <w:szCs w:val="15"/>
          <w:color w:val="242424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242424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124" w:right="-20"/>
        <w:jc w:val="left"/>
        <w:tabs>
          <w:tab w:pos="2460" w:val="left"/>
          <w:tab w:pos="5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27"/>
          <w:position w:val="0"/>
        </w:rPr>
        <w:t>alıibi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2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9"/>
          <w:w w:val="12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Cuma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YUMUŞAK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3"/>
          <w:position w:val="0"/>
        </w:rPr>
        <w:t>IKira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7"/>
          <w:w w:val="93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6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  <w:position w:val="0"/>
        </w:rPr>
        <w:t>Kendisi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3" w:after="0" w:line="214" w:lineRule="exact"/>
        <w:ind w:left="24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4"/>
          <w:position w:val="-1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3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  <w:position w:val="-1"/>
        </w:rPr>
        <w:t>ÇAN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left="2372" w:right="2484"/>
        <w:jc w:val="center"/>
        <w:tabs>
          <w:tab w:pos="4500" w:val="left"/>
          <w:tab w:pos="7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lı\raç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0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242424"/>
          <w:spacing w:val="0"/>
          <w:w w:val="206"/>
        </w:rPr>
        <w:t>ı</w:t>
      </w:r>
      <w:r>
        <w:rPr>
          <w:rFonts w:ascii="Arial" w:hAnsi="Arial" w:cs="Arial" w:eastAsia="Arial"/>
          <w:sz w:val="26"/>
          <w:szCs w:val="26"/>
          <w:color w:val="242424"/>
          <w:spacing w:val="0"/>
          <w:w w:val="100"/>
        </w:rPr>
        <w:tab/>
      </w:r>
      <w:r>
        <w:rPr>
          <w:rFonts w:ascii="Arial" w:hAnsi="Arial" w:cs="Arial" w:eastAsia="Arial"/>
          <w:sz w:val="26"/>
          <w:szCs w:val="26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13:17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13:22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14" w:right="-20"/>
        <w:jc w:val="left"/>
        <w:tabs>
          <w:tab w:pos="2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  <w:position w:val="0"/>
        </w:rPr>
        <w:t>713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129" w:right="-20"/>
        <w:jc w:val="left"/>
        <w:tabs>
          <w:tab w:pos="4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1"/>
          <w:w w:val="104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29"/>
          <w:position w:val="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544" w:right="468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62" w:lineRule="auto"/>
        <w:ind w:left="2426" w:right="4335" w:firstLine="2141"/>
        <w:jc w:val="left"/>
        <w:tabs>
          <w:tab w:pos="4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.713876pt;margin-top:18.502703pt;width:88.392967pt;height:14.5pt;mso-position-horizontal-relative:page;mso-position-vertical-relative:paragraph;z-index:-17181" type="#_x0000_t202" filled="f" stroked="f">
            <v:textbox inset="0,0,0,0">
              <w:txbxContent>
                <w:p>
                  <w:pPr>
                    <w:spacing w:before="0" w:after="0" w:line="290" w:lineRule="exact"/>
                    <w:ind w:right="-83"/>
                    <w:jc w:val="left"/>
                    <w:tabs>
                      <w:tab w:pos="920" w:val="left"/>
                      <w:tab w:pos="1360" w:val="left"/>
                    </w:tabs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242424"/>
                      <w:spacing w:val="0"/>
                      <w:w w:val="100"/>
                    </w:rPr>
                    <w:t>y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242424"/>
                      <w:spacing w:val="-67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242424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242424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42424"/>
                      <w:spacing w:val="0"/>
                      <w:w w:val="100"/>
                    </w:rPr>
                    <w:t>k'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42424"/>
                      <w:spacing w:val="-33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42424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42424"/>
                      <w:spacing w:val="0"/>
                      <w:w w:val="412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Emniyet-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10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andarına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7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1" w:lineRule="auto"/>
        <w:ind w:left="2426" w:right="2700" w:firstLine="-2169"/>
        <w:jc w:val="left"/>
        <w:tabs>
          <w:tab w:pos="2400" w:val="left"/>
          <w:tab w:pos="4540" w:val="left"/>
          <w:tab w:pos="7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242424"/>
          <w:spacing w:val="0"/>
          <w:w w:val="57"/>
        </w:rPr>
        <w:t>&lt;._</w:t>
      </w:r>
      <w:r>
        <w:rPr>
          <w:rFonts w:ascii="Times New Roman" w:hAnsi="Times New Roman" w:cs="Times New Roman" w:eastAsia="Times New Roman"/>
          <w:sz w:val="15"/>
          <w:szCs w:val="15"/>
          <w:color w:val="242424"/>
          <w:spacing w:val="0"/>
          <w:w w:val="57"/>
        </w:rPr>
        <w:t>     </w:t>
      </w:r>
      <w:r>
        <w:rPr>
          <w:rFonts w:ascii="Times New Roman" w:hAnsi="Times New Roman" w:cs="Times New Roman" w:eastAsia="Times New Roman"/>
          <w:sz w:val="15"/>
          <w:szCs w:val="15"/>
          <w:color w:val="242424"/>
          <w:spacing w:val="19"/>
          <w:w w:val="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.mcı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Gıtmışse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4"/>
        </w:rPr>
        <w:t>Döni!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4"/>
        </w:rPr>
        <w:t>§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7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4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4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9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14" w:right="-20"/>
        <w:jc w:val="left"/>
        <w:tabs>
          <w:tab w:pos="2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Qlayı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Görüldüg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varıldıgında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sönmü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4523" w:right="408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7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92" w:lineRule="exact"/>
        <w:ind w:left="169" w:right="-20"/>
        <w:jc w:val="left"/>
        <w:tabs>
          <w:tab w:pos="4540" w:val="left"/>
          <w:tab w:pos="6440" w:val="left"/>
          <w:tab w:pos="8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  <w:position w:val="-2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1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7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"/>
          <w:w w:val="46"/>
          <w:position w:val="-3"/>
        </w:rPr>
        <w:t>]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8"/>
          <w:position w:val="-3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1"/>
          <w:position w:val="-3"/>
        </w:rPr>
        <w:t>]K.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91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9"/>
          <w:w w:val="116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  <w:position w:val="-3"/>
        </w:rPr>
        <w:t>T.Kg.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3" w:lineRule="exact"/>
        <w:ind w:left="6451" w:right="-20"/>
        <w:jc w:val="left"/>
        <w:tabs>
          <w:tab w:pos="800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363636"/>
          <w:spacing w:val="0"/>
          <w:w w:val="58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363636"/>
          <w:spacing w:val="-58"/>
          <w:w w:val="58"/>
          <w:position w:val="-1"/>
        </w:rPr>
        <w:t> </w:t>
      </w:r>
      <w:r>
        <w:rPr>
          <w:rFonts w:ascii="Arial" w:hAnsi="Arial" w:cs="Arial" w:eastAsia="Arial"/>
          <w:sz w:val="41"/>
          <w:szCs w:val="41"/>
          <w:color w:val="36363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1"/>
          <w:szCs w:val="41"/>
          <w:color w:val="363636"/>
          <w:spacing w:val="0"/>
          <w:w w:val="58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124" w:right="-20"/>
        <w:jc w:val="left"/>
        <w:tabs>
          <w:tab w:pos="2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yerinde;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gecekond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daireni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giri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kapısını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karşısındaki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banyoda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60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LT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1"/>
          <w:position w:val="1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33" w:right="-20"/>
        <w:jc w:val="left"/>
        <w:tabs>
          <w:tab w:pos="2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Durumu</w:t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Demirdöküm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termosifo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yanara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oluşmuştur.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611" w:right="-20"/>
        <w:jc w:val="left"/>
        <w:tabs>
          <w:tab w:pos="5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Binada: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Eşyada:30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Toplam:300TL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33"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gecekond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daireni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kapısının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57" w:lineRule="auto"/>
        <w:ind w:left="2469" w:right="49" w:firstLine="-5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!karşısındaki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banyodaki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fişe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takılı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çalışı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durumda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bırakıla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elektrikli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termasifonu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he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hangi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  <w:t>sebepten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1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yapmasıyla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termasifon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tutuşturara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çıktıgı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D6E6E"/>
          <w:spacing w:val="0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71" w:right="-20"/>
        <w:jc w:val="left"/>
        <w:tabs>
          <w:tab w:pos="2460" w:val="left"/>
          <w:tab w:pos="660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8"/>
          <w:position w:val="1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1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8"/>
          <w:position w:val="0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8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1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92"/>
          <w:position w:val="2"/>
        </w:rPr>
        <w:t>]Bedel</w:t>
      </w:r>
      <w:r>
        <w:rPr>
          <w:rFonts w:ascii="Arial" w:hAnsi="Arial" w:cs="Arial" w:eastAsia="Arial"/>
          <w:sz w:val="17"/>
          <w:szCs w:val="17"/>
          <w:color w:val="363636"/>
          <w:spacing w:val="-17"/>
          <w:w w:val="93"/>
          <w:position w:val="2"/>
        </w:rPr>
        <w:t>i</w:t>
      </w:r>
      <w:r>
        <w:rPr>
          <w:rFonts w:ascii="Arial" w:hAnsi="Arial" w:cs="Arial" w:eastAsia="Arial"/>
          <w:sz w:val="17"/>
          <w:szCs w:val="17"/>
          <w:color w:val="575959"/>
          <w:spacing w:val="0"/>
          <w:w w:val="139"/>
          <w:position w:val="2"/>
        </w:rPr>
        <w:t>: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]Araç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38" w:right="-20"/>
        <w:jc w:val="left"/>
        <w:tabs>
          <w:tab w:pos="2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Edildigi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33"/>
        </w:rPr>
        <w:t>uma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9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YUMUŞAK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6" w:after="0" w:line="240" w:lineRule="auto"/>
        <w:ind w:left="114" w:right="-20"/>
        <w:jc w:val="left"/>
        <w:tabs>
          <w:tab w:pos="2400" w:val="left"/>
          <w:tab w:pos="5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309"/>
          <w:position w:val="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76"/>
          <w:position w:val="3"/>
        </w:rPr>
        <w:t>·.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2"/>
          <w:position w:val="3"/>
        </w:rPr>
        <w:t>Dön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2"/>
          <w:w w:val="92"/>
          <w:position w:val="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9"/>
          <w:w w:val="53"/>
          <w:position w:val="3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3"/>
        </w:rPr>
        <w:t>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traril1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1.03.2017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  <w:position w:val="1"/>
        </w:rPr>
        <w:t>13:50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219" w:right="-20"/>
        <w:jc w:val="left"/>
        <w:tabs>
          <w:tab w:pos="900" w:val="left"/>
          <w:tab w:pos="1400" w:val="left"/>
          <w:tab w:pos="2400" w:val="left"/>
          <w:tab w:pos="8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Vt-,sa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]GIDE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EKİ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eniçam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84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573" w:right="-20"/>
        <w:jc w:val="left"/>
        <w:tabs>
          <w:tab w:pos="5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9.99234pt;margin-top:.755002pt;width:54.64367pt;height:17.5pt;mso-position-horizontal-relative:page;mso-position-vertical-relative:paragraph;z-index:-17180" type="#_x0000_t202" filled="f" stroked="f">
            <v:textbox inset="0,0,0,0">
              <w:txbxContent>
                <w:p>
                  <w:pPr>
                    <w:spacing w:before="0" w:after="0" w:line="350" w:lineRule="exact"/>
                    <w:ind w:right="-93"/>
                    <w:jc w:val="left"/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242424"/>
                      <w:spacing w:val="0"/>
                      <w:w w:val="75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242424"/>
                      <w:spacing w:val="-10"/>
                      <w:w w:val="7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242424"/>
                      <w:spacing w:val="0"/>
                      <w:w w:val="75"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242424"/>
                      <w:spacing w:val="13"/>
                      <w:w w:val="7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242424"/>
                      <w:spacing w:val="0"/>
                      <w:w w:val="63"/>
                    </w:rPr>
                    <w:t>Marl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242424"/>
                      <w:spacing w:val="20"/>
                      <w:w w:val="6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242424"/>
                      <w:spacing w:val="0"/>
                      <w:w w:val="63"/>
                    </w:rPr>
                    <w:t>2017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05" w:lineRule="exact"/>
        <w:ind w:left="399" w:right="-20"/>
        <w:jc w:val="left"/>
        <w:tabs>
          <w:tab w:pos="5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06.706223pt;margin-top:11.06283pt;width:.1pt;height:12.174026pt;mso-position-horizontal-relative:page;mso-position-vertical-relative:paragraph;z-index:-17197" coordorigin="4134,221" coordsize="2,243">
            <v:shape style="position:absolute;left:4134;top:221;width:2;height:243" coordorigin="4134,221" coordsize="0,243" path="m4134,465l4134,221e" filled="f" stroked="t" strokeweight=".949282pt" strokecolor="#1823A8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8"/>
          <w:szCs w:val="18"/>
          <w:color w:val="242424"/>
          <w:spacing w:val="0"/>
          <w:w w:val="100"/>
          <w:position w:val="-1"/>
        </w:rPr>
        <w:t>'ü</w:t>
      </w:r>
      <w:r>
        <w:rPr>
          <w:rFonts w:ascii="Arial" w:hAnsi="Arial" w:cs="Arial" w:eastAsia="Arial"/>
          <w:sz w:val="18"/>
          <w:szCs w:val="18"/>
          <w:color w:val="242424"/>
          <w:spacing w:val="-16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24242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8"/>
          <w:szCs w:val="18"/>
          <w:color w:val="24242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" w:lineRule="exact"/>
        <w:ind w:left="442" w:right="-20"/>
        <w:jc w:val="lef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242424"/>
          <w:w w:val="112"/>
          <w:position w:val="-3"/>
        </w:rPr>
        <w:t>&lt;!</w:t>
      </w:r>
      <w:r>
        <w:rPr>
          <w:rFonts w:ascii="Arial" w:hAnsi="Arial" w:cs="Arial" w:eastAsia="Arial"/>
          <w:sz w:val="8"/>
          <w:szCs w:val="8"/>
          <w:color w:val="242424"/>
          <w:w w:val="113"/>
          <w:position w:val="-3"/>
        </w:rPr>
        <w:t>)</w:t>
      </w:r>
      <w:r>
        <w:rPr>
          <w:rFonts w:ascii="Arial" w:hAnsi="Arial" w:cs="Arial" w:eastAsia="Arial"/>
          <w:sz w:val="8"/>
          <w:szCs w:val="8"/>
          <w:color w:val="00000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80" w:bottom="280" w:left="180" w:right="280"/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137" w:lineRule="atLeast"/>
        <w:ind w:right="-20"/>
        <w:jc w:val="right"/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-74"/>
          <w:w w:val="66"/>
          <w:position w:val="6"/>
        </w:rPr>
        <w:t>&lt;</w:t>
      </w:r>
      <w:r>
        <w:rPr>
          <w:rFonts w:ascii="Arial" w:hAnsi="Arial" w:cs="Arial" w:eastAsia="Arial"/>
          <w:sz w:val="24"/>
          <w:szCs w:val="24"/>
          <w:color w:val="242424"/>
          <w:spacing w:val="0"/>
          <w:w w:val="52"/>
          <w:position w:val="0"/>
        </w:rPr>
        <w:t>.</w:t>
      </w:r>
      <w:r>
        <w:rPr>
          <w:rFonts w:ascii="Arial" w:hAnsi="Arial" w:cs="Arial" w:eastAsia="Arial"/>
          <w:sz w:val="24"/>
          <w:szCs w:val="24"/>
          <w:color w:val="242424"/>
          <w:spacing w:val="-22"/>
          <w:w w:val="52"/>
          <w:position w:val="0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-91"/>
          <w:w w:val="67"/>
          <w:position w:val="6"/>
        </w:rPr>
        <w:t>S</w:t>
      </w:r>
      <w:r>
        <w:rPr>
          <w:rFonts w:ascii="Arial" w:hAnsi="Arial" w:cs="Arial" w:eastAsia="Arial"/>
          <w:sz w:val="24"/>
          <w:szCs w:val="24"/>
          <w:color w:val="242424"/>
          <w:spacing w:val="0"/>
          <w:w w:val="52"/>
          <w:position w:val="0"/>
        </w:rPr>
        <w:t>..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9" w:lineRule="exact"/>
        <w:ind w:right="-20"/>
        <w:jc w:val="left"/>
        <w:rPr>
          <w:rFonts w:ascii="Arial" w:hAnsi="Arial" w:cs="Arial" w:eastAsia="Arial"/>
          <w:sz w:val="85"/>
          <w:szCs w:val="85"/>
        </w:rPr>
      </w:pPr>
      <w:rPr/>
      <w:r>
        <w:rPr/>
        <w:br w:type="column"/>
      </w:r>
      <w:r>
        <w:rPr>
          <w:rFonts w:ascii="Arial" w:hAnsi="Arial" w:cs="Arial" w:eastAsia="Arial"/>
          <w:sz w:val="85"/>
          <w:szCs w:val="85"/>
          <w:color w:val="343B6B"/>
          <w:w w:val="70"/>
          <w:position w:val="-67"/>
        </w:rPr>
        <w:t>Elı</w:t>
      </w:r>
      <w:r>
        <w:rPr>
          <w:rFonts w:ascii="Arial" w:hAnsi="Arial" w:cs="Arial" w:eastAsia="Arial"/>
          <w:sz w:val="85"/>
          <w:szCs w:val="85"/>
          <w:color w:val="111A9E"/>
          <w:spacing w:val="-17"/>
          <w:w w:val="45"/>
          <w:position w:val="-67"/>
        </w:rPr>
        <w:t>·</w:t>
      </w:r>
      <w:r>
        <w:rPr>
          <w:rFonts w:ascii="Arial" w:hAnsi="Arial" w:cs="Arial" w:eastAsia="Arial"/>
          <w:sz w:val="85"/>
          <w:szCs w:val="85"/>
          <w:color w:val="484848"/>
          <w:spacing w:val="0"/>
          <w:w w:val="34"/>
          <w:position w:val="-67"/>
        </w:rPr>
        <w:t>UN</w:t>
      </w:r>
      <w:r>
        <w:rPr>
          <w:rFonts w:ascii="Arial" w:hAnsi="Arial" w:cs="Arial" w:eastAsia="Arial"/>
          <w:sz w:val="85"/>
          <w:szCs w:val="8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280"/>
          <w:cols w:num="2" w:equalWidth="0">
            <w:col w:w="564" w:space="2284"/>
            <w:col w:w="8612"/>
          </w:cols>
        </w:sectPr>
      </w:pPr>
      <w:rPr/>
    </w:p>
    <w:p>
      <w:pPr>
        <w:spacing w:before="0" w:after="0" w:line="245" w:lineRule="atLeast"/>
        <w:ind w:left="399" w:right="-20"/>
        <w:jc w:val="left"/>
        <w:tabs>
          <w:tab w:pos="886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242424"/>
          <w:spacing w:val="0"/>
          <w:w w:val="100"/>
          <w:i/>
        </w:rPr>
        <w:t>.Q</w:t>
      </w:r>
      <w:r>
        <w:rPr>
          <w:rFonts w:ascii="Arial" w:hAnsi="Arial" w:cs="Arial" w:eastAsia="Arial"/>
          <w:sz w:val="17"/>
          <w:szCs w:val="17"/>
          <w:color w:val="242424"/>
          <w:spacing w:val="-31"/>
          <w:w w:val="100"/>
          <w:i/>
        </w:rPr>
        <w:t> </w:t>
      </w:r>
      <w:r>
        <w:rPr>
          <w:rFonts w:ascii="Arial" w:hAnsi="Arial" w:cs="Arial" w:eastAsia="Arial"/>
          <w:sz w:val="17"/>
          <w:szCs w:val="17"/>
          <w:color w:val="242424"/>
          <w:spacing w:val="0"/>
          <w:w w:val="100"/>
          <w:i/>
        </w:rPr>
        <w:tab/>
      </w:r>
      <w:r>
        <w:rPr>
          <w:rFonts w:ascii="Arial" w:hAnsi="Arial" w:cs="Arial" w:eastAsia="Arial"/>
          <w:sz w:val="17"/>
          <w:szCs w:val="17"/>
          <w:color w:val="242424"/>
          <w:spacing w:val="0"/>
          <w:w w:val="100"/>
          <w:i/>
        </w:rPr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83"/>
          <w:i/>
        </w:rPr>
        <w:t>  </w:t>
      </w:r>
      <w:r>
        <w:rPr>
          <w:rFonts w:ascii="Arial" w:hAnsi="Arial" w:cs="Arial" w:eastAsia="Arial"/>
          <w:sz w:val="19"/>
          <w:szCs w:val="19"/>
          <w:color w:val="242424"/>
          <w:spacing w:val="32"/>
          <w:w w:val="83"/>
          <w:i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i/>
        </w:rPr>
        <w:t>12016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50" w:after="0" w:line="204" w:lineRule="exact"/>
        <w:ind w:left="37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3"/>
          <w:position w:val="-2"/>
        </w:rPr>
        <w:t>.......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280"/>
        </w:sectPr>
      </w:pPr>
      <w:rPr/>
    </w:p>
    <w:p>
      <w:pPr>
        <w:spacing w:before="48" w:after="0" w:line="5" w:lineRule="atLeast"/>
        <w:ind w:right="-20"/>
        <w:jc w:val="right"/>
        <w:tabs>
          <w:tab w:pos="80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167.073685pt;margin-top:2.231634pt;width:.1pt;height:10.264374pt;mso-position-horizontal-relative:page;mso-position-vertical-relative:paragraph;z-index:-17196" coordorigin="3341,45" coordsize="2,205">
            <v:shape style="position:absolute;left:3341;top:45;width:2;height:205" coordorigin="3341,45" coordsize="0,205" path="m3341,250l3341,45e" filled="f" stroked="t" strokeweight=".949282pt" strokecolor="#182890">
              <v:path arrowok="t"/>
            </v:shape>
          </v:group>
          <w10:wrap type="none"/>
        </w:pict>
      </w:r>
      <w:r>
        <w:rPr/>
        <w:pict>
          <v:group style="position:absolute;margin-left:152.768494pt;margin-top:12.884649pt;width:.1pt;height:12.788819pt;mso-position-horizontal-relative:page;mso-position-vertical-relative:paragraph;z-index:-17194" coordorigin="3055,258" coordsize="2,256">
            <v:shape style="position:absolute;left:3055;top:258;width:2;height:256" coordorigin="3055,258" coordsize="0,256" path="m3055,513l3055,258e" filled="f" stroked="t" strokeweight="1.24pt" strokecolor="#EBEBED">
              <v:path arrowok="t"/>
            </v:shape>
          </v:group>
          <w10:wrap type="none"/>
        </w:pict>
      </w:r>
      <w:r>
        <w:rPr/>
        <w:pict>
          <v:group style="position:absolute;margin-left:461.981079pt;margin-top:11.074347pt;width:8.012336pt;height:25.302129pt;mso-position-horizontal-relative:page;mso-position-vertical-relative:paragraph;z-index:-17192" coordorigin="9240,221" coordsize="160,506">
            <v:group style="position:absolute;left:9274;top:256;width:2;height:437" coordorigin="9274,256" coordsize="2,437">
              <v:shape style="position:absolute;left:9274;top:256;width:2;height:437" coordorigin="9274,256" coordsize="0,437" path="m9274,693l9274,256e" filled="f" stroked="t" strokeweight="3.474003pt" strokecolor="#EBEBED">
                <v:path arrowok="t"/>
              </v:shape>
            </v:group>
            <v:group style="position:absolute;left:9309;top:350;width:91;height:314" coordorigin="9309,350" coordsize="91,314">
              <v:shape style="position:absolute;left:9309;top:350;width:91;height:314" coordorigin="9309,350" coordsize="91,314" path="m9309,350l9400,350,9400,664,9309,664,9309,350e" filled="t" fillcolor="#EBEBED" stroked="f">
                <v:path arrowok="t"/>
                <v:fill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9.862213pt;margin-top:2.133331pt;width:26.318975pt;height:72pt;mso-position-horizontal-relative:page;mso-position-vertical-relative:paragraph;z-index:-17179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484848"/>
                      <w:spacing w:val="-280"/>
                      <w:w w:val="63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484848"/>
                      <w:spacing w:val="-766"/>
                      <w:w w:val="63"/>
                      <w:position w:val="-1"/>
                    </w:rPr>
                    <w:t>7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343B6B"/>
          <w:w w:val="200"/>
        </w:rPr>
        <w:t>;</w:t>
      </w:r>
      <w:r>
        <w:rPr>
          <w:rFonts w:ascii="Arial" w:hAnsi="Arial" w:cs="Arial" w:eastAsia="Arial"/>
          <w:sz w:val="20"/>
          <w:szCs w:val="20"/>
          <w:color w:val="484848"/>
          <w:w w:val="99"/>
        </w:rPr>
        <w:t>k</w:t>
      </w:r>
      <w:r>
        <w:rPr>
          <w:rFonts w:ascii="Arial" w:hAnsi="Arial" w:cs="Arial" w:eastAsia="Arial"/>
          <w:sz w:val="20"/>
          <w:szCs w:val="20"/>
          <w:color w:val="484848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484848"/>
          <w:spacing w:val="-17"/>
          <w:w w:val="162"/>
        </w:rPr>
        <w:t>i</w:t>
      </w:r>
      <w:r>
        <w:rPr>
          <w:rFonts w:ascii="Arial" w:hAnsi="Arial" w:cs="Arial" w:eastAsia="Arial"/>
          <w:sz w:val="20"/>
          <w:szCs w:val="20"/>
          <w:color w:val="242424"/>
          <w:spacing w:val="0"/>
          <w:w w:val="99"/>
        </w:rPr>
        <w:t>şehir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43" w:lineRule="exact"/>
        <w:ind w:right="-256"/>
        <w:jc w:val="left"/>
        <w:rPr>
          <w:rFonts w:ascii="Arial" w:hAnsi="Arial" w:cs="Arial" w:eastAsia="Arial"/>
          <w:sz w:val="144"/>
          <w:szCs w:val="144"/>
        </w:rPr>
      </w:pPr>
      <w:rPr/>
      <w:r>
        <w:rPr/>
        <w:br w:type="column"/>
      </w:r>
      <w:r>
        <w:rPr>
          <w:rFonts w:ascii="Arial" w:hAnsi="Arial" w:cs="Arial" w:eastAsia="Arial"/>
          <w:sz w:val="144"/>
          <w:szCs w:val="144"/>
          <w:color w:val="343B6B"/>
          <w:spacing w:val="0"/>
          <w:w w:val="110"/>
          <w:i/>
          <w:position w:val="-113"/>
        </w:rPr>
        <w:t>ili</w:t>
      </w:r>
      <w:r>
        <w:rPr>
          <w:rFonts w:ascii="Arial" w:hAnsi="Arial" w:cs="Arial" w:eastAsia="Arial"/>
          <w:sz w:val="144"/>
          <w:szCs w:val="144"/>
          <w:color w:val="000000"/>
          <w:spacing w:val="0"/>
          <w:w w:val="100"/>
          <w:position w:val="0"/>
        </w:rPr>
      </w:r>
    </w:p>
    <w:p>
      <w:pPr>
        <w:spacing w:before="0" w:after="0" w:line="43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8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3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280"/>
          <w:cols w:num="3" w:equalWidth="0">
            <w:col w:w="4471" w:space="589"/>
            <w:col w:w="1055" w:space="2414"/>
            <w:col w:w="2931"/>
          </w:cols>
        </w:sectPr>
      </w:pPr>
      <w:rPr/>
    </w:p>
    <w:p>
      <w:pPr>
        <w:spacing w:before="0" w:after="0" w:line="235" w:lineRule="exact"/>
        <w:ind w:left="2749" w:right="-72"/>
        <w:jc w:val="left"/>
        <w:tabs>
          <w:tab w:pos="326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7"/>
          <w:w w:val="172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BCBCBC"/>
          <w:spacing w:val="0"/>
          <w:w w:val="24"/>
          <w:position w:val="-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BCBCBC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BCBCBC"/>
          <w:spacing w:val="0"/>
          <w:w w:val="100"/>
          <w:position w:val="-1"/>
        </w:rPr>
      </w:r>
      <w:r>
        <w:rPr>
          <w:rFonts w:ascii="Arial" w:hAnsi="Arial" w:cs="Arial" w:eastAsia="Arial"/>
          <w:sz w:val="20"/>
          <w:szCs w:val="20"/>
          <w:color w:val="1C2679"/>
          <w:spacing w:val="0"/>
          <w:w w:val="100"/>
          <w:position w:val="1"/>
        </w:rPr>
        <w:t>v</w:t>
      </w:r>
      <w:r>
        <w:rPr>
          <w:rFonts w:ascii="Arial" w:hAnsi="Arial" w:cs="Arial" w:eastAsia="Arial"/>
          <w:sz w:val="20"/>
          <w:szCs w:val="20"/>
          <w:color w:val="1C2679"/>
          <w:spacing w:val="-20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1C2679"/>
          <w:spacing w:val="0"/>
          <w:w w:val="190"/>
          <w:position w:val="1"/>
        </w:rPr>
        <w:t>Ll</w:t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102"/>
          <w:position w:val="1"/>
        </w:rPr>
        <w:t>pfa</w:t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103"/>
          <w:position w:val="1"/>
        </w:rPr>
        <w:t>r</w:t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484848"/>
          <w:spacing w:val="1"/>
          <w:w w:val="100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242424"/>
          <w:spacing w:val="0"/>
          <w:w w:val="96"/>
          <w:position w:val="1"/>
        </w:rPr>
        <w:t>Ami</w:t>
      </w:r>
      <w:r>
        <w:rPr>
          <w:rFonts w:ascii="Arial" w:hAnsi="Arial" w:cs="Arial" w:eastAsia="Arial"/>
          <w:sz w:val="20"/>
          <w:szCs w:val="20"/>
          <w:color w:val="242424"/>
          <w:spacing w:val="-5"/>
          <w:w w:val="97"/>
          <w:position w:val="1"/>
        </w:rPr>
        <w:t>r</w:t>
      </w:r>
      <w:r>
        <w:rPr>
          <w:rFonts w:ascii="Arial" w:hAnsi="Arial" w:cs="Arial" w:eastAsia="Arial"/>
          <w:sz w:val="20"/>
          <w:szCs w:val="20"/>
          <w:color w:val="484848"/>
          <w:spacing w:val="0"/>
          <w:w w:val="162"/>
          <w:position w:val="1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3340" w:right="2177"/>
        <w:jc w:val="center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2"/>
          <w:szCs w:val="12"/>
          <w:color w:val="BCBCBC"/>
          <w:spacing w:val="0"/>
          <w:w w:val="78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BCBCBC"/>
          <w:spacing w:val="3"/>
          <w:w w:val="78"/>
        </w:rPr>
        <w:t> </w:t>
      </w:r>
      <w:r>
        <w:rPr>
          <w:rFonts w:ascii="Arial" w:hAnsi="Arial" w:cs="Arial" w:eastAsia="Arial"/>
          <w:sz w:val="32"/>
          <w:szCs w:val="32"/>
          <w:color w:val="BCBCBC"/>
          <w:spacing w:val="5"/>
          <w:w w:val="58"/>
        </w:rPr>
        <w:t>.</w:t>
      </w:r>
      <w:r>
        <w:rPr>
          <w:rFonts w:ascii="Arial" w:hAnsi="Arial" w:cs="Arial" w:eastAsia="Arial"/>
          <w:sz w:val="32"/>
          <w:szCs w:val="32"/>
          <w:color w:val="8A8C8C"/>
          <w:spacing w:val="14"/>
          <w:w w:val="58"/>
        </w:rPr>
        <w:t>.</w:t>
      </w:r>
      <w:r>
        <w:rPr>
          <w:rFonts w:ascii="Arial" w:hAnsi="Arial" w:cs="Arial" w:eastAsia="Arial"/>
          <w:sz w:val="32"/>
          <w:szCs w:val="32"/>
          <w:color w:val="A8A8A8"/>
          <w:spacing w:val="0"/>
          <w:w w:val="34"/>
        </w:rPr>
        <w:t>.</w:t>
      </w:r>
      <w:r>
        <w:rPr>
          <w:rFonts w:ascii="Arial" w:hAnsi="Arial" w:cs="Arial" w:eastAsia="Arial"/>
          <w:sz w:val="32"/>
          <w:szCs w:val="32"/>
          <w:color w:val="A8A8A8"/>
          <w:spacing w:val="-15"/>
          <w:w w:val="34"/>
        </w:rPr>
        <w:t>.</w:t>
      </w:r>
      <w:r>
        <w:rPr>
          <w:rFonts w:ascii="Arial" w:hAnsi="Arial" w:cs="Arial" w:eastAsia="Arial"/>
          <w:sz w:val="23"/>
          <w:szCs w:val="23"/>
          <w:color w:val="BCBCBC"/>
          <w:spacing w:val="0"/>
          <w:w w:val="102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35" w:lineRule="atLeast"/>
        <w:ind w:right="-20"/>
        <w:jc w:val="left"/>
        <w:tabs>
          <w:tab w:pos="2380" w:val="left"/>
          <w:tab w:pos="43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473.511536pt;margin-top:14.281533pt;width:.1pt;height:16.827393pt;mso-position-horizontal-relative:page;mso-position-vertical-relative:paragraph;z-index:-17188" coordorigin="9470,286" coordsize="2,337">
            <v:shape style="position:absolute;left:9470;top:286;width:2;height:337" coordorigin="9470,286" coordsize="0,337" path="m9470,622l9470,286e" filled="f" stroked="t" strokeweight="1.9125pt" strokecolor="#EBEB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4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39"/>
          <w:szCs w:val="39"/>
          <w:color w:val="BCBCBC"/>
          <w:spacing w:val="-54"/>
          <w:w w:val="68"/>
          <w:position w:val="0"/>
        </w:rPr>
        <w:t>.</w:t>
      </w:r>
      <w:r>
        <w:rPr>
          <w:rFonts w:ascii="Times New Roman" w:hAnsi="Times New Roman" w:cs="Times New Roman" w:eastAsia="Times New Roman"/>
          <w:sz w:val="39"/>
          <w:szCs w:val="39"/>
          <w:color w:val="8A8C8C"/>
          <w:spacing w:val="0"/>
          <w:w w:val="83"/>
          <w:position w:val="0"/>
        </w:rPr>
        <w:t>,</w:t>
      </w:r>
      <w:r>
        <w:rPr>
          <w:rFonts w:ascii="Times New Roman" w:hAnsi="Times New Roman" w:cs="Times New Roman" w:eastAsia="Times New Roman"/>
          <w:sz w:val="39"/>
          <w:szCs w:val="39"/>
          <w:color w:val="8A8C8C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6D6E6E"/>
          <w:spacing w:val="-1"/>
          <w:w w:val="88"/>
          <w:i/>
          <w:position w:val="0"/>
        </w:rPr>
        <w:t>*</w:t>
      </w:r>
      <w:r>
        <w:rPr>
          <w:rFonts w:ascii="Times New Roman" w:hAnsi="Times New Roman" w:cs="Times New Roman" w:eastAsia="Times New Roman"/>
          <w:sz w:val="39"/>
          <w:szCs w:val="39"/>
          <w:color w:val="484848"/>
          <w:spacing w:val="0"/>
          <w:w w:val="88"/>
          <w:i/>
          <w:position w:val="0"/>
        </w:rPr>
        <w:t>'</w:t>
      </w:r>
      <w:r>
        <w:rPr>
          <w:rFonts w:ascii="Times New Roman" w:hAnsi="Times New Roman" w:cs="Times New Roman" w:eastAsia="Times New Roman"/>
          <w:sz w:val="39"/>
          <w:szCs w:val="39"/>
          <w:color w:val="484848"/>
          <w:spacing w:val="29"/>
          <w:w w:val="88"/>
          <w:i/>
          <w:position w:val="0"/>
        </w:rPr>
        <w:t> </w:t>
      </w:r>
      <w:r>
        <w:rPr>
          <w:rFonts w:ascii="Arial" w:hAnsi="Arial" w:cs="Arial" w:eastAsia="Arial"/>
          <w:sz w:val="35"/>
          <w:szCs w:val="35"/>
          <w:color w:val="363636"/>
          <w:spacing w:val="-45"/>
          <w:w w:val="91"/>
          <w:position w:val="0"/>
        </w:rPr>
        <w:t>ı</w:t>
      </w:r>
      <w:r>
        <w:rPr>
          <w:rFonts w:ascii="Arial" w:hAnsi="Arial" w:cs="Arial" w:eastAsia="Arial"/>
          <w:sz w:val="35"/>
          <w:szCs w:val="35"/>
          <w:color w:val="575959"/>
          <w:spacing w:val="0"/>
          <w:w w:val="55"/>
          <w:position w:val="0"/>
        </w:rPr>
        <w:t>ıı.rvs,</w:t>
      </w:r>
      <w:r>
        <w:rPr>
          <w:rFonts w:ascii="Arial" w:hAnsi="Arial" w:cs="Arial" w:eastAsia="Arial"/>
          <w:sz w:val="35"/>
          <w:szCs w:val="35"/>
          <w:color w:val="575959"/>
          <w:spacing w:val="0"/>
          <w:w w:val="56"/>
          <w:position w:val="0"/>
        </w:rPr>
        <w:t>v</w:t>
      </w:r>
      <w:r>
        <w:rPr>
          <w:rFonts w:ascii="Arial" w:hAnsi="Arial" w:cs="Arial" w:eastAsia="Arial"/>
          <w:sz w:val="35"/>
          <w:szCs w:val="35"/>
          <w:color w:val="575959"/>
          <w:spacing w:val="-64"/>
          <w:w w:val="100"/>
          <w:position w:val="0"/>
        </w:rPr>
        <w:t> </w:t>
      </w:r>
      <w:r>
        <w:rPr>
          <w:rFonts w:ascii="Arial" w:hAnsi="Arial" w:cs="Arial" w:eastAsia="Arial"/>
          <w:sz w:val="35"/>
          <w:szCs w:val="35"/>
          <w:color w:val="484848"/>
          <w:spacing w:val="0"/>
          <w:w w:val="174"/>
          <w:position w:val="0"/>
        </w:rPr>
        <w:t>·</w:t>
      </w:r>
      <w:r>
        <w:rPr>
          <w:rFonts w:ascii="Arial" w:hAnsi="Arial" w:cs="Arial" w:eastAsia="Arial"/>
          <w:sz w:val="35"/>
          <w:szCs w:val="35"/>
          <w:color w:val="484848"/>
          <w:spacing w:val="-61"/>
          <w:w w:val="174"/>
          <w:position w:val="0"/>
        </w:rPr>
        <w:t> </w:t>
      </w:r>
      <w:r>
        <w:rPr>
          <w:rFonts w:ascii="Arial" w:hAnsi="Arial" w:cs="Arial" w:eastAsia="Arial"/>
          <w:sz w:val="35"/>
          <w:szCs w:val="35"/>
          <w:color w:val="8A8C8C"/>
          <w:spacing w:val="9"/>
          <w:w w:val="55"/>
          <w:position w:val="0"/>
        </w:rPr>
        <w:t>•</w:t>
      </w:r>
      <w:r>
        <w:rPr>
          <w:rFonts w:ascii="Arial" w:hAnsi="Arial" w:cs="Arial" w:eastAsia="Arial"/>
          <w:sz w:val="35"/>
          <w:szCs w:val="35"/>
          <w:color w:val="484848"/>
          <w:spacing w:val="0"/>
          <w:w w:val="98"/>
          <w:position w:val="0"/>
        </w:rPr>
        <w:t>•</w:t>
      </w:r>
      <w:r>
        <w:rPr>
          <w:rFonts w:ascii="Arial" w:hAnsi="Arial" w:cs="Arial" w:eastAsia="Arial"/>
          <w:sz w:val="35"/>
          <w:szCs w:val="35"/>
          <w:color w:val="48484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5"/>
          <w:szCs w:val="35"/>
          <w:color w:val="484848"/>
          <w:spacing w:val="0"/>
          <w:w w:val="100"/>
          <w:position w:val="0"/>
        </w:rPr>
      </w:r>
      <w:r>
        <w:rPr>
          <w:rFonts w:ascii="Arial" w:hAnsi="Arial" w:cs="Arial" w:eastAsia="Arial"/>
          <w:sz w:val="19"/>
          <w:szCs w:val="19"/>
          <w:color w:val="363636"/>
          <w:spacing w:val="5"/>
          <w:w w:val="89"/>
          <w:position w:val="0"/>
        </w:rPr>
        <w:t>c</w:t>
      </w:r>
      <w:r>
        <w:rPr>
          <w:rFonts w:ascii="Arial" w:hAnsi="Arial" w:cs="Arial" w:eastAsia="Arial"/>
          <w:sz w:val="19"/>
          <w:szCs w:val="19"/>
          <w:color w:val="575959"/>
          <w:spacing w:val="0"/>
          <w:w w:val="114"/>
          <w:position w:val="0"/>
        </w:rPr>
        <w:t>il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280"/>
          <w:cols w:num="2" w:equalWidth="0">
            <w:col w:w="4597" w:space="928"/>
            <w:col w:w="5935"/>
          </w:cols>
        </w:sectPr>
      </w:pPr>
      <w:rPr/>
    </w:p>
    <w:p>
      <w:pPr>
        <w:spacing w:before="0" w:after="0" w:line="602" w:lineRule="atLeast"/>
        <w:ind w:right="2034"/>
        <w:jc w:val="right"/>
        <w:tabs>
          <w:tab w:pos="540" w:val="left"/>
          <w:tab w:pos="106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v:group style="position:absolute;margin-left:165.293777pt;margin-top:-6.407177pt;width:1.898564pt;height:24.579829pt;mso-position-horizontal-relative:page;mso-position-vertical-relative:paragraph;z-index:-17195" coordorigin="3306,-128" coordsize="38,492">
            <v:group style="position:absolute;left:3332;top:-116;width:2;height:454" coordorigin="3332,-116" coordsize="2,454">
              <v:shape style="position:absolute;left:3332;top:-116;width:2;height:454" coordorigin="3332,-116" coordsize="0,454" path="m3332,337l3332,-116e" filled="f" stroked="t" strokeweight="1.186603pt" strokecolor="#1C23AF">
                <v:path arrowok="t"/>
              </v:shape>
            </v:group>
            <v:group style="position:absolute;left:3318;top:84;width:2;height:267" coordorigin="3318,84" coordsize="2,267">
              <v:shape style="position:absolute;left:3318;top:84;width:2;height:267" coordorigin="3318,84" coordsize="0,267" path="m3318,352l3318,84e" filled="f" stroked="t" strokeweight="1.186603pt" strokecolor="#282F9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55.002136pt;margin-top:-12.528592pt;width:.1pt;height:8.077149pt;mso-position-horizontal-relative:page;mso-position-vertical-relative:paragraph;z-index:-17193" coordorigin="9100,-251" coordsize="2,162">
            <v:shape style="position:absolute;left:9100;top:-251;width:2;height:162" coordorigin="9100,-251" coordsize="0,162" path="m9100,-89l9100,-251e" filled="f" stroked="t" strokeweight="1.65844pt" strokecolor="#EBEBED">
              <v:path arrowok="t"/>
            </v:shape>
          </v:group>
          <w10:wrap type="none"/>
        </w:pict>
      </w:r>
      <w:r>
        <w:rPr/>
        <w:pict>
          <v:group style="position:absolute;margin-left:431.720276pt;margin-top:-.423823pt;width:.1pt;height:5.384766pt;mso-position-horizontal-relative:page;mso-position-vertical-relative:paragraph;z-index:-17191" coordorigin="8634,-8" coordsize="2,108">
            <v:shape style="position:absolute;left:8634;top:-8;width:2;height:108" coordorigin="8634,-8" coordsize="0,108" path="m8634,99l8634,-8e" filled="f" stroked="t" strokeweight="3.93616pt" strokecolor="#EBEBED">
              <v:path arrowok="t"/>
            </v:shape>
          </v:group>
          <w10:wrap type="none"/>
        </w:pict>
      </w:r>
      <w:r>
        <w:rPr/>
        <w:pict>
          <v:group style="position:absolute;margin-left:474.458008pt;margin-top:-.423823pt;width:.1pt;height:5.384766pt;mso-position-horizontal-relative:page;mso-position-vertical-relative:paragraph;z-index:-17190" coordorigin="9489,-8" coordsize="2,108">
            <v:shape style="position:absolute;left:9489;top:-8;width:2;height:108" coordorigin="9489,-8" coordsize="0,108" path="m9489,99l9489,-8e" filled="f" stroked="t" strokeweight="3.57616pt" strokecolor="#EBEB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8"/>
          <w:szCs w:val="8"/>
          <w:color w:val="A8A8A8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A8A8A8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8"/>
          <w:szCs w:val="8"/>
          <w:color w:val="A8A8A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6D6E6E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8"/>
          <w:szCs w:val="8"/>
          <w:color w:val="6D6E6E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BCBCBC"/>
          <w:spacing w:val="0"/>
          <w:w w:val="188"/>
        </w:rPr>
        <w:t>·.</w:t>
      </w:r>
      <w:r>
        <w:rPr>
          <w:rFonts w:ascii="Times New Roman" w:hAnsi="Times New Roman" w:cs="Times New Roman" w:eastAsia="Times New Roman"/>
          <w:sz w:val="8"/>
          <w:szCs w:val="8"/>
          <w:color w:val="BCBCB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BCBCBC"/>
          <w:spacing w:val="0"/>
          <w:w w:val="100"/>
        </w:rPr>
      </w:r>
      <w:r>
        <w:rPr>
          <w:rFonts w:ascii="Times New Roman" w:hAnsi="Times New Roman" w:cs="Times New Roman" w:eastAsia="Times New Roman"/>
          <w:sz w:val="8"/>
          <w:szCs w:val="8"/>
          <w:color w:val="363636"/>
          <w:spacing w:val="0"/>
          <w:w w:val="271"/>
        </w:rPr>
        <w:t>{'</w:t>
      </w:r>
      <w:r>
        <w:rPr>
          <w:rFonts w:ascii="Times New Roman" w:hAnsi="Times New Roman" w:cs="Times New Roman" w:eastAsia="Times New Roman"/>
          <w:sz w:val="8"/>
          <w:szCs w:val="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8"/>
          <w:szCs w:val="8"/>
          <w:color w:val="A8A8A8"/>
          <w:spacing w:val="-11"/>
          <w:w w:val="213"/>
        </w:rPr>
        <w:t>"</w:t>
      </w:r>
      <w:r>
        <w:rPr>
          <w:rFonts w:ascii="Times New Roman" w:hAnsi="Times New Roman" w:cs="Times New Roman" w:eastAsia="Times New Roman"/>
          <w:sz w:val="8"/>
          <w:szCs w:val="8"/>
          <w:color w:val="8A8C8C"/>
          <w:spacing w:val="0"/>
          <w:w w:val="102"/>
        </w:rPr>
        <w:t>•t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20" w:after="0" w:line="454" w:lineRule="exact"/>
        <w:ind w:right="2406"/>
        <w:jc w:val="right"/>
        <w:rPr>
          <w:rFonts w:ascii="Times New Roman" w:hAnsi="Times New Roman" w:cs="Times New Roman" w:eastAsia="Times New Roman"/>
          <w:sz w:val="41"/>
          <w:szCs w:val="41"/>
        </w:rPr>
      </w:pPr>
      <w:rPr/>
      <w:r>
        <w:rPr/>
        <w:pict>
          <v:group style="position:absolute;margin-left:405.141907pt;margin-top:5.596387pt;width:.1pt;height:26.250734pt;mso-position-horizontal-relative:page;mso-position-vertical-relative:paragraph;z-index:-17189" coordorigin="8103,112" coordsize="2,525">
            <v:shape style="position:absolute;left:8103;top:112;width:2;height:525" coordorigin="8103,112" coordsize="0,525" path="m8103,637l8103,112e" filled="f" stroked="t" strokeweight="3.415pt" strokecolor="#EBEB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41"/>
          <w:szCs w:val="41"/>
          <w:color w:val="8A8C8C"/>
          <w:w w:val="48"/>
          <w:position w:val="-2"/>
        </w:rPr>
        <w:t>,</w:t>
      </w:r>
      <w:r>
        <w:rPr>
          <w:rFonts w:ascii="Times New Roman" w:hAnsi="Times New Roman" w:cs="Times New Roman" w:eastAsia="Times New Roman"/>
          <w:sz w:val="41"/>
          <w:szCs w:val="41"/>
          <w:color w:val="8A8C8C"/>
          <w:spacing w:val="-5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color w:val="8A8C8C"/>
          <w:spacing w:val="0"/>
          <w:w w:val="136"/>
          <w:position w:val="-2"/>
        </w:rPr>
        <w:t>'</w:t>
      </w:r>
      <w:r>
        <w:rPr>
          <w:rFonts w:ascii="Times New Roman" w:hAnsi="Times New Roman" w:cs="Times New Roman" w:eastAsia="Times New Roman"/>
          <w:sz w:val="41"/>
          <w:szCs w:val="41"/>
          <w:color w:val="6D6E6E"/>
          <w:spacing w:val="0"/>
          <w:w w:val="65"/>
          <w:position w:val="-2"/>
        </w:rPr>
        <w:t>u.'fi.ıen</w:t>
      </w:r>
      <w:r>
        <w:rPr>
          <w:rFonts w:ascii="Times New Roman" w:hAnsi="Times New Roman" w:cs="Times New Roman" w:eastAsia="Times New Roman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right="1221"/>
        <w:jc w:val="right"/>
        <w:tabs>
          <w:tab w:pos="360" w:val="left"/>
          <w:tab w:pos="1700" w:val="left"/>
          <w:tab w:pos="206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Arial" w:hAnsi="Arial" w:cs="Arial" w:eastAsia="Arial"/>
          <w:sz w:val="30"/>
          <w:szCs w:val="30"/>
          <w:color w:val="8A8C8C"/>
          <w:w w:val="51"/>
          <w:position w:val="-4"/>
        </w:rPr>
        <w:t>f</w:t>
      </w:r>
      <w:r>
        <w:rPr>
          <w:rFonts w:ascii="Arial" w:hAnsi="Arial" w:cs="Arial" w:eastAsia="Arial"/>
          <w:sz w:val="30"/>
          <w:szCs w:val="30"/>
          <w:color w:val="8A8C8C"/>
          <w:w w:val="100"/>
          <w:position w:val="-4"/>
        </w:rPr>
        <w:tab/>
      </w:r>
      <w:r>
        <w:rPr>
          <w:rFonts w:ascii="Arial" w:hAnsi="Arial" w:cs="Arial" w:eastAsia="Arial"/>
          <w:sz w:val="30"/>
          <w:szCs w:val="30"/>
          <w:color w:val="8A8C8C"/>
          <w:w w:val="100"/>
          <w:position w:val="-4"/>
        </w:rPr>
      </w:r>
      <w:r>
        <w:rPr>
          <w:rFonts w:ascii="Times New Roman" w:hAnsi="Times New Roman" w:cs="Times New Roman" w:eastAsia="Times New Roman"/>
          <w:sz w:val="25"/>
          <w:szCs w:val="25"/>
          <w:color w:val="575959"/>
          <w:w w:val="68"/>
          <w:position w:val="-4"/>
        </w:rPr>
        <w:t>Mü'il</w:t>
      </w:r>
      <w:r>
        <w:rPr>
          <w:rFonts w:ascii="Times New Roman" w:hAnsi="Times New Roman" w:cs="Times New Roman" w:eastAsia="Times New Roman"/>
          <w:sz w:val="25"/>
          <w:szCs w:val="25"/>
          <w:color w:val="575959"/>
          <w:spacing w:val="-17"/>
          <w:w w:val="68"/>
          <w:position w:val="-4"/>
        </w:rPr>
        <w:t>i</w:t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10"/>
          <w:w w:val="62"/>
          <w:position w:val="-4"/>
        </w:rPr>
        <w:t>h</w:t>
      </w:r>
      <w:r>
        <w:rPr>
          <w:rFonts w:ascii="Times New Roman" w:hAnsi="Times New Roman" w:cs="Times New Roman" w:eastAsia="Times New Roman"/>
          <w:sz w:val="25"/>
          <w:szCs w:val="25"/>
          <w:color w:val="575959"/>
          <w:spacing w:val="0"/>
          <w:w w:val="83"/>
          <w:position w:val="-4"/>
        </w:rPr>
        <w:t>aıe•</w:t>
      </w:r>
      <w:r>
        <w:rPr>
          <w:rFonts w:ascii="Times New Roman" w:hAnsi="Times New Roman" w:cs="Times New Roman" w:eastAsia="Times New Roman"/>
          <w:sz w:val="25"/>
          <w:szCs w:val="25"/>
          <w:color w:val="BCBCBC"/>
          <w:spacing w:val="0"/>
          <w:w w:val="29"/>
          <w:position w:val="-4"/>
        </w:rPr>
        <w:t>_</w:t>
      </w:r>
      <w:r>
        <w:rPr>
          <w:rFonts w:ascii="Times New Roman" w:hAnsi="Times New Roman" w:cs="Times New Roman" w:eastAsia="Times New Roman"/>
          <w:sz w:val="25"/>
          <w:szCs w:val="25"/>
          <w:color w:val="BCBCBC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BCBCBC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5"/>
          <w:szCs w:val="25"/>
          <w:color w:val="484848"/>
          <w:spacing w:val="0"/>
          <w:w w:val="61"/>
          <w:position w:val="-4"/>
        </w:rPr>
        <w:t>u</w:t>
      </w:r>
      <w:r>
        <w:rPr>
          <w:rFonts w:ascii="Times New Roman" w:hAnsi="Times New Roman" w:cs="Times New Roman" w:eastAsia="Times New Roman"/>
          <w:sz w:val="25"/>
          <w:szCs w:val="25"/>
          <w:color w:val="48484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484848"/>
          <w:spacing w:val="0"/>
          <w:w w:val="70"/>
          <w:position w:val="-4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484848"/>
          <w:spacing w:val="0"/>
          <w:w w:val="70"/>
          <w:position w:val="-4"/>
        </w:rPr>
        <w:t>  </w:t>
      </w:r>
      <w:r>
        <w:rPr>
          <w:rFonts w:ascii="Times New Roman" w:hAnsi="Times New Roman" w:cs="Times New Roman" w:eastAsia="Times New Roman"/>
          <w:sz w:val="25"/>
          <w:szCs w:val="25"/>
          <w:color w:val="484848"/>
          <w:spacing w:val="12"/>
          <w:w w:val="70"/>
          <w:position w:val="-4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A8A8A8"/>
          <w:spacing w:val="0"/>
          <w:w w:val="70"/>
          <w:position w:val="-4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31" w:lineRule="exact"/>
        <w:ind w:right="1634"/>
        <w:jc w:val="right"/>
        <w:tabs>
          <w:tab w:pos="580" w:val="left"/>
          <w:tab w:pos="1300" w:val="left"/>
          <w:tab w:pos="168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402.754333pt;margin-top:2.492347pt;width:4.74pt;height:5.384766pt;mso-position-horizontal-relative:page;mso-position-vertical-relative:paragraph;z-index:-17187" coordorigin="8055,50" coordsize="95,108">
            <v:shape style="position:absolute;left:8055;top:50;width:95;height:108" coordorigin="8055,50" coordsize="95,108" path="m8055,50l8150,50,8150,158,8055,158,8055,50e" filled="t" fillcolor="#EBEB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32.23941pt;margin-top:2.492347pt;width:12.703379pt;height:5.384766pt;mso-position-horizontal-relative:page;mso-position-vertical-relative:paragraph;z-index:-17186" coordorigin="8645,50" coordsize="254,108">
            <v:shape style="position:absolute;left:8645;top:50;width:254;height:108" coordorigin="8645,50" coordsize="254,108" path="m8645,50l8899,50,8899,158,8645,158,8645,50e" filled="t" fillcolor="#EBEB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8"/>
          <w:szCs w:val="8"/>
          <w:color w:val="A8A8A8"/>
          <w:w w:val="237"/>
          <w:position w:val="-3"/>
        </w:rPr>
        <w:t>,.</w:t>
      </w:r>
      <w:r>
        <w:rPr>
          <w:rFonts w:ascii="Times New Roman" w:hAnsi="Times New Roman" w:cs="Times New Roman" w:eastAsia="Times New Roman"/>
          <w:sz w:val="8"/>
          <w:szCs w:val="8"/>
          <w:color w:val="A8A8A8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A8A8A8"/>
          <w:spacing w:val="0"/>
          <w:w w:val="430"/>
          <w:position w:val="-3"/>
        </w:rPr>
        <w:t>'</w:t>
      </w:r>
      <w:r>
        <w:rPr>
          <w:rFonts w:ascii="Times New Roman" w:hAnsi="Times New Roman" w:cs="Times New Roman" w:eastAsia="Times New Roman"/>
          <w:sz w:val="8"/>
          <w:szCs w:val="8"/>
          <w:color w:val="A8A8A8"/>
          <w:spacing w:val="-1"/>
          <w:w w:val="430"/>
          <w:position w:val="-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8A8A8"/>
          <w:spacing w:val="0"/>
          <w:w w:val="600"/>
          <w:position w:val="-3"/>
        </w:rPr>
        <w:t>'</w:t>
      </w:r>
      <w:r>
        <w:rPr>
          <w:rFonts w:ascii="Times New Roman" w:hAnsi="Times New Roman" w:cs="Times New Roman" w:eastAsia="Times New Roman"/>
          <w:sz w:val="8"/>
          <w:szCs w:val="8"/>
          <w:color w:val="A8A8A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A8A8A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8"/>
          <w:szCs w:val="8"/>
          <w:color w:val="AFCF97"/>
          <w:spacing w:val="0"/>
          <w:w w:val="110"/>
          <w:position w:val="-3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AFCF97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AFCF97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8"/>
          <w:szCs w:val="8"/>
          <w:color w:val="6D6E6E"/>
          <w:spacing w:val="0"/>
          <w:w w:val="77"/>
          <w:position w:val="-3"/>
        </w:rPr>
        <w:t>ıooı;</w:t>
      </w:r>
      <w:r>
        <w:rPr>
          <w:rFonts w:ascii="Times New Roman" w:hAnsi="Times New Roman" w:cs="Times New Roman" w:eastAsia="Times New Roman"/>
          <w:sz w:val="8"/>
          <w:szCs w:val="8"/>
          <w:color w:val="6D6E6E"/>
          <w:spacing w:val="0"/>
          <w:w w:val="77"/>
          <w:position w:val="-3"/>
        </w:rPr>
        <w:t>   </w:t>
      </w:r>
      <w:r>
        <w:rPr>
          <w:rFonts w:ascii="Times New Roman" w:hAnsi="Times New Roman" w:cs="Times New Roman" w:eastAsia="Times New Roman"/>
          <w:sz w:val="8"/>
          <w:szCs w:val="8"/>
          <w:color w:val="6D6E6E"/>
          <w:spacing w:val="14"/>
          <w:w w:val="77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6D6E6E"/>
          <w:spacing w:val="0"/>
          <w:w w:val="61"/>
          <w:i/>
          <w:position w:val="-3"/>
        </w:rPr>
        <w:t>l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9" w:lineRule="exact"/>
        <w:ind w:left="3508" w:right="-20"/>
        <w:jc w:val="left"/>
        <w:tabs>
          <w:tab w:pos="7900" w:val="left"/>
          <w:tab w:pos="8300" w:val="left"/>
          <w:tab w:pos="882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46A1"/>
          <w:spacing w:val="0"/>
          <w:w w:val="144"/>
          <w:position w:val="-21"/>
        </w:rPr>
        <w:t>\</w:t>
      </w:r>
      <w:r>
        <w:rPr>
          <w:rFonts w:ascii="Times New Roman" w:hAnsi="Times New Roman" w:cs="Times New Roman" w:eastAsia="Times New Roman"/>
          <w:sz w:val="20"/>
          <w:szCs w:val="20"/>
          <w:color w:val="3A46A1"/>
          <w:spacing w:val="0"/>
          <w:w w:val="100"/>
          <w:position w:val="-2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46A1"/>
          <w:spacing w:val="0"/>
          <w:w w:val="100"/>
          <w:position w:val="-21"/>
        </w:rPr>
      </w:r>
      <w:r>
        <w:rPr>
          <w:rFonts w:ascii="Times New Roman" w:hAnsi="Times New Roman" w:cs="Times New Roman" w:eastAsia="Times New Roman"/>
          <w:sz w:val="16"/>
          <w:szCs w:val="16"/>
          <w:color w:val="8A8C8C"/>
          <w:spacing w:val="0"/>
          <w:w w:val="324"/>
          <w:position w:val="-9"/>
        </w:rPr>
        <w:t>!</w:t>
      </w:r>
      <w:r>
        <w:rPr>
          <w:rFonts w:ascii="Times New Roman" w:hAnsi="Times New Roman" w:cs="Times New Roman" w:eastAsia="Times New Roman"/>
          <w:sz w:val="16"/>
          <w:szCs w:val="16"/>
          <w:color w:val="8A8C8C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8A8C8C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0"/>
          <w:w w:val="108"/>
          <w:position w:val="-9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-20"/>
          <w:w w:val="108"/>
          <w:position w:val="-9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8A8C8C"/>
          <w:spacing w:val="0"/>
          <w:w w:val="282"/>
          <w:position w:val="-9"/>
        </w:rPr>
        <w:t>..</w:t>
      </w:r>
      <w:r>
        <w:rPr>
          <w:rFonts w:ascii="Times New Roman" w:hAnsi="Times New Roman" w:cs="Times New Roman" w:eastAsia="Times New Roman"/>
          <w:sz w:val="16"/>
          <w:szCs w:val="16"/>
          <w:color w:val="8A8C8C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8A8C8C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6"/>
          <w:szCs w:val="16"/>
          <w:color w:val="6D6E6E"/>
          <w:spacing w:val="0"/>
          <w:w w:val="247"/>
          <w:position w:val="-9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6D6E6E"/>
          <w:spacing w:val="6"/>
          <w:w w:val="247"/>
          <w:position w:val="-9"/>
        </w:rPr>
        <w:t> </w:t>
      </w:r>
      <w:r>
        <w:rPr>
          <w:rFonts w:ascii="Arial" w:hAnsi="Arial" w:cs="Arial" w:eastAsia="Arial"/>
          <w:sz w:val="20"/>
          <w:szCs w:val="20"/>
          <w:color w:val="8A8C8C"/>
          <w:spacing w:val="0"/>
          <w:w w:val="143"/>
          <w:position w:val="-9"/>
        </w:rPr>
        <w:t>y</w:t>
      </w:r>
      <w:r>
        <w:rPr>
          <w:rFonts w:ascii="Arial" w:hAnsi="Arial" w:cs="Arial" w:eastAsia="Arial"/>
          <w:sz w:val="20"/>
          <w:szCs w:val="20"/>
          <w:color w:val="8A8C8C"/>
          <w:spacing w:val="24"/>
          <w:w w:val="143"/>
          <w:position w:val="-9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43"/>
          <w:position w:val="-9"/>
        </w:rPr>
        <w:t>..</w:t>
      </w:r>
      <w:r>
        <w:rPr>
          <w:rFonts w:ascii="Arial" w:hAnsi="Arial" w:cs="Arial" w:eastAsia="Arial"/>
          <w:sz w:val="20"/>
          <w:szCs w:val="20"/>
          <w:color w:val="363636"/>
          <w:spacing w:val="27"/>
          <w:w w:val="143"/>
          <w:position w:val="-9"/>
        </w:rPr>
        <w:t> </w:t>
      </w:r>
      <w:r>
        <w:rPr>
          <w:rFonts w:ascii="Arial" w:hAnsi="Arial" w:cs="Arial" w:eastAsia="Arial"/>
          <w:sz w:val="13"/>
          <w:szCs w:val="13"/>
          <w:color w:val="363636"/>
          <w:spacing w:val="0"/>
          <w:w w:val="82"/>
          <w:position w:val="-9"/>
        </w:rPr>
        <w:t>i</w:t>
      </w:r>
      <w:r>
        <w:rPr>
          <w:rFonts w:ascii="Arial" w:hAnsi="Arial" w:cs="Arial" w:eastAsia="Arial"/>
          <w:sz w:val="13"/>
          <w:szCs w:val="13"/>
          <w:color w:val="363636"/>
          <w:spacing w:val="0"/>
          <w:w w:val="81"/>
          <w:position w:val="-9"/>
        </w:rPr>
        <w:t>\</w:t>
      </w:r>
      <w:r>
        <w:rPr>
          <w:rFonts w:ascii="Arial" w:hAnsi="Arial" w:cs="Arial" w:eastAsia="Arial"/>
          <w:sz w:val="13"/>
          <w:szCs w:val="13"/>
          <w:color w:val="363636"/>
          <w:spacing w:val="0"/>
          <w:w w:val="82"/>
          <w:position w:val="-9"/>
        </w:rPr>
        <w:t>1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280"/>
        </w:sectPr>
      </w:pPr>
      <w:rPr/>
    </w:p>
    <w:p>
      <w:pPr>
        <w:spacing w:before="0" w:after="0" w:line="272" w:lineRule="exact"/>
        <w:ind w:left="2791" w:right="-200"/>
        <w:jc w:val="left"/>
        <w:tabs>
          <w:tab w:pos="796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v:group style="position:absolute;margin-left:486.495819pt;margin-top:6.072433pt;width:9.305099pt;height:17.537685pt;mso-position-horizontal-relative:page;mso-position-vertical-relative:paragraph;z-index:-17185" coordorigin="9730,121" coordsize="186,351">
            <v:group style="position:absolute;left:9904;top:134;width:2;height:213" coordorigin="9904,134" coordsize="2,213">
              <v:shape style="position:absolute;left:9904;top:134;width:2;height:213" coordorigin="9904,134" coordsize="0,213" path="m9904,347l9904,134e" filled="f" stroked="t" strokeweight="1.24552pt" strokecolor="#EBEBED">
                <v:path arrowok="t"/>
              </v:shape>
            </v:group>
            <v:group style="position:absolute;left:9730;top:230;width:138;height:242" coordorigin="9730,230" coordsize="138,242">
              <v:shape style="position:absolute;left:9730;top:230;width:138;height:242" coordorigin="9730,230" coordsize="138,242" path="m9730,230l9868,230,9868,472,9730,472,9730,230e" filled="t" fillcolor="#EBEBED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07"/>
          <w:szCs w:val="107"/>
          <w:color w:val="484848"/>
          <w:spacing w:val="-94"/>
          <w:w w:val="117"/>
          <w:position w:val="-64"/>
        </w:rPr>
        <w:t>=</w:t>
      </w:r>
      <w:r>
        <w:rPr>
          <w:rFonts w:ascii="Times New Roman" w:hAnsi="Times New Roman" w:cs="Times New Roman" w:eastAsia="Times New Roman"/>
          <w:sz w:val="107"/>
          <w:szCs w:val="107"/>
          <w:color w:val="484848"/>
          <w:spacing w:val="0"/>
          <w:w w:val="18"/>
          <w:position w:val="-64"/>
        </w:rPr>
        <w:t>OPÇU</w:t>
      </w:r>
      <w:r>
        <w:rPr>
          <w:rFonts w:ascii="Times New Roman" w:hAnsi="Times New Roman" w:cs="Times New Roman" w:eastAsia="Times New Roman"/>
          <w:sz w:val="107"/>
          <w:szCs w:val="107"/>
          <w:color w:val="484848"/>
          <w:spacing w:val="0"/>
          <w:w w:val="100"/>
          <w:position w:val="-64"/>
        </w:rPr>
        <w:tab/>
      </w:r>
      <w:r>
        <w:rPr>
          <w:rFonts w:ascii="Times New Roman" w:hAnsi="Times New Roman" w:cs="Times New Roman" w:eastAsia="Times New Roman"/>
          <w:sz w:val="107"/>
          <w:szCs w:val="107"/>
          <w:color w:val="484848"/>
          <w:spacing w:val="0"/>
          <w:w w:val="100"/>
          <w:position w:val="-64"/>
        </w:rPr>
      </w:r>
      <w:r>
        <w:rPr>
          <w:rFonts w:ascii="Times New Roman" w:hAnsi="Times New Roman" w:cs="Times New Roman" w:eastAsia="Times New Roman"/>
          <w:sz w:val="14"/>
          <w:szCs w:val="14"/>
          <w:color w:val="A8A8A8"/>
          <w:spacing w:val="0"/>
          <w:w w:val="63"/>
          <w:position w:val="-8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130" w:lineRule="exact"/>
        <w:ind w:right="-65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Arial" w:hAnsi="Arial" w:cs="Arial" w:eastAsia="Arial"/>
          <w:sz w:val="11"/>
          <w:szCs w:val="11"/>
          <w:color w:val="575959"/>
          <w:spacing w:val="0"/>
          <w:w w:val="259"/>
        </w:rPr>
        <w:t>.</w:t>
      </w:r>
      <w:r>
        <w:rPr>
          <w:rFonts w:ascii="Arial" w:hAnsi="Arial" w:cs="Arial" w:eastAsia="Arial"/>
          <w:sz w:val="11"/>
          <w:szCs w:val="11"/>
          <w:color w:val="575959"/>
          <w:spacing w:val="0"/>
          <w:w w:val="259"/>
        </w:rPr>
        <w:t> </w:t>
      </w:r>
      <w:r>
        <w:rPr>
          <w:rFonts w:ascii="Arial" w:hAnsi="Arial" w:cs="Arial" w:eastAsia="Arial"/>
          <w:sz w:val="11"/>
          <w:szCs w:val="11"/>
          <w:color w:val="575959"/>
          <w:spacing w:val="40"/>
          <w:w w:val="259"/>
        </w:rPr>
        <w:t> </w:t>
      </w:r>
      <w:r>
        <w:rPr>
          <w:rFonts w:ascii="Arial" w:hAnsi="Arial" w:cs="Arial" w:eastAsia="Arial"/>
          <w:sz w:val="11"/>
          <w:szCs w:val="11"/>
          <w:color w:val="575959"/>
          <w:spacing w:val="0"/>
          <w:w w:val="259"/>
        </w:rPr>
        <w:t>"</w:t>
      </w:r>
      <w:r>
        <w:rPr>
          <w:rFonts w:ascii="Arial" w:hAnsi="Arial" w:cs="Arial" w:eastAsia="Arial"/>
          <w:sz w:val="11"/>
          <w:szCs w:val="11"/>
          <w:color w:val="575959"/>
          <w:spacing w:val="-61"/>
          <w:w w:val="259"/>
        </w:rPr>
        <w:t> </w:t>
      </w:r>
      <w:r>
        <w:rPr>
          <w:rFonts w:ascii="Arial" w:hAnsi="Arial" w:cs="Arial" w:eastAsia="Arial"/>
          <w:sz w:val="11"/>
          <w:szCs w:val="11"/>
          <w:color w:val="575959"/>
          <w:spacing w:val="0"/>
          <w:w w:val="217"/>
        </w:rPr>
        <w:t>'</w:t>
      </w:r>
      <w:r>
        <w:rPr>
          <w:rFonts w:ascii="Arial" w:hAnsi="Arial" w:cs="Arial" w:eastAsia="Arial"/>
          <w:sz w:val="11"/>
          <w:szCs w:val="11"/>
          <w:color w:val="575959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4"/>
          <w:szCs w:val="14"/>
          <w:color w:val="242424"/>
          <w:spacing w:val="0"/>
          <w:w w:val="325"/>
          <w:position w:val="-5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128" w:lineRule="exact"/>
        <w:ind w:right="-65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Arial" w:hAnsi="Arial" w:cs="Arial" w:eastAsia="Arial"/>
          <w:sz w:val="11"/>
          <w:szCs w:val="11"/>
          <w:color w:val="6D6E6E"/>
          <w:spacing w:val="0"/>
          <w:w w:val="70"/>
        </w:rPr>
        <w:t>•</w:t>
      </w:r>
      <w:r>
        <w:rPr>
          <w:rFonts w:ascii="Arial" w:hAnsi="Arial" w:cs="Arial" w:eastAsia="Arial"/>
          <w:sz w:val="11"/>
          <w:szCs w:val="11"/>
          <w:color w:val="6D6E6E"/>
          <w:spacing w:val="0"/>
          <w:w w:val="70"/>
        </w:rPr>
        <w:t> </w:t>
      </w:r>
      <w:r>
        <w:rPr>
          <w:rFonts w:ascii="Arial" w:hAnsi="Arial" w:cs="Arial" w:eastAsia="Arial"/>
          <w:sz w:val="11"/>
          <w:szCs w:val="11"/>
          <w:color w:val="6D6E6E"/>
          <w:spacing w:val="11"/>
          <w:w w:val="70"/>
        </w:rPr>
        <w:t> </w:t>
      </w:r>
      <w:r>
        <w:rPr>
          <w:rFonts w:ascii="Arial" w:hAnsi="Arial" w:cs="Arial" w:eastAsia="Arial"/>
          <w:sz w:val="11"/>
          <w:szCs w:val="11"/>
          <w:color w:val="575959"/>
          <w:spacing w:val="0"/>
          <w:w w:val="214"/>
        </w:rPr>
        <w:t>'</w:t>
      </w:r>
      <w:r>
        <w:rPr>
          <w:rFonts w:ascii="Arial" w:hAnsi="Arial" w:cs="Arial" w:eastAsia="Arial"/>
          <w:sz w:val="11"/>
          <w:szCs w:val="11"/>
          <w:color w:val="575959"/>
          <w:spacing w:val="-12"/>
          <w:w w:val="214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242424"/>
          <w:spacing w:val="0"/>
          <w:w w:val="129"/>
          <w:position w:val="-5"/>
        </w:rPr>
        <w:t>1).'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130" w:lineRule="exact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11"/>
          <w:szCs w:val="11"/>
          <w:color w:val="242424"/>
          <w:spacing w:val="0"/>
          <w:w w:val="100"/>
        </w:rPr>
        <w:t>"'!</w:t>
      </w:r>
      <w:r>
        <w:rPr>
          <w:rFonts w:ascii="Arial" w:hAnsi="Arial" w:cs="Arial" w:eastAsia="Arial"/>
          <w:sz w:val="11"/>
          <w:szCs w:val="11"/>
          <w:color w:val="242424"/>
          <w:spacing w:val="0"/>
          <w:w w:val="100"/>
        </w:rPr>
        <w:t> </w:t>
      </w:r>
      <w:r>
        <w:rPr>
          <w:rFonts w:ascii="Arial" w:hAnsi="Arial" w:cs="Arial" w:eastAsia="Arial"/>
          <w:sz w:val="11"/>
          <w:szCs w:val="11"/>
          <w:color w:val="2424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A8C8C"/>
          <w:spacing w:val="5"/>
          <w:w w:val="152"/>
          <w:i/>
          <w:position w:val="-5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BCBCBC"/>
          <w:spacing w:val="0"/>
          <w:w w:val="43"/>
          <w:i/>
          <w:position w:val="-5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280"/>
          <w:cols w:num="4" w:equalWidth="0">
            <w:col w:w="7992" w:space="101"/>
            <w:col w:w="589" w:space="185"/>
            <w:col w:w="409" w:space="222"/>
            <w:col w:w="1962"/>
          </w:cols>
        </w:sectPr>
      </w:pPr>
      <w:rPr/>
    </w:p>
    <w:p>
      <w:pPr>
        <w:spacing w:before="0" w:after="0" w:line="31" w:lineRule="exact"/>
        <w:ind w:right="1715"/>
        <w:jc w:val="right"/>
        <w:tabs>
          <w:tab w:pos="580" w:val="left"/>
          <w:tab w:pos="880" w:val="left"/>
          <w:tab w:pos="12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428.220428pt;margin-top:8.585525pt;width:6.578766pt;height:19.693852pt;mso-position-horizontal-relative:page;mso-position-vertical-relative:paragraph;z-index:-17184" coordorigin="8564,172" coordsize="132,394">
            <v:group style="position:absolute;left:8564;top:172;width:92;height:256" coordorigin="8564,172" coordsize="92,256">
              <v:shape style="position:absolute;left:8564;top:172;width:92;height:256" coordorigin="8564,172" coordsize="92,256" path="m8564,172l8657,172,8657,427,8564,427,8564,172e" filled="t" fillcolor="#EBEBED" stroked="f">
                <v:path arrowok="t"/>
                <v:fill/>
              </v:shape>
            </v:group>
            <v:group style="position:absolute;left:8604;top:269;width:92;height:296" coordorigin="8604,269" coordsize="92,296">
              <v:shape style="position:absolute;left:8604;top:269;width:92;height:296" coordorigin="8604,269" coordsize="92,296" path="m8604,269l8696,269,8696,566,8604,566,8604,269e" filled="t" fillcolor="#EBEBED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14"/>
          <w:szCs w:val="14"/>
          <w:color w:val="A8A8A8"/>
          <w:spacing w:val="0"/>
          <w:w w:val="100"/>
          <w:position w:val="-12"/>
        </w:rPr>
        <w:t>.</w:t>
      </w:r>
      <w:r>
        <w:rPr>
          <w:rFonts w:ascii="Arial" w:hAnsi="Arial" w:cs="Arial" w:eastAsia="Arial"/>
          <w:sz w:val="14"/>
          <w:szCs w:val="14"/>
          <w:color w:val="A8A8A8"/>
          <w:spacing w:val="0"/>
          <w:w w:val="100"/>
          <w:position w:val="-12"/>
        </w:rPr>
        <w:t>   </w:t>
      </w:r>
      <w:r>
        <w:rPr>
          <w:rFonts w:ascii="Arial" w:hAnsi="Arial" w:cs="Arial" w:eastAsia="Arial"/>
          <w:sz w:val="14"/>
          <w:szCs w:val="14"/>
          <w:color w:val="A8A8A8"/>
          <w:spacing w:val="37"/>
          <w:w w:val="100"/>
          <w:position w:val="-12"/>
        </w:rPr>
        <w:t> </w:t>
      </w:r>
      <w:r>
        <w:rPr>
          <w:rFonts w:ascii="Arial" w:hAnsi="Arial" w:cs="Arial" w:eastAsia="Arial"/>
          <w:sz w:val="14"/>
          <w:szCs w:val="14"/>
          <w:color w:val="8A8C8C"/>
          <w:spacing w:val="0"/>
          <w:w w:val="288"/>
          <w:position w:val="-12"/>
        </w:rPr>
        <w:t>'</w:t>
      </w:r>
      <w:r>
        <w:rPr>
          <w:rFonts w:ascii="Arial" w:hAnsi="Arial" w:cs="Arial" w:eastAsia="Arial"/>
          <w:sz w:val="14"/>
          <w:szCs w:val="14"/>
          <w:color w:val="8A8C8C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14"/>
          <w:szCs w:val="14"/>
          <w:color w:val="8A8C8C"/>
          <w:spacing w:val="0"/>
          <w:w w:val="100"/>
          <w:position w:val="-12"/>
        </w:rPr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33"/>
          <w:i/>
          <w:position w:val="-12"/>
        </w:rPr>
        <w:t>ll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i/>
          <w:position w:val="-12"/>
        </w:rPr>
        <w:tab/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i/>
          <w:position w:val="-12"/>
        </w:rPr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-3"/>
          <w:w w:val="116"/>
          <w:position w:val="-12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98"/>
          <w:position w:val="-1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56"/>
          <w:position w:val="-12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56"/>
          <w:position w:val="-12"/>
        </w:rPr>
        <w:t>\;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56"/>
          <w:position w:val="-1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56"/>
          <w:position w:val="-12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8"/>
          <w:w w:val="56"/>
          <w:position w:val="-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A8C8C"/>
          <w:spacing w:val="-22"/>
          <w:w w:val="146"/>
          <w:position w:val="-1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8A8A8"/>
          <w:spacing w:val="0"/>
          <w:w w:val="307"/>
          <w:position w:val="-12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A8A8A8"/>
          <w:spacing w:val="-17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A8C8C"/>
          <w:spacing w:val="0"/>
          <w:w w:val="115"/>
          <w:position w:val="-12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40" w:bottom="280" w:left="180" w:right="280"/>
        </w:sectPr>
      </w:pPr>
      <w:rPr/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113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7.898865pt;margin-top:1.22474pt;width:6.900331pt;height:17.462520pt;mso-position-horizontal-relative:page;mso-position-vertical-relative:paragraph;z-index:-17199" type="#_x0000_t202" filled="f" stroked="f">
            <v:textbox inset="0,0,0,0">
              <w:txbxContent>
                <w:p>
                  <w:pPr>
                    <w:spacing w:before="0" w:after="0" w:line="194" w:lineRule="exact"/>
                    <w:ind w:right="-20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BCBCBC"/>
                      <w:spacing w:val="0"/>
                      <w:w w:val="146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39.65332pt;margin-top:2.518945pt;width:3.800168pt;height:17.727257pt;mso-position-horizontal-relative:page;mso-position-vertical-relative:paragraph;z-index:-17183" coordorigin="8793,50" coordsize="76,355">
            <v:group style="position:absolute;left:8820;top:78;width:2;height:300" coordorigin="8820,78" coordsize="2,300">
              <v:shape style="position:absolute;left:8820;top:78;width:2;height:300" coordorigin="8820,78" coordsize="0,300" path="m8820,378l8820,78e" filled="f" stroked="t" strokeweight="2.72042pt" strokecolor="#EBEBED">
                <v:path arrowok="t"/>
              </v:shape>
            </v:group>
            <v:group style="position:absolute;left:8869;top:140;width:2;height:218" coordorigin="8869,140" coordsize="2,218">
              <v:shape style="position:absolute;left:8869;top:140;width:2;height:218" coordorigin="8869,140" coordsize="0,218" path="m8869,140l8869,358,8869,140xe" filled="t" fillcolor="#EBEBED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61"/>
          <w:position w:val="-9"/>
        </w:rPr>
        <w:t>''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61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i/>
          <w:position w:val="-9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4"/>
          <w:w w:val="100"/>
          <w:i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0"/>
          <w:i/>
          <w:position w:val="-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70"/>
          <w:i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  <w:position w:val="-9"/>
        </w:rPr>
        <w:t>::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4" w:lineRule="exact"/>
        <w:ind w:left="-4" w:right="-20"/>
        <w:jc w:val="left"/>
        <w:rPr>
          <w:rFonts w:ascii="Times New Roman" w:hAnsi="Times New Roman" w:cs="Times New Roman" w:eastAsia="Times New Roman"/>
          <w:sz w:val="42"/>
          <w:szCs w:val="42"/>
        </w:rPr>
      </w:pPr>
      <w:rPr/>
      <w:r>
        <w:rPr/>
        <w:br w:type="column"/>
      </w:r>
      <w:r>
        <w:rPr>
          <w:rFonts w:ascii="Arial" w:hAnsi="Arial" w:cs="Arial" w:eastAsia="Arial"/>
          <w:sz w:val="10"/>
          <w:szCs w:val="10"/>
          <w:color w:val="242424"/>
          <w:spacing w:val="-22"/>
          <w:w w:val="171"/>
          <w:position w:val="-12"/>
        </w:rPr>
        <w:t>t</w:t>
      </w:r>
      <w:r>
        <w:rPr>
          <w:rFonts w:ascii="Arial" w:hAnsi="Arial" w:cs="Arial" w:eastAsia="Arial"/>
          <w:sz w:val="10"/>
          <w:szCs w:val="10"/>
          <w:color w:val="484848"/>
          <w:spacing w:val="0"/>
          <w:w w:val="171"/>
          <w:position w:val="-12"/>
        </w:rPr>
        <w:t>,l</w:t>
      </w:r>
      <w:r>
        <w:rPr>
          <w:rFonts w:ascii="Arial" w:hAnsi="Arial" w:cs="Arial" w:eastAsia="Arial"/>
          <w:sz w:val="10"/>
          <w:szCs w:val="10"/>
          <w:color w:val="484848"/>
          <w:spacing w:val="-14"/>
          <w:w w:val="171"/>
          <w:position w:val="-12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6D6E6E"/>
          <w:spacing w:val="0"/>
          <w:w w:val="171"/>
          <w:i/>
          <w:position w:val="-12"/>
        </w:rPr>
        <w:t>y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280"/>
          <w:cols w:num="2" w:equalWidth="0">
            <w:col w:w="8857" w:space="209"/>
            <w:col w:w="2394"/>
          </w:cols>
        </w:sectPr>
      </w:pPr>
      <w:rPr/>
    </w:p>
    <w:p>
      <w:pPr>
        <w:spacing w:before="5" w:after="0" w:line="240" w:lineRule="auto"/>
        <w:ind w:right="-20"/>
        <w:jc w:val="right"/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13.052632pt;margin-top:29.721024pt;width:565.53494pt;height:782.714075pt;mso-position-horizontal-relative:page;mso-position-vertical-relative:page;z-index:-17198" coordorigin="261,594" coordsize="11311,15654">
            <v:group style="position:absolute;left:275;top:611;width:698;height:2" coordorigin="275,611" coordsize="698,2">
              <v:shape style="position:absolute;left:275;top:611;width:698;height:2" coordorigin="275,611" coordsize="698,0" path="m275,611l973,611e" filled="f" stroked="t" strokeweight=".474641pt" strokecolor="#3F3F3F">
                <v:path arrowok="t"/>
              </v:shape>
            </v:group>
            <v:group style="position:absolute;left:916;top:618;width:10613;height:2" coordorigin="916,618" coordsize="10613,2">
              <v:shape style="position:absolute;left:916;top:618;width:10613;height:2" coordorigin="916,618" coordsize="10613,0" path="m916,618l11529,618e" filled="f" stroked="t" strokeweight=".711962pt" strokecolor="#484848">
                <v:path arrowok="t"/>
              </v:shape>
            </v:group>
            <v:group style="position:absolute;left:2580;top:611;width:2;height:530" coordorigin="2580,611" coordsize="2,530">
              <v:shape style="position:absolute;left:2580;top:611;width:2;height:530" coordorigin="2580,611" coordsize="0,530" path="m2580,1141l2580,611e" filled="f" stroked="t" strokeweight=".711962pt" strokecolor="#3F3F3F">
                <v:path arrowok="t"/>
              </v:shape>
            </v:group>
            <v:group style="position:absolute;left:7376;top:628;width:698;height:2" coordorigin="7376,628" coordsize="698,2">
              <v:shape style="position:absolute;left:7376;top:628;width:698;height:2" coordorigin="7376,628" coordsize="698,0" path="m7376,628l8074,628e" filled="f" stroked="t" strokeweight=".711962pt" strokecolor="#383838">
                <v:path arrowok="t"/>
              </v:shape>
            </v:group>
            <v:group style="position:absolute;left:7955;top:633;width:3574;height:2" coordorigin="7955,633" coordsize="3574,2">
              <v:shape style="position:absolute;left:7955;top:633;width:3574;height:2" coordorigin="7955,633" coordsize="3574,0" path="m7955,633l11529,633e" filled="f" stroked="t" strokeweight=".949282pt" strokecolor="#4B4B4B">
                <v:path arrowok="t"/>
              </v:shape>
            </v:group>
            <v:group style="position:absolute;left:8909;top:621;width:2;height:520" coordorigin="8909,621" coordsize="2,520">
              <v:shape style="position:absolute;left:8909;top:621;width:2;height:520" coordorigin="8909,621" coordsize="0,520" path="m8909,1141l8909,621e" filled="f" stroked="t" strokeweight=".949282pt" strokecolor="#575757">
                <v:path arrowok="t"/>
              </v:shape>
            </v:group>
            <v:group style="position:absolute;left:11536;top:625;width:2;height:7863" coordorigin="11536,625" coordsize="2,7863">
              <v:shape style="position:absolute;left:11536;top:625;width:2;height:7863" coordorigin="11536,625" coordsize="0,7863" path="m11536,8488l11536,625e" filled="f" stroked="t" strokeweight=".711962pt" strokecolor="#545454">
                <v:path arrowok="t"/>
              </v:shape>
            </v:group>
            <v:group style="position:absolute;left:2577;top:1084;width:2;height:310" coordorigin="2577,1084" coordsize="2,310">
              <v:shape style="position:absolute;left:2577;top:1084;width:2;height:310" coordorigin="2577,1084" coordsize="0,310" path="m2577,1394l2577,1084e" filled="f" stroked="t" strokeweight=".474641pt" strokecolor="#1C1C1C">
                <v:path arrowok="t"/>
              </v:shape>
            </v:group>
            <v:group style="position:absolute;left:8904;top:1084;width:2;height:310" coordorigin="8904,1084" coordsize="2,310">
              <v:shape style="position:absolute;left:8904;top:1084;width:2;height:310" coordorigin="8904,1084" coordsize="0,310" path="m8904,1394l8904,1084e" filled="f" stroked="t" strokeweight=".711962pt" strokecolor="#444444">
                <v:path arrowok="t"/>
              </v:shape>
            </v:group>
            <v:group style="position:absolute;left:8909;top:1337;width:2;height:201" coordorigin="8909,1337" coordsize="2,201">
              <v:shape style="position:absolute;left:8909;top:1337;width:2;height:201" coordorigin="8909,1337" coordsize="0,201" path="m8909,1537l8909,1337e" filled="f" stroked="t" strokeweight=".474641pt" strokecolor="#232323">
                <v:path arrowok="t"/>
              </v:shape>
            </v:group>
            <v:group style="position:absolute;left:280;top:1084;width:2;height:310" coordorigin="280,1084" coordsize="2,310">
              <v:shape style="position:absolute;left:280;top:1084;width:2;height:310" coordorigin="280,1084" coordsize="0,310" path="m280,1394l280,1084e" filled="f" stroked="t" strokeweight=".474641pt" strokecolor="#131313">
                <v:path arrowok="t"/>
              </v:shape>
            </v:group>
            <v:group style="position:absolute;left:280;top:1337;width:2;height:201" coordorigin="280,1337" coordsize="2,201">
              <v:shape style="position:absolute;left:280;top:1337;width:2;height:201" coordorigin="280,1337" coordsize="0,201" path="m280,1537l280,1337e" filled="f" stroked="t" strokeweight=".474641pt" strokecolor="#282828">
                <v:path arrowok="t"/>
              </v:shape>
            </v:group>
            <v:group style="position:absolute;left:285;top:602;width:2;height:15626" coordorigin="285,602" coordsize="2,15626">
              <v:shape style="position:absolute;left:285;top:602;width:2;height:15626" coordorigin="285,602" coordsize="0,15626" path="m285,16227l285,602e" filled="f" stroked="t" strokeweight=".711962pt" strokecolor="#444444">
                <v:path arrowok="t"/>
              </v:shape>
            </v:group>
            <v:group style="position:absolute;left:2580;top:1318;width:2;height:773" coordorigin="2580,1318" coordsize="2,773">
              <v:shape style="position:absolute;left:2580;top:1318;width:2;height:773" coordorigin="2580,1318" coordsize="0,773" path="m2580,2091l2580,1318e" filled="f" stroked="t" strokeweight=".949282pt" strokecolor="#4B4B4B">
                <v:path arrowok="t"/>
              </v:shape>
            </v:group>
            <v:group style="position:absolute;left:8909;top:1480;width:2;height:625" coordorigin="8909,1480" coordsize="2,625">
              <v:shape style="position:absolute;left:8909;top:1480;width:2;height:625" coordorigin="8909,1480" coordsize="0,625" path="m8909,2105l8909,1480e" filled="f" stroked="t" strokeweight=".949282pt" strokecolor="#4B4B4B">
                <v:path arrowok="t"/>
              </v:shape>
            </v:group>
            <v:group style="position:absolute;left:271;top:2086;width:7276;height:2" coordorigin="271,2086" coordsize="7276,2">
              <v:shape style="position:absolute;left:271;top:2086;width:7276;height:2" coordorigin="271,2086" coordsize="7276,0" path="m271,2086l7547,2086e" filled="f" stroked="t" strokeweight=".949282pt" strokecolor="#484848">
                <v:path arrowok="t"/>
              </v:shape>
            </v:group>
            <v:group style="position:absolute;left:3697;top:2089;width:214;height:2" coordorigin="3697,2089" coordsize="214,2">
              <v:shape style="position:absolute;left:3697;top:2089;width:214;height:2" coordorigin="3697,2089" coordsize="214,0" path="m3697,2089l3911,2089e" filled="f" stroked="t" strokeweight=".711962pt" strokecolor="#383838">
                <v:path arrowok="t"/>
              </v:shape>
            </v:group>
            <v:group style="position:absolute;left:5624;top:2096;width:2667;height:2" coordorigin="5624,2096" coordsize="2667,2">
              <v:shape style="position:absolute;left:5624;top:2096;width:2667;height:2" coordorigin="5624,2096" coordsize="2667,0" path="m5624,2096l8292,2096e" filled="f" stroked="t" strokeweight=".711962pt" strokecolor="#4B4B4B">
                <v:path arrowok="t"/>
              </v:shape>
            </v:group>
            <v:group style="position:absolute;left:8235;top:2096;width:698;height:2" coordorigin="8235,2096" coordsize="698,2">
              <v:shape style="position:absolute;left:8235;top:2096;width:698;height:2" coordorigin="8235,2096" coordsize="698,0" path="m8235,2096l8933,2096e" filled="f" stroked="t" strokeweight=".474641pt" strokecolor="#282828">
                <v:path arrowok="t"/>
              </v:shape>
            </v:group>
            <v:group style="position:absolute;left:8743;top:2098;width:2791;height:2" coordorigin="8743,2098" coordsize="2791,2">
              <v:shape style="position:absolute;left:8743;top:2098;width:2791;height:2" coordorigin="8743,2098" coordsize="2791,0" path="m8743,2098l11534,2098e" filled="f" stroked="t" strokeweight=".711962pt" strokecolor="#484848">
                <v:path arrowok="t"/>
              </v:shape>
            </v:group>
            <v:group style="position:absolute;left:275;top:2325;width:5007;height:2" coordorigin="275,2325" coordsize="5007,2">
              <v:shape style="position:absolute;left:275;top:2325;width:5007;height:2" coordorigin="275,2325" coordsize="5007,0" path="m275,2325l5283,2325e" filled="f" stroked="t" strokeweight=".949282pt" strokecolor="#484848">
                <v:path arrowok="t"/>
              </v:shape>
            </v:group>
            <v:group style="position:absolute;left:5202;top:2332;width:4101;height:2" coordorigin="5202,2332" coordsize="4101,2">
              <v:shape style="position:absolute;left:5202;top:2332;width:4101;height:2" coordorigin="5202,2332" coordsize="4101,0" path="m5202,2332l9303,2332e" filled="f" stroked="t" strokeweight=".711962pt" strokecolor="#4B4B4B">
                <v:path arrowok="t"/>
              </v:shape>
            </v:group>
            <v:group style="position:absolute;left:9246;top:2337;width:802;height:2" coordorigin="9246,2337" coordsize="802,2">
              <v:shape style="position:absolute;left:9246;top:2337;width:802;height:2" coordorigin="9246,2337" coordsize="802,0" path="m9246,2337l10048,2337e" filled="f" stroked="t" strokeweight=".474641pt" strokecolor="#383838">
                <v:path arrowok="t"/>
              </v:shape>
            </v:group>
            <v:group style="position:absolute;left:9958;top:2335;width:1576;height:2" coordorigin="9958,2335" coordsize="1576,2">
              <v:shape style="position:absolute;left:9958;top:2335;width:1576;height:2" coordorigin="9958,2335" coordsize="1576,0" path="m9958,2335l11534,2335e" filled="f" stroked="t" strokeweight=".711962pt" strokecolor="#4B4B4B">
                <v:path arrowok="t"/>
              </v:shape>
            </v:group>
            <v:group style="position:absolute;left:275;top:2566;width:3883;height:2" coordorigin="275,2566" coordsize="3883,2">
              <v:shape style="position:absolute;left:275;top:2566;width:3883;height:2" coordorigin="275,2566" coordsize="3883,0" path="m275,2566l4158,2566e" filled="f" stroked="t" strokeweight=".949282pt" strokecolor="#444444">
                <v:path arrowok="t"/>
              </v:shape>
            </v:group>
            <v:group style="position:absolute;left:4101;top:2568;width:285;height:2" coordorigin="4101,2568" coordsize="285,2">
              <v:shape style="position:absolute;left:4101;top:2568;width:285;height:2" coordorigin="4101,2568" coordsize="285,0" path="m4101,2568l4386,2568e" filled="f" stroked="t" strokeweight=".474641pt" strokecolor="#1F1F1F">
                <v:path arrowok="t"/>
              </v:shape>
            </v:group>
            <v:group style="position:absolute;left:4329;top:2573;width:7205;height:2" coordorigin="4329,2573" coordsize="7205,2">
              <v:shape style="position:absolute;left:4329;top:2573;width:7205;height:2" coordorigin="4329,2573" coordsize="7205,0" path="m4329,2573l11534,2573e" filled="f" stroked="t" strokeweight=".949282pt" strokecolor="#484848">
                <v:path arrowok="t"/>
              </v:shape>
            </v:group>
            <v:group style="position:absolute;left:271;top:2810;width:5629;height:2" coordorigin="271,2810" coordsize="5629,2">
              <v:shape style="position:absolute;left:271;top:2810;width:5629;height:2" coordorigin="271,2810" coordsize="5629,0" path="m271,2810l5900,2810e" filled="f" stroked="t" strokeweight=".711962pt" strokecolor="#484848">
                <v:path arrowok="t"/>
              </v:shape>
            </v:group>
            <v:group style="position:absolute;left:5843;top:2812;width:408;height:2" coordorigin="5843,2812" coordsize="408,2">
              <v:shape style="position:absolute;left:5843;top:2812;width:408;height:2" coordorigin="5843,2812" coordsize="408,0" path="m5843,2812l6251,2812e" filled="f" stroked="t" strokeweight=".474641pt" strokecolor="#2F2F2F">
                <v:path arrowok="t"/>
              </v:shape>
            </v:group>
            <v:group style="position:absolute;left:6194;top:2812;width:1001;height:2" coordorigin="6194,2812" coordsize="1001,2">
              <v:shape style="position:absolute;left:6194;top:2812;width:1001;height:2" coordorigin="6194,2812" coordsize="1001,0" path="m6194,2812l7196,2812e" filled="f" stroked="t" strokeweight=".711962pt" strokecolor="#545454">
                <v:path arrowok="t"/>
              </v:shape>
            </v:group>
            <v:group style="position:absolute;left:7139;top:2812;width:408;height:2" coordorigin="7139,2812" coordsize="408,2">
              <v:shape style="position:absolute;left:7139;top:2812;width:408;height:2" coordorigin="7139,2812" coordsize="408,0" path="m7139,2812l7547,2812e" filled="f" stroked="t" strokeweight=".474641pt" strokecolor="#282828">
                <v:path arrowok="t"/>
              </v:shape>
            </v:group>
            <v:group style="position:absolute;left:7490;top:2814;width:1433;height:2" coordorigin="7490,2814" coordsize="1433,2">
              <v:shape style="position:absolute;left:7490;top:2814;width:1433;height:2" coordorigin="7490,2814" coordsize="1433,0" path="m7490,2814l8923,2814e" filled="f" stroked="t" strokeweight=".711962pt" strokecolor="#545454">
                <v:path arrowok="t"/>
              </v:shape>
            </v:group>
            <v:group style="position:absolute;left:8866;top:2817;width:437;height:2" coordorigin="8866,2817" coordsize="437,2">
              <v:shape style="position:absolute;left:8866;top:2817;width:437;height:2" coordorigin="8866,2817" coordsize="437,0" path="m8866,2817l9303,2817e" filled="f" stroked="t" strokeweight=".474641pt" strokecolor="#343434">
                <v:path arrowok="t"/>
              </v:shape>
            </v:group>
            <v:group style="position:absolute;left:9246;top:2817;width:2288;height:2" coordorigin="9246,2817" coordsize="2288,2">
              <v:shape style="position:absolute;left:9246;top:2817;width:2288;height:2" coordorigin="9246,2817" coordsize="2288,0" path="m9246,2817l11534,2817e" filled="f" stroked="t" strokeweight=".711962pt" strokecolor="#5B5B5B">
                <v:path arrowok="t"/>
              </v:shape>
            </v:group>
            <v:group style="position:absolute;left:271;top:3053;width:6313;height:2" coordorigin="271,3053" coordsize="6313,2">
              <v:shape style="position:absolute;left:271;top:3053;width:6313;height:2" coordorigin="271,3053" coordsize="6313,0" path="m271,3053l6583,3053e" filled="f" stroked="t" strokeweight=".949282pt" strokecolor="#484848">
                <v:path arrowok="t"/>
              </v:shape>
            </v:group>
            <v:group style="position:absolute;left:5420;top:3055;width:1139;height:2" coordorigin="5420,3055" coordsize="1139,2">
              <v:shape style="position:absolute;left:5420;top:3055;width:1139;height:2" coordorigin="5420,3055" coordsize="1139,0" path="m5420,3055l6560,3055e" filled="f" stroked="t" strokeweight=".949282pt" strokecolor="#4B4B4B">
                <v:path arrowok="t"/>
              </v:shape>
            </v:group>
            <v:group style="position:absolute;left:6526;top:3055;width:237;height:2" coordorigin="6526,3055" coordsize="237,2">
              <v:shape style="position:absolute;left:6526;top:3055;width:237;height:2" coordorigin="6526,3055" coordsize="237,0" path="m6526,3055l6764,3055e" filled="f" stroked="t" strokeweight=".474641pt" strokecolor="#232323">
                <v:path arrowok="t"/>
              </v:shape>
            </v:group>
            <v:group style="position:absolute;left:6707;top:3055;width:4827;height:2" coordorigin="6707,3055" coordsize="4827,2">
              <v:shape style="position:absolute;left:6707;top:3055;width:4827;height:2" coordorigin="6707,3055" coordsize="4827,0" path="m6707,3055l11534,3055e" filled="f" stroked="t" strokeweight=".949282pt" strokecolor="#4B4B4B">
                <v:path arrowok="t"/>
              </v:shape>
            </v:group>
            <v:group style="position:absolute;left:275;top:3287;width:3190;height:2" coordorigin="275,3287" coordsize="3190,2">
              <v:shape style="position:absolute;left:275;top:3287;width:3190;height:2" coordorigin="275,3287" coordsize="3190,0" path="m275,3287l3465,3287e" filled="f" stroked="t" strokeweight=".949282pt" strokecolor="#444444">
                <v:path arrowok="t"/>
              </v:shape>
            </v:group>
            <v:group style="position:absolute;left:3408;top:3289;width:152;height:2" coordorigin="3408,3289" coordsize="152,2">
              <v:shape style="position:absolute;left:3408;top:3289;width:152;height:2" coordorigin="3408,3289" coordsize="152,0" path="m3408,3289l3560,3289e" filled="f" stroked="t" strokeweight=".474641pt" strokecolor="#232323">
                <v:path arrowok="t"/>
              </v:shape>
            </v:group>
            <v:group style="position:absolute;left:3503;top:3289;width:3080;height:2" coordorigin="3503,3289" coordsize="3080,2">
              <v:shape style="position:absolute;left:3503;top:3289;width:3080;height:2" coordorigin="3503,3289" coordsize="3080,0" path="m3503,3289l6583,3289e" filled="f" stroked="t" strokeweight=".949282pt" strokecolor="#484848">
                <v:path arrowok="t"/>
              </v:shape>
            </v:group>
            <v:group style="position:absolute;left:6526;top:3294;width:237;height:2" coordorigin="6526,3294" coordsize="237,2">
              <v:shape style="position:absolute;left:6526;top:3294;width:237;height:2" coordorigin="6526,3294" coordsize="237,0" path="m6526,3294l6764,3294e" filled="f" stroked="t" strokeweight=".474641pt" strokecolor="#1C1C1C">
                <v:path arrowok="t"/>
              </v:shape>
            </v:group>
            <v:group style="position:absolute;left:6707;top:3297;width:4832;height:2" coordorigin="6707,3297" coordsize="4832,2">
              <v:shape style="position:absolute;left:6707;top:3297;width:4832;height:2" coordorigin="6707,3297" coordsize="4832,0" path="m6707,3297l11539,3297e" filled="f" stroked="t" strokeweight=".949282pt" strokecolor="#4B4B4B">
                <v:path arrowok="t"/>
              </v:shape>
            </v:group>
            <v:group style="position:absolute;left:3541;top:3285;width:2;height:793" coordorigin="3541,3285" coordsize="2,793">
              <v:shape style="position:absolute;left:3541;top:3285;width:2;height:793" coordorigin="3541,3285" coordsize="0,793" path="m3541,4077l3541,3285e" filled="f" stroked="t" strokeweight=".949282pt" strokecolor="#444444">
                <v:path arrowok="t"/>
              </v:shape>
            </v:group>
            <v:group style="position:absolute;left:8895;top:3538;width:1125;height:2" coordorigin="8895,3538" coordsize="1125,2">
              <v:shape style="position:absolute;left:8895;top:3538;width:1125;height:2" coordorigin="8895,3538" coordsize="1125,0" path="m8895,3538l10020,3538e" filled="f" stroked="t" strokeweight=".237321pt" strokecolor="#000000">
                <v:path arrowok="t"/>
              </v:shape>
            </v:group>
            <v:group style="position:absolute;left:10020;top:3538;width:1519;height:2" coordorigin="10020,3538" coordsize="1519,2">
              <v:shape style="position:absolute;left:10020;top:3538;width:1519;height:2" coordorigin="10020,3538" coordsize="1519,0" path="m10020,3538l11539,3538e" filled="f" stroked="t" strokeweight=".237321pt" strokecolor="#707070">
                <v:path arrowok="t"/>
              </v:shape>
            </v:group>
            <v:group style="position:absolute;left:11529;top:3223;width:2;height:387" coordorigin="11529,3223" coordsize="2,387">
              <v:shape style="position:absolute;left:11529;top:3223;width:2;height:387" coordorigin="11529,3223" coordsize="0,387" path="m11529,3609l11529,3223e" filled="f" stroked="t" strokeweight=".949282pt" strokecolor="#646464">
                <v:path arrowok="t"/>
              </v:shape>
            </v:group>
            <v:group style="position:absolute;left:3531;top:3762;width:2952;height:2" coordorigin="3531,3762" coordsize="2952,2">
              <v:shape style="position:absolute;left:3531;top:3762;width:2952;height:2" coordorigin="3531,3762" coordsize="2952,0" path="m3531,3762l6484,3762e" filled="f" stroked="t" strokeweight=".711962pt" strokecolor="#5B5B5B">
                <v:path arrowok="t"/>
              </v:shape>
            </v:group>
            <v:group style="position:absolute;left:6740;top:3526;width:1975;height:2" coordorigin="6740,3526" coordsize="1975,2">
              <v:shape style="position:absolute;left:6740;top:3526;width:1975;height:2" coordorigin="6740,3526" coordsize="1975,0" path="m6740,3526l8714,3526e" filled="f" stroked="t" strokeweight="1.186603pt" strokecolor="#3F3F3F">
                <v:path arrowok="t"/>
              </v:shape>
            </v:group>
            <v:group style="position:absolute;left:6749;top:3289;width:2;height:793" coordorigin="6749,3289" coordsize="2,793">
              <v:shape style="position:absolute;left:6749;top:3289;width:2;height:793" coordorigin="6749,3289" coordsize="0,793" path="m6749,4082l6749,3289e" filled="f" stroked="t" strokeweight=".949282pt" strokecolor="#484848">
                <v:path arrowok="t"/>
              </v:shape>
            </v:group>
            <v:group style="position:absolute;left:11524;top:3509;width:2;height:267" coordorigin="11524,3509" coordsize="2,267">
              <v:shape style="position:absolute;left:11524;top:3509;width:2;height:267" coordorigin="11524,3509" coordsize="0,267" path="m11524,3776l11524,3509e" filled="f" stroked="t" strokeweight=".711962pt" strokecolor="#4F4F4F">
                <v:path arrowok="t"/>
              </v:shape>
            </v:group>
            <v:group style="position:absolute;left:3408;top:4070;width:161;height:2" coordorigin="3408,4070" coordsize="161,2">
              <v:shape style="position:absolute;left:3408;top:4070;width:161;height:2" coordorigin="3408,4070" coordsize="161,0" path="m3408,4070l3569,4070e" filled="f" stroked="t" strokeweight=".711962pt" strokecolor="#343434">
                <v:path arrowok="t"/>
              </v:shape>
            </v:group>
            <v:group style="position:absolute;left:280;top:4065;width:4466;height:2" coordorigin="280,4065" coordsize="4466,2">
              <v:shape style="position:absolute;left:280;top:4065;width:4466;height:2" coordorigin="280,4065" coordsize="4466,0" path="m280,4065l4746,4065e" filled="f" stroked="t" strokeweight=".949282pt" strokecolor="#444444">
                <v:path arrowok="t"/>
              </v:shape>
            </v:group>
            <v:group style="position:absolute;left:4383;top:3748;width:2;height:334" coordorigin="4383,3748" coordsize="2,334">
              <v:shape style="position:absolute;left:4383;top:3748;width:2;height:334" coordorigin="4383,3748" coordsize="0,334" path="m4383,4082l4383,3748e" filled="f" stroked="t" strokeweight=".949282pt" strokecolor="#3F3F3F">
                <v:path arrowok="t"/>
              </v:shape>
            </v:group>
            <v:group style="position:absolute;left:4689;top:4068;width:570;height:2" coordorigin="4689,4068" coordsize="570,2">
              <v:shape style="position:absolute;left:4689;top:4068;width:570;height:2" coordorigin="4689,4068" coordsize="570,0" path="m4689,4068l5259,4068e" filled="f" stroked="t" strokeweight=".949282pt" strokecolor="#232323">
                <v:path arrowok="t"/>
              </v:shape>
            </v:group>
            <v:group style="position:absolute;left:5202;top:4072;width:6341;height:2" coordorigin="5202,4072" coordsize="6341,2">
              <v:shape style="position:absolute;left:5202;top:4072;width:6341;height:2" coordorigin="5202,4072" coordsize="6341,0" path="m5202,4072l11543,4072e" filled="f" stroked="t" strokeweight=".949282pt" strokecolor="#4B4B4B">
                <v:path arrowok="t"/>
              </v:shape>
            </v:group>
            <v:group style="position:absolute;left:280;top:4344;width:9854;height:2" coordorigin="280,4344" coordsize="9854,2">
              <v:shape style="position:absolute;left:280;top:4344;width:9854;height:2" coordorigin="280,4344" coordsize="9854,0" path="m280,4344l10134,4344e" filled="f" stroked="t" strokeweight=".949282pt" strokecolor="#484848">
                <v:path arrowok="t"/>
              </v:shape>
            </v:group>
            <v:group style="position:absolute;left:2589;top:4058;width:2;height:12174" coordorigin="2589,4058" coordsize="2,12174">
              <v:shape style="position:absolute;left:2589;top:4058;width:2;height:12174" coordorigin="2589,4058" coordsize="0,12174" path="m2589,16232l2589,4058e" filled="f" stroked="t" strokeweight=".711962pt" strokecolor="#4B4B4B">
                <v:path arrowok="t"/>
              </v:shape>
            </v:group>
            <v:group style="position:absolute;left:9061;top:4354;width:2482;height:2" coordorigin="9061,4354" coordsize="2482,2">
              <v:shape style="position:absolute;left:9061;top:4354;width:2482;height:2" coordorigin="9061,4354" coordsize="2482,0" path="m9061,4354l11543,4354e" filled="f" stroked="t" strokeweight=".711962pt" strokecolor="#4F4F4F">
                <v:path arrowok="t"/>
              </v:shape>
            </v:group>
            <v:group style="position:absolute;left:2577;top:4590;width:3451;height:2" coordorigin="2577,4590" coordsize="3451,2">
              <v:shape style="position:absolute;left:2577;top:4590;width:3451;height:2" coordorigin="2577,4590" coordsize="3451,0" path="m2577,4590l6028,4590e" filled="f" stroked="t" strokeweight=".949282pt" strokecolor="#444444">
                <v:path arrowok="t"/>
              </v:shape>
            </v:group>
            <v:group style="position:absolute;left:5971;top:4588;width:280;height:2" coordorigin="5971,4588" coordsize="280,2">
              <v:shape style="position:absolute;left:5971;top:4588;width:280;height:2" coordorigin="5971,4588" coordsize="280,0" path="m5971,4588l6251,4588e" filled="f" stroked="t" strokeweight=".474641pt" strokecolor="#1C1C1C">
                <v:path arrowok="t"/>
              </v:shape>
            </v:group>
            <v:group style="position:absolute;left:6194;top:4590;width:389;height:2" coordorigin="6194,4590" coordsize="389,2">
              <v:shape style="position:absolute;left:6194;top:4590;width:389;height:2" coordorigin="6194,4590" coordsize="389,0" path="m6194,4590l6583,4590e" filled="f" stroked="t" strokeweight=".711962pt" strokecolor="#383838">
                <v:path arrowok="t"/>
              </v:shape>
            </v:group>
            <v:group style="position:absolute;left:6275;top:4590;width:5273;height:2" coordorigin="6275,4590" coordsize="5273,2">
              <v:shape style="position:absolute;left:6275;top:4590;width:5273;height:2" coordorigin="6275,4590" coordsize="5273,0" path="m6275,4590l11548,4590e" filled="f" stroked="t" strokeweight=".949282pt" strokecolor="#4B4B4B">
                <v:path arrowok="t"/>
              </v:shape>
            </v:group>
            <v:group style="position:absolute;left:2592;top:4058;width:2;height:12174" coordorigin="2592,4058" coordsize="2,12174">
              <v:shape style="position:absolute;left:2592;top:4058;width:2;height:12174" coordorigin="2592,4058" coordsize="0,12174" path="m2592,16232l2592,4058e" filled="f" stroked="t" strokeweight=".711962pt" strokecolor="#4B4B4B">
                <v:path arrowok="t"/>
              </v:shape>
            </v:group>
            <v:group style="position:absolute;left:7518;top:4569;width:2;height:267" coordorigin="7518,4569" coordsize="2,267">
              <v:shape style="position:absolute;left:7518;top:4569;width:2;height:267" coordorigin="7518,4569" coordsize="0,267" path="m7518,4836l7518,4569e" filled="f" stroked="t" strokeweight=".237321pt" strokecolor="#3F3F3F">
                <v:path arrowok="t"/>
              </v:shape>
            </v:group>
            <v:group style="position:absolute;left:290;top:4808;width:2;height:286" coordorigin="290,4808" coordsize="2,286">
              <v:shape style="position:absolute;left:290;top:4808;width:2;height:286" coordorigin="290,4808" coordsize="0,286" path="m290,5094l290,4808e" filled="f" stroked="t" strokeweight=".474641pt" strokecolor="#232323">
                <v:path arrowok="t"/>
              </v:shape>
            </v:group>
            <v:group style="position:absolute;left:2587;top:4808;width:2;height:286" coordorigin="2587,4808" coordsize="2,286">
              <v:shape style="position:absolute;left:2587;top:4808;width:2;height:286" coordorigin="2587,4808" coordsize="0,286" path="m2587,5094l2587,4808e" filled="f" stroked="t" strokeweight=".474641pt" strokecolor="#1C1C1C">
                <v:path arrowok="t"/>
              </v:shape>
            </v:group>
            <v:group style="position:absolute;left:4718;top:5073;width:3574;height:2" coordorigin="4718,5073" coordsize="3574,2">
              <v:shape style="position:absolute;left:4718;top:5073;width:3574;height:2" coordorigin="4718,5073" coordsize="3574,0" path="m4718,5073l8292,5073e" filled="f" stroked="t" strokeweight=".949282pt" strokecolor="#646464">
                <v:path arrowok="t"/>
              </v:shape>
            </v:group>
            <v:group style="position:absolute;left:7518;top:4836;width:2;height:239" coordorigin="7518,4836" coordsize="2,239">
              <v:shape style="position:absolute;left:7518;top:4836;width:2;height:239" coordorigin="7518,4836" coordsize="0,239" path="m7518,5075l7518,4836e" filled="f" stroked="t" strokeweight=".237321pt" strokecolor="#7C7C7C">
                <v:path arrowok="t"/>
              </v:shape>
            </v:group>
            <v:group style="position:absolute;left:8235;top:5075;width:688;height:2" coordorigin="8235,5075" coordsize="688,2">
              <v:shape style="position:absolute;left:8235;top:5075;width:688;height:2" coordorigin="8235,5075" coordsize="688,0" path="m8235,5075l8923,5075e" filled="f" stroked="t" strokeweight=".474641pt" strokecolor="#444444">
                <v:path arrowok="t"/>
              </v:shape>
            </v:group>
            <v:group style="position:absolute;left:8814;top:5075;width:2729;height:2" coordorigin="8814,5075" coordsize="2729,2">
              <v:shape style="position:absolute;left:8814;top:5075;width:2729;height:2" coordorigin="8814,5075" coordsize="2729,0" path="m8814,5075l11543,5075e" filled="f" stroked="t" strokeweight=".711962pt" strokecolor="#606060">
                <v:path arrowok="t"/>
              </v:shape>
            </v:group>
            <v:group style="position:absolute;left:4713;top:5316;width:6830;height:2" coordorigin="4713,5316" coordsize="6830,2">
              <v:shape style="position:absolute;left:4713;top:5316;width:6830;height:2" coordorigin="4713,5316" coordsize="6830,0" path="m4713,5316l11543,5316e" filled="f" stroked="t" strokeweight=".711962pt" strokecolor="#4B4B4B">
                <v:path arrowok="t"/>
              </v:shape>
            </v:group>
            <v:group style="position:absolute;left:4725;top:4583;width:2;height:2167" coordorigin="4725,4583" coordsize="2,2167">
              <v:shape style="position:absolute;left:4725;top:4583;width:2;height:2167" coordorigin="4725,4583" coordsize="0,2167" path="m4725,6751l4725,4583e" filled="f" stroked="t" strokeweight=".949282pt" strokecolor="#444444">
                <v:path arrowok="t"/>
              </v:shape>
            </v:group>
            <v:group style="position:absolute;left:4723;top:5557;width:6825;height:2" coordorigin="4723,5557" coordsize="6825,2">
              <v:shape style="position:absolute;left:4723;top:5557;width:6825;height:2" coordorigin="4723,5557" coordsize="6825,0" path="m4723,5557l11548,5557e" filled="f" stroked="t" strokeweight=".949282pt" strokecolor="#4B4B4B">
                <v:path arrowok="t"/>
              </v:shape>
            </v:group>
            <v:group style="position:absolute;left:2577;top:5793;width:1006;height:2" coordorigin="2577,5793" coordsize="1006,2">
              <v:shape style="position:absolute;left:2577;top:5793;width:1006;height:2" coordorigin="2577,5793" coordsize="1006,0" path="m2577,5793l3584,5793e" filled="f" stroked="t" strokeweight=".949282pt" strokecolor="#4B4B4B">
                <v:path arrowok="t"/>
              </v:shape>
            </v:group>
            <v:group style="position:absolute;left:3503;top:5793;width:655;height:2" coordorigin="3503,5793" coordsize="655,2">
              <v:shape style="position:absolute;left:3503;top:5793;width:655;height:2" coordorigin="3503,5793" coordsize="655,0" path="m3503,5793l4158,5793e" filled="f" stroked="t" strokeweight=".711962pt" strokecolor="#2F2F2F">
                <v:path arrowok="t"/>
              </v:shape>
            </v:group>
            <v:group style="position:absolute;left:3845;top:5796;width:7703;height:2" coordorigin="3845,5796" coordsize="7703,2">
              <v:shape style="position:absolute;left:3845;top:5796;width:7703;height:2" coordorigin="3845,5796" coordsize="7703,0" path="m3845,5796l11548,5796e" filled="f" stroked="t" strokeweight=".949282pt" strokecolor="#4F4F4F">
                <v:path arrowok="t"/>
              </v:shape>
            </v:group>
            <v:group style="position:absolute;left:821;top:6032;width:3337;height:2" coordorigin="821,6032" coordsize="3337,2">
              <v:shape style="position:absolute;left:821;top:6032;width:3337;height:2" coordorigin="821,6032" coordsize="3337,0" path="m821,6032l4158,6032e" filled="f" stroked="t" strokeweight=".949282pt" strokecolor="#4B4B4B">
                <v:path arrowok="t"/>
              </v:shape>
            </v:group>
            <v:group style="position:absolute;left:2587;top:5772;width:2;height:286" coordorigin="2587,5772" coordsize="2,286">
              <v:shape style="position:absolute;left:2587;top:5772;width:2;height:286" coordorigin="2587,5772" coordsize="0,286" path="m2587,6058l2587,5772e" filled="f" stroked="t" strokeweight=".474641pt" strokecolor="#3B3B3B">
                <v:path arrowok="t"/>
              </v:shape>
            </v:group>
            <v:group style="position:absolute;left:4101;top:6034;width:285;height:2" coordorigin="4101,6034" coordsize="285,2">
              <v:shape style="position:absolute;left:4101;top:6034;width:285;height:2" coordorigin="4101,6034" coordsize="285,0" path="m4101,6034l4386,6034e" filled="f" stroked="t" strokeweight=".474641pt" strokecolor="#0F0F0F">
                <v:path arrowok="t"/>
              </v:shape>
            </v:group>
            <v:group style="position:absolute;left:4329;top:6034;width:7215;height:2" coordorigin="4329,6034" coordsize="7215,2">
              <v:shape style="position:absolute;left:4329;top:6034;width:7215;height:2" coordorigin="4329,6034" coordsize="7215,0" path="m4329,6034l11543,6034e" filled="f" stroked="t" strokeweight=".949282pt" strokecolor="#4B4B4B">
                <v:path arrowok="t"/>
              </v:shape>
            </v:group>
            <v:group style="position:absolute;left:2587;top:5987;width:2;height:349" coordorigin="2587,5987" coordsize="2,349">
              <v:shape style="position:absolute;left:2587;top:5987;width:2;height:349" coordorigin="2587,5987" coordsize="0,349" path="m2587,6335l2587,5987e" filled="f" stroked="t" strokeweight=".474641pt" strokecolor="#232323">
                <v:path arrowok="t"/>
              </v:shape>
            </v:group>
            <v:group style="position:absolute;left:7518;top:6015;width:2;height:291" coordorigin="7518,6015" coordsize="2,291">
              <v:shape style="position:absolute;left:7518;top:6015;width:2;height:291" coordorigin="7518,6015" coordsize="0,291" path="m7518,6307l7518,6015e" filled="f" stroked="t" strokeweight=".237321pt" strokecolor="#4F4F4F">
                <v:path arrowok="t"/>
              </v:shape>
            </v:group>
            <v:group style="position:absolute;left:2577;top:6502;width:8975;height:2" coordorigin="2577,6502" coordsize="8975,2">
              <v:shape style="position:absolute;left:2577;top:6502;width:8975;height:2" coordorigin="2577,6502" coordsize="8975,0" path="m2577,6502l11553,6502e" filled="f" stroked="t" strokeweight=".949282pt" strokecolor="#575757">
                <v:path arrowok="t"/>
              </v:shape>
            </v:group>
            <v:group style="position:absolute;left:6526;top:6507;width:318;height:2" coordorigin="6526,6507" coordsize="318,2">
              <v:shape style="position:absolute;left:6526;top:6507;width:318;height:2" coordorigin="6526,6507" coordsize="318,0" path="m6526,6507l6844,6507e" filled="f" stroked="t" strokeweight=".949282pt" strokecolor="#676B67">
                <v:path arrowok="t"/>
              </v:shape>
            </v:group>
            <v:group style="position:absolute;left:7518;top:6307;width:2;height:196" coordorigin="7518,6307" coordsize="2,196">
              <v:shape style="position:absolute;left:7518;top:6307;width:2;height:196" coordorigin="7518,6307" coordsize="0,196" path="m7518,6502l7518,6307e" filled="f" stroked="t" strokeweight=".237321pt" strokecolor="#979797">
                <v:path arrowok="t"/>
              </v:shape>
            </v:group>
            <v:group style="position:absolute;left:7618;top:6500;width:674;height:2" coordorigin="7618,6500" coordsize="674,2">
              <v:shape style="position:absolute;left:7618;top:6500;width:674;height:2" coordorigin="7618,6500" coordsize="674,0" path="m7618,6500l8292,6500e" filled="f" stroked="t" strokeweight=".949282pt" strokecolor="#808080">
                <v:path arrowok="t"/>
              </v:shape>
            </v:group>
            <v:group style="position:absolute;left:2577;top:6746;width:4618;height:2" coordorigin="2577,6746" coordsize="4618,2">
              <v:shape style="position:absolute;left:2577;top:6746;width:4618;height:2" coordorigin="2577,6746" coordsize="4618,0" path="m2577,6746l7196,6746e" filled="f" stroked="t" strokeweight=".949282pt" strokecolor="#4B4B4B">
                <v:path arrowok="t"/>
              </v:shape>
            </v:group>
            <v:group style="position:absolute;left:7139;top:6746;width:413;height:2" coordorigin="7139,6746" coordsize="413,2">
              <v:shape style="position:absolute;left:7139;top:6746;width:413;height:2" coordorigin="7139,6746" coordsize="413,0" path="m7139,6746l7552,6746e" filled="f" stroked="t" strokeweight=".474641pt" strokecolor="#1F1F1F">
                <v:path arrowok="t"/>
              </v:shape>
            </v:group>
            <v:group style="position:absolute;left:7518;top:6488;width:2;height:253" coordorigin="7518,6488" coordsize="2,253">
              <v:shape style="position:absolute;left:7518;top:6488;width:2;height:253" coordorigin="7518,6488" coordsize="0,253" path="m7518,6741l7518,6488e" filled="f" stroked="t" strokeweight=".237321pt" strokecolor="#808383">
                <v:path arrowok="t"/>
              </v:shape>
            </v:group>
            <v:group style="position:absolute;left:7490;top:6746;width:802;height:2" coordorigin="7490,6746" coordsize="802,2">
              <v:shape style="position:absolute;left:7490;top:6746;width:802;height:2" coordorigin="7490,6746" coordsize="802,0" path="m7490,6746l8292,6746e" filled="f" stroked="t" strokeweight=".949282pt" strokecolor="#4B4B4B">
                <v:path arrowok="t"/>
              </v:shape>
            </v:group>
            <v:group style="position:absolute;left:8235;top:6746;width:688;height:2" coordorigin="8235,6746" coordsize="688,2">
              <v:shape style="position:absolute;left:8235;top:6746;width:688;height:2" coordorigin="8235,6746" coordsize="688,0" path="m8235,6746l8923,6746e" filled="f" stroked="t" strokeweight=".474641pt" strokecolor="#2B2B2B">
                <v:path arrowok="t"/>
              </v:shape>
            </v:group>
            <v:group style="position:absolute;left:8866;top:6748;width:2682;height:2" coordorigin="8866,6748" coordsize="2682,2">
              <v:shape style="position:absolute;left:8866;top:6748;width:2682;height:2" coordorigin="8866,6748" coordsize="2682,0" path="m8866,6748l11548,6748e" filled="f" stroked="t" strokeweight=".949282pt" strokecolor="#4F4F4F">
                <v:path arrowok="t"/>
              </v:shape>
            </v:group>
            <v:group style="position:absolute;left:285;top:6982;width:4614;height:2" coordorigin="285,6982" coordsize="4614,2">
              <v:shape style="position:absolute;left:285;top:6982;width:4614;height:2" coordorigin="285,6982" coordsize="4614,0" path="m285,6982l4898,6982e" filled="f" stroked="t" strokeweight=".949282pt" strokecolor="#4B4B4B">
                <v:path arrowok="t"/>
              </v:shape>
            </v:group>
            <v:group style="position:absolute;left:4841;top:6987;width:418;height:2" coordorigin="4841,6987" coordsize="418,2">
              <v:shape style="position:absolute;left:4841;top:6987;width:418;height:2" coordorigin="4841,6987" coordsize="418,0" path="m4841,6987l5259,6987e" filled="f" stroked="t" strokeweight=".711962pt" strokecolor="#383838">
                <v:path arrowok="t"/>
              </v:shape>
            </v:group>
            <v:group style="position:absolute;left:5036;top:6987;width:6512;height:2" coordorigin="5036,6987" coordsize="6512,2">
              <v:shape style="position:absolute;left:5036;top:6987;width:6512;height:2" coordorigin="5036,6987" coordsize="6512,0" path="m5036,6987l11548,6987e" filled="f" stroked="t" strokeweight=".949282pt" strokecolor="#4B4B4B">
                <v:path arrowok="t"/>
              </v:shape>
            </v:group>
            <v:group style="position:absolute;left:285;top:7230;width:11263;height:2" coordorigin="285,7230" coordsize="11263,2">
              <v:shape style="position:absolute;left:285;top:7230;width:11263;height:2" coordorigin="285,7230" coordsize="11263,0" path="m285,7230l11548,7230e" filled="f" stroked="t" strokeweight=".949282pt" strokecolor="#4B4B4B">
                <v:path arrowok="t"/>
              </v:shape>
            </v:group>
            <v:group style="position:absolute;left:294;top:6942;width:2;height:888" coordorigin="294,6942" coordsize="2,888">
              <v:shape style="position:absolute;left:294;top:6942;width:2;height:888" coordorigin="294,6942" coordsize="0,888" path="m294,7830l294,6942e" filled="f" stroked="t" strokeweight=".711962pt" strokecolor="#4B4B4B">
                <v:path arrowok="t"/>
              </v:shape>
            </v:group>
            <v:group style="position:absolute;left:4727;top:7218;width:2;height:267" coordorigin="4727,7218" coordsize="2,267">
              <v:shape style="position:absolute;left:4727;top:7218;width:2;height:267" coordorigin="4727,7218" coordsize="0,267" path="m4727,7486l4727,7218e" filled="f" stroked="t" strokeweight=".949282pt" strokecolor="#3F3F3F">
                <v:path arrowok="t"/>
              </v:shape>
            </v:group>
            <v:group style="position:absolute;left:4723;top:7472;width:3588;height:2" coordorigin="4723,7472" coordsize="3588,2">
              <v:shape style="position:absolute;left:4723;top:7472;width:3588;height:2" coordorigin="4723,7472" coordsize="3588,0" path="m4723,7472l8311,7472e" filled="f" stroked="t" strokeweight=".711962pt" strokecolor="#4B4B4B">
                <v:path arrowok="t"/>
              </v:shape>
            </v:group>
            <v:group style="position:absolute;left:8235;top:7472;width:688;height:2" coordorigin="8235,7472" coordsize="688,2">
              <v:shape style="position:absolute;left:8235;top:7472;width:688;height:2" coordorigin="8235,7472" coordsize="688,0" path="m8235,7472l8923,7472e" filled="f" stroked="t" strokeweight=".474641pt" strokecolor="#343434">
                <v:path arrowok="t"/>
              </v:shape>
            </v:group>
            <v:group style="position:absolute;left:8790;top:7472;width:2758;height:2" coordorigin="8790,7472" coordsize="2758,2">
              <v:shape style="position:absolute;left:8790;top:7472;width:2758;height:2" coordorigin="8790,7472" coordsize="2758,0" path="m8790,7472l11548,7472e" filled="f" stroked="t" strokeweight=".711962pt" strokecolor="#545454">
                <v:path arrowok="t"/>
              </v:shape>
            </v:group>
            <v:group style="position:absolute;left:11539;top:7185;width:2;height:310" coordorigin="11539,7185" coordsize="2,310">
              <v:shape style="position:absolute;left:11539;top:7185;width:2;height:310" coordorigin="11539,7185" coordsize="0,310" path="m11539,7495l11539,7185e" filled="f" stroked="t" strokeweight=".474641pt" strokecolor="#444444">
                <v:path arrowok="t"/>
              </v:shape>
            </v:group>
            <v:group style="position:absolute;left:4732;top:7429;width:2;height:301" coordorigin="4732,7429" coordsize="2,301">
              <v:shape style="position:absolute;left:4732;top:7429;width:2;height:301" coordorigin="4732,7429" coordsize="0,301" path="m4732,7729l4732,7429e" filled="f" stroked="t" strokeweight=".711962pt" strokecolor="#383838">
                <v:path arrowok="t"/>
              </v:shape>
            </v:group>
            <v:group style="position:absolute;left:4723;top:7710;width:536;height:2" coordorigin="4723,7710" coordsize="536,2">
              <v:shape style="position:absolute;left:4723;top:7710;width:536;height:2" coordorigin="4723,7710" coordsize="536,0" path="m4723,7710l5259,7710e" filled="f" stroked="t" strokeweight=".474641pt" strokecolor="#2B2B2B">
                <v:path arrowok="t"/>
              </v:shape>
            </v:group>
            <v:group style="position:absolute;left:5155;top:7713;width:916;height:2" coordorigin="5155,7713" coordsize="916,2">
              <v:shape style="position:absolute;left:5155;top:7713;width:916;height:2" coordorigin="5155,7713" coordsize="916,0" path="m5155,7713l6071,7713e" filled="f" stroked="t" strokeweight=".949282pt" strokecolor="#4F4F4F">
                <v:path arrowok="t"/>
              </v:shape>
            </v:group>
            <v:group style="position:absolute;left:5971;top:7715;width:280;height:2" coordorigin="5971,7715" coordsize="280,2">
              <v:shape style="position:absolute;left:5971;top:7715;width:280;height:2" coordorigin="5971,7715" coordsize="280,0" path="m5971,7715l6251,7715e" filled="f" stroked="t" strokeweight=".711962pt" strokecolor="#383838">
                <v:path arrowok="t"/>
              </v:shape>
            </v:group>
            <v:group style="position:absolute;left:6194;top:7713;width:5359;height:2" coordorigin="6194,7713" coordsize="5359,2">
              <v:shape style="position:absolute;left:6194;top:7713;width:5359;height:2" coordorigin="6194,7713" coordsize="5359,0" path="m6194,7713l11553,7713e" filled="f" stroked="t" strokeweight=".949282pt" strokecolor="#4B4B4B">
                <v:path arrowok="t"/>
              </v:shape>
            </v:group>
            <v:group style="position:absolute;left:290;top:7973;width:3878;height:2" coordorigin="290,7973" coordsize="3878,2">
              <v:shape style="position:absolute;left:290;top:7973;width:3878;height:2" coordorigin="290,7973" coordsize="3878,0" path="m290,7973l4167,7973e" filled="f" stroked="t" strokeweight=".949282pt" strokecolor="#4B4B4B">
                <v:path arrowok="t"/>
              </v:shape>
            </v:group>
            <v:group style="position:absolute;left:4101;top:7973;width:285;height:2" coordorigin="4101,7973" coordsize="285,2">
              <v:shape style="position:absolute;left:4101;top:7973;width:285;height:2" coordorigin="4101,7973" coordsize="285,0" path="m4101,7973l4386,7973e" filled="f" stroked="t" strokeweight=".474641pt" strokecolor="#2B2B2B">
                <v:path arrowok="t"/>
              </v:shape>
            </v:group>
            <v:group style="position:absolute;left:4329;top:7975;width:2274;height:2" coordorigin="4329,7975" coordsize="2274,2">
              <v:shape style="position:absolute;left:4329;top:7975;width:2274;height:2" coordorigin="4329,7975" coordsize="2274,0" path="m4329,7975l6602,7975e" filled="f" stroked="t" strokeweight=".949282pt" strokecolor="#4B4B4B">
                <v:path arrowok="t"/>
              </v:shape>
            </v:group>
            <v:group style="position:absolute;left:4732;top:7615;width:2;height:368" coordorigin="4732,7615" coordsize="2,368">
              <v:shape style="position:absolute;left:4732;top:7615;width:2;height:368" coordorigin="4732,7615" coordsize="0,368" path="m4732,7982l4732,7615e" filled="f" stroked="t" strokeweight=".949282pt" strokecolor="#444444">
                <v:path arrowok="t"/>
              </v:shape>
            </v:group>
            <v:group style="position:absolute;left:6526;top:7978;width:237;height:2" coordorigin="6526,7978" coordsize="237,2">
              <v:shape style="position:absolute;left:6526;top:7978;width:237;height:2" coordorigin="6526,7978" coordsize="237,0" path="m6526,7978l6764,7978e" filled="f" stroked="t" strokeweight=".711962pt" strokecolor="#343434">
                <v:path arrowok="t"/>
              </v:shape>
            </v:group>
            <v:group style="position:absolute;left:6707;top:7975;width:4841;height:2" coordorigin="6707,7975" coordsize="4841,2">
              <v:shape style="position:absolute;left:6707;top:7975;width:4841;height:2" coordorigin="6707,7975" coordsize="4841,0" path="m6707,7975l11548,7975e" filled="f" stroked="t" strokeweight=".949282pt" strokecolor="#4B4B4B">
                <v:path arrowok="t"/>
              </v:shape>
            </v:group>
            <v:group style="position:absolute;left:294;top:7954;width:2;height:306" coordorigin="294,7954" coordsize="2,306">
              <v:shape style="position:absolute;left:294;top:7954;width:2;height:306" coordorigin="294,7954" coordsize="0,306" path="m294,8259l294,7954e" filled="f" stroked="t" strokeweight=".474641pt" strokecolor="#2B2B2B">
                <v:path arrowok="t"/>
              </v:shape>
            </v:group>
            <v:group style="position:absolute;left:11546;top:7954;width:2;height:306" coordorigin="11546,7954" coordsize="2,306">
              <v:shape style="position:absolute;left:11546;top:7954;width:2;height:306" coordorigin="11546,7954" coordsize="0,306" path="m11546,8259l11546,7954e" filled="f" stroked="t" strokeweight=".474641pt" strokecolor="#484848">
                <v:path arrowok="t"/>
              </v:shape>
            </v:group>
            <v:group style="position:absolute;left:294;top:8202;width:2;height:859" coordorigin="294,8202" coordsize="2,859">
              <v:shape style="position:absolute;left:294;top:8202;width:2;height:859" coordorigin="294,8202" coordsize="0,859" path="m294,9061l294,8202e" filled="f" stroked="t" strokeweight=".949282pt" strokecolor="#4B4B4B">
                <v:path arrowok="t"/>
              </v:shape>
            </v:group>
            <v:group style="position:absolute;left:2592;top:8111;width:2;height:539" coordorigin="2592,8111" coordsize="2,539">
              <v:shape style="position:absolute;left:2592;top:8111;width:2;height:539" coordorigin="2592,8111" coordsize="0,539" path="m2592,8651l2592,8111e" filled="f" stroked="t" strokeweight=".949282pt" strokecolor="#606060">
                <v:path arrowok="t"/>
              </v:shape>
            </v:group>
            <v:group style="position:absolute;left:285;top:8780;width:11277;height:2" coordorigin="285,8780" coordsize="11277,2">
              <v:shape style="position:absolute;left:285;top:8780;width:11277;height:2" coordorigin="285,8780" coordsize="11277,0" path="m285,8780l11562,8780e" filled="f" stroked="t" strokeweight=".949282pt" strokecolor="#4B4B4B">
                <v:path arrowok="t"/>
              </v:shape>
            </v:group>
            <v:group style="position:absolute;left:294;top:9004;width:2;height:272" coordorigin="294,9004" coordsize="2,272">
              <v:shape style="position:absolute;left:294;top:9004;width:2;height:272" coordorigin="294,9004" coordsize="0,272" path="m294,9276l294,9004e" filled="f" stroked="t" strokeweight=".474641pt" strokecolor="#181818">
                <v:path arrowok="t"/>
              </v:shape>
            </v:group>
            <v:group style="position:absolute;left:11553;top:5805;width:2;height:8278" coordorigin="11553,5805" coordsize="2,8278">
              <v:shape style="position:absolute;left:11553;top:5805;width:2;height:8278" coordorigin="11553,5805" coordsize="0,8278" path="m11553,14084l11553,5805e" filled="f" stroked="t" strokeweight=".711962pt" strokecolor="#575757">
                <v:path arrowok="t"/>
              </v:shape>
            </v:group>
            <v:group style="position:absolute;left:285;top:9622;width:11273;height:2" coordorigin="285,9622" coordsize="11273,2">
              <v:shape style="position:absolute;left:285;top:9622;width:11273;height:2" coordorigin="285,9622" coordsize="11273,0" path="m285,9622l11558,9622e" filled="f" stroked="t" strokeweight=".949282pt" strokecolor="#4F4F4F">
                <v:path arrowok="t"/>
              </v:shape>
            </v:group>
            <v:group style="position:absolute;left:294;top:9219;width:2;height:907" coordorigin="294,9219" coordsize="2,907">
              <v:shape style="position:absolute;left:294;top:9219;width:2;height:907" coordorigin="294,9219" coordsize="0,907" path="m294,10126l294,9219e" filled="f" stroked="t" strokeweight=".949282pt" strokecolor="#4B4B4B">
                <v:path arrowok="t"/>
              </v:shape>
            </v:group>
            <v:group style="position:absolute;left:285;top:9861;width:6298;height:2" coordorigin="285,9861" coordsize="6298,2">
              <v:shape style="position:absolute;left:285;top:9861;width:6298;height:2" coordorigin="285,9861" coordsize="6298,0" path="m285,9861l6583,9861e" filled="f" stroked="t" strokeweight=".949282pt" strokecolor="#484848">
                <v:path arrowok="t"/>
              </v:shape>
            </v:group>
            <v:group style="position:absolute;left:6526;top:9863;width:237;height:2" coordorigin="6526,9863" coordsize="237,2">
              <v:shape style="position:absolute;left:6526;top:9863;width:237;height:2" coordorigin="6526,9863" coordsize="237,0" path="m6526,9863l6764,9863e" filled="f" stroked="t" strokeweight=".474641pt" strokecolor="#181818">
                <v:path arrowok="t"/>
              </v:shape>
            </v:group>
            <v:group style="position:absolute;left:6707;top:9861;width:4846;height:2" coordorigin="6707,9861" coordsize="4846,2">
              <v:shape style="position:absolute;left:6707;top:9861;width:4846;height:2" coordorigin="6707,9861" coordsize="4846,0" path="m6707,9861l11553,9861e" filled="f" stroked="t" strokeweight=".949282pt" strokecolor="#4F4F4F">
                <v:path arrowok="t"/>
              </v:shape>
            </v:group>
            <v:group style="position:absolute;left:290;top:10100;width:2758;height:2" coordorigin="290,10100" coordsize="2758,2">
              <v:shape style="position:absolute;left:290;top:10100;width:2758;height:2" coordorigin="290,10100" coordsize="2758,0" path="m290,10100l3047,10100e" filled="f" stroked="t" strokeweight=".949282pt" strokecolor="#4F4F4F">
                <v:path arrowok="t"/>
              </v:shape>
            </v:group>
            <v:group style="position:absolute;left:2990;top:10102;width:361;height:2" coordorigin="2990,10102" coordsize="361,2">
              <v:shape style="position:absolute;left:2990;top:10102;width:361;height:2" coordorigin="2990,10102" coordsize="361,0" path="m2990,10102l3351,10102e" filled="f" stroked="t" strokeweight=".474641pt" strokecolor="#2B2B2B">
                <v:path arrowok="t"/>
              </v:shape>
            </v:group>
            <v:group style="position:absolute;left:3294;top:10102;width:3256;height:2" coordorigin="3294,10102" coordsize="3256,2">
              <v:shape style="position:absolute;left:3294;top:10102;width:3256;height:2" coordorigin="3294,10102" coordsize="3256,0" path="m3294,10102l6550,10102e" filled="f" stroked="t" strokeweight=".949282pt" strokecolor="#545454">
                <v:path arrowok="t"/>
              </v:shape>
            </v:group>
            <v:group style="position:absolute;left:6194;top:10100;width:389;height:2" coordorigin="6194,10100" coordsize="389,2">
              <v:shape style="position:absolute;left:6194;top:10100;width:389;height:2" coordorigin="6194,10100" coordsize="389,0" path="m6194,10100l6583,10100e" filled="f" stroked="t" strokeweight=".711962pt" strokecolor="#3B3B3B">
                <v:path arrowok="t"/>
              </v:shape>
            </v:group>
            <v:group style="position:absolute;left:6526;top:10102;width:237;height:2" coordorigin="6526,10102" coordsize="237,2">
              <v:shape style="position:absolute;left:6526;top:10102;width:237;height:2" coordorigin="6526,10102" coordsize="237,0" path="m6526,10102l6764,10102e" filled="f" stroked="t" strokeweight=".474641pt" strokecolor="#282828">
                <v:path arrowok="t"/>
              </v:shape>
            </v:group>
            <v:group style="position:absolute;left:6707;top:10100;width:4856;height:2" coordorigin="6707,10100" coordsize="4856,2">
              <v:shape style="position:absolute;left:6707;top:10100;width:4856;height:2" coordorigin="6707,10100" coordsize="4856,0" path="m6707,10100l11562,10100e" filled="f" stroked="t" strokeweight=".949282pt" strokecolor="#4F4F4F">
                <v:path arrowok="t"/>
              </v:shape>
            </v:group>
            <v:group style="position:absolute;left:290;top:10403;width:5610;height:2" coordorigin="290,10403" coordsize="5610,2">
              <v:shape style="position:absolute;left:290;top:10403;width:5610;height:2" coordorigin="290,10403" coordsize="5610,0" path="m290,10403l5900,10403e" filled="f" stroked="t" strokeweight=".711962pt" strokecolor="#4B4B4B">
                <v:path arrowok="t"/>
              </v:shape>
            </v:group>
            <v:group style="position:absolute;left:294;top:10054;width:2;height:635" coordorigin="294,10054" coordsize="2,635">
              <v:shape style="position:absolute;left:294;top:10054;width:2;height:635" coordorigin="294,10054" coordsize="0,635" path="m294,10689l294,10054e" filled="f" stroked="t" strokeweight=".474641pt" strokecolor="#383838">
                <v:path arrowok="t"/>
              </v:shape>
            </v:group>
            <v:group style="position:absolute;left:5843;top:10403;width:408;height:2" coordorigin="5843,10403" coordsize="408,2">
              <v:shape style="position:absolute;left:5843;top:10403;width:408;height:2" coordorigin="5843,10403" coordsize="408,0" path="m5843,10403l6251,10403e" filled="f" stroked="t" strokeweight=".474641pt" strokecolor="#181818">
                <v:path arrowok="t"/>
              </v:shape>
            </v:group>
            <v:group style="position:absolute;left:6194;top:10403;width:1001;height:2" coordorigin="6194,10403" coordsize="1001,2">
              <v:shape style="position:absolute;left:6194;top:10403;width:1001;height:2" coordorigin="6194,10403" coordsize="1001,0" path="m6194,10403l7196,10403e" filled="f" stroked="t" strokeweight=".711962pt" strokecolor="#4B4B4B">
                <v:path arrowok="t"/>
              </v:shape>
            </v:group>
            <v:group style="position:absolute;left:7139;top:10403;width:408;height:2" coordorigin="7139,10403" coordsize="408,2">
              <v:shape style="position:absolute;left:7139;top:10403;width:408;height:2" coordorigin="7139,10403" coordsize="408,0" path="m7139,10403l7547,10403e" filled="f" stroked="t" strokeweight=".474641pt" strokecolor="#232323">
                <v:path arrowok="t"/>
              </v:shape>
            </v:group>
            <v:group style="position:absolute;left:7485;top:10400;width:4072;height:2" coordorigin="7485,10400" coordsize="4072,2">
              <v:shape style="position:absolute;left:7485;top:10400;width:4072;height:2" coordorigin="7485,10400" coordsize="4072,0" path="m7485,10400l11558,10400e" filled="f" stroked="t" strokeweight=".949282pt" strokecolor="#545454">
                <v:path arrowok="t"/>
              </v:shape>
            </v:group>
            <v:group style="position:absolute;left:812;top:10644;width:6384;height:2" coordorigin="812,10644" coordsize="6384,2">
              <v:shape style="position:absolute;left:812;top:10644;width:6384;height:2" coordorigin="812,10644" coordsize="6384,0" path="m812,10644l7196,10644e" filled="f" stroked="t" strokeweight=".949282pt" strokecolor="#484848">
                <v:path arrowok="t"/>
              </v:shape>
            </v:group>
            <v:group style="position:absolute;left:7139;top:10642;width:408;height:2" coordorigin="7139,10642" coordsize="408,2">
              <v:shape style="position:absolute;left:7139;top:10642;width:408;height:2" coordorigin="7139,10642" coordsize="408,0" path="m7139,10642l7547,10642e" filled="f" stroked="t" strokeweight=".474641pt" strokecolor="#2B2B2B">
                <v:path arrowok="t"/>
              </v:shape>
            </v:group>
            <v:group style="position:absolute;left:7490;top:10639;width:4068;height:2" coordorigin="7490,10639" coordsize="4068,2">
              <v:shape style="position:absolute;left:7490;top:10639;width:4068;height:2" coordorigin="7490,10639" coordsize="4068,0" path="m7490,10639l11558,10639e" filled="f" stroked="t" strokeweight=".949282pt" strokecolor="#4B4B4B">
                <v:path arrowok="t"/>
              </v:shape>
            </v:group>
            <v:group style="position:absolute;left:11553;top:10360;width:2;height:329" coordorigin="11553,10360" coordsize="2,329">
              <v:shape style="position:absolute;left:11553;top:10360;width:2;height:329" coordorigin="11553,10360" coordsize="0,329" path="m11553,10689l11553,10360e" filled="f" stroked="t" strokeweight=".474641pt" strokecolor="#343434">
                <v:path arrowok="t"/>
              </v:shape>
            </v:group>
            <v:group style="position:absolute;left:294;top:10584;width:2;height:816" coordorigin="294,10584" coordsize="2,816">
              <v:shape style="position:absolute;left:294;top:10584;width:2;height:816" coordorigin="294,10584" coordsize="0,816" path="m294,11401l294,10584e" filled="f" stroked="t" strokeweight=".949282pt" strokecolor="#4B4B4B">
                <v:path arrowok="t"/>
              </v:shape>
            </v:group>
            <v:group style="position:absolute;left:7174;top:10637;width:2;height:2860" coordorigin="7174,10637" coordsize="2,2860">
              <v:shape style="position:absolute;left:7174;top:10637;width:2;height:2860" coordorigin="7174,10637" coordsize="0,2860" path="m7174,13496l7174,10637e" filled="f" stroked="t" strokeweight=".949282pt" strokecolor="#4B4B4B">
                <v:path arrowok="t"/>
              </v:shape>
            </v:group>
            <v:group style="position:absolute;left:285;top:10880;width:11277;height:2" coordorigin="285,10880" coordsize="11277,2">
              <v:shape style="position:absolute;left:285;top:10880;width:11277;height:2" coordorigin="285,10880" coordsize="11277,0" path="m285,10880l11562,10880e" filled="f" stroked="t" strokeweight=".711962pt" strokecolor="#4B4B4B">
                <v:path arrowok="t"/>
              </v:shape>
            </v:group>
            <v:group style="position:absolute;left:956;top:10837;width:2;height:1929" coordorigin="956,10837" coordsize="2,1929">
              <v:shape style="position:absolute;left:956;top:10837;width:2;height:1929" coordorigin="956,10837" coordsize="0,1929" path="m956,12766l956,10837e" filled="f" stroked="t" strokeweight=".949282pt" strokecolor="#444444">
                <v:path arrowok="t"/>
              </v:shape>
            </v:group>
            <v:group style="position:absolute;left:297;top:11343;width:2;height:229" coordorigin="297,11343" coordsize="2,229">
              <v:shape style="position:absolute;left:297;top:11343;width:2;height:229" coordorigin="297,11343" coordsize="0,229" path="m297,11572l297,11343e" filled="f" stroked="t" strokeweight=".474641pt" strokecolor="#2B2B2B">
                <v:path arrowok="t"/>
              </v:shape>
            </v:group>
            <v:group style="position:absolute;left:294;top:11515;width:2;height:4717" coordorigin="294,11515" coordsize="2,4717">
              <v:shape style="position:absolute;left:294;top:11515;width:2;height:4717" coordorigin="294,11515" coordsize="0,4717" path="m294,16232l294,11515e" filled="f" stroked="t" strokeweight=".474641pt" strokecolor="#3F3F3F">
                <v:path arrowok="t"/>
              </v:shape>
            </v:group>
            <v:group style="position:absolute;left:11553;top:11515;width:2;height:301" coordorigin="11553,11515" coordsize="2,301">
              <v:shape style="position:absolute;left:11553;top:11515;width:2;height:301" coordorigin="11553,11515" coordsize="0,301" path="m11553,11816l11553,11515e" filled="f" stroked="t" strokeweight=".474641pt" strokecolor="#343434">
                <v:path arrowok="t"/>
              </v:shape>
            </v:group>
            <v:group style="position:absolute;left:11555;top:7491;width:2;height:8718" coordorigin="11555,7491" coordsize="2,8718">
              <v:shape style="position:absolute;left:11555;top:7491;width:2;height:8718" coordorigin="11555,7491" coordsize="0,8718" path="m11555,16208l11555,7491e" filled="f" stroked="t" strokeweight=".711962pt" strokecolor="#545454">
                <v:path arrowok="t"/>
              </v:shape>
            </v:group>
            <v:group style="position:absolute;left:299;top:11572;width:2;height:4669" coordorigin="299,11572" coordsize="2,4669">
              <v:shape style="position:absolute;left:299;top:11572;width:2;height:4669" coordorigin="299,11572" coordsize="0,4669" path="m299,16242l299,11572e" filled="f" stroked="t" strokeweight=".711962pt" strokecolor="#484848">
                <v:path arrowok="t"/>
              </v:shape>
            </v:group>
            <v:group style="position:absolute;left:2596;top:11974;width:2;height:191" coordorigin="2596,11974" coordsize="2,191">
              <v:shape style="position:absolute;left:2596;top:11974;width:2;height:191" coordorigin="2596,11974" coordsize="0,191" path="m2596,12164l2596,11974e" filled="f" stroked="t" strokeweight=".474641pt" strokecolor="#343434">
                <v:path arrowok="t"/>
              </v:shape>
            </v:group>
            <v:group style="position:absolute;left:299;top:12107;width:2;height:430" coordorigin="299,12107" coordsize="2,430">
              <v:shape style="position:absolute;left:299;top:12107;width:2;height:430" coordorigin="299,12107" coordsize="0,430" path="m299,12537l299,12107e" filled="f" stroked="t" strokeweight=".474641pt" strokecolor="#232323">
                <v:path arrowok="t"/>
              </v:shape>
            </v:group>
            <v:group style="position:absolute;left:290;top:12702;width:2316;height:2" coordorigin="290,12702" coordsize="2316,2">
              <v:shape style="position:absolute;left:290;top:12702;width:2316;height:2" coordorigin="290,12702" coordsize="2316,0" path="m290,12702l2606,12702e" filled="f" stroked="t" strokeweight=".949282pt" strokecolor="#4B4B4B">
                <v:path arrowok="t"/>
              </v:shape>
            </v:group>
            <v:group style="position:absolute;left:954;top:12656;width:2;height:263" coordorigin="954,12656" coordsize="2,263">
              <v:shape style="position:absolute;left:954;top:12656;width:2;height:263" coordorigin="954,12656" coordsize="0,263" path="m954,12919l954,12656e" filled="f" stroked="t" strokeweight=".711962pt" strokecolor="#2F2F2F">
                <v:path arrowok="t"/>
              </v:shape>
            </v:group>
            <v:group style="position:absolute;left:1535;top:10637;width:2;height:5595" coordorigin="1535,10637" coordsize="2,5595">
              <v:shape style="position:absolute;left:1535;top:10637;width:2;height:5595" coordorigin="1535,10637" coordsize="0,5595" path="m1535,16232l1535,10637e" filled="f" stroked="t" strokeweight=".711962pt" strokecolor="#4B4B4B">
                <v:path arrowok="t"/>
              </v:shape>
            </v:group>
            <v:group style="position:absolute;left:2601;top:12862;width:2;height:420" coordorigin="2601,12862" coordsize="2,420">
              <v:shape style="position:absolute;left:2601;top:12862;width:2;height:420" coordorigin="2601,12862" coordsize="0,420" path="m2601,13282l2601,12862e" filled="f" stroked="t" strokeweight=".474641pt" strokecolor="#383838">
                <v:path arrowok="t"/>
              </v:shape>
            </v:group>
            <v:group style="position:absolute;left:11560;top:10097;width:2;height:6111" coordorigin="11560,10097" coordsize="2,6111">
              <v:shape style="position:absolute;left:11560;top:10097;width:2;height:6111" coordorigin="11560,10097" coordsize="0,6111" path="m11560,16208l11560,10097e" filled="f" stroked="t" strokeweight=".711962pt" strokecolor="#4F4F4F">
                <v:path arrowok="t"/>
              </v:shape>
            </v:group>
            <v:group style="position:absolute;left:299;top:13224;width:2;height:224" coordorigin="299,13224" coordsize="2,224">
              <v:shape style="position:absolute;left:299;top:13224;width:2;height:224" coordorigin="299,13224" coordsize="0,224" path="m299,13449l299,13224e" filled="f" stroked="t" strokeweight=".474641pt" strokecolor="#1F1F1F">
                <v:path arrowok="t"/>
              </v:shape>
            </v:group>
            <v:group style="position:absolute;left:7177;top:13391;width:2;height:263" coordorigin="7177,13391" coordsize="2,263">
              <v:shape style="position:absolute;left:7177;top:13391;width:2;height:263" coordorigin="7177,13391" coordsize="0,263" path="m7177,13654l7177,13391e" filled="f" stroked="t" strokeweight=".711962pt" strokecolor="#383838">
                <v:path arrowok="t"/>
              </v:shape>
            </v:group>
            <v:group style="position:absolute;left:7181;top:13597;width:2;height:167" coordorigin="7181,13597" coordsize="2,167">
              <v:shape style="position:absolute;left:7181;top:13597;width:2;height:167" coordorigin="7181,13597" coordsize="0,167" path="m7181,13764l7181,13597e" filled="f" stroked="t" strokeweight=".474641pt" strokecolor="#2F2F2F">
                <v:path arrowok="t"/>
              </v:shape>
            </v:group>
            <v:group style="position:absolute;left:959;top:12862;width:2;height:1122" coordorigin="959,12862" coordsize="2,1122">
              <v:shape style="position:absolute;left:959;top:12862;width:2;height:1122" coordorigin="959,12862" coordsize="0,1122" path="m959,13983l959,12862e" filled="f" stroked="t" strokeweight=".949282pt" strokecolor="#4B4B4B">
                <v:path arrowok="t"/>
              </v:shape>
            </v:group>
            <v:group style="position:absolute;left:1538;top:13707;width:2;height:162" coordorigin="1538,13707" coordsize="2,162">
              <v:shape style="position:absolute;left:1538;top:13707;width:2;height:162" coordorigin="1538,13707" coordsize="0,162" path="m1538,13869l1538,13707e" filled="f" stroked="t" strokeweight=".474641pt" strokecolor="#383838">
                <v:path arrowok="t"/>
              </v:shape>
            </v:group>
            <v:group style="position:absolute;left:7181;top:13707;width:2;height:2511" coordorigin="7181,13707" coordsize="2,2511">
              <v:shape style="position:absolute;left:7181;top:13707;width:2;height:2511" coordorigin="7181,13707" coordsize="0,2511" path="m7181,16218l7181,13707e" filled="f" stroked="t" strokeweight=".711962pt" strokecolor="#4B4B4B">
                <v:path arrowok="t"/>
              </v:shape>
            </v:group>
            <v:group style="position:absolute;left:1538;top:13812;width:2;height:415" coordorigin="1538,13812" coordsize="2,415">
              <v:shape style="position:absolute;left:1538;top:13812;width:2;height:415" coordorigin="1538,13812" coordsize="0,415" path="m1538,14227l1538,13812e" filled="f" stroked="t" strokeweight=".474641pt" strokecolor="#232323">
                <v:path arrowok="t"/>
              </v:shape>
            </v:group>
            <v:group style="position:absolute;left:2601;top:13812;width:2;height:415" coordorigin="2601,13812" coordsize="2,415">
              <v:shape style="position:absolute;left:2601;top:13812;width:2;height:415" coordorigin="2601,13812" coordsize="0,415" path="m2601,14227l2601,13812e" filled="f" stroked="t" strokeweight=".474641pt" strokecolor="#282828">
                <v:path arrowok="t"/>
              </v:shape>
            </v:group>
            <v:group style="position:absolute;left:959;top:13926;width:2;height:158" coordorigin="959,13926" coordsize="2,158">
              <v:shape style="position:absolute;left:959;top:13926;width:2;height:158" coordorigin="959,13926" coordsize="0,158" path="m959,14084l959,13926e" filled="f" stroked="t" strokeweight=".474641pt" strokecolor="#0F0F0F">
                <v:path arrowok="t"/>
              </v:shape>
            </v:group>
            <v:group style="position:absolute;left:956;top:14026;width:2;height:411" coordorigin="956,14026" coordsize="2,411">
              <v:shape style="position:absolute;left:956;top:14026;width:2;height:411" coordorigin="956,14026" coordsize="0,411" path="m956,14437l956,14026e" filled="f" stroked="t" strokeweight=".474641pt" strokecolor="#282828">
                <v:path arrowok="t"/>
              </v:shape>
            </v:group>
            <v:group style="position:absolute;left:11560;top:14026;width:2;height:411" coordorigin="11560,14026" coordsize="2,411">
              <v:shape style="position:absolute;left:11560;top:14026;width:2;height:411" coordorigin="11560,14026" coordsize="0,411" path="m11560,14437l11560,14026e" filled="f" stroked="t" strokeweight=".474641pt" strokecolor="#383838">
                <v:path arrowok="t"/>
              </v:shape>
            </v:group>
            <v:group style="position:absolute;left:2601;top:14170;width:2;height:267" coordorigin="2601,14170" coordsize="2,267">
              <v:shape style="position:absolute;left:2601;top:14170;width:2;height:267" coordorigin="2601,14170" coordsize="0,267" path="m2601,14437l2601,14170e" filled="f" stroked="t" strokeweight=".474641pt" strokecolor="#3F3F3F">
                <v:path arrowok="t"/>
              </v:shape>
            </v:group>
            <v:group style="position:absolute;left:299;top:14380;width:2;height:487" coordorigin="299,14380" coordsize="2,487">
              <v:shape style="position:absolute;left:299;top:14380;width:2;height:487" coordorigin="299,14380" coordsize="0,487" path="m299,14867l299,14380e" filled="f" stroked="t" strokeweight=".474641pt" strokecolor="#282828">
                <v:path arrowok="t"/>
              </v:shape>
            </v:group>
            <v:group style="position:absolute;left:959;top:14294;width:2;height:1943" coordorigin="959,14294" coordsize="2,1943">
              <v:shape style="position:absolute;left:959;top:14294;width:2;height:1943" coordorigin="959,14294" coordsize="0,1943" path="m959,16237l959,14294e" filled="f" stroked="t" strokeweight=".711962pt" strokecolor="#3F3F3F">
                <v:path arrowok="t"/>
              </v:shape>
            </v:group>
            <v:group style="position:absolute;left:2599;top:14809;width:2;height:301" coordorigin="2599,14809" coordsize="2,301">
              <v:shape style="position:absolute;left:2599;top:14809;width:2;height:301" coordorigin="2599,14809" coordsize="0,301" path="m2599,15110l2599,14809e" filled="f" stroked="t" strokeweight=".949282pt" strokecolor="#606060">
                <v:path arrowok="t"/>
              </v:shape>
            </v:group>
            <v:group style="position:absolute;left:290;top:16222;width:2316;height:2" coordorigin="290,16222" coordsize="2316,2">
              <v:shape style="position:absolute;left:290;top:16222;width:2316;height:2" coordorigin="290,16222" coordsize="2316,0" path="m290,16222l2606,16222e" filled="f" stroked="t" strokeweight=".711962pt" strokecolor="#4B4B4B">
                <v:path arrowok="t"/>
              </v:shape>
            </v:group>
            <v:group style="position:absolute;left:3503;top:16222;width:252;height:2" coordorigin="3503,16222" coordsize="252,2">
              <v:shape style="position:absolute;left:3503;top:16222;width:252;height:2" coordorigin="3503,16222" coordsize="252,0" path="m3503,16222l3754,16222e" filled="f" stroked="t" strokeweight=".474641pt" strokecolor="#2F2F2F">
                <v:path arrowok="t"/>
              </v:shape>
            </v:group>
            <v:group style="position:absolute;left:3721;top:16222;width:1600;height:2" coordorigin="3721,16222" coordsize="1600,2">
              <v:shape style="position:absolute;left:3721;top:16222;width:1600;height:2" coordorigin="3721,16222" coordsize="1600,0" path="m3721,16222l5321,16222e" filled="f" stroked="t" strokeweight=".711962pt" strokecolor="#646464">
                <v:path arrowok="t"/>
              </v:shape>
            </v:group>
            <v:group style="position:absolute;left:2544;top:16220;width:7120;height:2" coordorigin="2544,16220" coordsize="7120,2">
              <v:shape style="position:absolute;left:2544;top:16220;width:7120;height:2" coordorigin="2544,16220" coordsize="7120,0" path="m2544,16220l9664,16220e" filled="f" stroked="t" strokeweight=".711962pt" strokecolor="#5B5B5B">
                <v:path arrowok="t"/>
              </v:shape>
            </v:group>
            <v:group style="position:absolute;left:6194;top:16213;width:793;height:2" coordorigin="6194,16213" coordsize="793,2">
              <v:shape style="position:absolute;left:6194;top:16213;width:793;height:2" coordorigin="6194,16213" coordsize="793,0" path="m6194,16213l6987,16213e" filled="f" stroked="t" strokeweight=".949282pt" strokecolor="#676767">
                <v:path arrowok="t"/>
              </v:shape>
            </v:group>
            <v:group style="position:absolute;left:6707;top:16206;width:4856;height:2" coordorigin="6707,16206" coordsize="4856,2">
              <v:shape style="position:absolute;left:6707;top:16206;width:4856;height:2" coordorigin="6707,16206" coordsize="4856,0" path="m6707,16206l11562,16206e" filled="f" stroked="t" strokeweight=".949282pt" strokecolor="#5B5B5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1"/>
          <w:szCs w:val="21"/>
          <w:color w:val="242424"/>
          <w:spacing w:val="0"/>
          <w:w w:val="51"/>
        </w:rPr>
        <w:t>::ı::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right="-20"/>
        <w:jc w:val="left"/>
        <w:tabs>
          <w:tab w:pos="168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8A8C8C"/>
          <w:spacing w:val="7"/>
          <w:w w:val="52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6D6E6E"/>
          <w:spacing w:val="0"/>
          <w:w w:val="52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6D6E6E"/>
          <w:spacing w:val="0"/>
          <w:w w:val="52"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color w:val="6D6E6E"/>
          <w:spacing w:val="0"/>
          <w:w w:val="5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D6E6E"/>
          <w:spacing w:val="23"/>
          <w:w w:val="5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84848"/>
          <w:spacing w:val="0"/>
          <w:w w:val="82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484848"/>
          <w:spacing w:val="0"/>
          <w:w w:val="82"/>
        </w:rPr>
        <w:t>  </w:t>
      </w:r>
      <w:r>
        <w:rPr>
          <w:rFonts w:ascii="Times New Roman" w:hAnsi="Times New Roman" w:cs="Times New Roman" w:eastAsia="Times New Roman"/>
          <w:sz w:val="28"/>
          <w:szCs w:val="28"/>
          <w:color w:val="484848"/>
          <w:spacing w:val="8"/>
          <w:w w:val="82"/>
        </w:rPr>
        <w:t> </w:t>
      </w:r>
      <w:r>
        <w:rPr>
          <w:rFonts w:ascii="Arial" w:hAnsi="Arial" w:cs="Arial" w:eastAsia="Arial"/>
          <w:sz w:val="24"/>
          <w:szCs w:val="24"/>
          <w:color w:val="575959"/>
          <w:spacing w:val="0"/>
          <w:w w:val="121"/>
        </w:rPr>
        <w:t>JAerke</w:t>
      </w:r>
      <w:r>
        <w:rPr>
          <w:rFonts w:ascii="Arial" w:hAnsi="Arial" w:cs="Arial" w:eastAsia="Arial"/>
          <w:sz w:val="24"/>
          <w:szCs w:val="24"/>
          <w:color w:val="575959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color w:val="575959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242424"/>
          <w:spacing w:val="0"/>
          <w:w w:val="79"/>
        </w:rPr>
        <w:t>Amir</w:t>
      </w:r>
      <w:r>
        <w:rPr>
          <w:rFonts w:ascii="Arial" w:hAnsi="Arial" w:cs="Arial" w:eastAsia="Arial"/>
          <w:sz w:val="23"/>
          <w:szCs w:val="23"/>
          <w:color w:val="242424"/>
          <w:spacing w:val="0"/>
          <w:w w:val="79"/>
        </w:rPr>
        <w:t>i</w:t>
      </w:r>
      <w:r>
        <w:rPr>
          <w:rFonts w:ascii="Arial" w:hAnsi="Arial" w:cs="Arial" w:eastAsia="Arial"/>
          <w:sz w:val="23"/>
          <w:szCs w:val="23"/>
          <w:color w:val="242424"/>
          <w:spacing w:val="0"/>
          <w:w w:val="79"/>
        </w:rPr>
        <w:t> </w:t>
      </w:r>
      <w:r>
        <w:rPr>
          <w:rFonts w:ascii="Arial" w:hAnsi="Arial" w:cs="Arial" w:eastAsia="Arial"/>
          <w:sz w:val="23"/>
          <w:szCs w:val="23"/>
          <w:color w:val="242424"/>
          <w:spacing w:val="4"/>
          <w:w w:val="79"/>
        </w:rPr>
        <w:t> </w:t>
      </w:r>
      <w:r>
        <w:rPr>
          <w:rFonts w:ascii="Arial" w:hAnsi="Arial" w:cs="Arial" w:eastAsia="Arial"/>
          <w:sz w:val="23"/>
          <w:szCs w:val="23"/>
          <w:color w:val="BCBCBC"/>
          <w:spacing w:val="0"/>
          <w:w w:val="30"/>
        </w:rPr>
        <w:t>-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43" w:after="0" w:line="267" w:lineRule="auto"/>
        <w:ind w:left="2848" w:right="-53" w:firstLine="-2815"/>
        <w:jc w:val="left"/>
        <w:tabs>
          <w:tab w:pos="2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760A0"/>
          <w:spacing w:val="0"/>
          <w:w w:val="100"/>
        </w:rPr>
        <w:t>;;,;:.--</w:t>
        <w:tab/>
      </w:r>
      <w:r>
        <w:rPr>
          <w:rFonts w:ascii="Times New Roman" w:hAnsi="Times New Roman" w:cs="Times New Roman" w:eastAsia="Times New Roman"/>
          <w:sz w:val="19"/>
          <w:szCs w:val="19"/>
          <w:color w:val="5760A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Dinçe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AKTAŞ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1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5" w:lineRule="exact"/>
        <w:ind w:right="-20"/>
        <w:jc w:val="left"/>
        <w:rPr>
          <w:rFonts w:ascii="Arial" w:hAnsi="Arial" w:cs="Arial" w:eastAsia="Arial"/>
          <w:sz w:val="6"/>
          <w:szCs w:val="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A8A8A8"/>
          <w:spacing w:val="-21"/>
          <w:w w:val="126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8A8C8C"/>
          <w:spacing w:val="0"/>
          <w:w w:val="43"/>
        </w:rPr>
        <w:t>-..</w:t>
      </w:r>
      <w:r>
        <w:rPr>
          <w:rFonts w:ascii="Times New Roman" w:hAnsi="Times New Roman" w:cs="Times New Roman" w:eastAsia="Times New Roman"/>
          <w:sz w:val="22"/>
          <w:szCs w:val="22"/>
          <w:color w:val="8A8C8C"/>
          <w:spacing w:val="-20"/>
          <w:w w:val="43"/>
        </w:rPr>
        <w:t>.</w:t>
      </w:r>
      <w:r>
        <w:rPr>
          <w:rFonts w:ascii="Arial" w:hAnsi="Arial" w:cs="Arial" w:eastAsia="Arial"/>
          <w:sz w:val="22"/>
          <w:szCs w:val="22"/>
          <w:color w:val="A8A8A8"/>
          <w:spacing w:val="-45"/>
          <w:w w:val="85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8A8C8C"/>
          <w:spacing w:val="-18"/>
          <w:w w:val="43"/>
        </w:rPr>
        <w:t>.</w:t>
      </w:r>
      <w:r>
        <w:rPr>
          <w:rFonts w:ascii="Arial" w:hAnsi="Arial" w:cs="Arial" w:eastAsia="Arial"/>
          <w:sz w:val="22"/>
          <w:szCs w:val="22"/>
          <w:color w:val="8A8C8C"/>
          <w:spacing w:val="-43"/>
          <w:w w:val="128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8A8C8C"/>
          <w:spacing w:val="0"/>
          <w:w w:val="43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8A8C8C"/>
          <w:spacing w:val="-22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8A8C8C"/>
          <w:spacing w:val="0"/>
          <w:w w:val="100"/>
        </w:rPr>
        <w:t>-,</w:t>
      </w:r>
      <w:r>
        <w:rPr>
          <w:rFonts w:ascii="Arial" w:hAnsi="Arial" w:cs="Arial" w:eastAsia="Arial"/>
          <w:sz w:val="16"/>
          <w:szCs w:val="16"/>
          <w:color w:val="8A8C8C"/>
          <w:spacing w:val="0"/>
          <w:w w:val="100"/>
        </w:rPr>
        <w:t>   </w:t>
      </w:r>
      <w:r>
        <w:rPr>
          <w:rFonts w:ascii="Arial" w:hAnsi="Arial" w:cs="Arial" w:eastAsia="Arial"/>
          <w:sz w:val="16"/>
          <w:szCs w:val="16"/>
          <w:color w:val="8A8C8C"/>
          <w:spacing w:val="33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8A8C8C"/>
          <w:spacing w:val="0"/>
          <w:w w:val="52"/>
          <w:i/>
        </w:rPr>
        <w:t>,.</w:t>
      </w:r>
      <w:r>
        <w:rPr>
          <w:rFonts w:ascii="Arial" w:hAnsi="Arial" w:cs="Arial" w:eastAsia="Arial"/>
          <w:sz w:val="12"/>
          <w:szCs w:val="12"/>
          <w:color w:val="8A8C8C"/>
          <w:spacing w:val="-4"/>
          <w:w w:val="52"/>
          <w:i/>
        </w:rPr>
        <w:t>_</w:t>
      </w:r>
      <w:r>
        <w:rPr>
          <w:rFonts w:ascii="Times New Roman" w:hAnsi="Times New Roman" w:cs="Times New Roman" w:eastAsia="Times New Roman"/>
          <w:sz w:val="24"/>
          <w:szCs w:val="24"/>
          <w:color w:val="8A8C8C"/>
          <w:spacing w:val="0"/>
          <w:w w:val="53"/>
          <w:i/>
        </w:rPr>
        <w:t>..</w:t>
      </w:r>
      <w:r>
        <w:rPr>
          <w:rFonts w:ascii="Times New Roman" w:hAnsi="Times New Roman" w:cs="Times New Roman" w:eastAsia="Times New Roman"/>
          <w:sz w:val="24"/>
          <w:szCs w:val="24"/>
          <w:color w:val="8A8C8C"/>
          <w:spacing w:val="-36"/>
          <w:w w:val="53"/>
          <w:i/>
        </w:rPr>
        <w:t>.</w:t>
      </w:r>
      <w:r>
        <w:rPr>
          <w:rFonts w:ascii="Arial" w:hAnsi="Arial" w:cs="Arial" w:eastAsia="Arial"/>
          <w:sz w:val="6"/>
          <w:szCs w:val="6"/>
          <w:color w:val="8A8C8C"/>
          <w:spacing w:val="0"/>
          <w:w w:val="137"/>
          <w:i/>
        </w:rPr>
        <w:t>"</w:t>
      </w:r>
      <w:r>
        <w:rPr>
          <w:rFonts w:ascii="Arial" w:hAnsi="Arial" w:cs="Arial" w:eastAsia="Arial"/>
          <w:sz w:val="6"/>
          <w:szCs w:val="6"/>
          <w:color w:val="8A8C8C"/>
          <w:spacing w:val="0"/>
          <w:w w:val="138"/>
          <w:i/>
        </w:rPr>
        <w:t>(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280"/>
          <w:cols w:num="3" w:equalWidth="0">
            <w:col w:w="631" w:space="2146"/>
            <w:col w:w="3591" w:space="2081"/>
            <w:col w:w="3011"/>
          </w:cols>
        </w:sectPr>
      </w:pPr>
      <w:rPr/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460" w:bottom="280" w:left="220" w:right="2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66" w:lineRule="exact"/>
        <w:ind w:left="604" w:right="-68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33333"/>
          <w:w w:val="107"/>
          <w:position w:val="-1"/>
        </w:rPr>
        <w:t>BÜ</w:t>
      </w:r>
      <w:r>
        <w:rPr>
          <w:rFonts w:ascii="Arial" w:hAnsi="Arial" w:cs="Arial" w:eastAsia="Arial"/>
          <w:sz w:val="15"/>
          <w:szCs w:val="15"/>
          <w:color w:val="333333"/>
          <w:spacing w:val="5"/>
          <w:w w:val="107"/>
          <w:position w:val="-1"/>
        </w:rPr>
        <w:t>Y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7"/>
          <w:position w:val="-1"/>
        </w:rPr>
        <w:t>ÜKŞE</w:t>
      </w:r>
      <w:r>
        <w:rPr>
          <w:rFonts w:ascii="Arial" w:hAnsi="Arial" w:cs="Arial" w:eastAsia="Arial"/>
          <w:sz w:val="15"/>
          <w:szCs w:val="15"/>
          <w:color w:val="333333"/>
          <w:spacing w:val="-13"/>
          <w:w w:val="108"/>
          <w:position w:val="-1"/>
        </w:rPr>
        <w:t>H</w:t>
      </w:r>
      <w:r>
        <w:rPr>
          <w:rFonts w:ascii="Arial" w:hAnsi="Arial" w:cs="Arial" w:eastAsia="Arial"/>
          <w:sz w:val="15"/>
          <w:szCs w:val="15"/>
          <w:color w:val="0F0F0F"/>
          <w:spacing w:val="-15"/>
          <w:w w:val="132"/>
          <w:position w:val="-1"/>
        </w:rPr>
        <w:t>I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5"/>
          <w:position w:val="-1"/>
        </w:rPr>
        <w:t>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57" w:lineRule="exact"/>
        <w:ind w:left="646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444444"/>
        </w:rPr>
        <w:t>BE</w:t>
      </w:r>
      <w:r>
        <w:rPr>
          <w:rFonts w:ascii="Arial" w:hAnsi="Arial" w:cs="Arial" w:eastAsia="Arial"/>
          <w:sz w:val="16"/>
          <w:szCs w:val="16"/>
          <w:color w:val="444444"/>
          <w:spacing w:val="1"/>
          <w:w w:val="101"/>
        </w:rPr>
        <w:t>L</w:t>
      </w:r>
      <w:r>
        <w:rPr>
          <w:rFonts w:ascii="Arial" w:hAnsi="Arial" w:cs="Arial" w:eastAsia="Arial"/>
          <w:sz w:val="16"/>
          <w:szCs w:val="16"/>
          <w:color w:val="5D5E5E"/>
          <w:spacing w:val="0"/>
          <w:w w:val="88"/>
        </w:rPr>
        <w:t>E</w:t>
      </w:r>
      <w:r>
        <w:rPr>
          <w:rFonts w:ascii="Arial" w:hAnsi="Arial" w:cs="Arial" w:eastAsia="Arial"/>
          <w:sz w:val="16"/>
          <w:szCs w:val="16"/>
          <w:color w:val="5D5E5E"/>
          <w:spacing w:val="-3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333333"/>
          <w:spacing w:val="0"/>
          <w:w w:val="102"/>
        </w:rPr>
        <w:t>DIYESI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35" w:after="0" w:line="252" w:lineRule="exact"/>
        <w:ind w:left="374" w:right="4369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96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26"/>
          <w:w w:val="9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96"/>
        </w:rPr>
        <w:t>BELEDİYESİ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96"/>
        </w:rPr>
        <w:t>BAŞKANLIGI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6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5" w:lineRule="exact"/>
        <w:ind w:left="1109" w:right="5179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9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95"/>
          <w:position w:val="-1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40" w:bottom="280" w:left="220" w:right="220"/>
          <w:cols w:num="2" w:equalWidth="0">
            <w:col w:w="1635" w:space="1676"/>
            <w:col w:w="8169"/>
          </w:cols>
        </w:sectPr>
      </w:pPr>
      <w:rPr/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220"/>
        </w:sectPr>
      </w:pPr>
      <w:rPr/>
    </w:p>
    <w:p>
      <w:pPr>
        <w:spacing w:before="35" w:after="0" w:line="240" w:lineRule="auto"/>
        <w:ind w:left="130" w:right="-69"/>
        <w:jc w:val="left"/>
        <w:tabs>
          <w:tab w:pos="3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Qıa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Tarihi: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.03.2017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jBildirim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No:3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44" w:right="-20"/>
        <w:jc w:val="left"/>
        <w:tabs>
          <w:tab w:pos="3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1.03.2017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</w:rPr>
        <w:t>\Kayıt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9"/>
        </w:rPr>
        <w:t>1595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7" w:lineRule="auto"/>
        <w:ind w:left="144" w:right="-4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5"/>
        </w:rPr>
        <w:t>:Buca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337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98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D:l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1"/>
        </w:rPr>
        <w:t>iZMiR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-15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337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98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9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iZMiR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:07:15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</w:rPr>
        <w:t>fre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5"/>
        </w:rPr>
        <w:t>2938800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\Bildirim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7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3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7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220"/>
          <w:cols w:num="2" w:equalWidth="0">
            <w:col w:w="4659" w:space="829"/>
            <w:col w:w="5992"/>
          </w:cols>
        </w:sectPr>
      </w:pPr>
      <w:rPr/>
    </w:p>
    <w:p>
      <w:pPr>
        <w:spacing w:before="0" w:after="0" w:line="215" w:lineRule="exact"/>
        <w:ind w:left="140" w:right="-20"/>
        <w:jc w:val="left"/>
        <w:tabs>
          <w:tab w:pos="1500" w:val="left"/>
          <w:tab w:pos="4600" w:val="left"/>
          <w:tab w:pos="7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Yaııgını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Sınıfı:A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:Açı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  <w:position w:val="0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220"/>
        </w:sectPr>
      </w:pPr>
      <w:rPr/>
    </w:p>
    <w:p>
      <w:pPr>
        <w:spacing w:before="28" w:after="0" w:line="240" w:lineRule="auto"/>
        <w:ind w:left="14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2" w:after="0" w:line="204" w:lineRule="exact"/>
        <w:ind w:right="-20"/>
        <w:jc w:val="left"/>
        <w:tabs>
          <w:tab w:pos="3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1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1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6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D5E5E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E5E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D5E5E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-1"/>
        </w:rPr>
        <w:t>:Mesken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6" w:lineRule="exact"/>
        <w:ind w:left="1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Bctoııarme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87"/>
        </w:rPr>
        <w:t>Kıı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0"/>
          <w:w w:val="88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4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220"/>
          <w:cols w:num="2" w:equalWidth="0">
            <w:col w:w="1705" w:space="1946"/>
            <w:col w:w="7829"/>
          </w:cols>
        </w:sectPr>
      </w:pPr>
      <w:rPr/>
    </w:p>
    <w:p>
      <w:pPr>
        <w:spacing w:before="40" w:after="0" w:line="274" w:lineRule="exact"/>
        <w:ind w:left="116" w:right="-20"/>
        <w:jc w:val="left"/>
        <w:tabs>
          <w:tab w:pos="3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Courier New" w:hAnsi="Courier New" w:cs="Courier New" w:eastAsia="Courier New"/>
          <w:sz w:val="31"/>
          <w:szCs w:val="31"/>
          <w:color w:val="5D5E5E"/>
          <w:spacing w:val="0"/>
          <w:w w:val="151"/>
          <w:position w:val="-4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D5E5E"/>
          <w:spacing w:val="-77"/>
          <w:w w:val="151"/>
          <w:position w:val="-4"/>
        </w:rPr>
        <w:t>-</w:t>
      </w:r>
      <w:r>
        <w:rPr>
          <w:rFonts w:ascii="Courier New" w:hAnsi="Courier New" w:cs="Courier New" w:eastAsia="Courier New"/>
          <w:sz w:val="31"/>
          <w:szCs w:val="31"/>
          <w:color w:val="444444"/>
          <w:spacing w:val="0"/>
          <w:w w:val="151"/>
          <w:position w:val="-4"/>
        </w:rPr>
        <w:t>-</w:t>
      </w:r>
      <w:r>
        <w:rPr>
          <w:rFonts w:ascii="Courier New" w:hAnsi="Courier New" w:cs="Courier New" w:eastAsia="Courier New"/>
          <w:sz w:val="31"/>
          <w:szCs w:val="31"/>
          <w:color w:val="444444"/>
          <w:spacing w:val="-77"/>
          <w:w w:val="151"/>
          <w:position w:val="-4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D5E5E"/>
          <w:spacing w:val="-27"/>
          <w:w w:val="151"/>
          <w:position w:val="-4"/>
        </w:rPr>
        <w:t>-</w:t>
      </w:r>
      <w:r>
        <w:rPr>
          <w:rFonts w:ascii="Courier New" w:hAnsi="Courier New" w:cs="Courier New" w:eastAsia="Courier New"/>
          <w:sz w:val="31"/>
          <w:szCs w:val="31"/>
          <w:color w:val="444444"/>
          <w:spacing w:val="0"/>
          <w:w w:val="151"/>
          <w:position w:val="-4"/>
        </w:rPr>
        <w:t>--</w:t>
      </w:r>
      <w:r>
        <w:rPr>
          <w:rFonts w:ascii="Courier New" w:hAnsi="Courier New" w:cs="Courier New" w:eastAsia="Courier New"/>
          <w:sz w:val="31"/>
          <w:szCs w:val="31"/>
          <w:color w:val="5D5E5E"/>
          <w:spacing w:val="0"/>
          <w:w w:val="151"/>
          <w:position w:val="-4"/>
        </w:rPr>
        <w:t>--</w:t>
      </w:r>
      <w:r>
        <w:rPr>
          <w:rFonts w:ascii="Courier New" w:hAnsi="Courier New" w:cs="Courier New" w:eastAsia="Courier New"/>
          <w:sz w:val="31"/>
          <w:szCs w:val="31"/>
          <w:color w:val="5D5E5E"/>
          <w:spacing w:val="-62"/>
          <w:w w:val="151"/>
          <w:position w:val="-4"/>
        </w:rPr>
        <w:t> </w:t>
      </w:r>
      <w:r>
        <w:rPr>
          <w:rFonts w:ascii="Courier New" w:hAnsi="Courier New" w:cs="Courier New" w:eastAsia="Courier New"/>
          <w:sz w:val="31"/>
          <w:szCs w:val="31"/>
          <w:color w:val="5D5E5E"/>
          <w:spacing w:val="0"/>
          <w:w w:val="100"/>
          <w:position w:val="-4"/>
        </w:rPr>
        <w:tab/>
      </w:r>
      <w:r>
        <w:rPr>
          <w:rFonts w:ascii="Courier New" w:hAnsi="Courier New" w:cs="Courier New" w:eastAsia="Courier New"/>
          <w:sz w:val="31"/>
          <w:szCs w:val="31"/>
          <w:color w:val="5D5E5E"/>
          <w:spacing w:val="0"/>
          <w:w w:val="100"/>
          <w:position w:val="-4"/>
        </w:rPr>
      </w:r>
      <w:r>
        <w:rPr>
          <w:rFonts w:ascii="Courier New" w:hAnsi="Courier New" w:cs="Courier New" w:eastAsia="Courier New"/>
          <w:sz w:val="31"/>
          <w:szCs w:val="31"/>
          <w:color w:val="444444"/>
          <w:spacing w:val="0"/>
          <w:w w:val="151"/>
          <w:position w:val="-4"/>
        </w:rPr>
        <w:t>+</w:t>
      </w:r>
      <w:r>
        <w:rPr>
          <w:rFonts w:ascii="Courier New" w:hAnsi="Courier New" w:cs="Courier New" w:eastAsia="Courier New"/>
          <w:sz w:val="31"/>
          <w:szCs w:val="31"/>
          <w:color w:val="444444"/>
          <w:spacing w:val="-57"/>
          <w:w w:val="151"/>
          <w:position w:val="-4"/>
        </w:rPr>
        <w:t> </w:t>
      </w:r>
      <w:r>
        <w:rPr>
          <w:rFonts w:ascii="Courier New" w:hAnsi="Courier New" w:cs="Courier New" w:eastAsia="Courier New"/>
          <w:sz w:val="18"/>
          <w:szCs w:val="18"/>
          <w:color w:val="444444"/>
          <w:spacing w:val="0"/>
          <w:w w:val="100"/>
          <w:position w:val="-12"/>
        </w:rPr>
        <w:t>4</w:t>
      </w:r>
      <w:r>
        <w:rPr>
          <w:rFonts w:ascii="Courier New" w:hAnsi="Courier New" w:cs="Courier New" w:eastAsia="Courier New"/>
          <w:sz w:val="18"/>
          <w:szCs w:val="18"/>
          <w:color w:val="444444"/>
          <w:spacing w:val="-7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46"/>
          <w:position w:val="-4"/>
        </w:rPr>
        <w:t>X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46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46"/>
          <w:position w:val="-4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46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46"/>
          <w:position w:val="-4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46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46"/>
          <w:position w:val="-4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46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45"/>
          <w:position w:val="-4"/>
        </w:rPr>
        <w:t>·l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426"/>
          <w:position w:val="-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426"/>
          <w:position w:val="-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06"/>
          <w:w w:val="426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65"/>
          <w:w w:val="396"/>
          <w:position w:val="-4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396"/>
          <w:position w:val="-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396"/>
          <w:position w:val="-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09"/>
          <w:w w:val="396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-67"/>
          <w:w w:val="120"/>
          <w:position w:val="-4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1"/>
          <w:position w:val="-4"/>
        </w:rPr>
        <w:t>ıw_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7"/>
          <w:w w:val="72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0F0F0F"/>
          <w:spacing w:val="-33"/>
          <w:w w:val="120"/>
          <w:position w:val="-4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7"/>
          <w:position w:val="-4"/>
        </w:rPr>
        <w:t>ı_n_ıK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3"/>
          <w:w w:val="78"/>
          <w:position w:val="-4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8"/>
          <w:w w:val="111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1"/>
          <w:w w:val="78"/>
          <w:position w:val="-4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-4"/>
        </w:rPr>
        <w:t>=rolAlıınaAlmaSuti:07:30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220"/>
        </w:sectPr>
      </w:pPr>
      <w:rPr/>
    </w:p>
    <w:p>
      <w:pPr>
        <w:spacing w:before="26" w:after="0" w:line="240" w:lineRule="auto"/>
        <w:ind w:left="14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45" w:right="-20"/>
        <w:jc w:val="left"/>
        <w:tabs>
          <w:tab w:pos="354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9"/>
        </w:rPr>
        <w:t>ahib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2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-24"/>
          <w:w w:val="12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9"/>
        </w:rPr>
        <w:t>:;aoanaı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2"/>
          <w:w w:val="12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•.Ln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26"/>
        </w:rPr>
        <w:t>uı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1"/>
          <w:w w:val="126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5D5E5E"/>
          <w:spacing w:val="0"/>
          <w:w w:val="95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D5E5E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66"/>
        </w:rPr>
        <w:t>J.J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1"/>
        </w:rPr>
        <w:t>IKi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</w:rPr>
        <w:t>acı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Kullanan: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33333"/>
          <w:spacing w:val="0"/>
          <w:w w:val="100"/>
        </w:rPr>
        <w:t>.Lnsan</w:t>
      </w:r>
      <w:r>
        <w:rPr>
          <w:rFonts w:ascii="Arial" w:hAnsi="Arial" w:cs="Arial" w:eastAsia="Arial"/>
          <w:sz w:val="21"/>
          <w:szCs w:val="21"/>
          <w:color w:val="333333"/>
          <w:spacing w:val="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33333"/>
          <w:spacing w:val="4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333333"/>
          <w:spacing w:val="0"/>
          <w:w w:val="118"/>
        </w:rPr>
        <w:t>l</w:t>
      </w:r>
      <w:r>
        <w:rPr>
          <w:rFonts w:ascii="Arial" w:hAnsi="Arial" w:cs="Arial" w:eastAsia="Arial"/>
          <w:sz w:val="16"/>
          <w:szCs w:val="16"/>
          <w:color w:val="333333"/>
          <w:spacing w:val="0"/>
          <w:w w:val="117"/>
        </w:rPr>
        <w:t>\</w:t>
      </w:r>
      <w:r>
        <w:rPr>
          <w:rFonts w:ascii="Arial" w:hAnsi="Arial" w:cs="Arial" w:eastAsia="Arial"/>
          <w:sz w:val="16"/>
          <w:szCs w:val="16"/>
          <w:color w:val="333333"/>
          <w:spacing w:val="-6"/>
          <w:w w:val="117"/>
        </w:rPr>
        <w:t>.</w:t>
      </w:r>
      <w:r>
        <w:rPr>
          <w:rFonts w:ascii="Arial" w:hAnsi="Arial" w:cs="Arial" w:eastAsia="Arial"/>
          <w:sz w:val="16"/>
          <w:szCs w:val="16"/>
          <w:color w:val="C3C3C3"/>
          <w:spacing w:val="-1"/>
          <w:w w:val="58"/>
        </w:rPr>
        <w:t>'</w:t>
      </w:r>
      <w:r>
        <w:rPr>
          <w:rFonts w:ascii="Arial" w:hAnsi="Arial" w:cs="Arial" w:eastAsia="Arial"/>
          <w:sz w:val="16"/>
          <w:szCs w:val="16"/>
          <w:color w:val="444444"/>
          <w:spacing w:val="0"/>
          <w:w w:val="113"/>
        </w:rPr>
        <w:t>A:l'A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83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36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-33"/>
          <w:w w:val="13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Güve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KÜSER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220"/>
          <w:cols w:num="2" w:equalWidth="0">
            <w:col w:w="1213" w:space="958"/>
            <w:col w:w="9309"/>
          </w:cols>
        </w:sectPr>
      </w:pPr>
      <w:rPr/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4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3" w:after="0" w:line="240" w:lineRule="auto"/>
        <w:ind w:right="-20"/>
        <w:jc w:val="left"/>
        <w:tabs>
          <w:tab w:pos="2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7"/>
        </w:rPr>
        <w:t>ft\,raç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53"/>
        </w:rPr>
        <w:t>1</w:t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22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</w:rPr>
        <w:t>:0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7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5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25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Ge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79"/>
        </w:rPr>
        <w:t>ii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565" w:right="-69"/>
        <w:jc w:val="left"/>
        <w:tabs>
          <w:tab w:pos="4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33333"/>
          <w:w w:val="80"/>
        </w:rPr>
        <w:t>1</w:t>
      </w:r>
      <w:r>
        <w:rPr>
          <w:rFonts w:ascii="Arial" w:hAnsi="Arial" w:cs="Arial" w:eastAsia="Arial"/>
          <w:sz w:val="18"/>
          <w:szCs w:val="18"/>
          <w:color w:val="333333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:07.30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5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Emniy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t-Jan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9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arma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Gelj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14" w:lineRule="exact"/>
        <w:ind w:left="24" w:right="-20"/>
        <w:jc w:val="left"/>
        <w:tabs>
          <w:tab w:pos="2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"/>
          <w:w w:val="89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4"/>
          <w:position w:val="-1"/>
        </w:rPr>
        <w:t>erson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4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43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6"/>
          <w:position w:val="-1"/>
        </w:rPr>
        <w:t>Say_ısı: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5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  <w:position w:val="0"/>
        </w:rPr>
        <w:t>Doı:talga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93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21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Ekjbi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5"/>
        </w:rPr>
        <w:t>:07.20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220"/>
          <w:cols w:num="3" w:equalWidth="0">
            <w:col w:w="651" w:space="1505"/>
            <w:col w:w="5493" w:space="78"/>
            <w:col w:w="3753"/>
          </w:cols>
        </w:sectPr>
      </w:pPr>
      <w:rPr/>
    </w:p>
    <w:p>
      <w:pPr>
        <w:spacing w:before="4" w:after="0" w:line="240" w:lineRule="auto"/>
        <w:ind w:left="140" w:right="-20"/>
        <w:jc w:val="left"/>
        <w:tabs>
          <w:tab w:pos="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1"/>
          <w:szCs w:val="21"/>
          <w:color w:val="333333"/>
          <w:spacing w:val="0"/>
          <w:w w:val="81"/>
        </w:rPr>
        <w:t>Y</w:t>
      </w:r>
      <w:r>
        <w:rPr>
          <w:rFonts w:ascii="Arial" w:hAnsi="Arial" w:cs="Arial" w:eastAsia="Arial"/>
          <w:sz w:val="21"/>
          <w:szCs w:val="21"/>
          <w:color w:val="333333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·mcı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Saati:07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7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218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"/>
          <w:w w:val="100"/>
          <w:position w:val="-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nüş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-1"/>
        </w:rPr>
        <w:t>Saati:08:30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ft\raç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:2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220"/>
          <w:cols w:num="3" w:equalWidth="0">
            <w:col w:w="3641" w:space="1053"/>
            <w:col w:w="1126" w:space="1780"/>
            <w:col w:w="3880"/>
          </w:cols>
        </w:sectPr>
      </w:pPr>
      <w:rPr/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Göıüldüğü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24" w:right="-20"/>
        <w:jc w:val="left"/>
        <w:tabs>
          <w:tab w:pos="2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Plakası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4"/>
        </w:rPr>
        <w:t>374-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FM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435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E5E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Yüksel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YILMAZ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4"/>
          <w:position w:val="-1"/>
        </w:rPr>
        <w:t>öndilnnede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220"/>
          <w:cols w:num="2" w:equalWidth="0">
            <w:col w:w="1569" w:space="587"/>
            <w:col w:w="9324"/>
          </w:cols>
        </w:sectPr>
      </w:pPr>
      <w:rPr/>
    </w:p>
    <w:p>
      <w:pPr>
        <w:spacing w:before="19" w:after="0" w:line="150" w:lineRule="exact"/>
        <w:ind w:left="13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-6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141" w:lineRule="exact"/>
        <w:ind w:right="-69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6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m3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141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7"/>
          <w:w w:val="35"/>
          <w:position w:val="-6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-6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-6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220"/>
          <w:cols w:num="3" w:equalWidth="0">
            <w:col w:w="1381" w:space="3312"/>
            <w:col w:w="2802" w:space="667"/>
            <w:col w:w="3318"/>
          </w:cols>
        </w:sectPr>
      </w:pPr>
      <w:rPr/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4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9" w:lineRule="exact"/>
        <w:ind w:left="130" w:right="-20"/>
        <w:jc w:val="left"/>
        <w:tabs>
          <w:tab w:pos="86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5D5E5E"/>
          <w:spacing w:val="0"/>
          <w:w w:val="232"/>
          <w:position w:val="-7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5D5E5E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5D5E5E"/>
          <w:spacing w:val="0"/>
          <w:w w:val="100"/>
          <w:position w:val="-7"/>
        </w:rPr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102"/>
          <w:position w:val="-7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404" w:lineRule="exact"/>
        <w:ind w:left="4398" w:right="3156"/>
        <w:jc w:val="center"/>
        <w:tabs>
          <w:tab w:pos="5940" w:val="left"/>
        </w:tabs>
        <w:rPr>
          <w:rFonts w:ascii="Arial" w:hAnsi="Arial" w:cs="Arial" w:eastAsia="Arial"/>
          <w:sz w:val="41"/>
          <w:szCs w:val="41"/>
        </w:rPr>
      </w:pPr>
      <w:rPr/>
      <w:r>
        <w:rPr/>
        <w:br w:type="column"/>
      </w:r>
      <w:r>
        <w:rPr>
          <w:rFonts w:ascii="Arial" w:hAnsi="Arial" w:cs="Arial" w:eastAsia="Arial"/>
          <w:sz w:val="41"/>
          <w:szCs w:val="41"/>
          <w:color w:val="5D5E5E"/>
          <w:spacing w:val="0"/>
          <w:w w:val="65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5D5E5E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1"/>
          <w:szCs w:val="41"/>
          <w:color w:val="5D5E5E"/>
          <w:spacing w:val="0"/>
          <w:w w:val="65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19" w:right="6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Yangında;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daire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7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75"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75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7"/>
          <w:w w:val="7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in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oturma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odasında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bulunan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66"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66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21"/>
          <w:w w:val="6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koltu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takımı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66"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66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21"/>
          <w:w w:val="6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halı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7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7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6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1"/>
        </w:rPr>
        <w:t>perde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3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7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LC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Tv,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6" w:lineRule="auto"/>
        <w:ind w:right="85" w:firstLine="1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odanı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kapı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pencereleri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kavrulma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tava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sıvaları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dökülmek,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daire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içinde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bulunan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tüm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eşyala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ısianma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TL.Eşyada:2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dir.Üst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katında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bulunan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Havva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YILDIZ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balko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pencereleri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kırılmak,panju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kapakları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erirnek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8"/>
        </w:rPr>
        <w:t>aire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görmüştü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5000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dir.Uğu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YILDIZ'a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leşyala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suresiyle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görmüştü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.Tahmini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5000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Zarar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76"/>
        </w:rPr>
        <w:t>SO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22" w:right="8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başlangıcının,zemi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birinci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katında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6"/>
        </w:rPr>
        <w:t>tam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51" w:lineRule="auto"/>
        <w:ind w:right="5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!karşıda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oturma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odasında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göıülmü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prize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takılı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elektrikli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sobanı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halını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üzerine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devrilere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halıyı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898A8A"/>
          <w:spacing w:val="0"/>
          <w:w w:val="1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440" w:bottom="280" w:left="220" w:right="220"/>
          <w:cols w:num="2" w:equalWidth="0">
            <w:col w:w="1843" w:space="313"/>
            <w:col w:w="9324"/>
          </w:cols>
        </w:sectPr>
      </w:pPr>
      <w:rPr/>
    </w:p>
    <w:p>
      <w:pPr>
        <w:spacing w:before="0" w:after="0" w:line="199" w:lineRule="exact"/>
        <w:ind w:left="489" w:right="21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ıse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26" w:lineRule="exact"/>
        <w:ind w:left="95" w:right="-5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w w:val="51"/>
          <w:position w:val="-1"/>
        </w:rPr>
        <w:t>a_ç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w w:val="52"/>
          <w:position w:val="-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9"/>
          <w:position w:val="-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9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\Bedel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220"/>
          <w:cols w:num="3" w:equalWidth="0">
            <w:col w:w="1359" w:space="816"/>
            <w:col w:w="1024" w:space="3581"/>
            <w:col w:w="4700"/>
          </w:cols>
        </w:sectPr>
      </w:pPr>
      <w:rPr/>
    </w:p>
    <w:p>
      <w:pPr>
        <w:spacing w:before="17" w:after="0" w:line="246" w:lineRule="auto"/>
        <w:ind w:left="130" w:right="1369" w:firstLine="9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Yönetici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İbrahim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</w:rPr>
        <w:t>ÖZELER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edild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9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3" w:after="0" w:line="240" w:lineRule="auto"/>
        <w:ind w:left="144" w:right="-69"/>
        <w:jc w:val="left"/>
        <w:tabs>
          <w:tab w:pos="2160" w:val="left"/>
          <w:tab w:pos="6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:11.03.2017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1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-13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7"/>
        </w:rPr>
        <w:t>08:35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4" w:lineRule="exact"/>
        <w:ind w:left="230" w:right="-20"/>
        <w:jc w:val="left"/>
        <w:tabs>
          <w:tab w:pos="1020" w:val="left"/>
          <w:tab w:pos="1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Varsa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220"/>
          <w:cols w:num="2" w:equalWidth="0">
            <w:col w:w="7082" w:space="1540"/>
            <w:col w:w="2858"/>
          </w:cols>
        </w:sectPr>
      </w:pPr>
      <w:rPr/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220"/>
        </w:sectPr>
      </w:pPr>
      <w:rPr/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33333"/>
          <w:spacing w:val="0"/>
          <w:w w:val="210"/>
        </w:rPr>
        <w:t>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2" w:after="0" w:line="214" w:lineRule="exact"/>
        <w:ind w:right="64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-1"/>
        </w:rPr>
        <w:t>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73"/>
        <w:jc w:val="left"/>
        <w:tabs>
          <w:tab w:pos="2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right="336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9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1" w:after="0" w:line="240" w:lineRule="auto"/>
        <w:ind w:left="341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333333"/>
          <w:spacing w:val="0"/>
          <w:w w:val="86"/>
        </w:rPr>
        <w:t>1</w:t>
      </w:r>
      <w:r>
        <w:rPr>
          <w:rFonts w:ascii="Arial" w:hAnsi="Arial" w:cs="Arial" w:eastAsia="Arial"/>
          <w:sz w:val="27"/>
          <w:szCs w:val="27"/>
          <w:color w:val="333333"/>
          <w:spacing w:val="-19"/>
          <w:w w:val="86"/>
        </w:rPr>
        <w:t> </w:t>
      </w:r>
      <w:r>
        <w:rPr>
          <w:rFonts w:ascii="Arial" w:hAnsi="Arial" w:cs="Arial" w:eastAsia="Arial"/>
          <w:sz w:val="27"/>
          <w:szCs w:val="27"/>
          <w:color w:val="333333"/>
          <w:spacing w:val="0"/>
          <w:w w:val="66"/>
        </w:rPr>
        <w:t>3</w:t>
      </w:r>
      <w:r>
        <w:rPr>
          <w:rFonts w:ascii="Arial" w:hAnsi="Arial" w:cs="Arial" w:eastAsia="Arial"/>
          <w:sz w:val="27"/>
          <w:szCs w:val="27"/>
          <w:color w:val="333333"/>
          <w:spacing w:val="22"/>
          <w:w w:val="66"/>
        </w:rPr>
        <w:t> </w:t>
      </w:r>
      <w:r>
        <w:rPr>
          <w:rFonts w:ascii="Arial" w:hAnsi="Arial" w:cs="Arial" w:eastAsia="Arial"/>
          <w:sz w:val="27"/>
          <w:szCs w:val="27"/>
          <w:color w:val="333333"/>
          <w:spacing w:val="0"/>
          <w:w w:val="66"/>
        </w:rPr>
        <w:t>Mart</w:t>
      </w:r>
      <w:r>
        <w:rPr>
          <w:rFonts w:ascii="Arial" w:hAnsi="Arial" w:cs="Arial" w:eastAsia="Arial"/>
          <w:sz w:val="27"/>
          <w:szCs w:val="27"/>
          <w:color w:val="333333"/>
          <w:spacing w:val="-4"/>
          <w:w w:val="66"/>
        </w:rPr>
        <w:t> </w:t>
      </w:r>
      <w:r>
        <w:rPr>
          <w:rFonts w:ascii="Arial" w:hAnsi="Arial" w:cs="Arial" w:eastAsia="Arial"/>
          <w:sz w:val="38"/>
          <w:szCs w:val="38"/>
          <w:color w:val="333333"/>
          <w:spacing w:val="0"/>
          <w:w w:val="53"/>
          <w:i/>
        </w:rPr>
        <w:t>ı</w:t>
      </w:r>
      <w:r>
        <w:rPr>
          <w:rFonts w:ascii="Arial" w:hAnsi="Arial" w:cs="Arial" w:eastAsia="Arial"/>
          <w:sz w:val="38"/>
          <w:szCs w:val="38"/>
          <w:color w:val="333333"/>
          <w:spacing w:val="-10"/>
          <w:w w:val="53"/>
          <w:i/>
        </w:rPr>
        <w:t>.</w:t>
      </w:r>
      <w:r>
        <w:rPr>
          <w:rFonts w:ascii="Arial" w:hAnsi="Arial" w:cs="Arial" w:eastAsia="Arial"/>
          <w:sz w:val="38"/>
          <w:szCs w:val="38"/>
          <w:color w:val="777779"/>
          <w:spacing w:val="0"/>
          <w:w w:val="52"/>
          <w:i/>
        </w:rPr>
        <w:t>•</w:t>
      </w:r>
      <w:r>
        <w:rPr>
          <w:rFonts w:ascii="Arial" w:hAnsi="Arial" w:cs="Arial" w:eastAsia="Arial"/>
          <w:sz w:val="38"/>
          <w:szCs w:val="38"/>
          <w:color w:val="777779"/>
          <w:spacing w:val="-49"/>
          <w:w w:val="52"/>
          <w:i/>
        </w:rPr>
        <w:t>·</w:t>
      </w:r>
      <w:r>
        <w:rPr>
          <w:rFonts w:ascii="Arial" w:hAnsi="Arial" w:cs="Arial" w:eastAsia="Arial"/>
          <w:sz w:val="38"/>
          <w:szCs w:val="38"/>
          <w:color w:val="444444"/>
          <w:spacing w:val="-63"/>
          <w:w w:val="82"/>
          <w:i/>
        </w:rPr>
        <w:t>·</w:t>
      </w:r>
      <w:r>
        <w:rPr>
          <w:rFonts w:ascii="Arial" w:hAnsi="Arial" w:cs="Arial" w:eastAsia="Arial"/>
          <w:sz w:val="16"/>
          <w:szCs w:val="16"/>
          <w:color w:val="444444"/>
          <w:spacing w:val="0"/>
          <w:w w:val="170"/>
          <w:i/>
          <w:position w:val="8"/>
        </w:rPr>
        <w:t>1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3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444444"/>
          <w:spacing w:val="4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0"/>
        </w:rPr>
        <w:t>12016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-34" w:right="129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7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40" w:bottom="280" w:left="220" w:right="220"/>
          <w:cols w:num="3" w:equalWidth="0">
            <w:col w:w="844" w:space="1473"/>
            <w:col w:w="3980" w:space="2301"/>
            <w:col w:w="2882"/>
          </w:cols>
        </w:sectPr>
      </w:pPr>
      <w:rPr/>
    </w:p>
    <w:p>
      <w:pPr>
        <w:spacing w:before="4" w:after="0" w:line="741" w:lineRule="exact"/>
        <w:ind w:left="2421" w:right="-142"/>
        <w:jc w:val="left"/>
        <w:tabs>
          <w:tab w:pos="3760" w:val="left"/>
          <w:tab w:pos="4740" w:val="left"/>
          <w:tab w:pos="5180" w:val="left"/>
        </w:tabs>
        <w:rPr>
          <w:rFonts w:ascii="Times New Roman" w:hAnsi="Times New Roman" w:cs="Times New Roman" w:eastAsia="Times New Roman"/>
          <w:sz w:val="64"/>
          <w:szCs w:val="64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33333"/>
          <w:w w:val="142"/>
          <w:i/>
          <w:position w:val="-11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-36"/>
          <w:w w:val="100"/>
          <w:i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3"/>
          <w:w w:val="84"/>
          <w:position w:val="-11"/>
        </w:rPr>
        <w:t>P</w:t>
      </w:r>
      <w:r>
        <w:rPr>
          <w:rFonts w:ascii="Times New Roman" w:hAnsi="Times New Roman" w:cs="Times New Roman" w:eastAsia="Times New Roman"/>
          <w:sz w:val="37"/>
          <w:szCs w:val="37"/>
          <w:color w:val="444444"/>
          <w:spacing w:val="-237"/>
          <w:w w:val="58"/>
          <w:position w:val="-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7"/>
          <w:w w:val="84"/>
          <w:position w:val="-1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-4"/>
          <w:w w:val="98"/>
          <w:position w:val="-11"/>
        </w:rPr>
        <w:t>s</w:t>
      </w:r>
      <w:r>
        <w:rPr>
          <w:rFonts w:ascii="Times New Roman" w:hAnsi="Times New Roman" w:cs="Times New Roman" w:eastAsia="Times New Roman"/>
          <w:sz w:val="37"/>
          <w:szCs w:val="37"/>
          <w:color w:val="444444"/>
          <w:spacing w:val="-107"/>
          <w:w w:val="58"/>
          <w:position w:val="-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3"/>
          <w:w w:val="110"/>
          <w:position w:val="-11"/>
        </w:rPr>
        <w:t>t</w:t>
      </w:r>
      <w:r>
        <w:rPr>
          <w:rFonts w:ascii="Times New Roman" w:hAnsi="Times New Roman" w:cs="Times New Roman" w:eastAsia="Times New Roman"/>
          <w:sz w:val="37"/>
          <w:szCs w:val="37"/>
          <w:color w:val="444444"/>
          <w:spacing w:val="0"/>
          <w:w w:val="137"/>
          <w:position w:val="-1"/>
        </w:rPr>
        <w:t>·</w:t>
      </w:r>
      <w:r>
        <w:rPr>
          <w:rFonts w:ascii="Times New Roman" w:hAnsi="Times New Roman" w:cs="Times New Roman" w:eastAsia="Times New Roman"/>
          <w:sz w:val="37"/>
          <w:szCs w:val="37"/>
          <w:color w:val="444444"/>
          <w:spacing w:val="-5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333333"/>
          <w:spacing w:val="-61"/>
          <w:w w:val="135"/>
          <w:position w:val="-1"/>
        </w:rPr>
        <w:t>ç</w:t>
      </w:r>
      <w:r>
        <w:rPr>
          <w:rFonts w:ascii="Times New Roman" w:hAnsi="Times New Roman" w:cs="Times New Roman" w:eastAsia="Times New Roman"/>
          <w:sz w:val="23"/>
          <w:szCs w:val="23"/>
          <w:color w:val="5D5E5E"/>
          <w:spacing w:val="0"/>
          <w:w w:val="82"/>
          <w:i/>
          <w:position w:val="-11"/>
        </w:rPr>
        <w:t>e</w:t>
      </w:r>
      <w:r>
        <w:rPr>
          <w:rFonts w:ascii="Times New Roman" w:hAnsi="Times New Roman" w:cs="Times New Roman" w:eastAsia="Times New Roman"/>
          <w:sz w:val="23"/>
          <w:szCs w:val="23"/>
          <w:color w:val="5D5E5E"/>
          <w:spacing w:val="0"/>
          <w:w w:val="100"/>
          <w:i/>
          <w:position w:val="-11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5D5E5E"/>
          <w:spacing w:val="0"/>
          <w:w w:val="100"/>
          <w:i/>
          <w:position w:val="-11"/>
        </w:rPr>
      </w:r>
      <w:r>
        <w:rPr>
          <w:rFonts w:ascii="Arial" w:hAnsi="Arial" w:cs="Arial" w:eastAsia="Arial"/>
          <w:sz w:val="17"/>
          <w:szCs w:val="17"/>
          <w:color w:val="444444"/>
          <w:spacing w:val="-6"/>
          <w:w w:val="100"/>
          <w:position w:val="-11"/>
        </w:rPr>
        <w:t>u</w:t>
      </w:r>
      <w:r>
        <w:rPr>
          <w:rFonts w:ascii="Arial" w:hAnsi="Arial" w:cs="Arial" w:eastAsia="Arial"/>
          <w:sz w:val="17"/>
          <w:szCs w:val="17"/>
          <w:color w:val="5D5E5E"/>
          <w:spacing w:val="0"/>
          <w:w w:val="100"/>
          <w:position w:val="-11"/>
        </w:rPr>
        <w:t>p</w:t>
      </w:r>
      <w:r>
        <w:rPr>
          <w:rFonts w:ascii="Arial" w:hAnsi="Arial" w:cs="Arial" w:eastAsia="Arial"/>
          <w:sz w:val="17"/>
          <w:szCs w:val="17"/>
          <w:color w:val="5D5E5E"/>
          <w:spacing w:val="20"/>
          <w:w w:val="100"/>
          <w:position w:val="-11"/>
        </w:rPr>
        <w:t> </w:t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100"/>
          <w:position w:val="-11"/>
        </w:rPr>
        <w:t>Amir</w:t>
        <w:tab/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6"/>
          <w:position w:val="-1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8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444444"/>
          <w:spacing w:val="0"/>
          <w:w w:val="71"/>
          <w:position w:val="-1"/>
        </w:rPr>
        <w:t>.</w:t>
      </w:r>
      <w:r>
        <w:rPr>
          <w:rFonts w:ascii="Times New Roman" w:hAnsi="Times New Roman" w:cs="Times New Roman" w:eastAsia="Times New Roman"/>
          <w:sz w:val="37"/>
          <w:szCs w:val="37"/>
          <w:color w:val="44444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44444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64"/>
          <w:szCs w:val="64"/>
          <w:color w:val="313889"/>
          <w:spacing w:val="-286"/>
          <w:w w:val="113"/>
          <w:position w:val="-1"/>
        </w:rPr>
        <w:t>d</w:t>
      </w:r>
      <w:r>
        <w:rPr>
          <w:rFonts w:ascii="Times New Roman" w:hAnsi="Times New Roman" w:cs="Times New Roman" w:eastAsia="Times New Roman"/>
          <w:sz w:val="64"/>
          <w:szCs w:val="64"/>
          <w:color w:val="000000"/>
          <w:spacing w:val="0"/>
          <w:w w:val="100"/>
          <w:position w:val="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1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8.819092pt;margin-top:-22.362902pt;width:2.422171pt;height:32pt;mso-position-horizontal-relative:page;mso-position-vertical-relative:paragraph;z-index:-17176" type="#_x0000_t202" filled="f" stroked="f">
            <v:textbox inset="0,0,0,0">
              <w:txbxContent>
                <w:p>
                  <w:pPr>
                    <w:spacing w:before="0" w:after="0" w:line="640" w:lineRule="exact"/>
                    <w:ind w:right="-136"/>
                    <w:jc w:val="left"/>
                    <w:rPr>
                      <w:rFonts w:ascii="Times New Roman" w:hAnsi="Times New Roman" w:cs="Times New Roman" w:eastAsia="Times New Roman"/>
                      <w:sz w:val="64"/>
                      <w:szCs w:val="6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4"/>
                      <w:szCs w:val="64"/>
                      <w:color w:val="313889"/>
                      <w:spacing w:val="-170"/>
                      <w:w w:val="113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64"/>
                      <w:szCs w:val="6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w w:val="101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1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220"/>
          <w:cols w:num="2" w:equalWidth="0">
            <w:col w:w="5233" w:space="116"/>
            <w:col w:w="6131"/>
          </w:cols>
        </w:sectPr>
      </w:pPr>
      <w:rPr/>
    </w:p>
    <w:p>
      <w:pPr>
        <w:spacing w:before="0" w:after="0" w:line="200" w:lineRule="exact"/>
        <w:ind w:left="3330" w:right="-20"/>
        <w:jc w:val="left"/>
        <w:tabs>
          <w:tab w:pos="5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313889"/>
          <w:spacing w:val="-13"/>
          <w:w w:val="193"/>
        </w:rPr>
        <w:t>·</w:t>
      </w:r>
      <w:r>
        <w:rPr>
          <w:rFonts w:ascii="Arial" w:hAnsi="Arial" w:cs="Arial" w:eastAsia="Arial"/>
          <w:sz w:val="20"/>
          <w:szCs w:val="20"/>
          <w:color w:val="1A1F67"/>
          <w:spacing w:val="0"/>
          <w:w w:val="193"/>
        </w:rPr>
        <w:t>ı</w:t>
      </w:r>
      <w:r>
        <w:rPr>
          <w:rFonts w:ascii="Arial" w:hAnsi="Arial" w:cs="Arial" w:eastAsia="Arial"/>
          <w:sz w:val="20"/>
          <w:szCs w:val="20"/>
          <w:color w:val="1A1F67"/>
          <w:spacing w:val="-107"/>
          <w:w w:val="193"/>
        </w:rPr>
        <w:t> </w:t>
      </w:r>
      <w:r>
        <w:rPr>
          <w:rFonts w:ascii="Arial" w:hAnsi="Arial" w:cs="Arial" w:eastAsia="Arial"/>
          <w:sz w:val="20"/>
          <w:szCs w:val="20"/>
          <w:color w:val="1A1F67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1A1F6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ltf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2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shape style="position:absolute;margin-left:415.679993pt;margin-top:689.280029pt;width:179.520004pt;height:78.720001pt;mso-position-horizontal-relative:page;mso-position-vertical-relative:page;z-index:-17178" type="#_x0000_t75">
            <v:imagedata r:id="rId7" o:title=""/>
          </v:shape>
        </w:pict>
      </w:r>
      <w:r>
        <w:rPr/>
        <w:pict>
          <v:group style="position:absolute;margin-left:16.211212pt;margin-top:29.679413pt;width:562.777586pt;height:780.889337pt;mso-position-horizontal-relative:page;mso-position-vertical-relative:page;z-index:-17177" coordorigin="324,594" coordsize="11256,15618">
            <v:group style="position:absolute;left:331;top:615;width:11208;height:2" coordorigin="331,615" coordsize="11208,2">
              <v:shape style="position:absolute;left:331;top:615;width:11208;height:2" coordorigin="331,615" coordsize="11208,0" path="m331,615l11540,615e" filled="f" stroked="t" strokeweight=".70998pt" strokecolor="#5B5B5B">
                <v:path arrowok="t"/>
              </v:shape>
            </v:group>
            <v:group style="position:absolute;left:341;top:605;width:2;height:15594" coordorigin="341,605" coordsize="2,15594">
              <v:shape style="position:absolute;left:341;top:605;width:2;height:15594" coordorigin="341,605" coordsize="0,15594" path="m341,16200l341,605e" filled="f" stroked="t" strokeweight=".70998pt" strokecolor="#575757">
                <v:path arrowok="t"/>
              </v:shape>
            </v:group>
            <v:group style="position:absolute;left:2376;top:615;width:2;height:1526" coordorigin="2376,615" coordsize="2,1526">
              <v:shape style="position:absolute;left:2376;top:615;width:2;height:1526" coordorigin="2376,615" coordsize="0,1526" path="m2376,2141l2376,615e" filled="f" stroked="t" strokeweight=".70998pt" strokecolor="#4B4B4B">
                <v:path arrowok="t"/>
              </v:shape>
            </v:group>
            <v:group style="position:absolute;left:9107;top:605;width:2;height:1526" coordorigin="9107,605" coordsize="2,1526">
              <v:shape style="position:absolute;left:9107;top:605;width:2;height:1526" coordorigin="9107,605" coordsize="0,1526" path="m9107,2131l9107,605e" filled="f" stroked="t" strokeweight=".70998pt" strokecolor="#545454">
                <v:path arrowok="t"/>
              </v:shape>
            </v:group>
            <v:group style="position:absolute;left:11551;top:601;width:2;height:13120" coordorigin="11551,601" coordsize="2,13120">
              <v:shape style="position:absolute;left:11551;top:601;width:2;height:13120" coordorigin="11551,601" coordsize="0,13120" path="m11551,13720l11551,601e" filled="f" stroked="t" strokeweight=".70998pt" strokecolor="#5B5B5B">
                <v:path arrowok="t"/>
              </v:shape>
            </v:group>
            <v:group style="position:absolute;left:336;top:2126;width:11208;height:2" coordorigin="336,2126" coordsize="11208,2">
              <v:shape style="position:absolute;left:336;top:2126;width:11208;height:2" coordorigin="336,2126" coordsize="11208,0" path="m336,2126l11544,2126e" filled="f" stroked="t" strokeweight=".70998pt" strokecolor="#575757">
                <v:path arrowok="t"/>
              </v:shape>
            </v:group>
            <v:group style="position:absolute;left:331;top:2369;width:11218;height:2" coordorigin="331,2369" coordsize="11218,2">
              <v:shape style="position:absolute;left:331;top:2369;width:11218;height:2" coordorigin="331,2369" coordsize="11218,0" path="m331,2369l11549,2369e" filled="f" stroked="t" strokeweight=".70998pt" strokecolor="#575757">
                <v:path arrowok="t"/>
              </v:shape>
            </v:group>
            <v:group style="position:absolute;left:336;top:2605;width:11213;height:2" coordorigin="336,2605" coordsize="11213,2">
              <v:shape style="position:absolute;left:336;top:2605;width:11213;height:2" coordorigin="336,2605" coordsize="11213,0" path="m336,2605l11549,2605e" filled="f" stroked="t" strokeweight=".70998pt" strokecolor="#5B5B5B">
                <v:path arrowok="t"/>
              </v:shape>
            </v:group>
            <v:group style="position:absolute;left:336;top:2846;width:11213;height:2" coordorigin="336,2846" coordsize="11213,2">
              <v:shape style="position:absolute;left:336;top:2846;width:11213;height:2" coordorigin="336,2846" coordsize="11213,0" path="m336,2846l11549,2846e" filled="f" stroked="t" strokeweight=".70998pt" strokecolor="#6B6B6B">
                <v:path arrowok="t"/>
              </v:shape>
            </v:group>
            <v:group style="position:absolute;left:336;top:3084;width:11218;height:2" coordorigin="336,3084" coordsize="11218,2">
              <v:shape style="position:absolute;left:336;top:3084;width:11218;height:2" coordorigin="336,3084" coordsize="11218,0" path="m336,3084l11554,3084e" filled="f" stroked="t" strokeweight=".70998pt" strokecolor="#6B6B6B">
                <v:path arrowok="t"/>
              </v:shape>
            </v:group>
            <v:group style="position:absolute;left:331;top:3330;width:11222;height:2" coordorigin="331,3330" coordsize="11222,2">
              <v:shape style="position:absolute;left:331;top:3330;width:11222;height:2" coordorigin="331,3330" coordsize="11222,0" path="m331,3330l11554,3330e" filled="f" stroked="t" strokeweight=".70998pt" strokecolor="#575757">
                <v:path arrowok="t"/>
              </v:shape>
            </v:group>
            <v:group style="position:absolute;left:3867;top:3328;width:2;height:687" coordorigin="3867,3328" coordsize="2,687">
              <v:shape style="position:absolute;left:3867;top:3328;width:2;height:687" coordorigin="3867,3328" coordsize="0,687" path="m3867,4014l3867,3328e" filled="f" stroked="t" strokeweight=".70998pt" strokecolor="#484848">
                <v:path arrowok="t"/>
              </v:shape>
            </v:group>
            <v:group style="position:absolute;left:8851;top:3692;width:2703;height:2" coordorigin="8851,3692" coordsize="2703,2">
              <v:shape style="position:absolute;left:8851;top:3692;width:2703;height:2" coordorigin="8851,3692" coordsize="2703,0" path="m8851,3692l11554,3692e" filled="f" stroked="t" strokeweight=".70998pt" strokecolor="#5B5B5B">
                <v:path arrowok="t"/>
              </v:shape>
            </v:group>
            <v:group style="position:absolute;left:2381;top:4109;width:2;height:12090" coordorigin="2381,4109" coordsize="2,12090">
              <v:shape style="position:absolute;left:2381;top:4109;width:2;height:12090" coordorigin="2381,4109" coordsize="0,12090" path="m2381,16200l2381,4109e" filled="f" stroked="t" strokeweight=".70998pt" strokecolor="#545454">
                <v:path arrowok="t"/>
              </v:shape>
            </v:group>
            <v:group style="position:absolute;left:331;top:4343;width:11227;height:2" coordorigin="331,4343" coordsize="11227,2">
              <v:shape style="position:absolute;left:331;top:4343;width:11227;height:2" coordorigin="331,4343" coordsize="11227,0" path="m331,4343l11558,4343e" filled="f" stroked="t" strokeweight=".70998pt" strokecolor="#575757">
                <v:path arrowok="t"/>
              </v:shape>
            </v:group>
            <v:group style="position:absolute;left:2371;top:4581;width:9187;height:2" coordorigin="2371,4581" coordsize="9187,2">
              <v:shape style="position:absolute;left:2371;top:4581;width:9187;height:2" coordorigin="2371,4581" coordsize="9187,0" path="m2371,4581l11558,4581e" filled="f" stroked="t" strokeweight=".70998pt" strokecolor="#575757">
                <v:path arrowok="t"/>
              </v:shape>
            </v:group>
            <v:group style="position:absolute;left:4913;top:4577;width:2;height:2174" coordorigin="4913,4577" coordsize="2,2174">
              <v:shape style="position:absolute;left:4913;top:4577;width:2;height:2174" coordorigin="4913,4577" coordsize="0,2174" path="m4913,6751l4913,4577e" filled="f" stroked="t" strokeweight=".70998pt" strokecolor="#4F4F4F">
                <v:path arrowok="t"/>
              </v:shape>
            </v:group>
            <v:group style="position:absolute;left:4904;top:5063;width:6650;height:2" coordorigin="4904,5063" coordsize="6650,2">
              <v:shape style="position:absolute;left:4904;top:5063;width:6650;height:2" coordorigin="4904,5063" coordsize="6650,0" path="m4904,5063l11554,5063e" filled="f" stroked="t" strokeweight=".70998pt" strokecolor="#606060">
                <v:path arrowok="t"/>
              </v:shape>
            </v:group>
            <v:group style="position:absolute;left:4904;top:5306;width:6655;height:2" coordorigin="4904,5306" coordsize="6655,2">
              <v:shape style="position:absolute;left:4904;top:5306;width:6655;height:2" coordorigin="4904,5306" coordsize="6655,0" path="m4904,5306l11558,5306e" filled="f" stroked="t" strokeweight=".70998pt" strokecolor="#575757">
                <v:path arrowok="t"/>
              </v:shape>
            </v:group>
            <v:group style="position:absolute;left:4904;top:5544;width:6655;height:2" coordorigin="4904,5544" coordsize="6655,2">
              <v:shape style="position:absolute;left:4904;top:5544;width:6655;height:2" coordorigin="4904,5544" coordsize="6655,0" path="m4904,5544l11558,5544e" filled="f" stroked="t" strokeweight=".70998pt" strokecolor="#575757">
                <v:path arrowok="t"/>
              </v:shape>
            </v:group>
            <v:group style="position:absolute;left:2376;top:6498;width:9182;height:2" coordorigin="2376,6498" coordsize="9182,2">
              <v:shape style="position:absolute;left:2376;top:6498;width:9182;height:2" coordorigin="2376,6498" coordsize="9182,0" path="m2376,6498l11558,6498e" filled="f" stroked="t" strokeweight=".70998pt" strokecolor="#5B5B5B">
                <v:path arrowok="t"/>
              </v:shape>
            </v:group>
            <v:group style="position:absolute;left:2371;top:5788;width:9187;height:2" coordorigin="2371,5788" coordsize="9187,2">
              <v:shape style="position:absolute;left:2371;top:5788;width:9187;height:2" coordorigin="2371,5788" coordsize="9187,0" path="m2371,5788l11558,5788e" filled="f" stroked="t" strokeweight=".70998pt" strokecolor="#575757">
                <v:path arrowok="t"/>
              </v:shape>
            </v:group>
            <v:group style="position:absolute;left:336;top:6028;width:11227;height:2" coordorigin="336,6028" coordsize="11227,2">
              <v:shape style="position:absolute;left:336;top:6028;width:11227;height:2" coordorigin="336,6028" coordsize="11227,0" path="m336,6028l11563,6028e" filled="f" stroked="t" strokeweight=".70998pt" strokecolor="#575757">
                <v:path arrowok="t"/>
              </v:shape>
            </v:group>
            <v:group style="position:absolute;left:7800;top:6016;width:2;height:734" coordorigin="7800,6016" coordsize="2,734">
              <v:shape style="position:absolute;left:7800;top:6016;width:2;height:734" coordorigin="7800,6016" coordsize="0,734" path="m7800,6751l7800,6016e" filled="f" stroked="t" strokeweight=".70998pt" strokecolor="#545454">
                <v:path arrowok="t"/>
              </v:shape>
            </v:group>
            <v:group style="position:absolute;left:2371;top:6741;width:9192;height:2" coordorigin="2371,6741" coordsize="9192,2">
              <v:shape style="position:absolute;left:2371;top:6741;width:9192;height:2" coordorigin="2371,6741" coordsize="9192,0" path="m2371,6741l11563,6741e" filled="f" stroked="t" strokeweight=".70998pt" strokecolor="#5B5B5B">
                <v:path arrowok="t"/>
              </v:shape>
            </v:group>
            <v:group style="position:absolute;left:336;top:6982;width:11227;height:2" coordorigin="336,6982" coordsize="11227,2">
              <v:shape style="position:absolute;left:336;top:6982;width:11227;height:2" coordorigin="336,6982" coordsize="11227,0" path="m336,6982l11563,6982e" filled="f" stroked="t" strokeweight=".70998pt" strokecolor="#575757">
                <v:path arrowok="t"/>
              </v:shape>
            </v:group>
            <v:group style="position:absolute;left:331;top:7451;width:11227;height:2" coordorigin="331,7451" coordsize="11227,2">
              <v:shape style="position:absolute;left:331;top:7451;width:11227;height:2" coordorigin="331,7451" coordsize="11227,0" path="m331,7451l11558,7451e" filled="f" stroked="t" strokeweight=".70998pt" strokecolor="#575757">
                <v:path arrowok="t"/>
              </v:shape>
            </v:group>
            <v:group style="position:absolute;left:4908;top:7690;width:6660;height:2" coordorigin="4908,7690" coordsize="6660,2">
              <v:shape style="position:absolute;left:4908;top:7690;width:6660;height:2" coordorigin="4908,7690" coordsize="6660,0" path="m4908,7690l11568,7690e" filled="f" stroked="t" strokeweight=".70998pt" strokecolor="#5B5B5B">
                <v:path arrowok="t"/>
              </v:shape>
            </v:group>
            <v:group style="position:absolute;left:331;top:8195;width:11232;height:2" coordorigin="331,8195" coordsize="11232,2">
              <v:shape style="position:absolute;left:331;top:8195;width:11232;height:2" coordorigin="331,8195" coordsize="11232,0" path="m331,8195l11563,8195e" filled="f" stroked="t" strokeweight=".70998pt" strokecolor="#5B5B5B">
                <v:path arrowok="t"/>
              </v:shape>
            </v:group>
            <v:group style="position:absolute;left:4908;top:7933;width:6655;height:2" coordorigin="4908,7933" coordsize="6655,2">
              <v:shape style="position:absolute;left:4908;top:7933;width:6655;height:2" coordorigin="4908,7933" coordsize="6655,0" path="m4908,7933l11563,7933e" filled="f" stroked="t" strokeweight=".70998pt" strokecolor="#5B5B5B">
                <v:path arrowok="t"/>
              </v:shape>
            </v:group>
            <v:group style="position:absolute;left:4927;top:7447;width:2;height:753" coordorigin="4927,7447" coordsize="2,753">
              <v:shape style="position:absolute;left:4927;top:7447;width:2;height:753" coordorigin="4927,7447" coordsize="0,753" path="m4927,8200l4927,7447e" filled="f" stroked="t" strokeweight="1.1833pt" strokecolor="#4F4F4F">
                <v:path arrowok="t"/>
              </v:shape>
            </v:group>
            <v:group style="position:absolute;left:336;top:9821;width:11232;height:2" coordorigin="336,9821" coordsize="11232,2">
              <v:shape style="position:absolute;left:336;top:9821;width:11232;height:2" coordorigin="336,9821" coordsize="11232,0" path="m336,9821l11568,9821e" filled="f" stroked="t" strokeweight=".70998pt" strokecolor="#5B5B5B">
                <v:path arrowok="t"/>
              </v:shape>
            </v:group>
            <v:group style="position:absolute;left:667;top:10665;width:10901;height:2" coordorigin="667,10665" coordsize="10901,2">
              <v:shape style="position:absolute;left:667;top:10665;width:10901;height:2" coordorigin="667,10665" coordsize="10901,0" path="m667,10665l11568,10665e" filled="f" stroked="t" strokeweight=".70998pt" strokecolor="#5B5B5B">
                <v:path arrowok="t"/>
              </v:shape>
            </v:group>
            <v:group style="position:absolute;left:331;top:11141;width:11241;height:2" coordorigin="331,11141" coordsize="11241,2">
              <v:shape style="position:absolute;left:331;top:11141;width:11241;height:2" coordorigin="331,11141" coordsize="11241,0" path="m331,11141l11573,11141e" filled="f" stroked="t" strokeweight=".70998pt" strokecolor="#5B5B5B">
                <v:path arrowok="t"/>
              </v:shape>
            </v:group>
            <v:group style="position:absolute;left:336;top:11616;width:11232;height:2" coordorigin="336,11616" coordsize="11232,2">
              <v:shape style="position:absolute;left:336;top:11616;width:11232;height:2" coordorigin="336,11616" coordsize="11232,0" path="m336,11616l11568,11616e" filled="f" stroked="t" strokeweight=".70998pt" strokecolor="#606060">
                <v:path arrowok="t"/>
              </v:shape>
            </v:group>
            <v:group style="position:absolute;left:7362;top:11847;width:2;height:4353" coordorigin="7362,11847" coordsize="2,4353">
              <v:shape style="position:absolute;left:7362;top:11847;width:2;height:4353" coordorigin="7362,11847" coordsize="0,4353" path="m7362,16200l7362,11847e" filled="f" stroked="t" strokeweight=".70998pt" strokecolor="#575757">
                <v:path arrowok="t"/>
              </v:shape>
            </v:group>
            <v:group style="position:absolute;left:1709;top:11852;width:2;height:4353" coordorigin="1709,11852" coordsize="2,4353">
              <v:shape style="position:absolute;left:1709;top:11852;width:2;height:4353" coordorigin="1709,11852" coordsize="0,4353" path="m1709,16204l1709,11852e" filled="f" stroked="t" strokeweight=".70998pt" strokecolor="#4F4F4F">
                <v:path arrowok="t"/>
              </v:shape>
            </v:group>
            <v:group style="position:absolute;left:336;top:11856;width:11237;height:2" coordorigin="336,11856" coordsize="11237,2">
              <v:shape style="position:absolute;left:336;top:11856;width:11237;height:2" coordorigin="336,11856" coordsize="11237,0" path="m336,11856l11573,11856e" filled="f" stroked="t" strokeweight=".70998pt" strokecolor="#5B5B5B">
                <v:path arrowok="t"/>
              </v:shape>
            </v:group>
            <v:group style="position:absolute;left:1134;top:11852;width:2;height:4343" coordorigin="1134,11852" coordsize="2,4343">
              <v:shape style="position:absolute;left:1134;top:11852;width:2;height:4343" coordorigin="1134,11852" coordsize="0,4343" path="m1134,16195l1134,11852e" filled="f" stroked="t" strokeweight=".70998pt" strokecolor="#606060">
                <v:path arrowok="t"/>
              </v:shape>
            </v:group>
            <v:group style="position:absolute;left:331;top:12095;width:11241;height:2" coordorigin="331,12095" coordsize="11241,2">
              <v:shape style="position:absolute;left:331;top:12095;width:11241;height:2" coordorigin="331,12095" coordsize="11241,0" path="m331,12095l11573,12095e" filled="f" stroked="t" strokeweight=".70998pt" strokecolor="#606060">
                <v:path arrowok="t"/>
              </v:shape>
            </v:group>
            <v:group style="position:absolute;left:331;top:16190;width:11237;height:2" coordorigin="331,16190" coordsize="11237,2">
              <v:shape style="position:absolute;left:331;top:16190;width:11237;height:2" coordorigin="331,16190" coordsize="11237,0" path="m331,16190l11568,16190e" filled="f" stroked="t" strokeweight=".70998pt" strokecolor="#777777">
                <v:path arrowok="t"/>
              </v:shape>
            </v:group>
            <v:group style="position:absolute;left:331;top:14164;width:2054;height:2" coordorigin="331,14164" coordsize="2054,2">
              <v:shape style="position:absolute;left:331;top:14164;width:2054;height:2" coordorigin="331,14164" coordsize="2054,0" path="m331,14164l2386,14164e" filled="f" stroked="t" strokeweight=".70998pt" strokecolor="#606060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4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right="-86"/>
        <w:jc w:val="left"/>
        <w:tabs>
          <w:tab w:pos="294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777779"/>
          <w:spacing w:val="7"/>
          <w:w w:val="8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5D5E5E"/>
          <w:spacing w:val="0"/>
          <w:w w:val="80"/>
        </w:rPr>
        <w:t>bd</w:t>
      </w:r>
      <w:r>
        <w:rPr>
          <w:rFonts w:ascii="Times New Roman" w:hAnsi="Times New Roman" w:cs="Times New Roman" w:eastAsia="Times New Roman"/>
          <w:sz w:val="28"/>
          <w:szCs w:val="28"/>
          <w:color w:val="5D5E5E"/>
          <w:spacing w:val="-26"/>
          <w:w w:val="80"/>
        </w:rPr>
        <w:t>-</w:t>
      </w:r>
      <w:r>
        <w:rPr>
          <w:rFonts w:ascii="Times New Roman" w:hAnsi="Times New Roman" w:cs="Times New Roman" w:eastAsia="Times New Roman"/>
          <w:sz w:val="28"/>
          <w:szCs w:val="28"/>
          <w:color w:val="777779"/>
          <w:spacing w:val="3"/>
          <w:w w:val="8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5D5E5E"/>
          <w:spacing w:val="0"/>
          <w:w w:val="80"/>
        </w:rPr>
        <w:t>nTOPÇ</w:t>
      </w:r>
      <w:r>
        <w:rPr>
          <w:rFonts w:ascii="Times New Roman" w:hAnsi="Times New Roman" w:cs="Times New Roman" w:eastAsia="Times New Roman"/>
          <w:sz w:val="28"/>
          <w:szCs w:val="28"/>
          <w:color w:val="5D5E5E"/>
          <w:spacing w:val="-52"/>
          <w:w w:val="8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D5E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D5E5E"/>
          <w:spacing w:val="0"/>
          <w:w w:val="100"/>
        </w:rPr>
      </w:r>
      <w:r>
        <w:rPr>
          <w:rFonts w:ascii="Times New Roman" w:hAnsi="Times New Roman" w:cs="Times New Roman" w:eastAsia="Times New Roman"/>
          <w:sz w:val="31"/>
          <w:szCs w:val="31"/>
          <w:color w:val="313889"/>
          <w:spacing w:val="0"/>
          <w:w w:val="321"/>
          <w:i/>
        </w:rPr>
        <w:t>d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</w:rPr>
      </w:r>
    </w:p>
    <w:p>
      <w:pPr>
        <w:spacing w:before="8" w:after="0" w:line="240" w:lineRule="auto"/>
        <w:ind w:right="-20"/>
        <w:jc w:val="left"/>
        <w:tabs>
          <w:tab w:pos="198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898A8A"/>
          <w:w w:val="83"/>
        </w:rPr>
        <w:t>!</w:t>
      </w:r>
      <w:r>
        <w:rPr>
          <w:rFonts w:ascii="Arial" w:hAnsi="Arial" w:cs="Arial" w:eastAsia="Arial"/>
          <w:sz w:val="22"/>
          <w:szCs w:val="22"/>
          <w:color w:val="898A8A"/>
          <w:spacing w:val="9"/>
          <w:w w:val="83"/>
        </w:rPr>
        <w:t>t</w:t>
      </w:r>
      <w:r>
        <w:rPr>
          <w:rFonts w:ascii="Arial" w:hAnsi="Arial" w:cs="Arial" w:eastAsia="Arial"/>
          <w:sz w:val="22"/>
          <w:szCs w:val="22"/>
          <w:color w:val="5D5E5E"/>
          <w:spacing w:val="0"/>
          <w:w w:val="82"/>
        </w:rPr>
        <w:t>f</w:t>
      </w:r>
      <w:r>
        <w:rPr>
          <w:rFonts w:ascii="Arial" w:hAnsi="Arial" w:cs="Arial" w:eastAsia="Arial"/>
          <w:sz w:val="22"/>
          <w:szCs w:val="22"/>
          <w:color w:val="5D5E5E"/>
          <w:spacing w:val="-2"/>
          <w:w w:val="83"/>
        </w:rPr>
        <w:t>a</w:t>
      </w:r>
      <w:r>
        <w:rPr>
          <w:rFonts w:ascii="Arial" w:hAnsi="Arial" w:cs="Arial" w:eastAsia="Arial"/>
          <w:sz w:val="22"/>
          <w:szCs w:val="22"/>
          <w:color w:val="333333"/>
          <w:spacing w:val="0"/>
          <w:w w:val="80"/>
        </w:rPr>
        <w:t>i</w:t>
      </w:r>
      <w:r>
        <w:rPr>
          <w:rFonts w:ascii="Arial" w:hAnsi="Arial" w:cs="Arial" w:eastAsia="Arial"/>
          <w:sz w:val="22"/>
          <w:szCs w:val="22"/>
          <w:color w:val="333333"/>
          <w:spacing w:val="1"/>
          <w:w w:val="80"/>
        </w:rPr>
        <w:t>y</w:t>
      </w:r>
      <w:r>
        <w:rPr>
          <w:rFonts w:ascii="Arial" w:hAnsi="Arial" w:cs="Arial" w:eastAsia="Arial"/>
          <w:sz w:val="22"/>
          <w:szCs w:val="22"/>
          <w:color w:val="5D5E5E"/>
          <w:spacing w:val="0"/>
          <w:w w:val="217"/>
        </w:rPr>
        <w:t>;ı</w:t>
      </w:r>
      <w:r>
        <w:rPr>
          <w:rFonts w:ascii="Arial" w:hAnsi="Arial" w:cs="Arial" w:eastAsia="Arial"/>
          <w:sz w:val="22"/>
          <w:szCs w:val="22"/>
          <w:color w:val="5D5E5E"/>
          <w:spacing w:val="4"/>
          <w:w w:val="218"/>
        </w:rPr>
        <w:t>r</w:t>
      </w:r>
      <w:r>
        <w:rPr>
          <w:rFonts w:ascii="Arial" w:hAnsi="Arial" w:cs="Arial" w:eastAsia="Arial"/>
          <w:sz w:val="22"/>
          <w:szCs w:val="22"/>
          <w:color w:val="5D5E5E"/>
          <w:spacing w:val="-73"/>
          <w:w w:val="131"/>
        </w:rPr>
        <w:t>;</w:t>
      </w:r>
      <w:r>
        <w:rPr>
          <w:rFonts w:ascii="Arial" w:hAnsi="Arial" w:cs="Arial" w:eastAsia="Arial"/>
          <w:sz w:val="22"/>
          <w:szCs w:val="22"/>
          <w:color w:val="777779"/>
          <w:spacing w:val="0"/>
          <w:w w:val="81"/>
        </w:rPr>
        <w:t>Böl</w:t>
      </w:r>
      <w:r>
        <w:rPr>
          <w:rFonts w:ascii="Arial" w:hAnsi="Arial" w:cs="Arial" w:eastAsia="Arial"/>
          <w:sz w:val="22"/>
          <w:szCs w:val="22"/>
          <w:color w:val="777779"/>
          <w:spacing w:val="-4"/>
          <w:w w:val="82"/>
        </w:rPr>
        <w:t>o</w:t>
      </w:r>
      <w:r>
        <w:rPr>
          <w:rFonts w:ascii="Arial" w:hAnsi="Arial" w:cs="Arial" w:eastAsia="Arial"/>
          <w:sz w:val="22"/>
          <w:szCs w:val="22"/>
          <w:color w:val="5D5E5E"/>
          <w:spacing w:val="0"/>
          <w:w w:val="90"/>
        </w:rPr>
        <w:t>e</w:t>
      </w:r>
      <w:r>
        <w:rPr>
          <w:rFonts w:ascii="Arial" w:hAnsi="Arial" w:cs="Arial" w:eastAsia="Arial"/>
          <w:sz w:val="22"/>
          <w:szCs w:val="22"/>
          <w:color w:val="5D5E5E"/>
          <w:spacing w:val="-26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444444"/>
          <w:spacing w:val="0"/>
          <w:w w:val="83"/>
        </w:rPr>
        <w:t>Am</w:t>
      </w:r>
      <w:r>
        <w:rPr>
          <w:rFonts w:ascii="Arial" w:hAnsi="Arial" w:cs="Arial" w:eastAsia="Arial"/>
          <w:sz w:val="22"/>
          <w:szCs w:val="22"/>
          <w:color w:val="444444"/>
          <w:spacing w:val="-8"/>
          <w:w w:val="83"/>
        </w:rPr>
        <w:t>i</w:t>
      </w:r>
      <w:r>
        <w:rPr>
          <w:rFonts w:ascii="Arial" w:hAnsi="Arial" w:cs="Arial" w:eastAsia="Arial"/>
          <w:sz w:val="22"/>
          <w:szCs w:val="22"/>
          <w:color w:val="5D5E5E"/>
          <w:spacing w:val="4"/>
          <w:w w:val="83"/>
        </w:rPr>
        <w:t>r</w:t>
      </w:r>
      <w:r>
        <w:rPr>
          <w:rFonts w:ascii="Arial" w:hAnsi="Arial" w:cs="Arial" w:eastAsia="Arial"/>
          <w:sz w:val="22"/>
          <w:szCs w:val="22"/>
          <w:color w:val="898A8A"/>
          <w:spacing w:val="0"/>
          <w:w w:val="83"/>
        </w:rPr>
        <w:t>i</w:t>
      </w:r>
      <w:r>
        <w:rPr>
          <w:rFonts w:ascii="Arial" w:hAnsi="Arial" w:cs="Arial" w:eastAsia="Arial"/>
          <w:sz w:val="22"/>
          <w:szCs w:val="22"/>
          <w:color w:val="898A8A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898A8A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313889"/>
          <w:spacing w:val="0"/>
          <w:w w:val="96"/>
        </w:rPr>
        <w:t>.Jı</w:t>
      </w:r>
      <w:r>
        <w:rPr>
          <w:rFonts w:ascii="Times New Roman" w:hAnsi="Times New Roman" w:cs="Times New Roman" w:eastAsia="Times New Roman"/>
          <w:sz w:val="22"/>
          <w:szCs w:val="22"/>
          <w:color w:val="313889"/>
          <w:spacing w:val="0"/>
          <w:w w:val="46"/>
        </w:rPr>
        <w:t>?!U!ff!l:</w:t>
      </w:r>
      <w:r>
        <w:rPr>
          <w:rFonts w:ascii="Times New Roman" w:hAnsi="Times New Roman" w:cs="Times New Roman" w:eastAsia="Times New Roman"/>
          <w:sz w:val="22"/>
          <w:szCs w:val="22"/>
          <w:color w:val="313889"/>
          <w:spacing w:val="-19"/>
          <w:w w:val="46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444BAC"/>
          <w:spacing w:val="-78"/>
          <w:w w:val="174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313889"/>
          <w:spacing w:val="-4"/>
          <w:w w:val="47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313889"/>
          <w:spacing w:val="0"/>
          <w:w w:val="47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313889"/>
          <w:spacing w:val="-1"/>
          <w:w w:val="47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444BAC"/>
          <w:spacing w:val="-87"/>
          <w:w w:val="174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313889"/>
          <w:spacing w:val="-26"/>
          <w:w w:val="47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313889"/>
          <w:spacing w:val="0"/>
          <w:w w:val="46"/>
        </w:rPr>
        <w:t>t-1V</w:t>
      </w:r>
      <w:r>
        <w:rPr>
          <w:rFonts w:ascii="Times New Roman" w:hAnsi="Times New Roman" w:cs="Times New Roman" w:eastAsia="Times New Roman"/>
          <w:sz w:val="22"/>
          <w:szCs w:val="22"/>
          <w:color w:val="313889"/>
          <w:spacing w:val="0"/>
          <w:w w:val="47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448" w:lineRule="exact"/>
        <w:ind w:left="2040" w:right="-20"/>
        <w:jc w:val="left"/>
        <w:rPr>
          <w:rFonts w:ascii="Times New Roman" w:hAnsi="Times New Roman" w:cs="Times New Roman" w:eastAsia="Times New Roman"/>
          <w:sz w:val="42"/>
          <w:szCs w:val="42"/>
        </w:rPr>
      </w:pPr>
      <w:rPr/>
      <w:r>
        <w:rPr>
          <w:rFonts w:ascii="Times New Roman" w:hAnsi="Times New Roman" w:cs="Times New Roman" w:eastAsia="Times New Roman"/>
          <w:sz w:val="42"/>
          <w:szCs w:val="42"/>
          <w:color w:val="333867"/>
          <w:w w:val="119"/>
        </w:rPr>
        <w:t>Q'{</w:t>
      </w:r>
      <w:r>
        <w:rPr>
          <w:rFonts w:ascii="Times New Roman" w:hAnsi="Times New Roman" w:cs="Times New Roman" w:eastAsia="Times New Roman"/>
          <w:sz w:val="42"/>
          <w:szCs w:val="42"/>
          <w:color w:val="333867"/>
          <w:spacing w:val="-86"/>
          <w:w w:val="119"/>
        </w:rPr>
        <w:t>ı</w:t>
      </w:r>
      <w:r>
        <w:rPr>
          <w:rFonts w:ascii="Times New Roman" w:hAnsi="Times New Roman" w:cs="Times New Roman" w:eastAsia="Times New Roman"/>
          <w:sz w:val="42"/>
          <w:szCs w:val="42"/>
          <w:color w:val="333333"/>
          <w:spacing w:val="0"/>
          <w:w w:val="67"/>
        </w:rPr>
        <w:t>ö</w:t>
      </w:r>
      <w:r>
        <w:rPr>
          <w:rFonts w:ascii="Times New Roman" w:hAnsi="Times New Roman" w:cs="Times New Roman" w:eastAsia="Times New Roman"/>
          <w:sz w:val="42"/>
          <w:szCs w:val="42"/>
          <w:color w:val="333333"/>
          <w:spacing w:val="0"/>
          <w:w w:val="66"/>
        </w:rPr>
        <w:t>z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</w:rPr>
      </w:r>
    </w:p>
    <w:p>
      <w:pPr>
        <w:spacing w:before="0" w:after="0" w:line="203" w:lineRule="exact"/>
        <w:ind w:right="284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6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71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C3C3C3"/>
          <w:spacing w:val="0"/>
          <w:w w:val="52"/>
        </w:rPr>
        <w:t>...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86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A5A5A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A5A5A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777779"/>
          <w:spacing w:val="-36"/>
          <w:w w:val="42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5D5E5E"/>
          <w:spacing w:val="0"/>
          <w:w w:val="35"/>
        </w:rPr>
        <w:t>...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24"/>
          <w:szCs w:val="24"/>
          <w:color w:val="C3C3C3"/>
          <w:spacing w:val="0"/>
          <w:w w:val="100"/>
        </w:rPr>
        <w:t>-</w:t>
      </w:r>
      <w:r>
        <w:rPr>
          <w:rFonts w:ascii="Arial" w:hAnsi="Arial" w:cs="Arial" w:eastAsia="Arial"/>
          <w:sz w:val="24"/>
          <w:szCs w:val="24"/>
          <w:color w:val="C3C3C3"/>
          <w:spacing w:val="24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C3C3C3"/>
          <w:spacing w:val="0"/>
          <w:w w:val="83"/>
        </w:rPr>
        <w:t>"'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220"/>
          <w:cols w:num="5" w:equalWidth="0">
            <w:col w:w="510" w:space="2024"/>
            <w:col w:w="3452" w:space="2673"/>
            <w:col w:w="82" w:space="221"/>
            <w:col w:w="219" w:space="311"/>
            <w:col w:w="1988"/>
          </w:cols>
        </w:sectPr>
      </w:pPr>
      <w:rPr/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71" w:lineRule="auto"/>
        <w:ind w:left="3321" w:right="4760" w:firstLine="-11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</w:rPr>
        <w:t>BÜYÜI0;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1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</w:rPr>
        <w:t>Hİ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2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DAiR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2"/>
        </w:rPr>
        <w:t>BAŞKANLIÖI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580" w:bottom="280" w:left="300" w:right="220"/>
        </w:sectPr>
      </w:pPr>
      <w:rPr/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145" w:lineRule="exact"/>
        <w:ind w:right="-20"/>
        <w:jc w:val="right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210129pt;margin-top:-41.438698pt;width:476.609378pt;height:50.5pt;mso-position-horizontal-relative:page;mso-position-vertical-relative:paragraph;z-index:-17171" type="#_x0000_t202" filled="f" stroked="f">
            <v:textbox inset="0,0,0,0">
              <w:txbxContent>
                <w:p>
                  <w:pPr>
                    <w:spacing w:before="0" w:after="0" w:line="1010" w:lineRule="exact"/>
                    <w:ind w:right="-192"/>
                    <w:jc w:val="left"/>
                    <w:tabs>
                      <w:tab w:pos="8200" w:val="left"/>
                    </w:tabs>
                    <w:rPr>
                      <w:rFonts w:ascii="Times New Roman" w:hAnsi="Times New Roman" w:cs="Times New Roman" w:eastAsia="Times New Roman"/>
                      <w:sz w:val="101"/>
                      <w:szCs w:val="101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3B3B3B"/>
                      <w:spacing w:val="0"/>
                      <w:w w:val="100"/>
                      <w:b/>
                      <w:bCs/>
                      <w:position w:val="-3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3B3B3B"/>
                      <w:spacing w:val="-160"/>
                      <w:w w:val="100"/>
                      <w:b/>
                      <w:bCs/>
                      <w:position w:val="-3"/>
                    </w:rPr>
                    <w:t> 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3B3B3B"/>
                      <w:spacing w:val="0"/>
                      <w:w w:val="100"/>
                      <w:b/>
                      <w:bCs/>
                      <w:position w:val="-3"/>
                    </w:rPr>
                    <w:tab/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3B3B3B"/>
                      <w:spacing w:val="0"/>
                      <w:w w:val="100"/>
                      <w:b/>
                      <w:bCs/>
                      <w:position w:val="-3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01"/>
                      <w:szCs w:val="101"/>
                      <w:color w:val="696969"/>
                      <w:spacing w:val="0"/>
                      <w:w w:val="100"/>
                      <w:b/>
                      <w:bCs/>
                      <w:position w:val="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01"/>
                      <w:szCs w:val="101"/>
                      <w:color w:val="696969"/>
                      <w:spacing w:val="0"/>
                      <w:w w:val="100"/>
                      <w:b/>
                      <w:bCs/>
                      <w:u w:val="thick" w:color="748083"/>
                      <w:position w:val="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01"/>
                      <w:szCs w:val="101"/>
                      <w:color w:val="696969"/>
                      <w:spacing w:val="-152"/>
                      <w:w w:val="100"/>
                      <w:b/>
                      <w:bCs/>
                      <w:u w:val="thick" w:color="748083"/>
                      <w:position w:val="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01"/>
                      <w:szCs w:val="101"/>
                      <w:color w:val="696969"/>
                      <w:spacing w:val="-152"/>
                      <w:w w:val="100"/>
                      <w:b/>
                      <w:bCs/>
                      <w:u w:val="thick" w:color="748083"/>
                      <w:position w:val="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01"/>
                      <w:szCs w:val="101"/>
                      <w:color w:val="696969"/>
                      <w:spacing w:val="0"/>
                      <w:w w:val="101"/>
                      <w:b/>
                      <w:bCs/>
                      <w:u w:val="thick" w:color="748083"/>
                      <w:position w:val="0"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sz w:val="101"/>
                      <w:szCs w:val="101"/>
                      <w:color w:val="696969"/>
                      <w:spacing w:val="0"/>
                      <w:w w:val="101"/>
                      <w:b/>
                      <w:bCs/>
                      <w:position w:val="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01"/>
                      <w:szCs w:val="10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92"/>
          <w:position w:val="-2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İtfaiye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00" w:right="220"/>
          <w:cols w:num="2" w:equalWidth="0">
            <w:col w:w="1109" w:space="1830"/>
            <w:col w:w="8461"/>
          </w:cols>
        </w:sectPr>
      </w:pPr>
      <w:rPr/>
    </w:p>
    <w:p>
      <w:pPr>
        <w:spacing w:before="0" w:after="0" w:line="181" w:lineRule="exact"/>
        <w:ind w:left="557" w:right="-20"/>
        <w:jc w:val="left"/>
        <w:tabs>
          <w:tab w:pos="3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2B2B2B"/>
          <w:spacing w:val="0"/>
          <w:w w:val="72"/>
          <w:position w:val="1"/>
        </w:rPr>
        <w:t>BÜYÜKŞEHIR</w:t>
      </w:r>
      <w:r>
        <w:rPr>
          <w:rFonts w:ascii="Arial" w:hAnsi="Arial" w:cs="Arial" w:eastAsia="Arial"/>
          <w:sz w:val="16"/>
          <w:szCs w:val="16"/>
          <w:color w:val="2B2B2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6"/>
          <w:szCs w:val="16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1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0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0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7" w:lineRule="exact"/>
        <w:ind w:left="585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B3B3B"/>
          <w:w w:val="85"/>
        </w:rPr>
        <w:t>BELEDIYE</w:t>
      </w:r>
      <w:r>
        <w:rPr>
          <w:rFonts w:ascii="Arial" w:hAnsi="Arial" w:cs="Arial" w:eastAsia="Arial"/>
          <w:sz w:val="14"/>
          <w:szCs w:val="14"/>
          <w:color w:val="3B3B3B"/>
          <w:spacing w:val="2"/>
          <w:w w:val="85"/>
        </w:rPr>
        <w:t>S</w:t>
      </w:r>
      <w:r>
        <w:rPr>
          <w:rFonts w:ascii="Arial" w:hAnsi="Arial" w:cs="Arial" w:eastAsia="Arial"/>
          <w:sz w:val="14"/>
          <w:szCs w:val="14"/>
          <w:color w:val="565656"/>
          <w:spacing w:val="0"/>
          <w:w w:val="141"/>
        </w:rPr>
        <w:t>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1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95.569611" w:type="dxa"/>
      </w:tblPr>
      <w:tblGrid/>
      <w:tr>
        <w:trPr>
          <w:trHeight w:val="225" w:hRule="exact"/>
        </w:trPr>
        <w:tc>
          <w:tcPr>
            <w:tcW w:w="1223" w:type="dxa"/>
            <w:tcBorders>
              <w:top w:val="single" w:sz="5.650632" w:space="0" w:color="60606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w w:val="94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w w:val="93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2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533" w:type="dxa"/>
            <w:tcBorders>
              <w:top w:val="single" w:sz="5.650632" w:space="0" w:color="60606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8" w:after="0" w:line="214" w:lineRule="exact"/>
              <w:ind w:left="173" w:right="-20"/>
              <w:jc w:val="left"/>
              <w:tabs>
                <w:tab w:pos="14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91"/>
              </w:rPr>
              <w:t>11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-2"/>
                <w:w w:val="100"/>
              </w:rPr>
              <w:t>/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3"/>
                <w:w w:val="100"/>
              </w:rPr>
              <w:t>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6"/>
                <w:w w:val="100"/>
              </w:rPr>
              <w:t>/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  <w:position w:val="-1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2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2"/>
                <w:position w:val="-1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420" w:type="dxa"/>
            <w:gridSpan w:val="2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650632" w:space="0" w:color="7C7C7C"/>
            </w:tcBorders>
          </w:tcPr>
          <w:p>
            <w:pPr>
              <w:spacing w:before="34" w:after="0" w:line="205" w:lineRule="exact"/>
              <w:ind w:left="299" w:right="-20"/>
              <w:jc w:val="left"/>
              <w:tabs>
                <w:tab w:pos="23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1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  <w:position w:val="-1"/>
              </w:rPr>
              <w:t>06:50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3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97"/>
                <w:position w:val="-1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98"/>
                <w:position w:val="-1"/>
              </w:rPr>
              <w:t>f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3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12"/>
                <w:w w:val="104"/>
                <w:position w:val="-1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54"/>
                <w:position w:val="-1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3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3"/>
                <w:position w:val="-1"/>
              </w:rPr>
              <w:t>110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63" w:hRule="exact"/>
        </w:trPr>
        <w:tc>
          <w:tcPr>
            <w:tcW w:w="1223" w:type="dxa"/>
            <w:tcBorders>
              <w:top w:val="nil" w:sz="6" w:space="0" w:color="auto"/>
              <w:bottom w:val="single" w:sz="5.65063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21" w:after="0" w:line="240" w:lineRule="auto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5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9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3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533" w:type="dxa"/>
            <w:tcBorders>
              <w:top w:val="nil" w:sz="6" w:space="0" w:color="auto"/>
              <w:bottom w:val="single" w:sz="5.65063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56" w:lineRule="exact"/>
              <w:ind w:left="178" w:right="-20"/>
              <w:jc w:val="left"/>
              <w:tabs>
                <w:tab w:pos="1380" w:val="left"/>
                <w:tab w:pos="27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26"/>
                <w:szCs w:val="26"/>
                <w:color w:val="3B3B3B"/>
                <w:spacing w:val="0"/>
                <w:w w:val="90"/>
              </w:rPr>
              <w:t>:</w:t>
            </w:r>
            <w:r>
              <w:rPr>
                <w:rFonts w:ascii="Arial" w:hAnsi="Arial" w:cs="Arial" w:eastAsia="Arial"/>
                <w:sz w:val="26"/>
                <w:szCs w:val="26"/>
                <w:color w:val="3B3B3B"/>
                <w:spacing w:val="-15"/>
                <w:w w:val="90"/>
              </w:rPr>
              <w:t> </w:t>
            </w:r>
            <w:r>
              <w:rPr>
                <w:rFonts w:ascii="Arial" w:hAnsi="Arial" w:cs="Arial" w:eastAsia="Arial"/>
                <w:sz w:val="26"/>
                <w:szCs w:val="26"/>
                <w:color w:val="3B3B3B"/>
                <w:spacing w:val="-12"/>
                <w:w w:val="143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1"/>
              </w:rPr>
              <w:t>1/03/2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1"/>
                <w:w w:val="101"/>
              </w:rPr>
              <w:t>0</w:t>
            </w:r>
            <w:r>
              <w:rPr>
                <w:rFonts w:ascii="Arial" w:hAnsi="Arial" w:cs="Arial" w:eastAsia="Arial"/>
                <w:sz w:val="25"/>
                <w:szCs w:val="25"/>
                <w:color w:val="3B3B3B"/>
                <w:spacing w:val="-12"/>
                <w:w w:val="17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1"/>
              </w:rPr>
              <w:t>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8"/>
                <w:w w:val="35"/>
                <w:position w:val="-1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5"/>
                <w:w w:val="90"/>
                <w:position w:val="-1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1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8"/>
                <w:w w:val="102"/>
                <w:position w:val="-1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93"/>
                <w:position w:val="-1"/>
              </w:rPr>
              <w:t>ıı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1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4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2"/>
                <w:position w:val="-1"/>
              </w:rPr>
              <w:t>1594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420" w:type="dxa"/>
            <w:gridSpan w:val="2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650632" w:space="0" w:color="7C7C7C"/>
            </w:tcBorders>
          </w:tcPr>
          <w:p>
            <w:pPr>
              <w:spacing w:before="40" w:after="0" w:line="240" w:lineRule="auto"/>
              <w:ind w:left="29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-11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4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2"/>
              </w:rPr>
              <w:t>Santral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8" w:hRule="exact"/>
        </w:trPr>
        <w:tc>
          <w:tcPr>
            <w:tcW w:w="11176" w:type="dxa"/>
            <w:gridSpan w:val="4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90"/>
              </w:rPr>
              <w:t>Bildi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50"/>
                <w:w w:val="90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-11"/>
                <w:w w:val="90"/>
              </w:rPr>
              <w:t>·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90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0"/>
                <w:w w:val="90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6"/>
                <w:w w:val="9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9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25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Ad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4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6145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7"/>
                <w:w w:val="79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4"/>
                <w:w w:val="114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98"/>
              </w:rPr>
              <w:t>ık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3"/>
                <w:w w:val="99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12"/>
                <w:w w:val="104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96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95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7"/>
              </w:rPr>
              <w:t>-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2"/>
                <w:w w:val="106"/>
              </w:rPr>
              <w:t>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6"/>
                <w:w w:val="109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2"/>
              </w:rPr>
              <w:t>nıo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6"/>
                <w:w w:val="103"/>
              </w:rPr>
              <w:t>v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11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3"/>
                <w:w w:val="111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</w:rPr>
              <w:t>iZMfR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2" w:hRule="exact"/>
        </w:trPr>
        <w:tc>
          <w:tcPr>
            <w:tcW w:w="1223" w:type="dxa"/>
            <w:tcBorders>
              <w:top w:val="single" w:sz="5.650632" w:space="0" w:color="5B5B5B"/>
              <w:bottom w:val="single" w:sz="5.650632" w:space="0" w:color="676767"/>
              <w:left w:val="single" w:sz="5.650632" w:space="0" w:color="5B5B5B"/>
              <w:right w:val="nil" w:sz="6" w:space="0" w:color="auto"/>
            </w:tcBorders>
          </w:tcPr>
          <w:p>
            <w:pPr>
              <w:spacing w:before="1" w:after="0" w:line="240" w:lineRule="auto"/>
              <w:ind w:left="4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3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9"/>
                <w:w w:val="100"/>
              </w:rPr>
              <w:t>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2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054" w:type="dxa"/>
            <w:gridSpan w:val="2"/>
            <w:tcBorders>
              <w:top w:val="single" w:sz="5.650632" w:space="0" w:color="5B5B5B"/>
              <w:bottom w:val="single" w:sz="5.65063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40" w:lineRule="auto"/>
              <w:ind w:left="18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6145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9"/>
                <w:w w:val="81"/>
              </w:rPr>
              <w:t>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11"/>
              </w:rPr>
              <w:t>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-4"/>
                <w:w w:val="111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0"/>
                <w:w w:val="97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54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4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ıkkent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1"/>
              </w:rPr>
              <w:t>-Bornov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5"/>
                <w:w w:val="101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5"/>
                <w:w w:val="114"/>
              </w:rPr>
              <w:t>/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2"/>
              </w:rPr>
              <w:t>iZMİR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900" w:type="dxa"/>
            <w:tcBorders>
              <w:top w:val="single" w:sz="5.650632" w:space="0" w:color="5B5B5B"/>
              <w:bottom w:val="single" w:sz="5.650632" w:space="0" w:color="60606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35" w:hRule="exact"/>
        </w:trPr>
        <w:tc>
          <w:tcPr>
            <w:tcW w:w="1223" w:type="dxa"/>
            <w:tcBorders>
              <w:top w:val="single" w:sz="5.650632" w:space="0" w:color="676767"/>
              <w:bottom w:val="single" w:sz="5.650632" w:space="0" w:color="5B5B5B"/>
              <w:left w:val="single" w:sz="5.650632" w:space="0" w:color="5B5B5B"/>
              <w:right w:val="nil" w:sz="6" w:space="0" w:color="auto"/>
            </w:tcBorders>
          </w:tcPr>
          <w:p>
            <w:pPr>
              <w:spacing w:before="0" w:after="0" w:line="215" w:lineRule="exact"/>
              <w:ind w:left="3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w w:val="9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w w:val="89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86"/>
              </w:rPr>
              <w:t>ng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86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3"/>
                <w:w w:val="8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86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9"/>
                <w:w w:val="8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1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054" w:type="dxa"/>
            <w:gridSpan w:val="2"/>
            <w:tcBorders>
              <w:top w:val="single" w:sz="5.650632" w:space="0" w:color="606060"/>
              <w:bottom w:val="single" w:sz="5.65063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8" w:lineRule="exact"/>
              <w:ind w:left="173" w:right="-20"/>
              <w:jc w:val="left"/>
              <w:tabs>
                <w:tab w:pos="23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</w:rPr>
              <w:t>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-6"/>
                <w:w w:val="100"/>
              </w:rPr>
              <w:t>ö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54"/>
                <w:w w:val="67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14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6"/>
                <w:w w:val="113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3"/>
                <w:w w:val="86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-10"/>
                <w:w w:val="115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1"/>
              </w:rPr>
              <w:t>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6"/>
                <w:w w:val="95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7"/>
                <w:w w:val="95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8"/>
                <w:w w:val="95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9"/>
                <w:w w:val="95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95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95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19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Sınıfı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900" w:type="dxa"/>
            <w:tcBorders>
              <w:top w:val="single" w:sz="5.650632" w:space="0" w:color="606060"/>
              <w:bottom w:val="single" w:sz="5.650632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8" w:lineRule="exact"/>
              <w:ind w:left="13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6"/>
                <w:w w:val="99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96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8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10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6"/>
                <w:w w:val="88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1"/>
                <w:w w:val="117"/>
              </w:rPr>
              <w:t>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54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59"/>
              </w:rPr>
              <w:t>k_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1"/>
                <w:w w:val="5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3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4"/>
                <w:w w:val="103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3"/>
              </w:rPr>
              <w:t>eş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38" w:lineRule="exact"/>
        <w:ind w:left="152" w:right="-20"/>
        <w:jc w:val="left"/>
        <w:tabs>
          <w:tab w:pos="3180" w:val="left"/>
          <w:tab w:pos="6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54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1"/>
          <w:position w:val="2"/>
        </w:rPr>
        <w:t>se: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88"/>
          <w:position w:val="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0"/>
          <w:w w:val="88"/>
          <w:position w:val="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  <w:position w:val="4"/>
        </w:rPr>
        <w:t>pını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88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88"/>
          <w:position w:val="4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94"/>
          <w:position w:val="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4"/>
          <w:position w:val="4"/>
        </w:rPr>
        <w:t>kli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26"/>
          <w:position w:val="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  <w:position w:val="-5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94"/>
          <w:position w:val="-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6"/>
          <w:position w:val="-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5"/>
        </w:rPr>
        <w:t>nını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5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318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9"/>
          <w:u w:val="single" w:color="646464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9"/>
          <w:u w:val="single" w:color="646464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86"/>
          <w:u w:val="single" w:color="646464"/>
          <w:position w:val="4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86"/>
          <w:u w:val="single" w:color="646464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86"/>
          <w:u w:val="single" w:color="646464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110"/>
          <w:u w:val="single" w:color="646464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110"/>
          <w:u w:val="single" w:color="646464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110"/>
          <w:u w:val="single" w:color="646464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54"/>
          <w:u w:val="single" w:color="646464"/>
          <w:position w:val="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54"/>
          <w:u w:val="single" w:color="646464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  <w:u w:val="single" w:color="646464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  <w:u w:val="single" w:color="646464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  <w:u w:val="single" w:color="646464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109"/>
          <w:u w:val="single" w:color="646464"/>
          <w:position w:val="4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109"/>
          <w:u w:val="single" w:color="646464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109"/>
          <w:u w:val="single" w:color="646464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  <w:u w:val="single" w:color="646464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  <w:u w:val="single" w:color="646464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1"/>
          <w:w w:val="100"/>
          <w:u w:val="single" w:color="646464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1"/>
          <w:w w:val="100"/>
          <w:u w:val="single" w:color="646464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1"/>
          <w:w w:val="100"/>
          <w:u w:val="single" w:color="646464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4"/>
          <w:u w:val="single" w:color="646464"/>
          <w:position w:val="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4"/>
          <w:u w:val="single" w:color="646464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9"/>
          <w:w w:val="100"/>
          <w:u w:val="single" w:color="646464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9"/>
          <w:w w:val="100"/>
          <w:u w:val="single" w:color="646464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9"/>
          <w:w w:val="100"/>
          <w:u w:val="single" w:color="646464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1"/>
          <w:u w:val="single" w:color="646464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1"/>
          <w:u w:val="single" w:color="646464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1"/>
          <w:u w:val="single" w:color="646464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2"/>
          <w:u w:val="single" w:color="646464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2"/>
          <w:u w:val="single" w:color="646464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6"/>
          <w:w w:val="111"/>
          <w:u w:val="single" w:color="646464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6"/>
          <w:w w:val="111"/>
          <w:u w:val="single" w:color="646464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6"/>
          <w:w w:val="111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6"/>
          <w:w w:val="111"/>
          <w:position w:val="4"/>
        </w:rPr>
      </w:r>
      <w:r>
        <w:rPr>
          <w:rFonts w:ascii="Arial" w:hAnsi="Arial" w:cs="Arial" w:eastAsia="Arial"/>
          <w:sz w:val="48"/>
          <w:szCs w:val="48"/>
          <w:color w:val="3B3B3B"/>
          <w:spacing w:val="-46"/>
          <w:w w:val="44"/>
          <w:position w:val="-21"/>
        </w:rPr>
      </w:r>
      <w:r>
        <w:rPr>
          <w:rFonts w:ascii="Arial" w:hAnsi="Arial" w:cs="Arial" w:eastAsia="Arial"/>
          <w:sz w:val="48"/>
          <w:szCs w:val="48"/>
          <w:color w:val="3B3B3B"/>
          <w:spacing w:val="0"/>
          <w:w w:val="44"/>
          <w:strike/>
          <w:position w:val="-21"/>
        </w:rPr>
        <w:t>ı</w:t>
      </w:r>
      <w:r>
        <w:rPr>
          <w:rFonts w:ascii="Arial" w:hAnsi="Arial" w:cs="Arial" w:eastAsia="Arial"/>
          <w:sz w:val="48"/>
          <w:szCs w:val="48"/>
          <w:color w:val="3B3B3B"/>
          <w:spacing w:val="0"/>
          <w:w w:val="44"/>
          <w:strike/>
          <w:position w:val="-21"/>
        </w:rPr>
      </w:r>
      <w:r>
        <w:rPr>
          <w:rFonts w:ascii="Arial" w:hAnsi="Arial" w:cs="Arial" w:eastAsia="Arial"/>
          <w:sz w:val="48"/>
          <w:szCs w:val="48"/>
          <w:color w:val="3B3B3B"/>
          <w:spacing w:val="-28"/>
          <w:w w:val="99"/>
          <w:strike/>
          <w:position w:val="-21"/>
        </w:rPr>
        <w:t> </w:t>
      </w:r>
      <w:r>
        <w:rPr>
          <w:rFonts w:ascii="Arial" w:hAnsi="Arial" w:cs="Arial" w:eastAsia="Arial"/>
          <w:sz w:val="48"/>
          <w:szCs w:val="48"/>
          <w:color w:val="3B3B3B"/>
          <w:spacing w:val="-28"/>
          <w:w w:val="99"/>
          <w:strike/>
          <w:position w:val="-21"/>
        </w:rPr>
      </w:r>
      <w:r>
        <w:rPr>
          <w:rFonts w:ascii="Arial" w:hAnsi="Arial" w:cs="Arial" w:eastAsia="Arial"/>
          <w:sz w:val="48"/>
          <w:szCs w:val="48"/>
          <w:color w:val="3B3B3B"/>
          <w:spacing w:val="-28"/>
          <w:w w:val="99"/>
          <w:position w:val="-21"/>
        </w:rPr>
      </w:r>
      <w:r>
        <w:rPr>
          <w:rFonts w:ascii="Arial" w:hAnsi="Arial" w:cs="Arial" w:eastAsia="Arial"/>
          <w:sz w:val="48"/>
          <w:szCs w:val="48"/>
          <w:color w:val="3B3B3B"/>
          <w:spacing w:val="-28"/>
          <w:w w:val="99"/>
          <w:position w:val="-2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8"/>
          <w:w w:val="93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  <w:u w:val="single" w:color="646464"/>
          <w:position w:val="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  <w:u w:val="single" w:color="646464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  <w:u w:val="single" w:color="646464"/>
          <w:position w:val="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  <w:u w:val="single" w:color="646464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  <w:u w:val="single" w:color="646464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  <w:u w:val="single" w:color="646464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  <w:u w:val="single" w:color="646464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104"/>
          <w:u w:val="single" w:color="646464"/>
          <w:position w:val="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104"/>
          <w:u w:val="single" w:color="646464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104"/>
          <w:u w:val="single" w:color="646464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6"/>
          <w:u w:val="single" w:color="646464"/>
          <w:position w:val="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6"/>
          <w:u w:val="single" w:color="646464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7"/>
          <w:w w:val="97"/>
          <w:u w:val="single" w:color="646464"/>
          <w:position w:val="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7"/>
          <w:w w:val="97"/>
          <w:u w:val="single" w:color="646464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7"/>
          <w:w w:val="97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7"/>
          <w:w w:val="97"/>
          <w:position w:val="4"/>
        </w:rPr>
      </w:r>
      <w:r>
        <w:rPr>
          <w:rFonts w:ascii="Arial" w:hAnsi="Arial" w:cs="Arial" w:eastAsia="Arial"/>
          <w:sz w:val="48"/>
          <w:szCs w:val="48"/>
          <w:color w:val="565656"/>
          <w:spacing w:val="-7"/>
          <w:w w:val="44"/>
          <w:position w:val="-21"/>
        </w:rPr>
      </w:r>
      <w:r>
        <w:rPr>
          <w:rFonts w:ascii="Arial" w:hAnsi="Arial" w:cs="Arial" w:eastAsia="Arial"/>
          <w:sz w:val="48"/>
          <w:szCs w:val="48"/>
          <w:color w:val="565656"/>
          <w:spacing w:val="8"/>
          <w:w w:val="44"/>
          <w:strike/>
          <w:position w:val="-21"/>
        </w:rPr>
        <w:t>ı</w:t>
      </w:r>
      <w:r>
        <w:rPr>
          <w:rFonts w:ascii="Arial" w:hAnsi="Arial" w:cs="Arial" w:eastAsia="Arial"/>
          <w:sz w:val="48"/>
          <w:szCs w:val="48"/>
          <w:color w:val="565656"/>
          <w:spacing w:val="8"/>
          <w:w w:val="44"/>
          <w:strike/>
          <w:position w:val="-21"/>
        </w:rPr>
      </w:r>
      <w:r>
        <w:rPr>
          <w:rFonts w:ascii="Arial" w:hAnsi="Arial" w:cs="Arial" w:eastAsia="Arial"/>
          <w:sz w:val="48"/>
          <w:szCs w:val="48"/>
          <w:color w:val="565656"/>
          <w:spacing w:val="8"/>
          <w:w w:val="44"/>
          <w:position w:val="-21"/>
        </w:rPr>
      </w:r>
      <w:r>
        <w:rPr>
          <w:rFonts w:ascii="Arial" w:hAnsi="Arial" w:cs="Arial" w:eastAsia="Arial"/>
          <w:sz w:val="48"/>
          <w:szCs w:val="48"/>
          <w:color w:val="565656"/>
          <w:spacing w:val="8"/>
          <w:w w:val="44"/>
          <w:position w:val="-2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94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  <w:u w:val="single" w:color="646464"/>
          <w:position w:val="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  <w:u w:val="single" w:color="646464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94"/>
          <w:u w:val="single" w:color="646464"/>
          <w:position w:val="4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94"/>
          <w:u w:val="single" w:color="646464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94"/>
          <w:u w:val="single" w:color="646464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8"/>
          <w:u w:val="single" w:color="646464"/>
          <w:position w:val="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8"/>
          <w:u w:val="single" w:color="646464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7"/>
          <w:u w:val="single" w:color="646464"/>
          <w:position w:val="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7"/>
          <w:u w:val="single" w:color="646464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3"/>
          <w:w w:val="100"/>
          <w:u w:val="single" w:color="646464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3"/>
          <w:w w:val="100"/>
          <w:u w:val="single" w:color="646464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3"/>
          <w:w w:val="100"/>
          <w:u w:val="single" w:color="646464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u w:val="single" w:color="646464"/>
          <w:position w:val="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99"/>
          <w:position w:val="4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51"/>
          <w:w w:val="110"/>
          <w:position w:val="4"/>
        </w:rPr>
        <w:t>e</w:t>
      </w:r>
      <w:r>
        <w:rPr>
          <w:rFonts w:ascii="Arial" w:hAnsi="Arial" w:cs="Arial" w:eastAsia="Arial"/>
          <w:sz w:val="55"/>
          <w:szCs w:val="55"/>
          <w:color w:val="BCBDBD"/>
          <w:spacing w:val="-77"/>
          <w:w w:val="59"/>
          <w:position w:val="-2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98"/>
          <w:position w:val="4"/>
        </w:rPr>
        <w:t>l</w:t>
      </w:r>
      <w:r>
        <w:rPr>
          <w:rFonts w:ascii="Arial" w:hAnsi="Arial" w:cs="Arial" w:eastAsia="Arial"/>
          <w:sz w:val="55"/>
          <w:szCs w:val="55"/>
          <w:color w:val="BCBDBD"/>
          <w:spacing w:val="-165"/>
          <w:w w:val="59"/>
          <w:position w:val="-2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8"/>
          <w:position w:val="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7"/>
          <w:w w:val="99"/>
          <w:position w:val="4"/>
        </w:rPr>
        <w:t>k</w:t>
      </w:r>
      <w:r>
        <w:rPr>
          <w:rFonts w:ascii="Arial" w:hAnsi="Arial" w:cs="Arial" w:eastAsia="Arial"/>
          <w:sz w:val="55"/>
          <w:szCs w:val="55"/>
          <w:color w:val="3B3B3B"/>
          <w:spacing w:val="-10"/>
          <w:w w:val="48"/>
          <w:position w:val="-21"/>
        </w:rPr>
        <w:t>ı</w:t>
      </w:r>
      <w:r>
        <w:rPr>
          <w:rFonts w:ascii="Arial" w:hAnsi="Arial" w:cs="Arial" w:eastAsia="Arial"/>
          <w:sz w:val="55"/>
          <w:szCs w:val="55"/>
          <w:color w:val="BCBDBD"/>
          <w:spacing w:val="-21"/>
          <w:w w:val="179"/>
          <w:position w:val="-2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  <w:position w:val="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  <w:position w:val="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6"/>
          <w:position w:val="4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105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2"/>
          <w:position w:val="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left="5106" w:right="-20"/>
        <w:jc w:val="left"/>
        <w:tabs>
          <w:tab w:pos="6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BCBDBD"/>
          <w:spacing w:val="0"/>
          <w:w w:val="51"/>
          <w:position w:val="-1"/>
        </w:rPr>
        <w:t>1</w:t>
      </w:r>
      <w:r>
        <w:rPr>
          <w:rFonts w:ascii="Arial" w:hAnsi="Arial" w:cs="Arial" w:eastAsia="Arial"/>
          <w:sz w:val="14"/>
          <w:szCs w:val="14"/>
          <w:color w:val="BCBDB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4"/>
          <w:szCs w:val="14"/>
          <w:color w:val="BCBDB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04"/>
          <w:position w:val="1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9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  <w:position w:val="1"/>
        </w:rPr>
        <w:t>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2" w:lineRule="exact"/>
        <w:ind w:left="124" w:right="-20"/>
        <w:jc w:val="left"/>
        <w:tabs>
          <w:tab w:pos="1680" w:val="left"/>
          <w:tab w:pos="5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3B3B3B"/>
          <w:w w:val="55"/>
        </w:rPr>
        <w:t>l</w:t>
      </w:r>
      <w:r>
        <w:rPr>
          <w:rFonts w:ascii="Arial" w:hAnsi="Arial" w:cs="Arial" w:eastAsia="Arial"/>
          <w:sz w:val="30"/>
          <w:szCs w:val="30"/>
          <w:color w:val="3B3B3B"/>
          <w:spacing w:val="6"/>
          <w:w w:val="5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</w:rPr>
        <w:t>yi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565656"/>
          <w:spacing w:val="0"/>
          <w:w w:val="78"/>
          <w:position w:val="-1"/>
        </w:rPr>
        <w:t>S</w:t>
      </w:r>
      <w:r>
        <w:rPr>
          <w:rFonts w:ascii="Arial" w:hAnsi="Arial" w:cs="Arial" w:eastAsia="Arial"/>
          <w:sz w:val="20"/>
          <w:szCs w:val="20"/>
          <w:color w:val="565656"/>
          <w:spacing w:val="1"/>
          <w:w w:val="79"/>
          <w:position w:val="-1"/>
        </w:rPr>
        <w:t>a</w:t>
      </w:r>
      <w:r>
        <w:rPr>
          <w:rFonts w:ascii="Arial" w:hAnsi="Arial" w:cs="Arial" w:eastAsia="Arial"/>
          <w:sz w:val="20"/>
          <w:szCs w:val="20"/>
          <w:color w:val="2B2B2B"/>
          <w:spacing w:val="0"/>
          <w:w w:val="110"/>
          <w:position w:val="-1"/>
        </w:rPr>
        <w:t>l</w:t>
      </w:r>
      <w:r>
        <w:rPr>
          <w:rFonts w:ascii="Arial" w:hAnsi="Arial" w:cs="Arial" w:eastAsia="Arial"/>
          <w:sz w:val="20"/>
          <w:szCs w:val="20"/>
          <w:color w:val="2B2B2B"/>
          <w:spacing w:val="-16"/>
          <w:w w:val="109"/>
          <w:position w:val="-1"/>
        </w:rPr>
        <w:t>ı</w:t>
      </w:r>
      <w:r>
        <w:rPr>
          <w:rFonts w:ascii="Arial" w:hAnsi="Arial" w:cs="Arial" w:eastAsia="Arial"/>
          <w:sz w:val="20"/>
          <w:szCs w:val="20"/>
          <w:color w:val="565656"/>
          <w:spacing w:val="-3"/>
          <w:w w:val="187"/>
          <w:position w:val="-1"/>
        </w:rPr>
        <w:t>i</w:t>
      </w:r>
      <w:r>
        <w:rPr>
          <w:rFonts w:ascii="Arial" w:hAnsi="Arial" w:cs="Arial" w:eastAsia="Arial"/>
          <w:sz w:val="20"/>
          <w:szCs w:val="20"/>
          <w:color w:val="3B3B3B"/>
          <w:spacing w:val="4"/>
          <w:w w:val="89"/>
          <w:position w:val="-1"/>
        </w:rPr>
        <w:t>b</w:t>
      </w:r>
      <w:r>
        <w:rPr>
          <w:rFonts w:ascii="Arial" w:hAnsi="Arial" w:cs="Arial" w:eastAsia="Arial"/>
          <w:sz w:val="20"/>
          <w:szCs w:val="20"/>
          <w:color w:val="565656"/>
          <w:spacing w:val="0"/>
          <w:w w:val="134"/>
          <w:position w:val="-1"/>
        </w:rPr>
        <w:t>i</w:t>
      </w:r>
      <w:r>
        <w:rPr>
          <w:rFonts w:ascii="Arial" w:hAnsi="Arial" w:cs="Arial" w:eastAsia="Arial"/>
          <w:sz w:val="20"/>
          <w:szCs w:val="20"/>
          <w:color w:val="565656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565656"/>
          <w:spacing w:val="-25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565656"/>
          <w:spacing w:val="-6"/>
          <w:w w:val="100"/>
          <w:position w:val="-1"/>
        </w:rPr>
        <w:t>: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  <w:position w:val="-1"/>
        </w:rPr>
        <w:t>--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3"/>
          <w:position w:val="-1"/>
        </w:rPr>
        <w:t>JKi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84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8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108"/>
          <w:position w:val="-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54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  <w:position w:val="-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14" w:lineRule="exact"/>
        <w:ind w:left="16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4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44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4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1"/>
          <w:position w:val="-1"/>
        </w:rPr>
        <w:t>Ça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2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uş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S.Yavuz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  <w:position w:val="-1"/>
        </w:rPr>
        <w:t>ALTUN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00" w:right="220"/>
        </w:sectPr>
      </w:pPr>
      <w:rPr/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2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119"/>
        </w:rPr>
        <w:t>pi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2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11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65656"/>
          <w:w w:val="8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  <w:position w:val="-1"/>
        </w:rPr>
        <w:t>106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right="-20"/>
        <w:jc w:val="left"/>
        <w:tabs>
          <w:tab w:pos="2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06:51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8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7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6"/>
          <w:w w:val="107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52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00" w:right="220"/>
          <w:cols w:num="3" w:equalWidth="0">
            <w:col w:w="600" w:space="1087"/>
            <w:col w:w="1950" w:space="649"/>
            <w:col w:w="7114"/>
          </w:cols>
        </w:sectPr>
      </w:pPr>
      <w:rPr/>
    </w:p>
    <w:p>
      <w:pPr>
        <w:spacing w:before="0" w:after="0" w:line="261" w:lineRule="exact"/>
        <w:ind w:left="147" w:right="-20"/>
        <w:jc w:val="left"/>
        <w:tabs>
          <w:tab w:pos="430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4"/>
          <w:w w:val="86"/>
          <w:position w:val="3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72"/>
          <w:position w:val="3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3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59"/>
          <w:position w:val="3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-2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6"/>
          <w:w w:val="86"/>
          <w:position w:val="3"/>
        </w:rPr>
        <w:t>b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49"/>
          <w:position w:val="3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-2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78"/>
          <w:position w:val="3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0"/>
          <w:w w:val="86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54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1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ktri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97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97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7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97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7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0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4288" w:right="3811"/>
        <w:jc w:val="center"/>
        <w:tabs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7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4278" w:right="380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0"/>
          <w:w w:val="8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5"/>
        </w:rPr>
        <w:t>mni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-Jandarma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left="1701" w:right="-20"/>
        <w:jc w:val="left"/>
        <w:tabs>
          <w:tab w:pos="3140" w:val="left"/>
          <w:tab w:pos="430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83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7"/>
          <w:w w:val="104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5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4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104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86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117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54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3"/>
          <w:position w:val="-1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65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14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43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5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0"/>
          <w:w w:val="95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69"/>
          <w:position w:val="-1"/>
        </w:rPr>
        <w:t>!!;a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75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2"/>
          <w:position w:val="-1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9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00" w:right="220"/>
        </w:sectPr>
      </w:pPr>
      <w:rPr/>
    </w:p>
    <w:p>
      <w:pPr>
        <w:spacing w:before="4" w:after="0" w:line="240" w:lineRule="auto"/>
        <w:ind w:left="199" w:right="1110" w:firstLine="292"/>
        <w:jc w:val="left"/>
        <w:tabs>
          <w:tab w:pos="1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40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136"/>
          <w:position w:val="1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-14"/>
          <w:w w:val="135"/>
          <w:position w:val="1"/>
        </w:rPr>
        <w:t>;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6"/>
          <w:position w:val="1"/>
        </w:rPr>
        <w:t>ık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"/>
          <w:w w:val="86"/>
          <w:position w:val="1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103"/>
          <w:position w:val="1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  <w:position w:val="1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1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3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JIL.ııışse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0"/>
        </w:rPr>
        <w:t>Dön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9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2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16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6" w:after="0" w:line="214" w:lineRule="exact"/>
        <w:ind w:left="1697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w w:val="86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80"/>
          <w:position w:val="-1"/>
        </w:rPr>
        <w:t>k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72"/>
          <w:i/>
          <w:position w:val="-1"/>
        </w:rPr>
        <w:t>İQ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73"/>
          <w:i/>
          <w:position w:val="-1"/>
        </w:rPr>
        <w:t>_</w:t>
      </w:r>
      <w:r>
        <w:rPr>
          <w:rFonts w:ascii="Arial" w:hAnsi="Arial" w:cs="Arial" w:eastAsia="Arial"/>
          <w:sz w:val="17"/>
          <w:szCs w:val="17"/>
          <w:color w:val="3B3B3B"/>
          <w:spacing w:val="-32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-1"/>
        </w:rPr>
        <w:t>Adı-So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7"/>
          <w:w w:val="10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2"/>
          <w:w w:val="29"/>
          <w:position w:val="-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8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9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54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3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right="-20"/>
        <w:jc w:val="left"/>
        <w:tabs>
          <w:tab w:pos="2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65656"/>
          <w:w w:val="74"/>
        </w:rPr>
        <w:t>!A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"/>
          <w:w w:val="9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1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"/>
          <w:w w:val="9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7"/>
          <w:w w:val="12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2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00" w:right="220"/>
          <w:cols w:num="2" w:equalWidth="0">
            <w:col w:w="3850" w:space="436"/>
            <w:col w:w="7114"/>
          </w:cols>
        </w:sectPr>
      </w:pPr>
      <w:rPr/>
    </w:p>
    <w:p>
      <w:pPr>
        <w:spacing w:before="23" w:after="0" w:line="245" w:lineRule="auto"/>
        <w:ind w:left="147" w:right="2956" w:firstLine="-2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98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nldığında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Du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7"/>
          <w:w w:val="12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00" w:right="220"/>
        </w:sectPr>
      </w:pPr>
      <w:rPr/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24" w:right="-69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1"/>
          <w:w w:val="103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ıne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w w:val="6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69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115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ilr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Kullanı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right="-20"/>
        <w:jc w:val="left"/>
        <w:tabs>
          <w:tab w:pos="1980" w:val="left"/>
          <w:tab w:pos="3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7"/>
          <w:w w:val="100"/>
          <w:position w:val="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pük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9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8"/>
          <w:position w:val="1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98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92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106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38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94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7"/>
          <w:position w:val="1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14" w:lineRule="exact"/>
        <w:ind w:left="8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00" w:right="220"/>
          <w:cols w:num="2" w:equalWidth="0">
            <w:col w:w="3110" w:space="1177"/>
            <w:col w:w="7113"/>
          </w:cols>
        </w:sectPr>
      </w:pPr>
      <w:rPr/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0" w:after="0" w:line="245" w:lineRule="auto"/>
        <w:ind w:left="124" w:right="7048"/>
        <w:jc w:val="left"/>
        <w:tabs>
          <w:tab w:pos="1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öndür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yanmıştır.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7"/>
        </w:rPr>
        <w:t>iSo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hmini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9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1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93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0"/>
          <w:w w:val="72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8"/>
          <w:w w:val="75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20"/>
          <w:w w:val="144"/>
          <w:position w:val="-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5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  <w:t>ımı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6" w:after="0" w:line="240" w:lineRule="auto"/>
        <w:ind w:left="178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alanda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çöp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</w:rPr>
        <w:t>baş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9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görülm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93" w:lineRule="exact"/>
        <w:ind w:left="143" w:right="-20"/>
        <w:jc w:val="left"/>
        <w:tabs>
          <w:tab w:pos="1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Çıkış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100"/>
          <w:position w:val="-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lu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2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  <w:position w:val="-2"/>
        </w:rPr>
        <w:t>soruşturmadakimliği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kişileri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-2"/>
        </w:rPr>
        <w:t>tutuşturma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14"/>
          <w:position w:val="-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6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1" w:lineRule="exact"/>
        <w:ind w:left="124" w:right="-20"/>
        <w:jc w:val="left"/>
        <w:tabs>
          <w:tab w:pos="1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3B3B3B"/>
          <w:w w:val="52"/>
          <w:position w:val="1"/>
        </w:rPr>
        <w:t>I</w:t>
      </w:r>
      <w:r>
        <w:rPr>
          <w:rFonts w:ascii="Arial" w:hAnsi="Arial" w:cs="Arial" w:eastAsia="Arial"/>
          <w:sz w:val="30"/>
          <w:szCs w:val="30"/>
          <w:color w:val="3B3B3B"/>
          <w:spacing w:val="-8"/>
          <w:w w:val="5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"/>
          <w:w w:val="104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95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11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9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104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  <w:position w:val="1"/>
        </w:rPr>
        <w:t>ıktı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1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54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1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3" w:lineRule="exact"/>
        <w:ind w:left="124" w:right="-20"/>
        <w:jc w:val="left"/>
        <w:tabs>
          <w:tab w:pos="1680" w:val="left"/>
          <w:tab w:pos="6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w w:val="64"/>
          <w:position w:val="-1"/>
        </w:rPr>
        <w:t>IS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5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2"/>
          <w:position w:val="-1"/>
        </w:rPr>
        <w:t>go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102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72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6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54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54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5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4"/>
          <w:w w:val="5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76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"/>
          <w:w w:val="114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7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  <w:t>ke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--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-1"/>
        </w:rPr>
        <w:t>]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3"/>
          <w:position w:val="-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"/>
          <w:w w:val="104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"/>
          <w:w w:val="11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  <w:position w:val="-1"/>
        </w:rPr>
        <w:t>li:--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4" w:lineRule="exact"/>
        <w:ind w:left="124" w:right="-20"/>
        <w:jc w:val="left"/>
        <w:tabs>
          <w:tab w:pos="172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BCBDBD"/>
          <w:spacing w:val="-13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>ereç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>aybı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0"/>
          <w:szCs w:val="30"/>
          <w:color w:val="3B3B3B"/>
          <w:spacing w:val="0"/>
          <w:w w:val="65"/>
          <w:position w:val="-1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3B3B3B"/>
          <w:spacing w:val="4"/>
          <w:w w:val="65"/>
          <w:position w:val="-1"/>
        </w:rPr>
        <w:t>-</w:t>
      </w:r>
      <w:r>
        <w:rPr>
          <w:rFonts w:ascii="Times New Roman" w:hAnsi="Times New Roman" w:cs="Times New Roman" w:eastAsia="Times New Roman"/>
          <w:sz w:val="30"/>
          <w:szCs w:val="30"/>
          <w:color w:val="565656"/>
          <w:spacing w:val="0"/>
          <w:w w:val="62"/>
          <w:position w:val="-1"/>
        </w:rPr>
        <w:t>-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left="147" w:right="-20"/>
        <w:jc w:val="left"/>
        <w:tabs>
          <w:tab w:pos="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565656"/>
          <w:spacing w:val="0"/>
          <w:w w:val="100"/>
          <w:position w:val="2"/>
        </w:rPr>
        <w:t>y</w:t>
      </w:r>
      <w:r>
        <w:rPr>
          <w:rFonts w:ascii="Arial" w:hAnsi="Arial" w:cs="Arial" w:eastAsia="Arial"/>
          <w:sz w:val="19"/>
          <w:szCs w:val="19"/>
          <w:color w:val="565656"/>
          <w:spacing w:val="-39"/>
          <w:w w:val="100"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BCBDBD"/>
          <w:spacing w:val="-33"/>
          <w:w w:val="114"/>
          <w:position w:val="-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  <w:position w:val="-1"/>
        </w:rPr>
        <w:t>.ı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ind w:left="17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3B3B3B"/>
          <w:spacing w:val="8"/>
          <w:w w:val="87"/>
        </w:rPr>
        <w:t>r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35"/>
        </w:rPr>
        <w:t>..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9"/>
          <w:w w:val="35"/>
        </w:rPr>
        <w:t>_</w:t>
      </w:r>
      <w:r>
        <w:rPr>
          <w:rFonts w:ascii="Times New Roman" w:hAnsi="Times New Roman" w:cs="Times New Roman" w:eastAsia="Times New Roman"/>
          <w:sz w:val="23"/>
          <w:szCs w:val="23"/>
          <w:color w:val="565656"/>
          <w:spacing w:val="0"/>
          <w:w w:val="70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565656"/>
          <w:spacing w:val="4"/>
          <w:w w:val="70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82"/>
        </w:rPr>
        <w:t>.ını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5"/>
        </w:rPr>
        <w:t>Edil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104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47" w:right="-20"/>
        <w:jc w:val="left"/>
        <w:tabs>
          <w:tab w:pos="1720" w:val="left"/>
          <w:tab w:pos="2420" w:val="left"/>
          <w:tab w:pos="5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w w:val="8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w w:val="8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8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2"/>
          <w:w w:val="95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1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8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03/2017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5"/>
        </w:rPr>
        <w:t>_§aa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07:05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138" w:right="-20"/>
        <w:jc w:val="left"/>
        <w:tabs>
          <w:tab w:pos="1040" w:val="left"/>
          <w:tab w:pos="8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1"/>
        </w:rPr>
        <w:t>V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1"/>
        </w:rPr>
        <w:t>  </w:t>
      </w:r>
      <w:r>
        <w:rPr>
          <w:rFonts w:ascii="Arial" w:hAnsi="Arial" w:cs="Arial" w:eastAsia="Arial"/>
          <w:sz w:val="18"/>
          <w:szCs w:val="18"/>
          <w:color w:val="3B3B3B"/>
          <w:spacing w:val="12"/>
          <w:w w:val="100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565656"/>
          <w:spacing w:val="4"/>
          <w:w w:val="100"/>
          <w:position w:val="0"/>
        </w:rPr>
        <w:t>Ö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  <w:position w:val="0"/>
        </w:rPr>
        <w:t>lü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2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iDE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KiP: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Işıkkent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2" w:after="0" w:line="209" w:lineRule="exact"/>
        <w:ind w:left="1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6" w:lineRule="exact"/>
        <w:ind w:left="124"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565656"/>
          <w:spacing w:val="0"/>
          <w:w w:val="51"/>
        </w:rPr>
        <w:t>ısıı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72" w:lineRule="exact"/>
        <w:ind w:left="147" w:right="-20"/>
        <w:jc w:val="left"/>
        <w:tabs>
          <w:tab w:pos="1820" w:val="left"/>
          <w:tab w:pos="4320" w:val="left"/>
          <w:tab w:pos="970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8.518982pt;margin-top:.911938pt;width:46.946232pt;height:19.5pt;mso-position-horizontal-relative:page;mso-position-vertical-relative:paragraph;z-index:-17170" type="#_x0000_t202" filled="f" stroked="f">
            <v:textbox inset="0,0,0,0">
              <w:txbxContent>
                <w:p>
                  <w:pPr>
                    <w:spacing w:before="0" w:after="0" w:line="390" w:lineRule="exact"/>
                    <w:ind w:right="-99"/>
                    <w:jc w:val="left"/>
                    <w:rPr>
                      <w:rFonts w:ascii="Arial" w:hAnsi="Arial" w:cs="Arial" w:eastAsia="Arial"/>
                      <w:sz w:val="39"/>
                      <w:szCs w:val="39"/>
                    </w:rPr>
                  </w:pPr>
                  <w:rPr/>
                  <w:r>
                    <w:rPr>
                      <w:rFonts w:ascii="Arial" w:hAnsi="Arial" w:cs="Arial" w:eastAsia="Arial"/>
                      <w:sz w:val="27"/>
                      <w:szCs w:val="27"/>
                      <w:color w:val="2B2B2B"/>
                      <w:spacing w:val="0"/>
                      <w:w w:val="66"/>
                      <w:b/>
                      <w:bCs/>
                    </w:rPr>
                    <w:t>1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2B2B2B"/>
                      <w:spacing w:val="18"/>
                      <w:w w:val="66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3B3B3B"/>
                      <w:spacing w:val="0"/>
                      <w:w w:val="66"/>
                      <w:b/>
                      <w:bCs/>
                    </w:rPr>
                    <w:t>3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3B3B3B"/>
                      <w:spacing w:val="27"/>
                      <w:w w:val="66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2B2B2B"/>
                      <w:spacing w:val="0"/>
                      <w:w w:val="66"/>
                      <w:b/>
                      <w:bCs/>
                    </w:rPr>
                    <w:t>Mart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2B2B2B"/>
                      <w:spacing w:val="-4"/>
                      <w:w w:val="66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3B3B3B"/>
                      <w:spacing w:val="-25"/>
                      <w:w w:val="150"/>
                    </w:rPr>
                    <w:t>r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939393"/>
                      <w:spacing w:val="0"/>
                      <w:w w:val="24"/>
                    </w:rPr>
                    <w:t>·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4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4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4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4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4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4"/>
        </w:rPr>
        <w:t>Koyan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4"/>
        </w:rPr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0"/>
          <w:position w:val="-4"/>
        </w:rPr>
        <w:t>7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4521" w:right="589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1" w:lineRule="exact"/>
        <w:ind w:left="147" w:right="-20"/>
        <w:jc w:val="left"/>
        <w:tabs>
          <w:tab w:pos="8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565656"/>
          <w:spacing w:val="0"/>
          <w:w w:val="80"/>
        </w:rPr>
        <w:t>r</w:t>
      </w:r>
      <w:r>
        <w:rPr>
          <w:rFonts w:ascii="Arial" w:hAnsi="Arial" w:cs="Arial" w:eastAsia="Arial"/>
          <w:sz w:val="27"/>
          <w:szCs w:val="27"/>
          <w:color w:val="565656"/>
          <w:spacing w:val="0"/>
          <w:w w:val="100"/>
        </w:rPr>
        <w:tab/>
      </w:r>
      <w:r>
        <w:rPr>
          <w:rFonts w:ascii="Arial" w:hAnsi="Arial" w:cs="Arial" w:eastAsia="Arial"/>
          <w:sz w:val="27"/>
          <w:szCs w:val="27"/>
          <w:color w:val="565656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100"/>
          <w:i/>
          <w:position w:val="4"/>
        </w:rPr>
        <w:t>1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100"/>
          <w:i/>
          <w:position w:val="4"/>
        </w:rPr>
        <w:t> </w:t>
      </w:r>
      <w:r>
        <w:rPr>
          <w:rFonts w:ascii="Arial" w:hAnsi="Arial" w:cs="Arial" w:eastAsia="Arial"/>
          <w:sz w:val="19"/>
          <w:szCs w:val="19"/>
          <w:color w:val="565656"/>
          <w:spacing w:val="38"/>
          <w:w w:val="100"/>
          <w:i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4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35" w:after="0" w:line="238" w:lineRule="exact"/>
        <w:ind w:left="143" w:right="-20"/>
        <w:jc w:val="left"/>
        <w:tabs>
          <w:tab w:pos="8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54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4" w:lineRule="exact"/>
        <w:ind w:left="180" w:right="-20"/>
        <w:jc w:val="left"/>
        <w:tabs>
          <w:tab w:pos="3040" w:val="left"/>
          <w:tab w:pos="880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pict>
          <v:group style="position:absolute;margin-left:460.608002pt;margin-top:4.266114pt;width:.1pt;height:15.481202pt;mso-position-horizontal-relative:page;mso-position-vertical-relative:paragraph;z-index:-17174" coordorigin="9212,85" coordsize="2,310">
            <v:shape style="position:absolute;left:9212;top:85;width:2;height:310" coordorigin="9212,85" coordsize="0,310" path="m9212,395l9212,85e" filled="f" stroked="t" strokeweight="2.9175pt" strokecolor="#E1E2E2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4.764557pt;margin-top:15.734799pt;width:32.621888pt;height:5.0pt;mso-position-horizontal-relative:page;mso-position-vertical-relative:paragraph;z-index:-17169" type="#_x0000_t202" filled="f" stroked="f">
            <v:textbox inset="0,0,0,0">
              <w:txbxContent>
                <w:p>
                  <w:pPr>
                    <w:spacing w:before="0" w:after="0" w:line="100" w:lineRule="exact"/>
                    <w:ind w:right="-55"/>
                    <w:jc w:val="left"/>
                    <w:tabs>
                      <w:tab w:pos="480" w:val="left"/>
                    </w:tabs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Pr/>
                  <w:r>
                    <w:rPr>
                      <w:rFonts w:ascii="Arial" w:hAnsi="Arial" w:cs="Arial" w:eastAsia="Arial"/>
                      <w:sz w:val="10"/>
                      <w:szCs w:val="10"/>
                      <w:color w:val="BCBDBD"/>
                      <w:spacing w:val="0"/>
                      <w:w w:val="76"/>
                    </w:rPr>
                    <w:t>•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BCBDBD"/>
                      <w:spacing w:val="0"/>
                      <w:w w:val="76"/>
                    </w:rPr>
                    <w:t>    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BCBDBD"/>
                      <w:spacing w:val="14"/>
                      <w:w w:val="76"/>
                    </w:rPr>
                    <w:t> 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939393"/>
                      <w:spacing w:val="0"/>
                      <w:w w:val="100"/>
                    </w:rPr>
                    <w:t>....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939393"/>
                      <w:spacing w:val="-17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939393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939393"/>
                      <w:spacing w:val="0"/>
                      <w:w w:val="100"/>
                    </w:rPr>
                    <w:t>•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939393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939393"/>
                      <w:spacing w:val="3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BCBDBD"/>
                      <w:spacing w:val="0"/>
                      <w:w w:val="109"/>
                    </w:rPr>
                    <w:t>&lt;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1"/>
          <w:szCs w:val="41"/>
          <w:color w:val="565656"/>
          <w:spacing w:val="0"/>
          <w:w w:val="74"/>
          <w:position w:val="-11"/>
        </w:rPr>
        <w:t>.</w:t>
      </w:r>
      <w:r>
        <w:rPr>
          <w:rFonts w:ascii="Arial" w:hAnsi="Arial" w:cs="Arial" w:eastAsia="Arial"/>
          <w:sz w:val="41"/>
          <w:szCs w:val="41"/>
          <w:color w:val="565656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41"/>
          <w:szCs w:val="41"/>
          <w:color w:val="565656"/>
          <w:spacing w:val="0"/>
          <w:w w:val="100"/>
          <w:position w:val="-11"/>
        </w:rPr>
      </w:r>
      <w:r>
        <w:rPr>
          <w:rFonts w:ascii="Arial" w:hAnsi="Arial" w:cs="Arial" w:eastAsia="Arial"/>
          <w:sz w:val="32"/>
          <w:szCs w:val="32"/>
          <w:color w:val="333480"/>
          <w:spacing w:val="0"/>
          <w:w w:val="74"/>
          <w:i/>
          <w:position w:val="4"/>
        </w:rPr>
        <w:t>1</w:t>
      </w:r>
      <w:r>
        <w:rPr>
          <w:rFonts w:ascii="Arial" w:hAnsi="Arial" w:cs="Arial" w:eastAsia="Arial"/>
          <w:sz w:val="32"/>
          <w:szCs w:val="32"/>
          <w:color w:val="333480"/>
          <w:spacing w:val="-55"/>
          <w:w w:val="74"/>
          <w:i/>
          <w:position w:val="4"/>
        </w:rPr>
        <w:t> </w:t>
      </w:r>
      <w:r>
        <w:rPr>
          <w:rFonts w:ascii="Arial" w:hAnsi="Arial" w:cs="Arial" w:eastAsia="Arial"/>
          <w:sz w:val="32"/>
          <w:szCs w:val="32"/>
          <w:color w:val="333480"/>
          <w:spacing w:val="0"/>
          <w:w w:val="100"/>
          <w:i/>
          <w:position w:val="4"/>
        </w:rPr>
        <w:tab/>
      </w:r>
      <w:r>
        <w:rPr>
          <w:rFonts w:ascii="Arial" w:hAnsi="Arial" w:cs="Arial" w:eastAsia="Arial"/>
          <w:sz w:val="32"/>
          <w:szCs w:val="32"/>
          <w:color w:val="333480"/>
          <w:spacing w:val="0"/>
          <w:w w:val="100"/>
          <w:i/>
          <w:position w:val="4"/>
        </w:rPr>
      </w:r>
      <w:r>
        <w:rPr>
          <w:rFonts w:ascii="Arial" w:hAnsi="Arial" w:cs="Arial" w:eastAsia="Arial"/>
          <w:sz w:val="23"/>
          <w:szCs w:val="23"/>
          <w:color w:val="AAAAAC"/>
          <w:spacing w:val="0"/>
          <w:w w:val="101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AAAAAC"/>
          <w:spacing w:val="-3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AAAAAC"/>
          <w:spacing w:val="-28"/>
          <w:w w:val="98"/>
          <w:position w:val="-5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AAAAAC"/>
          <w:spacing w:val="0"/>
          <w:w w:val="54"/>
          <w:position w:val="-5"/>
        </w:rPr>
        <w:t>...</w:t>
      </w:r>
      <w:r>
        <w:rPr>
          <w:rFonts w:ascii="Times New Roman" w:hAnsi="Times New Roman" w:cs="Times New Roman" w:eastAsia="Times New Roman"/>
          <w:sz w:val="23"/>
          <w:szCs w:val="23"/>
          <w:color w:val="AAAAAC"/>
          <w:spacing w:val="0"/>
          <w:w w:val="100"/>
          <w:position w:val="-5"/>
        </w:rPr>
        <w:t>  </w:t>
      </w:r>
      <w:r>
        <w:rPr>
          <w:rFonts w:ascii="Times New Roman" w:hAnsi="Times New Roman" w:cs="Times New Roman" w:eastAsia="Times New Roman"/>
          <w:sz w:val="23"/>
          <w:szCs w:val="23"/>
          <w:color w:val="AAAAAC"/>
          <w:spacing w:val="22"/>
          <w:w w:val="100"/>
          <w:position w:val="-5"/>
        </w:rPr>
        <w:t> </w:t>
      </w:r>
      <w:r>
        <w:rPr>
          <w:rFonts w:ascii="Arial" w:hAnsi="Arial" w:cs="Arial" w:eastAsia="Arial"/>
          <w:sz w:val="37"/>
          <w:szCs w:val="37"/>
          <w:color w:val="939393"/>
          <w:spacing w:val="-4"/>
          <w:w w:val="63"/>
          <w:position w:val="-5"/>
        </w:rPr>
        <w:t>.</w:t>
      </w:r>
      <w:r>
        <w:rPr>
          <w:rFonts w:ascii="Arial" w:hAnsi="Arial" w:cs="Arial" w:eastAsia="Arial"/>
          <w:sz w:val="25"/>
          <w:szCs w:val="25"/>
          <w:color w:val="333480"/>
          <w:spacing w:val="0"/>
          <w:w w:val="101"/>
          <w:position w:val="-5"/>
        </w:rPr>
        <w:t>\</w:t>
      </w:r>
      <w:r>
        <w:rPr>
          <w:rFonts w:ascii="Arial" w:hAnsi="Arial" w:cs="Arial" w:eastAsia="Arial"/>
          <w:sz w:val="25"/>
          <w:szCs w:val="25"/>
          <w:color w:val="333480"/>
          <w:spacing w:val="-3"/>
          <w:w w:val="100"/>
          <w:position w:val="-5"/>
        </w:rPr>
        <w:t> </w:t>
      </w:r>
      <w:r>
        <w:rPr>
          <w:rFonts w:ascii="Arial" w:hAnsi="Arial" w:cs="Arial" w:eastAsia="Arial"/>
          <w:sz w:val="25"/>
          <w:szCs w:val="25"/>
          <w:color w:val="BCBDBD"/>
          <w:spacing w:val="0"/>
          <w:w w:val="74"/>
          <w:position w:val="-5"/>
        </w:rPr>
        <w:t>.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7" w:lineRule="exact"/>
        <w:ind w:right="1564"/>
        <w:jc w:val="right"/>
        <w:tabs>
          <w:tab w:pos="440" w:val="left"/>
          <w:tab w:pos="110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696969"/>
          <w:w w:val="190"/>
          <w:position w:val="-17"/>
        </w:rPr>
        <w:t>(</w:t>
      </w:r>
      <w:r>
        <w:rPr>
          <w:rFonts w:ascii="Times New Roman" w:hAnsi="Times New Roman" w:cs="Times New Roman" w:eastAsia="Times New Roman"/>
          <w:sz w:val="23"/>
          <w:szCs w:val="23"/>
          <w:color w:val="696969"/>
          <w:w w:val="100"/>
          <w:position w:val="-17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696969"/>
          <w:w w:val="100"/>
          <w:position w:val="-17"/>
        </w:rPr>
      </w:r>
      <w:r>
        <w:rPr>
          <w:rFonts w:ascii="Times New Roman" w:hAnsi="Times New Roman" w:cs="Times New Roman" w:eastAsia="Times New Roman"/>
          <w:sz w:val="9"/>
          <w:szCs w:val="9"/>
          <w:color w:val="BCBDBD"/>
          <w:w w:val="99"/>
          <w:position w:val="-14"/>
        </w:rPr>
        <w:t>tı</w:t>
      </w:r>
      <w:r>
        <w:rPr>
          <w:rFonts w:ascii="Times New Roman" w:hAnsi="Times New Roman" w:cs="Times New Roman" w:eastAsia="Times New Roman"/>
          <w:sz w:val="9"/>
          <w:szCs w:val="9"/>
          <w:color w:val="BCBDBD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BCBDBD"/>
          <w:w w:val="117"/>
          <w:position w:val="-14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BCBDBD"/>
          <w:spacing w:val="-15"/>
          <w:w w:val="117"/>
          <w:position w:val="-14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565656"/>
          <w:spacing w:val="0"/>
          <w:w w:val="291"/>
          <w:position w:val="-14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40" w:bottom="280" w:left="300" w:right="220"/>
        </w:sectPr>
      </w:pPr>
      <w:rPr/>
    </w:p>
    <w:p>
      <w:pPr>
        <w:spacing w:before="0" w:after="0" w:line="2" w:lineRule="exact"/>
        <w:ind w:left="147" w:right="-236"/>
        <w:jc w:val="left"/>
        <w:tabs>
          <w:tab w:pos="2100" w:val="left"/>
          <w:tab w:pos="2760" w:val="left"/>
        </w:tabs>
        <w:rPr>
          <w:rFonts w:ascii="Arial" w:hAnsi="Arial" w:cs="Arial" w:eastAsia="Arial"/>
          <w:sz w:val="131"/>
          <w:szCs w:val="131"/>
        </w:rPr>
      </w:pPr>
      <w:rPr/>
      <w:r>
        <w:rPr/>
        <w:pict>
          <v:group style="position:absolute;margin-left:468.314941pt;margin-top:2.047124pt;width:.1pt;height:6.057862pt;mso-position-horizontal-relative:page;mso-position-vertical-relative:paragraph;z-index:-17173" coordorigin="9366,41" coordsize="2,121">
            <v:shape style="position:absolute;left:9366;top:41;width:2;height:121" coordorigin="9366,41" coordsize="0,121" path="m9366,162l9366,41e" filled="f" stroked="t" strokeweight="2.581903pt" strokecolor="#E1E2E2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51"/>
          <w:position w:val="-54"/>
        </w:rPr>
        <w:t>1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-54"/>
        </w:rPr>
        <w:tab/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-54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6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-6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63"/>
        </w:rPr>
        <w:t>Pos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6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6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63"/>
        </w:rPr>
      </w:r>
      <w:r>
        <w:rPr>
          <w:rFonts w:ascii="Arial" w:hAnsi="Arial" w:cs="Arial" w:eastAsia="Arial"/>
          <w:sz w:val="131"/>
          <w:szCs w:val="131"/>
          <w:color w:val="BCBDBD"/>
          <w:spacing w:val="0"/>
          <w:w w:val="22"/>
          <w:position w:val="-106"/>
        </w:rPr>
        <w:t>·</w:t>
      </w:r>
      <w:r>
        <w:rPr>
          <w:rFonts w:ascii="Arial" w:hAnsi="Arial" w:cs="Arial" w:eastAsia="Arial"/>
          <w:sz w:val="131"/>
          <w:szCs w:val="131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449" w:lineRule="atLeas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D60"/>
          <w:w w:val="8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D60"/>
          <w:spacing w:val="7"/>
          <w:w w:val="87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2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0"/>
          <w:w w:val="12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" w:lineRule="exact"/>
        <w:ind w:right="-236"/>
        <w:jc w:val="left"/>
        <w:rPr>
          <w:rFonts w:ascii="Arial" w:hAnsi="Arial" w:cs="Arial" w:eastAsia="Arial"/>
          <w:sz w:val="131"/>
          <w:szCs w:val="131"/>
        </w:rPr>
      </w:pPr>
      <w:rPr/>
      <w:r>
        <w:rPr/>
        <w:br w:type="column"/>
      </w:r>
      <w:r>
        <w:rPr>
          <w:rFonts w:ascii="Arial" w:hAnsi="Arial" w:cs="Arial" w:eastAsia="Arial"/>
          <w:sz w:val="131"/>
          <w:szCs w:val="131"/>
          <w:color w:val="363D60"/>
          <w:spacing w:val="0"/>
          <w:w w:val="67"/>
          <w:i/>
          <w:position w:val="-106"/>
        </w:rPr>
        <w:t>c/d</w:t>
      </w:r>
      <w:r>
        <w:rPr>
          <w:rFonts w:ascii="Arial" w:hAnsi="Arial" w:cs="Arial" w:eastAsia="Arial"/>
          <w:sz w:val="131"/>
          <w:szCs w:val="131"/>
          <w:color w:val="000000"/>
          <w:spacing w:val="0"/>
          <w:w w:val="100"/>
          <w:position w:val="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21" w:lineRule="atLeast"/>
        <w:ind w:right="-20"/>
        <w:jc w:val="left"/>
        <w:rPr>
          <w:rFonts w:ascii="Times New Roman" w:hAnsi="Times New Roman" w:cs="Times New Roman" w:eastAsia="Times New Roman"/>
          <w:sz w:val="44"/>
          <w:szCs w:val="4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4.739258pt;margin-top:18.848585pt;width:152.239463pt;height:45.5pt;mso-position-horizontal-relative:page;mso-position-vertical-relative:paragraph;z-index:-17168" type="#_x0000_t202" filled="f" stroked="f">
            <v:textbox inset="0,0,0,0">
              <w:txbxContent>
                <w:p>
                  <w:pPr>
                    <w:spacing w:before="0" w:after="0" w:line="910" w:lineRule="exact"/>
                    <w:ind w:right="-177"/>
                    <w:jc w:val="left"/>
                    <w:tabs>
                      <w:tab w:pos="2380" w:val="left"/>
                    </w:tabs>
                    <w:rPr>
                      <w:rFonts w:ascii="Arial" w:hAnsi="Arial" w:cs="Arial" w:eastAsia="Arial"/>
                      <w:sz w:val="91"/>
                      <w:szCs w:val="9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939393"/>
                      <w:spacing w:val="0"/>
                      <w:w w:val="65"/>
                      <w:position w:val="27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939393"/>
                      <w:spacing w:val="0"/>
                      <w:w w:val="65"/>
                      <w:position w:val="2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939393"/>
                      <w:spacing w:val="0"/>
                      <w:w w:val="65"/>
                      <w:position w:val="2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939393"/>
                      <w:spacing w:val="35"/>
                      <w:w w:val="65"/>
                      <w:position w:val="2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AAAAAC"/>
                      <w:spacing w:val="0"/>
                      <w:w w:val="43"/>
                      <w:position w:val="27"/>
                    </w:rPr>
                    <w:t>.,.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AAAAAC"/>
                      <w:spacing w:val="0"/>
                      <w:w w:val="100"/>
                      <w:position w:val="27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AAAAAC"/>
                      <w:spacing w:val="0"/>
                      <w:w w:val="100"/>
                      <w:position w:val="27"/>
                    </w:rPr>
                  </w:r>
                  <w:r>
                    <w:rPr>
                      <w:rFonts w:ascii="Arial" w:hAnsi="Arial" w:cs="Arial" w:eastAsia="Arial"/>
                      <w:sz w:val="91"/>
                      <w:szCs w:val="91"/>
                      <w:color w:val="2842C8"/>
                      <w:spacing w:val="0"/>
                      <w:w w:val="129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91"/>
                      <w:szCs w:val="9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44"/>
          <w:szCs w:val="44"/>
          <w:color w:val="565656"/>
          <w:spacing w:val="0"/>
          <w:w w:val="126"/>
        </w:rPr>
        <w:t>·rl,..ı.rN</w:t>
      </w:r>
      <w:r>
        <w:rPr>
          <w:rFonts w:ascii="Times New Roman" w:hAnsi="Times New Roman" w:cs="Times New Roman" w:eastAsia="Times New Roman"/>
          <w:sz w:val="44"/>
          <w:szCs w:val="4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00" w:right="220"/>
          <w:cols w:num="4" w:equalWidth="0">
            <w:col w:w="2867" w:space="285"/>
            <w:col w:w="552" w:space="527"/>
            <w:col w:w="1188" w:space="3240"/>
            <w:col w:w="2741"/>
          </w:cols>
        </w:sectPr>
      </w:pPr>
      <w:rPr/>
    </w:p>
    <w:p>
      <w:pPr>
        <w:spacing w:before="0" w:after="0" w:line="370" w:lineRule="atLeast"/>
        <w:ind w:right="-20"/>
        <w:jc w:val="right"/>
        <w:rPr>
          <w:rFonts w:ascii="Arial" w:hAnsi="Arial" w:cs="Arial" w:eastAsia="Arial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127"/>
        </w:rPr>
        <w:t>Haıl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67"/>
          <w:w w:val="127"/>
        </w:rPr>
        <w:t> </w:t>
      </w:r>
      <w:r>
        <w:rPr>
          <w:rFonts w:ascii="Arial" w:hAnsi="Arial" w:cs="Arial" w:eastAsia="Arial"/>
          <w:sz w:val="32"/>
          <w:szCs w:val="32"/>
          <w:color w:val="333480"/>
          <w:spacing w:val="10"/>
          <w:w w:val="193"/>
          <w:i/>
        </w:rPr>
        <w:t>,</w:t>
      </w:r>
      <w:r>
        <w:rPr>
          <w:rFonts w:ascii="Arial" w:hAnsi="Arial" w:cs="Arial" w:eastAsia="Arial"/>
          <w:sz w:val="32"/>
          <w:szCs w:val="32"/>
          <w:color w:val="3B3B3B"/>
          <w:spacing w:val="0"/>
          <w:w w:val="124"/>
        </w:rPr>
        <w:t>ç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03" w:lineRule="exact"/>
        <w:ind w:left="147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B3B3B"/>
          <w:spacing w:val="0"/>
          <w:w w:val="186"/>
          <w:position w:val="-9"/>
        </w:rPr>
        <w:t>ll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37" w:lineRule="atLeast"/>
        <w:ind w:right="-20"/>
        <w:jc w:val="left"/>
        <w:tabs>
          <w:tab w:pos="4140" w:val="left"/>
          <w:tab w:pos="4940" w:val="left"/>
          <w:tab w:pos="5480" w:val="left"/>
        </w:tabs>
        <w:rPr>
          <w:rFonts w:ascii="Times New Roman" w:hAnsi="Times New Roman" w:cs="Times New Roman" w:eastAsia="Times New Roman"/>
          <w:sz w:val="40"/>
          <w:szCs w:val="4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0"/>
          <w:w w:val="100"/>
          <w:position w:val="4"/>
        </w:rPr>
        <w:t>s</w:t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-6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0"/>
          <w:w w:val="100"/>
          <w:position w:val="4"/>
        </w:rPr>
      </w:r>
      <w:r>
        <w:rPr>
          <w:rFonts w:ascii="Arial" w:hAnsi="Arial" w:cs="Arial" w:eastAsia="Arial"/>
          <w:sz w:val="16"/>
          <w:szCs w:val="16"/>
          <w:color w:val="565656"/>
          <w:spacing w:val="0"/>
          <w:w w:val="154"/>
          <w:position w:val="0"/>
        </w:rPr>
        <w:t>tt</w:t>
      </w:r>
      <w:r>
        <w:rPr>
          <w:rFonts w:ascii="Arial" w:hAnsi="Arial" w:cs="Arial" w:eastAsia="Arial"/>
          <w:sz w:val="16"/>
          <w:szCs w:val="16"/>
          <w:color w:val="565656"/>
          <w:spacing w:val="-10"/>
          <w:w w:val="154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65656"/>
          <w:spacing w:val="0"/>
          <w:w w:val="54"/>
          <w:i/>
          <w:position w:val="0"/>
        </w:rPr>
        <w:t>/</w:t>
      </w:r>
      <w:r>
        <w:rPr>
          <w:rFonts w:ascii="Times New Roman" w:hAnsi="Times New Roman" w:cs="Times New Roman" w:eastAsia="Times New Roman"/>
          <w:sz w:val="16"/>
          <w:szCs w:val="16"/>
          <w:color w:val="565656"/>
          <w:spacing w:val="-10"/>
          <w:w w:val="54"/>
          <w:i/>
          <w:position w:val="0"/>
        </w:rPr>
        <w:t>J</w:t>
      </w:r>
      <w:r>
        <w:rPr>
          <w:rFonts w:ascii="Times New Roman" w:hAnsi="Times New Roman" w:cs="Times New Roman" w:eastAsia="Times New Roman"/>
          <w:sz w:val="16"/>
          <w:szCs w:val="16"/>
          <w:color w:val="3B3B3B"/>
          <w:spacing w:val="0"/>
          <w:w w:val="130"/>
          <w:i/>
          <w:position w:val="0"/>
        </w:rPr>
        <w:t>'-</w:t>
      </w:r>
      <w:r>
        <w:rPr>
          <w:rFonts w:ascii="Times New Roman" w:hAnsi="Times New Roman" w:cs="Times New Roman" w:eastAsia="Times New Roman"/>
          <w:sz w:val="16"/>
          <w:szCs w:val="16"/>
          <w:color w:val="3B3B3B"/>
          <w:spacing w:val="0"/>
          <w:w w:val="100"/>
          <w:i/>
          <w:position w:val="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B3B3B"/>
          <w:spacing w:val="0"/>
          <w:w w:val="100"/>
          <w:i/>
          <w:position w:val="0"/>
        </w:rPr>
      </w:r>
      <w:r>
        <w:rPr>
          <w:rFonts w:ascii="Times New Roman" w:hAnsi="Times New Roman" w:cs="Times New Roman" w:eastAsia="Times New Roman"/>
          <w:sz w:val="59"/>
          <w:szCs w:val="59"/>
          <w:color w:val="333480"/>
          <w:spacing w:val="0"/>
          <w:w w:val="100"/>
          <w:position w:val="0"/>
        </w:rPr>
        <w:t>l\</w:t>
      </w:r>
      <w:r>
        <w:rPr>
          <w:rFonts w:ascii="Times New Roman" w:hAnsi="Times New Roman" w:cs="Times New Roman" w:eastAsia="Times New Roman"/>
          <w:sz w:val="59"/>
          <w:szCs w:val="59"/>
          <w:color w:val="33348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59"/>
          <w:szCs w:val="59"/>
          <w:color w:val="33348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40"/>
          <w:szCs w:val="40"/>
          <w:color w:val="797979"/>
          <w:spacing w:val="0"/>
          <w:w w:val="102"/>
          <w:position w:val="0"/>
        </w:rPr>
        <w:t>l,.</w:t>
      </w:r>
      <w:r>
        <w:rPr>
          <w:rFonts w:ascii="Times New Roman" w:hAnsi="Times New Roman" w:cs="Times New Roman" w:eastAsia="Times New Roman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405" w:right="-20"/>
        <w:jc w:val="left"/>
        <w:tabs>
          <w:tab w:pos="3720" w:val="left"/>
        </w:tabs>
        <w:rPr>
          <w:rFonts w:ascii="Times New Roman" w:hAnsi="Times New Roman" w:cs="Times New Roman" w:eastAsia="Times New Roman"/>
          <w:sz w:val="44"/>
          <w:szCs w:val="4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0"/>
        </w:rPr>
        <w:t>tf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  <w:position w:val="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0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5"/>
          <w:w w:val="100"/>
          <w:position w:val="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0"/>
        </w:rPr>
      </w:r>
      <w:r>
        <w:rPr>
          <w:rFonts w:ascii="Times New Roman" w:hAnsi="Times New Roman" w:cs="Times New Roman" w:eastAsia="Times New Roman"/>
          <w:sz w:val="44"/>
          <w:szCs w:val="44"/>
          <w:color w:val="BCBDBD"/>
          <w:spacing w:val="0"/>
          <w:w w:val="68"/>
          <w:position w:val="1"/>
        </w:rPr>
        <w:t>-</w:t>
      </w:r>
      <w:r>
        <w:rPr>
          <w:rFonts w:ascii="Times New Roman" w:hAnsi="Times New Roman" w:cs="Times New Roman" w:eastAsia="Times New Roman"/>
          <w:sz w:val="44"/>
          <w:szCs w:val="44"/>
          <w:color w:val="BCBDBD"/>
          <w:spacing w:val="-5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939393"/>
          <w:spacing w:val="0"/>
          <w:w w:val="109"/>
          <w:position w:val="1"/>
        </w:rPr>
        <w:t>&gt;</w:t>
      </w:r>
      <w:r>
        <w:rPr>
          <w:rFonts w:ascii="Times New Roman" w:hAnsi="Times New Roman" w:cs="Times New Roman" w:eastAsia="Times New Roman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0" w:after="0" w:line="246" w:lineRule="exact"/>
        <w:ind w:left="3871"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2.044769pt;margin-top:10.532534pt;width:106.033226pt;height:11pt;mso-position-horizontal-relative:page;mso-position-vertical-relative:paragraph;z-index:-17167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565656"/>
                      <w:spacing w:val="0"/>
                      <w:w w:val="136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565656"/>
                      <w:spacing w:val="-34"/>
                      <w:w w:val="13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AAAAAC"/>
                      <w:spacing w:val="0"/>
                      <w:w w:val="42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AAAAAC"/>
                      <w:spacing w:val="0"/>
                      <w:w w:val="42"/>
                    </w:rPr>
                    <w:t>      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AAAAAC"/>
                      <w:spacing w:val="14"/>
                      <w:w w:val="4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696969"/>
                      <w:spacing w:val="0"/>
                      <w:w w:val="100"/>
                    </w:rPr>
                    <w:t>6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696969"/>
                      <w:spacing w:val="31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696969"/>
                      <w:spacing w:val="0"/>
                      <w:w w:val="118"/>
                    </w:rPr>
                    <w:t>!li5Şl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696969"/>
                      <w:spacing w:val="0"/>
                      <w:w w:val="1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696969"/>
                      <w:spacing w:val="0"/>
                      <w:w w:val="119"/>
                    </w:rPr>
                    <w:t>Mü6f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696969"/>
                      <w:spacing w:val="0"/>
                      <w:w w:val="118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696969"/>
                      <w:spacing w:val="-32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3B3B3B"/>
                      <w:spacing w:val="0"/>
                      <w:w w:val="70"/>
                    </w:rPr>
                    <w:t>rü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3B3B3B"/>
                      <w:spacing w:val="23"/>
                      <w:w w:val="7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3B3B3B"/>
                      <w:spacing w:val="0"/>
                      <w:w w:val="80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3B3B3B"/>
                      <w:spacing w:val="0"/>
                      <w:w w:val="81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939393"/>
          <w:spacing w:val="0"/>
          <w:w w:val="70"/>
          <w:i/>
          <w:position w:val="1"/>
        </w:rPr>
        <w:t>"'</w:t>
      </w:r>
      <w:r>
        <w:rPr>
          <w:rFonts w:ascii="Arial" w:hAnsi="Arial" w:cs="Arial" w:eastAsia="Arial"/>
          <w:sz w:val="25"/>
          <w:szCs w:val="25"/>
          <w:color w:val="939393"/>
          <w:spacing w:val="48"/>
          <w:w w:val="70"/>
          <w:i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565656"/>
          <w:spacing w:val="0"/>
          <w:w w:val="78"/>
          <w:position w:val="1"/>
        </w:rPr>
        <w:t>"</w:t>
      </w:r>
      <w:r>
        <w:rPr>
          <w:rFonts w:ascii="Arial" w:hAnsi="Arial" w:cs="Arial" w:eastAsia="Arial"/>
          <w:sz w:val="25"/>
          <w:szCs w:val="25"/>
          <w:color w:val="565656"/>
          <w:spacing w:val="-39"/>
          <w:w w:val="78"/>
          <w:position w:val="1"/>
        </w:rPr>
        <w:t>'</w:t>
      </w:r>
      <w:r>
        <w:rPr>
          <w:rFonts w:ascii="Arial" w:hAnsi="Arial" w:cs="Arial" w:eastAsia="Arial"/>
          <w:sz w:val="25"/>
          <w:szCs w:val="25"/>
          <w:color w:val="BCBDBD"/>
          <w:spacing w:val="2"/>
          <w:w w:val="106"/>
          <w:position w:val="1"/>
        </w:rPr>
        <w:t>,</w: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65"/>
          <w:position w:val="1"/>
        </w:rPr>
        <w:t>0</w: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100"/>
          <w:position w:val="1"/>
        </w:rPr>
        <w:t>  </w:t>
      </w:r>
      <w:r>
        <w:rPr>
          <w:rFonts w:ascii="Arial" w:hAnsi="Arial" w:cs="Arial" w:eastAsia="Arial"/>
          <w:sz w:val="25"/>
          <w:szCs w:val="25"/>
          <w:color w:val="3B3B3B"/>
          <w:spacing w:val="-29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565656"/>
          <w:spacing w:val="0"/>
          <w:w w:val="100"/>
          <w:position w:val="1"/>
        </w:rPr>
        <w:t>·</w:t>
      </w:r>
      <w:r>
        <w:rPr>
          <w:rFonts w:ascii="Arial" w:hAnsi="Arial" w:cs="Arial" w:eastAsia="Arial"/>
          <w:sz w:val="25"/>
          <w:szCs w:val="25"/>
          <w:color w:val="565656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565656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696969"/>
          <w:spacing w:val="0"/>
          <w:w w:val="149"/>
          <w:position w:val="1"/>
        </w:rPr>
        <w:t>.er</w:t>
      </w:r>
      <w:r>
        <w:rPr>
          <w:rFonts w:ascii="Times New Roman" w:hAnsi="Times New Roman" w:cs="Times New Roman" w:eastAsia="Times New Roman"/>
          <w:sz w:val="29"/>
          <w:szCs w:val="29"/>
          <w:color w:val="696969"/>
          <w:spacing w:val="1"/>
          <w:w w:val="149"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696969"/>
          <w:spacing w:val="0"/>
          <w:w w:val="149"/>
          <w:position w:val="1"/>
        </w:rPr>
        <w:t>'-cıı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18" w:after="0" w:line="244" w:lineRule="exact"/>
        <w:ind w:left="3828" w:right="-20"/>
        <w:jc w:val="left"/>
        <w:tabs>
          <w:tab w:pos="526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AAAAAC"/>
          <w:spacing w:val="0"/>
          <w:w w:val="50"/>
          <w:b/>
          <w:bCs/>
          <w:position w:val="-6"/>
        </w:rPr>
        <w:t>t.:</w:t>
      </w:r>
      <w:r>
        <w:rPr>
          <w:rFonts w:ascii="Times New Roman" w:hAnsi="Times New Roman" w:cs="Times New Roman" w:eastAsia="Times New Roman"/>
          <w:sz w:val="15"/>
          <w:szCs w:val="15"/>
          <w:color w:val="AAAAAC"/>
          <w:spacing w:val="0"/>
          <w:w w:val="50"/>
          <w:b/>
          <w:bCs/>
          <w:position w:val="-6"/>
        </w:rPr>
        <w:t>    </w:t>
      </w:r>
      <w:r>
        <w:rPr>
          <w:rFonts w:ascii="Times New Roman" w:hAnsi="Times New Roman" w:cs="Times New Roman" w:eastAsia="Times New Roman"/>
          <w:sz w:val="15"/>
          <w:szCs w:val="15"/>
          <w:color w:val="AAAAAC"/>
          <w:spacing w:val="7"/>
          <w:w w:val="50"/>
          <w:b/>
          <w:bCs/>
          <w:position w:val="-6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96969"/>
          <w:spacing w:val="0"/>
          <w:w w:val="148"/>
          <w:b/>
          <w:bCs/>
          <w:i/>
          <w:position w:val="-6"/>
        </w:rPr>
        <w:t>c</w:t>
      </w:r>
      <w:r>
        <w:rPr>
          <w:rFonts w:ascii="Times New Roman" w:hAnsi="Times New Roman" w:cs="Times New Roman" w:eastAsia="Times New Roman"/>
          <w:sz w:val="27"/>
          <w:szCs w:val="27"/>
          <w:color w:val="696969"/>
          <w:spacing w:val="99"/>
          <w:w w:val="148"/>
          <w:b/>
          <w:bCs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BCBDBD"/>
          <w:spacing w:val="-20"/>
          <w:w w:val="65"/>
          <w:position w:val="-6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939393"/>
          <w:spacing w:val="0"/>
          <w:w w:val="96"/>
          <w:position w:val="-6"/>
        </w:rPr>
        <w:t>:,.</w:t>
      </w:r>
      <w:r>
        <w:rPr>
          <w:rFonts w:ascii="Times New Roman" w:hAnsi="Times New Roman" w:cs="Times New Roman" w:eastAsia="Times New Roman"/>
          <w:sz w:val="27"/>
          <w:szCs w:val="27"/>
          <w:color w:val="BCBDBD"/>
          <w:spacing w:val="7"/>
          <w:w w:val="81"/>
          <w:position w:val="-6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939393"/>
          <w:spacing w:val="0"/>
          <w:w w:val="20"/>
          <w:position w:val="-6"/>
        </w:rPr>
        <w:t>..</w:t>
      </w:r>
      <w:r>
        <w:rPr>
          <w:rFonts w:ascii="Times New Roman" w:hAnsi="Times New Roman" w:cs="Times New Roman" w:eastAsia="Times New Roman"/>
          <w:sz w:val="27"/>
          <w:szCs w:val="27"/>
          <w:color w:val="939393"/>
          <w:spacing w:val="-3"/>
          <w:w w:val="20"/>
          <w:position w:val="-6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797979"/>
          <w:spacing w:val="0"/>
          <w:w w:val="29"/>
          <w:position w:val="-6"/>
        </w:rPr>
        <w:t>...</w:t>
      </w:r>
      <w:r>
        <w:rPr>
          <w:rFonts w:ascii="Times New Roman" w:hAnsi="Times New Roman" w:cs="Times New Roman" w:eastAsia="Times New Roman"/>
          <w:sz w:val="27"/>
          <w:szCs w:val="27"/>
          <w:color w:val="797979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797979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7"/>
          <w:szCs w:val="27"/>
          <w:color w:val="AAAAAC"/>
          <w:spacing w:val="0"/>
          <w:w w:val="53"/>
          <w:position w:val="-6"/>
        </w:rPr>
        <w:t>.:•</w:t>
      </w:r>
      <w:r>
        <w:rPr>
          <w:rFonts w:ascii="Times New Roman" w:hAnsi="Times New Roman" w:cs="Times New Roman" w:eastAsia="Times New Roman"/>
          <w:sz w:val="27"/>
          <w:szCs w:val="27"/>
          <w:color w:val="AAAAAC"/>
          <w:spacing w:val="0"/>
          <w:w w:val="53"/>
          <w:position w:val="-6"/>
        </w:rPr>
        <w:t>'</w:t>
      </w:r>
      <w:r>
        <w:rPr>
          <w:rFonts w:ascii="Times New Roman" w:hAnsi="Times New Roman" w:cs="Times New Roman" w:eastAsia="Times New Roman"/>
          <w:sz w:val="27"/>
          <w:szCs w:val="27"/>
          <w:color w:val="AAAAAC"/>
          <w:spacing w:val="22"/>
          <w:w w:val="53"/>
          <w:position w:val="-6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939393"/>
          <w:spacing w:val="0"/>
          <w:w w:val="78"/>
          <w:position w:val="-6"/>
        </w:rPr>
        <w:t>,'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00" w:right="220"/>
          <w:cols w:num="2" w:equalWidth="0">
            <w:col w:w="3500" w:space="909"/>
            <w:col w:w="6991"/>
          </w:cols>
        </w:sectPr>
      </w:pPr>
      <w:rPr/>
    </w:p>
    <w:p>
      <w:pPr>
        <w:spacing w:before="0" w:after="0" w:line="254" w:lineRule="exact"/>
        <w:ind w:left="176" w:right="-90"/>
        <w:jc w:val="left"/>
        <w:tabs>
          <w:tab w:pos="2160" w:val="left"/>
          <w:tab w:pos="354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5"/>
          <w:position w:val="-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9"/>
        </w:rPr>
      </w:r>
      <w:r>
        <w:rPr>
          <w:rFonts w:ascii="Arial" w:hAnsi="Arial" w:cs="Arial" w:eastAsia="Arial"/>
          <w:sz w:val="25"/>
          <w:szCs w:val="25"/>
          <w:color w:val="696969"/>
          <w:spacing w:val="0"/>
          <w:w w:val="78"/>
          <w:b/>
          <w:bCs/>
          <w:position w:val="-4"/>
        </w:rPr>
        <w:t>Abd</w:t>
      </w:r>
      <w:r>
        <w:rPr>
          <w:rFonts w:ascii="Arial" w:hAnsi="Arial" w:cs="Arial" w:eastAsia="Arial"/>
          <w:sz w:val="25"/>
          <w:szCs w:val="25"/>
          <w:color w:val="696969"/>
          <w:spacing w:val="-34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565656"/>
          <w:spacing w:val="0"/>
          <w:w w:val="58"/>
          <w:b/>
          <w:bCs/>
          <w:position w:val="-4"/>
        </w:rPr>
        <w:t>m-raJl</w:t>
      </w:r>
      <w:r>
        <w:rPr>
          <w:rFonts w:ascii="Times New Roman" w:hAnsi="Times New Roman" w:cs="Times New Roman" w:eastAsia="Times New Roman"/>
          <w:sz w:val="30"/>
          <w:szCs w:val="30"/>
          <w:color w:val="565656"/>
          <w:spacing w:val="0"/>
          <w:w w:val="100"/>
          <w:b/>
          <w:bCs/>
          <w:position w:val="-4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565656"/>
          <w:spacing w:val="0"/>
          <w:w w:val="100"/>
          <w:b/>
          <w:bCs/>
          <w:position w:val="-4"/>
        </w:rPr>
      </w:r>
      <w:r>
        <w:rPr>
          <w:rFonts w:ascii="Arial" w:hAnsi="Arial" w:cs="Arial" w:eastAsia="Arial"/>
          <w:sz w:val="25"/>
          <w:szCs w:val="25"/>
          <w:color w:val="696969"/>
          <w:spacing w:val="0"/>
          <w:w w:val="78"/>
          <w:b/>
          <w:bCs/>
          <w:position w:val="-4"/>
        </w:rPr>
        <w:t>TOPÇU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BCBDBD"/>
          <w:w w:val="180"/>
          <w:i/>
          <w:position w:val="-2"/>
        </w:rPr>
        <w:t>.\</w:t>
      </w:r>
      <w:r>
        <w:rPr>
          <w:rFonts w:ascii="Arial" w:hAnsi="Arial" w:cs="Arial" w:eastAsia="Arial"/>
          <w:sz w:val="18"/>
          <w:szCs w:val="18"/>
          <w:color w:val="BCBDBD"/>
          <w:spacing w:val="-27"/>
          <w:w w:val="100"/>
          <w:i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68"/>
          <w:i/>
          <w:position w:val="-2"/>
        </w:rPr>
        <w:t>'"</w:t>
      </w:r>
      <w:r>
        <w:rPr>
          <w:rFonts w:ascii="Arial" w:hAnsi="Arial" w:cs="Arial" w:eastAsia="Arial"/>
          <w:sz w:val="18"/>
          <w:szCs w:val="18"/>
          <w:color w:val="565656"/>
          <w:spacing w:val="-4"/>
          <w:w w:val="68"/>
          <w:i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73"/>
          <w:i/>
          <w:position w:val="-2"/>
        </w:rPr>
        <w:t>IP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90" w:lineRule="exact"/>
        <w:ind w:left="57" w:right="-69"/>
        <w:jc w:val="left"/>
        <w:tabs>
          <w:tab w:pos="4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6"/>
          <w:szCs w:val="6"/>
          <w:color w:val="696969"/>
          <w:spacing w:val="-1"/>
          <w:w w:val="158"/>
          <w:i/>
          <w:position w:val="-5"/>
        </w:rPr>
        <w:t>•</w:t>
      </w:r>
      <w:r>
        <w:rPr>
          <w:rFonts w:ascii="Arial" w:hAnsi="Arial" w:cs="Arial" w:eastAsia="Arial"/>
          <w:sz w:val="6"/>
          <w:szCs w:val="6"/>
          <w:color w:val="939393"/>
          <w:spacing w:val="0"/>
          <w:w w:val="201"/>
          <w:i/>
          <w:position w:val="-5"/>
        </w:rPr>
        <w:t>1'.</w:t>
      </w:r>
      <w:r>
        <w:rPr>
          <w:rFonts w:ascii="Arial" w:hAnsi="Arial" w:cs="Arial" w:eastAsia="Arial"/>
          <w:sz w:val="6"/>
          <w:szCs w:val="6"/>
          <w:color w:val="939393"/>
          <w:spacing w:val="0"/>
          <w:w w:val="100"/>
          <w:i/>
          <w:position w:val="-5"/>
        </w:rPr>
        <w:tab/>
      </w:r>
      <w:r>
        <w:rPr>
          <w:rFonts w:ascii="Arial" w:hAnsi="Arial" w:cs="Arial" w:eastAsia="Arial"/>
          <w:sz w:val="6"/>
          <w:szCs w:val="6"/>
          <w:color w:val="939393"/>
          <w:spacing w:val="0"/>
          <w:w w:val="100"/>
          <w:i/>
          <w:position w:val="-5"/>
        </w:rPr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36"/>
          <w:b/>
          <w:bCs/>
          <w:i/>
          <w:position w:val="-5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right="-20"/>
        <w:jc w:val="left"/>
        <w:tabs>
          <w:tab w:pos="520" w:val="left"/>
          <w:tab w:pos="96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BCBDBD"/>
          <w:spacing w:val="-6"/>
          <w:w w:val="100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939393"/>
          <w:spacing w:val="0"/>
          <w:w w:val="100"/>
          <w:position w:val="-2"/>
        </w:rPr>
        <w:t>·'-·</w:t>
      </w:r>
      <w:r>
        <w:rPr>
          <w:rFonts w:ascii="Arial" w:hAnsi="Arial" w:cs="Arial" w:eastAsia="Arial"/>
          <w:sz w:val="18"/>
          <w:szCs w:val="18"/>
          <w:color w:val="939393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8"/>
          <w:szCs w:val="18"/>
          <w:color w:val="939393"/>
          <w:spacing w:val="0"/>
          <w:w w:val="100"/>
          <w:position w:val="-2"/>
        </w:rPr>
      </w:r>
      <w:r>
        <w:rPr>
          <w:rFonts w:ascii="Arial" w:hAnsi="Arial" w:cs="Arial" w:eastAsia="Arial"/>
          <w:sz w:val="14"/>
          <w:szCs w:val="14"/>
          <w:color w:val="797979"/>
          <w:spacing w:val="0"/>
          <w:w w:val="253"/>
          <w:position w:val="-2"/>
        </w:rPr>
        <w:t>,</w:t>
      </w:r>
      <w:r>
        <w:rPr>
          <w:rFonts w:ascii="Arial" w:hAnsi="Arial" w:cs="Arial" w:eastAsia="Arial"/>
          <w:sz w:val="14"/>
          <w:szCs w:val="14"/>
          <w:color w:val="797979"/>
          <w:spacing w:val="-17"/>
          <w:w w:val="100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BCBDBD"/>
          <w:spacing w:val="0"/>
          <w:w w:val="190"/>
          <w:position w:val="-2"/>
        </w:rPr>
        <w:t>ı</w:t>
      </w:r>
      <w:r>
        <w:rPr>
          <w:rFonts w:ascii="Arial" w:hAnsi="Arial" w:cs="Arial" w:eastAsia="Arial"/>
          <w:sz w:val="14"/>
          <w:szCs w:val="14"/>
          <w:color w:val="BCBDB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4"/>
          <w:szCs w:val="14"/>
          <w:color w:val="BCBDBD"/>
          <w:spacing w:val="0"/>
          <w:w w:val="100"/>
          <w:position w:val="-2"/>
        </w:rPr>
      </w:r>
      <w:r>
        <w:rPr>
          <w:rFonts w:ascii="Arial" w:hAnsi="Arial" w:cs="Arial" w:eastAsia="Arial"/>
          <w:sz w:val="14"/>
          <w:szCs w:val="14"/>
          <w:color w:val="AAAAAC"/>
          <w:spacing w:val="0"/>
          <w:w w:val="253"/>
          <w:position w:val="-2"/>
        </w:rPr>
        <w:t>,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90" w:lineRule="exact"/>
        <w:ind w:left="80" w:right="-20"/>
        <w:jc w:val="left"/>
        <w:tabs>
          <w:tab w:pos="38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9"/>
          <w:szCs w:val="19"/>
          <w:color w:val="3B3B3B"/>
          <w:spacing w:val="-6"/>
          <w:w w:val="119"/>
          <w:b/>
          <w:bCs/>
          <w:i/>
          <w:position w:val="-5"/>
        </w:rPr>
        <w:t>l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45"/>
          <w:b/>
          <w:bCs/>
          <w:i/>
          <w:position w:val="-5"/>
        </w:rPr>
        <w:t>·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100"/>
          <w:b/>
          <w:bCs/>
          <w:i/>
          <w:position w:val="-5"/>
        </w:rPr>
        <w:tab/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100"/>
          <w:b/>
          <w:bCs/>
          <w:i/>
          <w:position w:val="-5"/>
        </w:rPr>
      </w:r>
      <w:r>
        <w:rPr>
          <w:rFonts w:ascii="Arial" w:hAnsi="Arial" w:cs="Arial" w:eastAsia="Arial"/>
          <w:sz w:val="12"/>
          <w:szCs w:val="12"/>
          <w:color w:val="696969"/>
          <w:spacing w:val="0"/>
          <w:w w:val="135"/>
          <w:position w:val="-5"/>
        </w:rPr>
        <w:t>·j--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00" w:right="220"/>
          <w:cols w:num="3" w:equalWidth="0">
            <w:col w:w="4238" w:space="4041"/>
            <w:col w:w="520" w:space="116"/>
            <w:col w:w="2485"/>
          </w:cols>
        </w:sectPr>
      </w:pPr>
      <w:rPr/>
    </w:p>
    <w:p>
      <w:pPr>
        <w:spacing w:before="0" w:after="0" w:line="144" w:lineRule="exact"/>
        <w:ind w:left="143" w:right="-85"/>
        <w:jc w:val="left"/>
        <w:tabs>
          <w:tab w:pos="212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193.8927pt;margin-top:4.150497pt;width:.1pt;height:17.500489pt;mso-position-horizontal-relative:page;mso-position-vertical-relative:paragraph;z-index:-17172" coordorigin="3878,83" coordsize="2,350">
            <v:shape style="position:absolute;left:3878;top:83;width:2;height:350" coordorigin="3878,83" coordsize="0,350" path="m3878,433l3878,83e" filled="f" stroked="t" strokeweight="2.39437pt" strokecolor="#E1E2E2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6"/>
          <w:szCs w:val="26"/>
          <w:color w:val="2B2B2B"/>
          <w:spacing w:val="0"/>
          <w:w w:val="100"/>
          <w:position w:val="-15"/>
        </w:rPr>
        <w:t>ı</w:t>
      </w:r>
      <w:r>
        <w:rPr>
          <w:rFonts w:ascii="Arial" w:hAnsi="Arial" w:cs="Arial" w:eastAsia="Arial"/>
          <w:sz w:val="26"/>
          <w:szCs w:val="26"/>
          <w:color w:val="2B2B2B"/>
          <w:spacing w:val="-71"/>
          <w:w w:val="100"/>
          <w:position w:val="-15"/>
        </w:rPr>
        <w:t> </w:t>
      </w:r>
      <w:r>
        <w:rPr>
          <w:rFonts w:ascii="Arial" w:hAnsi="Arial" w:cs="Arial" w:eastAsia="Arial"/>
          <w:sz w:val="26"/>
          <w:szCs w:val="26"/>
          <w:color w:val="2B2B2B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26"/>
          <w:szCs w:val="26"/>
          <w:color w:val="2B2B2B"/>
          <w:spacing w:val="0"/>
          <w:w w:val="100"/>
          <w:position w:val="-15"/>
        </w:rPr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100"/>
          <w:position w:val="-8"/>
        </w:rPr>
        <w:t>l</w:t>
      </w:r>
      <w:r>
        <w:rPr>
          <w:rFonts w:ascii="Arial" w:hAnsi="Arial" w:cs="Arial" w:eastAsia="Arial"/>
          <w:sz w:val="22"/>
          <w:szCs w:val="22"/>
          <w:color w:val="3B3B3B"/>
          <w:spacing w:val="-2"/>
          <w:w w:val="100"/>
          <w:position w:val="-8"/>
        </w:rPr>
        <w:t> </w:t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100"/>
          <w:position w:val="-8"/>
        </w:rPr>
        <w:t>aiye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513" w:right="-20"/>
        <w:jc w:val="left"/>
        <w:tabs>
          <w:tab w:pos="900" w:val="left"/>
          <w:tab w:pos="532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3B3B3B"/>
          <w:w w:val="127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3B3B3B"/>
          <w:spacing w:val="-34"/>
          <w:w w:val="100"/>
          <w:position w:val="-4"/>
        </w:rPr>
        <w:t> </w:t>
      </w:r>
      <w:r>
        <w:rPr>
          <w:rFonts w:ascii="Arial" w:hAnsi="Arial" w:cs="Arial" w:eastAsia="Arial"/>
          <w:sz w:val="22"/>
          <w:szCs w:val="22"/>
          <w:color w:val="696969"/>
          <w:spacing w:val="0"/>
          <w:w w:val="80"/>
          <w:position w:val="-4"/>
        </w:rPr>
        <w:t>,</w:t>
      </w:r>
      <w:r>
        <w:rPr>
          <w:rFonts w:ascii="Arial" w:hAnsi="Arial" w:cs="Arial" w:eastAsia="Arial"/>
          <w:sz w:val="22"/>
          <w:szCs w:val="22"/>
          <w:color w:val="696969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2"/>
          <w:szCs w:val="22"/>
          <w:color w:val="696969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ğdoş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ROL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</w:r>
      <w:r>
        <w:rPr>
          <w:rFonts w:ascii="Arial" w:hAnsi="Arial" w:cs="Arial" w:eastAsia="Arial"/>
          <w:sz w:val="8"/>
          <w:szCs w:val="8"/>
          <w:color w:val="939393"/>
          <w:spacing w:val="0"/>
          <w:w w:val="100"/>
          <w:position w:val="-5"/>
        </w:rPr>
        <w:t>•·</w:t>
      </w:r>
      <w:r>
        <w:rPr>
          <w:rFonts w:ascii="Arial" w:hAnsi="Arial" w:cs="Arial" w:eastAsia="Arial"/>
          <w:sz w:val="8"/>
          <w:szCs w:val="8"/>
          <w:color w:val="939393"/>
          <w:spacing w:val="0"/>
          <w:w w:val="100"/>
          <w:position w:val="-5"/>
        </w:rPr>
        <w:t>   </w:t>
      </w:r>
      <w:r>
        <w:rPr>
          <w:rFonts w:ascii="Arial" w:hAnsi="Arial" w:cs="Arial" w:eastAsia="Arial"/>
          <w:sz w:val="8"/>
          <w:szCs w:val="8"/>
          <w:color w:val="939393"/>
          <w:spacing w:val="1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797979"/>
          <w:spacing w:val="-17"/>
          <w:w w:val="87"/>
          <w:position w:val="-4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939393"/>
          <w:spacing w:val="0"/>
          <w:w w:val="26"/>
          <w:position w:val="-4"/>
        </w:rPr>
        <w:t>....</w:t>
      </w:r>
      <w:r>
        <w:rPr>
          <w:rFonts w:ascii="Times New Roman" w:hAnsi="Times New Roman" w:cs="Times New Roman" w:eastAsia="Times New Roman"/>
          <w:sz w:val="25"/>
          <w:szCs w:val="25"/>
          <w:color w:val="939393"/>
          <w:spacing w:val="-3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BCBDBD"/>
          <w:spacing w:val="0"/>
          <w:w w:val="163"/>
          <w:position w:val="-4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BCBDBD"/>
          <w:spacing w:val="-16"/>
          <w:w w:val="163"/>
          <w:position w:val="-4"/>
        </w:rPr>
        <w:t>.</w:t>
      </w:r>
      <w:r>
        <w:rPr>
          <w:rFonts w:ascii="Arial" w:hAnsi="Arial" w:cs="Arial" w:eastAsia="Arial"/>
          <w:sz w:val="19"/>
          <w:szCs w:val="19"/>
          <w:color w:val="939393"/>
          <w:spacing w:val="0"/>
          <w:w w:val="233"/>
          <w:position w:val="-4"/>
        </w:rPr>
        <w:t>,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8" w:lineRule="atLeast"/>
        <w:ind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AAAAAC"/>
          <w:spacing w:val="0"/>
          <w:w w:val="53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AAAAA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AAAAAC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00" w:right="220"/>
          <w:cols w:num="2" w:equalWidth="0">
            <w:col w:w="2643" w:space="942"/>
            <w:col w:w="7815"/>
          </w:cols>
        </w:sectPr>
      </w:pPr>
      <w:rPr/>
    </w:p>
    <w:p>
      <w:pPr>
        <w:spacing w:before="0" w:after="0" w:line="4" w:lineRule="atLeast"/>
        <w:ind w:right="-20"/>
        <w:jc w:val="right"/>
        <w:tabs>
          <w:tab w:pos="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0.365824pt;margin-top:29.3587pt;width:560.118998pt;height:791.27962pt;mso-position-horizontal-relative:page;mso-position-vertical-relative:page;z-index:-17175" coordorigin="407,587" coordsize="11202,15826">
            <v:group style="position:absolute;left:424;top:611;width:6654;height:2" coordorigin="424,611" coordsize="6654,2">
              <v:shape style="position:absolute;left:424;top:611;width:6654;height:2" coordorigin="424,611" coordsize="6654,0" path="m424,611l7077,611e" filled="f" stroked="t" strokeweight=".941772pt" strokecolor="#606060">
                <v:path arrowok="t"/>
              </v:shape>
            </v:group>
            <v:group style="position:absolute;left:1935;top:623;width:9597;height:2" coordorigin="1935,623" coordsize="9597,2">
              <v:shape style="position:absolute;left:1935;top:623;width:9597;height:2" coordorigin="1935,623" coordsize="9597,0" path="m1935,623l11532,623e" filled="f" stroked="t" strokeweight=".706329pt" strokecolor="#646464">
                <v:path arrowok="t"/>
              </v:shape>
            </v:group>
            <v:group style="position:absolute;left:8900;top:618;width:2;height:528" coordorigin="8900,618" coordsize="2,528">
              <v:shape style="position:absolute;left:8900;top:618;width:2;height:528" coordorigin="8900,618" coordsize="0,528" path="m8900,1146l8900,618e" filled="f" stroked="t" strokeweight=".706329pt" strokecolor="#646464">
                <v:path arrowok="t"/>
              </v:shape>
            </v:group>
            <v:group style="position:absolute;left:9243;top:630;width:2289;height:2" coordorigin="9243,630" coordsize="2289,2">
              <v:shape style="position:absolute;left:9243;top:630;width:2289;height:2" coordorigin="9243,630" coordsize="2289,0" path="m9243,630l11532,630e" filled="f" stroked="t" strokeweight=".470886pt" strokecolor="#676767">
                <v:path arrowok="t"/>
              </v:shape>
            </v:group>
            <v:group style="position:absolute;left:10797;top:630;width:782;height:2" coordorigin="10797,630" coordsize="782,2">
              <v:shape style="position:absolute;left:10797;top:630;width:782;height:2" coordorigin="10797,630" coordsize="782,0" path="m10797,630l11579,630e" filled="f" stroked="t" strokeweight=".470886pt" strokecolor="#7C7C7C">
                <v:path arrowok="t"/>
              </v:shape>
            </v:group>
            <v:group style="position:absolute;left:11579;top:623;width:2;height:15783" coordorigin="11579,623" coordsize="2,15783">
              <v:shape style="position:absolute;left:11579;top:623;width:2;height:15783" coordorigin="11579,623" coordsize="0,15783" path="m11579,16406l11579,623e" filled="f" stroked="t" strokeweight=".706329pt" strokecolor="#7C7C7C">
                <v:path arrowok="t"/>
              </v:shape>
            </v:group>
            <v:group style="position:absolute;left:8900;top:1089;width:2;height:304" coordorigin="8900,1089" coordsize="2,304">
              <v:shape style="position:absolute;left:8900;top:1089;width:2;height:304" coordorigin="8900,1089" coordsize="0,304" path="m8900,1393l8900,1089e" filled="f" stroked="t" strokeweight=".470886pt" strokecolor="#444444">
                <v:path arrowok="t"/>
              </v:shape>
            </v:group>
            <v:group style="position:absolute;left:11574;top:623;width:2;height:1512" coordorigin="11574,623" coordsize="2,1512">
              <v:shape style="position:absolute;left:11574;top:623;width:2;height:1512" coordorigin="11574,623" coordsize="0,1512" path="m11574,2135l11574,623e" filled="f" stroked="t" strokeweight=".470886pt" strokecolor="#747474">
                <v:path arrowok="t"/>
              </v:shape>
            </v:group>
            <v:group style="position:absolute;left:1982;top:608;width:2;height:1502" coordorigin="1982,608" coordsize="2,1502">
              <v:shape style="position:absolute;left:1982;top:608;width:2;height:1502" coordorigin="1982,608" coordsize="0,1502" path="m1982,2111l1982,608e" filled="f" stroked="t" strokeweight=".706329pt" strokecolor="#6B6B6B">
                <v:path arrowok="t"/>
              </v:shape>
            </v:group>
            <v:group style="position:absolute;left:8897;top:1336;width:2;height:518" coordorigin="8897,1336" coordsize="2,518">
              <v:shape style="position:absolute;left:8897;top:1336;width:2;height:518" coordorigin="8897,1336" coordsize="0,518" path="m8897,1854l8897,1336e" filled="f" stroked="t" strokeweight=".941772pt" strokecolor="#646464">
                <v:path arrowok="t"/>
              </v:shape>
            </v:group>
            <v:group style="position:absolute;left:8897;top:1797;width:2;height:323" coordorigin="8897,1797" coordsize="2,323">
              <v:shape style="position:absolute;left:8897;top:1797;width:2;height:323" coordorigin="8897,1797" coordsize="0,323" path="m8897,2120l8897,1797e" filled="f" stroked="t" strokeweight=".470886pt" strokecolor="#4B4B4B">
                <v:path arrowok="t"/>
              </v:shape>
            </v:group>
            <v:group style="position:absolute;left:419;top:2344;width:7063;height:2" coordorigin="419,2344" coordsize="7063,2">
              <v:shape style="position:absolute;left:419;top:2344;width:7063;height:2" coordorigin="419,2344" coordsize="7063,0" path="m419,2344l7482,2344e" filled="f" stroked="t" strokeweight=".706329pt" strokecolor="#606060">
                <v:path arrowok="t"/>
              </v:shape>
            </v:group>
            <v:group style="position:absolute;left:7426;top:2356;width:4158;height:2" coordorigin="7426,2356" coordsize="4158,2">
              <v:shape style="position:absolute;left:7426;top:2356;width:4158;height:2" coordorigin="7426,2356" coordsize="4158,0" path="m7426,2356l11584,2356e" filled="f" stroked="t" strokeweight=".706329pt" strokecolor="#676767">
                <v:path arrowok="t"/>
              </v:shape>
            </v:group>
            <v:group style="position:absolute;left:6680;top:3294;width:2;height:770" coordorigin="6680,3294" coordsize="2,770">
              <v:shape style="position:absolute;left:6680;top:3294;width:2;height:770" coordorigin="6680,3294" coordsize="0,770" path="m6680,4065l6680,3294e" filled="f" stroked="t" strokeweight=".706329pt" strokecolor="#575757">
                <v:path arrowok="t"/>
              </v:shape>
            </v:group>
            <v:group style="position:absolute;left:6663;top:3737;width:1479;height:2" coordorigin="6663,3737" coordsize="1479,2">
              <v:shape style="position:absolute;left:6663;top:3737;width:1479;height:2" coordorigin="6663,3737" coordsize="1479,0" path="m6663,3737l8142,3737e" filled="f" stroked="t" strokeweight=".235443pt" strokecolor="#545454">
                <v:path arrowok="t"/>
              </v:shape>
            </v:group>
            <v:group style="position:absolute;left:8142;top:3737;width:2684;height:2" coordorigin="8142,3737" coordsize="2684,2">
              <v:shape style="position:absolute;left:8142;top:3737;width:2684;height:2" coordorigin="8142,3737" coordsize="2684,0" path="m8142,3737l10826,3737e" filled="f" stroked="t" strokeweight=".235443pt" strokecolor="#000000">
                <v:path arrowok="t"/>
              </v:shape>
            </v:group>
            <v:group style="position:absolute;left:10826;top:3737;width:749;height:2" coordorigin="10826,3737" coordsize="749,2">
              <v:shape style="position:absolute;left:10826;top:3737;width:749;height:2" coordorigin="10826,3737" coordsize="749,0" path="m10826,3737l11574,3737e" filled="f" stroked="t" strokeweight=".235443pt" strokecolor="#939393">
                <v:path arrowok="t"/>
              </v:shape>
            </v:group>
            <v:group style="position:absolute;left:424;top:4050;width:6282;height:2" coordorigin="424,4050" coordsize="6282,2">
              <v:shape style="position:absolute;left:424;top:4050;width:6282;height:2" coordorigin="424,4050" coordsize="6282,0" path="m424,4050l6705,4050e" filled="f" stroked="t" strokeweight=".941772pt" strokecolor="#5B5B5B">
                <v:path arrowok="t"/>
              </v:shape>
            </v:group>
            <v:group style="position:absolute;left:518;top:4046;width:782;height:2" coordorigin="518,4046" coordsize="782,2">
              <v:shape style="position:absolute;left:518;top:4046;width:782;height:2" coordorigin="518,4046" coordsize="782,0" path="m518,4046l1300,4046e" filled="f" stroked="t" strokeweight=".706329pt" strokecolor="#747474">
                <v:path arrowok="t"/>
              </v:shape>
            </v:group>
            <v:group style="position:absolute;left:2877;top:4053;width:593;height:2" coordorigin="2877,4053" coordsize="593,2">
              <v:shape style="position:absolute;left:2877;top:4053;width:593;height:2" coordorigin="2877,4053" coordsize="593,0" path="m2877,4053l3470,4053e" filled="f" stroked="t" strokeweight=".706329pt" strokecolor="#646464">
                <v:path arrowok="t"/>
              </v:shape>
            </v:group>
            <v:group style="position:absolute;left:3437;top:3299;width:2;height:238" coordorigin="3437,3299" coordsize="2,238">
              <v:shape style="position:absolute;left:3437;top:3299;width:2;height:238" coordorigin="3437,3299" coordsize="0,238" path="m3437,3537l3437,3299e" filled="f" stroked="t" strokeweight=".235443pt" strokecolor="#575757">
                <v:path arrowok="t"/>
              </v:shape>
            </v:group>
            <v:group style="position:absolute;left:3437;top:3537;width:2;height:200" coordorigin="3437,3537" coordsize="2,200">
              <v:shape style="position:absolute;left:3437;top:3537;width:2;height:200" coordorigin="3437,3537" coordsize="0,200" path="m3437,3737l3437,3537e" filled="f" stroked="t" strokeweight=".235443pt" strokecolor="#000000">
                <v:path arrowok="t"/>
              </v:shape>
            </v:group>
            <v:group style="position:absolute;left:3437;top:3737;width:2;height:314" coordorigin="3437,3737" coordsize="2,314">
              <v:shape style="position:absolute;left:3437;top:3737;width:2;height:314" coordorigin="3437,3737" coordsize="0,314" path="m3437,4050l3437,3737e" filled="f" stroked="t" strokeweight=".235443pt" strokecolor="#444444">
                <v:path arrowok="t"/>
              </v:shape>
            </v:group>
            <v:group style="position:absolute;left:6635;top:4060;width:4949;height:2" coordorigin="6635,4060" coordsize="4949,2">
              <v:shape style="position:absolute;left:6635;top:4060;width:4949;height:2" coordorigin="6635,4060" coordsize="4949,0" path="m6635,4060l11584,4060e" filled="f" stroked="t" strokeweight=".706329pt" strokecolor="#6B6B6B">
                <v:path arrowok="t"/>
              </v:shape>
            </v:group>
            <v:group style="position:absolute;left:419;top:4326;width:7077;height:2" coordorigin="419,4326" coordsize="7077,2">
              <v:shape style="position:absolute;left:419;top:4326;width:7077;height:2" coordorigin="419,4326" coordsize="7077,0" path="m419,4326l7497,4326e" filled="f" stroked="t" strokeweight=".706329pt" strokecolor="#646464">
                <v:path arrowok="t"/>
              </v:shape>
            </v:group>
            <v:group style="position:absolute;left:1980;top:4041;width:2;height:3242" coordorigin="1980,4041" coordsize="2,3242">
              <v:shape style="position:absolute;left:1980;top:4041;width:2;height:3242" coordorigin="1980,4041" coordsize="0,3242" path="m1980,7283l1980,4041e" filled="f" stroked="t" strokeweight=".706329pt" strokecolor="#5B5B5B">
                <v:path arrowok="t"/>
              </v:shape>
            </v:group>
            <v:group style="position:absolute;left:5637;top:4336;width:5947;height:2" coordorigin="5637,4336" coordsize="5947,2">
              <v:shape style="position:absolute;left:5637;top:4336;width:5947;height:2" coordorigin="5637,4336" coordsize="5947,0" path="m5637,4336l11584,4336e" filled="f" stroked="t" strokeweight=".706329pt" strokecolor="#6B6B6B">
                <v:path arrowok="t"/>
              </v:shape>
            </v:group>
            <v:group style="position:absolute;left:1973;top:4568;width:9611;height:2" coordorigin="1973,4568" coordsize="9611,2">
              <v:shape style="position:absolute;left:1973;top:4568;width:9611;height:2" coordorigin="1973,4568" coordsize="9611,0" path="m1973,4568l11584,4568e" filled="f" stroked="t" strokeweight=".706329pt" strokecolor="#606060">
                <v:path arrowok="t"/>
              </v:shape>
            </v:group>
            <v:group style="position:absolute;left:4589;top:4559;width:2;height:280" coordorigin="4589,4559" coordsize="2,280">
              <v:shape style="position:absolute;left:4589;top:4559;width:2;height:280" coordorigin="4589,4559" coordsize="0,280" path="m4589,4839l4589,4559e" filled="f" stroked="t" strokeweight=".941772pt" strokecolor="#575757">
                <v:path arrowok="t"/>
              </v:shape>
            </v:group>
            <v:group style="position:absolute;left:7454;top:4549;width:2;height:261" coordorigin="7454,4549" coordsize="2,261">
              <v:shape style="position:absolute;left:7454;top:4549;width:2;height:261" coordorigin="7454,4549" coordsize="0,261" path="m7454,4811l7454,4549e" filled="f" stroked="t" strokeweight=".235443pt" strokecolor="#707070">
                <v:path arrowok="t"/>
              </v:shape>
            </v:group>
            <v:group style="position:absolute;left:4586;top:5056;width:6611;height:2" coordorigin="4586,5056" coordsize="6611,2">
              <v:shape style="position:absolute;left:4586;top:5056;width:6611;height:2" coordorigin="4586,5056" coordsize="6611,0" path="m4586,5056l11198,5056e" filled="f" stroked="t" strokeweight=".706329pt" strokecolor="#646464">
                <v:path arrowok="t"/>
              </v:shape>
            </v:group>
            <v:group style="position:absolute;left:4591;top:4782;width:2;height:290" coordorigin="4591,4782" coordsize="2,290">
              <v:shape style="position:absolute;left:4591;top:4782;width:2;height:290" coordorigin="4591,4782" coordsize="0,290" path="m4591,5072l4591,4782e" filled="f" stroked="t" strokeweight=".470886pt" strokecolor="#3B3B3B">
                <v:path arrowok="t"/>
              </v:shape>
            </v:group>
            <v:group style="position:absolute;left:7454;top:4811;width:2;height:242" coordorigin="7454,4811" coordsize="2,242">
              <v:shape style="position:absolute;left:7454;top:4811;width:2;height:242" coordorigin="7454,4811" coordsize="0,242" path="m7454,5053l7454,4811e" filled="f" stroked="t" strokeweight=".235443pt" strokecolor="#3B3B3B">
                <v:path arrowok="t"/>
              </v:shape>
            </v:group>
            <v:group style="position:absolute;left:10623;top:5056;width:961;height:2" coordorigin="10623,5056" coordsize="961,2">
              <v:shape style="position:absolute;left:10623;top:5056;width:961;height:2" coordorigin="10623,5056" coordsize="961,0" path="m10623,5056l11584,5056e" filled="f" stroked="t" strokeweight=".706329pt" strokecolor="#777777">
                <v:path arrowok="t"/>
              </v:shape>
            </v:group>
            <v:group style="position:absolute;left:4591;top:5015;width:2;height:532" coordorigin="4591,5015" coordsize="2,532">
              <v:shape style="position:absolute;left:4591;top:5015;width:2;height:532" coordorigin="4591,5015" coordsize="0,532" path="m4591,5548l4591,5015e" filled="f" stroked="t" strokeweight=".706329pt" strokecolor="#5B5B5B">
                <v:path arrowok="t"/>
              </v:shape>
            </v:group>
            <v:group style="position:absolute;left:4582;top:5296;width:7002;height:2" coordorigin="4582,5296" coordsize="7002,2">
              <v:shape style="position:absolute;left:4582;top:5296;width:7002;height:2" coordorigin="4582,5296" coordsize="7002,0" path="m4582,5296l11584,5296e" filled="f" stroked="t" strokeweight=".706329pt" strokecolor="#676767">
                <v:path arrowok="t"/>
              </v:shape>
            </v:group>
            <v:group style="position:absolute;left:4586;top:5531;width:2110;height:2" coordorigin="4586,5531" coordsize="2110,2">
              <v:shape style="position:absolute;left:4586;top:5531;width:2110;height:2" coordorigin="4586,5531" coordsize="2110,0" path="m4586,5531l6696,5531e" filled="f" stroked="t" strokeweight=".706329pt" strokecolor="#606060">
                <v:path arrowok="t"/>
              </v:shape>
            </v:group>
            <v:group style="position:absolute;left:6639;top:5534;width:377;height:2" coordorigin="6639,5534" coordsize="377,2">
              <v:shape style="position:absolute;left:6639;top:5534;width:377;height:2" coordorigin="6639,5534" coordsize="377,0" path="m6639,5534l7016,5534e" filled="f" stroked="t" strokeweight=".941772pt" strokecolor="#808080">
                <v:path arrowok="t"/>
              </v:shape>
            </v:group>
            <v:group style="position:absolute;left:6866;top:5534;width:3988;height:2" coordorigin="6866,5534" coordsize="3988,2">
              <v:shape style="position:absolute;left:6866;top:5534;width:3988;height:2" coordorigin="6866,5534" coordsize="3988,0" path="m6866,5534l10854,5534e" filled="f" stroked="t" strokeweight=".706329pt" strokecolor="#676767">
                <v:path arrowok="t"/>
              </v:shape>
            </v:group>
            <v:group style="position:absolute;left:10774;top:5534;width:815;height:2" coordorigin="10774,5534" coordsize="815,2">
              <v:shape style="position:absolute;left:10774;top:5534;width:815;height:2" coordorigin="10774,5534" coordsize="815,0" path="m10774,5534l11589,5534e" filled="f" stroked="t" strokeweight=".706329pt" strokecolor="#7C7C7C">
                <v:path arrowok="t"/>
              </v:shape>
            </v:group>
            <v:group style="position:absolute;left:1973;top:5769;width:9611;height:2" coordorigin="1973,5769" coordsize="9611,2">
              <v:shape style="position:absolute;left:1973;top:5769;width:9611;height:2" coordorigin="1973,5769" coordsize="9611,0" path="m1973,5769l11584,5769e" filled="f" stroked="t" strokeweight=".706329pt" strokecolor="#676767">
                <v:path arrowok="t"/>
              </v:shape>
            </v:group>
            <v:group style="position:absolute;left:4591;top:5491;width:2;height:323" coordorigin="4591,5491" coordsize="2,323">
              <v:shape style="position:absolute;left:4591;top:5491;width:2;height:323" coordorigin="4591,5491" coordsize="0,323" path="m4591,5814l4591,5491e" filled="f" stroked="t" strokeweight=".470886pt" strokecolor="#444444">
                <v:path arrowok="t"/>
              </v:shape>
            </v:group>
            <v:group style="position:absolute;left:419;top:5999;width:80;height:2" coordorigin="419,5999" coordsize="80,2">
              <v:shape style="position:absolute;left:419;top:5999;width:80;height:2" coordorigin="419,5999" coordsize="80,0" path="m419,5999l499,5999e" filled="f" stroked="t" strokeweight=".470886pt" strokecolor="#646464">
                <v:path arrowok="t"/>
              </v:shape>
            </v:group>
            <v:group style="position:absolute;left:443;top:6004;width:4177;height:2" coordorigin="443,6004" coordsize="4177,2">
              <v:shape style="position:absolute;left:443;top:6004;width:4177;height:2" coordorigin="443,6004" coordsize="4177,0" path="m443,6004l4619,6004e" filled="f" stroked="t" strokeweight=".706329pt" strokecolor="#707070">
                <v:path arrowok="t"/>
              </v:shape>
            </v:group>
            <v:group style="position:absolute;left:1978;top:5747;width:2;height:708" coordorigin="1978,5747" coordsize="2,708">
              <v:shape style="position:absolute;left:1978;top:5747;width:2;height:708" coordorigin="1978,5747" coordsize="0,708" path="m1978,6456l1978,5747e" filled="f" stroked="t" strokeweight=".470886pt" strokecolor="#5B5B5B">
                <v:path arrowok="t"/>
              </v:shape>
            </v:group>
            <v:group style="position:absolute;left:4591;top:5743;width:2;height:566" coordorigin="4591,5743" coordsize="2,566">
              <v:shape style="position:absolute;left:4591;top:5743;width:2;height:566" coordorigin="4591,5743" coordsize="0,566" path="m4591,6308l4591,5743e" filled="f" stroked="t" strokeweight=".941772pt" strokecolor="#646464">
                <v:path arrowok="t"/>
              </v:shape>
            </v:group>
            <v:group style="position:absolute;left:4549;top:6009;width:2147;height:2" coordorigin="4549,6009" coordsize="2147,2">
              <v:shape style="position:absolute;left:4549;top:6009;width:2147;height:2" coordorigin="4549,6009" coordsize="2147,0" path="m4549,6009l6696,6009e" filled="f" stroked="t" strokeweight=".470886pt" strokecolor="#646464">
                <v:path arrowok="t"/>
              </v:shape>
            </v:group>
            <v:group style="position:absolute;left:6639;top:6011;width:4944;height:2" coordorigin="6639,6011" coordsize="4944,2">
              <v:shape style="position:absolute;left:6639;top:6011;width:4944;height:2" coordorigin="6639,6011" coordsize="4944,0" path="m6639,6011l11584,6011e" filled="f" stroked="t" strokeweight=".706329pt" strokecolor="#707070">
                <v:path arrowok="t"/>
              </v:shape>
            </v:group>
            <v:group style="position:absolute;left:429;top:594;width:2;height:15807" coordorigin="429,594" coordsize="2,15807">
              <v:shape style="position:absolute;left:429;top:594;width:2;height:15807" coordorigin="429,594" coordsize="0,15807" path="m429,16401l429,594e" filled="f" stroked="t" strokeweight=".706329pt" strokecolor="#5B5B5B">
                <v:path arrowok="t"/>
              </v:shape>
            </v:group>
            <v:group style="position:absolute;left:7454;top:5990;width:2;height:490" coordorigin="7454,5990" coordsize="2,490">
              <v:shape style="position:absolute;left:7454;top:5990;width:2;height:490" coordorigin="7454,5990" coordsize="0,490" path="m7454,6480l7454,5990e" filled="f" stroked="t" strokeweight=".235443pt" strokecolor="#575757">
                <v:path arrowok="t"/>
              </v:shape>
            </v:group>
            <v:group style="position:absolute;left:1973;top:6477;width:2604;height:2" coordorigin="1973,6477" coordsize="2604,2">
              <v:shape style="position:absolute;left:1973;top:6477;width:2604;height:2" coordorigin="1973,6477" coordsize="2604,0" path="m1973,6477l4577,6477e" filled="f" stroked="t" strokeweight=".706329pt" strokecolor="#707474">
                <v:path arrowok="t"/>
              </v:shape>
            </v:group>
            <v:group style="position:absolute;left:4191;top:6480;width:429;height:2" coordorigin="4191,6480" coordsize="429,2">
              <v:shape style="position:absolute;left:4191;top:6480;width:429;height:2" coordorigin="4191,6480" coordsize="429,0" path="m4191,6480l4619,6480e" filled="f" stroked="t" strokeweight=".706329pt" strokecolor="#979C9C">
                <v:path arrowok="t"/>
              </v:shape>
            </v:group>
            <v:group style="position:absolute;left:4591;top:6251;width:2;height:257" coordorigin="4591,6251" coordsize="2,257">
              <v:shape style="position:absolute;left:4591;top:6251;width:2;height:257" coordorigin="4591,6251" coordsize="0,257" path="m4591,6508l4591,6251e" filled="f" stroked="t" strokeweight=".470886pt" strokecolor="#444444">
                <v:path arrowok="t"/>
              </v:shape>
            </v:group>
            <v:group style="position:absolute;left:4356;top:6477;width:1168;height:2" coordorigin="4356,6477" coordsize="1168,2">
              <v:shape style="position:absolute;left:4356;top:6477;width:1168;height:2" coordorigin="4356,6477" coordsize="1168,0" path="m4356,6477l5523,6477e" filled="f" stroked="t" strokeweight=".706329pt" strokecolor="#838383">
                <v:path arrowok="t"/>
              </v:shape>
            </v:group>
            <v:group style="position:absolute;left:4836;top:6482;width:6748;height:2" coordorigin="4836,6482" coordsize="6748,2">
              <v:shape style="position:absolute;left:4836;top:6482;width:6748;height:2" coordorigin="4836,6482" coordsize="6748,0" path="m4836,6482l11584,6482e" filled="f" stroked="t" strokeweight=".706329pt" strokecolor="#6B6B6B">
                <v:path arrowok="t"/>
              </v:shape>
            </v:group>
            <v:group style="position:absolute;left:8857;top:6482;width:443;height:2" coordorigin="8857,6482" coordsize="443,2">
              <v:shape style="position:absolute;left:8857;top:6482;width:443;height:2" coordorigin="8857,6482" coordsize="443,0" path="m8857,6482l9300,6482e" filled="f" stroked="t" strokeweight=".470886pt" strokecolor="#4B4B4B">
                <v:path arrowok="t"/>
              </v:shape>
            </v:group>
            <v:group style="position:absolute;left:1978;top:6442;width:2;height:342" coordorigin="1978,6442" coordsize="2,342">
              <v:shape style="position:absolute;left:1978;top:6442;width:2;height:342" coordorigin="1978,6442" coordsize="0,342" path="m1978,6784l1978,6442e" filled="f" stroked="t" strokeweight=".470886pt" strokecolor="#444444">
                <v:path arrowok="t"/>
              </v:shape>
            </v:group>
            <v:group style="position:absolute;left:1973;top:6767;width:9611;height:2" coordorigin="1973,6767" coordsize="9611,2">
              <v:shape style="position:absolute;left:1973;top:6767;width:9611;height:2" coordorigin="1973,6767" coordsize="9611,0" path="m1973,6767l11584,6767e" filled="f" stroked="t" strokeweight=".706329pt" strokecolor="#676767">
                <v:path arrowok="t"/>
              </v:shape>
            </v:group>
            <v:group style="position:absolute;left:4591;top:6437;width:2;height:338" coordorigin="4591,6437" coordsize="2,338">
              <v:shape style="position:absolute;left:4591;top:6437;width:2;height:338" coordorigin="4591,6437" coordsize="0,338" path="m4591,6774l4591,6437e" filled="f" stroked="t" strokeweight=".941772pt" strokecolor="#5B5B5B">
                <v:path arrowok="t"/>
              </v:shape>
            </v:group>
            <v:group style="position:absolute;left:7454;top:6465;width:2;height:299" coordorigin="7454,6465" coordsize="2,299">
              <v:shape style="position:absolute;left:7454;top:6465;width:2;height:299" coordorigin="7454,6465" coordsize="0,299" path="m7454,6765l7454,6465e" filled="f" stroked="t" strokeweight=".235443pt" strokecolor="#747474">
                <v:path arrowok="t"/>
              </v:shape>
            </v:group>
            <v:group style="position:absolute;left:414;top:6998;width:10035;height:2" coordorigin="414,6998" coordsize="10035,2">
              <v:shape style="position:absolute;left:414;top:6998;width:10035;height:2" coordorigin="414,6998" coordsize="10035,0" path="m414,6998l10449,6998e" filled="f" stroked="t" strokeweight=".706329pt" strokecolor="#646464">
                <v:path arrowok="t"/>
              </v:shape>
            </v:group>
            <v:group style="position:absolute;left:1756;top:7000;width:250;height:2" coordorigin="1756,7000" coordsize="250,2">
              <v:shape style="position:absolute;left:1756;top:7000;width:250;height:2" coordorigin="1756,7000" coordsize="250,0" path="m1756,7000l2006,7000e" filled="f" stroked="t" strokeweight=".470886pt" strokecolor="#4F4F4F">
                <v:path arrowok="t"/>
              </v:shape>
            </v:group>
            <v:group style="position:absolute;left:4407;top:7005;width:2157;height:2" coordorigin="4407,7005" coordsize="2157,2">
              <v:shape style="position:absolute;left:4407;top:7005;width:2157;height:2" coordorigin="4407,7005" coordsize="2157,0" path="m4407,7005l6564,7005e" filled="f" stroked="t" strokeweight=".706329pt" strokecolor="#606060">
                <v:path arrowok="t"/>
              </v:shape>
            </v:group>
            <v:group style="position:absolute;left:6592;top:7007;width:476;height:2" coordorigin="6592,7007" coordsize="476,2">
              <v:shape style="position:absolute;left:6592;top:7007;width:476;height:2" coordorigin="6592,7007" coordsize="476,0" path="m6592,7007l7068,7007e" filled="f" stroked="t" strokeweight=".941772pt" strokecolor="#676767">
                <v:path arrowok="t"/>
              </v:shape>
            </v:group>
            <v:group style="position:absolute;left:7214;top:7007;width:4370;height:2" coordorigin="7214,7007" coordsize="4370,2">
              <v:shape style="position:absolute;left:7214;top:7007;width:4370;height:2" coordorigin="7214,7007" coordsize="4370,0" path="m7214,7007l11584,7007e" filled="f" stroked="t" strokeweight=".706329pt" strokecolor="#707070">
                <v:path arrowok="t"/>
              </v:shape>
            </v:group>
            <v:group style="position:absolute;left:419;top:7471;width:10407;height:2" coordorigin="419,7471" coordsize="10407,2">
              <v:shape style="position:absolute;left:419;top:7471;width:10407;height:2" coordorigin="419,7471" coordsize="10407,0" path="m419,7471l10826,7471e" filled="f" stroked="t" strokeweight=".706329pt" strokecolor="#646464">
                <v:path arrowok="t"/>
              </v:shape>
            </v:group>
            <v:group style="position:absolute;left:1978;top:7226;width:2;height:271" coordorigin="1978,7226" coordsize="2,271">
              <v:shape style="position:absolute;left:1978;top:7226;width:2;height:271" coordorigin="1978,7226" coordsize="0,271" path="m1978,7497l1978,7226e" filled="f" stroked="t" strokeweight=".470886pt" strokecolor="#383838">
                <v:path arrowok="t"/>
              </v:shape>
            </v:group>
            <v:group style="position:absolute;left:4191;top:7473;width:419;height:2" coordorigin="4191,7473" coordsize="419,2">
              <v:shape style="position:absolute;left:4191;top:7473;width:419;height:2" coordorigin="4191,7473" coordsize="419,0" path="m4191,7473l4610,7473e" filled="f" stroked="t" strokeweight=".470886pt" strokecolor="#444444">
                <v:path arrowok="t"/>
              </v:shape>
            </v:group>
            <v:group style="position:absolute;left:6508;top:7473;width:188;height:2" coordorigin="6508,7473" coordsize="188,2">
              <v:shape style="position:absolute;left:6508;top:7473;width:188;height:2" coordorigin="6508,7473" coordsize="188,0" path="m6508,7473l6696,7473e" filled="f" stroked="t" strokeweight=".470886pt" strokecolor="#484848">
                <v:path arrowok="t"/>
              </v:shape>
            </v:group>
            <v:group style="position:absolute;left:9874;top:7473;width:1690;height:2" coordorigin="9874,7473" coordsize="1690,2">
              <v:shape style="position:absolute;left:9874;top:7473;width:1690;height:2" coordorigin="9874,7473" coordsize="1690,0" path="m9874,7473l11565,7473e" filled="f" stroked="t" strokeweight=".706329pt" strokecolor="#777777">
                <v:path arrowok="t"/>
              </v:shape>
            </v:group>
            <v:group style="position:absolute;left:10797;top:7473;width:786;height:2" coordorigin="10797,7473" coordsize="786,2">
              <v:shape style="position:absolute;left:10797;top:7473;width:786;height:2" coordorigin="10797,7473" coordsize="786,0" path="m10797,7473l11584,7473e" filled="f" stroked="t" strokeweight=".706329pt" strokecolor="#8C8C8C">
                <v:path arrowok="t"/>
              </v:shape>
            </v:group>
            <v:group style="position:absolute;left:1978;top:7426;width:2;height:1117" coordorigin="1978,7426" coordsize="2,1117">
              <v:shape style="position:absolute;left:1978;top:7426;width:2;height:1117" coordorigin="1978,7426" coordsize="0,1117" path="m1978,8543l1978,7426e" filled="f" stroked="t" strokeweight=".706329pt" strokecolor="#606060">
                <v:path arrowok="t"/>
              </v:shape>
            </v:group>
            <v:group style="position:absolute;left:4591;top:7468;width:2;height:537" coordorigin="4591,7468" coordsize="2,537">
              <v:shape style="position:absolute;left:4591;top:7468;width:2;height:537" coordorigin="4591,7468" coordsize="0,537" path="m4591,8006l4591,7468e" filled="f" stroked="t" strokeweight=".470886pt" strokecolor="#545454">
                <v:path arrowok="t"/>
              </v:shape>
            </v:group>
            <v:group style="position:absolute;left:4586;top:7713;width:6997;height:2" coordorigin="4586,7713" coordsize="6997,2">
              <v:shape style="position:absolute;left:4586;top:7713;width:6997;height:2" coordorigin="4586,7713" coordsize="6997,0" path="m4586,7713l11584,7713e" filled="f" stroked="t" strokeweight=".706329pt" strokecolor="#6B6B6B">
                <v:path arrowok="t"/>
              </v:shape>
            </v:group>
            <v:group style="position:absolute;left:4582;top:7953;width:6272;height:2" coordorigin="4582,7953" coordsize="6272,2">
              <v:shape style="position:absolute;left:4582;top:7953;width:6272;height:2" coordorigin="4582,7953" coordsize="6272,0" path="m4582,7953l10854,7953e" filled="f" stroked="t" strokeweight=".706329pt" strokecolor="#6B6B6B">
                <v:path arrowok="t"/>
              </v:shape>
            </v:group>
            <v:group style="position:absolute;left:6545;top:7706;width:2;height:827" coordorigin="6545,7706" coordsize="2,827">
              <v:shape style="position:absolute;left:6545;top:7706;width:2;height:827" coordorigin="6545,7706" coordsize="0,827" path="m6545,8533l6545,7706e" filled="f" stroked="t" strokeweight=".706329pt" strokecolor="#5B5B5B">
                <v:path arrowok="t"/>
              </v:shape>
            </v:group>
            <v:group style="position:absolute;left:8156;top:7706;width:2;height:822" coordorigin="8156,7706" coordsize="2,822">
              <v:shape style="position:absolute;left:8156;top:7706;width:2;height:822" coordorigin="8156,7706" coordsize="0,822" path="m8156,8528l8156,7706e" filled="f" stroked="t" strokeweight=".706329pt" strokecolor="#606060">
                <v:path arrowok="t"/>
              </v:shape>
            </v:group>
            <v:group style="position:absolute;left:10779;top:7953;width:805;height:2" coordorigin="10779,7953" coordsize="805,2">
              <v:shape style="position:absolute;left:10779;top:7953;width:805;height:2" coordorigin="10779,7953" coordsize="805,0" path="m10779,7953l11584,7953e" filled="f" stroked="t" strokeweight=".706329pt" strokecolor="#8C8C8C">
                <v:path arrowok="t"/>
              </v:shape>
            </v:group>
            <v:group style="position:absolute;left:11579;top:7435;width:2;height:580" coordorigin="11579,7435" coordsize="2,580">
              <v:shape style="position:absolute;left:11579;top:7435;width:2;height:580" coordorigin="11579,7435" coordsize="0,580" path="m11579,8015l11579,7435e" filled="f" stroked="t" strokeweight=".470886pt" strokecolor="#707070">
                <v:path arrowok="t"/>
              </v:shape>
            </v:group>
            <v:group style="position:absolute;left:419;top:8519;width:11165;height:2" coordorigin="419,8519" coordsize="11165,2">
              <v:shape style="position:absolute;left:419;top:8519;width:11165;height:2" coordorigin="419,8519" coordsize="11165,0" path="m419,8519l11584,8519e" filled="f" stroked="t" strokeweight=".706329pt" strokecolor="#747474">
                <v:path arrowok="t"/>
              </v:shape>
            </v:group>
            <v:group style="position:absolute;left:4591;top:7949;width:2;height:580" coordorigin="4591,7949" coordsize="2,580">
              <v:shape style="position:absolute;left:4591;top:7949;width:2;height:580" coordorigin="4591,7949" coordsize="0,580" path="m4591,8528l4591,7949e" filled="f" stroked="t" strokeweight=".706329pt" strokecolor="#575757">
                <v:path arrowok="t"/>
              </v:shape>
            </v:group>
            <v:group style="position:absolute;left:426;top:594;width:2;height:15807" coordorigin="426,594" coordsize="2,15807">
              <v:shape style="position:absolute;left:426;top:594;width:2;height:15807" coordorigin="426,594" coordsize="0,15807" path="m426,16401l426,594e" filled="f" stroked="t" strokeweight=".706329pt" strokecolor="#5B5B5B">
                <v:path arrowok="t"/>
              </v:shape>
            </v:group>
            <v:group style="position:absolute;left:1978;top:8471;width:2;height:328" coordorigin="1978,8471" coordsize="2,328">
              <v:shape style="position:absolute;left:1978;top:8471;width:2;height:328" coordorigin="1978,8471" coordsize="0,328" path="m1978,8799l1978,8471e" filled="f" stroked="t" strokeweight=".470886pt" strokecolor="#4F4F4F">
                <v:path arrowok="t"/>
              </v:shape>
            </v:group>
            <v:group style="position:absolute;left:419;top:9249;width:9262;height:2" coordorigin="419,9249" coordsize="9262,2">
              <v:shape style="position:absolute;left:419;top:9249;width:9262;height:2" coordorigin="419,9249" coordsize="9262,0" path="m419,9249l9681,9249e" filled="f" stroked="t" strokeweight=".706329pt" strokecolor="#676767">
                <v:path arrowok="t"/>
              </v:shape>
            </v:group>
            <v:group style="position:absolute;left:6508;top:9251;width:188;height:2" coordorigin="6508,9251" coordsize="188,2">
              <v:shape style="position:absolute;left:6508;top:9251;width:188;height:2" coordorigin="6508,9251" coordsize="188,0" path="m6508,9251l6696,9251e" filled="f" stroked="t" strokeweight=".470886pt" strokecolor="#383838">
                <v:path arrowok="t"/>
              </v:shape>
            </v:group>
            <v:group style="position:absolute;left:9455;top:9251;width:2138;height:2" coordorigin="9455,9251" coordsize="2138,2">
              <v:shape style="position:absolute;left:9455;top:9251;width:2138;height:2" coordorigin="9455,9251" coordsize="2138,0" path="m9455,9251l11593,9251e" filled="f" stroked="t" strokeweight=".706329pt" strokecolor="#878787">
                <v:path arrowok="t"/>
              </v:shape>
            </v:group>
            <v:group style="position:absolute;left:11584;top:9475;width:2;height:276" coordorigin="11584,9475" coordsize="2,276">
              <v:shape style="position:absolute;left:11584;top:9475;width:2;height:276" coordorigin="11584,9475" coordsize="0,276" path="m11584,9750l11584,9475e" filled="f" stroked="t" strokeweight=".470886pt" strokecolor="#606060">
                <v:path arrowok="t"/>
              </v:shape>
            </v:group>
            <v:group style="position:absolute;left:419;top:10085;width:6296;height:2" coordorigin="419,10085" coordsize="6296,2">
              <v:shape style="position:absolute;left:419;top:10085;width:6296;height:2" coordorigin="419,10085" coordsize="6296,0" path="m419,10085l6715,10085e" filled="f" stroked="t" strokeweight=".706329pt" strokecolor="#676767">
                <v:path arrowok="t"/>
              </v:shape>
            </v:group>
            <v:group style="position:absolute;left:6508;top:10088;width:207;height:2" coordorigin="6508,10088" coordsize="207,2">
              <v:shape style="position:absolute;left:6508;top:10088;width:207;height:2" coordorigin="6508,10088" coordsize="207,0" path="m6508,10088l6715,10088e" filled="f" stroked="t" strokeweight=".470886pt" strokecolor="#3F3F3F">
                <v:path arrowok="t"/>
              </v:shape>
            </v:group>
            <v:group style="position:absolute;left:6639;top:10090;width:377;height:2" coordorigin="6639,10090" coordsize="377,2">
              <v:shape style="position:absolute;left:6639;top:10090;width:377;height:2" coordorigin="6639,10090" coordsize="377,0" path="m6639,10090l7016,10090e" filled="f" stroked="t" strokeweight=".470886pt" strokecolor="#545454">
                <v:path arrowok="t"/>
              </v:shape>
            </v:group>
            <v:group style="position:absolute;left:6960;top:10090;width:4634;height:2" coordorigin="6960,10090" coordsize="4634,2">
              <v:shape style="position:absolute;left:6960;top:10090;width:4634;height:2" coordorigin="6960,10090" coordsize="4634,0" path="m6960,10090l11593,10090e" filled="f" stroked="t" strokeweight=".706329pt" strokecolor="#6B6B6B">
                <v:path arrowok="t"/>
              </v:shape>
            </v:group>
            <v:group style="position:absolute;left:414;top:10328;width:11174;height:2" coordorigin="414,10328" coordsize="11174,2">
              <v:shape style="position:absolute;left:414;top:10328;width:11174;height:2" coordorigin="414,10328" coordsize="11174,0" path="m414,10328l11589,10328e" filled="f" stroked="t" strokeweight=".706329pt" strokecolor="#6B6B6B">
                <v:path arrowok="t"/>
              </v:shape>
            </v:group>
            <v:group style="position:absolute;left:1978;top:10045;width:2;height:333" coordorigin="1978,10045" coordsize="2,333">
              <v:shape style="position:absolute;left:1978;top:10045;width:2;height:333" coordorigin="1978,10045" coordsize="0,333" path="m1978,10378l1978,10045e" filled="f" stroked="t" strokeweight=".706329pt" strokecolor="#4B4B4B">
                <v:path arrowok="t"/>
              </v:shape>
            </v:group>
            <v:group style="position:absolute;left:419;top:10566;width:11118;height:2" coordorigin="419,10566" coordsize="11118,2">
              <v:shape style="position:absolute;left:419;top:10566;width:11118;height:2" coordorigin="419,10566" coordsize="11118,0" path="m419,10566l11537,10566e" filled="f" stroked="t" strokeweight=".706329pt" strokecolor="#6B6B6B">
                <v:path arrowok="t"/>
              </v:shape>
            </v:group>
            <v:group style="position:absolute;left:4553;top:10568;width:570;height:2" coordorigin="4553,10568" coordsize="570,2">
              <v:shape style="position:absolute;left:4553;top:10568;width:570;height:2" coordorigin="4553,10568" coordsize="570,0" path="m4553,10568l5123,10568e" filled="f" stroked="t" strokeweight=".470886pt" strokecolor="#606060">
                <v:path arrowok="t"/>
              </v:shape>
            </v:group>
            <v:group style="position:absolute;left:10797;top:10568;width:805;height:2" coordorigin="10797,10568" coordsize="805,2">
              <v:shape style="position:absolute;left:10797;top:10568;width:805;height:2" coordorigin="10797,10568" coordsize="805,0" path="m10797,10568l11603,10568e" filled="f" stroked="t" strokeweight=".706329pt" strokecolor="#808080">
                <v:path arrowok="t"/>
              </v:shape>
            </v:group>
            <v:group style="position:absolute;left:414;top:11039;width:10440;height:2" coordorigin="414,11039" coordsize="10440,2">
              <v:shape style="position:absolute;left:414;top:11039;width:10440;height:2" coordorigin="414,11039" coordsize="10440,0" path="m414,11039l10854,11039e" filled="f" stroked="t" strokeweight=".706329pt" strokecolor="#707070">
                <v:path arrowok="t"/>
              </v:shape>
            </v:group>
            <v:group style="position:absolute;left:1978;top:10782;width:2;height:290" coordorigin="1978,10782" coordsize="2,290">
              <v:shape style="position:absolute;left:1978;top:10782;width:2;height:290" coordorigin="1978,10782" coordsize="0,290" path="m1978,11072l1978,10782e" filled="f" stroked="t" strokeweight=".470886pt" strokecolor="#4B4B4B">
                <v:path arrowok="t"/>
              </v:shape>
            </v:group>
            <v:group style="position:absolute;left:6639;top:11046;width:377;height:2" coordorigin="6639,11046" coordsize="377,2">
              <v:shape style="position:absolute;left:6639;top:11046;width:377;height:2" coordorigin="6639,11046" coordsize="377,0" path="m6639,11046l7016,11046e" filled="f" stroked="t" strokeweight=".470886pt" strokecolor="#707070">
                <v:path arrowok="t"/>
              </v:shape>
            </v:group>
            <v:group style="position:absolute;left:9625;top:11046;width:306;height:2" coordorigin="9625,11046" coordsize="306,2">
              <v:shape style="position:absolute;left:9625;top:11046;width:306;height:2" coordorigin="9625,11046" coordsize="306,0" path="m9625,11046l9931,11046e" filled="f" stroked="t" strokeweight=".470886pt" strokecolor="#676767">
                <v:path arrowok="t"/>
              </v:shape>
            </v:group>
            <v:group style="position:absolute;left:10797;top:11041;width:791;height:2" coordorigin="10797,11041" coordsize="791,2">
              <v:shape style="position:absolute;left:10797;top:11041;width:791;height:2" coordorigin="10797,11041" coordsize="791,0" path="m10797,11041l11589,11041e" filled="f" stroked="t" strokeweight=".706329pt" strokecolor="#878787">
                <v:path arrowok="t"/>
              </v:shape>
            </v:group>
            <v:group style="position:absolute;left:419;top:11279;width:10435;height:2" coordorigin="419,11279" coordsize="10435,2">
              <v:shape style="position:absolute;left:419;top:11279;width:10435;height:2" coordorigin="419,11279" coordsize="10435,0" path="m419,11279l10854,11279e" filled="f" stroked="t" strokeweight=".706329pt" strokecolor="#676767">
                <v:path arrowok="t"/>
              </v:shape>
            </v:group>
            <v:group style="position:absolute;left:10797;top:11279;width:786;height:2" coordorigin="10797,11279" coordsize="786,2">
              <v:shape style="position:absolute;left:10797;top:11279;width:786;height:2" coordorigin="10797,11279" coordsize="786,0" path="m10797,11279l11584,11279e" filled="f" stroked="t" strokeweight=".470886pt" strokecolor="#7C7C7C">
                <v:path arrowok="t"/>
              </v:shape>
            </v:group>
            <v:group style="position:absolute;left:591;top:11267;width:2;height:1474" coordorigin="591,11267" coordsize="2,1474">
              <v:shape style="position:absolute;left:591;top:11267;width:2;height:1474" coordorigin="591,11267" coordsize="0,1474" path="m591,12740l591,11267e" filled="f" stroked="t" strokeweight=".706329pt" strokecolor="#606060">
                <v:path arrowok="t"/>
              </v:shape>
            </v:group>
            <v:group style="position:absolute;left:1288;top:11267;width:2;height:2553" coordorigin="1288,11267" coordsize="2,2553">
              <v:shape style="position:absolute;left:1288;top:11267;width:2;height:2553" coordorigin="1288,11267" coordsize="0,2553" path="m1288,13820l1288,11267e" filled="f" stroked="t" strokeweight=".706329pt" strokecolor="#5B5B5B">
                <v:path arrowok="t"/>
              </v:shape>
            </v:group>
            <v:group style="position:absolute;left:1978;top:8742;width:2;height:7663" coordorigin="1978,8742" coordsize="2,7663">
              <v:shape style="position:absolute;left:1978;top:8742;width:2;height:7663" coordorigin="1978,8742" coordsize="0,7663" path="m1978,16406l1978,8742e" filled="f" stroked="t" strokeweight=".706329pt" strokecolor="#5B5B5B">
                <v:path arrowok="t"/>
              </v:shape>
            </v:group>
            <v:group style="position:absolute;left:6988;top:11286;width:2;height:252" coordorigin="6988,11286" coordsize="2,252">
              <v:shape style="position:absolute;left:6988;top:11286;width:2;height:252" coordorigin="6988,11286" coordsize="0,252" path="m6988,11538l6988,11286e" filled="f" stroked="t" strokeweight=".235443pt" strokecolor="#343434">
                <v:path arrowok="t"/>
              </v:shape>
            </v:group>
            <v:group style="position:absolute;left:6988;top:11538;width:2;height:228" coordorigin="6988,11538" coordsize="2,228">
              <v:shape style="position:absolute;left:6988;top:11538;width:2;height:228" coordorigin="6988,11538" coordsize="0,228" path="m6988,11766l6988,11538e" filled="f" stroked="t" strokeweight=".235443pt" strokecolor="#000000">
                <v:path arrowok="t"/>
              </v:shape>
            </v:group>
            <v:group style="position:absolute;left:419;top:11970;width:198;height:2" coordorigin="419,11970" coordsize="198,2">
              <v:shape style="position:absolute;left:419;top:11970;width:198;height:2" coordorigin="419,11970" coordsize="198,0" path="m419,11970l617,11970e" filled="f" stroked="t" strokeweight=".470886pt" strokecolor="#606060">
                <v:path arrowok="t"/>
              </v:shape>
            </v:group>
            <v:group style="position:absolute;left:438;top:11977;width:11155;height:2" coordorigin="438,11977" coordsize="11155,2">
              <v:shape style="position:absolute;left:438;top:11977;width:11155;height:2" coordorigin="438,11977" coordsize="11155,0" path="m438,11977l11593,11977e" filled="f" stroked="t" strokeweight=".706329pt" strokecolor="#6B6B6B">
                <v:path arrowok="t"/>
              </v:shape>
            </v:group>
            <v:group style="position:absolute;left:4191;top:11980;width:419;height:2" coordorigin="4191,11980" coordsize="419,2">
              <v:shape style="position:absolute;left:4191;top:11980;width:419;height:2" coordorigin="4191,11980" coordsize="419,0" path="m4191,11980l4610,11980e" filled="f" stroked="t" strokeweight=".470886pt" strokecolor="#575757">
                <v:path arrowok="t"/>
              </v:shape>
            </v:group>
            <v:group style="position:absolute;left:6508;top:11980;width:188;height:2" coordorigin="6508,11980" coordsize="188,2">
              <v:shape style="position:absolute;left:6508;top:11980;width:188;height:2" coordorigin="6508,11980" coordsize="188,0" path="m6508,11980l6696,11980e" filled="f" stroked="t" strokeweight=".470886pt" strokecolor="#3F3F3F">
                <v:path arrowok="t"/>
              </v:shape>
            </v:group>
            <v:group style="position:absolute;left:6988;top:11766;width:2;height:699" coordorigin="6988,11766" coordsize="2,699">
              <v:shape style="position:absolute;left:6988;top:11766;width:2;height:699" coordorigin="6988,11766" coordsize="0,699" path="m6988,12465l6988,11766e" filled="f" stroked="t" strokeweight=".235443pt" strokecolor="#7C7C7C">
                <v:path arrowok="t"/>
              </v:shape>
            </v:group>
            <v:group style="position:absolute;left:6988;top:12465;width:2;height:3142" coordorigin="6988,12465" coordsize="2,3142">
              <v:shape style="position:absolute;left:6988;top:12465;width:2;height:3142" coordorigin="6988,12465" coordsize="0,3142" path="m6988,15607l6988,12465e" filled="f" stroked="t" strokeweight=".235443pt" strokecolor="#000000">
                <v:path arrowok="t"/>
              </v:shape>
            </v:group>
            <v:group style="position:absolute;left:593;top:12669;width:2;height:309" coordorigin="593,12669" coordsize="2,309">
              <v:shape style="position:absolute;left:593;top:12669;width:2;height:309" coordorigin="593,12669" coordsize="0,309" path="m593,12978l593,12669e" filled="f" stroked="t" strokeweight=".470886pt" strokecolor="#3F3F3F">
                <v:path arrowok="t"/>
              </v:shape>
            </v:group>
            <v:group style="position:absolute;left:1978;top:12669;width:2;height:309" coordorigin="1978,12669" coordsize="2,309">
              <v:shape style="position:absolute;left:1978;top:12669;width:2;height:309" coordorigin="1978,12669" coordsize="0,309" path="m1978,12978l1978,12669e" filled="f" stroked="t" strokeweight=".470886pt" strokecolor="#4B4B4B">
                <v:path arrowok="t"/>
              </v:shape>
            </v:group>
            <v:group style="position:absolute;left:593;top:12921;width:2;height:1169" coordorigin="593,12921" coordsize="2,1169">
              <v:shape style="position:absolute;left:593;top:12921;width:2;height:1169" coordorigin="593,12921" coordsize="0,1169" path="m593,14091l593,12921e" filled="f" stroked="t" strokeweight=".706329pt" strokecolor="#606060">
                <v:path arrowok="t"/>
              </v:shape>
            </v:group>
            <v:group style="position:absolute;left:11589;top:12921;width:2;height:3485" coordorigin="11589,12921" coordsize="2,3485">
              <v:shape style="position:absolute;left:11589;top:12921;width:2;height:3485" coordorigin="11589,12921" coordsize="0,3485" path="m11589,16406l11589,12921e" filled="f" stroked="t" strokeweight=".706329pt" strokecolor="#808080">
                <v:path arrowok="t"/>
              </v:shape>
            </v:group>
            <v:group style="position:absolute;left:1286;top:13763;width:2;height:204" coordorigin="1286,13763" coordsize="2,204">
              <v:shape style="position:absolute;left:1286;top:13763;width:2;height:204" coordorigin="1286,13763" coordsize="0,204" path="m1286,13967l1286,13763e" filled="f" stroked="t" strokeweight=".470886pt" strokecolor="#484848">
                <v:path arrowok="t"/>
              </v:shape>
            </v:group>
            <v:group style="position:absolute;left:593;top:14034;width:2;height:171" coordorigin="593,14034" coordsize="2,171">
              <v:shape style="position:absolute;left:593;top:14034;width:2;height:171" coordorigin="593,14034" coordsize="0,171" path="m593,14205l593,14034e" filled="f" stroked="t" strokeweight=".470886pt" strokecolor="#4B4B4B">
                <v:path arrowok="t"/>
              </v:shape>
            </v:group>
            <v:group style="position:absolute;left:1288;top:13910;width:2;height:585" coordorigin="1288,13910" coordsize="2,585">
              <v:shape style="position:absolute;left:1288;top:13910;width:2;height:585" coordorigin="1288,13910" coordsize="0,585" path="m1288,14495l1288,13910e" filled="f" stroked="t" strokeweight=".941772pt" strokecolor="#646464">
                <v:path arrowok="t"/>
              </v:shape>
            </v:group>
            <v:group style="position:absolute;left:11589;top:14034;width:2;height:304" coordorigin="11589,14034" coordsize="2,304">
              <v:shape style="position:absolute;left:11589;top:14034;width:2;height:304" coordorigin="11589,14034" coordsize="0,304" path="m11589,14338l11589,14034e" filled="f" stroked="t" strokeweight=".470886pt" strokecolor="#6B6B6B">
                <v:path arrowok="t"/>
              </v:shape>
            </v:group>
            <v:group style="position:absolute;left:419;top:14323;width:1563;height:2" coordorigin="419,14323" coordsize="1563,2">
              <v:shape style="position:absolute;left:419;top:14323;width:1563;height:2" coordorigin="419,14323" coordsize="1563,0" path="m419,14323l1982,14323e" filled="f" stroked="t" strokeweight=".706329pt" strokecolor="#676767">
                <v:path arrowok="t"/>
              </v:shape>
            </v:group>
            <v:group style="position:absolute;left:593;top:14148;width:2;height:200" coordorigin="593,14148" coordsize="2,200">
              <v:shape style="position:absolute;left:593;top:14148;width:2;height:200" coordorigin="593,14148" coordsize="0,200" path="m593,14347l593,14148e" filled="f" stroked="t" strokeweight=".470886pt" strokecolor="#343434">
                <v:path arrowok="t"/>
              </v:shape>
            </v:group>
            <v:group style="position:absolute;left:1978;top:14148;width:2;height:347" coordorigin="1978,14148" coordsize="2,347">
              <v:shape style="position:absolute;left:1978;top:14148;width:2;height:347" coordorigin="1978,14148" coordsize="0,347" path="m1978,14495l1978,14148e" filled="f" stroked="t" strokeweight=".470886pt" strokecolor="#3F3F3F">
                <v:path arrowok="t"/>
              </v:shape>
            </v:group>
            <v:group style="position:absolute;left:591;top:14276;width:2;height:219" coordorigin="591,14276" coordsize="2,219">
              <v:shape style="position:absolute;left:591;top:14276;width:2;height:219" coordorigin="591,14276" coordsize="0,219" path="m591,14495l591,14276e" filled="f" stroked="t" strokeweight=".706329pt" strokecolor="#4B4B4B">
                <v:path arrowok="t"/>
              </v:shape>
            </v:group>
            <v:group style="position:absolute;left:593;top:14438;width:2;height:342" coordorigin="593,14438" coordsize="2,342">
              <v:shape style="position:absolute;left:593;top:14438;width:2;height:342" coordorigin="593,14438" coordsize="0,342" path="m593,14780l593,14438e" filled="f" stroked="t" strokeweight=".941772pt" strokecolor="#6B6B6B">
                <v:path arrowok="t"/>
              </v:shape>
            </v:group>
            <v:group style="position:absolute;left:1286;top:14438;width:2;height:323" coordorigin="1286,14438" coordsize="2,323">
              <v:shape style="position:absolute;left:1286;top:14438;width:2;height:323" coordorigin="1286,14438" coordsize="0,323" path="m1286,14761l1286,14438e" filled="f" stroked="t" strokeweight=".470886pt" strokecolor="#3B3B3B">
                <v:path arrowok="t"/>
              </v:shape>
            </v:group>
            <v:group style="position:absolute;left:593;top:14704;width:2;height:513" coordorigin="593,14704" coordsize="2,513">
              <v:shape style="position:absolute;left:593;top:14704;width:2;height:513" coordorigin="593,14704" coordsize="0,513" path="m593,15217l593,14704e" filled="f" stroked="t" strokeweight=".470886pt" strokecolor="#575757">
                <v:path arrowok="t"/>
              </v:shape>
            </v:group>
            <v:group style="position:absolute;left:1286;top:14704;width:2;height:513" coordorigin="1286,14704" coordsize="2,513">
              <v:shape style="position:absolute;left:1286;top:14704;width:2;height:513" coordorigin="1286,14704" coordsize="0,513" path="m1286,15217l1286,14704e" filled="f" stroked="t" strokeweight=".941772pt" strokecolor="#676767">
                <v:path arrowok="t"/>
              </v:shape>
            </v:group>
            <v:group style="position:absolute;left:1978;top:14894;width:2;height:176" coordorigin="1978,14894" coordsize="2,176">
              <v:shape style="position:absolute;left:1978;top:14894;width:2;height:176" coordorigin="1978,14894" coordsize="0,176" path="m1978,15070l1978,14894e" filled="f" stroked="t" strokeweight=".470886pt" strokecolor="#4B4B4B">
                <v:path arrowok="t"/>
              </v:shape>
            </v:group>
            <v:group style="position:absolute;left:593;top:15160;width:2;height:1246" coordorigin="593,15160" coordsize="2,1246">
              <v:shape style="position:absolute;left:593;top:15160;width:2;height:1246" coordorigin="593,15160" coordsize="0,1246" path="m593,16406l593,15160e" filled="f" stroked="t" strokeweight=".706329pt" strokecolor="#676767">
                <v:path arrowok="t"/>
              </v:shape>
            </v:group>
            <v:group style="position:absolute;left:1286;top:15160;width:2;height:252" coordorigin="1286,15160" coordsize="2,252">
              <v:shape style="position:absolute;left:1286;top:15160;width:2;height:252" coordorigin="1286,15160" coordsize="0,252" path="m1286,15412l1286,15160e" filled="f" stroked="t" strokeweight=".470886pt" strokecolor="#444444">
                <v:path arrowok="t"/>
              </v:shape>
            </v:group>
            <v:group style="position:absolute;left:1286;top:15355;width:2;height:1051" coordorigin="1286,15355" coordsize="2,1051">
              <v:shape style="position:absolute;left:1286;top:15355;width:2;height:1051" coordorigin="1286,15355" coordsize="0,1051" path="m1286,16406l1286,15355e" filled="f" stroked="t" strokeweight=".706329pt" strokecolor="#5B5B5B">
                <v:path arrowok="t"/>
              </v:shape>
            </v:group>
            <v:group style="position:absolute;left:419;top:16396;width:11174;height:2" coordorigin="419,16396" coordsize="11174,2">
              <v:shape style="position:absolute;left:419;top:16396;width:11174;height:2" coordorigin="419,16396" coordsize="11174,0" path="m419,16396l11593,16396e" filled="f" stroked="t" strokeweight=".706329pt" strokecolor="#7C7C7C">
                <v:path arrowok="t"/>
              </v:shape>
            </v:group>
            <v:group style="position:absolute;left:6988;top:15607;width:2;height:784" coordorigin="6988,15607" coordsize="2,784">
              <v:shape style="position:absolute;left:6988;top:15607;width:2;height:784" coordorigin="6988,15607" coordsize="0,784" path="m6988,16391l6988,15607e" filled="f" stroked="t" strokeweight=".235443pt" strokecolor="#8C8C8C">
                <v:path arrowok="t"/>
              </v:shape>
            </v:group>
            <v:group style="position:absolute;left:559;top:10318;width:2;height:256" coordorigin="559,10318" coordsize="2,256">
              <v:shape style="position:absolute;left:559;top:10318;width:2;height:256" coordorigin="559,10318" coordsize="0,256" path="m559,10574l559,10318e" filled="f" stroked="t" strokeweight="2.285pt" strokecolor="#E1E2E2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6"/>
          <w:szCs w:val="26"/>
          <w:color w:val="565656"/>
          <w:w w:val="67"/>
        </w:rPr>
        <w:t>mır</w:t>
      </w:r>
      <w:r>
        <w:rPr>
          <w:rFonts w:ascii="Times New Roman" w:hAnsi="Times New Roman" w:cs="Times New Roman" w:eastAsia="Times New Roman"/>
          <w:sz w:val="26"/>
          <w:szCs w:val="26"/>
          <w:color w:val="565656"/>
          <w:w w:val="100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565656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8"/>
        </w:rPr>
        <w:t>Itfaiy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93" w:lineRule="exact"/>
        <w:ind w:left="166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565656"/>
          <w:spacing w:val="0"/>
          <w:w w:val="200"/>
        </w:rPr>
        <w:t>(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spacing w:before="0" w:after="0" w:line="15" w:lineRule="atLeas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00" w:right="220"/>
          <w:cols w:num="2" w:equalWidth="0">
            <w:col w:w="5085" w:space="148"/>
            <w:col w:w="6167"/>
          </w:cols>
        </w:sectPr>
      </w:pPr>
      <w:rPr/>
    </w:p>
    <w:p>
      <w:pPr>
        <w:spacing w:before="88" w:after="0" w:line="212" w:lineRule="auto"/>
        <w:ind w:left="596" w:right="-157" w:firstLine="68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91"/>
          <w:szCs w:val="91"/>
          <w:color w:val="383838"/>
          <w:spacing w:val="-382"/>
          <w:w w:val="165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5"/>
          <w:szCs w:val="15"/>
          <w:color w:val="383838"/>
          <w:spacing w:val="5"/>
          <w:w w:val="115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15"/>
          <w:position w:val="0"/>
        </w:rPr>
        <w:t>Z</w:t>
      </w:r>
      <w:r>
        <w:rPr>
          <w:rFonts w:ascii="Arial" w:hAnsi="Arial" w:cs="Arial" w:eastAsia="Arial"/>
          <w:sz w:val="15"/>
          <w:szCs w:val="15"/>
          <w:color w:val="383838"/>
          <w:spacing w:val="-23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10"/>
          <w:position w:val="0"/>
        </w:rPr>
        <w:t>MIR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10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position w:val="0"/>
        </w:rPr>
        <w:t>BÜYÜKSEHIR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9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64" w:lineRule="auto"/>
        <w:ind w:left="374" w:right="428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8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8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DAİRE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8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1" w:after="0" w:line="226" w:lineRule="exact"/>
        <w:ind w:left="1125" w:right="510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8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380" w:bottom="280" w:left="220" w:right="260"/>
          <w:cols w:num="2" w:equalWidth="0">
            <w:col w:w="1636" w:space="1671"/>
            <w:col w:w="8133"/>
          </w:cols>
        </w:sectPr>
      </w:pPr>
      <w:rPr/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260"/>
        </w:sectPr>
      </w:pPr>
      <w:rPr/>
    </w:p>
    <w:p>
      <w:pPr>
        <w:spacing w:before="35" w:after="0" w:line="240" w:lineRule="auto"/>
        <w:ind w:left="114" w:right="-20"/>
        <w:jc w:val="left"/>
        <w:tabs>
          <w:tab w:pos="1500" w:val="left"/>
          <w:tab w:pos="3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ı/03/2017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22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24" w:right="-69"/>
        <w:jc w:val="left"/>
        <w:tabs>
          <w:tab w:pos="1500" w:val="left"/>
          <w:tab w:pos="2920" w:val="left"/>
          <w:tab w:pos="4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9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1/03/2017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28"/>
          <w:w w:val="343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1593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Heyda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Aliy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Lisesi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1"/>
        </w:rPr>
        <w:t>/ALiAGA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5" w:after="0" w:line="240" w:lineRule="auto"/>
        <w:ind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02:14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rrel: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0506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061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8"/>
        </w:rPr>
        <w:t>60ı6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Kadi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ALDIZ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260"/>
          <w:cols w:num="2" w:equalWidth="0">
            <w:col w:w="5047" w:space="508"/>
            <w:col w:w="5885"/>
          </w:cols>
        </w:sectPr>
      </w:pPr>
      <w:rPr/>
    </w:p>
    <w:p>
      <w:pPr>
        <w:spacing w:before="29" w:after="0" w:line="240" w:lineRule="auto"/>
        <w:ind w:left="128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</w:rPr>
        <w:t>:Yeni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Heyda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Mesleki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Tekni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Anadol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Lisesi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Yatakhanesi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9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ALİAGA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24" w:right="-20"/>
        <w:jc w:val="left"/>
        <w:tabs>
          <w:tab w:pos="1500" w:val="left"/>
          <w:tab w:pos="4600" w:val="left"/>
          <w:tab w:pos="7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-1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1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260"/>
        </w:sectPr>
      </w:pPr>
      <w:rPr/>
    </w:p>
    <w:p>
      <w:pPr>
        <w:spacing w:before="20" w:after="0" w:line="240" w:lineRule="auto"/>
        <w:ind w:left="119" w:right="-20"/>
        <w:jc w:val="left"/>
        <w:tabs>
          <w:tab w:pos="3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5.072983pt;margin-top:9.443208pt;width:90.982014pt;height:28pt;mso-position-horizontal-relative:page;mso-position-vertical-relative:paragraph;z-index:-17164" type="#_x0000_t202" filled="f" stroked="f">
            <v:textbox inset="0,0,0,0">
              <w:txbxContent>
                <w:p>
                  <w:pPr>
                    <w:spacing w:before="0" w:after="0" w:line="560" w:lineRule="exact"/>
                    <w:ind w:right="-124"/>
                    <w:jc w:val="left"/>
                    <w:tabs>
                      <w:tab w:pos="580" w:val="left"/>
                      <w:tab w:pos="1140" w:val="left"/>
                    </w:tabs>
                    <w:rPr>
                      <w:rFonts w:ascii="Arial" w:hAnsi="Arial" w:cs="Arial" w:eastAsia="Arial"/>
                      <w:sz w:val="56"/>
                      <w:szCs w:val="56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575959"/>
                      <w:spacing w:val="0"/>
                      <w:w w:val="44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75959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75959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83838"/>
                      <w:spacing w:val="0"/>
                      <w:w w:val="44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83838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83838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B8BABA"/>
                      <w:spacing w:val="0"/>
                      <w:w w:val="80"/>
                      <w:position w:val="-1"/>
                    </w:rPr>
                    <w:t>·-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B8BABA"/>
                      <w:spacing w:val="-49"/>
                      <w:w w:val="80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262626"/>
                      <w:spacing w:val="0"/>
                      <w:w w:val="38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262626"/>
                      <w:spacing w:val="-98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B8BABA"/>
                      <w:spacing w:val="0"/>
                      <w:w w:val="75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1"/>
        </w:rPr>
        <w:t>!Yapını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2" w:lineRule="exact"/>
        <w:ind w:left="3646" w:right="-66"/>
        <w:jc w:val="left"/>
        <w:tabs>
          <w:tab w:pos="618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</w:rPr>
        <w:t>l</w:t>
      </w:r>
      <w:r>
        <w:rPr>
          <w:rFonts w:ascii="Arial" w:hAnsi="Arial" w:cs="Arial" w:eastAsia="Arial"/>
          <w:sz w:val="17"/>
          <w:szCs w:val="17"/>
          <w:color w:val="383838"/>
          <w:spacing w:val="6"/>
          <w:w w:val="100"/>
        </w:rPr>
        <w:t>a</w:t>
      </w:r>
      <w:r>
        <w:rPr>
          <w:rFonts w:ascii="Arial" w:hAnsi="Arial" w:cs="Arial" w:eastAsia="Arial"/>
          <w:sz w:val="17"/>
          <w:szCs w:val="17"/>
          <w:color w:val="575959"/>
          <w:spacing w:val="-9"/>
          <w:w w:val="100"/>
        </w:rPr>
        <w:t>e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</w:rPr>
        <w:t>toııarııı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</w:rPr>
        <w:t>c</w:t>
      </w:r>
      <w:r>
        <w:rPr>
          <w:rFonts w:ascii="Arial" w:hAnsi="Arial" w:cs="Arial" w:eastAsia="Arial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AJ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5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575959"/>
          <w:spacing w:val="-10"/>
          <w:w w:val="107"/>
        </w:rPr>
        <w:t>Ç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</w:rPr>
        <w:t>e</w:t>
      </w:r>
      <w:r>
        <w:rPr>
          <w:rFonts w:ascii="Arial" w:hAnsi="Arial" w:cs="Arial" w:eastAsia="Arial"/>
          <w:sz w:val="17"/>
          <w:szCs w:val="17"/>
          <w:color w:val="383838"/>
          <w:spacing w:val="-13"/>
          <w:w w:val="100"/>
        </w:rPr>
        <w:t>l</w:t>
      </w:r>
      <w:r>
        <w:rPr>
          <w:rFonts w:ascii="Arial" w:hAnsi="Arial" w:cs="Arial" w:eastAsia="Arial"/>
          <w:sz w:val="17"/>
          <w:szCs w:val="17"/>
          <w:color w:val="575959"/>
          <w:spacing w:val="-13"/>
          <w:w w:val="160"/>
        </w:rPr>
        <w:t>i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91"/>
        </w:rPr>
        <w:t>k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16"/>
        </w:rPr>
        <w:t>D</w:t>
      </w:r>
      <w:r>
        <w:rPr>
          <w:rFonts w:ascii="Arial" w:hAnsi="Arial" w:cs="Arial" w:eastAsia="Arial"/>
          <w:sz w:val="17"/>
          <w:szCs w:val="17"/>
          <w:color w:val="383838"/>
          <w:spacing w:val="-20"/>
          <w:w w:val="116"/>
        </w:rPr>
        <w:t>i</w:t>
      </w:r>
      <w:r>
        <w:rPr>
          <w:rFonts w:ascii="Arial" w:hAnsi="Arial" w:cs="Arial" w:eastAsia="Arial"/>
          <w:sz w:val="17"/>
          <w:szCs w:val="17"/>
          <w:color w:val="575959"/>
          <w:spacing w:val="-15"/>
          <w:w w:val="111"/>
        </w:rPr>
        <w:t>g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91"/>
        </w:rPr>
        <w:t>er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67" w:lineRule="exact"/>
        <w:ind w:left="3993" w:right="2406"/>
        <w:jc w:val="center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383838"/>
          <w:spacing w:val="0"/>
          <w:w w:val="86"/>
        </w:rPr>
        <w:t>*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96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Öğrenci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Yatakhanesi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02:35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260"/>
          <w:cols w:num="2" w:equalWidth="0">
            <w:col w:w="6586" w:space="173"/>
            <w:col w:w="4681"/>
          </w:cols>
        </w:sectPr>
      </w:pPr>
      <w:rPr/>
    </w:p>
    <w:p>
      <w:pPr>
        <w:spacing w:before="59" w:after="0" w:line="240" w:lineRule="auto"/>
        <w:ind w:left="11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9" w:after="0" w:line="240" w:lineRule="auto"/>
        <w:ind w:left="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1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5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Heyda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Mesleki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Tekni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5" w:right="-20"/>
        <w:jc w:val="left"/>
        <w:tabs>
          <w:tab w:pos="356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Anadol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Lisesi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21" w:after="0" w:line="211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33"/>
          <w:w w:val="13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Cüneyt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ÖZ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RK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260"/>
          <w:cols w:num="2" w:equalWidth="0">
            <w:col w:w="1198" w:space="969"/>
            <w:col w:w="9273"/>
          </w:cols>
        </w:sectPr>
      </w:pPr>
      <w:rPr/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2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4"/>
          <w:w w:val="9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2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84"/>
        </w:rPr>
        <w:t>Aı:a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84"/>
        </w:rPr>
        <w:t>ç</w:t>
      </w:r>
      <w:r>
        <w:rPr>
          <w:rFonts w:ascii="Arial" w:hAnsi="Arial" w:cs="Arial" w:eastAsia="Arial"/>
          <w:sz w:val="19"/>
          <w:szCs w:val="19"/>
          <w:color w:val="383838"/>
          <w:spacing w:val="10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-4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368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15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699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150" w:right="-6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664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6" w:lineRule="exact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75959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02:15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02: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383838"/>
          <w:spacing w:val="-16"/>
          <w:w w:val="14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tabs>
          <w:tab w:pos="2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9"/>
          <w:w w:val="10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76769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769"/>
          <w:spacing w:val="-16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0"/>
        </w:rPr>
        <w:t>02:30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9" w:right="-20"/>
        <w:jc w:val="left"/>
        <w:tabs>
          <w:tab w:pos="2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02:24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5" w:right="-20"/>
        <w:jc w:val="left"/>
        <w:tabs>
          <w:tab w:pos="2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mniyet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2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11"/>
          <w:w w:val="12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0"/>
          <w:position w:val="-1"/>
        </w:rPr>
        <w:t>02:22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260"/>
          <w:cols w:num="3" w:equalWidth="0">
            <w:col w:w="643" w:space="1514"/>
            <w:col w:w="2014" w:space="545"/>
            <w:col w:w="6724"/>
          </w:cols>
        </w:sectPr>
      </w:pPr>
      <w:rPr/>
    </w:p>
    <w:p>
      <w:pPr>
        <w:spacing w:before="25" w:after="0" w:line="214" w:lineRule="exact"/>
        <w:ind w:left="2157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260"/>
        </w:sectPr>
      </w:pPr>
      <w:rPr/>
    </w:p>
    <w:p>
      <w:pPr>
        <w:spacing w:before="29" w:after="0" w:line="240" w:lineRule="auto"/>
        <w:ind w:left="3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76769"/>
          <w:w w:val="5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103"/>
        </w:rPr>
        <w:t>dımcı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6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02:30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2171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-1"/>
        </w:rPr>
        <w:t>Saati:03:50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260"/>
          <w:cols w:num="2" w:equalWidth="0">
            <w:col w:w="3642" w:space="1073"/>
            <w:col w:w="6725"/>
          </w:cols>
        </w:sectPr>
      </w:pPr>
      <w:rPr/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4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4" w:right="-20"/>
        <w:jc w:val="left"/>
        <w:tabs>
          <w:tab w:pos="2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1107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Yılmaz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9" w:lineRule="exact"/>
        <w:ind w:right="-20"/>
        <w:jc w:val="left"/>
        <w:tabs>
          <w:tab w:pos="88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öğrenci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yatakhanesi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olara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100"/>
          <w:position w:val="-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  <w:position w:val="-1"/>
        </w:rPr>
        <w:t>!_l&lt;ca.!l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8"/>
          <w:w w:val="86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A5A5A5"/>
          <w:spacing w:val="0"/>
          <w:w w:val="86"/>
          <w:position w:val="-1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A5A5A5"/>
          <w:spacing w:val="7"/>
          <w:w w:val="86"/>
          <w:position w:val="-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  <w:position w:val="-1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  <w:position w:val="-1"/>
        </w:rPr>
        <w:t>binanın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  <w:position w:val="-1"/>
        </w:rPr>
        <w:t>).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katındaki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202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A5A5A5"/>
          <w:spacing w:val="0"/>
          <w:w w:val="121"/>
          <w:i/>
          <w:position w:val="3"/>
        </w:rPr>
        <w:t>1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0" w:right="-20"/>
        <w:jc w:val="left"/>
        <w:tabs>
          <w:tab w:pos="884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numaralı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odanı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6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yaıımakta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old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10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1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öri.Udo.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A5A5A5"/>
          <w:spacing w:val="0"/>
          <w:w w:val="111"/>
          <w:position w:val="3"/>
        </w:rPr>
        <w:t>j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25" w:after="0" w:line="214" w:lineRule="exact"/>
        <w:ind w:left="25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260"/>
          <w:cols w:num="2" w:equalWidth="0">
            <w:col w:w="1567" w:space="590"/>
            <w:col w:w="9283"/>
          </w:cols>
        </w:sectPr>
      </w:pPr>
      <w:rPr/>
    </w:p>
    <w:p>
      <w:pPr>
        <w:spacing w:before="15" w:after="0" w:line="163" w:lineRule="exact"/>
        <w:ind w:left="11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5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163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-5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154" w:lineRule="exact"/>
        <w:ind w:right="-71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-6"/>
        </w:rPr>
        <w:t>m</w:t>
      </w:r>
      <w:r>
        <w:rPr>
          <w:rFonts w:ascii="Times New Roman" w:hAnsi="Times New Roman" w:cs="Times New Roman" w:eastAsia="Times New Roman"/>
          <w:sz w:val="11"/>
          <w:szCs w:val="11"/>
          <w:color w:val="383838"/>
          <w:spacing w:val="0"/>
          <w:w w:val="100"/>
          <w:position w:val="2"/>
        </w:rPr>
        <w:t>3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29" w:after="0" w:line="149" w:lineRule="exact"/>
        <w:ind w:right="-20"/>
        <w:jc w:val="left"/>
        <w:tabs>
          <w:tab w:pos="340" w:val="left"/>
          <w:tab w:pos="1560" w:val="left"/>
          <w:tab w:pos="2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7"/>
          <w:szCs w:val="7"/>
          <w:color w:val="262626"/>
          <w:spacing w:val="0"/>
          <w:w w:val="57"/>
          <w:position w:val="-6"/>
        </w:rPr>
        <w:t>J</w:t>
      </w:r>
      <w:r>
        <w:rPr>
          <w:rFonts w:ascii="Times New Roman" w:hAnsi="Times New Roman" w:cs="Times New Roman" w:eastAsia="Times New Roman"/>
          <w:sz w:val="7"/>
          <w:szCs w:val="7"/>
          <w:color w:val="262626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262626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  <w:position w:val="-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4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  <w:position w:val="-6"/>
        </w:rPr>
      </w:r>
      <w:r>
        <w:rPr>
          <w:rFonts w:ascii="Arial" w:hAnsi="Arial" w:cs="Arial" w:eastAsia="Arial"/>
          <w:sz w:val="17"/>
          <w:szCs w:val="17"/>
          <w:color w:val="676769"/>
          <w:spacing w:val="0"/>
          <w:w w:val="53"/>
          <w:position w:val="-6"/>
        </w:rPr>
        <w:t>1</w:t>
      </w:r>
      <w:r>
        <w:rPr>
          <w:rFonts w:ascii="Arial" w:hAnsi="Arial" w:cs="Arial" w:eastAsia="Arial"/>
          <w:sz w:val="17"/>
          <w:szCs w:val="17"/>
          <w:color w:val="676769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7"/>
          <w:szCs w:val="17"/>
          <w:color w:val="676769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-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2"/>
          <w:w w:val="100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K.T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2"/>
          <w:position w:val="-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76769"/>
          <w:spacing w:val="0"/>
          <w:w w:val="93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260"/>
          <w:cols w:num="4" w:equalWidth="0">
            <w:col w:w="1376" w:space="1412"/>
            <w:col w:w="1299" w:space="1360"/>
            <w:col w:w="473" w:space="720"/>
            <w:col w:w="4800"/>
          </w:cols>
        </w:sectPr>
      </w:pPr>
      <w:rPr/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Söadürme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1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101"/>
        </w:rPr>
        <w:t>Ek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10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222"/>
        </w:rPr>
        <w:t>I</w:t>
      </w:r>
      <w:r>
        <w:rPr>
          <w:rFonts w:ascii="Arial" w:hAnsi="Arial" w:cs="Arial" w:eastAsia="Arial"/>
          <w:sz w:val="18"/>
          <w:szCs w:val="18"/>
          <w:color w:val="38383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'd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belirtilmiştir.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68" w:lineRule="exact"/>
        <w:ind w:right="-20"/>
        <w:jc w:val="left"/>
        <w:tabs>
          <w:tab w:pos="980" w:val="left"/>
          <w:tab w:pos="2560" w:val="left"/>
        </w:tabs>
        <w:rPr>
          <w:rFonts w:ascii="Arial" w:hAnsi="Arial" w:cs="Arial" w:eastAsia="Arial"/>
          <w:sz w:val="34"/>
          <w:szCs w:val="3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Arial" w:hAnsi="Arial" w:cs="Arial" w:eastAsia="Arial"/>
          <w:sz w:val="36"/>
          <w:szCs w:val="36"/>
          <w:color w:val="383838"/>
          <w:spacing w:val="0"/>
          <w:w w:val="100"/>
        </w:rPr>
        <w:t>ı</w:t>
      </w:r>
      <w:r>
        <w:rPr>
          <w:rFonts w:ascii="Arial" w:hAnsi="Arial" w:cs="Arial" w:eastAsia="Arial"/>
          <w:sz w:val="36"/>
          <w:szCs w:val="36"/>
          <w:color w:val="383838"/>
          <w:spacing w:val="-96"/>
          <w:w w:val="100"/>
        </w:rPr>
        <w:t> </w:t>
      </w:r>
      <w:r>
        <w:rPr>
          <w:rFonts w:ascii="Arial" w:hAnsi="Arial" w:cs="Arial" w:eastAsia="Arial"/>
          <w:sz w:val="36"/>
          <w:szCs w:val="36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36"/>
          <w:szCs w:val="36"/>
          <w:color w:val="383838"/>
          <w:spacing w:val="0"/>
          <w:w w:val="100"/>
        </w:rPr>
      </w:r>
      <w:r>
        <w:rPr>
          <w:rFonts w:ascii="Arial" w:hAnsi="Arial" w:cs="Arial" w:eastAsia="Arial"/>
          <w:sz w:val="34"/>
          <w:szCs w:val="34"/>
          <w:color w:val="575959"/>
          <w:spacing w:val="0"/>
          <w:w w:val="79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260"/>
          <w:cols w:num="3" w:equalWidth="0">
            <w:col w:w="1841" w:space="373"/>
            <w:col w:w="1757" w:space="1660"/>
            <w:col w:w="5809"/>
          </w:cols>
        </w:sectPr>
      </w:pPr>
      <w:rPr/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260"/>
        </w:sectPr>
      </w:pPr>
      <w:rPr/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53" w:lineRule="auto"/>
        <w:ind w:right="58" w:firstLine="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yatakhane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katındaki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202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numaralı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odada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odanı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girişine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karşıdaki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duvara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monte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edilmi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metal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aydınlatma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takımını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tesisatını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neden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yapmasıyla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açığa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orada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çekyatı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üzerine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düşmesi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yangının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</w:rPr>
        <w:t>ıkmı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kanatine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260"/>
          <w:cols w:num="2" w:equalWidth="0">
            <w:col w:w="1791" w:space="366"/>
            <w:col w:w="9283"/>
          </w:cols>
        </w:sectPr>
      </w:pPr>
      <w:rPr/>
    </w:p>
    <w:p>
      <w:pPr>
        <w:spacing w:before="4" w:after="0" w:line="240" w:lineRule="auto"/>
        <w:ind w:left="11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Sigoıta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:Şir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2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262626"/>
          <w:w w:val="61"/>
        </w:rPr>
        <w:t>l</w:t>
      </w:r>
      <w:r>
        <w:rPr>
          <w:rFonts w:ascii="Arial" w:hAnsi="Arial" w:cs="Arial" w:eastAsia="Arial"/>
          <w:sz w:val="27"/>
          <w:szCs w:val="27"/>
          <w:color w:val="262626"/>
          <w:spacing w:val="-1"/>
          <w:w w:val="6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1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260"/>
          <w:cols w:num="3" w:equalWidth="0">
            <w:col w:w="1084" w:space="1073"/>
            <w:col w:w="1062" w:space="3592"/>
            <w:col w:w="4629"/>
          </w:cols>
        </w:sectPr>
      </w:pPr>
      <w:rPr/>
    </w:p>
    <w:p>
      <w:pPr>
        <w:spacing w:before="10" w:after="0" w:line="248" w:lineRule="exact"/>
        <w:ind w:left="108" w:right="-20"/>
        <w:jc w:val="left"/>
        <w:rPr>
          <w:rFonts w:ascii="Courier New" w:hAnsi="Courier New" w:cs="Courier New" w:eastAsia="Courier New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43"/>
          <w:w w:val="104"/>
          <w:position w:val="2"/>
        </w:rPr>
        <w:t>A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4"/>
          <w:w w:val="211"/>
          <w:position w:val="-1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2"/>
        </w:rPr>
        <w:t>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0"/>
          <w:w w:val="103"/>
          <w:position w:val="2"/>
        </w:rPr>
        <w:t>ç</w:t>
      </w:r>
      <w:r>
        <w:rPr>
          <w:rFonts w:ascii="Courier New" w:hAnsi="Courier New" w:cs="Courier New" w:eastAsia="Courier New"/>
          <w:sz w:val="31"/>
          <w:szCs w:val="31"/>
          <w:color w:val="B8BABA"/>
          <w:spacing w:val="-7"/>
          <w:w w:val="41"/>
          <w:position w:val="-1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2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2"/>
        </w:rPr>
        <w:t>Kaybı</w:t>
      </w:r>
      <w:r>
        <w:rPr>
          <w:rFonts w:ascii="Arial" w:hAnsi="Arial" w:cs="Arial" w:eastAsia="Arial"/>
          <w:sz w:val="18"/>
          <w:szCs w:val="18"/>
          <w:color w:val="383838"/>
          <w:spacing w:val="23"/>
          <w:w w:val="100"/>
          <w:position w:val="2"/>
        </w:rPr>
        <w:t> 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0"/>
          <w:w w:val="100"/>
          <w:position w:val="-10"/>
        </w:rPr>
        <w:t>--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-49"/>
          <w:w w:val="100"/>
          <w:position w:val="-10"/>
        </w:rPr>
        <w:t> </w:t>
      </w:r>
      <w:r>
        <w:rPr>
          <w:rFonts w:ascii="Courier New" w:hAnsi="Courier New" w:cs="Courier New" w:eastAsia="Courier New"/>
          <w:sz w:val="31"/>
          <w:szCs w:val="31"/>
          <w:color w:val="575959"/>
          <w:spacing w:val="0"/>
          <w:w w:val="75"/>
          <w:position w:val="-10"/>
        </w:rPr>
        <w:t>-------</w:t>
      </w:r>
      <w:r>
        <w:rPr>
          <w:rFonts w:ascii="Courier New" w:hAnsi="Courier New" w:cs="Courier New" w:eastAsia="Courier New"/>
          <w:sz w:val="31"/>
          <w:szCs w:val="31"/>
          <w:color w:val="575959"/>
          <w:spacing w:val="-55"/>
          <w:w w:val="75"/>
          <w:position w:val="-1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0"/>
          <w:w w:val="66"/>
          <w:position w:val="-10"/>
        </w:rPr>
        <w:t>---------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-59"/>
          <w:w w:val="66"/>
          <w:position w:val="-1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75959"/>
          <w:spacing w:val="0"/>
          <w:w w:val="66"/>
          <w:position w:val="-10"/>
        </w:rPr>
        <w:t>-----------</w:t>
      </w:r>
      <w:r>
        <w:rPr>
          <w:rFonts w:ascii="Courier New" w:hAnsi="Courier New" w:cs="Courier New" w:eastAsia="Courier New"/>
          <w:sz w:val="31"/>
          <w:szCs w:val="31"/>
          <w:color w:val="575959"/>
          <w:spacing w:val="-59"/>
          <w:w w:val="66"/>
          <w:position w:val="-1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262626"/>
          <w:spacing w:val="0"/>
          <w:w w:val="66"/>
          <w:position w:val="-10"/>
        </w:rPr>
        <w:t>---------</w:t>
      </w:r>
      <w:r>
        <w:rPr>
          <w:rFonts w:ascii="Courier New" w:hAnsi="Courier New" w:cs="Courier New" w:eastAsia="Courier New"/>
          <w:sz w:val="31"/>
          <w:szCs w:val="31"/>
          <w:color w:val="262626"/>
          <w:spacing w:val="-59"/>
          <w:w w:val="66"/>
          <w:position w:val="-1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75959"/>
          <w:spacing w:val="0"/>
          <w:w w:val="66"/>
          <w:position w:val="-10"/>
        </w:rPr>
        <w:t>---------</w:t>
      </w:r>
      <w:r>
        <w:rPr>
          <w:rFonts w:ascii="Courier New" w:hAnsi="Courier New" w:cs="Courier New" w:eastAsia="Courier New"/>
          <w:sz w:val="31"/>
          <w:szCs w:val="31"/>
          <w:color w:val="575959"/>
          <w:spacing w:val="-59"/>
          <w:w w:val="66"/>
          <w:position w:val="-1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0"/>
          <w:w w:val="66"/>
          <w:position w:val="-10"/>
        </w:rPr>
        <w:t>---------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-59"/>
          <w:w w:val="66"/>
          <w:position w:val="-1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75959"/>
          <w:spacing w:val="0"/>
          <w:w w:val="66"/>
          <w:position w:val="-10"/>
        </w:rPr>
        <w:t>---------</w:t>
      </w:r>
      <w:r>
        <w:rPr>
          <w:rFonts w:ascii="Courier New" w:hAnsi="Courier New" w:cs="Courier New" w:eastAsia="Courier New"/>
          <w:sz w:val="31"/>
          <w:szCs w:val="31"/>
          <w:color w:val="575959"/>
          <w:spacing w:val="-59"/>
          <w:w w:val="66"/>
          <w:position w:val="-1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0"/>
          <w:w w:val="105"/>
          <w:position w:val="-10"/>
        </w:rPr>
        <w:t>----</w:t>
      </w:r>
      <w:r>
        <w:rPr>
          <w:rFonts w:ascii="Courier New" w:hAnsi="Courier New" w:cs="Courier New" w:eastAsia="Courier New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260"/>
        </w:sectPr>
      </w:pPr>
      <w:rPr/>
    </w:p>
    <w:p>
      <w:pPr>
        <w:spacing w:before="0" w:after="0" w:line="214" w:lineRule="exact"/>
        <w:ind w:left="124" w:right="-72"/>
        <w:jc w:val="left"/>
        <w:tabs>
          <w:tab w:pos="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\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5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177" w:lineRule="exact"/>
        <w:ind w:left="1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4"/>
        </w:rPr>
        <w:t>Ed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2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12"/>
          <w:w w:val="76"/>
          <w:position w:val="-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-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4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4"/>
          <w:w w:val="111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Heyda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Mesleki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Tekni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Anadol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Lisesi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güvenli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260"/>
          <w:cols w:num="2" w:equalWidth="0">
            <w:col w:w="1607" w:space="565"/>
            <w:col w:w="9268"/>
          </w:cols>
        </w:sectPr>
      </w:pPr>
      <w:rPr/>
    </w:p>
    <w:p>
      <w:pPr>
        <w:spacing w:before="0" w:after="0" w:line="317" w:lineRule="exact"/>
        <w:ind w:left="124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31"/>
          <w:szCs w:val="31"/>
          <w:color w:val="383838"/>
          <w:spacing w:val="0"/>
          <w:w w:val="62"/>
        </w:rPr>
        <w:t>lf</w:t>
      </w:r>
      <w:r>
        <w:rPr>
          <w:rFonts w:ascii="Times New Roman" w:hAnsi="Times New Roman" w:cs="Times New Roman" w:eastAsia="Times New Roman"/>
          <w:sz w:val="31"/>
          <w:szCs w:val="31"/>
          <w:color w:val="383838"/>
          <w:spacing w:val="14"/>
          <w:w w:val="6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3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3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18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383838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1/0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1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9" w:lineRule="exact"/>
        <w:ind w:left="219" w:right="-68"/>
        <w:jc w:val="left"/>
        <w:tabs>
          <w:tab w:pos="1020" w:val="left"/>
          <w:tab w:pos="1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Aliağa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8" w:after="0" w:line="240" w:lineRule="auto"/>
        <w:ind w:right="-7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89"/>
        </w:rPr>
        <w:t>!Saati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6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7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57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03:40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102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260"/>
          <w:cols w:num="3" w:equalWidth="0">
            <w:col w:w="4579" w:space="1496"/>
            <w:col w:w="1051" w:space="1503"/>
            <w:col w:w="2811"/>
          </w:cols>
        </w:sectPr>
      </w:pPr>
      <w:rPr/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260"/>
        </w:sectPr>
      </w:pPr>
      <w:rPr/>
    </w:p>
    <w:p>
      <w:pPr>
        <w:spacing w:before="35" w:after="0" w:line="240" w:lineRule="auto"/>
        <w:ind w:left="2310" w:right="-73"/>
        <w:jc w:val="left"/>
        <w:tabs>
          <w:tab w:pos="4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6" w:lineRule="exact"/>
        <w:ind w:right="336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63" w:lineRule="exact"/>
        <w:ind w:left="375" w:right="-64"/>
        <w:jc w:val="left"/>
        <w:tabs>
          <w:tab w:pos="4520" w:val="left"/>
          <w:tab w:pos="5420" w:val="left"/>
        </w:tabs>
        <w:rPr>
          <w:rFonts w:ascii="Arial" w:hAnsi="Arial" w:cs="Arial" w:eastAsia="Arial"/>
          <w:sz w:val="37"/>
          <w:szCs w:val="37"/>
        </w:rPr>
      </w:pPr>
      <w:rPr/>
      <w:r>
        <w:rPr/>
        <w:pict>
          <v:shape style="width:14.4pt;height:38.400002pt;mso-position-horizontal-relative:char;mso-position-vertical-relative:line" type="#_x0000_t75">
            <v:imagedata r:id="rId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position w:val="-6"/>
        </w:rPr>
        <w:t>                                       </w:t>
      </w:r>
      <w:r>
        <w:rPr>
          <w:rFonts w:ascii="Times New Roman" w:hAnsi="Times New Roman" w:cs="Times New Roman" w:eastAsia="Times New Roman"/>
          <w:sz w:val="22"/>
          <w:szCs w:val="22"/>
          <w:color w:val="4172CD"/>
          <w:spacing w:val="0"/>
          <w:w w:val="100"/>
          <w:position w:val="-6"/>
        </w:rPr>
        <w:t>uh</w:t>
      </w:r>
      <w:r>
        <w:rPr>
          <w:rFonts w:ascii="Times New Roman" w:hAnsi="Times New Roman" w:cs="Times New Roman" w:eastAsia="Times New Roman"/>
          <w:sz w:val="22"/>
          <w:szCs w:val="22"/>
          <w:color w:val="4172CD"/>
          <w:spacing w:val="-4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172CD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4172CD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2"/>
          <w:szCs w:val="22"/>
          <w:color w:val="B8BABA"/>
          <w:spacing w:val="0"/>
          <w:w w:val="43"/>
          <w:position w:val="-6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B8BABA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B8BABA"/>
          <w:spacing w:val="0"/>
          <w:w w:val="100"/>
          <w:position w:val="-6"/>
        </w:rPr>
      </w:r>
      <w:r>
        <w:rPr>
          <w:rFonts w:ascii="Arial" w:hAnsi="Arial" w:cs="Arial" w:eastAsia="Arial"/>
          <w:sz w:val="37"/>
          <w:szCs w:val="37"/>
          <w:color w:val="383D93"/>
          <w:spacing w:val="0"/>
          <w:w w:val="204"/>
          <w:position w:val="-6"/>
        </w:rPr>
        <w:t>Ç)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264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6BED"/>
          <w:spacing w:val="0"/>
          <w:w w:val="100"/>
        </w:rPr>
        <w:t>ltfa</w:t>
      </w:r>
      <w:r>
        <w:rPr>
          <w:rFonts w:ascii="Arial" w:hAnsi="Arial" w:cs="Arial" w:eastAsia="Arial"/>
          <w:sz w:val="19"/>
          <w:szCs w:val="19"/>
          <w:color w:val="236BED"/>
          <w:spacing w:val="-10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5E93F0"/>
          <w:spacing w:val="-28"/>
          <w:w w:val="100"/>
        </w:rPr>
        <w:t>.</w:t>
      </w:r>
      <w:r>
        <w:rPr>
          <w:rFonts w:ascii="Arial" w:hAnsi="Arial" w:cs="Arial" w:eastAsia="Arial"/>
          <w:sz w:val="19"/>
          <w:szCs w:val="19"/>
          <w:color w:val="3B7CEF"/>
          <w:spacing w:val="0"/>
          <w:w w:val="100"/>
        </w:rPr>
        <w:t>ve</w:t>
      </w:r>
      <w:r>
        <w:rPr>
          <w:rFonts w:ascii="Arial" w:hAnsi="Arial" w:cs="Arial" w:eastAsia="Arial"/>
          <w:sz w:val="19"/>
          <w:szCs w:val="19"/>
          <w:color w:val="3B7CEF"/>
          <w:spacing w:val="-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36BED"/>
          <w:spacing w:val="0"/>
          <w:w w:val="100"/>
        </w:rPr>
        <w:t>Kuze</w:t>
      </w:r>
      <w:r>
        <w:rPr>
          <w:rFonts w:ascii="Arial" w:hAnsi="Arial" w:cs="Arial" w:eastAsia="Arial"/>
          <w:sz w:val="18"/>
          <w:szCs w:val="18"/>
          <w:color w:val="236BED"/>
          <w:spacing w:val="0"/>
          <w:w w:val="100"/>
        </w:rPr>
        <w:t>y</w:t>
      </w:r>
      <w:r>
        <w:rPr>
          <w:rFonts w:ascii="Arial" w:hAnsi="Arial" w:cs="Arial" w:eastAsia="Arial"/>
          <w:sz w:val="18"/>
          <w:szCs w:val="18"/>
          <w:color w:val="236BE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6BED"/>
          <w:spacing w:val="0"/>
          <w:w w:val="107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3" w:lineRule="exact"/>
        <w:ind w:left="2548" w:right="-46"/>
        <w:jc w:val="left"/>
        <w:tabs>
          <w:tab w:pos="5020" w:val="left"/>
          <w:tab w:pos="57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6BED"/>
          <w:spacing w:val="0"/>
          <w:w w:val="100"/>
        </w:rPr>
        <w:t>2.Post</w:t>
      </w:r>
      <w:r>
        <w:rPr>
          <w:rFonts w:ascii="Arial" w:hAnsi="Arial" w:cs="Arial" w:eastAsia="Arial"/>
          <w:sz w:val="19"/>
          <w:szCs w:val="19"/>
          <w:color w:val="236BED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36BE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6BED"/>
          <w:spacing w:val="0"/>
          <w:w w:val="100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236BE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6BED"/>
          <w:spacing w:val="4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36BED"/>
          <w:spacing w:val="0"/>
          <w:w w:val="100"/>
        </w:rPr>
        <w:t>Amiri</w:t>
      </w:r>
      <w:r>
        <w:rPr>
          <w:rFonts w:ascii="Arial" w:hAnsi="Arial" w:cs="Arial" w:eastAsia="Arial"/>
          <w:sz w:val="19"/>
          <w:szCs w:val="19"/>
          <w:color w:val="236BED"/>
          <w:spacing w:val="0"/>
          <w:w w:val="100"/>
        </w:rPr>
        <w:t>  </w:t>
      </w:r>
      <w:r>
        <w:rPr>
          <w:rFonts w:ascii="Arial" w:hAnsi="Arial" w:cs="Arial" w:eastAsia="Arial"/>
          <w:sz w:val="19"/>
          <w:szCs w:val="19"/>
          <w:color w:val="236BED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83D93"/>
          <w:spacing w:val="0"/>
          <w:w w:val="277"/>
        </w:rPr>
        <w:t>-</w:t>
      </w:r>
      <w:r>
        <w:rPr>
          <w:rFonts w:ascii="Arial" w:hAnsi="Arial" w:cs="Arial" w:eastAsia="Arial"/>
          <w:sz w:val="19"/>
          <w:szCs w:val="19"/>
          <w:color w:val="383D93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83D9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4"/>
          <w:w w:val="9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90"/>
        </w:rPr>
        <w:t>o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90"/>
        </w:rPr>
        <w:t>n.</w:t>
      </w:r>
      <w:r>
        <w:rPr>
          <w:rFonts w:ascii="Arial" w:hAnsi="Arial" w:cs="Arial" w:eastAsia="Arial"/>
          <w:sz w:val="19"/>
          <w:szCs w:val="19"/>
          <w:color w:val="383838"/>
          <w:spacing w:val="-47"/>
          <w:w w:val="90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575959"/>
          <w:spacing w:val="0"/>
          <w:w w:val="63"/>
        </w:rPr>
        <w:t>;?</w:t>
      </w:r>
      <w:r>
        <w:rPr>
          <w:rFonts w:ascii="Arial" w:hAnsi="Arial" w:cs="Arial" w:eastAsia="Arial"/>
          <w:sz w:val="19"/>
          <w:szCs w:val="19"/>
          <w:color w:val="575959"/>
          <w:spacing w:val="-14"/>
          <w:w w:val="63"/>
        </w:rPr>
        <w:t>:</w:t>
      </w:r>
      <w:r>
        <w:rPr>
          <w:rFonts w:ascii="Arial" w:hAnsi="Arial" w:cs="Arial" w:eastAsia="Arial"/>
          <w:sz w:val="19"/>
          <w:szCs w:val="19"/>
          <w:color w:val="383838"/>
          <w:spacing w:val="-11"/>
          <w:w w:val="123"/>
        </w:rPr>
        <w:t>T</w:t>
      </w:r>
      <w:r>
        <w:rPr>
          <w:rFonts w:ascii="Arial" w:hAnsi="Arial" w:cs="Arial" w:eastAsia="Arial"/>
          <w:sz w:val="19"/>
          <w:szCs w:val="19"/>
          <w:color w:val="575959"/>
          <w:spacing w:val="-10"/>
          <w:w w:val="112"/>
        </w:rPr>
        <w:t>Ü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80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right="320"/>
        <w:jc w:val="righ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9"/>
          <w:szCs w:val="19"/>
          <w:color w:val="383838"/>
          <w:spacing w:val="0"/>
          <w:w w:val="129"/>
        </w:rPr>
        <w:t>It</w:t>
      </w:r>
      <w:r>
        <w:rPr>
          <w:rFonts w:ascii="Arial" w:hAnsi="Arial" w:cs="Arial" w:eastAsia="Arial"/>
          <w:sz w:val="19"/>
          <w:szCs w:val="19"/>
          <w:color w:val="383838"/>
          <w:spacing w:val="-18"/>
          <w:w w:val="129"/>
        </w:rPr>
        <w:t>f</w:t>
      </w:r>
      <w:r>
        <w:rPr>
          <w:rFonts w:ascii="Arial" w:hAnsi="Arial" w:cs="Arial" w:eastAsia="Arial"/>
          <w:sz w:val="19"/>
          <w:szCs w:val="19"/>
          <w:color w:val="575959"/>
          <w:spacing w:val="0"/>
          <w:w w:val="129"/>
        </w:rPr>
        <w:t>.</w:t>
      </w:r>
      <w:r>
        <w:rPr>
          <w:rFonts w:ascii="Arial" w:hAnsi="Arial" w:cs="Arial" w:eastAsia="Arial"/>
          <w:sz w:val="19"/>
          <w:szCs w:val="19"/>
          <w:color w:val="575959"/>
          <w:spacing w:val="24"/>
          <w:w w:val="129"/>
        </w:rPr>
        <w:t> </w:t>
      </w:r>
      <w:r>
        <w:rPr>
          <w:rFonts w:ascii="Arial" w:hAnsi="Arial" w:cs="Arial" w:eastAsia="Arial"/>
          <w:sz w:val="17"/>
          <w:szCs w:val="17"/>
          <w:color w:val="575959"/>
          <w:spacing w:val="0"/>
          <w:w w:val="109"/>
        </w:rPr>
        <w:t>Ç</w:t>
      </w:r>
      <w:r>
        <w:rPr>
          <w:rFonts w:ascii="Arial" w:hAnsi="Arial" w:cs="Arial" w:eastAsia="Arial"/>
          <w:sz w:val="17"/>
          <w:szCs w:val="17"/>
          <w:color w:val="575959"/>
          <w:spacing w:val="6"/>
          <w:w w:val="109"/>
        </w:rPr>
        <w:t>v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91"/>
        </w:rPr>
        <w:t>ş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305" w:lineRule="exact"/>
        <w:ind w:left="318" w:right="1446"/>
        <w:jc w:val="center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383838"/>
          <w:spacing w:val="0"/>
          <w:w w:val="69"/>
          <w:i/>
          <w:position w:val="-1"/>
        </w:rPr>
        <w:t>1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69"/>
          <w:i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383838"/>
          <w:spacing w:val="12"/>
          <w:w w:val="69"/>
          <w:i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54"/>
          <w:position w:val="-1"/>
        </w:rPr>
        <w:t>4</w:t>
      </w:r>
      <w:r>
        <w:rPr>
          <w:rFonts w:ascii="Arial" w:hAnsi="Arial" w:cs="Arial" w:eastAsia="Arial"/>
          <w:sz w:val="25"/>
          <w:szCs w:val="25"/>
          <w:color w:val="383838"/>
          <w:spacing w:val="23"/>
          <w:w w:val="54"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54"/>
          <w:position w:val="-1"/>
        </w:rPr>
        <w:t>Mar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54"/>
          <w:position w:val="-1"/>
        </w:rPr>
        <w:t>t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54"/>
          <w:position w:val="-1"/>
        </w:rPr>
        <w:t>  </w:t>
      </w:r>
      <w:r>
        <w:rPr>
          <w:rFonts w:ascii="Arial" w:hAnsi="Arial" w:cs="Arial" w:eastAsia="Arial"/>
          <w:sz w:val="27"/>
          <w:szCs w:val="27"/>
          <w:color w:val="383838"/>
          <w:spacing w:val="10"/>
          <w:w w:val="54"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54"/>
          <w:position w:val="-1"/>
        </w:rPr>
        <w:t>2G1?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481" w:right="168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575959"/>
          <w:spacing w:val="0"/>
          <w:w w:val="76"/>
          <w:i/>
        </w:rPr>
        <w:t>1</w:t>
      </w:r>
      <w:r>
        <w:rPr>
          <w:rFonts w:ascii="Arial" w:hAnsi="Arial" w:cs="Arial" w:eastAsia="Arial"/>
          <w:sz w:val="19"/>
          <w:szCs w:val="19"/>
          <w:color w:val="575959"/>
          <w:spacing w:val="0"/>
          <w:w w:val="76"/>
          <w:i/>
        </w:rPr>
        <w:t>   </w:t>
      </w:r>
      <w:r>
        <w:rPr>
          <w:rFonts w:ascii="Arial" w:hAnsi="Arial" w:cs="Arial" w:eastAsia="Arial"/>
          <w:sz w:val="19"/>
          <w:szCs w:val="19"/>
          <w:color w:val="575959"/>
          <w:spacing w:val="7"/>
          <w:w w:val="76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99" w:right="124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29.119995pt;margin-top:20.868584pt;width:89.279999pt;height:55.68pt;mso-position-horizontal-relative:page;mso-position-vertical-relative:paragraph;z-index:-17166" type="#_x0000_t75">
            <v:imagedata r:id="rId9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,İtfaiye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54" w:lineRule="exact"/>
        <w:ind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49"/>
          <w:szCs w:val="49"/>
          <w:color w:val="B8BABA"/>
          <w:spacing w:val="0"/>
          <w:w w:val="54"/>
          <w:position w:val="-33"/>
        </w:rPr>
        <w:t>.</w:t>
      </w:r>
      <w:r>
        <w:rPr>
          <w:rFonts w:ascii="Times New Roman" w:hAnsi="Times New Roman" w:cs="Times New Roman" w:eastAsia="Times New Roman"/>
          <w:sz w:val="49"/>
          <w:szCs w:val="49"/>
          <w:color w:val="B8BABA"/>
          <w:spacing w:val="45"/>
          <w:w w:val="54"/>
          <w:position w:val="-33"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color w:val="575959"/>
          <w:spacing w:val="0"/>
          <w:w w:val="100"/>
          <w:position w:val="-33"/>
        </w:rPr>
        <w:t>--su.</w:t>
      </w:r>
      <w:r>
        <w:rPr>
          <w:rFonts w:ascii="Times New Roman" w:hAnsi="Times New Roman" w:cs="Times New Roman" w:eastAsia="Times New Roman"/>
          <w:sz w:val="49"/>
          <w:szCs w:val="49"/>
          <w:color w:val="575959"/>
          <w:spacing w:val="0"/>
          <w:w w:val="100"/>
          <w:position w:val="-33"/>
        </w:rPr>
        <w:tab/>
      </w:r>
      <w:r>
        <w:rPr>
          <w:rFonts w:ascii="Times New Roman" w:hAnsi="Times New Roman" w:cs="Times New Roman" w:eastAsia="Times New Roman"/>
          <w:sz w:val="49"/>
          <w:szCs w:val="49"/>
          <w:color w:val="575959"/>
          <w:spacing w:val="0"/>
          <w:w w:val="100"/>
          <w:position w:val="-33"/>
        </w:rPr>
      </w:r>
      <w:r>
        <w:rPr>
          <w:rFonts w:ascii="Times New Roman" w:hAnsi="Times New Roman" w:cs="Times New Roman" w:eastAsia="Times New Roman"/>
          <w:sz w:val="24"/>
          <w:szCs w:val="24"/>
          <w:color w:val="757779"/>
          <w:spacing w:val="0"/>
          <w:w w:val="121"/>
          <w:position w:val="-33"/>
        </w:rPr>
        <w:t>AU</w:t>
      </w:r>
      <w:r>
        <w:rPr>
          <w:rFonts w:ascii="Times New Roman" w:hAnsi="Times New Roman" w:cs="Times New Roman" w:eastAsia="Times New Roman"/>
          <w:sz w:val="24"/>
          <w:szCs w:val="24"/>
          <w:color w:val="757779"/>
          <w:spacing w:val="0"/>
          <w:w w:val="121"/>
          <w:position w:val="-3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57779"/>
          <w:spacing w:val="0"/>
          <w:w w:val="121"/>
          <w:position w:val="-33"/>
        </w:rPr>
        <w:t>UJ</w:t>
      </w:r>
      <w:r>
        <w:rPr>
          <w:rFonts w:ascii="Times New Roman" w:hAnsi="Times New Roman" w:cs="Times New Roman" w:eastAsia="Times New Roman"/>
          <w:sz w:val="24"/>
          <w:szCs w:val="24"/>
          <w:color w:val="757779"/>
          <w:spacing w:val="0"/>
          <w:w w:val="120"/>
          <w:position w:val="-33"/>
        </w:rPr>
        <w:t>\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260"/>
          <w:cols w:num="2" w:equalWidth="0">
            <w:col w:w="6324" w:space="2095"/>
            <w:col w:w="3021"/>
          </w:cols>
        </w:sectPr>
      </w:pPr>
      <w:rPr/>
    </w:p>
    <w:p>
      <w:pPr>
        <w:spacing w:before="0" w:after="0" w:line="911" w:lineRule="exact"/>
        <w:ind w:left="2730" w:right="-184"/>
        <w:jc w:val="left"/>
        <w:rPr>
          <w:rFonts w:ascii="Times New Roman" w:hAnsi="Times New Roman" w:cs="Times New Roman" w:eastAsia="Times New Roman"/>
          <w:sz w:val="96"/>
          <w:szCs w:val="96"/>
        </w:rPr>
      </w:pPr>
      <w:rPr/>
      <w:r>
        <w:rPr>
          <w:rFonts w:ascii="Times New Roman" w:hAnsi="Times New Roman" w:cs="Times New Roman" w:eastAsia="Times New Roman"/>
          <w:sz w:val="96"/>
          <w:szCs w:val="96"/>
          <w:color w:val="383D93"/>
          <w:spacing w:val="0"/>
          <w:w w:val="100"/>
          <w:i/>
          <w:position w:val="-4"/>
        </w:rPr>
        <w:t>cd</w:t>
      </w:r>
      <w:r>
        <w:rPr>
          <w:rFonts w:ascii="Times New Roman" w:hAnsi="Times New Roman" w:cs="Times New Roman" w:eastAsia="Times New Roman"/>
          <w:sz w:val="96"/>
          <w:szCs w:val="96"/>
          <w:color w:val="383D93"/>
          <w:spacing w:val="0"/>
          <w:w w:val="100"/>
          <w:i/>
          <w:position w:val="-4"/>
        </w:rPr>
        <w:t>.</w:t>
      </w:r>
      <w:r>
        <w:rPr>
          <w:rFonts w:ascii="Times New Roman" w:hAnsi="Times New Roman" w:cs="Times New Roman" w:eastAsia="Times New Roman"/>
          <w:sz w:val="96"/>
          <w:szCs w:val="96"/>
          <w:color w:val="383D93"/>
          <w:spacing w:val="113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96"/>
          <w:szCs w:val="96"/>
          <w:color w:val="383D93"/>
          <w:spacing w:val="0"/>
          <w:w w:val="110"/>
          <w:position w:val="-4"/>
        </w:rPr>
        <w:t>'</w:t>
      </w:r>
      <w:r>
        <w:rPr>
          <w:rFonts w:ascii="Times New Roman" w:hAnsi="Times New Roman" w:cs="Times New Roman" w:eastAsia="Times New Roman"/>
          <w:sz w:val="96"/>
          <w:szCs w:val="96"/>
          <w:color w:val="000000"/>
          <w:spacing w:val="0"/>
          <w:w w:val="100"/>
          <w:position w:val="0"/>
        </w:rPr>
      </w:r>
    </w:p>
    <w:p>
      <w:pPr>
        <w:spacing w:before="0" w:after="0" w:line="74" w:lineRule="exact"/>
        <w:ind w:left="2577" w:right="1700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757779"/>
          <w:spacing w:val="0"/>
          <w:w w:val="79"/>
          <w:position w:val="-7"/>
        </w:rPr>
        <w:t>.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76769"/>
          <w:spacing w:val="-3"/>
          <w:w w:val="116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8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7"/>
          <w:w w:val="106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9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73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2"/>
          <w:szCs w:val="22"/>
          <w:color w:val="383838"/>
          <w:spacing w:val="0"/>
          <w:w w:val="148"/>
        </w:rPr>
        <w:t>l</w:t>
      </w:r>
      <w:r>
        <w:rPr>
          <w:rFonts w:ascii="Arial" w:hAnsi="Arial" w:cs="Arial" w:eastAsia="Arial"/>
          <w:sz w:val="22"/>
          <w:szCs w:val="22"/>
          <w:color w:val="383838"/>
          <w:spacing w:val="12"/>
          <w:w w:val="14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A5A5A5"/>
          <w:spacing w:val="0"/>
          <w:w w:val="100"/>
        </w:rPr>
        <w:t>'·.</w:t>
      </w:r>
      <w:r>
        <w:rPr>
          <w:rFonts w:ascii="Times New Roman" w:hAnsi="Times New Roman" w:cs="Times New Roman" w:eastAsia="Times New Roman"/>
          <w:sz w:val="19"/>
          <w:szCs w:val="19"/>
          <w:color w:val="A5A5A5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43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A3B58E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A3B58E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E9091"/>
          <w:spacing w:val="-28"/>
          <w:w w:val="10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1"/>
        </w:rPr>
        <w:t>'l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8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67"/>
        </w:rPr>
        <w:t>f:!lr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39"/>
          <w:w w:val="6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B8BABA"/>
          <w:spacing w:val="-26"/>
          <w:w w:val="16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76769"/>
          <w:spacing w:val="-37"/>
          <w:w w:val="11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358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17"/>
          <w:szCs w:val="17"/>
          <w:color w:val="575959"/>
          <w:w w:val="98"/>
        </w:rPr>
        <w:t>Müd.</w:t>
      </w:r>
      <w:r>
        <w:rPr>
          <w:rFonts w:ascii="Arial" w:hAnsi="Arial" w:cs="Arial" w:eastAsia="Arial"/>
          <w:sz w:val="17"/>
          <w:szCs w:val="17"/>
          <w:color w:val="575959"/>
          <w:spacing w:val="-9"/>
          <w:w w:val="98"/>
        </w:rPr>
        <w:t>ı</w:t>
      </w:r>
      <w:r>
        <w:rPr>
          <w:rFonts w:ascii="Arial" w:hAnsi="Arial" w:cs="Arial" w:eastAsia="Arial"/>
          <w:sz w:val="17"/>
          <w:szCs w:val="17"/>
          <w:color w:val="383838"/>
          <w:spacing w:val="8"/>
          <w:w w:val="93"/>
        </w:rPr>
        <w:t>h</w:t>
      </w:r>
      <w:r>
        <w:rPr>
          <w:rFonts w:ascii="Arial" w:hAnsi="Arial" w:cs="Arial" w:eastAsia="Arial"/>
          <w:sz w:val="17"/>
          <w:szCs w:val="17"/>
          <w:color w:val="575959"/>
          <w:spacing w:val="2"/>
          <w:w w:val="94"/>
        </w:rPr>
        <w:t>a</w:t>
      </w:r>
      <w:r>
        <w:rPr>
          <w:rFonts w:ascii="Arial" w:hAnsi="Arial" w:cs="Arial" w:eastAsia="Arial"/>
          <w:sz w:val="17"/>
          <w:szCs w:val="17"/>
          <w:color w:val="383838"/>
          <w:spacing w:val="-6"/>
          <w:w w:val="128"/>
        </w:rPr>
        <w:t>l</w:t>
      </w:r>
      <w:r>
        <w:rPr>
          <w:rFonts w:ascii="Arial" w:hAnsi="Arial" w:cs="Arial" w:eastAsia="Arial"/>
          <w:sz w:val="17"/>
          <w:szCs w:val="17"/>
          <w:color w:val="676769"/>
          <w:spacing w:val="0"/>
          <w:w w:val="94"/>
        </w:rPr>
        <w:t>e</w:t>
      </w:r>
      <w:r>
        <w:rPr>
          <w:rFonts w:ascii="Arial" w:hAnsi="Arial" w:cs="Arial" w:eastAsia="Arial"/>
          <w:sz w:val="17"/>
          <w:szCs w:val="17"/>
          <w:color w:val="676769"/>
          <w:spacing w:val="1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</w:rPr>
        <w:t>Şub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</w:rPr>
        <w:t>e</w:t>
      </w:r>
      <w:r>
        <w:rPr>
          <w:rFonts w:ascii="Arial" w:hAnsi="Arial" w:cs="Arial" w:eastAsia="Arial"/>
          <w:sz w:val="17"/>
          <w:szCs w:val="17"/>
          <w:color w:val="383838"/>
          <w:spacing w:val="-18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87"/>
        </w:rPr>
        <w:t>Müdürü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87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13"/>
          <w:w w:val="8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87"/>
        </w:rPr>
        <w:t>1,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260"/>
          <w:cols w:num="4" w:equalWidth="0">
            <w:col w:w="4427" w:space="713"/>
            <w:col w:w="316" w:space="243"/>
            <w:col w:w="441" w:space="2418"/>
            <w:col w:w="2882"/>
          </w:cols>
        </w:sectPr>
      </w:pPr>
      <w:rPr/>
    </w:p>
    <w:p>
      <w:pPr>
        <w:spacing w:before="0" w:after="0" w:line="293" w:lineRule="exact"/>
        <w:ind w:left="2338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pict>
          <v:group style="position:absolute;margin-left:15.154451pt;margin-top:25.495655pt;width:562.981888pt;height:797.151488pt;mso-position-horizontal-relative:page;mso-position-vertical-relative:page;z-index:-17165" coordorigin="303,510" coordsize="11260,15943">
            <v:group style="position:absolute;left:477;top:539;width:11045;height:2" coordorigin="477,539" coordsize="11045,2">
              <v:shape style="position:absolute;left:477;top:539;width:11045;height:2" coordorigin="477,539" coordsize="11045,0" path="m477,539l11522,539e" filled="f" stroked="t" strokeweight=".715958pt" strokecolor="#5B5B5B">
                <v:path arrowok="t"/>
              </v:shape>
            </v:group>
            <v:group style="position:absolute;left:2375;top:527;width:2;height:1532" coordorigin="2375,527" coordsize="2,1532">
              <v:shape style="position:absolute;left:2375;top:527;width:2;height:1532" coordorigin="2375,527" coordsize="0,1532" path="m2375,2059l2375,527e" filled="f" stroked="t" strokeweight=".715958pt" strokecolor="#4F4F4F">
                <v:path arrowok="t"/>
              </v:shape>
            </v:group>
            <v:group style="position:absolute;left:9140;top:531;width:2;height:1537" coordorigin="9140,531" coordsize="2,1537">
              <v:shape style="position:absolute;left:9140;top:531;width:2;height:1537" coordorigin="9140,531" coordsize="0,1537" path="m9140,2068l9140,531e" filled="f" stroked="t" strokeweight=".715958pt" strokecolor="#646464">
                <v:path arrowok="t"/>
              </v:shape>
            </v:group>
            <v:group style="position:absolute;left:11534;top:531;width:2;height:15890" coordorigin="11534,531" coordsize="2,15890">
              <v:shape style="position:absolute;left:11534;top:531;width:2;height:15890" coordorigin="11534,531" coordsize="0,15890" path="m11534,16422l11534,531e" filled="f" stroked="t" strokeweight=".715958pt" strokecolor="#606060">
                <v:path arrowok="t"/>
              </v:shape>
            </v:group>
            <v:group style="position:absolute;left:325;top:517;width:2;height:5654" coordorigin="325,517" coordsize="2,5654">
              <v:shape style="position:absolute;left:325;top:517;width:2;height:5654" coordorigin="325,517" coordsize="0,5654" path="m325,6171l325,517e" filled="f" stroked="t" strokeweight=".715958pt" strokecolor="#5B5B5B">
                <v:path arrowok="t"/>
              </v:shape>
            </v:group>
            <v:group style="position:absolute;left:315;top:2059;width:11212;height:2" coordorigin="315,2059" coordsize="11212,2">
              <v:shape style="position:absolute;left:315;top:2059;width:11212;height:2" coordorigin="315,2059" coordsize="11212,0" path="m315,2059l11527,2059e" filled="f" stroked="t" strokeweight=".715958pt" strokecolor="#575757">
                <v:path arrowok="t"/>
              </v:shape>
            </v:group>
            <v:group style="position:absolute;left:315;top:2298;width:11217;height:2" coordorigin="315,2298" coordsize="11217,2">
              <v:shape style="position:absolute;left:315;top:2298;width:11217;height:2" coordorigin="315,2298" coordsize="11217,0" path="m315,2298l11532,2298e" filled="f" stroked="t" strokeweight=".715958pt" strokecolor="#606060">
                <v:path arrowok="t"/>
              </v:shape>
            </v:group>
            <v:group style="position:absolute;left:315;top:2537;width:11217;height:2" coordorigin="315,2537" coordsize="11217,2">
              <v:shape style="position:absolute;left:315;top:2537;width:11217;height:2" coordorigin="315,2537" coordsize="11217,0" path="m315,2537l11532,2537e" filled="f" stroked="t" strokeweight=".715958pt" strokecolor="#5B5B5B">
                <v:path arrowok="t"/>
              </v:shape>
            </v:group>
            <v:group style="position:absolute;left:315;top:2779;width:11217;height:2" coordorigin="315,2779" coordsize="11217,2">
              <v:shape style="position:absolute;left:315;top:2779;width:11217;height:2" coordorigin="315,2779" coordsize="11217,0" path="m315,2779l11532,2779e" filled="f" stroked="t" strokeweight=".715958pt" strokecolor="#5B5B5B">
                <v:path arrowok="t"/>
              </v:shape>
            </v:group>
            <v:group style="position:absolute;left:320;top:3019;width:11212;height:2" coordorigin="320,3019" coordsize="11212,2">
              <v:shape style="position:absolute;left:320;top:3019;width:11212;height:2" coordorigin="320,3019" coordsize="11212,0" path="m320,3019l11532,3019e" filled="f" stroked="t" strokeweight=".715958pt" strokecolor="#5B5B5B">
                <v:path arrowok="t"/>
              </v:shape>
            </v:group>
            <v:group style="position:absolute;left:320;top:3256;width:1293;height:2" coordorigin="320,3256" coordsize="1293,2">
              <v:shape style="position:absolute;left:320;top:3256;width:1293;height:2" coordorigin="320,3256" coordsize="1293,0" path="m320,3256l1613,3256e" filled="f" stroked="t" strokeweight=".477306pt" strokecolor="#3B3B3B">
                <v:path arrowok="t"/>
              </v:shape>
            </v:group>
            <v:group style="position:absolute;left:6978;top:3256;width:2;height:747" coordorigin="6978,3256" coordsize="2,747">
              <v:shape style="position:absolute;left:6978;top:3256;width:2;height:747" coordorigin="6978,3256" coordsize="0,747" path="m6978,4003l6978,3256e" filled="f" stroked="t" strokeweight=".477306pt" strokecolor="#383838">
                <v:path arrowok="t"/>
              </v:shape>
            </v:group>
            <v:group style="position:absolute;left:6973;top:3634;width:4563;height:2" coordorigin="6973,3634" coordsize="4563,2">
              <v:shape style="position:absolute;left:6973;top:3634;width:4563;height:2" coordorigin="6973,3634" coordsize="4563,0" path="m6973,3634l11536,3634e" filled="f" stroked="t" strokeweight=".715958pt" strokecolor="#606060">
                <v:path arrowok="t"/>
              </v:shape>
            </v:group>
            <v:group style="position:absolute;left:320;top:3993;width:11217;height:2" coordorigin="320,3993" coordsize="11217,2">
              <v:shape style="position:absolute;left:320;top:3993;width:11217;height:2" coordorigin="320,3993" coordsize="11217,0" path="m320,3993l11536,3993e" filled="f" stroked="t" strokeweight=".715958pt" strokecolor="#676767">
                <v:path arrowok="t"/>
              </v:shape>
            </v:group>
            <v:group style="position:absolute;left:2375;top:3983;width:2;height:12434" coordorigin="2375,3983" coordsize="2,12434">
              <v:shape style="position:absolute;left:2375;top:3983;width:2;height:12434" coordorigin="2375,3983" coordsize="0,12434" path="m2375,16417l2375,3983e" filled="f" stroked="t" strokeweight=".715958pt" strokecolor="#4F4F4F">
                <v:path arrowok="t"/>
              </v:shape>
            </v:group>
            <v:group style="position:absolute;left:315;top:4472;width:11221;height:2" coordorigin="315,4472" coordsize="11221,2">
              <v:shape style="position:absolute;left:315;top:4472;width:11221;height:2" coordorigin="315,4472" coordsize="11221,0" path="m315,4472l11536,4472e" filled="f" stroked="t" strokeweight=".715958pt" strokecolor="#5B5B5B">
                <v:path arrowok="t"/>
              </v:shape>
            </v:group>
            <v:group style="position:absolute;left:2367;top:4711;width:9169;height:2" coordorigin="2367,4711" coordsize="9169,2">
              <v:shape style="position:absolute;left:2367;top:4711;width:9169;height:2" coordorigin="2367,4711" coordsize="9169,0" path="m2367,4711l11536,4711e" filled="f" stroked="t" strokeweight=".715958pt" strokecolor="#5B5B5B">
                <v:path arrowok="t"/>
              </v:shape>
            </v:group>
            <v:group style="position:absolute;left:4926;top:4702;width:2;height:2183" coordorigin="4926,4702" coordsize="2,2183">
              <v:shape style="position:absolute;left:4926;top:4702;width:2;height:2183" coordorigin="4926,4702" coordsize="0,2183" path="m4926,6885l4926,4702e" filled="f" stroked="t" strokeweight=".715958pt" strokecolor="#5B5B5B">
                <v:path arrowok="t"/>
              </v:shape>
            </v:group>
            <v:group style="position:absolute;left:4916;top:5199;width:6625;height:2" coordorigin="4916,5199" coordsize="6625,2">
              <v:shape style="position:absolute;left:4916;top:5199;width:6625;height:2" coordorigin="4916,5199" coordsize="6625,0" path="m4916,5199l11541,5199e" filled="f" stroked="t" strokeweight=".715958pt" strokecolor="#5B5B5B">
                <v:path arrowok="t"/>
              </v:shape>
            </v:group>
            <v:group style="position:absolute;left:4916;top:5439;width:6625;height:2" coordorigin="4916,5439" coordsize="6625,2">
              <v:shape style="position:absolute;left:4916;top:5439;width:6625;height:2" coordorigin="4916,5439" coordsize="6625,0" path="m4916,5439l11541,5439e" filled="f" stroked="t" strokeweight=".715958pt" strokecolor="#575757">
                <v:path arrowok="t"/>
              </v:shape>
            </v:group>
            <v:group style="position:absolute;left:4911;top:5683;width:6630;height:2" coordorigin="4911,5683" coordsize="6630,2">
              <v:shape style="position:absolute;left:4911;top:5683;width:6630;height:2" coordorigin="4911,5683" coordsize="6630,0" path="m4911,5683l11541,5683e" filled="f" stroked="t" strokeweight=".715958pt" strokecolor="#606060">
                <v:path arrowok="t"/>
              </v:shape>
            </v:group>
            <v:group style="position:absolute;left:2363;top:5922;width:9174;height:2" coordorigin="2363,5922" coordsize="9174,2">
              <v:shape style="position:absolute;left:2363;top:5922;width:9174;height:2" coordorigin="2363,5922" coordsize="9174,0" path="m2363,5922l11536,5922e" filled="f" stroked="t" strokeweight=".715958pt" strokecolor="#606060">
                <v:path arrowok="t"/>
              </v:shape>
            </v:group>
            <v:group style="position:absolute;left:511;top:6164;width:11026;height:2" coordorigin="511,6164" coordsize="11026,2">
              <v:shape style="position:absolute;left:511;top:6164;width:11026;height:2" coordorigin="511,6164" coordsize="11026,0" path="m511,6164l11536,6164e" filled="f" stroked="t" strokeweight=".715958pt" strokecolor="#606060">
                <v:path arrowok="t"/>
              </v:shape>
            </v:group>
            <v:group style="position:absolute;left:7842;top:6157;width:2;height:728" coordorigin="7842,6157" coordsize="2,728">
              <v:shape style="position:absolute;left:7842;top:6157;width:2;height:728" coordorigin="7842,6157" coordsize="0,728" path="m7842,6885l7842,6157e" filled="f" stroked="t" strokeweight=".715958pt" strokecolor="#545454">
                <v:path arrowok="t"/>
              </v:shape>
            </v:group>
            <v:group style="position:absolute;left:2363;top:6636;width:9179;height:2" coordorigin="2363,6636" coordsize="9179,2">
              <v:shape style="position:absolute;left:2363;top:6636;width:9179;height:2" coordorigin="2363,6636" coordsize="9179,0" path="m2363,6636l11541,6636e" filled="f" stroked="t" strokeweight=".715958pt" strokecolor="#5B5B5B">
                <v:path arrowok="t"/>
              </v:shape>
            </v:group>
            <v:group style="position:absolute;left:2367;top:6880;width:9179;height:2" coordorigin="2367,6880" coordsize="9179,2">
              <v:shape style="position:absolute;left:2367;top:6880;width:9179;height:2" coordorigin="2367,6880" coordsize="9179,0" path="m2367,6880l11546,6880e" filled="f" stroked="t" strokeweight=".715958pt" strokecolor="#606060">
                <v:path arrowok="t"/>
              </v:shape>
            </v:group>
            <v:group style="position:absolute;left:325;top:6387;width:2;height:10059" coordorigin="325,6387" coordsize="2,10059">
              <v:shape style="position:absolute;left:325;top:6387;width:2;height:10059" coordorigin="325,6387" coordsize="0,10059" path="m325,16446l325,6387e" filled="f" stroked="t" strokeweight=".715958pt" strokecolor="#545454">
                <v:path arrowok="t"/>
              </v:shape>
            </v:group>
            <v:group style="position:absolute;left:315;top:7119;width:11226;height:2" coordorigin="315,7119" coordsize="11226,2">
              <v:shape style="position:absolute;left:315;top:7119;width:11226;height:2" coordorigin="315,7119" coordsize="11226,0" path="m315,7119l11541,7119e" filled="f" stroked="t" strokeweight=".715958pt" strokecolor="#575757">
                <v:path arrowok="t"/>
              </v:shape>
            </v:group>
            <v:group style="position:absolute;left:315;top:7593;width:11226;height:2" coordorigin="315,7593" coordsize="11226,2">
              <v:shape style="position:absolute;left:315;top:7593;width:11226;height:2" coordorigin="315,7593" coordsize="11226,0" path="m315,7593l11541,7593e" filled="f" stroked="t" strokeweight=".715958pt" strokecolor="#646464">
                <v:path arrowok="t"/>
              </v:shape>
            </v:group>
            <v:group style="position:absolute;left:4928;top:7584;width:2;height:737" coordorigin="4928,7584" coordsize="2,737">
              <v:shape style="position:absolute;left:4928;top:7584;width:2;height:737" coordorigin="4928,7584" coordsize="0,737" path="m4928,8321l4928,7584e" filled="f" stroked="t" strokeweight=".477306pt" strokecolor="#606060">
                <v:path arrowok="t"/>
              </v:shape>
            </v:group>
            <v:group style="position:absolute;left:4921;top:7837;width:6620;height:2" coordorigin="4921,7837" coordsize="6620,2">
              <v:shape style="position:absolute;left:4921;top:7837;width:6620;height:2" coordorigin="4921,7837" coordsize="6620,0" path="m4921,7837l11541,7837e" filled="f" stroked="t" strokeweight=".715958pt" strokecolor="#646464">
                <v:path arrowok="t"/>
              </v:shape>
            </v:group>
            <v:group style="position:absolute;left:4921;top:8077;width:6620;height:2" coordorigin="4921,8077" coordsize="6620,2">
              <v:shape style="position:absolute;left:4921;top:8077;width:6620;height:2" coordorigin="4921,8077" coordsize="6620,0" path="m4921,8077l11541,8077e" filled="f" stroked="t" strokeweight=".715958pt" strokecolor="#5B5B5B">
                <v:path arrowok="t"/>
              </v:shape>
            </v:group>
            <v:group style="position:absolute;left:310;top:8316;width:11236;height:2" coordorigin="310,8316" coordsize="11236,2">
              <v:shape style="position:absolute;left:310;top:8316;width:11236;height:2" coordorigin="310,8316" coordsize="11236,0" path="m310,8316l11546,8316e" filled="f" stroked="t" strokeweight=".715958pt" strokecolor="#5B5B5B">
                <v:path arrowok="t"/>
              </v:shape>
            </v:group>
            <v:group style="position:absolute;left:315;top:9125;width:11231;height:2" coordorigin="315,9125" coordsize="11231,2">
              <v:shape style="position:absolute;left:315;top:9125;width:11231;height:2" coordorigin="315,9125" coordsize="11231,0" path="m315,9125l11546,9125e" filled="f" stroked="t" strokeweight=".715958pt" strokecolor="#606060">
                <v:path arrowok="t"/>
              </v:shape>
            </v:group>
            <v:group style="position:absolute;left:315;top:10289;width:11236;height:2" coordorigin="315,10289" coordsize="11236,2">
              <v:shape style="position:absolute;left:315;top:10289;width:11236;height:2" coordorigin="315,10289" coordsize="11236,0" path="m315,10289l11551,10289e" filled="f" stroked="t" strokeweight=".715958pt" strokecolor="#606060">
                <v:path arrowok="t"/>
              </v:shape>
            </v:group>
            <v:group style="position:absolute;left:310;top:10533;width:11241;height:2" coordorigin="310,10533" coordsize="11241,2">
              <v:shape style="position:absolute;left:310;top:10533;width:11241;height:2" coordorigin="310,10533" coordsize="11241,0" path="m310,10533l11551,10533e" filled="f" stroked="t" strokeweight=".715958pt" strokecolor="#5B5B5B">
                <v:path arrowok="t"/>
              </v:shape>
            </v:group>
            <v:group style="position:absolute;left:320;top:11495;width:1007;height:2" coordorigin="320,11495" coordsize="1007,2">
              <v:shape style="position:absolute;left:320;top:11495;width:1007;height:2" coordorigin="320,11495" coordsize="1007,0" path="m320,11495l1327,11495e" filled="f" stroked="t" strokeweight=".954611pt" strokecolor="#6B6B6B">
                <v:path arrowok="t"/>
              </v:shape>
            </v:group>
            <v:group style="position:absolute;left:320;top:11256;width:11231;height:2" coordorigin="320,11256" coordsize="11231,2">
              <v:shape style="position:absolute;left:320;top:11256;width:11231;height:2" coordorigin="320,11256" coordsize="11231,0" path="m320,11256l11551,11256e" filled="f" stroked="t" strokeweight=".715958pt" strokecolor="#606060">
                <v:path arrowok="t"/>
              </v:shape>
            </v:group>
            <v:group style="position:absolute;left:1124;top:11486;width:2;height:4936" coordorigin="1124,11486" coordsize="2,4936">
              <v:shape style="position:absolute;left:1124;top:11486;width:2;height:4936" coordorigin="1124,11486" coordsize="0,4936" path="m1124,16422l1124,11486e" filled="f" stroked="t" strokeweight=".715958pt" strokecolor="#606060">
                <v:path arrowok="t"/>
              </v:shape>
            </v:group>
            <v:group style="position:absolute;left:315;top:11735;width:11241;height:2" coordorigin="315,11735" coordsize="11241,2">
              <v:shape style="position:absolute;left:315;top:11735;width:11241;height:2" coordorigin="315,11735" coordsize="11241,0" path="m315,11735l11556,11735e" filled="f" stroked="t" strokeweight=".715958pt" strokecolor="#646464">
                <v:path arrowok="t"/>
              </v:shape>
            </v:group>
            <v:group style="position:absolute;left:1704;top:11672;width:2;height:4749" coordorigin="1704,11672" coordsize="2,4749">
              <v:shape style="position:absolute;left:1704;top:11672;width:2;height:4749" coordorigin="1704,11672" coordsize="0,4749" path="m1704,16422l1704,11672e" filled="f" stroked="t" strokeweight=".715958pt" strokecolor="#575757">
                <v:path arrowok="t"/>
              </v:shape>
            </v:group>
            <v:group style="position:absolute;left:7398;top:11491;width:2;height:4927" coordorigin="7398,11491" coordsize="2,4927">
              <v:shape style="position:absolute;left:7398;top:11491;width:2;height:4927" coordorigin="7398,11491" coordsize="0,4927" path="m7398,16417l7398,11491e" filled="f" stroked="t" strokeweight=".715958pt" strokecolor="#575757">
                <v:path arrowok="t"/>
              </v:shape>
            </v:group>
            <v:group style="position:absolute;left:320;top:13822;width:2062;height:2" coordorigin="320,13822" coordsize="2062,2">
              <v:shape style="position:absolute;left:320;top:13822;width:2062;height:2" coordorigin="320,13822" coordsize="2062,0" path="m320,13822l2382,13822e" filled="f" stroked="t" strokeweight=".715958pt" strokecolor="#747474">
                <v:path arrowok="t"/>
              </v:shape>
            </v:group>
            <v:group style="position:absolute;left:315;top:16412;width:11241;height:2" coordorigin="315,16412" coordsize="11241,2">
              <v:shape style="position:absolute;left:315;top:16412;width:11241;height:2" coordorigin="315,16412" coordsize="11241,0" path="m315,16412l11556,16412e" filled="f" stroked="t" strokeweight=".715958pt" strokecolor="#74747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47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47"/>
        </w:rPr>
        <w:t>    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3"/>
          <w:w w:val="47"/>
        </w:rPr>
        <w:t> </w:t>
      </w:r>
      <w:r>
        <w:rPr>
          <w:rFonts w:ascii="Arial" w:hAnsi="Arial" w:cs="Arial" w:eastAsia="Arial"/>
          <w:sz w:val="24"/>
          <w:szCs w:val="24"/>
          <w:color w:val="575959"/>
          <w:spacing w:val="-14"/>
          <w:w w:val="126"/>
          <w:position w:val="4"/>
        </w:rPr>
        <w:t>K</w:t>
      </w:r>
      <w:r>
        <w:rPr>
          <w:rFonts w:ascii="Times New Roman" w:hAnsi="Times New Roman" w:cs="Times New Roman" w:eastAsia="Times New Roman"/>
          <w:sz w:val="28"/>
          <w:szCs w:val="28"/>
          <w:color w:val="676769"/>
          <w:spacing w:val="0"/>
          <w:w w:val="126"/>
          <w:position w:val="0"/>
        </w:rPr>
        <w:t>erını</w:t>
      </w:r>
      <w:r>
        <w:rPr>
          <w:rFonts w:ascii="Times New Roman" w:hAnsi="Times New Roman" w:cs="Times New Roman" w:eastAsia="Times New Roman"/>
          <w:sz w:val="28"/>
          <w:szCs w:val="28"/>
          <w:color w:val="676769"/>
          <w:spacing w:val="-27"/>
          <w:w w:val="126"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575959"/>
          <w:spacing w:val="-6"/>
          <w:w w:val="122"/>
          <w:b/>
          <w:bCs/>
          <w:position w:val="0"/>
        </w:rPr>
        <w:t>K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106"/>
          <w:b/>
          <w:bCs/>
          <w:position w:val="0"/>
        </w:rPr>
        <w:t>OSE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30" w:lineRule="exact"/>
        <w:ind w:left="2329" w:right="-73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383838"/>
          <w:spacing w:val="0"/>
          <w:w w:val="85"/>
        </w:rPr>
        <w:t>Itfaiy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85"/>
        </w:rPr>
        <w:t>e</w:t>
      </w:r>
      <w:r>
        <w:rPr>
          <w:rFonts w:ascii="Arial" w:hAnsi="Arial" w:cs="Arial" w:eastAsia="Arial"/>
          <w:sz w:val="22"/>
          <w:szCs w:val="22"/>
          <w:color w:val="383838"/>
          <w:spacing w:val="5"/>
          <w:w w:val="85"/>
        </w:rPr>
        <w:t> 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85"/>
        </w:rPr>
        <w:t>Kuze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85"/>
        </w:rPr>
        <w:t>y</w:t>
      </w:r>
      <w:r>
        <w:rPr>
          <w:rFonts w:ascii="Arial" w:hAnsi="Arial" w:cs="Arial" w:eastAsia="Arial"/>
          <w:sz w:val="22"/>
          <w:szCs w:val="22"/>
          <w:color w:val="383838"/>
          <w:spacing w:val="-2"/>
          <w:w w:val="85"/>
        </w:rPr>
        <w:t> 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86"/>
        </w:rPr>
        <w:t>Bölg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87"/>
        </w:rPr>
        <w:t>e</w:t>
      </w:r>
      <w:r>
        <w:rPr>
          <w:rFonts w:ascii="Arial" w:hAnsi="Arial" w:cs="Arial" w:eastAsia="Arial"/>
          <w:sz w:val="22"/>
          <w:szCs w:val="22"/>
          <w:color w:val="383838"/>
          <w:spacing w:val="-26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100"/>
        </w:rPr>
        <w:t>Amiri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0" w:after="0" w:line="190" w:lineRule="exact"/>
        <w:ind w:left="212" w:right="544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  <w:position w:val="-2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757779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57779"/>
          <w:spacing w:val="-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9"/>
          <w:spacing w:val="0"/>
          <w:w w:val="79"/>
          <w:position w:val="-2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676769"/>
          <w:spacing w:val="7"/>
          <w:w w:val="78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5"/>
          <w:position w:val="-2"/>
        </w:rPr>
        <w:t>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558" w:lineRule="exact"/>
        <w:ind w:left="-63" w:right="5250"/>
        <w:jc w:val="center"/>
        <w:rPr>
          <w:rFonts w:ascii="Times New Roman" w:hAnsi="Times New Roman" w:cs="Times New Roman" w:eastAsia="Times New Roman"/>
          <w:sz w:val="57"/>
          <w:szCs w:val="57"/>
        </w:rPr>
      </w:pPr>
      <w:rPr/>
      <w:r>
        <w:rPr>
          <w:rFonts w:ascii="Times New Roman" w:hAnsi="Times New Roman" w:cs="Times New Roman" w:eastAsia="Times New Roman"/>
          <w:sz w:val="57"/>
          <w:szCs w:val="57"/>
          <w:color w:val="575959"/>
          <w:spacing w:val="0"/>
          <w:w w:val="100"/>
          <w:i/>
          <w:position w:val="1"/>
        </w:rPr>
        <w:t>(</w:t>
      </w:r>
      <w:r>
        <w:rPr>
          <w:rFonts w:ascii="Times New Roman" w:hAnsi="Times New Roman" w:cs="Times New Roman" w:eastAsia="Times New Roman"/>
          <w:sz w:val="57"/>
          <w:szCs w:val="57"/>
          <w:color w:val="575959"/>
          <w:spacing w:val="-17"/>
          <w:w w:val="100"/>
          <w:i/>
          <w:position w:val="1"/>
        </w:rPr>
        <w:t>)</w:t>
      </w:r>
      <w:r>
        <w:rPr>
          <w:rFonts w:ascii="Times New Roman" w:hAnsi="Times New Roman" w:cs="Times New Roman" w:eastAsia="Times New Roman"/>
          <w:sz w:val="57"/>
          <w:szCs w:val="57"/>
          <w:color w:val="757779"/>
          <w:spacing w:val="0"/>
          <w:w w:val="100"/>
          <w:i/>
          <w:position w:val="1"/>
        </w:rPr>
        <w:t>l</w:t>
      </w:r>
      <w:r>
        <w:rPr>
          <w:rFonts w:ascii="Times New Roman" w:hAnsi="Times New Roman" w:cs="Times New Roman" w:eastAsia="Times New Roman"/>
          <w:sz w:val="57"/>
          <w:szCs w:val="57"/>
          <w:color w:val="757779"/>
          <w:spacing w:val="-5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57"/>
          <w:szCs w:val="57"/>
          <w:color w:val="383838"/>
          <w:spacing w:val="0"/>
          <w:w w:val="144"/>
          <w:i/>
          <w:position w:val="1"/>
        </w:rPr>
        <w:t>)</w:t>
      </w:r>
      <w:r>
        <w:rPr>
          <w:rFonts w:ascii="Times New Roman" w:hAnsi="Times New Roman" w:cs="Times New Roman" w:eastAsia="Times New Roman"/>
          <w:sz w:val="57"/>
          <w:szCs w:val="5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40" w:bottom="280" w:left="220" w:right="260"/>
          <w:cols w:num="2" w:equalWidth="0">
            <w:col w:w="4435" w:space="724"/>
            <w:col w:w="6281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589" w:lineRule="exact"/>
        <w:ind w:left="889" w:right="-118"/>
        <w:jc w:val="left"/>
        <w:tabs>
          <w:tab w:pos="1880" w:val="left"/>
        </w:tabs>
        <w:rPr>
          <w:rFonts w:ascii="Arial" w:hAnsi="Arial" w:cs="Arial" w:eastAsia="Arial"/>
          <w:sz w:val="52"/>
          <w:szCs w:val="5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6.497704pt;margin-top:14.030939pt;width:3.74504pt;height:26pt;mso-position-horizontal-relative:page;mso-position-vertical-relative:paragraph;z-index:-17159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545454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6.937035pt;margin-top:-18.285530pt;width:53.075718pt;height:41.5pt;mso-position-horizontal-relative:page;mso-position-vertical-relative:paragraph;z-index:-17158" type="#_x0000_t202" filled="f" stroked="f">
            <v:textbox inset="0,0,0,0">
              <w:txbxContent>
                <w:p>
                  <w:pPr>
                    <w:spacing w:before="0" w:after="0" w:line="830" w:lineRule="exact"/>
                    <w:ind w:right="-164"/>
                    <w:jc w:val="left"/>
                    <w:tabs>
                      <w:tab w:pos="1020" w:val="left"/>
                    </w:tabs>
                    <w:rPr>
                      <w:rFonts w:ascii="Arial" w:hAnsi="Arial" w:cs="Arial" w:eastAsia="Arial"/>
                      <w:sz w:val="83"/>
                      <w:szCs w:val="83"/>
                    </w:rPr>
                  </w:pPr>
                  <w:rPr/>
                  <w:r>
                    <w:rPr>
                      <w:rFonts w:ascii="Arial" w:hAnsi="Arial" w:cs="Arial" w:eastAsia="Arial"/>
                      <w:sz w:val="83"/>
                      <w:szCs w:val="83"/>
                      <w:color w:val="3B3B3B"/>
                      <w:w w:val="499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3B3B3B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3B3B3B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C4C4C4"/>
                      <w:spacing w:val="0"/>
                      <w:w w:val="22"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666666"/>
          <w:w w:val="105"/>
          <w:position w:val="-2"/>
        </w:rPr>
        <w:t>I</w:t>
      </w:r>
      <w:r>
        <w:rPr>
          <w:rFonts w:ascii="Arial" w:hAnsi="Arial" w:cs="Arial" w:eastAsia="Arial"/>
          <w:sz w:val="14"/>
          <w:szCs w:val="14"/>
          <w:color w:val="666666"/>
          <w:spacing w:val="-23"/>
          <w:w w:val="100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878787"/>
          <w:spacing w:val="11"/>
          <w:w w:val="118"/>
          <w:position w:val="-2"/>
        </w:rPr>
        <w:t>Z</w:t>
      </w:r>
      <w:r>
        <w:rPr>
          <w:rFonts w:ascii="Arial" w:hAnsi="Arial" w:cs="Arial" w:eastAsia="Arial"/>
          <w:sz w:val="14"/>
          <w:szCs w:val="14"/>
          <w:color w:val="545454"/>
          <w:spacing w:val="0"/>
          <w:w w:val="118"/>
          <w:position w:val="-2"/>
        </w:rPr>
        <w:t>MIR</w:t>
      </w:r>
      <w:r>
        <w:rPr>
          <w:rFonts w:ascii="Arial" w:hAnsi="Arial" w:cs="Arial" w:eastAsia="Arial"/>
          <w:sz w:val="14"/>
          <w:szCs w:val="14"/>
          <w:color w:val="545454"/>
          <w:spacing w:val="-45"/>
          <w:w w:val="118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545454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4"/>
          <w:szCs w:val="14"/>
          <w:color w:val="545454"/>
          <w:spacing w:val="0"/>
          <w:w w:val="100"/>
          <w:position w:val="-2"/>
        </w:rPr>
      </w:r>
      <w:r>
        <w:rPr>
          <w:rFonts w:ascii="Arial" w:hAnsi="Arial" w:cs="Arial" w:eastAsia="Arial"/>
          <w:sz w:val="52"/>
          <w:szCs w:val="52"/>
          <w:color w:val="C4C4C4"/>
          <w:spacing w:val="0"/>
          <w:w w:val="51"/>
          <w:position w:val="-2"/>
        </w:rPr>
        <w:t>ı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0" w:after="0" w:line="117" w:lineRule="exact"/>
        <w:ind w:left="616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B3B3B"/>
          <w:spacing w:val="0"/>
          <w:w w:val="103"/>
          <w:b/>
          <w:bCs/>
          <w:position w:val="-2"/>
        </w:rPr>
        <w:t>BÜYÜKSEHIR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16" w:lineRule="exact"/>
        <w:ind w:left="667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B3B3B"/>
          <w:spacing w:val="0"/>
          <w:w w:val="115"/>
          <w:position w:val="1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53" w:right="4058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96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26"/>
          <w:w w:val="9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96"/>
        </w:rPr>
        <w:t>BELEDİYESİ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52" w:lineRule="exact"/>
        <w:ind w:left="464" w:right="4189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96"/>
        </w:rPr>
        <w:t>BAŞKANLIGI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52" w:lineRule="exact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96"/>
        </w:rPr>
        <w:t>Müdahale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4"/>
          <w:w w:val="9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48" w:lineRule="exact"/>
        <w:ind w:left="1120" w:right="4897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80"/>
          <w:position w:val="-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-10"/>
          <w:w w:val="8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94"/>
          <w:position w:val="-1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80" w:bottom="280" w:left="640" w:right="340"/>
          <w:cols w:num="2" w:equalWidth="0">
            <w:col w:w="1970" w:space="1086"/>
            <w:col w:w="7884"/>
          </w:cols>
        </w:sectPr>
      </w:pPr>
      <w:rPr/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3.530579" w:type="dxa"/>
      </w:tblPr>
      <w:tblGrid/>
      <w:tr>
        <w:trPr>
          <w:trHeight w:val="243" w:hRule="exact"/>
        </w:trPr>
        <w:tc>
          <w:tcPr>
            <w:tcW w:w="1297" w:type="dxa"/>
            <w:tcBorders>
              <w:top w:val="single" w:sz="5.66408" w:space="0" w:color="777777"/>
              <w:bottom w:val="single" w:sz="5.66408" w:space="0" w:color="7C7C7C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7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4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4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4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377" w:type="dxa"/>
            <w:tcBorders>
              <w:top w:val="single" w:sz="5.66408" w:space="0" w:color="777777"/>
              <w:bottom w:val="single" w:sz="5.66408" w:space="0" w:color="7C7C7C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7" w:lineRule="exact"/>
              <w:ind w:left="348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1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2"/>
                <w:w w:val="100"/>
              </w:rPr>
              <w:t>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66666"/>
                <w:spacing w:val="-6"/>
                <w:w w:val="100"/>
              </w:rPr>
              <w:t>/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3"/>
                <w:w w:val="100"/>
              </w:rPr>
              <w:t>3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66666"/>
                <w:spacing w:val="6"/>
                <w:w w:val="100"/>
              </w:rPr>
              <w:t>/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250" w:type="dxa"/>
            <w:tcBorders>
              <w:top w:val="single" w:sz="5.66408" w:space="0" w:color="777777"/>
              <w:bottom w:val="single" w:sz="5.66408" w:space="0" w:color="7C7C7C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7" w:lineRule="exact"/>
              <w:ind w:left="142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757777"/>
                <w:spacing w:val="-22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14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245" w:type="dxa"/>
            <w:tcBorders>
              <w:top w:val="single" w:sz="5.66408" w:space="0" w:color="777777"/>
              <w:bottom w:val="single" w:sz="5.66408" w:space="0" w:color="7C7C7C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27" w:lineRule="exact"/>
              <w:ind w:left="252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666666"/>
                <w:spacing w:val="-18"/>
                <w:w w:val="95"/>
              </w:rPr>
              <w:t>!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95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10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4"/>
                <w:spacing w:val="0"/>
                <w:w w:val="100"/>
              </w:rPr>
              <w:t>Saaıi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4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66666"/>
                <w:spacing w:val="0"/>
                <w:w w:val="97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66666"/>
                <w:spacing w:val="8"/>
                <w:w w:val="98"/>
              </w:rPr>
              <w:t>2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4"/>
                <w:w w:val="94"/>
              </w:rPr>
              <w:t>3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757777"/>
                <w:spacing w:val="-12"/>
                <w:w w:val="129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4"/>
                <w:spacing w:val="0"/>
                <w:w w:val="101"/>
              </w:rPr>
              <w:t>56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3517" w:type="dxa"/>
            <w:tcBorders>
              <w:top w:val="single" w:sz="5.66408" w:space="0" w:color="777777"/>
              <w:bottom w:val="single" w:sz="5.66408" w:space="0" w:color="7C7C7C"/>
              <w:left w:val="nil" w:sz="6" w:space="0" w:color="auto"/>
              <w:right w:val="single" w:sz="5.66408" w:space="0" w:color="6B6B6B"/>
            </w:tcBorders>
          </w:tcPr>
          <w:p>
            <w:pPr>
              <w:spacing w:before="1" w:after="0" w:line="227" w:lineRule="exact"/>
              <w:ind w:left="41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tfc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10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757777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757777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05340388202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38" w:hRule="exact"/>
        </w:trPr>
        <w:tc>
          <w:tcPr>
            <w:tcW w:w="1297" w:type="dxa"/>
            <w:tcBorders>
              <w:top w:val="single" w:sz="5.66408" w:space="0" w:color="7C7C7C"/>
              <w:bottom w:val="single" w:sz="3.776048" w:space="0" w:color="7C7C7C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7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w w:val="67"/>
              </w:rPr>
              <w:t>Kı.ı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66666"/>
                <w:spacing w:val="0"/>
                <w:w w:val="100"/>
              </w:rPr>
              <w:t>yıı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66666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377" w:type="dxa"/>
            <w:tcBorders>
              <w:top w:val="single" w:sz="5.66408" w:space="0" w:color="7C7C7C"/>
              <w:bottom w:val="single" w:sz="3.776048" w:space="0" w:color="7C7C7C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9" w:lineRule="exact"/>
              <w:ind w:left="35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Arial" w:hAnsi="Arial" w:cs="Arial" w:eastAsia="Arial"/>
                <w:sz w:val="24"/>
                <w:szCs w:val="24"/>
                <w:color w:val="3B3B3B"/>
                <w:spacing w:val="0"/>
                <w:w w:val="59"/>
                <w:i/>
              </w:rPr>
              <w:t>ı</w:t>
            </w:r>
            <w:r>
              <w:rPr>
                <w:rFonts w:ascii="Arial" w:hAnsi="Arial" w:cs="Arial" w:eastAsia="Arial"/>
                <w:sz w:val="24"/>
                <w:szCs w:val="24"/>
                <w:color w:val="3B3B3B"/>
                <w:spacing w:val="20"/>
                <w:w w:val="59"/>
                <w:i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color w:val="3B3B3B"/>
                <w:spacing w:val="0"/>
                <w:w w:val="49"/>
                <w:i/>
              </w:rPr>
              <w:t>ı</w:t>
            </w:r>
            <w:r>
              <w:rPr>
                <w:rFonts w:ascii="Arial" w:hAnsi="Arial" w:cs="Arial" w:eastAsia="Arial"/>
                <w:sz w:val="24"/>
                <w:szCs w:val="24"/>
                <w:color w:val="3B3B3B"/>
                <w:spacing w:val="-34"/>
                <w:w w:val="100"/>
                <w:i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545454"/>
                <w:spacing w:val="0"/>
                <w:w w:val="81"/>
                <w:i/>
              </w:rPr>
              <w:t>103120</w:t>
            </w:r>
            <w:r>
              <w:rPr>
                <w:rFonts w:ascii="Arial" w:hAnsi="Arial" w:cs="Arial" w:eastAsia="Arial"/>
                <w:sz w:val="19"/>
                <w:szCs w:val="19"/>
                <w:color w:val="545454"/>
                <w:spacing w:val="-10"/>
                <w:w w:val="81"/>
                <w:i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250" w:type="dxa"/>
            <w:tcBorders>
              <w:top w:val="single" w:sz="5.66408" w:space="0" w:color="7C7C7C"/>
              <w:bottom w:val="single" w:sz="3.776048" w:space="0" w:color="7C7C7C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7" w:lineRule="exact"/>
              <w:ind w:left="142" w:right="-20"/>
              <w:jc w:val="left"/>
              <w:tabs>
                <w:tab w:pos="150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666666"/>
                <w:spacing w:val="-10"/>
                <w:w w:val="86"/>
              </w:rPr>
              <w:t>!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90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9"/>
                <w:w w:val="89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66666"/>
                <w:spacing w:val="0"/>
                <w:w w:val="92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66666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80"/>
              </w:rPr>
              <w:t>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25"/>
                <w:w w:val="8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6666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66666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1592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245" w:type="dxa"/>
            <w:tcBorders>
              <w:top w:val="single" w:sz="5.66408" w:space="0" w:color="7C7C7C"/>
              <w:bottom w:val="single" w:sz="3.776048" w:space="0" w:color="7C7C7C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7" w:lineRule="exact"/>
              <w:ind w:left="252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92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31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3517" w:type="dxa"/>
            <w:tcBorders>
              <w:top w:val="single" w:sz="5.66408" w:space="0" w:color="7C7C7C"/>
              <w:bottom w:val="single" w:sz="3.776048" w:space="0" w:color="7C7C7C"/>
              <w:left w:val="nil" w:sz="6" w:space="0" w:color="auto"/>
              <w:right w:val="single" w:sz="5.66408" w:space="0" w:color="6B6B6B"/>
            </w:tcBorders>
          </w:tcPr>
          <w:p>
            <w:pPr/>
            <w:rPr/>
          </w:p>
        </w:tc>
      </w:tr>
    </w:tbl>
    <w:p>
      <w:pPr>
        <w:spacing w:after="0"/>
        <w:sectPr>
          <w:type w:val="continuous"/>
          <w:pgSz w:w="11920" w:h="16840"/>
          <w:pgMar w:top="440" w:bottom="280" w:left="640" w:right="340"/>
        </w:sectPr>
      </w:pPr>
      <w:rPr/>
    </w:p>
    <w:p>
      <w:pPr>
        <w:spacing w:before="0" w:after="0" w:line="217" w:lineRule="exact"/>
        <w:ind w:left="153" w:right="-70"/>
        <w:jc w:val="left"/>
        <w:tabs>
          <w:tab w:pos="1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2148/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Bayraklı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153" w:right="-43"/>
        <w:jc w:val="left"/>
        <w:tabs>
          <w:tab w:pos="1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8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</w:rPr>
        <w:t>2148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5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5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4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Bayraklı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26" w:lineRule="exact"/>
        <w:ind w:left="153" w:right="-20"/>
        <w:jc w:val="left"/>
        <w:tabs>
          <w:tab w:pos="1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72"/>
          <w:position w:val="-1"/>
        </w:rPr>
        <w:t>Yaııg,_ı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72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5"/>
          <w:w w:val="7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Ar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8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86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8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103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26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  <w:position w:val="-1"/>
        </w:rPr>
        <w:t>:Siı?,ara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640" w:right="340"/>
          <w:cols w:num="3" w:equalWidth="0">
            <w:col w:w="3994" w:space="242"/>
            <w:col w:w="1392" w:space="1813"/>
            <w:col w:w="3499"/>
          </w:cols>
        </w:sectPr>
      </w:pPr>
      <w:rPr/>
    </w:p>
    <w:p>
      <w:pPr>
        <w:spacing w:before="12" w:after="0" w:line="240" w:lineRule="auto"/>
        <w:ind w:left="153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57777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3" w:lineRule="exact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84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98"/>
        </w:rPr>
        <w:t>Şekl</w:t>
      </w:r>
      <w:r>
        <w:rPr>
          <w:rFonts w:ascii="Arial" w:hAnsi="Arial" w:cs="Arial" w:eastAsia="Arial"/>
          <w:sz w:val="17"/>
          <w:szCs w:val="17"/>
          <w:color w:val="3B3B3B"/>
          <w:spacing w:val="-4"/>
          <w:w w:val="99"/>
        </w:rPr>
        <w:t>i</w:t>
      </w:r>
      <w:r>
        <w:rPr>
          <w:rFonts w:ascii="Arial" w:hAnsi="Arial" w:cs="Arial" w:eastAsia="Arial"/>
          <w:sz w:val="17"/>
          <w:szCs w:val="17"/>
          <w:color w:val="878787"/>
          <w:spacing w:val="0"/>
          <w:w w:val="166"/>
        </w:rPr>
        <w:t>: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14" w:lineRule="exact"/>
        <w:ind w:right="-20"/>
        <w:jc w:val="left"/>
        <w:tabs>
          <w:tab w:pos="194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w w:val="84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w w:val="84"/>
          <w:u w:val="single" w:color="000000"/>
        </w:rPr>
        <w:t>Bcıoı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w w:val="84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w w:val="84"/>
          <w:u w:val="single" w:color="0000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w w:val="84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4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4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4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74"/>
          <w:u w:val="single" w:color="0000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74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74"/>
          <w:u w:val="single" w:color="0000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74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-36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-36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-36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u w:val="single" w:color="000000"/>
        </w:rPr>
        <w:t>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97"/>
        </w:rPr>
        <w:t>K</w:t>
      </w:r>
      <w:r>
        <w:rPr>
          <w:rFonts w:ascii="Arial" w:hAnsi="Arial" w:cs="Arial" w:eastAsia="Arial"/>
          <w:sz w:val="17"/>
          <w:szCs w:val="17"/>
          <w:color w:val="3B3B3B"/>
          <w:spacing w:val="-7"/>
          <w:w w:val="98"/>
        </w:rPr>
        <w:t>n</w:t>
      </w:r>
      <w:r>
        <w:rPr>
          <w:rFonts w:ascii="Arial" w:hAnsi="Arial" w:cs="Arial" w:eastAsia="Arial"/>
          <w:sz w:val="17"/>
          <w:szCs w:val="17"/>
          <w:color w:val="666666"/>
          <w:spacing w:val="-12"/>
          <w:w w:val="193"/>
        </w:rPr>
        <w:t>i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98"/>
        </w:rPr>
        <w:t>r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-9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27"/>
        </w:rPr>
        <w:t>i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26"/>
        </w:rPr>
        <w:t>\</w:t>
      </w:r>
      <w:r>
        <w:rPr>
          <w:rFonts w:ascii="Arial" w:hAnsi="Arial" w:cs="Arial" w:eastAsia="Arial"/>
          <w:sz w:val="17"/>
          <w:szCs w:val="17"/>
          <w:color w:val="3B3B3B"/>
          <w:spacing w:val="4"/>
          <w:w w:val="127"/>
        </w:rPr>
        <w:t>h</w:t>
      </w:r>
      <w:r>
        <w:rPr>
          <w:rFonts w:ascii="Arial" w:hAnsi="Arial" w:cs="Arial" w:eastAsia="Arial"/>
          <w:sz w:val="17"/>
          <w:szCs w:val="17"/>
          <w:color w:val="666666"/>
          <w:spacing w:val="-30"/>
          <w:w w:val="77"/>
        </w:rPr>
        <w:t>ş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70"/>
        </w:rPr>
        <w:t>i!J?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1"/>
        </w:rPr>
        <w:t>Çelik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34" w:after="0" w:line="304" w:lineRule="exact"/>
        <w:ind w:left="807" w:right="-103"/>
        <w:jc w:val="left"/>
        <w:tabs>
          <w:tab w:pos="1400" w:val="left"/>
          <w:tab w:pos="2360" w:val="left"/>
        </w:tabs>
        <w:rPr>
          <w:rFonts w:ascii="Arial" w:hAnsi="Arial" w:cs="Arial" w:eastAsia="Arial"/>
          <w:sz w:val="33"/>
          <w:szCs w:val="33"/>
        </w:rPr>
      </w:pPr>
      <w:rPr/>
      <w:r>
        <w:rPr>
          <w:rFonts w:ascii="Arial" w:hAnsi="Arial" w:cs="Arial" w:eastAsia="Arial"/>
          <w:sz w:val="42"/>
          <w:szCs w:val="42"/>
          <w:color w:val="666666"/>
          <w:spacing w:val="0"/>
          <w:w w:val="52"/>
          <w:position w:val="-15"/>
        </w:rPr>
        <w:t>'</w:t>
      </w:r>
      <w:r>
        <w:rPr>
          <w:rFonts w:ascii="Arial" w:hAnsi="Arial" w:cs="Arial" w:eastAsia="Arial"/>
          <w:sz w:val="42"/>
          <w:szCs w:val="42"/>
          <w:color w:val="666666"/>
          <w:spacing w:val="-58"/>
          <w:w w:val="52"/>
          <w:position w:val="-15"/>
        </w:rPr>
        <w:t> </w:t>
      </w:r>
      <w:r>
        <w:rPr>
          <w:rFonts w:ascii="Arial" w:hAnsi="Arial" w:cs="Arial" w:eastAsia="Arial"/>
          <w:sz w:val="42"/>
          <w:szCs w:val="42"/>
          <w:color w:val="666666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42"/>
          <w:szCs w:val="42"/>
          <w:color w:val="666666"/>
          <w:spacing w:val="0"/>
          <w:w w:val="52"/>
          <w:position w:val="-15"/>
        </w:rPr>
        <w:t>ı</w:t>
      </w:r>
      <w:r>
        <w:rPr>
          <w:rFonts w:ascii="Arial" w:hAnsi="Arial" w:cs="Arial" w:eastAsia="Arial"/>
          <w:sz w:val="42"/>
          <w:szCs w:val="42"/>
          <w:color w:val="666666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42"/>
          <w:szCs w:val="42"/>
          <w:color w:val="666666"/>
          <w:spacing w:val="0"/>
          <w:w w:val="100"/>
          <w:position w:val="-15"/>
        </w:rPr>
      </w:r>
      <w:r>
        <w:rPr>
          <w:rFonts w:ascii="Arial" w:hAnsi="Arial" w:cs="Arial" w:eastAsia="Arial"/>
          <w:sz w:val="33"/>
          <w:szCs w:val="33"/>
          <w:color w:val="3B3B3B"/>
          <w:spacing w:val="0"/>
          <w:w w:val="52"/>
          <w:b/>
          <w:bCs/>
          <w:position w:val="-15"/>
        </w:rPr>
        <w:t>ı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65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</w:rPr>
        <w:t>Diğer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79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00:08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640" w:right="340"/>
          <w:cols w:num="4" w:equalWidth="0">
            <w:col w:w="1745" w:space="1660"/>
            <w:col w:w="2422" w:space="98"/>
            <w:col w:w="399" w:space="168"/>
            <w:col w:w="4448"/>
          </w:cols>
        </w:sectPr>
      </w:pPr>
      <w:rPr/>
    </w:p>
    <w:p>
      <w:pPr>
        <w:spacing w:before="0" w:after="0" w:line="204" w:lineRule="exact"/>
        <w:ind w:left="153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75777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3B3B3B"/>
          <w:w w:val="103"/>
        </w:rPr>
        <w:t>Ir;</w:t>
      </w:r>
      <w:r>
        <w:rPr>
          <w:rFonts w:ascii="Arial" w:hAnsi="Arial" w:cs="Arial" w:eastAsia="Arial"/>
          <w:sz w:val="18"/>
          <w:szCs w:val="18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14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9" w:lineRule="exact"/>
        <w:ind w:left="5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ÖZTOKAT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1" w:after="0" w:line="253" w:lineRule="auto"/>
        <w:ind w:right="-54" w:firstLine="1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5777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57777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ERDEM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\raç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5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1" w:lineRule="exact"/>
        <w:ind w:left="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1"/>
        </w:rPr>
        <w:t>080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4" w:lineRule="exact"/>
        <w:ind w:left="999" w:right="293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6"/>
        </w:rPr>
        <w:t>:Kendisi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2"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31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3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4"/>
          <w:w w:val="13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:23:57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00:03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tabs>
          <w:tab w:pos="2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66666"/>
          <w:w w:val="8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lektri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19" w:right="-20"/>
        <w:jc w:val="left"/>
        <w:tabs>
          <w:tab w:pos="2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5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4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8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66666"/>
          <w:w w:val="86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-1"/>
        </w:rPr>
        <w:t>mni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4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10"/>
          <w:w w:val="94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-1"/>
        </w:rPr>
        <w:t>t-Jandarma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6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:00:30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640" w:right="340"/>
          <w:cols w:num="3" w:equalWidth="0">
            <w:col w:w="1214" w:space="685"/>
            <w:col w:w="2070" w:space="484"/>
            <w:col w:w="6487"/>
          </w:cols>
        </w:sectPr>
      </w:pPr>
      <w:rPr/>
    </w:p>
    <w:p>
      <w:pPr>
        <w:spacing w:before="17" w:after="0" w:line="226" w:lineRule="exact"/>
        <w:ind w:left="1918" w:right="-20"/>
        <w:jc w:val="left"/>
        <w:tabs>
          <w:tab w:pos="4440" w:val="left"/>
          <w:tab w:pos="6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-1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93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93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6"/>
          <w:w w:val="93"/>
          <w:position w:val="-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-1"/>
        </w:rPr>
        <w:t>nel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4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-1"/>
        </w:rPr>
        <w:t>Doğalg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94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94"/>
          <w:position w:val="-1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15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1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640" w:right="340"/>
        </w:sectPr>
      </w:pPr>
      <w:rPr/>
    </w:p>
    <w:p>
      <w:pPr>
        <w:spacing w:before="16" w:after="0" w:line="228" w:lineRule="exact"/>
        <w:ind w:left="125" w:right="-54" w:firstLine="2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1"/>
          <w:szCs w:val="11"/>
          <w:color w:val="666666"/>
          <w:spacing w:val="3"/>
          <w:w w:val="255"/>
        </w:rPr>
        <w:t>'</w:t>
      </w:r>
      <w:r>
        <w:rPr>
          <w:rFonts w:ascii="Arial" w:hAnsi="Arial" w:cs="Arial" w:eastAsia="Arial"/>
          <w:sz w:val="11"/>
          <w:szCs w:val="11"/>
          <w:color w:val="3B3B3B"/>
          <w:spacing w:val="-9"/>
          <w:w w:val="163"/>
          <w:position w:val="5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  <w:position w:val="0"/>
        </w:rPr>
        <w:t>ardımcı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141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itınişsc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4" w:after="0" w:line="224" w:lineRule="exact"/>
        <w:ind w:left="19" w:right="1113" w:firstLine="-1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5777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5777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Dönl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9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26" w:lineRule="exact"/>
        <w:ind w:left="1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666666"/>
          <w:spacing w:val="-8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1"/>
        </w:rPr>
        <w:t>kip</w:t>
      </w:r>
      <w:r>
        <w:rPr>
          <w:rFonts w:ascii="Arial" w:hAnsi="Arial" w:cs="Arial" w:eastAsia="Arial"/>
          <w:sz w:val="18"/>
          <w:szCs w:val="18"/>
          <w:color w:val="3B3B3B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  <w:position w:val="-1"/>
        </w:rPr>
        <w:t>Adı-Soyadı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57777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8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4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EA1A1"/>
          <w:spacing w:val="-2"/>
          <w:w w:val="100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nnel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640" w:right="340"/>
          <w:cols w:num="3" w:equalWidth="0">
            <w:col w:w="1325" w:space="575"/>
            <w:col w:w="2189" w:space="341"/>
            <w:col w:w="6510"/>
          </w:cols>
        </w:sectPr>
      </w:pPr>
      <w:rPr/>
    </w:p>
    <w:p>
      <w:pPr>
        <w:spacing w:before="12" w:after="0" w:line="248" w:lineRule="auto"/>
        <w:ind w:left="125" w:right="-5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12"/>
          <w:w w:val="146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layı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75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76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göıiildü.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640" w:right="340"/>
          <w:cols w:num="2" w:equalWidth="0">
            <w:col w:w="1572" w:space="497"/>
            <w:col w:w="8871"/>
          </w:cols>
        </w:sectPr>
      </w:pPr>
      <w:rPr/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45" w:lineRule="exact"/>
        <w:ind w:left="17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7"/>
        </w:rPr>
        <w:t>öndlirnıe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7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söııdi.irme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5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öndürınede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söndi.irücü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131" w:lineRule="exact"/>
        <w:ind w:right="-20"/>
        <w:jc w:val="left"/>
        <w:tabs>
          <w:tab w:pos="1900" w:val="left"/>
          <w:tab w:pos="3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78"/>
          <w:position w:val="-8"/>
        </w:rPr>
        <w:t>!Su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5"/>
          <w:w w:val="78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8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33"/>
          <w:position w:val="-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-37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8"/>
        </w:rPr>
        <w:t>Köpük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8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2"/>
          <w:position w:val="-8"/>
        </w:rPr>
        <w:t>IK.K.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2"/>
          <w:position w:val="-8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878787"/>
          <w:spacing w:val="0"/>
          <w:w w:val="92"/>
          <w:position w:val="-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878787"/>
          <w:spacing w:val="20"/>
          <w:w w:val="92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8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  <w:position w:val="-8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757777"/>
          <w:spacing w:val="0"/>
          <w:w w:val="100"/>
          <w:position w:val="-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640" w:right="340"/>
          <w:cols w:num="3" w:equalWidth="0">
            <w:col w:w="1393" w:space="1181"/>
            <w:col w:w="1197" w:space="658"/>
            <w:col w:w="6511"/>
          </w:cols>
        </w:sectPr>
      </w:pPr>
      <w:rPr/>
    </w:p>
    <w:p>
      <w:pPr>
        <w:spacing w:before="0" w:after="0" w:line="419" w:lineRule="exact"/>
        <w:ind w:left="5345" w:right="-20"/>
        <w:jc w:val="left"/>
        <w:tabs>
          <w:tab w:pos="6340" w:val="left"/>
          <w:tab w:pos="7900" w:val="left"/>
        </w:tabs>
        <w:rPr>
          <w:rFonts w:ascii="Arial" w:hAnsi="Arial" w:cs="Arial" w:eastAsia="Arial"/>
          <w:sz w:val="45"/>
          <w:szCs w:val="45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Arial" w:hAnsi="Arial" w:cs="Arial" w:eastAsia="Arial"/>
          <w:sz w:val="41"/>
          <w:szCs w:val="41"/>
          <w:color w:val="666666"/>
          <w:spacing w:val="0"/>
          <w:w w:val="59"/>
        </w:rPr>
        <w:t>ı</w:t>
      </w:r>
      <w:r>
        <w:rPr>
          <w:rFonts w:ascii="Arial" w:hAnsi="Arial" w:cs="Arial" w:eastAsia="Arial"/>
          <w:sz w:val="41"/>
          <w:szCs w:val="41"/>
          <w:color w:val="666666"/>
          <w:spacing w:val="0"/>
          <w:w w:val="100"/>
        </w:rPr>
        <w:tab/>
      </w:r>
      <w:r>
        <w:rPr>
          <w:rFonts w:ascii="Arial" w:hAnsi="Arial" w:cs="Arial" w:eastAsia="Arial"/>
          <w:sz w:val="41"/>
          <w:szCs w:val="41"/>
          <w:color w:val="666666"/>
          <w:spacing w:val="0"/>
          <w:w w:val="100"/>
        </w:rPr>
      </w:r>
      <w:r>
        <w:rPr>
          <w:rFonts w:ascii="Arial" w:hAnsi="Arial" w:cs="Arial" w:eastAsia="Arial"/>
          <w:sz w:val="45"/>
          <w:szCs w:val="45"/>
          <w:color w:val="545454"/>
          <w:spacing w:val="0"/>
          <w:w w:val="59"/>
          <w:position w:val="-4"/>
        </w:rPr>
        <w:t>ı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200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76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Aııadol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kamyonet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konıple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görmüştür.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28" w:lineRule="exact"/>
        <w:ind w:left="144" w:right="2307" w:firstLine="-5"/>
        <w:jc w:val="left"/>
        <w:tabs>
          <w:tab w:pos="8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Söııdürnıe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ralınıini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3000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Üçbin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TL'Dir.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878787"/>
          <w:spacing w:val="0"/>
          <w:w w:val="69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878787"/>
          <w:spacing w:val="0"/>
          <w:w w:val="6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14" w:right="95" w:firstLine="1869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başlangıcıııın;soka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4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üzerinde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halindeki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öğrenilemcye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76"/>
          <w:b/>
          <w:bCs/>
        </w:rPr>
        <w:t>ı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76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Çık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6"/>
          <w:w w:val="9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9EA1A1"/>
          <w:spacing w:val="-5"/>
          <w:w w:val="51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1976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kasa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Anadol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markalı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ön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tarafınında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757777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757777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7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102"/>
        </w:rPr>
        <w:t>so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ruşturma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kişilcrce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sönmeıııi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iznıaritini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camları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82"/>
        </w:rPr>
        <w:t>ve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28" w:lineRule="exact"/>
        <w:ind w:left="1909" w:right="82" w:firstLine="2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xırketmi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halde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76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Anadol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kamyoneti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koltuklarını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çıktı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9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8"/>
          <w:w w:val="105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86"/>
        </w:rPr>
        <w:t>lını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5"/>
          <w:w w:val="108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9"/>
        </w:rPr>
        <w:t>ıır.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640" w:right="340"/>
        </w:sectPr>
      </w:pPr>
      <w:rPr/>
    </w:p>
    <w:p>
      <w:pPr>
        <w:spacing w:before="5" w:after="0" w:line="240" w:lineRule="auto"/>
        <w:ind w:left="125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26" w:lineRule="exact"/>
        <w:ind w:right="-20"/>
        <w:jc w:val="left"/>
        <w:tabs>
          <w:tab w:pos="4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1"/>
        </w:rPr>
        <w:t>irkcti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-1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57777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57777"/>
          <w:spacing w:val="-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57777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57777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1"/>
        </w:rPr>
        <w:t>!Bedeli: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640" w:right="340"/>
          <w:cols w:num="2" w:equalWidth="0">
            <w:col w:w="1099" w:space="856"/>
            <w:col w:w="8985"/>
          </w:cols>
        </w:sectPr>
      </w:pPr>
      <w:rPr/>
    </w:p>
    <w:p>
      <w:pPr>
        <w:spacing w:before="12" w:after="0" w:line="240" w:lineRule="auto"/>
        <w:ind w:left="134" w:right="-20"/>
        <w:jc w:val="left"/>
        <w:tabs>
          <w:tab w:pos="1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28" w:lineRule="exact"/>
        <w:ind w:left="172" w:right="9243" w:firstLine="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.'angı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rcsliı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640" w:right="340"/>
        </w:sectPr>
      </w:pPr>
      <w:rPr/>
    </w:p>
    <w:p>
      <w:pPr>
        <w:spacing w:before="20" w:after="0" w:line="240" w:lineRule="auto"/>
        <w:ind w:left="14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776" w:right="-70"/>
        <w:jc w:val="left"/>
        <w:tabs>
          <w:tab w:pos="12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Tar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2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lı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4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:</w:t>
      </w:r>
      <w:r>
        <w:rPr>
          <w:rFonts w:ascii="Arial" w:hAnsi="Arial" w:cs="Arial" w:eastAsia="Arial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9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4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9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5"/>
          <w:w w:val="4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-2"/>
          <w:w w:val="93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3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6"/>
          <w:w w:val="93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201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2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98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8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Bayraklı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9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8"/>
        </w:rPr>
        <w:t>!Saati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8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-7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00:50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  <w:position w:val="-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640" w:right="340"/>
          <w:cols w:num="4" w:equalWidth="0">
            <w:col w:w="1760" w:space="139"/>
            <w:col w:w="3031" w:space="858"/>
            <w:col w:w="985" w:space="1436"/>
            <w:col w:w="2731"/>
          </w:cols>
        </w:sectPr>
      </w:pPr>
      <w:rPr/>
    </w:p>
    <w:p>
      <w:pPr>
        <w:spacing w:before="0" w:after="0" w:line="219" w:lineRule="exact"/>
        <w:ind w:left="13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640" w:right="340"/>
        </w:sectPr>
      </w:pPr>
      <w:rPr/>
    </w:p>
    <w:p>
      <w:pPr>
        <w:spacing w:before="34" w:after="0" w:line="240" w:lineRule="auto"/>
        <w:ind w:left="2020" w:right="-5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8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636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203.520004pt;margin-top:-38.063595pt;width:41.279999pt;height:59.52pt;mso-position-horizontal-relative:page;mso-position-vertical-relative:paragraph;z-index:-17163" type="#_x0000_t75">
            <v:imagedata r:id="rId10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383"/>
        </w:rPr>
        <w:t>2P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562" w:lineRule="exact"/>
        <w:ind w:right="549"/>
        <w:jc w:val="right"/>
        <w:rPr>
          <w:rFonts w:ascii="Arial" w:hAnsi="Arial" w:cs="Arial" w:eastAsia="Arial"/>
          <w:sz w:val="53"/>
          <w:szCs w:val="53"/>
        </w:rPr>
      </w:pPr>
      <w:rPr/>
      <w:r>
        <w:rPr>
          <w:rFonts w:ascii="Arial" w:hAnsi="Arial" w:cs="Arial" w:eastAsia="Arial"/>
          <w:sz w:val="53"/>
          <w:szCs w:val="53"/>
          <w:color w:val="2A2D75"/>
          <w:spacing w:val="0"/>
          <w:w w:val="70"/>
        </w:rPr>
        <w:t>'</w:t>
      </w:r>
      <w:r>
        <w:rPr>
          <w:rFonts w:ascii="Arial" w:hAnsi="Arial" w:cs="Arial" w:eastAsia="Arial"/>
          <w:sz w:val="53"/>
          <w:szCs w:val="53"/>
          <w:color w:val="000000"/>
          <w:spacing w:val="0"/>
          <w:w w:val="100"/>
        </w:rPr>
      </w:r>
    </w:p>
    <w:p>
      <w:pPr>
        <w:spacing w:before="21" w:after="0" w:line="414" w:lineRule="exact"/>
        <w:ind w:left="2192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3"/>
          <w:szCs w:val="23"/>
          <w:color w:val="545454"/>
          <w:spacing w:val="-23"/>
          <w:w w:val="81"/>
          <w:position w:val="-17"/>
        </w:rPr>
        <w:t>:</w:t>
      </w:r>
      <w:r>
        <w:rPr>
          <w:rFonts w:ascii="Arial" w:hAnsi="Arial" w:cs="Arial" w:eastAsia="Arial"/>
          <w:sz w:val="25"/>
          <w:szCs w:val="25"/>
          <w:color w:val="878787"/>
          <w:spacing w:val="-153"/>
          <w:w w:val="76"/>
          <w:b/>
          <w:bCs/>
          <w:position w:val="-7"/>
        </w:rPr>
        <w:t>A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81"/>
          <w:position w:val="-17"/>
        </w:rPr>
        <w:t>ıf</w:t>
      </w:r>
      <w:r>
        <w:rPr>
          <w:rFonts w:ascii="Arial" w:hAnsi="Arial" w:cs="Arial" w:eastAsia="Arial"/>
          <w:sz w:val="23"/>
          <w:szCs w:val="23"/>
          <w:color w:val="545454"/>
          <w:spacing w:val="-108"/>
          <w:w w:val="82"/>
          <w:position w:val="-17"/>
        </w:rPr>
        <w:t>a</w:t>
      </w:r>
      <w:r>
        <w:rPr>
          <w:rFonts w:ascii="Arial" w:hAnsi="Arial" w:cs="Arial" w:eastAsia="Arial"/>
          <w:sz w:val="25"/>
          <w:szCs w:val="25"/>
          <w:color w:val="878787"/>
          <w:spacing w:val="-30"/>
          <w:w w:val="75"/>
          <w:b/>
          <w:bCs/>
          <w:position w:val="-7"/>
        </w:rPr>
        <w:t>b</w:t>
      </w:r>
      <w:r>
        <w:rPr>
          <w:rFonts w:ascii="Arial" w:hAnsi="Arial" w:cs="Arial" w:eastAsia="Arial"/>
          <w:sz w:val="23"/>
          <w:szCs w:val="23"/>
          <w:color w:val="545454"/>
          <w:spacing w:val="-20"/>
          <w:w w:val="82"/>
          <w:position w:val="-17"/>
        </w:rPr>
        <w:t>i</w:t>
      </w:r>
      <w:r>
        <w:rPr>
          <w:rFonts w:ascii="Arial" w:hAnsi="Arial" w:cs="Arial" w:eastAsia="Arial"/>
          <w:sz w:val="25"/>
          <w:szCs w:val="25"/>
          <w:color w:val="878787"/>
          <w:spacing w:val="-128"/>
          <w:w w:val="75"/>
          <w:b/>
          <w:bCs/>
          <w:position w:val="-7"/>
        </w:rPr>
        <w:t>d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81"/>
          <w:position w:val="-17"/>
        </w:rPr>
        <w:t>ı</w:t>
      </w:r>
      <w:r>
        <w:rPr>
          <w:rFonts w:ascii="Arial" w:hAnsi="Arial" w:cs="Arial" w:eastAsia="Arial"/>
          <w:sz w:val="23"/>
          <w:szCs w:val="23"/>
          <w:color w:val="545454"/>
          <w:spacing w:val="-42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54"/>
          <w:szCs w:val="54"/>
          <w:color w:val="757777"/>
          <w:spacing w:val="-78"/>
          <w:w w:val="42"/>
          <w:b/>
          <w:bCs/>
          <w:position w:val="-17"/>
        </w:rPr>
        <w:t>e</w:t>
      </w:r>
      <w:r>
        <w:rPr>
          <w:rFonts w:ascii="Times New Roman" w:hAnsi="Times New Roman" w:cs="Times New Roman" w:eastAsia="Times New Roman"/>
          <w:sz w:val="54"/>
          <w:szCs w:val="54"/>
          <w:color w:val="3D4489"/>
          <w:spacing w:val="-9"/>
          <w:w w:val="57"/>
          <w:b/>
          <w:bCs/>
          <w:position w:val="-17"/>
        </w:rPr>
        <w:t>t</w:t>
      </w:r>
      <w:r>
        <w:rPr>
          <w:rFonts w:ascii="Times New Roman" w:hAnsi="Times New Roman" w:cs="Times New Roman" w:eastAsia="Times New Roman"/>
          <w:sz w:val="54"/>
          <w:szCs w:val="54"/>
          <w:color w:val="757777"/>
          <w:spacing w:val="-141"/>
          <w:w w:val="51"/>
          <w:b/>
          <w:bCs/>
          <w:position w:val="-17"/>
        </w:rPr>
        <w:t>u</w:t>
      </w:r>
      <w:r>
        <w:rPr>
          <w:rFonts w:ascii="Arial" w:hAnsi="Arial" w:cs="Arial" w:eastAsia="Arial"/>
          <w:sz w:val="25"/>
          <w:szCs w:val="25"/>
          <w:color w:val="757777"/>
          <w:spacing w:val="-133"/>
          <w:w w:val="77"/>
          <w:b/>
          <w:bCs/>
          <w:position w:val="-7"/>
        </w:rPr>
        <w:t>T</w:t>
      </w:r>
      <w:r>
        <w:rPr>
          <w:rFonts w:ascii="Arial" w:hAnsi="Arial" w:cs="Arial" w:eastAsia="Arial"/>
          <w:sz w:val="25"/>
          <w:szCs w:val="25"/>
          <w:color w:val="757777"/>
          <w:spacing w:val="-85"/>
          <w:w w:val="112"/>
          <w:b/>
          <w:bCs/>
          <w:position w:val="-7"/>
        </w:rPr>
        <w:t>r</w:t>
      </w:r>
      <w:r>
        <w:rPr>
          <w:rFonts w:ascii="Arial" w:hAnsi="Arial" w:cs="Arial" w:eastAsia="Arial"/>
          <w:sz w:val="25"/>
          <w:szCs w:val="25"/>
          <w:color w:val="666666"/>
          <w:spacing w:val="12"/>
          <w:w w:val="96"/>
          <w:b/>
          <w:bCs/>
          <w:position w:val="-7"/>
        </w:rPr>
        <w:t>·</w:t>
      </w:r>
      <w:r>
        <w:rPr>
          <w:rFonts w:ascii="Arial" w:hAnsi="Arial" w:cs="Arial" w:eastAsia="Arial"/>
          <w:sz w:val="25"/>
          <w:szCs w:val="25"/>
          <w:color w:val="757777"/>
          <w:spacing w:val="0"/>
          <w:w w:val="77"/>
          <w:b/>
          <w:bCs/>
          <w:position w:val="-7"/>
        </w:rPr>
        <w:t>OPÇU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left="373" w:right="35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8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607" w:right="71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259.200012pt;margin-top:33.882538pt;width:112.32pt;height:41.279999pt;mso-position-horizontal-relative:page;mso-position-vertical-relative:paragraph;z-index:-17162" type="#_x0000_t75">
            <v:imagedata r:id="rId1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55" w:right="46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ERDEM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left="753" w:right="97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6.861237pt;margin-top:5.176346pt;width:27.092881pt;height:72pt;mso-position-horizontal-relative:page;mso-position-vertical-relative:paragraph;z-index:-17157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3D4489"/>
                      <w:spacing w:val="0"/>
                      <w:w w:val="113"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itf.Eri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2" w:after="0" w:line="995" w:lineRule="exact"/>
        <w:ind w:right="-20"/>
        <w:jc w:val="left"/>
        <w:rPr>
          <w:rFonts w:ascii="Arial" w:hAnsi="Arial" w:cs="Arial" w:eastAsia="Arial"/>
          <w:sz w:val="105"/>
          <w:szCs w:val="105"/>
        </w:rPr>
      </w:pPr>
      <w:rPr/>
      <w:r>
        <w:rPr>
          <w:rFonts w:ascii="Times New Roman" w:hAnsi="Times New Roman" w:cs="Times New Roman" w:eastAsia="Times New Roman"/>
          <w:sz w:val="54"/>
          <w:szCs w:val="54"/>
          <w:color w:val="3B3B3B"/>
          <w:spacing w:val="0"/>
          <w:w w:val="32"/>
          <w:position w:val="-29"/>
        </w:rPr>
        <w:t>.</w:t>
      </w:r>
      <w:r>
        <w:rPr>
          <w:rFonts w:ascii="Times New Roman" w:hAnsi="Times New Roman" w:cs="Times New Roman" w:eastAsia="Times New Roman"/>
          <w:sz w:val="54"/>
          <w:szCs w:val="54"/>
          <w:color w:val="3B3B3B"/>
          <w:spacing w:val="0"/>
          <w:w w:val="32"/>
          <w:position w:val="-29"/>
        </w:rPr>
        <w:t>  </w:t>
      </w:r>
      <w:r>
        <w:rPr>
          <w:rFonts w:ascii="Times New Roman" w:hAnsi="Times New Roman" w:cs="Times New Roman" w:eastAsia="Times New Roman"/>
          <w:sz w:val="54"/>
          <w:szCs w:val="54"/>
          <w:color w:val="3B3B3B"/>
          <w:spacing w:val="39"/>
          <w:w w:val="32"/>
          <w:position w:val="-29"/>
        </w:rPr>
        <w:t> </w:t>
      </w:r>
      <w:r>
        <w:rPr>
          <w:rFonts w:ascii="Arial" w:hAnsi="Arial" w:cs="Arial" w:eastAsia="Arial"/>
          <w:sz w:val="105"/>
          <w:szCs w:val="105"/>
          <w:color w:val="3D4489"/>
          <w:spacing w:val="0"/>
          <w:w w:val="112"/>
          <w:position w:val="-19"/>
        </w:rPr>
        <w:t>d</w:t>
      </w:r>
      <w:r>
        <w:rPr>
          <w:rFonts w:ascii="Arial" w:hAnsi="Arial" w:cs="Arial" w:eastAsia="Arial"/>
          <w:sz w:val="105"/>
          <w:szCs w:val="105"/>
          <w:color w:val="000000"/>
          <w:spacing w:val="0"/>
          <w:w w:val="100"/>
          <w:position w:val="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left="79" w:right="1445"/>
        <w:jc w:val="center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Arial" w:hAnsi="Arial" w:cs="Arial" w:eastAsia="Arial"/>
          <w:sz w:val="32"/>
          <w:szCs w:val="32"/>
          <w:color w:val="3B3B3B"/>
          <w:w w:val="70"/>
          <w:b/>
          <w:bCs/>
        </w:rPr>
        <w:t>1</w:t>
      </w:r>
      <w:r>
        <w:rPr>
          <w:rFonts w:ascii="Arial" w:hAnsi="Arial" w:cs="Arial" w:eastAsia="Arial"/>
          <w:sz w:val="32"/>
          <w:szCs w:val="32"/>
          <w:color w:val="3B3B3B"/>
          <w:spacing w:val="-53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3B3B3B"/>
          <w:spacing w:val="0"/>
          <w:w w:val="60"/>
          <w:b/>
          <w:bCs/>
        </w:rPr>
        <w:t>3</w:t>
      </w:r>
      <w:r>
        <w:rPr>
          <w:rFonts w:ascii="Arial" w:hAnsi="Arial" w:cs="Arial" w:eastAsia="Arial"/>
          <w:sz w:val="28"/>
          <w:szCs w:val="28"/>
          <w:color w:val="3B3B3B"/>
          <w:spacing w:val="34"/>
          <w:w w:val="6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3B3B3B"/>
          <w:spacing w:val="0"/>
          <w:w w:val="60"/>
          <w:b/>
          <w:bCs/>
        </w:rPr>
        <w:t>Mart</w:t>
      </w:r>
      <w:r>
        <w:rPr>
          <w:rFonts w:ascii="Arial" w:hAnsi="Arial" w:cs="Arial" w:eastAsia="Arial"/>
          <w:sz w:val="28"/>
          <w:szCs w:val="28"/>
          <w:color w:val="3B3B3B"/>
          <w:spacing w:val="23"/>
          <w:w w:val="60"/>
          <w:b/>
          <w:bCs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51"/>
        </w:rPr>
        <w:t>7.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878787"/>
          <w:spacing w:val="-21"/>
          <w:w w:val="97"/>
        </w:rPr>
        <w:t>-</w:t>
      </w:r>
      <w:r>
        <w:rPr>
          <w:rFonts w:ascii="Times New Roman" w:hAnsi="Times New Roman" w:cs="Times New Roman" w:eastAsia="Times New Roman"/>
          <w:sz w:val="23"/>
          <w:szCs w:val="23"/>
          <w:color w:val="9EA1A1"/>
          <w:spacing w:val="0"/>
          <w:w w:val="28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9EA1A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66666"/>
          <w:spacing w:val="-27"/>
          <w:w w:val="93"/>
        </w:rPr>
        <w:t>:</w:t>
      </w:r>
      <w:r>
        <w:rPr>
          <w:rFonts w:ascii="Times New Roman" w:hAnsi="Times New Roman" w:cs="Times New Roman" w:eastAsia="Times New Roman"/>
          <w:sz w:val="15"/>
          <w:szCs w:val="15"/>
          <w:color w:val="3B3B3B"/>
          <w:spacing w:val="0"/>
          <w:w w:val="90"/>
          <w:position w:val="8"/>
        </w:rPr>
        <w:t>7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21" w:after="0" w:line="481" w:lineRule="auto"/>
        <w:ind w:left="-17" w:right="1175" w:firstLine="-8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29.119995pt;margin-top:62.702534pt;width:130.559998pt;height:80.639999pt;mso-position-horizontal-relative:page;mso-position-vertical-relative:paragraph;z-index:-17161" type="#_x0000_t75">
            <v:imagedata r:id="rId12" o:title=""/>
          </v:shape>
        </w:pic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75"/>
          <w:i/>
        </w:rPr>
        <w:t>1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75"/>
          <w:i/>
        </w:rPr>
        <w:t>   </w:t>
      </w:r>
      <w:r>
        <w:rPr>
          <w:rFonts w:ascii="Arial" w:hAnsi="Arial" w:cs="Arial" w:eastAsia="Arial"/>
          <w:sz w:val="19"/>
          <w:szCs w:val="19"/>
          <w:color w:val="3B3B3B"/>
          <w:spacing w:val="12"/>
          <w:w w:val="75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12017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40" w:bottom="280" w:left="640" w:right="340"/>
          <w:cols w:num="3" w:equalWidth="0">
            <w:col w:w="3669" w:space="492"/>
            <w:col w:w="2279" w:space="1742"/>
            <w:col w:w="2758"/>
          </w:cols>
        </w:sectPr>
      </w:pPr>
      <w:rPr/>
    </w:p>
    <w:p>
      <w:pPr>
        <w:spacing w:before="17" w:after="0" w:line="240" w:lineRule="auto"/>
        <w:ind w:left="2475" w:right="-75"/>
        <w:jc w:val="left"/>
        <w:tabs>
          <w:tab w:pos="3080" w:val="left"/>
          <w:tab w:pos="3620" w:val="left"/>
          <w:tab w:pos="4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36.934498pt;margin-top:30.828072pt;width:535.727212pt;height:774.309144pt;mso-position-horizontal-relative:page;mso-position-vertical-relative:page;z-index:-17160" coordorigin="739,617" coordsize="10715,15486">
            <v:group style="position:absolute;left:765;top:633;width:10663;height:2" coordorigin="765,633" coordsize="10663,2">
              <v:shape style="position:absolute;left:765;top:633;width:10663;height:2" coordorigin="765,633" coordsize="10663,0" path="m765,633l11427,633e" filled="f" stroked="t" strokeweight=".70801pt" strokecolor="#808080">
                <v:path arrowok="t"/>
              </v:shape>
            </v:group>
            <v:group style="position:absolute;left:9280;top:624;width:2;height:1533" coordorigin="9280,624" coordsize="2,1533">
              <v:shape style="position:absolute;left:9280;top:624;width:2;height:1533" coordorigin="9280,624" coordsize="0,1533" path="m9280,2157l9280,624e" filled="f" stroked="t" strokeweight=".70801pt" strokecolor="#5B5B5B">
                <v:path arrowok="t"/>
              </v:shape>
            </v:group>
            <v:group style="position:absolute;left:11430;top:624;width:2;height:15472" coordorigin="11430,624" coordsize="2,15472">
              <v:shape style="position:absolute;left:11430;top:624;width:2;height:15472" coordorigin="11430,624" coordsize="0,15472" path="m11430,16096l11430,624e" filled="f" stroked="t" strokeweight=".70801pt" strokecolor="#6B6B6B">
                <v:path arrowok="t"/>
              </v:shape>
            </v:group>
            <v:group style="position:absolute;left:769;top:1771;width:2;height:4361" coordorigin="769,1771" coordsize="2,4361">
              <v:shape style="position:absolute;left:769;top:1771;width:2;height:4361" coordorigin="769,1771" coordsize="0,4361" path="m769,6132l769,1771e" filled="f" stroked="t" strokeweight=".70801pt" strokecolor="#646464">
                <v:path arrowok="t"/>
              </v:shape>
            </v:group>
            <v:group style="position:absolute;left:769;top:2871;width:10658;height:2" coordorigin="769,2871" coordsize="10658,2">
              <v:shape style="position:absolute;left:769;top:2871;width:10658;height:2" coordorigin="769,2871" coordsize="10658,0" path="m769,2871l11427,2871e" filled="f" stroked="t" strokeweight=".70801pt" strokecolor="#777777">
                <v:path arrowok="t"/>
              </v:shape>
            </v:group>
            <v:group style="position:absolute;left:765;top:3109;width:10663;height:2" coordorigin="765,3109" coordsize="10663,2">
              <v:shape style="position:absolute;left:765;top:3109;width:10663;height:2" coordorigin="765,3109" coordsize="10663,0" path="m765,3109l11427,3109e" filled="f" stroked="t" strokeweight=".70801pt" strokecolor="#777777">
                <v:path arrowok="t"/>
              </v:shape>
            </v:group>
            <v:group style="position:absolute;left:765;top:3349;width:10667;height:2" coordorigin="765,3349" coordsize="10667,2">
              <v:shape style="position:absolute;left:765;top:3349;width:10667;height:2" coordorigin="765,3349" coordsize="10667,0" path="m765,3349l11432,3349e" filled="f" stroked="t" strokeweight=".70801pt" strokecolor="#777777">
                <v:path arrowok="t"/>
              </v:shape>
            </v:group>
            <v:group style="position:absolute;left:4026;top:3342;width:2;height:752" coordorigin="4026,3342" coordsize="2,752">
              <v:shape style="position:absolute;left:4026;top:3342;width:2;height:752" coordorigin="4026,3342" coordsize="0,752" path="m4026,4094l4026,3342e" filled="f" stroked="t" strokeweight=".70801pt" strokecolor="#6B6B6B">
                <v:path arrowok="t"/>
              </v:shape>
            </v:group>
            <v:group style="position:absolute;left:7104;top:3718;width:4328;height:2" coordorigin="7104,3718" coordsize="4328,2">
              <v:shape style="position:absolute;left:7104;top:3718;width:4328;height:2" coordorigin="7104,3718" coordsize="4328,0" path="m7104,3718l11432,3718e" filled="f" stroked="t" strokeweight=".70801pt" strokecolor="#747474">
                <v:path arrowok="t"/>
              </v:shape>
            </v:group>
            <v:group style="position:absolute;left:7113;top:3342;width:2;height:752" coordorigin="7113,3342" coordsize="2,752">
              <v:shape style="position:absolute;left:7113;top:3342;width:2;height:752" coordorigin="7113,3342" coordsize="0,752" path="m7113,4094l7113,3342e" filled="f" stroked="t" strokeweight=".70801pt" strokecolor="#5B5B5B">
                <v:path arrowok="t"/>
              </v:shape>
            </v:group>
            <v:group style="position:absolute;left:2535;top:4075;width:2;height:12006" coordorigin="2535,4075" coordsize="2,12006">
              <v:shape style="position:absolute;left:2535;top:4075;width:2;height:12006" coordorigin="2535,4075" coordsize="0,12006" path="m2535,16081l2535,4075e" filled="f" stroked="t" strokeweight=".70801pt" strokecolor="#5B5B5B">
                <v:path arrowok="t"/>
              </v:shape>
            </v:group>
            <v:group style="position:absolute;left:765;top:4085;width:10667;height:2" coordorigin="765,4085" coordsize="10667,2">
              <v:shape style="position:absolute;left:765;top:4085;width:10667;height:2" coordorigin="765,4085" coordsize="10667,0" path="m765,4085l11432,4085e" filled="f" stroked="t" strokeweight=".70801pt" strokecolor="#676767">
                <v:path arrowok="t"/>
              </v:shape>
            </v:group>
            <v:group style="position:absolute;left:2535;top:4604;width:8897;height:2" coordorigin="2535,4604" coordsize="8897,2">
              <v:shape style="position:absolute;left:2535;top:4604;width:8897;height:2" coordorigin="2535,4604" coordsize="8897,0" path="m2535,4604l11432,4604e" filled="f" stroked="t" strokeweight=".70801pt" strokecolor="#747474">
                <v:path arrowok="t"/>
              </v:shape>
            </v:group>
            <v:group style="position:absolute;left:5074;top:4594;width:2;height:2180" coordorigin="5074,4594" coordsize="2,2180">
              <v:shape style="position:absolute;left:5074;top:4594;width:2;height:2180" coordorigin="5074,4594" coordsize="0,2180" path="m5074,6774l5074,4594e" filled="f" stroked="t" strokeweight=".70801pt" strokecolor="#676767">
                <v:path arrowok="t"/>
              </v:shape>
            </v:group>
            <v:group style="position:absolute;left:5069;top:5089;width:6363;height:2" coordorigin="5069,5089" coordsize="6363,2">
              <v:shape style="position:absolute;left:5069;top:5089;width:6363;height:2" coordorigin="5069,5089" coordsize="6363,0" path="m5069,5089l11432,5089e" filled="f" stroked="t" strokeweight=".70801pt" strokecolor="#7C7C7C">
                <v:path arrowok="t"/>
              </v:shape>
            </v:group>
            <v:group style="position:absolute;left:5065;top:5332;width:6367;height:2" coordorigin="5065,5332" coordsize="6367,2">
              <v:shape style="position:absolute;left:5065;top:5332;width:6367;height:2" coordorigin="5065,5332" coordsize="6367,0" path="m5065,5332l11432,5332e" filled="f" stroked="t" strokeweight=".70801pt" strokecolor="#747474">
                <v:path arrowok="t"/>
              </v:shape>
            </v:group>
            <v:group style="position:absolute;left:5069;top:5570;width:6367;height:2" coordorigin="5069,5570" coordsize="6367,2">
              <v:shape style="position:absolute;left:5069;top:5570;width:6367;height:2" coordorigin="5069,5570" coordsize="6367,0" path="m5069,5570l11437,5570e" filled="f" stroked="t" strokeweight=".70801pt" strokecolor="#747474">
                <v:path arrowok="t"/>
              </v:shape>
            </v:group>
            <v:group style="position:absolute;left:2530;top:5810;width:8907;height:2" coordorigin="2530,5810" coordsize="8907,2">
              <v:shape style="position:absolute;left:2530;top:5810;width:8907;height:2" coordorigin="2530,5810" coordsize="8907,0" path="m2530,5810l11437,5810e" filled="f" stroked="t" strokeweight=".70801pt" strokecolor="#747474">
                <v:path arrowok="t"/>
              </v:shape>
            </v:group>
            <v:group style="position:absolute;left:760;top:6051;width:10672;height:2" coordorigin="760,6051" coordsize="10672,2">
              <v:shape style="position:absolute;left:760;top:6051;width:10672;height:2" coordorigin="760,6051" coordsize="10672,0" path="m760,6051l11432,6051e" filled="f" stroked="t" strokeweight=".70801pt" strokecolor="#777777">
                <v:path arrowok="t"/>
              </v:shape>
            </v:group>
            <v:group style="position:absolute;left:760;top:4361;width:10672;height:2" coordorigin="760,4361" coordsize="10672,2">
              <v:shape style="position:absolute;left:760;top:4361;width:10672;height:2" coordorigin="760,4361" coordsize="10672,0" path="m760,4361l11432,4361e" filled="f" stroked="t" strokeweight=".70801pt" strokecolor="#777777">
                <v:path arrowok="t"/>
              </v:shape>
            </v:group>
            <v:group style="position:absolute;left:7972;top:6046;width:2;height:724" coordorigin="7972,6046" coordsize="2,724">
              <v:shape style="position:absolute;left:7972;top:6046;width:2;height:724" coordorigin="7972,6046" coordsize="0,724" path="m7972,6770l7972,6046e" filled="f" stroked="t" strokeweight=".70801pt" strokecolor="#606060">
                <v:path arrowok="t"/>
              </v:shape>
            </v:group>
            <v:group style="position:absolute;left:2530;top:6520;width:5626;height:2" coordorigin="2530,6520" coordsize="5626,2">
              <v:shape style="position:absolute;left:2530;top:6520;width:5626;height:2" coordorigin="2530,6520" coordsize="5626,0" path="m2530,6520l8156,6520e" filled="f" stroked="t" strokeweight=".70801pt" strokecolor="#7C7C7C">
                <v:path arrowok="t"/>
              </v:shape>
            </v:group>
            <v:group style="position:absolute;left:8345;top:6522;width:3092;height:2" coordorigin="8345,6522" coordsize="3092,2">
              <v:shape style="position:absolute;left:8345;top:6522;width:3092;height:2" coordorigin="8345,6522" coordsize="3092,0" path="m8345,6522l11437,6522e" filled="f" stroked="t" strokeweight=".70801pt" strokecolor="#808080">
                <v:path arrowok="t"/>
              </v:shape>
            </v:group>
            <v:group style="position:absolute;left:765;top:6379;width:2;height:4294" coordorigin="765,6379" coordsize="2,4294">
              <v:shape style="position:absolute;left:765;top:6379;width:2;height:4294" coordorigin="765,6379" coordsize="0,4294" path="m765,10673l765,6379e" filled="f" stroked="t" strokeweight=".70801pt" strokecolor="#676767">
                <v:path arrowok="t"/>
              </v:shape>
            </v:group>
            <v:group style="position:absolute;left:760;top:7003;width:10677;height:2" coordorigin="760,7003" coordsize="10677,2">
              <v:shape style="position:absolute;left:760;top:7003;width:10677;height:2" coordorigin="760,7003" coordsize="10677,0" path="m760,7003l11437,7003e" filled="f" stroked="t" strokeweight=".70801pt" strokecolor="#777777">
                <v:path arrowok="t"/>
              </v:shape>
            </v:group>
            <v:group style="position:absolute;left:760;top:7479;width:10677;height:2" coordorigin="760,7479" coordsize="10677,2">
              <v:shape style="position:absolute;left:760;top:7479;width:10677;height:2" coordorigin="760,7479" coordsize="10677,0" path="m760,7479l11437,7479e" filled="f" stroked="t" strokeweight=".70801pt" strokecolor="#7C7C7C">
                <v:path arrowok="t"/>
              </v:shape>
            </v:group>
            <v:group style="position:absolute;left:2525;top:6762;width:8911;height:2" coordorigin="2525,6762" coordsize="8911,2">
              <v:shape style="position:absolute;left:2525;top:6762;width:8911;height:2" coordorigin="2525,6762" coordsize="8911,0" path="m2525,6762l11437,6762e" filled="f" stroked="t" strokeweight=".70801pt" strokecolor="#777777">
                <v:path arrowok="t"/>
              </v:shape>
            </v:group>
            <v:group style="position:absolute;left:5074;top:7469;width:2;height:790" coordorigin="5074,7469" coordsize="2,790">
              <v:shape style="position:absolute;left:5074;top:7469;width:2;height:790" coordorigin="5074,7469" coordsize="0,790" path="m5074,8260l5074,7469e" filled="f" stroked="t" strokeweight=".944013pt" strokecolor="#707070">
                <v:path arrowok="t"/>
              </v:shape>
            </v:group>
            <v:group style="position:absolute;left:5065;top:7722;width:6372;height:2" coordorigin="5065,7722" coordsize="6372,2">
              <v:shape style="position:absolute;left:5065;top:7722;width:6372;height:2" coordorigin="5065,7722" coordsize="6372,0" path="m5065,7722l11437,7722e" filled="f" stroked="t" strokeweight=".70801pt" strokecolor="#7C7C7C">
                <v:path arrowok="t"/>
              </v:shape>
            </v:group>
            <v:group style="position:absolute;left:5069;top:7962;width:6367;height:2" coordorigin="5069,7962" coordsize="6367,2">
              <v:shape style="position:absolute;left:5069;top:7962;width:6367;height:2" coordorigin="5069,7962" coordsize="6367,0" path="m5069,7962l11437,7962e" filled="f" stroked="t" strokeweight=".70801pt" strokecolor="#777777">
                <v:path arrowok="t"/>
              </v:shape>
            </v:group>
            <v:group style="position:absolute;left:755;top:8245;width:10682;height:2" coordorigin="755,8245" coordsize="10682,2">
              <v:shape style="position:absolute;left:755;top:8245;width:10682;height:2" coordorigin="755,8245" coordsize="10682,0" path="m755,8245l11437,8245e" filled="f" stroked="t" strokeweight=".70801pt" strokecolor="#7C7C7C">
                <v:path arrowok="t"/>
              </v:shape>
            </v:group>
            <v:group style="position:absolute;left:755;top:9050;width:10686;height:2" coordorigin="755,9050" coordsize="10686,2">
              <v:shape style="position:absolute;left:755;top:9050;width:10686;height:2" coordorigin="755,9050" coordsize="10686,0" path="m755,9050l11441,9050e" filled="f" stroked="t" strokeweight=".70801pt" strokecolor="#747474">
                <v:path arrowok="t"/>
              </v:shape>
            </v:group>
            <v:group style="position:absolute;left:750;top:10216;width:10691;height:2" coordorigin="750,10216" coordsize="10691,2">
              <v:shape style="position:absolute;left:750;top:10216;width:10691;height:2" coordorigin="750,10216" coordsize="10691,0" path="m750,10216l11441,10216e" filled="f" stroked="t" strokeweight=".70801pt" strokecolor="#747474">
                <v:path arrowok="t"/>
              </v:shape>
            </v:group>
            <v:group style="position:absolute;left:755;top:10457;width:10686;height:2" coordorigin="755,10457" coordsize="10686,2">
              <v:shape style="position:absolute;left:755;top:10457;width:10686;height:2" coordorigin="755,10457" coordsize="10686,0" path="m755,10457l11441,10457e" filled="f" stroked="t" strokeweight=".472006pt" strokecolor="#777777">
                <v:path arrowok="t"/>
              </v:shape>
            </v:group>
            <v:group style="position:absolute;left:812;top:10699;width:10630;height:2" coordorigin="812,10699" coordsize="10630,2">
              <v:shape style="position:absolute;left:812;top:10699;width:10630;height:2" coordorigin="812,10699" coordsize="10630,0" path="m812,10699l11441,10699e" filled="f" stroked="t" strokeweight=".70801pt" strokecolor="#777777">
                <v:path arrowok="t"/>
              </v:shape>
            </v:group>
            <v:group style="position:absolute;left:750;top:11173;width:10686;height:2" coordorigin="750,11173" coordsize="10686,2">
              <v:shape style="position:absolute;left:750;top:11173;width:10686;height:2" coordorigin="750,11173" coordsize="10686,0" path="m750,11173l11437,11173e" filled="f" stroked="t" strokeweight=".70801pt" strokecolor="#7C7C7C">
                <v:path arrowok="t"/>
              </v:shape>
            </v:group>
            <v:group style="position:absolute;left:1860;top:11406;width:2;height:4680" coordorigin="1860,11406" coordsize="2,4680">
              <v:shape style="position:absolute;left:1860;top:11406;width:2;height:4680" coordorigin="1860,11406" coordsize="0,4680" path="m1860,16086l1860,11406e" filled="f" stroked="t" strokeweight=".70801pt" strokecolor="#646464">
                <v:path arrowok="t"/>
              </v:shape>
            </v:group>
            <v:group style="position:absolute;left:1281;top:11402;width:2;height:4675" coordorigin="1281,11402" coordsize="2,4675">
              <v:shape style="position:absolute;left:1281;top:11402;width:2;height:4675" coordorigin="1281,11402" coordsize="0,4675" path="m1281,16077l1281,11402e" filled="f" stroked="t" strokeweight=".70801pt" strokecolor="#676767">
                <v:path arrowok="t"/>
              </v:shape>
            </v:group>
            <v:group style="position:absolute;left:755;top:11416;width:10686;height:2" coordorigin="755,11416" coordsize="10686,2">
              <v:shape style="position:absolute;left:755;top:11416;width:10686;height:2" coordorigin="755,11416" coordsize="10686,0" path="m755,11416l11441,11416e" filled="f" stroked="t" strokeweight=".70801pt" strokecolor="#7C7C7C">
                <v:path arrowok="t"/>
              </v:shape>
            </v:group>
            <v:group style="position:absolute;left:758;top:10921;width:2;height:5161" coordorigin="758,10921" coordsize="2,5161">
              <v:shape style="position:absolute;left:758;top:10921;width:2;height:5161" coordorigin="758,10921" coordsize="0,5161" path="m758,16081l758,10921e" filled="f" stroked="t" strokeweight=".70801pt" strokecolor="#676767">
                <v:path arrowok="t"/>
              </v:shape>
            </v:group>
            <v:group style="position:absolute;left:7521;top:11411;width:2;height:4675" coordorigin="7521,11411" coordsize="2,4675">
              <v:shape style="position:absolute;left:7521;top:11411;width:2;height:4675" coordorigin="7521,11411" coordsize="0,4675" path="m7521,16086l7521,11411e" filled="f" stroked="t" strokeweight=".70801pt" strokecolor="#606060">
                <v:path arrowok="t"/>
              </v:shape>
            </v:group>
            <v:group style="position:absolute;left:750;top:11880;width:10691;height:2" coordorigin="750,11880" coordsize="10691,2">
              <v:shape style="position:absolute;left:750;top:11880;width:10691;height:2" coordorigin="750,11880" coordsize="10691,0" path="m750,11880l11441,11880e" filled="f" stroked="t" strokeweight=".70801pt" strokecolor="#7C7C7C">
                <v:path arrowok="t"/>
              </v:shape>
            </v:group>
            <v:group style="position:absolute;left:755;top:13949;width:1784;height:2" coordorigin="755,13949" coordsize="1784,2">
              <v:shape style="position:absolute;left:755;top:13949;width:1784;height:2" coordorigin="755,13949" coordsize="1784,0" path="m755,13949l2539,13949e" filled="f" stroked="t" strokeweight=".70801pt" strokecolor="#878787">
                <v:path arrowok="t"/>
              </v:shape>
            </v:group>
            <v:group style="position:absolute;left:746;top:16079;width:10700;height:2" coordorigin="746,16079" coordsize="10700,2">
              <v:shape style="position:absolute;left:746;top:16079;width:10700;height:2" coordorigin="746,16079" coordsize="10700,0" path="m746,16079l11446,16079e" filled="f" stroked="t" strokeweight=".70801pt" strokecolor="#808080">
                <v:path arrowok="t"/>
              </v:shape>
            </v:group>
            <v:group style="position:absolute;left:3842;top:13177;width:2;height:1209" coordorigin="3842,13177" coordsize="2,1209">
              <v:shape style="position:absolute;left:3842;top:13177;width:2;height:1209" coordorigin="3842,13177" coordsize="0,1209" path="m3842,14387l3842,13177e" filled="f" stroked="t" strokeweight="3.776051pt" strokecolor="#3B449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1"/>
          <w:szCs w:val="21"/>
          <w:color w:val="545454"/>
          <w:spacing w:val="-34"/>
          <w:w w:val="61"/>
        </w:rPr>
        <w:t>Y</w:t>
      </w:r>
      <w:r>
        <w:rPr>
          <w:rFonts w:ascii="Arial" w:hAnsi="Arial" w:cs="Arial" w:eastAsia="Arial"/>
          <w:sz w:val="21"/>
          <w:szCs w:val="21"/>
          <w:color w:val="6467C3"/>
          <w:spacing w:val="0"/>
          <w:w w:val="187"/>
        </w:rPr>
        <w:t>.-</w:t>
      </w:r>
      <w:r>
        <w:rPr>
          <w:rFonts w:ascii="Arial" w:hAnsi="Arial" w:cs="Arial" w:eastAsia="Arial"/>
          <w:sz w:val="21"/>
          <w:szCs w:val="21"/>
          <w:color w:val="6467C3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6467C3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595B85"/>
          <w:spacing w:val="0"/>
          <w:w w:val="200"/>
        </w:rPr>
        <w:t>'</w:t>
      </w:r>
      <w:r>
        <w:rPr>
          <w:rFonts w:ascii="Arial" w:hAnsi="Arial" w:cs="Arial" w:eastAsia="Arial"/>
          <w:sz w:val="21"/>
          <w:szCs w:val="21"/>
          <w:color w:val="595B85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595B85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666666"/>
          <w:spacing w:val="0"/>
          <w:w w:val="75"/>
          <w:b/>
          <w:bCs/>
        </w:rPr>
        <w:t>g</w:t>
      </w:r>
      <w:r>
        <w:rPr>
          <w:rFonts w:ascii="Arial" w:hAnsi="Arial" w:cs="Arial" w:eastAsia="Arial"/>
          <w:sz w:val="23"/>
          <w:szCs w:val="23"/>
          <w:color w:val="666666"/>
          <w:spacing w:val="0"/>
          <w:w w:val="76"/>
          <w:b/>
          <w:bCs/>
        </w:rPr>
        <w:t>e</w:t>
      </w:r>
      <w:r>
        <w:rPr>
          <w:rFonts w:ascii="Arial" w:hAnsi="Arial" w:cs="Arial" w:eastAsia="Arial"/>
          <w:sz w:val="23"/>
          <w:szCs w:val="23"/>
          <w:color w:val="666666"/>
          <w:spacing w:val="-32"/>
          <w:w w:val="100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72"/>
          <w:b/>
          <w:bCs/>
        </w:rPr>
        <w:t>Amır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1"/>
        </w:rPr>
        <w:t>Alı_AKYAR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6" w:after="0" w:line="240" w:lineRule="auto"/>
        <w:ind w:right="249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ltf.Eri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5" w:lineRule="exact"/>
        <w:ind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"/>
          <w:szCs w:val="11"/>
          <w:color w:val="9EA1A1"/>
          <w:spacing w:val="0"/>
          <w:w w:val="100"/>
        </w:rPr>
        <w:t>·;...:.</w:t>
      </w:r>
      <w:r>
        <w:rPr>
          <w:rFonts w:ascii="Times New Roman" w:hAnsi="Times New Roman" w:cs="Times New Roman" w:eastAsia="Times New Roman"/>
          <w:sz w:val="11"/>
          <w:szCs w:val="11"/>
          <w:color w:val="9EA1A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EA1A1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9EA1A1"/>
          <w:spacing w:val="0"/>
          <w:w w:val="101"/>
        </w:rPr>
        <w:t>-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640" w:right="340"/>
          <w:cols w:num="2" w:equalWidth="0">
            <w:col w:w="5727" w:space="2733"/>
            <w:col w:w="248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78" w:lineRule="exact"/>
        <w:ind w:left="592" w:right="-66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82A2A"/>
          <w:w w:val="106"/>
          <w:position w:val="-1"/>
        </w:rPr>
        <w:t>B0</w:t>
      </w:r>
      <w:r>
        <w:rPr>
          <w:rFonts w:ascii="Arial" w:hAnsi="Arial" w:cs="Arial" w:eastAsia="Arial"/>
          <w:sz w:val="16"/>
          <w:szCs w:val="16"/>
          <w:color w:val="282A2A"/>
          <w:spacing w:val="4"/>
          <w:w w:val="106"/>
          <w:position w:val="-1"/>
        </w:rPr>
        <w:t>Y</w:t>
      </w:r>
      <w:r>
        <w:rPr>
          <w:rFonts w:ascii="Arial" w:hAnsi="Arial" w:cs="Arial" w:eastAsia="Arial"/>
          <w:sz w:val="16"/>
          <w:szCs w:val="16"/>
          <w:color w:val="282A2A"/>
          <w:spacing w:val="0"/>
          <w:w w:val="106"/>
          <w:position w:val="-1"/>
        </w:rPr>
        <w:t>0KS</w:t>
      </w:r>
      <w:r>
        <w:rPr>
          <w:rFonts w:ascii="Arial" w:hAnsi="Arial" w:cs="Arial" w:eastAsia="Arial"/>
          <w:sz w:val="16"/>
          <w:szCs w:val="16"/>
          <w:color w:val="282A2A"/>
          <w:spacing w:val="-6"/>
          <w:w w:val="106"/>
          <w:position w:val="-1"/>
        </w:rPr>
        <w:t>E</w:t>
      </w:r>
      <w:r>
        <w:rPr>
          <w:rFonts w:ascii="Arial" w:hAnsi="Arial" w:cs="Arial" w:eastAsia="Arial"/>
          <w:sz w:val="16"/>
          <w:szCs w:val="16"/>
          <w:color w:val="111111"/>
          <w:spacing w:val="-12"/>
          <w:w w:val="112"/>
          <w:position w:val="-1"/>
        </w:rPr>
        <w:t>H</w:t>
      </w:r>
      <w:r>
        <w:rPr>
          <w:rFonts w:ascii="Arial" w:hAnsi="Arial" w:cs="Arial" w:eastAsia="Arial"/>
          <w:sz w:val="16"/>
          <w:szCs w:val="16"/>
          <w:color w:val="282A2A"/>
          <w:spacing w:val="0"/>
          <w:w w:val="100"/>
          <w:position w:val="-1"/>
        </w:rPr>
        <w:t>IR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48" w:lineRule="exact"/>
        <w:ind w:left="640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82A2A"/>
          <w:spacing w:val="0"/>
          <w:w w:val="108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9" w:right="597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82A2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28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82A2A"/>
          <w:spacing w:val="0"/>
          <w:w w:val="99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282A2A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82A2A"/>
          <w:spacing w:val="0"/>
          <w:w w:val="99"/>
        </w:rPr>
        <w:t>BELEDİYESİ</w:t>
      </w:r>
      <w:r>
        <w:rPr>
          <w:rFonts w:ascii="Times New Roman" w:hAnsi="Times New Roman" w:cs="Times New Roman" w:eastAsia="Times New Roman"/>
          <w:sz w:val="22"/>
          <w:szCs w:val="22"/>
          <w:color w:val="282A2A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82A2A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2"/>
          <w:szCs w:val="22"/>
          <w:color w:val="282A2A"/>
          <w:spacing w:val="3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282A2A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2"/>
          <w:szCs w:val="22"/>
          <w:color w:val="28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82A2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82A2A"/>
          <w:spacing w:val="0"/>
          <w:w w:val="100"/>
        </w:rPr>
        <w:t>DAİRE</w:t>
      </w:r>
      <w:r>
        <w:rPr>
          <w:rFonts w:ascii="Times New Roman" w:hAnsi="Times New Roman" w:cs="Times New Roman" w:eastAsia="Times New Roman"/>
          <w:sz w:val="22"/>
          <w:szCs w:val="22"/>
          <w:color w:val="282A2A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82A2A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22"/>
          <w:szCs w:val="22"/>
          <w:color w:val="282A2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82A2A"/>
          <w:spacing w:val="0"/>
          <w:w w:val="98"/>
        </w:rPr>
        <w:t>BAŞKANLI</w:t>
      </w:r>
      <w:r>
        <w:rPr>
          <w:rFonts w:ascii="Times New Roman" w:hAnsi="Times New Roman" w:cs="Times New Roman" w:eastAsia="Times New Roman"/>
          <w:sz w:val="22"/>
          <w:szCs w:val="22"/>
          <w:color w:val="282A2A"/>
          <w:spacing w:val="6"/>
          <w:w w:val="99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color w:val="282A2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9" w:after="0" w:line="240" w:lineRule="auto"/>
        <w:ind w:right="-78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82A2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82A2A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8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8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8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8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A2A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8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A2A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8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A2A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51" w:lineRule="exact"/>
        <w:ind w:left="1132" w:right="1409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82A2A"/>
          <w:spacing w:val="5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282A2A"/>
          <w:spacing w:val="0"/>
          <w:w w:val="100"/>
        </w:rPr>
        <w:t>ANGl</w:t>
      </w:r>
      <w:r>
        <w:rPr>
          <w:rFonts w:ascii="Times New Roman" w:hAnsi="Times New Roman" w:cs="Times New Roman" w:eastAsia="Times New Roman"/>
          <w:sz w:val="22"/>
          <w:szCs w:val="22"/>
          <w:color w:val="28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8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82A2A"/>
          <w:spacing w:val="0"/>
          <w:w w:val="98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43" w:lineRule="exact"/>
        <w:ind w:left="-25" w:right="1028"/>
        <w:jc w:val="center"/>
        <w:tabs>
          <w:tab w:pos="92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v:group style="position:absolute;margin-left:485.478241pt;margin-top:-.582759pt;width:.1pt;height:7.404053pt;mso-position-horizontal-relative:page;mso-position-vertical-relative:paragraph;z-index:-17153" coordorigin="9710,-12" coordsize="2,148">
            <v:shape style="position:absolute;left:9710;top:-12;width:2;height:148" coordorigin="9710,-12" coordsize="0,148" path="m9710,136l9710,-12e" filled="f" stroked="t" strokeweight="1.8424pt" strokecolor="#EDEDED">
              <v:path arrowok="t"/>
            </v:shape>
          </v:group>
          <w10:wrap type="none"/>
        </w:pict>
      </w:r>
      <w:r>
        <w:rPr/>
        <w:pict>
          <v:group style="position:absolute;margin-left:531.925842pt;margin-top:-.582759pt;width:.1pt;height:7.404053pt;mso-position-horizontal-relative:page;mso-position-vertical-relative:paragraph;z-index:-17152" coordorigin="10639,-12" coordsize="2,148">
            <v:shape style="position:absolute;left:10639;top:-12;width:2;height:148" coordorigin="10639,-12" coordsize="0,148" path="m10639,136l10639,-12e" filled="f" stroked="t" strokeweight="1.8424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1.99292pt;margin-top:-45.132675pt;width:1.008pt;height:72pt;mso-position-horizontal-relative:page;mso-position-vertical-relative:paragraph;z-index:-17150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Times New Roman" w:hAnsi="Times New Roman" w:cs="Times New Roman" w:eastAsia="Times New Roman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AFAFAF"/>
                      <w:spacing w:val="0"/>
                      <w:w w:val="4"/>
                      <w:position w:val="-1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3.629944pt;margin-top:-45.132675pt;width:1.254734pt;height:72pt;mso-position-horizontal-relative:page;mso-position-vertical-relative:paragraph;z-index:-17149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Times New Roman" w:hAnsi="Times New Roman" w:cs="Times New Roman" w:eastAsia="Times New Roman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AFAFAF"/>
                      <w:spacing w:val="-190"/>
                      <w:w w:val="8"/>
                      <w:position w:val="-1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1"/>
          <w:szCs w:val="11"/>
          <w:color w:val="AFAFAF"/>
          <w:spacing w:val="-11"/>
          <w:w w:val="176"/>
          <w:position w:val="1"/>
        </w:rPr>
        <w:t>'</w:t>
      </w:r>
      <w:r>
        <w:rPr>
          <w:rFonts w:ascii="Arial" w:hAnsi="Arial" w:cs="Arial" w:eastAsia="Arial"/>
          <w:sz w:val="8"/>
          <w:szCs w:val="8"/>
          <w:color w:val="959395"/>
          <w:spacing w:val="0"/>
          <w:w w:val="215"/>
          <w:position w:val="-3"/>
        </w:rPr>
        <w:t>\</w:t>
      </w:r>
      <w:r>
        <w:rPr>
          <w:rFonts w:ascii="Arial" w:hAnsi="Arial" w:cs="Arial" w:eastAsia="Arial"/>
          <w:sz w:val="8"/>
          <w:szCs w:val="8"/>
          <w:color w:val="959395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8"/>
          <w:szCs w:val="8"/>
          <w:color w:val="959395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1"/>
          <w:szCs w:val="11"/>
          <w:color w:val="AFAFAF"/>
          <w:spacing w:val="-20"/>
          <w:w w:val="176"/>
          <w:position w:val="1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16" w:lineRule="exact"/>
        <w:ind w:left="100" w:right="1061"/>
        <w:jc w:val="center"/>
        <w:tabs>
          <w:tab w:pos="82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9"/>
          <w:szCs w:val="9"/>
          <w:color w:val="959395"/>
          <w:spacing w:val="0"/>
          <w:w w:val="159"/>
        </w:rPr>
        <w:t>.</w:t>
      </w:r>
      <w:r>
        <w:rPr>
          <w:rFonts w:ascii="Arial" w:hAnsi="Arial" w:cs="Arial" w:eastAsia="Arial"/>
          <w:sz w:val="9"/>
          <w:szCs w:val="9"/>
          <w:color w:val="959395"/>
          <w:spacing w:val="0"/>
          <w:w w:val="100"/>
        </w:rPr>
        <w:tab/>
      </w:r>
      <w:r>
        <w:rPr>
          <w:rFonts w:ascii="Arial" w:hAnsi="Arial" w:cs="Arial" w:eastAsia="Arial"/>
          <w:sz w:val="9"/>
          <w:szCs w:val="9"/>
          <w:color w:val="959395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BCC4C4"/>
          <w:spacing w:val="0"/>
          <w:w w:val="256"/>
        </w:rPr>
        <w:t>'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320" w:bottom="280" w:left="40" w:right="200"/>
          <w:cols w:num="3" w:equalWidth="0">
            <w:col w:w="1626" w:space="1671"/>
            <w:col w:w="4437" w:space="1898"/>
            <w:col w:w="2048"/>
          </w:cols>
        </w:sectPr>
      </w:pPr>
      <w:rPr/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22" w:after="0" w:line="240" w:lineRule="auto"/>
        <w:ind w:left="195" w:right="-20"/>
        <w:jc w:val="left"/>
        <w:tabs>
          <w:tab w:pos="1660" w:val="left"/>
          <w:tab w:pos="3160" w:val="left"/>
          <w:tab w:pos="5560" w:val="left"/>
          <w:tab w:pos="7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1"/>
        </w:rPr>
        <w:t>&gt;Ja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10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10/03/2017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95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13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94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19:25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</w:r>
      <w:r>
        <w:rPr>
          <w:rFonts w:ascii="Times New Roman" w:hAnsi="Times New Roman" w:cs="Times New Roman" w:eastAsia="Times New Roman"/>
          <w:sz w:val="29"/>
          <w:szCs w:val="29"/>
          <w:color w:val="414141"/>
          <w:spacing w:val="0"/>
          <w:w w:val="71"/>
        </w:rPr>
        <w:t>treı:</w:t>
      </w:r>
      <w:r>
        <w:rPr>
          <w:rFonts w:ascii="Times New Roman" w:hAnsi="Times New Roman" w:cs="Times New Roman" w:eastAsia="Times New Roman"/>
          <w:sz w:val="29"/>
          <w:szCs w:val="29"/>
          <w:color w:val="414141"/>
          <w:spacing w:val="15"/>
          <w:w w:val="7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110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5" w:lineRule="exact"/>
        <w:ind w:left="195" w:right="-20"/>
        <w:jc w:val="left"/>
        <w:tabs>
          <w:tab w:pos="1660" w:val="left"/>
          <w:tab w:pos="3160" w:val="left"/>
          <w:tab w:pos="4540" w:val="left"/>
          <w:tab w:pos="5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93"/>
        </w:rPr>
        <w:t>:.ayıt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10/03/2017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92"/>
        </w:rPr>
        <w:t>!Kayıt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1591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3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Alan: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Merkez-2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9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lildirile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Doku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Eylül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Üniversitesi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Blo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Bodrum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Katı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26" w:lineRule="exact"/>
        <w:ind w:left="195" w:right="-20"/>
        <w:jc w:val="left"/>
        <w:tabs>
          <w:tab w:pos="1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&gt;o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Buca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Doku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-1"/>
        </w:rPr>
        <w:t>Eylül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Üniversitesi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Blo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Bodruı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Katı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40" w:right="200"/>
        </w:sectPr>
      </w:pPr>
      <w:rPr/>
    </w:p>
    <w:p>
      <w:pPr>
        <w:spacing w:before="14" w:after="0" w:line="240" w:lineRule="auto"/>
        <w:ind w:left="195" w:right="-70"/>
        <w:jc w:val="left"/>
        <w:tabs>
          <w:tab w:pos="1500" w:val="left"/>
          <w:tab w:pos="3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Kısa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Devre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40" w:right="200"/>
          <w:cols w:num="2" w:equalWidth="0">
            <w:col w:w="5685" w:space="1855"/>
            <w:col w:w="4140"/>
          </w:cols>
        </w:sectPr>
      </w:pPr>
      <w:rPr/>
    </w:p>
    <w:p>
      <w:pPr>
        <w:spacing w:before="0" w:after="0" w:line="229" w:lineRule="exact"/>
        <w:ind w:left="19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14141"/>
          <w:spacing w:val="9"/>
          <w:w w:val="100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tse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3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4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282A2A"/>
          <w:w w:val="53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color w:val="282A2A"/>
          <w:spacing w:val="7"/>
          <w:w w:val="5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91"/>
        </w:rPr>
        <w:t>apını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left="2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Betonarme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Ahşap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5"/>
          <w:position w:val="-1"/>
        </w:rPr>
        <w:t>Çellik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6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95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Fakülte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40" w:right="200"/>
          <w:cols w:num="3" w:equalWidth="0">
            <w:col w:w="1725" w:space="1922"/>
            <w:col w:w="2628" w:space="509"/>
            <w:col w:w="4896"/>
          </w:cols>
        </w:sectPr>
      </w:pPr>
      <w:rPr/>
    </w:p>
    <w:p>
      <w:pPr>
        <w:spacing w:before="0" w:after="0" w:line="391" w:lineRule="exact"/>
        <w:ind w:left="363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37"/>
          <w:szCs w:val="37"/>
          <w:color w:val="414141"/>
          <w:spacing w:val="-109"/>
          <w:w w:val="5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85"/>
          <w:w w:val="109"/>
          <w:position w:val="13"/>
        </w:rPr>
        <w:t>D</w:t>
      </w:r>
      <w:r>
        <w:rPr>
          <w:rFonts w:ascii="Times New Roman" w:hAnsi="Times New Roman" w:cs="Times New Roman" w:eastAsia="Times New Roman"/>
          <w:sz w:val="37"/>
          <w:szCs w:val="37"/>
          <w:color w:val="414141"/>
          <w:spacing w:val="0"/>
          <w:w w:val="53"/>
          <w:position w:val="0"/>
        </w:rPr>
        <w:t>.</w:t>
      </w:r>
      <w:r>
        <w:rPr>
          <w:rFonts w:ascii="Times New Roman" w:hAnsi="Times New Roman" w:cs="Times New Roman" w:eastAsia="Times New Roman"/>
          <w:sz w:val="37"/>
          <w:szCs w:val="37"/>
          <w:color w:val="414141"/>
          <w:spacing w:val="-8"/>
          <w:w w:val="53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50"/>
          <w:w w:val="108"/>
          <w:position w:val="13"/>
        </w:rPr>
        <w:t>i</w:t>
      </w:r>
      <w:r>
        <w:rPr>
          <w:rFonts w:ascii="Times New Roman" w:hAnsi="Times New Roman" w:cs="Times New Roman" w:eastAsia="Times New Roman"/>
          <w:sz w:val="37"/>
          <w:szCs w:val="37"/>
          <w:color w:val="414141"/>
          <w:spacing w:val="0"/>
          <w:w w:val="52"/>
          <w:position w:val="0"/>
        </w:rPr>
        <w:t>.:</w:t>
      </w:r>
      <w:r>
        <w:rPr>
          <w:rFonts w:ascii="Times New Roman" w:hAnsi="Times New Roman" w:cs="Times New Roman" w:eastAsia="Times New Roman"/>
          <w:sz w:val="37"/>
          <w:szCs w:val="37"/>
          <w:color w:val="414141"/>
          <w:spacing w:val="-72"/>
          <w:w w:val="53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49"/>
          <w:w w:val="108"/>
          <w:position w:val="13"/>
        </w:rPr>
        <w:t>e</w:t>
      </w:r>
      <w:r>
        <w:rPr>
          <w:rFonts w:ascii="Times New Roman" w:hAnsi="Times New Roman" w:cs="Times New Roman" w:eastAsia="Times New Roman"/>
          <w:sz w:val="37"/>
          <w:szCs w:val="37"/>
          <w:color w:val="414141"/>
          <w:spacing w:val="0"/>
          <w:w w:val="53"/>
          <w:position w:val="0"/>
        </w:rPr>
        <w:t>.</w:t>
      </w:r>
      <w:r>
        <w:rPr>
          <w:rFonts w:ascii="Times New Roman" w:hAnsi="Times New Roman" w:cs="Times New Roman" w:eastAsia="Times New Roman"/>
          <w:sz w:val="37"/>
          <w:szCs w:val="37"/>
          <w:color w:val="414141"/>
          <w:spacing w:val="-84"/>
          <w:w w:val="52"/>
          <w:position w:val="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21"/>
          <w:w w:val="109"/>
          <w:position w:val="13"/>
        </w:rPr>
        <w:t>r</w:t>
      </w:r>
      <w:r>
        <w:rPr>
          <w:rFonts w:ascii="Times New Roman" w:hAnsi="Times New Roman" w:cs="Times New Roman" w:eastAsia="Times New Roman"/>
          <w:sz w:val="37"/>
          <w:szCs w:val="37"/>
          <w:color w:val="414141"/>
          <w:spacing w:val="0"/>
          <w:w w:val="52"/>
          <w:position w:val="0"/>
        </w:rPr>
        <w:t>;x--.--1----,-</w:t>
      </w:r>
      <w:r>
        <w:rPr>
          <w:rFonts w:ascii="Times New Roman" w:hAnsi="Times New Roman" w:cs="Times New Roman" w:eastAsia="Times New Roman"/>
          <w:sz w:val="37"/>
          <w:szCs w:val="37"/>
          <w:color w:val="414141"/>
          <w:spacing w:val="-10"/>
          <w:w w:val="53"/>
          <w:position w:val="0"/>
        </w:rPr>
        <w:t>1</w:t>
      </w:r>
      <w:r>
        <w:rPr>
          <w:rFonts w:ascii="Times New Roman" w:hAnsi="Times New Roman" w:cs="Times New Roman" w:eastAsia="Times New Roman"/>
          <w:sz w:val="37"/>
          <w:szCs w:val="37"/>
          <w:color w:val="111111"/>
          <w:spacing w:val="0"/>
          <w:w w:val="212"/>
          <w:position w:val="0"/>
        </w:rPr>
        <w:t>-</w:t>
      </w:r>
      <w:r>
        <w:rPr>
          <w:rFonts w:ascii="Times New Roman" w:hAnsi="Times New Roman" w:cs="Times New Roman" w:eastAsia="Times New Roman"/>
          <w:sz w:val="37"/>
          <w:szCs w:val="37"/>
          <w:color w:val="111111"/>
          <w:spacing w:val="12"/>
          <w:w w:val="212"/>
          <w:position w:val="0"/>
        </w:rPr>
        <w:t>-</w:t>
      </w:r>
      <w:r>
        <w:rPr>
          <w:rFonts w:ascii="Times New Roman" w:hAnsi="Times New Roman" w:cs="Times New Roman" w:eastAsia="Times New Roman"/>
          <w:sz w:val="37"/>
          <w:szCs w:val="37"/>
          <w:color w:val="6E7070"/>
          <w:spacing w:val="-131"/>
          <w:w w:val="49"/>
          <w:position w:val="0"/>
        </w:rPr>
        <w:t>1</w:t>
      </w:r>
      <w:r>
        <w:rPr>
          <w:rFonts w:ascii="Times New Roman" w:hAnsi="Times New Roman" w:cs="Times New Roman" w:eastAsia="Times New Roman"/>
          <w:sz w:val="37"/>
          <w:szCs w:val="37"/>
          <w:color w:val="959395"/>
          <w:spacing w:val="0"/>
          <w:w w:val="131"/>
          <w:position w:val="0"/>
        </w:rPr>
        <w:t>.</w:t>
      </w:r>
      <w:r>
        <w:rPr>
          <w:rFonts w:ascii="Times New Roman" w:hAnsi="Times New Roman" w:cs="Times New Roman" w:eastAsia="Times New Roman"/>
          <w:sz w:val="37"/>
          <w:szCs w:val="37"/>
          <w:color w:val="959395"/>
          <w:spacing w:val="-29"/>
          <w:w w:val="131"/>
          <w:position w:val="0"/>
        </w:rPr>
        <w:t>-</w:t>
      </w:r>
      <w:r>
        <w:rPr>
          <w:rFonts w:ascii="Times New Roman" w:hAnsi="Times New Roman" w:cs="Times New Roman" w:eastAsia="Times New Roman"/>
          <w:sz w:val="37"/>
          <w:szCs w:val="37"/>
          <w:color w:val="AFAFAF"/>
          <w:spacing w:val="-2"/>
          <w:w w:val="246"/>
          <w:position w:val="0"/>
        </w:rPr>
        <w:t>-</w:t>
      </w:r>
      <w:r>
        <w:rPr>
          <w:rFonts w:ascii="Arial" w:hAnsi="Arial" w:cs="Arial" w:eastAsia="Arial"/>
          <w:sz w:val="18"/>
          <w:szCs w:val="18"/>
          <w:color w:val="AFAFAF"/>
          <w:spacing w:val="0"/>
          <w:w w:val="389"/>
          <w:position w:val="0"/>
        </w:rPr>
        <w:t>---</w:t>
      </w:r>
      <w:r>
        <w:rPr>
          <w:rFonts w:ascii="Arial" w:hAnsi="Arial" w:cs="Arial" w:eastAsia="Arial"/>
          <w:sz w:val="18"/>
          <w:szCs w:val="18"/>
          <w:color w:val="AFAFAF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AFAFAF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414141"/>
          <w:spacing w:val="0"/>
          <w:w w:val="62"/>
          <w:position w:val="0"/>
        </w:rPr>
        <w:t>ı</w:t>
      </w:r>
      <w:r>
        <w:rPr>
          <w:rFonts w:ascii="Arial" w:hAnsi="Arial" w:cs="Arial" w:eastAsia="Arial"/>
          <w:sz w:val="18"/>
          <w:szCs w:val="18"/>
          <w:color w:val="414141"/>
          <w:spacing w:val="0"/>
          <w:w w:val="62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414141"/>
          <w:spacing w:val="26"/>
          <w:w w:val="62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414141"/>
          <w:spacing w:val="-12"/>
          <w:w w:val="62"/>
          <w:position w:val="0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98"/>
          <w:position w:val="0"/>
        </w:rPr>
        <w:t>angını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0"/>
        </w:rPr>
        <w:t>:19:35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95" w:right="-20"/>
        <w:jc w:val="left"/>
        <w:tabs>
          <w:tab w:pos="2200" w:val="left"/>
          <w:tab w:pos="5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282A2A"/>
          <w:spacing w:val="-3"/>
          <w:w w:val="140"/>
          <w:i/>
          <w:position w:val="7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0"/>
        </w:rPr>
        <w:t>ana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1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0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23"/>
          <w:position w:val="0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14"/>
          <w:w w:val="12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23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57"/>
          <w:w w:val="12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3"/>
          <w:position w:val="0"/>
        </w:rPr>
        <w:t>ıf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3"/>
          <w:position w:val="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3"/>
          <w:position w:val="0"/>
        </w:rPr>
        <w:t>jracı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6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3" w:after="0" w:line="240" w:lineRule="auto"/>
        <w:ind w:left="215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!Amiri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A2A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8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Yuksel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YILMAZ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26" w:lineRule="exact"/>
        <w:ind w:left="2153" w:right="-20"/>
        <w:jc w:val="left"/>
        <w:tabs>
          <w:tab w:pos="4700" w:val="left"/>
          <w:tab w:pos="7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9"/>
          <w:position w:val="-1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1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4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19:26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arı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31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29"/>
          <w:w w:val="13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19:30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40" w:right="200"/>
        </w:sectPr>
      </w:pPr>
      <w:rPr/>
    </w:p>
    <w:p>
      <w:pPr>
        <w:spacing w:before="0" w:after="0" w:line="220" w:lineRule="exact"/>
        <w:ind w:left="1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82A2A"/>
          <w:spacing w:val="4"/>
          <w:w w:val="32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195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Ikibin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3"/>
        </w:rPr>
        <w:t>JAraç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7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EZ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2"/>
        </w:rPr>
        <w:t>748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92"/>
        </w:rPr>
        <w:t>!Elektri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3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26" w:lineRule="exact"/>
        <w:ind w:left="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98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1"/>
          <w:w w:val="9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9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40" w:right="200"/>
          <w:cols w:num="3" w:equalWidth="0">
            <w:col w:w="649" w:space="1504"/>
            <w:col w:w="1925" w:space="642"/>
            <w:col w:w="6960"/>
          </w:cols>
        </w:sectPr>
      </w:pPr>
      <w:rPr/>
    </w:p>
    <w:p>
      <w:pPr>
        <w:spacing w:before="14" w:after="0" w:line="270" w:lineRule="exact"/>
        <w:ind w:left="204" w:right="-9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Courier New" w:hAnsi="Courier New" w:cs="Courier New" w:eastAsia="Courier New"/>
          <w:sz w:val="31"/>
          <w:szCs w:val="31"/>
          <w:color w:val="565656"/>
          <w:w w:val="61"/>
          <w:position w:val="-9"/>
        </w:rPr>
        <w:t>--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-121"/>
          <w:w w:val="100"/>
          <w:position w:val="-9"/>
        </w:rPr>
        <w:t> </w:t>
      </w:r>
      <w:r>
        <w:rPr>
          <w:rFonts w:ascii="Courier New" w:hAnsi="Courier New" w:cs="Courier New" w:eastAsia="Courier New"/>
          <w:sz w:val="31"/>
          <w:szCs w:val="31"/>
          <w:color w:val="282A2A"/>
          <w:spacing w:val="-6"/>
          <w:w w:val="11"/>
          <w:position w:val="-9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0"/>
          <w:w w:val="111"/>
          <w:position w:val="-9"/>
        </w:rPr>
        <w:t>---</w:t>
      </w:r>
      <w:r>
        <w:rPr>
          <w:rFonts w:ascii="Courier New" w:hAnsi="Courier New" w:cs="Courier New" w:eastAsia="Courier New"/>
          <w:sz w:val="31"/>
          <w:szCs w:val="31"/>
          <w:color w:val="565656"/>
          <w:spacing w:val="-85"/>
          <w:w w:val="100"/>
          <w:position w:val="-9"/>
        </w:rPr>
        <w:t> </w:t>
      </w:r>
      <w:r>
        <w:rPr>
          <w:rFonts w:ascii="Courier New" w:hAnsi="Courier New" w:cs="Courier New" w:eastAsia="Courier New"/>
          <w:sz w:val="31"/>
          <w:szCs w:val="31"/>
          <w:color w:val="282A2A"/>
          <w:spacing w:val="0"/>
          <w:w w:val="100"/>
          <w:position w:val="-9"/>
        </w:rPr>
        <w:t>----</w:t>
      </w:r>
      <w:r>
        <w:rPr>
          <w:rFonts w:ascii="Courier New" w:hAnsi="Courier New" w:cs="Courier New" w:eastAsia="Courier New"/>
          <w:sz w:val="31"/>
          <w:szCs w:val="31"/>
          <w:color w:val="282A2A"/>
          <w:spacing w:val="21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96"/>
          <w:position w:val="3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3"/>
          <w:w w:val="96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3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4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33"/>
          <w:w w:val="107"/>
          <w:position w:val="3"/>
        </w:rPr>
        <w:t>4</w:t>
      </w:r>
      <w:r>
        <w:rPr>
          <w:rFonts w:ascii="Courier New" w:hAnsi="Courier New" w:cs="Courier New" w:eastAsia="Courier New"/>
          <w:sz w:val="31"/>
          <w:szCs w:val="31"/>
          <w:color w:val="282A2A"/>
          <w:spacing w:val="0"/>
          <w:w w:val="119"/>
          <w:position w:val="-9"/>
        </w:rPr>
        <w:t>-L</w:t>
      </w:r>
      <w:r>
        <w:rPr>
          <w:rFonts w:ascii="Courier New" w:hAnsi="Courier New" w:cs="Courier New" w:eastAsia="Courier New"/>
          <w:sz w:val="31"/>
          <w:szCs w:val="31"/>
          <w:color w:val="282A2A"/>
          <w:spacing w:val="-98"/>
          <w:w w:val="119"/>
          <w:position w:val="-9"/>
        </w:rPr>
        <w:t>-</w:t>
      </w:r>
      <w:r>
        <w:rPr>
          <w:rFonts w:ascii="Courier New" w:hAnsi="Courier New" w:cs="Courier New" w:eastAsia="Courier New"/>
          <w:sz w:val="31"/>
          <w:szCs w:val="31"/>
          <w:color w:val="111111"/>
          <w:spacing w:val="0"/>
          <w:w w:val="156"/>
          <w:position w:val="-9"/>
        </w:rPr>
        <w:t>-</w:t>
      </w:r>
      <w:r>
        <w:rPr>
          <w:rFonts w:ascii="Courier New" w:hAnsi="Courier New" w:cs="Courier New" w:eastAsia="Courier New"/>
          <w:sz w:val="31"/>
          <w:szCs w:val="31"/>
          <w:color w:val="111111"/>
          <w:spacing w:val="-68"/>
          <w:w w:val="100"/>
          <w:position w:val="-9"/>
        </w:rPr>
        <w:t> </w:t>
      </w:r>
      <w:r>
        <w:rPr>
          <w:rFonts w:ascii="Courier New" w:hAnsi="Courier New" w:cs="Courier New" w:eastAsia="Courier New"/>
          <w:sz w:val="31"/>
          <w:szCs w:val="31"/>
          <w:color w:val="282A2A"/>
          <w:spacing w:val="-92"/>
          <w:w w:val="109"/>
          <w:position w:val="-9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9"/>
          <w:position w:val="3"/>
        </w:rPr>
        <w:t>Doğalg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80"/>
          <w:w w:val="109"/>
          <w:position w:val="3"/>
        </w:rPr>
        <w:t>a</w:t>
      </w:r>
      <w:r>
        <w:rPr>
          <w:rFonts w:ascii="Courier New" w:hAnsi="Courier New" w:cs="Courier New" w:eastAsia="Courier New"/>
          <w:sz w:val="31"/>
          <w:szCs w:val="31"/>
          <w:color w:val="282A2A"/>
          <w:spacing w:val="-131"/>
          <w:w w:val="109"/>
          <w:position w:val="-9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9"/>
          <w:position w:val="3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1"/>
          <w:w w:val="109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3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114"/>
          <w:w w:val="101"/>
          <w:position w:val="3"/>
        </w:rPr>
        <w:t>G</w:t>
      </w:r>
      <w:r>
        <w:rPr>
          <w:rFonts w:ascii="Courier New" w:hAnsi="Courier New" w:cs="Courier New" w:eastAsia="Courier New"/>
          <w:sz w:val="31"/>
          <w:szCs w:val="31"/>
          <w:color w:val="282A2A"/>
          <w:spacing w:val="-89"/>
          <w:w w:val="128"/>
          <w:position w:val="-9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3"/>
        </w:rPr>
        <w:t>eli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1"/>
          <w:position w:val="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70"/>
          <w:w w:val="101"/>
          <w:position w:val="3"/>
        </w:rPr>
        <w:t>S</w:t>
      </w:r>
      <w:r>
        <w:rPr>
          <w:rFonts w:ascii="Courier New" w:hAnsi="Courier New" w:cs="Courier New" w:eastAsia="Courier New"/>
          <w:sz w:val="31"/>
          <w:szCs w:val="31"/>
          <w:color w:val="282A2A"/>
          <w:spacing w:val="-121"/>
          <w:w w:val="128"/>
          <w:position w:val="-9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63"/>
          <w:w w:val="100"/>
          <w:position w:val="3"/>
        </w:rPr>
        <w:t>a</w:t>
      </w:r>
      <w:r>
        <w:rPr>
          <w:rFonts w:ascii="Courier New" w:hAnsi="Courier New" w:cs="Courier New" w:eastAsia="Courier New"/>
          <w:sz w:val="31"/>
          <w:szCs w:val="31"/>
          <w:color w:val="282A2A"/>
          <w:spacing w:val="-215"/>
          <w:w w:val="128"/>
          <w:position w:val="-9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3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7" w:after="0" w:line="227" w:lineRule="exact"/>
        <w:ind w:right="-20"/>
        <w:jc w:val="left"/>
        <w:rPr>
          <w:rFonts w:ascii="Courier New" w:hAnsi="Courier New" w:cs="Courier New" w:eastAsia="Courier New"/>
          <w:sz w:val="31"/>
          <w:szCs w:val="31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31"/>
          <w:szCs w:val="31"/>
          <w:color w:val="282A2A"/>
          <w:spacing w:val="-72"/>
          <w:w w:val="128"/>
          <w:position w:val="-8"/>
        </w:rPr>
        <w:t>-</w:t>
      </w:r>
      <w:r>
        <w:rPr>
          <w:rFonts w:ascii="Courier New" w:hAnsi="Courier New" w:cs="Courier New" w:eastAsia="Courier New"/>
          <w:sz w:val="31"/>
          <w:szCs w:val="31"/>
          <w:color w:val="111111"/>
          <w:spacing w:val="0"/>
          <w:w w:val="137"/>
          <w:position w:val="-8"/>
        </w:rPr>
        <w:t>--</w:t>
      </w:r>
      <w:r>
        <w:rPr>
          <w:rFonts w:ascii="Courier New" w:hAnsi="Courier New" w:cs="Courier New" w:eastAsia="Courier New"/>
          <w:sz w:val="31"/>
          <w:szCs w:val="31"/>
          <w:color w:val="111111"/>
          <w:spacing w:val="-63"/>
          <w:w w:val="137"/>
          <w:position w:val="-8"/>
        </w:rPr>
        <w:t>-</w:t>
      </w:r>
      <w:r>
        <w:rPr>
          <w:rFonts w:ascii="Courier New" w:hAnsi="Courier New" w:cs="Courier New" w:eastAsia="Courier New"/>
          <w:sz w:val="31"/>
          <w:szCs w:val="31"/>
          <w:color w:val="282A2A"/>
          <w:spacing w:val="0"/>
          <w:w w:val="243"/>
          <w:position w:val="-8"/>
        </w:rPr>
        <w:t>-</w:t>
      </w:r>
      <w:r>
        <w:rPr>
          <w:rFonts w:ascii="Courier New" w:hAnsi="Courier New" w:cs="Courier New" w:eastAsia="Courier New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40" w:right="200"/>
          <w:cols w:num="2" w:equalWidth="0">
            <w:col w:w="6883" w:space="114"/>
            <w:col w:w="4683"/>
          </w:cols>
        </w:sectPr>
      </w:pPr>
      <w:rPr/>
    </w:p>
    <w:p>
      <w:pPr>
        <w:spacing w:before="0" w:after="0" w:line="204" w:lineRule="exact"/>
        <w:ind w:left="199" w:right="-20"/>
        <w:jc w:val="left"/>
        <w:tabs>
          <w:tab w:pos="4720" w:val="left"/>
          <w:tab w:pos="7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414141"/>
          <w:spacing w:val="-3"/>
          <w:w w:val="149"/>
          <w:position w:val="7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9"/>
          <w:position w:val="0"/>
        </w:rPr>
        <w:t>ardııncı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0"/>
        </w:rPr>
        <w:t>Saati:19:31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0"/>
        </w:rPr>
        <w:t>:1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95"/>
          <w:position w:val="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9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2"/>
          <w:position w:val="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218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95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Saati:20:05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2172" w:right="-20"/>
        <w:jc w:val="left"/>
        <w:tabs>
          <w:tab w:pos="4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ardıma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372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26" w:lineRule="exact"/>
        <w:ind w:left="218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6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6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3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Mehmet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SEN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40" w:right="200"/>
        </w:sectPr>
      </w:pPr>
      <w:rPr/>
    </w:p>
    <w:p>
      <w:pPr>
        <w:spacing w:before="14" w:after="0" w:line="240" w:lineRule="auto"/>
        <w:ind w:left="20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!ayı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20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&gt;urum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26" w:lineRule="exact"/>
        <w:ind w:left="25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40" w:right="200"/>
          <w:cols w:num="2" w:equalWidth="0">
            <w:col w:w="1583" w:space="637"/>
            <w:col w:w="9460"/>
          </w:cols>
        </w:sectPr>
      </w:pPr>
      <w:rPr/>
    </w:p>
    <w:p>
      <w:pPr>
        <w:spacing w:before="14" w:after="0" w:line="143" w:lineRule="exact"/>
        <w:ind w:left="204" w:right="-71"/>
        <w:jc w:val="left"/>
        <w:tabs>
          <w:tab w:pos="3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7"/>
        </w:rPr>
        <w:t>:öndürıne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1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7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7"/>
        </w:rPr>
        <w:t>Sul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7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7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148" w:lineRule="exact"/>
        <w:ind w:right="-20"/>
        <w:jc w:val="left"/>
        <w:tabs>
          <w:tab w:pos="1920" w:val="left"/>
          <w:tab w:pos="3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8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8"/>
        </w:rPr>
        <w:t>ın3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93"/>
          <w:position w:val="-8"/>
        </w:rPr>
        <w:t>!Köpük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4"/>
          <w:w w:val="93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8"/>
        </w:rPr>
        <w:t>Kg.</w:t>
        <w:tab/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21"/>
          <w:szCs w:val="21"/>
          <w:color w:val="282A2A"/>
          <w:spacing w:val="0"/>
          <w:w w:val="86"/>
          <w:position w:val="-8"/>
        </w:rPr>
        <w:t>JK.K.T</w:t>
      </w:r>
      <w:r>
        <w:rPr>
          <w:rFonts w:ascii="Times New Roman" w:hAnsi="Times New Roman" w:cs="Times New Roman" w:eastAsia="Times New Roman"/>
          <w:sz w:val="21"/>
          <w:szCs w:val="21"/>
          <w:color w:val="282A2A"/>
          <w:spacing w:val="0"/>
          <w:w w:val="86"/>
          <w:position w:val="-8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82A2A"/>
          <w:spacing w:val="-2"/>
          <w:w w:val="86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8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40" w:right="200"/>
          <w:cols w:num="2" w:equalWidth="0">
            <w:col w:w="4348" w:space="391"/>
            <w:col w:w="6941"/>
          </w:cols>
        </w:sectPr>
      </w:pPr>
      <w:rPr/>
    </w:p>
    <w:p>
      <w:pPr>
        <w:spacing w:before="0" w:after="0" w:line="400" w:lineRule="exact"/>
        <w:ind w:left="5553" w:right="-20"/>
        <w:jc w:val="left"/>
        <w:tabs>
          <w:tab w:pos="6640" w:val="left"/>
          <w:tab w:pos="8220" w:val="left"/>
        </w:tabs>
        <w:rPr>
          <w:rFonts w:ascii="Arial" w:hAnsi="Arial" w:cs="Arial" w:eastAsia="Arial"/>
          <w:sz w:val="45"/>
          <w:szCs w:val="45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282A2A"/>
          <w:spacing w:val="0"/>
          <w:w w:val="100"/>
          <w:position w:val="-2"/>
        </w:rPr>
        <w:t>0.3</w:t>
      </w:r>
      <w:r>
        <w:rPr>
          <w:rFonts w:ascii="Times New Roman" w:hAnsi="Times New Roman" w:cs="Times New Roman" w:eastAsia="Times New Roman"/>
          <w:sz w:val="23"/>
          <w:szCs w:val="23"/>
          <w:color w:val="282A2A"/>
          <w:spacing w:val="-4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8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282A2A"/>
          <w:spacing w:val="0"/>
          <w:w w:val="100"/>
          <w:position w:val="-2"/>
        </w:rPr>
      </w:r>
      <w:r>
        <w:rPr>
          <w:rFonts w:ascii="Arial" w:hAnsi="Arial" w:cs="Arial" w:eastAsia="Arial"/>
          <w:sz w:val="31"/>
          <w:szCs w:val="31"/>
          <w:color w:val="282A2A"/>
          <w:spacing w:val="0"/>
          <w:w w:val="59"/>
          <w:position w:val="-2"/>
        </w:rPr>
        <w:t>ı</w:t>
      </w:r>
      <w:r>
        <w:rPr>
          <w:rFonts w:ascii="Arial" w:hAnsi="Arial" w:cs="Arial" w:eastAsia="Arial"/>
          <w:sz w:val="31"/>
          <w:szCs w:val="31"/>
          <w:color w:val="282A2A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1"/>
          <w:szCs w:val="31"/>
          <w:color w:val="282A2A"/>
          <w:spacing w:val="0"/>
          <w:w w:val="100"/>
          <w:position w:val="-2"/>
        </w:rPr>
      </w:r>
      <w:r>
        <w:rPr>
          <w:rFonts w:ascii="Arial" w:hAnsi="Arial" w:cs="Arial" w:eastAsia="Arial"/>
          <w:sz w:val="45"/>
          <w:szCs w:val="45"/>
          <w:color w:val="414141"/>
          <w:spacing w:val="0"/>
          <w:w w:val="59"/>
          <w:position w:val="-4"/>
        </w:rPr>
        <w:t>ı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40" w:right="200"/>
        </w:sectPr>
      </w:pPr>
      <w:rPr/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04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:öndürme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20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Iasa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0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282A2A"/>
          <w:spacing w:val="2"/>
          <w:w w:val="140"/>
          <w:i/>
          <w:position w:val="6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98"/>
          <w:position w:val="0"/>
        </w:rPr>
        <w:t>angı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99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5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0"/>
        </w:rPr>
        <w:t>edeni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5"/>
        </w:rPr>
        <w:t>!Yangında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5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5"/>
        </w:rPr>
        <w:t>bodru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5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31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5"/>
        </w:rPr>
        <w:t>katında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36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5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28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5"/>
        </w:rPr>
        <w:t>tiyatr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5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29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5"/>
        </w:rPr>
        <w:t>kulübüne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23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5"/>
        </w:rPr>
        <w:t>ait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17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5"/>
        </w:rPr>
        <w:t>kostümler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5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26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5"/>
        </w:rPr>
        <w:t>sandalyeler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5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38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5"/>
        </w:rPr>
        <w:t>masalar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5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16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5"/>
        </w:rPr>
        <w:t>der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5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16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5"/>
        </w:rPr>
        <w:t>panos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5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22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5"/>
        </w:rPr>
        <w:t>,elektri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24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5"/>
        </w:rPr>
        <w:t>kablos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5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17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5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4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dekorda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02" w:lineRule="exact"/>
        <w:ind w:left="48" w:right="2089" w:firstLine="-48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76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76"/>
        </w:rPr>
        <w:t>&lt;.ullunıla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7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14"/>
          <w:w w:val="7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malzemele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18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kısme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14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7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bodru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11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katı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islenme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4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ısianma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1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12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5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görmüştür.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9"/>
        </w:rPr>
        <w:t>Eşyada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4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9"/>
        </w:rPr>
        <w:t>zarar: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3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9"/>
        </w:rPr>
        <w:t>1000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3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9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17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9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9"/>
        </w:rPr>
        <w:t>zarar:4.000TL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1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9"/>
        </w:rPr>
        <w:t>Toplam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1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9"/>
        </w:rPr>
        <w:t>zarar:500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9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3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11" w:right="4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27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33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37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33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39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başlangıcının;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26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zemi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23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üst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25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katlı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26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binanı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34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bodru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32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katındaki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27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Iktisat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11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Fakültesi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18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88"/>
        </w:rPr>
        <w:t>Tiyatro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6" w:lineRule="exact"/>
        <w:ind w:left="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89"/>
        </w:rPr>
        <w:t>Kulübünde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3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9"/>
        </w:rPr>
        <w:t>oldug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9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21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9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35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9"/>
        </w:rPr>
        <w:t>olup;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29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9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20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9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19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6"/>
        </w:rPr>
        <w:t>soruşturma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7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6"/>
        </w:rPr>
        <w:t>neticesinde;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7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6"/>
        </w:rPr>
        <w:t>yerde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38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6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42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6"/>
        </w:rPr>
        <w:t>uzatma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35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6"/>
        </w:rPr>
        <w:t>kablosunda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41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6"/>
        </w:rPr>
        <w:t>herhangi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38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86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76"/>
        </w:rPr>
        <w:t>p-ıedcnde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7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17"/>
          <w:w w:val="7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aşı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29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yüklenme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11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aşınma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19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6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deforme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5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9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kısa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1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devre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7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yapması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5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1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çıka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12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kıvılcımların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8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kablonu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2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etrafında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7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bulunan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7" w:lineRule="exact"/>
        <w:ind w:left="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87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8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87"/>
        </w:rPr>
        <w:t>yanıcı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23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7"/>
        </w:rPr>
        <w:t>kağıt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3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7"/>
        </w:rPr>
        <w:t>vb.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13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7"/>
        </w:rPr>
        <w:t>malzemeleri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37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87"/>
        </w:rPr>
        <w:t>tutııştunııası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13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7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7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20"/>
          <w:w w:val="8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88"/>
        </w:rPr>
        <w:t>çıktıgı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6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88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10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40" w:right="200"/>
          <w:cols w:num="2" w:equalWidth="0">
            <w:col w:w="1859" w:space="313"/>
            <w:col w:w="9508"/>
          </w:cols>
        </w:sectPr>
      </w:pPr>
      <w:rPr/>
    </w:p>
    <w:p>
      <w:pPr>
        <w:spacing w:before="23" w:after="0" w:line="240" w:lineRule="auto"/>
        <w:ind w:left="209" w:right="-20"/>
        <w:jc w:val="left"/>
        <w:tabs>
          <w:tab w:pos="2180" w:val="left"/>
          <w:tab w:pos="6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igortalı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0"/>
          <w:w w:val="10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Bedeli: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29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282A2A"/>
          <w:spacing w:val="0"/>
          <w:w w:val="287"/>
        </w:rPr>
        <w:t>?-</w:t>
      </w:r>
      <w:r>
        <w:rPr>
          <w:rFonts w:ascii="Times New Roman" w:hAnsi="Times New Roman" w:cs="Times New Roman" w:eastAsia="Times New Roman"/>
          <w:sz w:val="12"/>
          <w:szCs w:val="12"/>
          <w:color w:val="282A2A"/>
          <w:spacing w:val="-67"/>
          <w:w w:val="2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5" w:lineRule="auto"/>
        <w:ind w:left="270" w:right="7697" w:firstLine="-52"/>
        <w:jc w:val="left"/>
        <w:tabs>
          <w:tab w:pos="2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82A2A"/>
          <w:spacing w:val="8"/>
          <w:w w:val="93"/>
          <w:i/>
        </w:rPr>
        <w:t>r</w:t>
      </w:r>
      <w:r>
        <w:rPr>
          <w:rFonts w:ascii="Times New Roman" w:hAnsi="Times New Roman" w:cs="Times New Roman" w:eastAsia="Times New Roman"/>
          <w:sz w:val="13"/>
          <w:szCs w:val="13"/>
          <w:color w:val="414141"/>
          <w:spacing w:val="0"/>
          <w:w w:val="61"/>
        </w:rPr>
        <w:t>i.l.</w:t>
      </w:r>
      <w:r>
        <w:rPr>
          <w:rFonts w:ascii="Times New Roman" w:hAnsi="Times New Roman" w:cs="Times New Roman" w:eastAsia="Times New Roman"/>
          <w:sz w:val="13"/>
          <w:szCs w:val="13"/>
          <w:color w:val="414141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13"/>
          <w:szCs w:val="13"/>
          <w:color w:val="41414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.ıı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96"/>
        </w:rPr>
        <w:t>Fakülte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görevlilerine.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eslim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Edildi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40" w:right="200"/>
        </w:sectPr>
      </w:pPr>
      <w:rPr/>
    </w:p>
    <w:p>
      <w:pPr>
        <w:spacing w:before="10" w:after="0" w:line="240" w:lineRule="auto"/>
        <w:ind w:left="219" w:right="-20"/>
        <w:jc w:val="left"/>
        <w:tabs>
          <w:tab w:pos="2180" w:val="left"/>
          <w:tab w:pos="2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ikibi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rrarih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10/03/2017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26" w:lineRule="exact"/>
        <w:ind w:left="247" w:right="-70"/>
        <w:jc w:val="left"/>
        <w:tabs>
          <w:tab w:pos="1060" w:val="left"/>
          <w:tab w:pos="1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mDE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Evka-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2.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26"/>
        </w:rPr>
        <w:t>aati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4"/>
          <w:w w:val="12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20:20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6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40" w:right="200"/>
          <w:cols w:num="3" w:equalWidth="0">
            <w:col w:w="5239" w:space="937"/>
            <w:col w:w="984" w:space="1624"/>
            <w:col w:w="2896"/>
          </w:cols>
        </w:sectPr>
      </w:pPr>
      <w:rPr/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40" w:right="2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1.133066pt;margin-top:3.660868pt;width:572.215618pt;height:812.974153pt;mso-position-horizontal-relative:page;mso-position-vertical-relative:page;z-index:-17154" coordorigin="223,73" coordsize="11444,16259">
            <v:group style="position:absolute;left:230;top:592;width:11339;height:2" coordorigin="230,592" coordsize="11339,2">
              <v:shape style="position:absolute;left:230;top:592;width:11339;height:2" coordorigin="230,592" coordsize="11339,0" path="m230,592l11569,592e" filled="f" stroked="t" strokeweight=".718262pt" strokecolor="#484848">
                <v:path arrowok="t"/>
              </v:shape>
            </v:group>
            <v:group style="position:absolute;left:2186;top:575;width:2;height:1515" coordorigin="2186,575" coordsize="2,1515">
              <v:shape style="position:absolute;left:2186;top:575;width:2;height:1515" coordorigin="2186,575" coordsize="0,1515" path="m2186,2090l2186,575e" filled="f" stroked="t" strokeweight=".957683pt" strokecolor="#444444">
                <v:path arrowok="t"/>
              </v:shape>
            </v:group>
            <v:group style="position:absolute;left:8966;top:590;width:2;height:1515" coordorigin="8966,590" coordsize="2,1515">
              <v:shape style="position:absolute;left:8966;top:590;width:2;height:1515" coordorigin="8966,590" coordsize="0,1515" path="m8966,2104l8966,590e" filled="f" stroked="t" strokeweight=".957683pt" strokecolor="#484848">
                <v:path arrowok="t"/>
              </v:shape>
            </v:group>
            <v:group style="position:absolute;left:11593;top:594;width:2;height:15722" coordorigin="11593,594" coordsize="2,15722">
              <v:shape style="position:absolute;left:11593;top:594;width:2;height:15722" coordorigin="11593,594" coordsize="0,15722" path="m11593,16316l11593,594e" filled="f" stroked="t" strokeweight=".957683pt" strokecolor="#545454">
                <v:path arrowok="t"/>
              </v:shape>
            </v:group>
            <v:group style="position:absolute;left:235;top:2087;width:11353;height:2" coordorigin="235,2087" coordsize="11353,2">
              <v:shape style="position:absolute;left:235;top:2087;width:11353;height:2" coordorigin="235,2087" coordsize="11353,0" path="m235,2087l11588,2087e" filled="f" stroked="t" strokeweight=".718262pt" strokecolor="#484848">
                <v:path arrowok="t"/>
              </v:shape>
            </v:group>
            <v:group style="position:absolute;left:235;top:2325;width:11358;height:2" coordorigin="235,2325" coordsize="11358,2">
              <v:shape style="position:absolute;left:235;top:2325;width:11358;height:2" coordorigin="235,2325" coordsize="11358,0" path="m235,2325l11593,2325e" filled="f" stroked="t" strokeweight=".718262pt" strokecolor="#484848">
                <v:path arrowok="t"/>
              </v:shape>
            </v:group>
            <v:group style="position:absolute;left:235;top:2564;width:11358;height:2" coordorigin="235,2564" coordsize="11358,2">
              <v:shape style="position:absolute;left:235;top:2564;width:11358;height:2" coordorigin="235,2564" coordsize="11358,0" path="m235,2564l11593,2564e" filled="f" stroked="t" strokeweight=".718262pt" strokecolor="#484848">
                <v:path arrowok="t"/>
              </v:shape>
            </v:group>
            <v:group style="position:absolute;left:235;top:2804;width:11358;height:2" coordorigin="235,2804" coordsize="11358,2">
              <v:shape style="position:absolute;left:235;top:2804;width:11358;height:2" coordorigin="235,2804" coordsize="11358,0" path="m235,2804l11593,2804e" filled="f" stroked="t" strokeweight=".718262pt" strokecolor="#444444">
                <v:path arrowok="t"/>
              </v:shape>
            </v:group>
            <v:group style="position:absolute;left:235;top:3041;width:11358;height:2" coordorigin="235,3041" coordsize="11358,2">
              <v:shape style="position:absolute;left:235;top:3041;width:11358;height:2" coordorigin="235,3041" coordsize="11358,0" path="m235,3041l11593,3041e" filled="f" stroked="t" strokeweight=".718262pt" strokecolor="#444444">
                <v:path arrowok="t"/>
              </v:shape>
            </v:group>
            <v:group style="position:absolute;left:6804;top:3269;width:2;height:1016" coordorigin="6804,3269" coordsize="2,1016">
              <v:shape style="position:absolute;left:6804;top:3269;width:2;height:1016" coordorigin="6804,3269" coordsize="0,1016" path="m6804,4285l6804,3269e" filled="f" stroked="t" strokeweight=".718262pt" strokecolor="#444444">
                <v:path arrowok="t"/>
              </v:shape>
            </v:group>
            <v:group style="position:absolute;left:235;top:3281;width:10965;height:2" coordorigin="235,3281" coordsize="10965,2">
              <v:shape style="position:absolute;left:235;top:3281;width:10965;height:2" coordorigin="235,3281" coordsize="10965,0" path="m235,3281l11200,3281e" filled="f" stroked="t" strokeweight=".478842pt" strokecolor="#444444">
                <v:path arrowok="t"/>
              </v:shape>
            </v:group>
            <v:group style="position:absolute;left:6795;top:3657;width:4793;height:2" coordorigin="6795,3657" coordsize="4793,2">
              <v:shape style="position:absolute;left:6795;top:3657;width:4793;height:2" coordorigin="6795,3657" coordsize="4793,0" path="m6795,3657l11588,3657e" filled="f" stroked="t" strokeweight=".718262pt" strokecolor="#484848">
                <v:path arrowok="t"/>
              </v:shape>
            </v:group>
            <v:group style="position:absolute;left:239;top:4278;width:11353;height:2" coordorigin="239,4278" coordsize="11353,2">
              <v:shape style="position:absolute;left:239;top:4278;width:11353;height:2" coordorigin="239,4278" coordsize="11353,0" path="m239,4278l11593,4278e" filled="f" stroked="t" strokeweight=".718262pt" strokecolor="#484848">
                <v:path arrowok="t"/>
              </v:shape>
            </v:group>
            <v:group style="position:absolute;left:2222;top:4266;width:2;height:12055" coordorigin="2222,4266" coordsize="2,12055">
              <v:shape style="position:absolute;left:2222;top:4266;width:2;height:12055" coordorigin="2222,4266" coordsize="0,12055" path="m2222,16321l2222,4266e" filled="f" stroked="t" strokeweight=".957683pt" strokecolor="#444444">
                <v:path arrowok="t"/>
              </v:shape>
            </v:group>
            <v:group style="position:absolute;left:3689;top:3274;width:2;height:1011" coordorigin="3689,3274" coordsize="2,1011">
              <v:shape style="position:absolute;left:3689;top:3274;width:2;height:1011" coordorigin="3689,3274" coordsize="0,1011" path="m3689,4285l3689,3274e" filled="f" stroked="t" strokeweight=".957683pt" strokecolor="#444444">
                <v:path arrowok="t"/>
              </v:shape>
            </v:group>
            <v:group style="position:absolute;left:239;top:4556;width:11358;height:2" coordorigin="239,4556" coordsize="11358,2">
              <v:shape style="position:absolute;left:239;top:4556;width:11358;height:2" coordorigin="239,4556" coordsize="11358,0" path="m239,4556l11598,4556e" filled="f" stroked="t" strokeweight=".718262pt" strokecolor="#4B4B4B">
                <v:path arrowok="t"/>
              </v:shape>
            </v:group>
            <v:group style="position:absolute;left:2184;top:4796;width:9414;height:2" coordorigin="2184,4796" coordsize="9414,2">
              <v:shape style="position:absolute;left:2184;top:4796;width:9414;height:2" coordorigin="2184,4796" coordsize="9414,0" path="m2184,4796l11598,4796e" filled="f" stroked="t" strokeweight=".718262pt" strokecolor="#444444">
                <v:path arrowok="t"/>
              </v:shape>
            </v:group>
            <v:group style="position:absolute;left:4760;top:4788;width:2;height:2176" coordorigin="4760,4788" coordsize="2,2176">
              <v:shape style="position:absolute;left:4760;top:4788;width:2;height:2176" coordorigin="4760,4788" coordsize="0,2176" path="m4760,6964l4760,4788e" filled="f" stroked="t" strokeweight=".718262pt" strokecolor="#484848">
                <v:path arrowok="t"/>
              </v:shape>
            </v:group>
            <v:group style="position:absolute;left:4750;top:5282;width:6847;height:2" coordorigin="4750,5282" coordsize="6847,2">
              <v:shape style="position:absolute;left:4750;top:5282;width:6847;height:2" coordorigin="4750,5282" coordsize="6847,0" path="m4750,5282l11598,5282e" filled="f" stroked="t" strokeweight=".718262pt" strokecolor="#484848">
                <v:path arrowok="t"/>
              </v:shape>
            </v:group>
            <v:group style="position:absolute;left:4750;top:5524;width:6847;height:2" coordorigin="4750,5524" coordsize="6847,2">
              <v:shape style="position:absolute;left:4750;top:5524;width:6847;height:2" coordorigin="4750,5524" coordsize="6847,0" path="m4750,5524l11598,5524e" filled="f" stroked="t" strokeweight=".957683pt" strokecolor="#4F4F4F">
                <v:path arrowok="t"/>
              </v:shape>
            </v:group>
            <v:group style="position:absolute;left:4750;top:5764;width:6852;height:2" coordorigin="4750,5764" coordsize="6852,2">
              <v:shape style="position:absolute;left:4750;top:5764;width:6852;height:2" coordorigin="4750,5764" coordsize="6852,0" path="m4750,5764l11602,5764e" filled="f" stroked="t" strokeweight=".957683pt" strokecolor="#4F4F4F">
                <v:path arrowok="t"/>
              </v:shape>
            </v:group>
            <v:group style="position:absolute;left:2193;top:6006;width:9409;height:2" coordorigin="2193,6006" coordsize="9409,2">
              <v:shape style="position:absolute;left:2193;top:6006;width:9409;height:2" coordorigin="2193,6006" coordsize="9409,0" path="m2193,6006l11602,6006e" filled="f" stroked="t" strokeweight=".718262pt" strokecolor="#4B4B4B">
                <v:path arrowok="t"/>
              </v:shape>
            </v:group>
            <v:group style="position:absolute;left:2198;top:6715;width:9414;height:2" coordorigin="2198,6715" coordsize="9414,2">
              <v:shape style="position:absolute;left:2198;top:6715;width:9414;height:2" coordorigin="2198,6715" coordsize="9414,0" path="m2198,6715l11612,6715e" filled="f" stroked="t" strokeweight=".718262pt" strokecolor="#444444">
                <v:path arrowok="t"/>
              </v:shape>
            </v:group>
            <v:group style="position:absolute;left:2198;top:6955;width:9414;height:2" coordorigin="2198,6955" coordsize="9414,2">
              <v:shape style="position:absolute;left:2198;top:6955;width:9414;height:2" coordorigin="2198,6955" coordsize="9414,0" path="m2198,6955l11612,6955e" filled="f" stroked="t" strokeweight=".718262pt" strokecolor="#3F3F3F">
                <v:path arrowok="t"/>
              </v:shape>
            </v:group>
            <v:group style="position:absolute;left:244;top:7195;width:11368;height:2" coordorigin="244,7195" coordsize="11368,2">
              <v:shape style="position:absolute;left:244;top:7195;width:11368;height:2" coordorigin="244,7195" coordsize="11368,0" path="m244,7195l11612,7195e" filled="f" stroked="t" strokeweight=".718262pt" strokecolor="#484848">
                <v:path arrowok="t"/>
              </v:shape>
            </v:group>
            <v:group style="position:absolute;left:244;top:7664;width:11368;height:2" coordorigin="244,7664" coordsize="11368,2">
              <v:shape style="position:absolute;left:244;top:7664;width:11368;height:2" coordorigin="244,7664" coordsize="11368,0" path="m244,7664l11612,7664e" filled="f" stroked="t" strokeweight=".718262pt" strokecolor="#4B4B4B">
                <v:path arrowok="t"/>
              </v:shape>
            </v:group>
            <v:group style="position:absolute;left:4769;top:7655;width:2;height:786" coordorigin="4769,7655" coordsize="2,786">
              <v:shape style="position:absolute;left:4769;top:7655;width:2;height:786" coordorigin="4769,7655" coordsize="0,786" path="m4769,8441l4769,7655e" filled="f" stroked="t" strokeweight=".718262pt" strokecolor="#3F3F3F">
                <v:path arrowok="t"/>
              </v:shape>
            </v:group>
            <v:group style="position:absolute;left:4764;top:7904;width:6847;height:2" coordorigin="4764,7904" coordsize="6847,2">
              <v:shape style="position:absolute;left:4764;top:7904;width:6847;height:2" coordorigin="4764,7904" coordsize="6847,0" path="m4764,7904l11612,7904e" filled="f" stroked="t" strokeweight=".718262pt" strokecolor="#4B4B4B">
                <v:path arrowok="t"/>
              </v:shape>
            </v:group>
            <v:group style="position:absolute;left:4764;top:8148;width:6847;height:2" coordorigin="4764,8148" coordsize="6847,2">
              <v:shape style="position:absolute;left:4764;top:8148;width:6847;height:2" coordorigin="4764,8148" coordsize="6847,0" path="m4764,8148l11612,8148e" filled="f" stroked="t" strokeweight=".718262pt" strokecolor="#4F4F4F">
                <v:path arrowok="t"/>
              </v:shape>
            </v:group>
            <v:group style="position:absolute;left:244;top:8438;width:11372;height:2" coordorigin="244,8438" coordsize="11372,2">
              <v:shape style="position:absolute;left:244;top:8438;width:11372;height:2" coordorigin="244,8438" coordsize="11372,0" path="m244,8438l11617,8438e" filled="f" stroked="t" strokeweight=".957683pt" strokecolor="#4B4B4B">
                <v:path arrowok="t"/>
              </v:shape>
            </v:group>
            <v:group style="position:absolute;left:249;top:9244;width:11368;height:2" coordorigin="249,9244" coordsize="11368,2">
              <v:shape style="position:absolute;left:249;top:9244;width:11368;height:2" coordorigin="249,9244" coordsize="11368,0" path="m249,9244l11617,9244e" filled="f" stroked="t" strokeweight=".957683pt" strokecolor="#4B4B4B">
                <v:path arrowok="t"/>
              </v:shape>
            </v:group>
            <v:group style="position:absolute;left:249;top:10087;width:11377;height:2" coordorigin="249,10087" coordsize="11377,2">
              <v:shape style="position:absolute;left:249;top:10087;width:11377;height:2" coordorigin="249,10087" coordsize="11377,0" path="m249,10087l11626,10087e" filled="f" stroked="t" strokeweight=".478842pt" strokecolor="#484848">
                <v:path arrowok="t"/>
              </v:shape>
            </v:group>
            <v:group style="position:absolute;left:249;top:10329;width:11377;height:2" coordorigin="249,10329" coordsize="11377,2">
              <v:shape style="position:absolute;left:249;top:10329;width:11377;height:2" coordorigin="249,10329" coordsize="11377,0" path="m249,10329l11626,10329e" filled="f" stroked="t" strokeweight=".718262pt" strokecolor="#444444">
                <v:path arrowok="t"/>
              </v:shape>
            </v:group>
            <v:group style="position:absolute;left:259;top:11048;width:11377;height:2" coordorigin="259,11048" coordsize="11377,2">
              <v:shape style="position:absolute;left:259;top:11048;width:11377;height:2" coordorigin="259,11048" coordsize="11377,0" path="m259,11048l11636,11048e" filled="f" stroked="t" strokeweight=".718262pt" strokecolor="#4F4F4F">
                <v:path arrowok="t"/>
              </v:shape>
            </v:group>
            <v:group style="position:absolute;left:1568;top:11283;width:2;height:5038" coordorigin="1568,11283" coordsize="2,5038">
              <v:shape style="position:absolute;left:1568;top:11283;width:2;height:5038" coordorigin="1568,11283" coordsize="0,5038" path="m1568,16321l1568,11283e" filled="f" stroked="t" strokeweight=".718262pt" strokecolor="#3B3B3B">
                <v:path arrowok="t"/>
              </v:shape>
            </v:group>
            <v:group style="position:absolute;left:254;top:11288;width:11387;height:2" coordorigin="254,11288" coordsize="11387,2">
              <v:shape style="position:absolute;left:254;top:11288;width:11387;height:2" coordorigin="254,11288" coordsize="11387,0" path="m254,11288l11641,11288e" filled="f" stroked="t" strokeweight=".718262pt" strokecolor="#4F4F4F">
                <v:path arrowok="t"/>
              </v:shape>
            </v:group>
            <v:group style="position:absolute;left:263;top:11525;width:11377;height:2" coordorigin="263,11525" coordsize="11377,2">
              <v:shape style="position:absolute;left:263;top:11525;width:11377;height:2" coordorigin="263,11525" coordsize="11377,0" path="m263,11525l11641,11525e" filled="f" stroked="t" strokeweight=".718262pt" strokecolor="#4F4F4F">
                <v:path arrowok="t"/>
              </v:shape>
            </v:group>
            <v:group style="position:absolute;left:7254;top:11274;width:2;height:5028" coordorigin="7254,11274" coordsize="2,5028">
              <v:shape style="position:absolute;left:7254;top:11274;width:2;height:5028" coordorigin="7254,11274" coordsize="0,5028" path="m7254,16302l7254,11274e" filled="f" stroked="t" strokeweight=".718262pt" strokecolor="#484848">
                <v:path arrowok="t"/>
              </v:shape>
            </v:group>
            <v:group style="position:absolute;left:273;top:13620;width:1968;height:2" coordorigin="273,13620" coordsize="1968,2">
              <v:shape style="position:absolute;left:273;top:13620;width:1968;height:2" coordorigin="273,13620" coordsize="1968,0" path="m273,13620l2241,13620e" filled="f" stroked="t" strokeweight=".718262pt" strokecolor="#3B3B3B">
                <v:path arrowok="t"/>
              </v:shape>
            </v:group>
            <v:group style="position:absolute;left:278;top:16302;width:11382;height:2" coordorigin="278,16302" coordsize="11382,2">
              <v:shape style="position:absolute;left:278;top:16302;width:11382;height:2" coordorigin="278,16302" coordsize="11382,0" path="m278,16302l11660,16302e" filled="f" stroked="t" strokeweight=".718262pt" strokecolor="#4B4B4B">
                <v:path arrowok="t"/>
              </v:shape>
            </v:group>
            <v:group style="position:absolute;left:986;top:11149;width:2;height:5177" coordorigin="986,11149" coordsize="2,5177">
              <v:shape style="position:absolute;left:986;top:11149;width:2;height:5177" coordorigin="986,11149" coordsize="0,5177" path="m986,16326l986,11149e" filled="f" stroked="t" strokeweight=".718262pt" strokecolor="#383838">
                <v:path arrowok="t"/>
              </v:shape>
            </v:group>
            <v:group style="position:absolute;left:9614;top:94;width:2;height:1939" coordorigin="9614,94" coordsize="2,1939">
              <v:shape style="position:absolute;left:9614;top:94;width:2;height:1939" coordorigin="9614,94" coordsize="0,1939" path="m9614,2033l9614,94e" filled="f" stroked="t" strokeweight="2.116pt" strokecolor="#EDEDED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28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tfaiyeci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6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282A2A"/>
          <w:w w:val="30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w w:val="100"/>
        </w:rPr>
        <w:t>alk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w w:val="100"/>
        </w:rPr>
      </w:r>
    </w:p>
    <w:p>
      <w:pPr>
        <w:spacing w:before="39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1111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35" w:right="-15"/>
        <w:jc w:val="center"/>
        <w:tabs>
          <w:tab w:pos="124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187.227036pt;margin-top:-57.403904pt;width:106.532969pt;height:43.200001pt;mso-position-horizontal-relative:page;mso-position-vertical-relative:paragraph;z-index:-17156" coordorigin="3745,-1148" coordsize="2131,864">
            <v:shape style="position:absolute;left:4685;top:-1148;width:1190;height:864" type="#_x0000_t75">
              <v:imagedata r:id="rId13" o:title=""/>
            </v:shape>
            <v:group style="position:absolute;left:4008;top:-850;width:804;height:2" coordorigin="4008,-850" coordsize="804,2">
              <v:shape style="position:absolute;left:4008;top:-850;width:804;height:2" coordorigin="4008,-850" coordsize="804,0" path="m4008,-850l4812,-850e" filled="f" stroked="t" strokeweight=".957683pt" strokecolor="#5B67B3">
                <v:path arrowok="t"/>
              </v:shape>
            </v:group>
            <v:group style="position:absolute;left:3754;top:-696;width:919;height:2" coordorigin="3754,-696" coordsize="919,2">
              <v:shape style="position:absolute;left:3754;top:-696;width:919;height:2" coordorigin="3754,-696" coordsize="919,0" path="m3754,-696l4673,-696e" filled="f" stroked="t" strokeweight=".957683pt" strokecolor="#4F5793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5.311676pt;margin-top:-6.314293pt;width:10.640001pt;height:16pt;mso-position-horizontal-relative:page;mso-position-vertical-relative:paragraph;z-index:-17151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Pr/>
                  <w:r>
                    <w:rPr>
                      <w:rFonts w:ascii="Arial" w:hAnsi="Arial" w:cs="Arial" w:eastAsia="Arial"/>
                      <w:sz w:val="32"/>
                      <w:szCs w:val="32"/>
                      <w:color w:val="282A2A"/>
                      <w:spacing w:val="0"/>
                      <w:w w:val="133"/>
                    </w:rPr>
                    <w:t>ç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414141"/>
          <w:spacing w:val="0"/>
          <w:w w:val="100"/>
        </w:rPr>
        <w:t>2</w:t>
      </w:r>
      <w:r>
        <w:rPr>
          <w:rFonts w:ascii="Arial" w:hAnsi="Arial" w:cs="Arial" w:eastAsia="Arial"/>
          <w:sz w:val="16"/>
          <w:szCs w:val="16"/>
          <w:color w:val="41414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88"/>
        </w:rPr>
        <w:t>Post"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1"/>
          <w:w w:val="88"/>
        </w:rPr>
        <w:t> </w:t>
      </w:r>
      <w:r>
        <w:rPr>
          <w:rFonts w:ascii="Arial" w:hAnsi="Arial" w:cs="Arial" w:eastAsia="Arial"/>
          <w:sz w:val="29"/>
          <w:szCs w:val="29"/>
          <w:color w:val="565656"/>
          <w:spacing w:val="0"/>
          <w:w w:val="52"/>
          <w:i/>
        </w:rPr>
        <w:t>•</w:t>
      </w:r>
      <w:r>
        <w:rPr>
          <w:rFonts w:ascii="Arial" w:hAnsi="Arial" w:cs="Arial" w:eastAsia="Arial"/>
          <w:sz w:val="29"/>
          <w:szCs w:val="29"/>
          <w:color w:val="565656"/>
          <w:spacing w:val="-25"/>
          <w:w w:val="52"/>
          <w:i/>
        </w:rPr>
        <w:t>•</w:t>
      </w:r>
      <w:r>
        <w:rPr>
          <w:rFonts w:ascii="Arial" w:hAnsi="Arial" w:cs="Arial" w:eastAsia="Arial"/>
          <w:sz w:val="29"/>
          <w:szCs w:val="29"/>
          <w:color w:val="363D69"/>
          <w:spacing w:val="0"/>
          <w:w w:val="52"/>
          <w:i/>
        </w:rPr>
        <w:t>GJ</w:t>
      </w:r>
      <w:r>
        <w:rPr>
          <w:rFonts w:ascii="Arial" w:hAnsi="Arial" w:cs="Arial" w:eastAsia="Arial"/>
          <w:sz w:val="29"/>
          <w:szCs w:val="29"/>
          <w:color w:val="363D69"/>
          <w:spacing w:val="-39"/>
          <w:w w:val="52"/>
          <w:i/>
        </w:rPr>
        <w:t> </w:t>
      </w:r>
      <w:r>
        <w:rPr>
          <w:rFonts w:ascii="Arial" w:hAnsi="Arial" w:cs="Arial" w:eastAsia="Arial"/>
          <w:sz w:val="29"/>
          <w:szCs w:val="29"/>
          <w:color w:val="363D69"/>
          <w:spacing w:val="0"/>
          <w:w w:val="100"/>
          <w:i/>
        </w:rPr>
        <w:tab/>
      </w:r>
      <w:r>
        <w:rPr>
          <w:rFonts w:ascii="Arial" w:hAnsi="Arial" w:cs="Arial" w:eastAsia="Arial"/>
          <w:sz w:val="29"/>
          <w:szCs w:val="29"/>
          <w:color w:val="363D69"/>
          <w:spacing w:val="0"/>
          <w:w w:val="100"/>
          <w:i/>
        </w:rPr>
      </w:r>
      <w:r>
        <w:rPr>
          <w:rFonts w:ascii="Arial" w:hAnsi="Arial" w:cs="Arial" w:eastAsia="Arial"/>
          <w:sz w:val="12"/>
          <w:szCs w:val="12"/>
          <w:color w:val="59627E"/>
          <w:spacing w:val="0"/>
          <w:w w:val="91"/>
        </w:rPr>
        <w:t>i</w:t>
      </w:r>
      <w:r>
        <w:rPr>
          <w:rFonts w:ascii="Arial" w:hAnsi="Arial" w:cs="Arial" w:eastAsia="Arial"/>
          <w:sz w:val="12"/>
          <w:szCs w:val="12"/>
          <w:color w:val="59627E"/>
          <w:spacing w:val="-21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363D69"/>
          <w:spacing w:val="0"/>
          <w:w w:val="121"/>
        </w:rPr>
        <w:t>V</w:t>
      </w:r>
      <w:r>
        <w:rPr>
          <w:rFonts w:ascii="Arial" w:hAnsi="Arial" w:cs="Arial" w:eastAsia="Arial"/>
          <w:sz w:val="12"/>
          <w:szCs w:val="12"/>
          <w:color w:val="363D69"/>
          <w:spacing w:val="7"/>
          <w:w w:val="121"/>
        </w:rPr>
        <w:t>J</w:t>
      </w:r>
      <w:r>
        <w:rPr>
          <w:rFonts w:ascii="Arial" w:hAnsi="Arial" w:cs="Arial" w:eastAsia="Arial"/>
          <w:sz w:val="12"/>
          <w:szCs w:val="12"/>
          <w:color w:val="282A2A"/>
          <w:spacing w:val="0"/>
          <w:w w:val="121"/>
        </w:rPr>
        <w:t>rLip</w:t>
      </w:r>
      <w:r>
        <w:rPr>
          <w:rFonts w:ascii="Arial" w:hAnsi="Arial" w:cs="Arial" w:eastAsia="Arial"/>
          <w:sz w:val="12"/>
          <w:szCs w:val="12"/>
          <w:color w:val="282A2A"/>
          <w:spacing w:val="-3"/>
          <w:w w:val="121"/>
        </w:rPr>
        <w:t> </w:t>
      </w:r>
      <w:r>
        <w:rPr>
          <w:rFonts w:ascii="Arial" w:hAnsi="Arial" w:cs="Arial" w:eastAsia="Arial"/>
          <w:sz w:val="16"/>
          <w:szCs w:val="16"/>
          <w:color w:val="282A2A"/>
          <w:spacing w:val="0"/>
          <w:w w:val="107"/>
        </w:rPr>
        <w:t>Amir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87" w:lineRule="exact"/>
        <w:ind w:left="77" w:right="-20"/>
        <w:jc w:val="left"/>
        <w:tabs>
          <w:tab w:pos="118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959395"/>
          <w:spacing w:val="3"/>
          <w:w w:val="89"/>
          <w:position w:val="-1"/>
        </w:rPr>
        <w:t>A</w:t>
      </w:r>
      <w:r>
        <w:rPr>
          <w:rFonts w:ascii="Arial" w:hAnsi="Arial" w:cs="Arial" w:eastAsia="Arial"/>
          <w:sz w:val="25"/>
          <w:szCs w:val="25"/>
          <w:color w:val="6E7070"/>
          <w:spacing w:val="0"/>
          <w:w w:val="89"/>
          <w:position w:val="-1"/>
        </w:rPr>
        <w:t>bdur</w:t>
      </w:r>
      <w:r>
        <w:rPr>
          <w:rFonts w:ascii="Arial" w:hAnsi="Arial" w:cs="Arial" w:eastAsia="Arial"/>
          <w:sz w:val="25"/>
          <w:szCs w:val="25"/>
          <w:color w:val="6E7070"/>
          <w:spacing w:val="-58"/>
          <w:w w:val="89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6E707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5"/>
          <w:szCs w:val="25"/>
          <w:color w:val="6E7070"/>
          <w:spacing w:val="0"/>
          <w:w w:val="100"/>
          <w:position w:val="-1"/>
        </w:rPr>
        <w:t>anTOP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668" w:lineRule="exact"/>
        <w:ind w:left="53" w:right="-138"/>
        <w:jc w:val="left"/>
        <w:tabs>
          <w:tab w:pos="1000" w:val="left"/>
          <w:tab w:pos="136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62"/>
          <w:szCs w:val="62"/>
          <w:color w:val="4952A5"/>
          <w:spacing w:val="-196"/>
          <w:w w:val="94"/>
        </w:rPr>
        <w:t>-</w:t>
      </w:r>
      <w:r>
        <w:rPr>
          <w:rFonts w:ascii="Arial" w:hAnsi="Arial" w:cs="Arial" w:eastAsia="Arial"/>
          <w:sz w:val="22"/>
          <w:szCs w:val="22"/>
          <w:color w:val="6E7070"/>
          <w:spacing w:val="-16"/>
          <w:w w:val="139"/>
          <w:position w:val="32"/>
        </w:rPr>
        <w:t>!</w:t>
      </w:r>
      <w:r>
        <w:rPr>
          <w:rFonts w:ascii="Arial" w:hAnsi="Arial" w:cs="Arial" w:eastAsia="Arial"/>
          <w:sz w:val="22"/>
          <w:szCs w:val="22"/>
          <w:color w:val="282A2A"/>
          <w:spacing w:val="0"/>
          <w:w w:val="78"/>
          <w:position w:val="32"/>
        </w:rPr>
        <w:t>tf</w:t>
      </w:r>
      <w:r>
        <w:rPr>
          <w:rFonts w:ascii="Arial" w:hAnsi="Arial" w:cs="Arial" w:eastAsia="Arial"/>
          <w:sz w:val="22"/>
          <w:szCs w:val="22"/>
          <w:color w:val="282A2A"/>
          <w:spacing w:val="5"/>
          <w:w w:val="79"/>
          <w:position w:val="32"/>
        </w:rPr>
        <w:t>a</w:t>
      </w:r>
      <w:r>
        <w:rPr>
          <w:rFonts w:ascii="Arial" w:hAnsi="Arial" w:cs="Arial" w:eastAsia="Arial"/>
          <w:sz w:val="22"/>
          <w:szCs w:val="22"/>
          <w:color w:val="565656"/>
          <w:spacing w:val="0"/>
          <w:w w:val="84"/>
          <w:position w:val="32"/>
        </w:rPr>
        <w:t>i</w:t>
      </w:r>
      <w:r>
        <w:rPr>
          <w:rFonts w:ascii="Arial" w:hAnsi="Arial" w:cs="Arial" w:eastAsia="Arial"/>
          <w:sz w:val="22"/>
          <w:szCs w:val="22"/>
          <w:color w:val="565656"/>
          <w:spacing w:val="-8"/>
          <w:w w:val="84"/>
          <w:position w:val="32"/>
        </w:rPr>
        <w:t>y</w:t>
      </w:r>
      <w:r>
        <w:rPr>
          <w:rFonts w:ascii="Arial" w:hAnsi="Arial" w:cs="Arial" w:eastAsia="Arial"/>
          <w:sz w:val="22"/>
          <w:szCs w:val="22"/>
          <w:color w:val="6E7070"/>
          <w:spacing w:val="0"/>
          <w:w w:val="100"/>
          <w:position w:val="32"/>
        </w:rPr>
        <w:t>e</w:t>
        <w:tab/>
      </w:r>
      <w:r>
        <w:rPr>
          <w:rFonts w:ascii="Arial" w:hAnsi="Arial" w:cs="Arial" w:eastAsia="Arial"/>
          <w:sz w:val="22"/>
          <w:szCs w:val="22"/>
          <w:color w:val="6E7070"/>
          <w:spacing w:val="0"/>
          <w:w w:val="100"/>
          <w:position w:val="32"/>
        </w:rPr>
        <w:t>e</w:t>
      </w:r>
      <w:r>
        <w:rPr>
          <w:rFonts w:ascii="Arial" w:hAnsi="Arial" w:cs="Arial" w:eastAsia="Arial"/>
          <w:sz w:val="22"/>
          <w:szCs w:val="22"/>
          <w:color w:val="6E7070"/>
          <w:spacing w:val="0"/>
          <w:w w:val="100"/>
          <w:position w:val="32"/>
        </w:rPr>
        <w:tab/>
      </w:r>
      <w:r>
        <w:rPr>
          <w:rFonts w:ascii="Arial" w:hAnsi="Arial" w:cs="Arial" w:eastAsia="Arial"/>
          <w:sz w:val="22"/>
          <w:szCs w:val="22"/>
          <w:color w:val="6E7070"/>
          <w:spacing w:val="0"/>
          <w:w w:val="100"/>
          <w:position w:val="32"/>
        </w:rPr>
      </w:r>
      <w:r>
        <w:rPr>
          <w:rFonts w:ascii="Times New Roman" w:hAnsi="Times New Roman" w:cs="Times New Roman" w:eastAsia="Times New Roman"/>
          <w:sz w:val="22"/>
          <w:szCs w:val="22"/>
          <w:color w:val="6E7070"/>
          <w:spacing w:val="6"/>
          <w:w w:val="91"/>
          <w:position w:val="32"/>
        </w:rPr>
        <w:t>ö</w:t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0"/>
          <w:w w:val="57"/>
          <w:position w:val="32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0"/>
          <w:w w:val="100"/>
          <w:position w:val="3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-7"/>
          <w:w w:val="100"/>
          <w:position w:val="3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E7070"/>
          <w:spacing w:val="0"/>
          <w:w w:val="83"/>
          <w:i/>
          <w:position w:val="32"/>
        </w:rPr>
        <w:t>e</w:t>
      </w:r>
      <w:r>
        <w:rPr>
          <w:rFonts w:ascii="Times New Roman" w:hAnsi="Times New Roman" w:cs="Times New Roman" w:eastAsia="Times New Roman"/>
          <w:sz w:val="27"/>
          <w:szCs w:val="27"/>
          <w:color w:val="6E7070"/>
          <w:spacing w:val="-34"/>
          <w:w w:val="100"/>
          <w:i/>
          <w:position w:val="32"/>
        </w:rPr>
        <w:t> </w:t>
      </w:r>
      <w:r>
        <w:rPr>
          <w:rFonts w:ascii="Arial" w:hAnsi="Arial" w:cs="Arial" w:eastAsia="Arial"/>
          <w:sz w:val="22"/>
          <w:szCs w:val="22"/>
          <w:color w:val="414141"/>
          <w:spacing w:val="0"/>
          <w:w w:val="100"/>
          <w:position w:val="32"/>
        </w:rPr>
        <w:t>Amiri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left="121" w:right="-5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98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348" w:right="30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98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-37" w:right="2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2"/>
        </w:rPr>
        <w:t>YusufDEMİRTAŞ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left="35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left="449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27"/>
          <w:szCs w:val="27"/>
          <w:color w:val="282A2A"/>
          <w:w w:val="94"/>
        </w:rPr>
        <w:t>1</w:t>
      </w:r>
      <w:r>
        <w:rPr>
          <w:rFonts w:ascii="Arial" w:hAnsi="Arial" w:cs="Arial" w:eastAsia="Arial"/>
          <w:sz w:val="27"/>
          <w:szCs w:val="27"/>
          <w:color w:val="282A2A"/>
          <w:spacing w:val="-40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282A2A"/>
          <w:spacing w:val="0"/>
          <w:w w:val="68"/>
        </w:rPr>
        <w:t>3</w:t>
      </w:r>
      <w:r>
        <w:rPr>
          <w:rFonts w:ascii="Arial" w:hAnsi="Arial" w:cs="Arial" w:eastAsia="Arial"/>
          <w:sz w:val="27"/>
          <w:szCs w:val="27"/>
          <w:color w:val="282A2A"/>
          <w:spacing w:val="30"/>
          <w:w w:val="68"/>
        </w:rPr>
        <w:t> </w:t>
      </w:r>
      <w:r>
        <w:rPr>
          <w:rFonts w:ascii="Arial" w:hAnsi="Arial" w:cs="Arial" w:eastAsia="Arial"/>
          <w:sz w:val="27"/>
          <w:szCs w:val="27"/>
          <w:color w:val="282A2A"/>
          <w:spacing w:val="0"/>
          <w:w w:val="68"/>
        </w:rPr>
        <w:t>Mar</w:t>
      </w:r>
      <w:r>
        <w:rPr>
          <w:rFonts w:ascii="Arial" w:hAnsi="Arial" w:cs="Arial" w:eastAsia="Arial"/>
          <w:sz w:val="27"/>
          <w:szCs w:val="27"/>
          <w:color w:val="282A2A"/>
          <w:spacing w:val="0"/>
          <w:w w:val="68"/>
        </w:rPr>
        <w:t>t</w:t>
      </w:r>
      <w:r>
        <w:rPr>
          <w:rFonts w:ascii="Arial" w:hAnsi="Arial" w:cs="Arial" w:eastAsia="Arial"/>
          <w:sz w:val="27"/>
          <w:szCs w:val="27"/>
          <w:color w:val="282A2A"/>
          <w:spacing w:val="-2"/>
          <w:w w:val="68"/>
        </w:rPr>
        <w:t> </w:t>
      </w:r>
      <w:r>
        <w:rPr>
          <w:rFonts w:ascii="Arial" w:hAnsi="Arial" w:cs="Arial" w:eastAsia="Arial"/>
          <w:sz w:val="27"/>
          <w:szCs w:val="27"/>
          <w:color w:val="282A2A"/>
          <w:spacing w:val="12"/>
          <w:w w:val="282"/>
        </w:rPr>
        <w:t>:</w:t>
      </w:r>
      <w:r>
        <w:rPr>
          <w:rFonts w:ascii="Arial" w:hAnsi="Arial" w:cs="Arial" w:eastAsia="Arial"/>
          <w:sz w:val="27"/>
          <w:szCs w:val="27"/>
          <w:color w:val="AFAFAF"/>
          <w:spacing w:val="5"/>
          <w:w w:val="70"/>
        </w:rPr>
        <w:t>.</w:t>
      </w:r>
      <w:r>
        <w:rPr>
          <w:rFonts w:ascii="Arial" w:hAnsi="Arial" w:cs="Arial" w:eastAsia="Arial"/>
          <w:sz w:val="16"/>
          <w:szCs w:val="16"/>
          <w:color w:val="282A2A"/>
          <w:spacing w:val="0"/>
          <w:w w:val="84"/>
          <w:position w:val="11"/>
        </w:rPr>
        <w:t>7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62" w:after="0" w:line="484" w:lineRule="auto"/>
        <w:ind w:left="454" w:right="1314" w:firstLine="34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16.640015pt;margin-top:53.444756pt;width:135.360001pt;height:99.839996pt;mso-position-horizontal-relative:page;mso-position-vertical-relative:paragraph;z-index:-17155" type="#_x0000_t75">
            <v:imagedata r:id="rId14" o:title=""/>
          </v:shape>
        </w:pict>
      </w:r>
      <w:r>
        <w:rPr>
          <w:rFonts w:ascii="Arial" w:hAnsi="Arial" w:cs="Arial" w:eastAsia="Arial"/>
          <w:sz w:val="20"/>
          <w:szCs w:val="20"/>
          <w:color w:val="282A2A"/>
          <w:spacing w:val="0"/>
          <w:w w:val="100"/>
          <w:i/>
        </w:rPr>
        <w:t>1</w:t>
      </w:r>
      <w:r>
        <w:rPr>
          <w:rFonts w:ascii="Arial" w:hAnsi="Arial" w:cs="Arial" w:eastAsia="Arial"/>
          <w:sz w:val="20"/>
          <w:szCs w:val="20"/>
          <w:color w:val="282A2A"/>
          <w:spacing w:val="0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color w:val="282A2A"/>
          <w:spacing w:val="31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color w:val="282A2A"/>
          <w:spacing w:val="0"/>
          <w:w w:val="80"/>
          <w:i/>
        </w:rPr>
        <w:t>1</w:t>
      </w:r>
      <w:r>
        <w:rPr>
          <w:rFonts w:ascii="Arial" w:hAnsi="Arial" w:cs="Arial" w:eastAsia="Arial"/>
          <w:sz w:val="20"/>
          <w:szCs w:val="20"/>
          <w:color w:val="282A2A"/>
          <w:spacing w:val="2"/>
          <w:w w:val="8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A2A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40" w:right="200"/>
          <w:cols w:num="4" w:equalWidth="0">
            <w:col w:w="815" w:space="1529"/>
            <w:col w:w="2179" w:space="201"/>
            <w:col w:w="1641" w:space="1927"/>
            <w:col w:w="3388"/>
          </w:cols>
        </w:sectPr>
      </w:pPr>
      <w:rPr/>
    </w:p>
    <w:p>
      <w:pPr>
        <w:spacing w:before="82" w:after="0" w:line="218" w:lineRule="auto"/>
        <w:ind w:left="591" w:right="-148" w:firstLine="46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85"/>
          <w:szCs w:val="85"/>
          <w:color w:val="262626"/>
          <w:spacing w:val="-381"/>
          <w:w w:val="173"/>
          <w:b/>
          <w:bCs/>
          <w:i/>
          <w:position w:val="13"/>
        </w:rPr>
        <w:t>l</w:t>
      </w:r>
      <w:r>
        <w:rPr>
          <w:rFonts w:ascii="Arial" w:hAnsi="Arial" w:cs="Arial" w:eastAsia="Arial"/>
          <w:sz w:val="15"/>
          <w:szCs w:val="15"/>
          <w:color w:val="3B3B3B"/>
          <w:spacing w:val="6"/>
          <w:w w:val="115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15"/>
          <w:position w:val="0"/>
        </w:rPr>
        <w:t>ZMIR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15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4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4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8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-35" w:right="524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89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9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LEDİYESİ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40" w:lineRule="auto"/>
        <w:ind w:left="58" w:right="5367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iTFAi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BAŞKANLIÖI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3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Müdalıale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192" w:lineRule="exact"/>
        <w:ind w:left="588" w:right="5958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40" w:bottom="280" w:left="340" w:right="60"/>
          <w:cols w:num="2" w:equalWidth="0">
            <w:col w:w="1632" w:space="1804"/>
            <w:col w:w="8084"/>
          </w:cols>
        </w:sectPr>
      </w:pPr>
      <w:rPr/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32" w:after="0" w:line="240" w:lineRule="auto"/>
        <w:ind w:left="109" w:right="-20"/>
        <w:jc w:val="left"/>
        <w:tabs>
          <w:tab w:pos="1340" w:val="left"/>
          <w:tab w:pos="3180" w:val="left"/>
          <w:tab w:pos="5540" w:val="left"/>
          <w:tab w:pos="7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4"/>
          <w:w w:val="145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89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89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3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Tarihi</w:t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5"/>
          <w:w w:val="100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03.2017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13"/>
          <w:w w:val="10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12</w:t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1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3B3B3B"/>
          <w:spacing w:val="-9"/>
          <w:w w:val="17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</w:rPr>
        <w:t>8.55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treı: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6"/>
        </w:rPr>
        <w:t>2938800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128" w:right="-20"/>
        <w:jc w:val="left"/>
        <w:tabs>
          <w:tab w:pos="1340" w:val="left"/>
          <w:tab w:pos="3180" w:val="left"/>
          <w:tab w:pos="4400" w:val="left"/>
          <w:tab w:pos="55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Tarihi</w:t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6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9"/>
        </w:rPr>
        <w:t>10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6"/>
          <w:w w:val="7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6"/>
        </w:rPr>
        <w:t>03.2017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83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11"/>
          <w:w w:val="8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3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1590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4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2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8"/>
          <w:w w:val="12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20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27" w:lineRule="exact"/>
        <w:ind w:left="12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Bildiri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86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6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5"/>
          <w:w w:val="106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85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87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8"/>
          <w:w w:val="87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87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8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7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0"/>
        </w:rPr>
        <w:t>du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5"/>
          <w:w w:val="11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70"/>
        </w:rPr>
        <w:t>aı'l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7"/>
          <w:w w:val="7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6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9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7"/>
          <w:w w:val="9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5"/>
          <w:w w:val="12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6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3"/>
          <w:w w:val="11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7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59"/>
        </w:rPr>
        <w:t>İ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2"/>
          <w:w w:val="107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MiR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240" w:lineRule="auto"/>
        <w:ind w:left="128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62626"/>
          <w:w w:val="114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12"/>
          <w:w w:val="115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79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27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7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2"/>
          <w:w w:val="116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"/>
          <w:w w:val="96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7"/>
        </w:rPr>
        <w:t>dur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1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5"/>
          <w:w w:val="111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6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79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"/>
          <w:w w:val="9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2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6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2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6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7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7"/>
          <w:w w:val="112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MiR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192" w:lineRule="exact"/>
        <w:ind w:left="109" w:right="-20"/>
        <w:jc w:val="left"/>
        <w:tabs>
          <w:tab w:pos="1340" w:val="left"/>
          <w:tab w:pos="3940" w:val="left"/>
          <w:tab w:pos="63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1"/>
          <w:position w:val="-1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28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40"/>
          <w:w w:val="12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Bina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  <w:position w:val="-1"/>
        </w:rPr>
        <w:t>Sınıf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5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5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24"/>
          <w:w w:val="10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8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9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12"/>
          <w:w w:val="154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Açı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  <w:position w:val="0"/>
        </w:rPr>
        <w:t>ateş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40" w:right="60"/>
        </w:sectPr>
      </w:pPr>
      <w:rPr/>
    </w:p>
    <w:p>
      <w:pPr>
        <w:spacing w:before="28" w:after="0" w:line="240" w:lineRule="auto"/>
        <w:ind w:left="123" w:right="-20"/>
        <w:jc w:val="left"/>
        <w:tabs>
          <w:tab w:pos="3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Yangııı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7"/>
          <w:w w:val="8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pını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3674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1.277954pt;margin-top:3.590473pt;width:32.584557pt;height:24pt;mso-position-horizontal-relative:page;mso-position-vertical-relative:paragraph;z-index:-17145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3B3B3B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B3B3B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B3B3B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8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1"/>
          <w:w w:val="9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98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3"/>
          <w:w w:val="98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8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98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3"/>
          <w:w w:val="98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8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98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9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26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94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72"/>
        </w:rPr>
        <w:t>ıı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7" w:after="0" w:line="240" w:lineRule="auto"/>
        <w:ind w:right="1843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X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8" w:after="0" w:line="240" w:lineRule="auto"/>
        <w:ind w:left="58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Kul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ıııııı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</w:rPr>
        <w:t>Metruk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52" w:lineRule="auto"/>
        <w:ind w:left="563" w:right="782" w:firstLine="-563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Diğer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5"/>
        </w:rPr>
        <w:t>.............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8"/>
          <w:w w:val="10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898989"/>
          <w:spacing w:val="-14"/>
          <w:w w:val="15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6"/>
        </w:rPr>
        <w:t>....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1"/>
          <w:w w:val="10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5"/>
        </w:rPr>
        <w:t>......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8"/>
          <w:w w:val="10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8"/>
        </w:rPr>
        <w:t>......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19"/>
          <w:w w:val="10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6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15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3"/>
          <w:w w:val="11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6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8"/>
        </w:rPr>
        <w:t>.................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17"/>
          <w:w w:val="10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898989"/>
          <w:spacing w:val="-9"/>
          <w:w w:val="15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5"/>
          <w:w w:val="7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8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8"/>
          <w:w w:val="13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6"/>
        </w:rPr>
        <w:t>...................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5"/>
          <w:w w:val="10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898989"/>
          <w:spacing w:val="-8"/>
          <w:w w:val="13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7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6"/>
          <w:w w:val="76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ngını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19.05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40" w:right="60"/>
          <w:cols w:num="2" w:equalWidth="0">
            <w:col w:w="5999" w:space="196"/>
            <w:col w:w="5325"/>
          </w:cols>
        </w:sectPr>
      </w:pPr>
      <w:rPr/>
    </w:p>
    <w:p>
      <w:pPr>
        <w:spacing w:before="41" w:after="0" w:line="240" w:lineRule="auto"/>
        <w:ind w:left="123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Şeyi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0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Giden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6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alıibi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2" w:after="0" w:line="240" w:lineRule="auto"/>
        <w:ind w:right="-6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\miri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89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6"/>
          <w:w w:val="8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99"/>
        </w:rPr>
        <w:t>vş.G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Uve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2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w w:val="22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3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1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4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54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92" w:lineRule="exact"/>
        <w:ind w:left="1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w w:val="104"/>
          <w:position w:val="-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w w:val="103"/>
          <w:position w:val="-1"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04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77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2"/>
          <w:w w:val="77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8"/>
          <w:position w:val="-1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CFE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6"/>
          <w:position w:val="-1"/>
        </w:rPr>
        <w:t>48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7" w:after="0" w:line="240" w:lineRule="auto"/>
        <w:ind w:left="106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w w:val="98"/>
        </w:rPr>
        <w:t>Kir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98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2"/>
          <w:w w:val="118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6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75"/>
        </w:rPr>
        <w:t>ık.J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75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7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18.56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4"/>
        </w:rPr>
        <w:t>Va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9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73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19.00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40" w:right="60"/>
          <w:cols w:num="3" w:equalWidth="0">
            <w:col w:w="1065" w:space="1106"/>
            <w:col w:w="2048" w:space="491"/>
            <w:col w:w="6810"/>
          </w:cols>
        </w:sectPr>
      </w:pPr>
      <w:rPr/>
    </w:p>
    <w:p>
      <w:pPr>
        <w:spacing w:before="5" w:after="0" w:line="240" w:lineRule="auto"/>
        <w:ind w:left="128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75959"/>
          <w:w w:val="83"/>
          <w:position w:val="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2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8"/>
        </w:rPr>
        <w:t>kibin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98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73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2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9"/>
          <w:position w:val="0"/>
        </w:rPr>
        <w:t>ktri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4" w:after="0" w:line="240" w:lineRule="auto"/>
        <w:ind w:left="4713" w:right="479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8" w:after="0" w:line="264" w:lineRule="auto"/>
        <w:ind w:left="2185" w:right="4449" w:firstLine="2549"/>
        <w:jc w:val="left"/>
        <w:tabs>
          <w:tab w:pos="4720" w:val="left"/>
          <w:tab w:pos="69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mn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t-Jandarma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52" w:lineRule="auto"/>
        <w:ind w:left="2185" w:right="2650" w:firstLine="-2076"/>
        <w:jc w:val="left"/>
        <w:tabs>
          <w:tab w:pos="2220" w:val="left"/>
          <w:tab w:pos="4720" w:val="left"/>
          <w:tab w:pos="7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4"/>
        </w:rPr>
        <w:t>!Yardımcı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7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38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38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8"/>
          <w:w w:val="13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ati: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Sayıs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218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218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4" w:after="0" w:line="240" w:lineRule="auto"/>
        <w:ind w:left="109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2"/>
        </w:rPr>
        <w:t>blayı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6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6"/>
        </w:rPr>
        <w:t>varıldığınd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"/>
          <w:w w:val="11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16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14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6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6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7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6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6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6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6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6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696" w:right="4237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SöndUrmede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söndüıiicü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186" w:lineRule="exact"/>
        <w:ind w:left="113" w:right="-20"/>
        <w:jc w:val="left"/>
        <w:tabs>
          <w:tab w:pos="4720" w:val="left"/>
          <w:tab w:pos="6620" w:val="left"/>
          <w:tab w:pos="8200" w:val="left"/>
          <w:tab w:pos="9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ın3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8"/>
          <w:w w:val="40"/>
          <w:position w:val="-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  <w:position w:val="-2"/>
        </w:rPr>
        <w:t>Köpük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IK.K.T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jc0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85" w:lineRule="exact"/>
        <w:ind w:left="5211" w:right="-20"/>
        <w:jc w:val="left"/>
        <w:tabs>
          <w:tab w:pos="6620" w:val="left"/>
          <w:tab w:pos="8200" w:val="left"/>
          <w:tab w:pos="980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58"/>
          <w:position w:val="1"/>
        </w:rPr>
        <w:t>1</w:t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00"/>
          <w:position w:val="1"/>
        </w:rPr>
      </w:r>
      <w:r>
        <w:rPr>
          <w:rFonts w:ascii="Arial" w:hAnsi="Arial" w:cs="Arial" w:eastAsia="Arial"/>
          <w:sz w:val="30"/>
          <w:szCs w:val="30"/>
          <w:color w:val="575959"/>
          <w:spacing w:val="0"/>
          <w:w w:val="58"/>
          <w:position w:val="1"/>
        </w:rPr>
        <w:t>ı</w:t>
      </w:r>
      <w:r>
        <w:rPr>
          <w:rFonts w:ascii="Arial" w:hAnsi="Arial" w:cs="Arial" w:eastAsia="Arial"/>
          <w:sz w:val="30"/>
          <w:szCs w:val="30"/>
          <w:color w:val="575959"/>
          <w:spacing w:val="-38"/>
          <w:w w:val="58"/>
          <w:position w:val="1"/>
        </w:rPr>
        <w:t> </w:t>
      </w:r>
      <w:r>
        <w:rPr>
          <w:rFonts w:ascii="Arial" w:hAnsi="Arial" w:cs="Arial" w:eastAsia="Arial"/>
          <w:sz w:val="30"/>
          <w:szCs w:val="30"/>
          <w:color w:val="57595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0"/>
          <w:szCs w:val="30"/>
          <w:color w:val="575959"/>
          <w:spacing w:val="0"/>
          <w:w w:val="100"/>
          <w:position w:val="1"/>
        </w:rPr>
      </w:r>
      <w:r>
        <w:rPr>
          <w:rFonts w:ascii="Arial" w:hAnsi="Arial" w:cs="Arial" w:eastAsia="Arial"/>
          <w:sz w:val="14"/>
          <w:szCs w:val="14"/>
          <w:color w:val="575959"/>
          <w:spacing w:val="0"/>
          <w:w w:val="58"/>
          <w:position w:val="1"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3" w:after="0" w:line="224" w:lineRule="auto"/>
        <w:ind w:left="109" w:right="1068" w:firstLine="2062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Yangında;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metru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1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binanı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içerisindeki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çöple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kısme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yanma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7"/>
        </w:rPr>
        <w:t>kavrulma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7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5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7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7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7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7"/>
        </w:rPr>
        <w:t>görmüştü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1"/>
          <w:w w:val="118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lfalımini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3"/>
        </w:rPr>
        <w:t>yok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168" w:lineRule="exact"/>
        <w:ind w:left="12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40" w:right="60"/>
        </w:sectPr>
      </w:pPr>
      <w:rPr/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61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22"/>
        </w:rPr>
        <w:t>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2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"/>
          <w:w w:val="12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30" w:lineRule="atLeast"/>
        <w:ind w:right="54" w:firstLine="59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37"/>
        </w:rPr>
        <w:t>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3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3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1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6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1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başlangıcı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kenarındaki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metru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5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3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göıiilmü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6"/>
        </w:rPr>
        <w:t>olu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"/>
          <w:w w:val="117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15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24"/>
        </w:rPr>
        <w:t>apıla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2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2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2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24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3"/>
          <w:w w:val="12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soruşturma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9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neticesinde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3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4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8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kişileri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3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binanı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3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içinde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9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ısınma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8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amacıyla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6"/>
        </w:rPr>
        <w:t>yakmı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6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6"/>
        </w:rPr>
        <w:t>oldukları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6"/>
        </w:rPr>
        <w:t>ateşin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6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1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içerisindeki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çöpleri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1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sonuc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5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2"/>
        </w:rPr>
        <w:t>kanaati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1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440" w:bottom="280" w:left="340" w:right="60"/>
          <w:cols w:num="2" w:equalWidth="0">
            <w:col w:w="1621" w:space="549"/>
            <w:col w:w="9350"/>
          </w:cols>
        </w:sectPr>
      </w:pPr>
      <w:rPr/>
    </w:p>
    <w:p>
      <w:pPr>
        <w:spacing w:before="29" w:after="0" w:line="240" w:lineRule="auto"/>
        <w:ind w:left="109" w:right="-20"/>
        <w:jc w:val="left"/>
        <w:tabs>
          <w:tab w:pos="2160" w:val="left"/>
          <w:tab w:pos="6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</w:r>
      <w:r>
        <w:rPr>
          <w:rFonts w:ascii="Arial" w:hAnsi="Arial" w:cs="Arial" w:eastAsia="Arial"/>
          <w:sz w:val="17"/>
          <w:szCs w:val="17"/>
          <w:color w:val="575959"/>
          <w:spacing w:val="0"/>
          <w:w w:val="107"/>
          <w:position w:val="0"/>
        </w:rPr>
        <w:t>$</w:t>
      </w:r>
      <w:r>
        <w:rPr>
          <w:rFonts w:ascii="Arial" w:hAnsi="Arial" w:cs="Arial" w:eastAsia="Arial"/>
          <w:sz w:val="17"/>
          <w:szCs w:val="17"/>
          <w:color w:val="575959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2"/>
          <w:position w:val="0"/>
        </w:rPr>
        <w:t>ir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93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6"/>
          <w:w w:val="118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72"/>
          <w:position w:val="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62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8"/>
          <w:position w:val="0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97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54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88"/>
          <w:position w:val="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5"/>
          <w:w w:val="87"/>
          <w:position w:val="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13"/>
          <w:w w:val="118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  <w:position w:val="0"/>
        </w:rPr>
        <w:t>del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4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0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9" w:after="0" w:line="240" w:lineRule="auto"/>
        <w:ind w:left="10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1"/>
          <w:w w:val="12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7"/>
          <w:w w:val="11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8"/>
        </w:rPr>
        <w:t>lin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93" w:lineRule="exact"/>
        <w:ind w:left="11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9"/>
          <w:w w:val="93"/>
          <w:position w:val="-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  <w:position w:val="-8"/>
        </w:rPr>
        <w:t>dil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  <w:position w:val="-8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3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95"/>
          <w:position w:val="-8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5"/>
          <w:w w:val="96"/>
          <w:position w:val="-8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74"/>
          <w:position w:val="-8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40" w:right="60"/>
        </w:sectPr>
      </w:pPr>
      <w:rPr/>
    </w:p>
    <w:p>
      <w:pPr>
        <w:spacing w:before="0" w:after="0" w:line="300" w:lineRule="exact"/>
        <w:ind w:left="109" w:right="-8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138.03038pt;margin-top:13.820721pt;width:11.305001pt;height:.1pt;mso-position-horizontal-relative:page;mso-position-vertical-relative:paragraph;z-index:-17146" coordorigin="2761,276" coordsize="226,2">
            <v:shape style="position:absolute;left:2761;top:276;width:226;height:2" coordorigin="2761,276" coordsize="226,0" path="m2761,276l2987,276e" filled="f" stroked="t" strokeweight=".34pt" strokecolor="#565858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30"/>
          <w:szCs w:val="30"/>
          <w:color w:val="707070"/>
          <w:spacing w:val="0"/>
          <w:w w:val="192"/>
        </w:rPr>
        <w:t>r</w:t>
      </w:r>
      <w:r>
        <w:rPr>
          <w:rFonts w:ascii="Arial" w:hAnsi="Arial" w:cs="Arial" w:eastAsia="Arial"/>
          <w:sz w:val="30"/>
          <w:szCs w:val="30"/>
          <w:color w:val="707070"/>
          <w:spacing w:val="-104"/>
          <w:w w:val="19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40"/>
          <w:w w:val="255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AEAEAE"/>
          <w:spacing w:val="-9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1"/>
          <w:w w:val="87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24"/>
          <w:w w:val="130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84"/>
          <w:w w:val="97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89"/>
        </w:rPr>
        <w:t>_ö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46"/>
          <w:w w:val="89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2"/>
          <w:w w:val="8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60"/>
        </w:rPr>
        <w:t>_ü_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10"/>
          <w:w w:val="6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59"/>
        </w:rPr>
        <w:t>ii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60"/>
        </w:rPr>
        <w:t>l-------4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7"/>
          <w:w w:val="16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10"/>
          <w:w w:val="127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46"/>
          <w:w w:val="118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33"/>
          <w:w w:val="128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5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4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707070"/>
          <w:w w:val="13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30"/>
          <w:w w:val="132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4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78"/>
          <w:w w:val="130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98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4"/>
          <w:w w:val="10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52"/>
          <w:w w:val="130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8"/>
          <w:w w:val="105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89"/>
          <w:w w:val="130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6"/>
          <w:w w:val="104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43"/>
          <w:w w:val="14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41"/>
          <w:w w:val="130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41"/>
        </w:rPr>
        <w:t>2_0_17-----------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8"/>
          <w:w w:val="14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209"/>
        </w:rPr>
        <w:t>-------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3"/>
          <w:w w:val="209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51"/>
        </w:rPr>
        <w:t>--r-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60"/>
        </w:rPr>
        <w:t>&lt;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19"/>
          <w:w w:val="6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34"/>
          <w:w w:val="86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22"/>
          <w:w w:val="6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85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36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97"/>
        </w:rPr>
        <w:t>-1-9-.3-8-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32"/>
          <w:w w:val="97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207"/>
        </w:rPr>
        <w:t>---------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2"/>
          <w:w w:val="207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206"/>
        </w:rPr>
        <w:t>-----------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206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241"/>
        </w:rPr>
        <w:t>------------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40" w:right="60"/>
          <w:cols w:num="2" w:equalWidth="0">
            <w:col w:w="2449" w:space="142"/>
            <w:col w:w="8929"/>
          </w:cols>
        </w:sectPr>
      </w:pPr>
      <w:rPr/>
    </w:p>
    <w:p>
      <w:pPr>
        <w:spacing w:before="90" w:after="0" w:line="240" w:lineRule="auto"/>
        <w:ind w:left="109" w:right="-20"/>
        <w:jc w:val="left"/>
        <w:tabs>
          <w:tab w:pos="1000" w:val="left"/>
          <w:tab w:pos="1520" w:val="left"/>
          <w:tab w:pos="2160" w:val="left"/>
          <w:tab w:pos="8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707070"/>
          <w:w w:val="244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2"/>
          <w:w w:val="100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lü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1"/>
        </w:rPr>
        <w:t>piDE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5"/>
          <w:w w:val="1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EKİP:2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90" w:lineRule="exact"/>
        <w:ind w:left="2309" w:right="-20"/>
        <w:jc w:val="left"/>
        <w:tabs>
          <w:tab w:pos="4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  <w:position w:val="-1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49" w:lineRule="exact"/>
        <w:ind w:left="4801" w:right="-20"/>
        <w:jc w:val="left"/>
        <w:tabs>
          <w:tab w:pos="874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4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4"/>
        </w:rPr>
      </w:r>
      <w:r>
        <w:rPr>
          <w:rFonts w:ascii="Times New Roman" w:hAnsi="Times New Roman" w:cs="Times New Roman" w:eastAsia="Times New Roman"/>
          <w:sz w:val="30"/>
          <w:szCs w:val="30"/>
          <w:color w:val="3B3B3B"/>
          <w:spacing w:val="0"/>
          <w:w w:val="218"/>
          <w:position w:val="-20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3B3B3B"/>
          <w:spacing w:val="0"/>
          <w:w w:val="103"/>
          <w:position w:val="-20"/>
        </w:rPr>
        <w:t>"</w:t>
      </w:r>
      <w:r>
        <w:rPr>
          <w:rFonts w:ascii="Times New Roman" w:hAnsi="Times New Roman" w:cs="Times New Roman" w:eastAsia="Times New Roman"/>
          <w:sz w:val="30"/>
          <w:szCs w:val="30"/>
          <w:color w:val="3B3B3B"/>
          <w:spacing w:val="-1"/>
          <w:w w:val="100"/>
          <w:position w:val="-2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B3B3B"/>
          <w:spacing w:val="0"/>
          <w:w w:val="62"/>
          <w:b/>
          <w:bCs/>
          <w:position w:val="-20"/>
        </w:rPr>
        <w:t>lisa</w:t>
      </w:r>
      <w:r>
        <w:rPr>
          <w:rFonts w:ascii="Times New Roman" w:hAnsi="Times New Roman" w:cs="Times New Roman" w:eastAsia="Times New Roman"/>
          <w:sz w:val="30"/>
          <w:szCs w:val="30"/>
          <w:color w:val="3B3B3B"/>
          <w:spacing w:val="0"/>
          <w:w w:val="63"/>
          <w:b/>
          <w:bCs/>
          <w:position w:val="-20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3B3B3B"/>
          <w:spacing w:val="-33"/>
          <w:w w:val="100"/>
          <w:b/>
          <w:bCs/>
          <w:position w:val="-2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B3B3B"/>
          <w:spacing w:val="0"/>
          <w:w w:val="60"/>
          <w:b/>
          <w:bCs/>
          <w:position w:val="-20"/>
        </w:rPr>
        <w:t>1017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40" w:right="60"/>
        </w:sectPr>
      </w:pPr>
      <w:rPr/>
    </w:p>
    <w:p>
      <w:pPr>
        <w:spacing w:before="0" w:after="0" w:line="742" w:lineRule="exact"/>
        <w:ind w:left="2419" w:right="2074"/>
        <w:jc w:val="center"/>
        <w:rPr>
          <w:rFonts w:ascii="Times New Roman" w:hAnsi="Times New Roman" w:cs="Times New Roman" w:eastAsia="Times New Roman"/>
          <w:sz w:val="75"/>
          <w:szCs w:val="75"/>
        </w:rPr>
      </w:pPr>
      <w:rPr/>
      <w:r>
        <w:rPr/>
        <w:pict>
          <v:group style="position:absolute;margin-left:21.12077pt;margin-top:26.453196pt;width:566.800333pt;height:747.598691pt;mso-position-horizontal-relative:page;mso-position-vertical-relative:page;z-index:-17147" coordorigin="422,529" coordsize="11336,14952">
            <v:group style="position:absolute;left:444;top:555;width:11250;height:2" coordorigin="444,555" coordsize="11250,2">
              <v:shape style="position:absolute;left:444;top:555;width:11250;height:2" coordorigin="444,555" coordsize="11250,0" path="m444,555l11694,555e" filled="f" stroked="t" strokeweight=".715958pt" strokecolor="#5B5B5B">
                <v:path arrowok="t"/>
              </v:shape>
            </v:group>
            <v:group style="position:absolute;left:444;top:546;width:2;height:14923" coordorigin="444,546" coordsize="2,14923">
              <v:shape style="position:absolute;left:444;top:546;width:2;height:14923" coordorigin="444,546" coordsize="0,14923" path="m444,15469l444,546e" filled="f" stroked="t" strokeweight=".715958pt" strokecolor="#575757">
                <v:path arrowok="t"/>
              </v:shape>
            </v:group>
            <v:group style="position:absolute;left:9274;top:546;width:2;height:1503" coordorigin="9274,546" coordsize="2,1503">
              <v:shape style="position:absolute;left:9274;top:546;width:2;height:1503" coordorigin="9274,546" coordsize="0,1503" path="m9274,2049l9274,546e" filled="f" stroked="t" strokeweight=".715958pt" strokecolor="#575757">
                <v:path arrowok="t"/>
              </v:shape>
            </v:group>
            <v:group style="position:absolute;left:11696;top:536;width:2;height:3342" coordorigin="11696,536" coordsize="2,3342">
              <v:shape style="position:absolute;left:11696;top:536;width:2;height:3342" coordorigin="11696,536" coordsize="0,3342" path="m11696,3878l11696,536e" filled="f" stroked="t" strokeweight=".715958pt" strokecolor="#606060">
                <v:path arrowok="t"/>
              </v:shape>
            </v:group>
            <v:group style="position:absolute;left:2503;top:555;width:2;height:1503" coordorigin="2503,555" coordsize="2,1503">
              <v:shape style="position:absolute;left:2503;top:555;width:2;height:1503" coordorigin="2503,555" coordsize="0,1503" path="m2503,2059l2503,555e" filled="f" stroked="t" strokeweight=".715958pt" strokecolor="#4B4B4B">
                <v:path arrowok="t"/>
              </v:shape>
            </v:group>
            <v:group style="position:absolute;left:439;top:2044;width:11264;height:2" coordorigin="439,2044" coordsize="11264,2">
              <v:shape style="position:absolute;left:439;top:2044;width:11264;height:2" coordorigin="439,2044" coordsize="11264,0" path="m439,2044l11704,2044e" filled="f" stroked="t" strokeweight=".715958pt" strokecolor="#545454">
                <v:path arrowok="t"/>
              </v:shape>
            </v:group>
            <v:group style="position:absolute;left:439;top:2265;width:11264;height:2" coordorigin="439,2265" coordsize="11264,2">
              <v:shape style="position:absolute;left:439;top:2265;width:11264;height:2" coordorigin="439,2265" coordsize="11264,0" path="m439,2265l11704,2265e" filled="f" stroked="t" strokeweight=".715958pt" strokecolor="#575757">
                <v:path arrowok="t"/>
              </v:shape>
            </v:group>
            <v:group style="position:absolute;left:439;top:2485;width:11264;height:2" coordorigin="439,2485" coordsize="11264,2">
              <v:shape style="position:absolute;left:439;top:2485;width:11264;height:2" coordorigin="439,2485" coordsize="11264,0" path="m439,2485l11704,2485e" filled="f" stroked="t" strokeweight=".715958pt" strokecolor="#5B5B5B">
                <v:path arrowok="t"/>
              </v:shape>
            </v:group>
            <v:group style="position:absolute;left:439;top:2707;width:2148;height:2" coordorigin="439,2707" coordsize="2148,2">
              <v:shape style="position:absolute;left:439;top:2707;width:2148;height:2" coordorigin="439,2707" coordsize="2148,0" path="m439,2707l2587,2707e" filled="f" stroked="t" strokeweight=".715958pt" strokecolor="#646464">
                <v:path arrowok="t"/>
              </v:shape>
            </v:group>
            <v:group style="position:absolute;left:439;top:2921;width:11264;height:2" coordorigin="439,2921" coordsize="11264,2">
              <v:shape style="position:absolute;left:439;top:2921;width:11264;height:2" coordorigin="439,2921" coordsize="11264,0" path="m439,2921l11704,2921e" filled="f" stroked="t" strokeweight=".715958pt" strokecolor="#5B5B5B">
                <v:path arrowok="t"/>
              </v:shape>
            </v:group>
            <v:group style="position:absolute;left:434;top:3141;width:11279;height:2" coordorigin="434,3141" coordsize="11279,2">
              <v:shape style="position:absolute;left:434;top:3141;width:11279;height:2" coordorigin="434,3141" coordsize="11279,0" path="m434,3141l11713,3141e" filled="f" stroked="t" strokeweight=".715958pt" strokecolor="#575757">
                <v:path arrowok="t"/>
              </v:shape>
            </v:group>
            <v:group style="position:absolute;left:3995;top:3136;width:2;height:747" coordorigin="3995,3136" coordsize="2,747">
              <v:shape style="position:absolute;left:3995;top:3136;width:2;height:747" coordorigin="3995,3136" coordsize="0,747" path="m3995,3883l3995,3136e" filled="f" stroked="t" strokeweight=".954611pt" strokecolor="#4F4F4F">
                <v:path arrowok="t"/>
              </v:shape>
            </v:group>
            <v:group style="position:absolute;left:7102;top:3131;width:2;height:747" coordorigin="7102,3131" coordsize="2,747">
              <v:shape style="position:absolute;left:7102;top:3131;width:2;height:747" coordorigin="7102,3131" coordsize="0,747" path="m7102,3878l7102,3131e" filled="f" stroked="t" strokeweight=".477306pt" strokecolor="#343434">
                <v:path arrowok="t"/>
              </v:shape>
            </v:group>
            <v:group style="position:absolute;left:439;top:3873;width:11269;height:2" coordorigin="439,3873" coordsize="11269,2">
              <v:shape style="position:absolute;left:439;top:3873;width:11269;height:2" coordorigin="439,3873" coordsize="11269,0" path="m439,3873l11708,3873e" filled="f" stroked="t" strokeweight=".715958pt" strokecolor="#545454">
                <v:path arrowok="t"/>
              </v:shape>
            </v:group>
            <v:group style="position:absolute;left:2506;top:3868;width:2;height:11596" coordorigin="2506,3868" coordsize="2,11596">
              <v:shape style="position:absolute;left:2506;top:3868;width:2;height:11596" coordorigin="2506,3868" coordsize="0,11596" path="m2506,15464l2506,3868e" filled="f" stroked="t" strokeweight=".715958pt" strokecolor="#4F4F4F">
                <v:path arrowok="t"/>
              </v:shape>
            </v:group>
            <v:group style="position:absolute;left:439;top:4151;width:11269;height:2" coordorigin="439,4151" coordsize="11269,2">
              <v:shape style="position:absolute;left:439;top:4151;width:11269;height:2" coordorigin="439,4151" coordsize="11269,0" path="m439,4151l11708,4151e" filled="f" stroked="t" strokeweight=".715958pt" strokecolor="#5B5B5B">
                <v:path arrowok="t"/>
              </v:shape>
            </v:group>
            <v:group style="position:absolute;left:11713;top:4146;width:2;height:11328" coordorigin="11713,4146" coordsize="2,11328">
              <v:shape style="position:absolute;left:11713;top:4146;width:2;height:11328" coordorigin="11713,4146" coordsize="0,11328" path="m11713,15474l11713,4146e" filled="f" stroked="t" strokeweight=".715958pt" strokecolor="#646464">
                <v:path arrowok="t"/>
              </v:shape>
            </v:group>
            <v:group style="position:absolute;left:2492;top:4371;width:9217;height:2" coordorigin="2492,4371" coordsize="9217,2">
              <v:shape style="position:absolute;left:2492;top:4371;width:9217;height:2" coordorigin="2492,4371" coordsize="9217,0" path="m2492,4371l11708,4371e" filled="f" stroked="t" strokeweight=".715958pt" strokecolor="#575757">
                <v:path arrowok="t"/>
              </v:shape>
            </v:group>
            <v:group style="position:absolute;left:5055;top:4366;width:2;height:2078" coordorigin="5055,4366" coordsize="2,2078">
              <v:shape style="position:absolute;left:5055;top:4366;width:2;height:2078" coordorigin="5055,4366" coordsize="0,2078" path="m5055,6444l5055,4366e" filled="f" stroked="t" strokeweight=".954611pt" strokecolor="#4F4F4F">
                <v:path arrowok="t"/>
              </v:shape>
            </v:group>
            <v:group style="position:absolute;left:5040;top:4852;width:6673;height:2" coordorigin="5040,4852" coordsize="6673,2">
              <v:shape style="position:absolute;left:5040;top:4852;width:6673;height:2" coordorigin="5040,4852" coordsize="6673,0" path="m5040,4852l11713,4852e" filled="f" stroked="t" strokeweight=".715958pt" strokecolor="#747474">
                <v:path arrowok="t"/>
              </v:shape>
            </v:group>
            <v:group style="position:absolute;left:5050;top:5094;width:6663;height:2" coordorigin="5050,5094" coordsize="6663,2">
              <v:shape style="position:absolute;left:5050;top:5094;width:6663;height:2" coordorigin="5050,5094" coordsize="6663,0" path="m5050,5094l11713,5094e" filled="f" stroked="t" strokeweight=".715958pt" strokecolor="#676767">
                <v:path arrowok="t"/>
              </v:shape>
            </v:group>
            <v:group style="position:absolute;left:5045;top:5338;width:6668;height:2" coordorigin="5045,5338" coordsize="6668,2">
              <v:shape style="position:absolute;left:5045;top:5338;width:6668;height:2" coordorigin="5045,5338" coordsize="6668,0" path="m5045,5338l11713,5338e" filled="f" stroked="t" strokeweight=".715958pt" strokecolor="#5B5B5B">
                <v:path arrowok="t"/>
              </v:shape>
            </v:group>
            <v:group style="position:absolute;left:2496;top:5559;width:9217;height:2" coordorigin="2496,5559" coordsize="9217,2">
              <v:shape style="position:absolute;left:2496;top:5559;width:9217;height:2" coordorigin="2496,5559" coordsize="9217,0" path="m2496,5559l11713,5559e" filled="f" stroked="t" strokeweight=".715958pt" strokecolor="#5B5B5B">
                <v:path arrowok="t"/>
              </v:shape>
            </v:group>
            <v:group style="position:absolute;left:434;top:5788;width:11279;height:2" coordorigin="434,5788" coordsize="11279,2">
              <v:shape style="position:absolute;left:434;top:5788;width:11279;height:2" coordorigin="434,5788" coordsize="11279,0" path="m434,5788l11713,5788e" filled="f" stroked="t" strokeweight=".715958pt" strokecolor="#606060">
                <v:path arrowok="t"/>
              </v:shape>
            </v:group>
            <v:group style="position:absolute;left:7966;top:5784;width:2;height:656" coordorigin="7966,5784" coordsize="2,656">
              <v:shape style="position:absolute;left:7966;top:5784;width:2;height:656" coordorigin="7966,5784" coordsize="0,656" path="m7966,6439l7966,5784e" filled="f" stroked="t" strokeweight=".954611pt" strokecolor="#676767">
                <v:path arrowok="t"/>
              </v:shape>
            </v:group>
            <v:group style="position:absolute;left:2496;top:6214;width:9222;height:2" coordorigin="2496,6214" coordsize="9222,2">
              <v:shape style="position:absolute;left:2496;top:6214;width:9222;height:2" coordorigin="2496,6214" coordsize="9222,0" path="m2496,6214l11718,6214e" filled="f" stroked="t" strokeweight=".715958pt" strokecolor="#575757">
                <v:path arrowok="t"/>
              </v:shape>
            </v:group>
            <v:group style="position:absolute;left:2496;top:6432;width:9222;height:2" coordorigin="2496,6432" coordsize="9222,2">
              <v:shape style="position:absolute;left:2496;top:6432;width:9222;height:2" coordorigin="2496,6432" coordsize="9222,0" path="m2496,6432l11718,6432e" filled="f" stroked="t" strokeweight=".715958pt" strokecolor="#5B5B5B">
                <v:path arrowok="t"/>
              </v:shape>
            </v:group>
            <v:group style="position:absolute;left:434;top:6650;width:11284;height:2" coordorigin="434,6650" coordsize="11284,2">
              <v:shape style="position:absolute;left:434;top:6650;width:11284;height:2" coordorigin="434,6650" coordsize="11284,0" path="m434,6650l11718,6650e" filled="f" stroked="t" strokeweight=".715958pt" strokecolor="#5B5B5B">
                <v:path arrowok="t"/>
              </v:shape>
            </v:group>
            <v:group style="position:absolute;left:434;top:7100;width:11279;height:2" coordorigin="434,7100" coordsize="11279,2">
              <v:shape style="position:absolute;left:434;top:7100;width:11279;height:2" coordorigin="434,7100" coordsize="11279,0" path="m434,7100l11713,7100e" filled="f" stroked="t" strokeweight=".715958pt" strokecolor="#575757">
                <v:path arrowok="t"/>
              </v:shape>
            </v:group>
            <v:group style="position:absolute;left:5059;top:7095;width:2;height:670" coordorigin="5059,7095" coordsize="2,670">
              <v:shape style="position:absolute;left:5059;top:7095;width:2;height:670" coordorigin="5059,7095" coordsize="0,670" path="m5059,7766l5059,7095e" filled="f" stroked="t" strokeweight=".715958pt" strokecolor="#484848">
                <v:path arrowok="t"/>
              </v:shape>
            </v:group>
            <v:group style="position:absolute;left:5050;top:7320;width:6668;height:2" coordorigin="5050,7320" coordsize="6668,2">
              <v:shape style="position:absolute;left:5050;top:7320;width:6668;height:2" coordorigin="5050,7320" coordsize="6668,0" path="m5050,7320l11718,7320e" filled="f" stroked="t" strokeweight=".715958pt" strokecolor="#606060">
                <v:path arrowok="t"/>
              </v:shape>
            </v:group>
            <v:group style="position:absolute;left:434;top:7756;width:11288;height:2" coordorigin="434,7756" coordsize="11288,2">
              <v:shape style="position:absolute;left:434;top:7756;width:11288;height:2" coordorigin="434,7756" coordsize="11288,0" path="m434,7756l11723,7756e" filled="f" stroked="t" strokeweight=".715958pt" strokecolor="#606060">
                <v:path arrowok="t"/>
              </v:shape>
            </v:group>
            <v:group style="position:absolute;left:434;top:8568;width:11284;height:2" coordorigin="434,8568" coordsize="11284,2">
              <v:shape style="position:absolute;left:434;top:8568;width:11284;height:2" coordorigin="434,8568" coordsize="11284,0" path="m434,8568l11718,8568e" filled="f" stroked="t" strokeweight=".715958pt" strokecolor="#5B5B5B">
                <v:path arrowok="t"/>
              </v:shape>
            </v:group>
            <v:group style="position:absolute;left:430;top:9504;width:11288;height:2" coordorigin="430,9504" coordsize="11288,2">
              <v:shape style="position:absolute;left:430;top:9504;width:11288;height:2" coordorigin="430,9504" coordsize="11288,0" path="m430,9504l11718,9504e" filled="f" stroked="t" strokeweight=".715958pt" strokecolor="#606060">
                <v:path arrowok="t"/>
              </v:shape>
            </v:group>
            <v:group style="position:absolute;left:430;top:9844;width:11293;height:2" coordorigin="430,9844" coordsize="11293,2">
              <v:shape style="position:absolute;left:430;top:9844;width:11293;height:2" coordorigin="430,9844" coordsize="11293,0" path="m430,9844l11723,9844e" filled="f" stroked="t" strokeweight=".715958pt" strokecolor="#5B5B5B">
                <v:path arrowok="t"/>
              </v:shape>
            </v:group>
            <v:group style="position:absolute;left:430;top:10078;width:11293;height:2" coordorigin="430,10078" coordsize="11293,2">
              <v:shape style="position:absolute;left:430;top:10078;width:11293;height:2" coordorigin="430,10078" coordsize="11293,0" path="m430,10078l11723,10078e" filled="f" stroked="t" strokeweight=".715958pt" strokecolor="#5B5B5B">
                <v:path arrowok="t"/>
              </v:shape>
            </v:group>
            <v:group style="position:absolute;left:7518;top:10772;width:2;height:4692" coordorigin="7518,10772" coordsize="2,4692">
              <v:shape style="position:absolute;left:7518;top:10772;width:2;height:4692" coordorigin="7518,10772" coordsize="0,4692" path="m7518,15464l7518,10772e" filled="f" stroked="t" strokeweight=".715958pt" strokecolor="#575757">
                <v:path arrowok="t"/>
              </v:shape>
            </v:group>
            <v:group style="position:absolute;left:434;top:11012;width:11284;height:2" coordorigin="434,11012" coordsize="11284,2">
              <v:shape style="position:absolute;left:434;top:11012;width:11284;height:2" coordorigin="434,11012" coordsize="11284,0" path="m434,11012l11718,11012e" filled="f" stroked="t" strokeweight=".715958pt" strokecolor="#5B5B5B">
                <v:path arrowok="t"/>
              </v:shape>
            </v:group>
            <v:group style="position:absolute;left:1239;top:10768;width:2;height:4702" coordorigin="1239,10768" coordsize="2,4702">
              <v:shape style="position:absolute;left:1239;top:10768;width:2;height:4702" coordorigin="1239,10768" coordsize="0,4702" path="m1239,15469l1239,10768e" filled="f" stroked="t" strokeweight=".715958pt" strokecolor="#545454">
                <v:path arrowok="t"/>
              </v:shape>
            </v:group>
            <v:group style="position:absolute;left:1823;top:10945;width:2;height:4520" coordorigin="1823,10945" coordsize="2,4520">
              <v:shape style="position:absolute;left:1823;top:10945;width:2;height:4520" coordorigin="1823,10945" coordsize="0,4520" path="m1823,15464l1823,10945e" filled="f" stroked="t" strokeweight=".715958pt" strokecolor="#545454">
                <v:path arrowok="t"/>
              </v:shape>
            </v:group>
            <v:group style="position:absolute;left:434;top:13085;width:2076;height:2" coordorigin="434,13085" coordsize="2076,2">
              <v:shape style="position:absolute;left:434;top:13085;width:2076;height:2" coordorigin="434,13085" coordsize="2076,0" path="m434,13085l2511,13085e" filled="f" stroked="t" strokeweight=".715958pt" strokecolor="#646464">
                <v:path arrowok="t"/>
              </v:shape>
            </v:group>
            <v:group style="position:absolute;left:434;top:15460;width:11317;height:2" coordorigin="434,15460" coordsize="11317,2">
              <v:shape style="position:absolute;left:434;top:15460;width:11317;height:2" coordorigin="434,15460" coordsize="11317,0" path="m434,15460l11751,15460e" filled="f" stroked="t" strokeweight=".715958pt" strokecolor="#747474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6.31308pt;margin-top:15.378562pt;width:60.263643pt;height:64.5pt;mso-position-horizontal-relative:page;mso-position-vertical-relative:paragraph;z-index:-17144" type="#_x0000_t202" filled="f" stroked="f">
            <v:textbox inset="0,0,0,0">
              <w:txbxContent>
                <w:p>
                  <w:pPr>
                    <w:spacing w:before="0" w:after="0" w:line="1290" w:lineRule="exact"/>
                    <w:ind w:right="-234"/>
                    <w:jc w:val="left"/>
                    <w:rPr>
                      <w:rFonts w:ascii="Times New Roman" w:hAnsi="Times New Roman" w:cs="Times New Roman" w:eastAsia="Times New Roman"/>
                      <w:sz w:val="129"/>
                      <w:szCs w:val="12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29"/>
                      <w:szCs w:val="129"/>
                      <w:color w:val="33386B"/>
                      <w:spacing w:val="0"/>
                      <w:w w:val="51"/>
                      <w:i/>
                      <w:position w:val="-1"/>
                    </w:rPr>
                    <w:t>1!:::</w:t>
                  </w:r>
                  <w:r>
                    <w:rPr>
                      <w:rFonts w:ascii="Times New Roman" w:hAnsi="Times New Roman" w:cs="Times New Roman" w:eastAsia="Times New Roman"/>
                      <w:sz w:val="129"/>
                      <w:szCs w:val="12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424966"/>
          <w:spacing w:val="6"/>
          <w:w w:val="114"/>
          <w:b/>
          <w:bCs/>
          <w:position w:val="-1"/>
        </w:rPr>
        <w:t>H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123"/>
          <w:b/>
          <w:bCs/>
          <w:position w:val="-1"/>
        </w:rPr>
        <w:t>al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13"/>
          <w:w w:val="123"/>
          <w:b/>
          <w:bCs/>
          <w:position w:val="-1"/>
        </w:rPr>
        <w:t>i</w:t>
      </w:r>
      <w:r>
        <w:rPr>
          <w:rFonts w:ascii="Arial" w:hAnsi="Arial" w:cs="Arial" w:eastAsia="Arial"/>
          <w:sz w:val="17"/>
          <w:szCs w:val="17"/>
          <w:color w:val="575959"/>
          <w:spacing w:val="-34"/>
          <w:w w:val="143"/>
          <w:b/>
          <w:bCs/>
          <w:position w:val="1"/>
        </w:rPr>
        <w:t>1</w:t>
      </w:r>
      <w:r>
        <w:rPr>
          <w:rFonts w:ascii="Times New Roman" w:hAnsi="Times New Roman" w:cs="Times New Roman" w:eastAsia="Times New Roman"/>
          <w:sz w:val="75"/>
          <w:szCs w:val="75"/>
          <w:color w:val="33386B"/>
          <w:spacing w:val="0"/>
          <w:w w:val="106"/>
          <w:b/>
          <w:bCs/>
          <w:position w:val="-1"/>
        </w:rPr>
        <w:t>J</w:t>
      </w:r>
      <w:r>
        <w:rPr>
          <w:rFonts w:ascii="Times New Roman" w:hAnsi="Times New Roman" w:cs="Times New Roman" w:eastAsia="Times New Roman"/>
          <w:sz w:val="75"/>
          <w:szCs w:val="75"/>
          <w:color w:val="3B3B3B"/>
          <w:spacing w:val="0"/>
          <w:w w:val="28"/>
          <w:b/>
          <w:bCs/>
          <w:position w:val="-1"/>
        </w:rPr>
        <w:t>C'</w:t>
      </w:r>
      <w:r>
        <w:rPr>
          <w:rFonts w:ascii="Times New Roman" w:hAnsi="Times New Roman" w:cs="Times New Roman" w:eastAsia="Times New Roman"/>
          <w:sz w:val="75"/>
          <w:szCs w:val="75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left="2246" w:right="303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2Posta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3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393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Çavuşu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686" w:right="-20"/>
        <w:jc w:val="left"/>
        <w:tabs>
          <w:tab w:pos="410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707070"/>
          <w:spacing w:val="0"/>
          <w:w w:val="100"/>
        </w:rPr>
        <w:t>Abd.</w:t>
      </w:r>
      <w:r>
        <w:rPr>
          <w:rFonts w:ascii="Times New Roman" w:hAnsi="Times New Roman" w:cs="Times New Roman" w:eastAsia="Times New Roman"/>
          <w:sz w:val="29"/>
          <w:szCs w:val="29"/>
          <w:color w:val="70707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70707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707070"/>
          <w:spacing w:val="0"/>
          <w:w w:val="100"/>
        </w:rPr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0"/>
          <w:w w:val="224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0" w:after="0" w:line="259" w:lineRule="exact"/>
        <w:ind w:left="2686" w:right="-20"/>
        <w:jc w:val="left"/>
        <w:tabs>
          <w:tab w:pos="308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707070"/>
          <w:spacing w:val="0"/>
          <w:w w:val="66"/>
        </w:rPr>
        <w:t>l</w:t>
      </w:r>
      <w:r>
        <w:rPr>
          <w:rFonts w:ascii="Times New Roman" w:hAnsi="Times New Roman" w:cs="Times New Roman" w:eastAsia="Times New Roman"/>
          <w:sz w:val="25"/>
          <w:szCs w:val="25"/>
          <w:color w:val="70707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707070"/>
          <w:spacing w:val="0"/>
          <w:w w:val="100"/>
        </w:rPr>
      </w:r>
      <w:r>
        <w:rPr>
          <w:rFonts w:ascii="Times New Roman" w:hAnsi="Times New Roman" w:cs="Times New Roman" w:eastAsia="Times New Roman"/>
          <w:sz w:val="25"/>
          <w:szCs w:val="25"/>
          <w:color w:val="424966"/>
          <w:spacing w:val="0"/>
          <w:w w:val="598"/>
        </w:rPr>
        <w:t>g</w:t>
      </w:r>
      <w:r>
        <w:rPr>
          <w:rFonts w:ascii="Times New Roman" w:hAnsi="Times New Roman" w:cs="Times New Roman" w:eastAsia="Times New Roman"/>
          <w:sz w:val="25"/>
          <w:szCs w:val="25"/>
          <w:color w:val="424966"/>
          <w:spacing w:val="0"/>
          <w:w w:val="596"/>
        </w:rPr>
        <w:t>e</w:t>
      </w:r>
      <w:r>
        <w:rPr>
          <w:rFonts w:ascii="Times New Roman" w:hAnsi="Times New Roman" w:cs="Times New Roman" w:eastAsia="Times New Roman"/>
          <w:sz w:val="25"/>
          <w:szCs w:val="25"/>
          <w:color w:val="42496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B3B3B"/>
          <w:spacing w:val="0"/>
          <w:w w:val="71"/>
        </w:rPr>
        <w:t>A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6" w:lineRule="auto"/>
        <w:ind w:left="4939" w:right="186" w:firstLine="-234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Ciha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</w:rPr>
        <w:t>ASLAN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470" w:lineRule="auto"/>
        <w:ind w:left="520" w:right="1387" w:firstLine="9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shape style="position:absolute;margin-left:425.279999pt;margin-top:44.253998pt;width:133.440002pt;height:99.839996pt;mso-position-horizontal-relative:page;mso-position-vertical-relative:paragraph;z-index:-17148" type="#_x0000_t75">
            <v:imagedata r:id="rId15" o:title=""/>
          </v:shape>
        </w:pic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  <w:b/>
          <w:bCs/>
          <w:i/>
        </w:rPr>
        <w:t>L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  <w:b/>
          <w:bCs/>
          <w:i/>
        </w:rPr>
        <w:t> </w:t>
      </w:r>
      <w:r>
        <w:rPr>
          <w:rFonts w:ascii="Arial" w:hAnsi="Arial" w:cs="Arial" w:eastAsia="Arial"/>
          <w:sz w:val="15"/>
          <w:szCs w:val="15"/>
          <w:color w:val="3B3B3B"/>
          <w:spacing w:val="15"/>
          <w:w w:val="100"/>
          <w:b/>
          <w:bCs/>
          <w:i/>
        </w:rPr>
        <w:t> 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442"/>
        </w:rPr>
        <w:t>'</w:t>
      </w:r>
      <w:r>
        <w:rPr>
          <w:rFonts w:ascii="Arial" w:hAnsi="Arial" w:cs="Arial" w:eastAsia="Arial"/>
          <w:sz w:val="15"/>
          <w:szCs w:val="15"/>
          <w:color w:val="3B3B3B"/>
          <w:spacing w:val="-67"/>
          <w:w w:val="44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6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Anıiri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40" w:right="60"/>
          <w:cols w:num="2" w:equalWidth="0">
            <w:col w:w="5992" w:space="2174"/>
            <w:col w:w="3354"/>
          </w:cols>
        </w:sectPr>
      </w:pPr>
      <w:rPr/>
    </w:p>
    <w:p>
      <w:pPr>
        <w:spacing w:before="65" w:after="0" w:line="240" w:lineRule="auto"/>
        <w:ind w:left="115" w:right="-20"/>
        <w:jc w:val="left"/>
        <w:rPr>
          <w:rFonts w:ascii="Courier New" w:hAnsi="Courier New" w:cs="Courier New" w:eastAsia="Courier New"/>
          <w:sz w:val="30"/>
          <w:szCs w:val="30"/>
        </w:rPr>
      </w:pPr>
      <w:rPr/>
      <w:r>
        <w:rPr>
          <w:rFonts w:ascii="Courier New" w:hAnsi="Courier New" w:cs="Courier New" w:eastAsia="Courier New"/>
          <w:sz w:val="30"/>
          <w:szCs w:val="30"/>
          <w:color w:val="6B6B6B"/>
          <w:w w:val="67"/>
        </w:rPr>
        <w:t>-----</w:t>
      </w:r>
      <w:r>
        <w:rPr>
          <w:rFonts w:ascii="Courier New" w:hAnsi="Courier New" w:cs="Courier New" w:eastAsia="Courier New"/>
          <w:sz w:val="30"/>
          <w:szCs w:val="30"/>
          <w:color w:val="6B6B6B"/>
          <w:spacing w:val="-59"/>
          <w:w w:val="67"/>
        </w:rPr>
        <w:t>-</w:t>
      </w:r>
      <w:r>
        <w:rPr>
          <w:rFonts w:ascii="Courier New" w:hAnsi="Courier New" w:cs="Courier New" w:eastAsia="Courier New"/>
          <w:sz w:val="30"/>
          <w:szCs w:val="30"/>
          <w:color w:val="4D4D4D"/>
          <w:spacing w:val="0"/>
          <w:w w:val="126"/>
        </w:rPr>
        <w:t>--</w:t>
      </w:r>
      <w:r>
        <w:rPr>
          <w:rFonts w:ascii="Courier New" w:hAnsi="Courier New" w:cs="Courier New" w:eastAsia="Courier New"/>
          <w:sz w:val="30"/>
          <w:szCs w:val="30"/>
          <w:color w:val="6B6B6B"/>
          <w:spacing w:val="0"/>
          <w:w w:val="79"/>
        </w:rPr>
        <w:t>-</w:t>
      </w:r>
      <w:r>
        <w:rPr>
          <w:rFonts w:ascii="Courier New" w:hAnsi="Courier New" w:cs="Courier New" w:eastAsia="Courier New"/>
          <w:sz w:val="30"/>
          <w:szCs w:val="30"/>
          <w:color w:val="6B6B6B"/>
          <w:spacing w:val="-54"/>
          <w:w w:val="79"/>
        </w:rPr>
        <w:t>-</w:t>
      </w:r>
      <w:r>
        <w:rPr>
          <w:rFonts w:ascii="Courier New" w:hAnsi="Courier New" w:cs="Courier New" w:eastAsia="Courier New"/>
          <w:sz w:val="30"/>
          <w:szCs w:val="30"/>
          <w:color w:val="4D4D4D"/>
          <w:spacing w:val="0"/>
          <w:w w:val="70"/>
        </w:rPr>
        <w:t>----</w:t>
      </w:r>
      <w:r>
        <w:rPr>
          <w:rFonts w:ascii="Courier New" w:hAnsi="Courier New" w:cs="Courier New" w:eastAsia="Courier New"/>
          <w:sz w:val="30"/>
          <w:szCs w:val="30"/>
          <w:color w:val="4D4D4D"/>
          <w:spacing w:val="-54"/>
          <w:w w:val="100"/>
        </w:rPr>
        <w:t> </w:t>
      </w:r>
      <w:r>
        <w:rPr>
          <w:rFonts w:ascii="Courier New" w:hAnsi="Courier New" w:cs="Courier New" w:eastAsia="Courier New"/>
          <w:sz w:val="30"/>
          <w:szCs w:val="30"/>
          <w:color w:val="4D4D4D"/>
          <w:spacing w:val="0"/>
          <w:w w:val="70"/>
        </w:rPr>
        <w:t>-----------------</w:t>
      </w:r>
      <w:r>
        <w:rPr>
          <w:rFonts w:ascii="Courier New" w:hAnsi="Courier New" w:cs="Courier New" w:eastAsia="Courier New"/>
          <w:sz w:val="30"/>
          <w:szCs w:val="30"/>
          <w:color w:val="4D4D4D"/>
          <w:spacing w:val="-58"/>
          <w:w w:val="70"/>
        </w:rPr>
        <w:t>-</w:t>
      </w:r>
      <w:r>
        <w:rPr>
          <w:rFonts w:ascii="Courier New" w:hAnsi="Courier New" w:cs="Courier New" w:eastAsia="Courier New"/>
          <w:sz w:val="30"/>
          <w:szCs w:val="30"/>
          <w:color w:val="808080"/>
          <w:spacing w:val="0"/>
          <w:w w:val="68"/>
        </w:rPr>
        <w:t>---------------</w:t>
      </w:r>
      <w:r>
        <w:rPr>
          <w:rFonts w:ascii="Courier New" w:hAnsi="Courier New" w:cs="Courier New" w:eastAsia="Courier New"/>
          <w:sz w:val="30"/>
          <w:szCs w:val="30"/>
          <w:color w:val="808080"/>
          <w:spacing w:val="-59"/>
          <w:w w:val="68"/>
        </w:rPr>
        <w:t>-</w:t>
      </w:r>
      <w:r>
        <w:rPr>
          <w:rFonts w:ascii="Courier New" w:hAnsi="Courier New" w:cs="Courier New" w:eastAsia="Courier New"/>
          <w:sz w:val="30"/>
          <w:szCs w:val="30"/>
          <w:color w:val="4D4D4D"/>
          <w:spacing w:val="0"/>
          <w:w w:val="70"/>
        </w:rPr>
        <w:t>-----</w:t>
      </w:r>
      <w:r>
        <w:rPr>
          <w:rFonts w:ascii="Courier New" w:hAnsi="Courier New" w:cs="Courier New" w:eastAsia="Courier New"/>
          <w:sz w:val="30"/>
          <w:szCs w:val="30"/>
          <w:color w:val="4D4D4D"/>
          <w:spacing w:val="-58"/>
          <w:w w:val="70"/>
        </w:rPr>
        <w:t>-</w:t>
      </w:r>
      <w:r>
        <w:rPr>
          <w:rFonts w:ascii="Courier New" w:hAnsi="Courier New" w:cs="Courier New" w:eastAsia="Courier New"/>
          <w:sz w:val="30"/>
          <w:szCs w:val="30"/>
          <w:color w:val="2B2B2B"/>
          <w:spacing w:val="0"/>
          <w:w w:val="79"/>
        </w:rPr>
        <w:t>-</w:t>
      </w:r>
      <w:r>
        <w:rPr>
          <w:rFonts w:ascii="Courier New" w:hAnsi="Courier New" w:cs="Courier New" w:eastAsia="Courier New"/>
          <w:sz w:val="30"/>
          <w:szCs w:val="30"/>
          <w:color w:val="2B2B2B"/>
          <w:spacing w:val="-54"/>
          <w:w w:val="79"/>
        </w:rPr>
        <w:t>-</w:t>
      </w:r>
      <w:r>
        <w:rPr>
          <w:rFonts w:ascii="Courier New" w:hAnsi="Courier New" w:cs="Courier New" w:eastAsia="Courier New"/>
          <w:sz w:val="30"/>
          <w:szCs w:val="30"/>
          <w:color w:val="4D4D4D"/>
          <w:spacing w:val="0"/>
          <w:w w:val="72"/>
        </w:rPr>
        <w:t>---</w:t>
      </w:r>
      <w:r>
        <w:rPr>
          <w:rFonts w:ascii="Courier New" w:hAnsi="Courier New" w:cs="Courier New" w:eastAsia="Courier New"/>
          <w:sz w:val="30"/>
          <w:szCs w:val="30"/>
          <w:color w:val="4D4D4D"/>
          <w:spacing w:val="-57"/>
          <w:w w:val="72"/>
        </w:rPr>
        <w:t>-</w:t>
      </w:r>
      <w:r>
        <w:rPr>
          <w:rFonts w:ascii="Courier New" w:hAnsi="Courier New" w:cs="Courier New" w:eastAsia="Courier New"/>
          <w:sz w:val="30"/>
          <w:szCs w:val="30"/>
          <w:color w:val="808080"/>
          <w:spacing w:val="0"/>
          <w:w w:val="68"/>
        </w:rPr>
        <w:t>---------,---</w:t>
      </w:r>
      <w:r>
        <w:rPr>
          <w:rFonts w:ascii="Courier New" w:hAnsi="Courier New" w:cs="Courier New" w:eastAsia="Courier New"/>
          <w:sz w:val="30"/>
          <w:szCs w:val="30"/>
          <w:color w:val="808080"/>
          <w:spacing w:val="-59"/>
          <w:w w:val="68"/>
        </w:rPr>
        <w:t>-</w:t>
      </w:r>
      <w:r>
        <w:rPr>
          <w:rFonts w:ascii="Courier New" w:hAnsi="Courier New" w:cs="Courier New" w:eastAsia="Courier New"/>
          <w:sz w:val="30"/>
          <w:szCs w:val="30"/>
          <w:color w:val="4D4D4D"/>
          <w:spacing w:val="0"/>
          <w:w w:val="69"/>
        </w:rPr>
        <w:t>---------</w:t>
      </w:r>
      <w:r>
        <w:rPr>
          <w:rFonts w:ascii="Courier New" w:hAnsi="Courier New" w:cs="Courier New" w:eastAsia="Courier New"/>
          <w:sz w:val="30"/>
          <w:szCs w:val="30"/>
          <w:color w:val="4D4D4D"/>
          <w:spacing w:val="-58"/>
          <w:w w:val="69"/>
        </w:rPr>
        <w:t>-</w:t>
      </w:r>
      <w:r>
        <w:rPr>
          <w:rFonts w:ascii="Courier New" w:hAnsi="Courier New" w:cs="Courier New" w:eastAsia="Courier New"/>
          <w:sz w:val="30"/>
          <w:szCs w:val="30"/>
          <w:color w:val="6B6B6B"/>
          <w:spacing w:val="0"/>
          <w:w w:val="71"/>
        </w:rPr>
        <w:t>-----.</w:t>
      </w:r>
      <w:r>
        <w:rPr>
          <w:rFonts w:ascii="Courier New" w:hAnsi="Courier New" w:cs="Courier New" w:eastAsia="Courier New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551" w:lineRule="atLeast"/>
        <w:ind w:left="605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B2B2B"/>
          <w:w w:val="105"/>
          <w:b/>
          <w:bCs/>
        </w:rPr>
        <w:t>BÜ</w:t>
      </w:r>
      <w:r>
        <w:rPr>
          <w:rFonts w:ascii="Arial" w:hAnsi="Arial" w:cs="Arial" w:eastAsia="Arial"/>
          <w:sz w:val="15"/>
          <w:szCs w:val="15"/>
          <w:color w:val="2B2B2B"/>
          <w:spacing w:val="3"/>
          <w:w w:val="104"/>
          <w:b/>
          <w:bCs/>
        </w:rPr>
        <w:t>Y</w:t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4"/>
          <w:b/>
          <w:bCs/>
        </w:rPr>
        <w:t>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300" w:bottom="280" w:left="240" w:right="160"/>
        </w:sectPr>
      </w:pPr>
      <w:rPr/>
    </w:p>
    <w:p>
      <w:pPr>
        <w:spacing w:before="0" w:after="0" w:line="142" w:lineRule="exact"/>
        <w:ind w:left="653" w:right="-61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B2B2B"/>
          <w:w w:val="116"/>
        </w:rPr>
        <w:t>BELEDIY</w:t>
      </w:r>
      <w:r>
        <w:rPr>
          <w:rFonts w:ascii="Arial" w:hAnsi="Arial" w:cs="Arial" w:eastAsia="Arial"/>
          <w:sz w:val="14"/>
          <w:szCs w:val="14"/>
          <w:color w:val="2B2B2B"/>
          <w:spacing w:val="-27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6B6B6B"/>
          <w:spacing w:val="5"/>
          <w:w w:val="102"/>
        </w:rPr>
        <w:t>E</w:t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22"/>
        </w:rPr>
        <w:t>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516" w:lineRule="atLeast"/>
        <w:ind w:left="339" w:right="4315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63" w:lineRule="exact"/>
        <w:ind w:left="445" w:right="4441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1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5"/>
          <w:w w:val="100"/>
          <w:position w:val="1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1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1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4"/>
          <w:position w:val="1"/>
        </w:rPr>
        <w:t>BAŞKANL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4"/>
          <w:w w:val="104"/>
          <w:position w:val="1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2B2B2B"/>
          <w:spacing w:val="0"/>
          <w:w w:val="79"/>
          <w:position w:val="1"/>
        </w:rPr>
        <w:t>GI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8" w:after="0" w:line="237" w:lineRule="exact"/>
        <w:ind w:left="1111" w:right="5156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1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40" w:bottom="280" w:left="240" w:right="160"/>
          <w:cols w:num="2" w:equalWidth="0">
            <w:col w:w="1619" w:space="1726"/>
            <w:col w:w="8175"/>
          </w:cols>
        </w:sectPr>
      </w:pPr>
      <w:rPr/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40" w:right="160"/>
        </w:sectPr>
      </w:pPr>
      <w:rPr/>
    </w:p>
    <w:p>
      <w:pPr>
        <w:spacing w:before="40" w:after="0" w:line="240" w:lineRule="auto"/>
        <w:ind w:left="125" w:right="-20"/>
        <w:jc w:val="left"/>
        <w:tabs>
          <w:tab w:pos="1680" w:val="left"/>
          <w:tab w:pos="3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5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10/03/2017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54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34" w:right="-69"/>
        <w:jc w:val="left"/>
        <w:tabs>
          <w:tab w:pos="1520" w:val="left"/>
          <w:tab w:pos="3180" w:val="left"/>
          <w:tab w:pos="4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w w:val="9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w w:val="9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6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10/03/2017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11"/>
          <w:w w:val="9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5"/>
          <w:w w:val="9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1589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</w:rPr>
        <w:t>:Kona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ı3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No:22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34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Kona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2229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-1"/>
        </w:rPr>
        <w:t>No:22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26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92"/>
          <w:w w:val="2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8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iriı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8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18:49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Tel: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8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8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40" w:right="160"/>
          <w:cols w:num="2" w:equalWidth="0">
            <w:col w:w="5032" w:space="498"/>
            <w:col w:w="5990"/>
          </w:cols>
        </w:sectPr>
      </w:pPr>
      <w:rPr/>
    </w:p>
    <w:p>
      <w:pPr>
        <w:spacing w:before="20" w:after="0" w:line="224" w:lineRule="exact"/>
        <w:ind w:left="125" w:right="-70"/>
        <w:jc w:val="left"/>
        <w:tabs>
          <w:tab w:pos="1500" w:val="left"/>
          <w:tab w:pos="5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Yaı: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:Elektri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40" w:right="160"/>
          <w:cols w:num="2" w:equalWidth="0">
            <w:col w:w="6609" w:space="1469"/>
            <w:col w:w="3442"/>
          </w:cols>
        </w:sectPr>
      </w:pPr>
      <w:rPr/>
    </w:p>
    <w:p>
      <w:pPr>
        <w:spacing w:before="16" w:after="0" w:line="240" w:lineRule="auto"/>
        <w:ind w:left="12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D4D4D"/>
          <w:w w:val="85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00"/>
        </w:rPr>
        <w:t>apını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05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198" w:lineRule="exact"/>
        <w:ind w:right="-69"/>
        <w:jc w:val="left"/>
        <w:tabs>
          <w:tab w:pos="18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w w:val="97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w w:val="97"/>
          <w:u w:val="single" w:color="000000"/>
          <w:position w:val="-2"/>
        </w:rPr>
        <w:t>Beton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w w:val="97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w w:val="97"/>
          <w:u w:val="single" w:color="000000"/>
          <w:position w:val="-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w w:val="97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2"/>
          <w:w w:val="100"/>
          <w:u w:val="single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2"/>
          <w:w w:val="10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2"/>
          <w:w w:val="10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8"/>
          <w:w w:val="98"/>
          <w:u w:val="single" w:color="000000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8"/>
          <w:w w:val="98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8"/>
          <w:w w:val="98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6"/>
          <w:u w:val="single" w:color="000000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6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5"/>
          <w:u w:val="single" w:color="000000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5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u w:val="single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"/>
          <w:w w:val="100"/>
          <w:u w:val="single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"/>
          <w:w w:val="10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"/>
          <w:w w:val="10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88"/>
          <w:u w:val="single" w:color="0000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88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88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  <w:u w:val="single" w:color="000000"/>
          <w:position w:val="-2"/>
        </w:rPr>
        <w:t>agi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6"/>
          <w:u w:val="single" w:color="0000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6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u w:val="single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9"/>
          <w:w w:val="100"/>
          <w:u w:val="single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9"/>
          <w:w w:val="10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9"/>
          <w:w w:val="10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  <w:u w:val="single" w:color="000000"/>
          <w:position w:val="-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3"/>
          <w:w w:val="100"/>
          <w:u w:val="single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3"/>
          <w:w w:val="10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3"/>
          <w:w w:val="10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0"/>
          <w:w w:val="58"/>
          <w:u w:val="single" w:color="000000"/>
          <w:position w:val="-2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0"/>
          <w:w w:val="58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0"/>
          <w:w w:val="100"/>
          <w:u w:val="single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0"/>
          <w:w w:val="100"/>
          <w:u w:val="single" w:color="0000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0"/>
          <w:w w:val="10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83" w:lineRule="exact"/>
        <w:ind w:left="826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38"/>
          <w:szCs w:val="38"/>
        </w:rPr>
      </w:pPr>
      <w:rPr/>
      <w:r>
        <w:rPr>
          <w:rFonts w:ascii="Arial" w:hAnsi="Arial" w:cs="Arial" w:eastAsia="Arial"/>
          <w:sz w:val="42"/>
          <w:szCs w:val="42"/>
          <w:color w:val="6B6B6B"/>
          <w:spacing w:val="0"/>
          <w:w w:val="52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6B6B6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6B6B6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8"/>
          <w:szCs w:val="38"/>
          <w:color w:val="2B2B2B"/>
          <w:spacing w:val="0"/>
          <w:w w:val="52"/>
          <w:position w:val="-1"/>
        </w:rPr>
        <w:t>J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right="-118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9"/>
          <w:w w:val="96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2"/>
          <w:w w:val="9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6"/>
        </w:rPr>
        <w:t>lik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3"/>
          <w:w w:val="96"/>
        </w:rPr>
        <w:t> </w:t>
      </w:r>
      <w:r>
        <w:rPr>
          <w:rFonts w:ascii="Arial" w:hAnsi="Arial" w:cs="Arial" w:eastAsia="Arial"/>
          <w:sz w:val="52"/>
          <w:szCs w:val="52"/>
          <w:color w:val="131313"/>
          <w:spacing w:val="0"/>
          <w:w w:val="64"/>
          <w:position w:val="-25"/>
        </w:rPr>
        <w:t>ı</w:t>
      </w:r>
      <w:r>
        <w:rPr>
          <w:rFonts w:ascii="Arial" w:hAnsi="Arial" w:cs="Arial" w:eastAsia="Arial"/>
          <w:sz w:val="52"/>
          <w:szCs w:val="52"/>
          <w:color w:val="131313"/>
          <w:spacing w:val="-138"/>
          <w:w w:val="65"/>
          <w:position w:val="-25"/>
        </w:rPr>
        <w:t>x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0"/>
          <w:w w:val="95"/>
          <w:position w:val="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9"/>
          <w:w w:val="94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6"/>
          <w:position w:val="0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5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-15"/>
          <w:w w:val="4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04"/>
          <w:position w:val="0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w w:val="92"/>
        </w:rPr>
        <w:t>Ku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B2B2B"/>
          <w:spacing w:val="0"/>
          <w:w w:val="132"/>
        </w:rPr>
        <w:t>l</w:t>
      </w:r>
      <w:r>
        <w:rPr>
          <w:rFonts w:ascii="Arial" w:hAnsi="Arial" w:cs="Arial" w:eastAsia="Arial"/>
          <w:sz w:val="20"/>
          <w:szCs w:val="20"/>
          <w:color w:val="2B2B2B"/>
          <w:spacing w:val="-10"/>
          <w:w w:val="13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anı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:19:30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40" w:right="160"/>
          <w:cols w:num="4" w:equalWidth="0">
            <w:col w:w="1716" w:space="1971"/>
            <w:col w:w="1858" w:space="115"/>
            <w:col w:w="998" w:space="158"/>
            <w:col w:w="4704"/>
          </w:cols>
        </w:sectPr>
      </w:pPr>
      <w:rPr/>
    </w:p>
    <w:p>
      <w:pPr>
        <w:spacing w:before="0" w:after="0" w:line="199" w:lineRule="exact"/>
        <w:ind w:left="125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15"/>
          <w:w w:val="69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8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5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2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1"/>
          <w:w w:val="12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21"/>
          <w:position w:val="0"/>
        </w:rPr>
        <w:t>Öğrenilemedi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4" w:after="0" w:line="214" w:lineRule="exact"/>
        <w:ind w:left="218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Muharrem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-1"/>
        </w:rPr>
        <w:t>AKTOP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6B6B6B"/>
          <w:w w:val="6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8"/>
          <w:w w:val="6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Reza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1"/>
        </w:rPr>
        <w:t>AKRAM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40" w:right="160"/>
          <w:cols w:num="2" w:equalWidth="0">
            <w:col w:w="4982" w:space="735"/>
            <w:col w:w="5803"/>
          </w:cols>
        </w:sectPr>
      </w:pPr>
      <w:rPr/>
    </w:p>
    <w:p>
      <w:pPr>
        <w:spacing w:before="30" w:after="0" w:line="214" w:lineRule="exact"/>
        <w:ind w:left="2189" w:right="-69"/>
        <w:jc w:val="left"/>
        <w:tabs>
          <w:tab w:pos="4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42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42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9"/>
          <w:w w:val="14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-1"/>
        </w:rPr>
        <w:t>8:50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:18:53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40" w:right="160"/>
          <w:cols w:num="2" w:equalWidth="0">
            <w:col w:w="6245" w:space="1431"/>
            <w:col w:w="3844"/>
          </w:cols>
        </w:sectPr>
      </w:pPr>
      <w:rPr/>
    </w:p>
    <w:p>
      <w:pPr>
        <w:spacing w:before="0" w:after="0" w:line="215" w:lineRule="exact"/>
        <w:ind w:left="1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13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8" w:after="0" w:line="213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16-35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  <w:position w:val="-1"/>
        </w:rPr>
        <w:t>I=--:---::-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3"/>
          <w:w w:val="96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205"/>
          <w:position w:val="-1"/>
        </w:rPr>
        <w:t>-:---=--:-:--::---:----::-::-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205"/>
          <w:position w:val="-1"/>
        </w:rPr>
        <w:t>----------------l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right="-20"/>
        <w:jc w:val="left"/>
        <w:tabs>
          <w:tab w:pos="2560" w:val="left"/>
          <w:tab w:pos="5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w w:val="99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ı2-3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114-35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FM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435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:19:45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0" w:after="0" w:line="274" w:lineRule="auto"/>
        <w:ind w:left="2563" w:right="3650" w:firstLine="10"/>
        <w:jc w:val="left"/>
        <w:tabs>
          <w:tab w:pos="5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:19: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7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7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19: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7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1" w:lineRule="exact"/>
        <w:ind w:right="-20"/>
        <w:jc w:val="left"/>
        <w:tabs>
          <w:tab w:pos="2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2"/>
          <w:position w:val="-1"/>
        </w:rPr>
        <w:t>D&lt;:ı&amp;algaz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8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40" w:right="160"/>
          <w:cols w:num="2" w:equalWidth="0">
            <w:col w:w="641" w:space="1547"/>
            <w:col w:w="9332"/>
          </w:cols>
        </w:sectPr>
      </w:pPr>
      <w:rPr/>
    </w:p>
    <w:p>
      <w:pPr>
        <w:spacing w:before="10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w w:val="179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w w:val="78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"/>
          <w:w w:val="78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2"/>
          <w:position w:val="1"/>
        </w:rPr>
        <w:t>rJımcı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0"/>
        </w:rPr>
        <w:t>19:00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14" w:lineRule="exact"/>
        <w:ind w:left="218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-1"/>
        </w:rPr>
        <w:t>Saati:20:35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:1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</w:rPr>
        <w:t>l&gt;ersonel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7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40" w:right="160"/>
          <w:cols w:num="3" w:equalWidth="0">
            <w:col w:w="3659" w:space="1083"/>
            <w:col w:w="1124" w:space="1813"/>
            <w:col w:w="3841"/>
          </w:cols>
        </w:sectPr>
      </w:pPr>
      <w:rPr/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14" w:lineRule="exact"/>
        <w:ind w:left="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63" w:lineRule="auto"/>
        <w:ind w:left="10" w:right="5616"/>
        <w:jc w:val="left"/>
        <w:tabs>
          <w:tab w:pos="2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59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B8BAC4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B8BAC4"/>
          <w:spacing w:val="0"/>
          <w:w w:val="1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Murat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ATAMAN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8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40" w:right="160"/>
          <w:cols w:num="2" w:equalWidth="0">
            <w:col w:w="1582" w:space="597"/>
            <w:col w:w="9341"/>
          </w:cols>
        </w:sectPr>
      </w:pPr>
      <w:rPr/>
    </w:p>
    <w:p>
      <w:pPr>
        <w:spacing w:before="35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9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48" w:lineRule="exact"/>
        <w:ind w:left="1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6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-6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124" w:lineRule="exact"/>
        <w:ind w:right="-69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8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8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36"/>
          <w:position w:val="-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3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8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-8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119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5"/>
          <w:position w:val="-8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5"/>
          <w:position w:val="-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95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-8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40" w:right="160"/>
          <w:cols w:num="3" w:equalWidth="0">
            <w:col w:w="2431" w:space="2311"/>
            <w:col w:w="2829" w:space="675"/>
            <w:col w:w="3274"/>
          </w:cols>
        </w:sectPr>
      </w:pPr>
      <w:rPr/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14" w:lineRule="exact"/>
        <w:ind w:left="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Ek-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belirtilmişti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10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11" w:lineRule="exact"/>
        <w:ind w:right="-20"/>
        <w:jc w:val="left"/>
        <w:tabs>
          <w:tab w:pos="1760" w:val="left"/>
          <w:tab w:pos="3280" w:val="left"/>
        </w:tabs>
        <w:rPr>
          <w:rFonts w:ascii="Arial" w:hAnsi="Arial" w:cs="Arial" w:eastAsia="Arial"/>
          <w:sz w:val="30"/>
          <w:szCs w:val="30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100"/>
          <w:position w:val="2"/>
        </w:rPr>
        <w:t>7</w:t>
      </w:r>
      <w:r>
        <w:rPr>
          <w:rFonts w:ascii="Arial" w:hAnsi="Arial" w:cs="Arial" w:eastAsia="Arial"/>
          <w:sz w:val="18"/>
          <w:szCs w:val="18"/>
          <w:color w:val="2B2B2B"/>
          <w:spacing w:val="-46"/>
          <w:w w:val="100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6B6B6B"/>
          <w:spacing w:val="0"/>
          <w:w w:val="56"/>
          <w:position w:val="2"/>
        </w:rPr>
        <w:t>ı</w:t>
      </w:r>
      <w:r>
        <w:rPr>
          <w:rFonts w:ascii="Arial" w:hAnsi="Arial" w:cs="Arial" w:eastAsia="Arial"/>
          <w:sz w:val="38"/>
          <w:szCs w:val="38"/>
          <w:color w:val="6B6B6B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8"/>
          <w:szCs w:val="38"/>
          <w:color w:val="6B6B6B"/>
          <w:spacing w:val="0"/>
          <w:w w:val="100"/>
          <w:position w:val="2"/>
        </w:rPr>
      </w:r>
      <w:r>
        <w:rPr>
          <w:rFonts w:ascii="Arial" w:hAnsi="Arial" w:cs="Arial" w:eastAsia="Arial"/>
          <w:sz w:val="30"/>
          <w:szCs w:val="30"/>
          <w:color w:val="2B2B2B"/>
          <w:spacing w:val="0"/>
          <w:w w:val="135"/>
          <w:i/>
          <w:position w:val="-2"/>
        </w:rPr>
        <w:t>l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40" w:right="160"/>
          <w:cols w:num="3" w:equalWidth="0">
            <w:col w:w="1850" w:space="334"/>
            <w:col w:w="1731" w:space="976"/>
            <w:col w:w="6629"/>
          </w:cols>
        </w:sectPr>
      </w:pPr>
      <w:rPr/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53" w:lineRule="auto"/>
        <w:ind w:left="19" w:right="107" w:firstLine="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kiremit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çatılı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sağda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oturma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odasında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odada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prize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takılı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halde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7" w:lineRule="auto"/>
        <w:ind w:left="19" w:right="95" w:firstLine="-1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3"/>
          <w:w w:val="69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9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seyya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kablonu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sebeple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ısınma,yıpranma,yüklenme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vb.)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yaparak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etrafta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kuma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vb.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maddeleri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çatıya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etmesiyle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440" w:bottom="280" w:left="240" w:right="160"/>
          <w:cols w:num="2" w:equalWidth="0">
            <w:col w:w="1799" w:space="356"/>
            <w:col w:w="9365"/>
          </w:cols>
        </w:sectPr>
      </w:pPr>
      <w:rPr/>
    </w:p>
    <w:p>
      <w:pPr>
        <w:spacing w:before="9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1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4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3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5"/>
        </w:rPr>
        <w:t>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9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11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85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14" w:lineRule="exact"/>
        <w:ind w:left="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-1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"/>
          <w:w w:val="185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9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11"/>
          <w:w w:val="13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8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40" w:right="160"/>
          <w:cols w:num="3" w:equalWidth="0">
            <w:col w:w="1562" w:space="607"/>
            <w:col w:w="2201" w:space="2407"/>
            <w:col w:w="4743"/>
          </w:cols>
        </w:sectPr>
      </w:pPr>
      <w:rPr/>
    </w:p>
    <w:p>
      <w:pPr>
        <w:spacing w:before="11" w:after="0" w:line="240" w:lineRule="auto"/>
        <w:ind w:left="12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--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5" w:lineRule="exact"/>
        <w:ind w:left="1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B2B2B"/>
          <w:spacing w:val="-2"/>
          <w:w w:val="191"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66"/>
          <w:position w:val="-1"/>
        </w:rPr>
        <w:t>,.,</w:t>
      </w:r>
      <w:r>
        <w:rPr>
          <w:rFonts w:ascii="Arial" w:hAnsi="Arial" w:cs="Arial" w:eastAsia="Arial"/>
          <w:sz w:val="19"/>
          <w:szCs w:val="19"/>
          <w:color w:val="2B2B2B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dn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-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Reza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AKRAM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Tunca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SEMETE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Emniyet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Ekiplerine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40" w:right="160"/>
          <w:cols w:num="2" w:equalWidth="0">
            <w:col w:w="1596" w:space="583"/>
            <w:col w:w="9341"/>
          </w:cols>
        </w:sectPr>
      </w:pPr>
      <w:rPr/>
    </w:p>
    <w:p>
      <w:pPr>
        <w:spacing w:before="58" w:after="0" w:line="240" w:lineRule="auto"/>
        <w:ind w:left="115" w:right="-71"/>
        <w:jc w:val="left"/>
        <w:tabs>
          <w:tab w:pos="2160" w:val="left"/>
          <w:tab w:pos="6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3"/>
          <w:position w:val="1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4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67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78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78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7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0/03/2017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0"/>
          <w:position w:val="0"/>
        </w:rPr>
        <w:t>ISaal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5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5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5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0"/>
        </w:rPr>
        <w:t>20:35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206" w:right="-20"/>
        <w:jc w:val="left"/>
        <w:tabs>
          <w:tab w:pos="1020" w:val="left"/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w w:val="104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5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40" w:right="160"/>
          <w:cols w:num="2" w:equalWidth="0">
            <w:col w:w="7132" w:space="1518"/>
            <w:col w:w="2870"/>
          </w:cols>
        </w:sectPr>
      </w:pPr>
      <w:rPr/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40" w:right="1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itfaiyeci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40" w:lineRule="auto"/>
        <w:ind w:right="-20"/>
        <w:jc w:val="left"/>
        <w:tabs>
          <w:tab w:pos="2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27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9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338" w:lineRule="exact"/>
        <w:ind w:left="2769" w:right="-85"/>
        <w:jc w:val="left"/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0"/>
          <w:szCs w:val="30"/>
          <w:color w:val="3F468A"/>
          <w:spacing w:val="0"/>
          <w:w w:val="356"/>
          <w:position w:val="-1"/>
        </w:rPr>
        <w:t>;?--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Arial" w:hAnsi="Arial" w:cs="Arial" w:eastAsia="Arial"/>
          <w:sz w:val="27"/>
          <w:szCs w:val="27"/>
          <w:color w:val="2B2B2B"/>
          <w:spacing w:val="0"/>
          <w:w w:val="67"/>
          <w:b/>
          <w:bCs/>
        </w:rPr>
        <w:t>1</w:t>
      </w:r>
      <w:r>
        <w:rPr>
          <w:rFonts w:ascii="Arial" w:hAnsi="Arial" w:cs="Arial" w:eastAsia="Arial"/>
          <w:sz w:val="27"/>
          <w:szCs w:val="27"/>
          <w:color w:val="2B2B2B"/>
          <w:spacing w:val="28"/>
          <w:w w:val="67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2B2B2B"/>
          <w:spacing w:val="0"/>
          <w:w w:val="67"/>
          <w:b/>
          <w:bCs/>
        </w:rPr>
        <w:t>3</w:t>
      </w:r>
      <w:r>
        <w:rPr>
          <w:rFonts w:ascii="Arial" w:hAnsi="Arial" w:cs="Arial" w:eastAsia="Arial"/>
          <w:sz w:val="27"/>
          <w:szCs w:val="27"/>
          <w:color w:val="2B2B2B"/>
          <w:spacing w:val="18"/>
          <w:w w:val="67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2B2B2B"/>
          <w:spacing w:val="0"/>
          <w:w w:val="67"/>
          <w:b/>
          <w:bCs/>
        </w:rPr>
        <w:t>Mart</w:t>
      </w:r>
      <w:r>
        <w:rPr>
          <w:rFonts w:ascii="Arial" w:hAnsi="Arial" w:cs="Arial" w:eastAsia="Arial"/>
          <w:sz w:val="27"/>
          <w:szCs w:val="27"/>
          <w:color w:val="2B2B2B"/>
          <w:spacing w:val="0"/>
          <w:w w:val="67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B2B2B"/>
          <w:spacing w:val="0"/>
          <w:w w:val="67"/>
        </w:rPr>
        <w:t>zç!ı7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21" w:after="0" w:line="240" w:lineRule="auto"/>
        <w:ind w:left="306" w:right="171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4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40" w:right="160"/>
          <w:cols w:num="3" w:equalWidth="0">
            <w:col w:w="771" w:space="1547"/>
            <w:col w:w="4375" w:space="1918"/>
            <w:col w:w="2909"/>
          </w:cols>
        </w:sectPr>
      </w:pPr>
      <w:rPr/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53" w:lineRule="auto"/>
        <w:ind w:left="5141" w:right="5256" w:firstLine="-50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399.359985pt;margin-top:-3.130867pt;width:136.320007pt;height:111.360001pt;mso-position-horizontal-relative:page;mso-position-vertical-relative:paragraph;z-index:-17142" type="#_x0000_t75">
            <v:imagedata r:id="rId16" o:title=""/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8.400009pt;margin-top:1.098541pt;width:9.49pt;height:36.5pt;mso-position-horizontal-relative:page;mso-position-vertical-relative:paragraph;z-index:-17140" type="#_x0000_t202" filled="f" stroked="f">
            <v:textbox inset="0,0,0,0">
              <w:txbxContent>
                <w:p>
                  <w:pPr>
                    <w:spacing w:before="0" w:after="0" w:line="730" w:lineRule="exact"/>
                    <w:ind w:right="-149"/>
                    <w:jc w:val="left"/>
                    <w:rPr>
                      <w:rFonts w:ascii="Times New Roman" w:hAnsi="Times New Roman" w:cs="Times New Roman" w:eastAsia="Times New Roman"/>
                      <w:sz w:val="73"/>
                      <w:szCs w:val="7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3"/>
                      <w:szCs w:val="73"/>
                      <w:color w:val="3F468A"/>
                      <w:spacing w:val="0"/>
                      <w:w w:val="52"/>
                      <w:i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73"/>
                      <w:szCs w:val="7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Muharrem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AKTOP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İtf.Çvş.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25" w:after="0" w:line="240" w:lineRule="auto"/>
        <w:ind w:left="2808" w:right="-20"/>
        <w:jc w:val="left"/>
        <w:tabs>
          <w:tab w:pos="3440" w:val="left"/>
          <w:tab w:pos="430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2B2B2B"/>
          <w:spacing w:val="0"/>
          <w:w w:val="127"/>
        </w:rPr>
        <w:t>H</w:t>
      </w:r>
      <w:r>
        <w:rPr>
          <w:rFonts w:ascii="Times New Roman" w:hAnsi="Times New Roman" w:cs="Times New Roman" w:eastAsia="Times New Roman"/>
          <w:sz w:val="27"/>
          <w:szCs w:val="27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27"/>
          <w:szCs w:val="27"/>
          <w:color w:val="AAAF9A"/>
          <w:spacing w:val="0"/>
          <w:w w:val="14"/>
        </w:rPr>
        <w:t>-</w:t>
      </w:r>
      <w:r>
        <w:rPr>
          <w:rFonts w:ascii="Times New Roman" w:hAnsi="Times New Roman" w:cs="Times New Roman" w:eastAsia="Times New Roman"/>
          <w:sz w:val="27"/>
          <w:szCs w:val="27"/>
          <w:color w:val="AAAF9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AAAF9A"/>
          <w:spacing w:val="0"/>
          <w:w w:val="100"/>
        </w:rPr>
      </w:r>
      <w:r>
        <w:rPr>
          <w:rFonts w:ascii="Times New Roman" w:hAnsi="Times New Roman" w:cs="Times New Roman" w:eastAsia="Times New Roman"/>
          <w:sz w:val="27"/>
          <w:szCs w:val="27"/>
          <w:color w:val="4D4D4D"/>
          <w:spacing w:val="0"/>
          <w:w w:val="113"/>
          <w:b/>
          <w:bCs/>
        </w:rPr>
        <w:t>Ç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330" w:lineRule="exact"/>
        <w:ind w:left="3278" w:right="-20"/>
        <w:jc w:val="left"/>
        <w:tabs>
          <w:tab w:pos="5060" w:val="left"/>
        </w:tabs>
        <w:rPr>
          <w:rFonts w:ascii="Arial" w:hAnsi="Arial" w:cs="Arial" w:eastAsia="Arial"/>
          <w:sz w:val="30"/>
          <w:szCs w:val="30"/>
        </w:rPr>
      </w:pPr>
      <w:rPr/>
      <w:r>
        <w:rPr/>
        <w:pict>
          <v:shape style="position:absolute;margin-left:124.800003pt;margin-top:26.839828pt;width:107.519997pt;height:51.84pt;mso-position-horizontal-relative:page;mso-position-vertical-relative:paragraph;z-index:-17143" type="#_x0000_t75">
            <v:imagedata r:id="rId17" o:title=""/>
          </v:shape>
        </w:pict>
      </w:r>
      <w:r>
        <w:rPr>
          <w:rFonts w:ascii="Arial" w:hAnsi="Arial" w:cs="Arial" w:eastAsia="Arial"/>
          <w:sz w:val="24"/>
          <w:szCs w:val="24"/>
          <w:color w:val="525075"/>
          <w:spacing w:val="0"/>
          <w:w w:val="53"/>
          <w:b/>
          <w:bCs/>
          <w:position w:val="-1"/>
        </w:rPr>
        <w:t>"11</w:t>
      </w:r>
      <w:r>
        <w:rPr>
          <w:rFonts w:ascii="Arial" w:hAnsi="Arial" w:cs="Arial" w:eastAsia="Arial"/>
          <w:sz w:val="24"/>
          <w:szCs w:val="24"/>
          <w:color w:val="525075"/>
          <w:spacing w:val="9"/>
          <w:w w:val="53"/>
          <w:b/>
          <w:bCs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3F468A"/>
          <w:spacing w:val="0"/>
          <w:w w:val="71"/>
          <w:position w:val="-1"/>
        </w:rPr>
        <w:t>;;</w:t>
      </w:r>
      <w:r>
        <w:rPr>
          <w:rFonts w:ascii="Arial" w:hAnsi="Arial" w:cs="Arial" w:eastAsia="Arial"/>
          <w:sz w:val="24"/>
          <w:szCs w:val="24"/>
          <w:color w:val="3F468A"/>
          <w:spacing w:val="0"/>
          <w:w w:val="71"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3F468A"/>
          <w:spacing w:val="5"/>
          <w:w w:val="71"/>
          <w:position w:val="-1"/>
        </w:rPr>
        <w:t> </w:t>
      </w:r>
      <w:r>
        <w:rPr>
          <w:rFonts w:ascii="Arial" w:hAnsi="Arial" w:cs="Arial" w:eastAsia="Arial"/>
          <w:sz w:val="30"/>
          <w:szCs w:val="30"/>
          <w:color w:val="3F468A"/>
          <w:spacing w:val="0"/>
          <w:w w:val="71"/>
          <w:position w:val="-1"/>
        </w:rPr>
        <w:t>Ll'</w:t>
      </w:r>
      <w:r>
        <w:rPr>
          <w:rFonts w:ascii="Arial" w:hAnsi="Arial" w:cs="Arial" w:eastAsia="Arial"/>
          <w:sz w:val="30"/>
          <w:szCs w:val="30"/>
          <w:color w:val="3F468A"/>
          <w:spacing w:val="-50"/>
          <w:w w:val="71"/>
          <w:position w:val="-1"/>
        </w:rPr>
        <w:t> </w:t>
      </w:r>
      <w:r>
        <w:rPr>
          <w:rFonts w:ascii="Arial" w:hAnsi="Arial" w:cs="Arial" w:eastAsia="Arial"/>
          <w:sz w:val="30"/>
          <w:szCs w:val="30"/>
          <w:color w:val="3F468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0"/>
          <w:szCs w:val="30"/>
          <w:color w:val="3F468A"/>
          <w:spacing w:val="0"/>
          <w:w w:val="100"/>
          <w:position w:val="-1"/>
        </w:rPr>
      </w:r>
      <w:r>
        <w:rPr>
          <w:rFonts w:ascii="Arial" w:hAnsi="Arial" w:cs="Arial" w:eastAsia="Arial"/>
          <w:sz w:val="30"/>
          <w:szCs w:val="30"/>
          <w:color w:val="B8BAC4"/>
          <w:spacing w:val="0"/>
          <w:w w:val="71"/>
          <w:position w:val="-1"/>
        </w:rPr>
        <w:t>.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40" w:right="160"/>
        </w:sectPr>
      </w:pPr>
      <w:rPr/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/>
        <w:pict>
          <v:group style="position:absolute;margin-left:15.48pt;margin-top:27pt;width:565.200012pt;height:796.320002pt;mso-position-horizontal-relative:page;mso-position-vertical-relative:page;z-index:-17141" coordorigin="310,540" coordsize="11304,15926">
            <v:group style="position:absolute;left:341;top:547;width:2;height:15883" coordorigin="341,547" coordsize="2,15883">
              <v:shape style="position:absolute;left:341;top:547;width:2;height:15883" coordorigin="341,547" coordsize="0,15883" path="m341,16430l341,547e" filled="f" stroked="t" strokeweight=".72pt" strokecolor="#4F4F4F">
                <v:path arrowok="t"/>
              </v:shape>
            </v:group>
            <v:group style="position:absolute;left:2410;top:586;width:2;height:1498" coordorigin="2410,586" coordsize="2,1498">
              <v:shape style="position:absolute;left:2410;top:586;width:2;height:1498" coordorigin="2410,586" coordsize="0,1498" path="m2410,2083l2410,586e" filled="f" stroked="t" strokeweight=".96pt" strokecolor="#676767">
                <v:path arrowok="t"/>
              </v:shape>
            </v:group>
            <v:group style="position:absolute;left:9206;top:586;width:2;height:1488" coordorigin="9206,586" coordsize="2,1488">
              <v:shape style="position:absolute;left:9206;top:586;width:2;height:1488" coordorigin="9206,586" coordsize="0,1488" path="m9206,2074l9206,586e" filled="f" stroked="t" strokeweight=".72pt" strokecolor="#5B5B5B">
                <v:path arrowok="t"/>
              </v:shape>
            </v:group>
            <v:group style="position:absolute;left:11597;top:1517;width:2;height:14942" coordorigin="11597,1517" coordsize="2,14942">
              <v:shape style="position:absolute;left:11597;top:1517;width:2;height:14942" coordorigin="11597,1517" coordsize="0,14942" path="m11597,16459l11597,1517e" filled="f" stroked="t" strokeweight=".72pt" strokecolor="#707070">
                <v:path arrowok="t"/>
              </v:shape>
            </v:group>
            <v:group style="position:absolute;left:336;top:2069;width:11261;height:2" coordorigin="336,2069" coordsize="11261,2">
              <v:shape style="position:absolute;left:336;top:2069;width:11261;height:2" coordorigin="336,2069" coordsize="11261,0" path="m336,2069l11597,2069e" filled="f" stroked="t" strokeweight=".72pt" strokecolor="#6B6B6B">
                <v:path arrowok="t"/>
              </v:shape>
            </v:group>
            <v:group style="position:absolute;left:336;top:2309;width:11261;height:2" coordorigin="336,2309" coordsize="11261,2">
              <v:shape style="position:absolute;left:336;top:2309;width:11261;height:2" coordorigin="336,2309" coordsize="11261,0" path="m336,2309l11597,2309e" filled="f" stroked="t" strokeweight=".72pt" strokecolor="#707070">
                <v:path arrowok="t"/>
              </v:shape>
            </v:group>
            <v:group style="position:absolute;left:336;top:2549;width:11261;height:2" coordorigin="336,2549" coordsize="11261,2">
              <v:shape style="position:absolute;left:336;top:2549;width:11261;height:2" coordorigin="336,2549" coordsize="11261,0" path="m336,2549l11597,2549e" filled="f" stroked="t" strokeweight=".72pt" strokecolor="#707070">
                <v:path arrowok="t"/>
              </v:shape>
            </v:group>
            <v:group style="position:absolute;left:336;top:2784;width:11261;height:2" coordorigin="336,2784" coordsize="11261,2">
              <v:shape style="position:absolute;left:336;top:2784;width:11261;height:2" coordorigin="336,2784" coordsize="11261,0" path="m336,2784l11597,2784e" filled="f" stroked="t" strokeweight=".48pt" strokecolor="#5B5B5B">
                <v:path arrowok="t"/>
              </v:shape>
            </v:group>
            <v:group style="position:absolute;left:336;top:3024;width:11261;height:2" coordorigin="336,3024" coordsize="11261,2">
              <v:shape style="position:absolute;left:336;top:3024;width:11261;height:2" coordorigin="336,3024" coordsize="11261,0" path="m336,3024l11597,3024e" filled="f" stroked="t" strokeweight=".72pt" strokecolor="#5B5B5B">
                <v:path arrowok="t"/>
              </v:shape>
            </v:group>
            <v:group style="position:absolute;left:346;top:3264;width:11251;height:2" coordorigin="346,3264" coordsize="11251,2">
              <v:shape style="position:absolute;left:346;top:3264;width:11251;height:2" coordorigin="346,3264" coordsize="11251,0" path="m346,3264l11597,3264e" filled="f" stroked="t" strokeweight=".72pt" strokecolor="#606060">
                <v:path arrowok="t"/>
              </v:shape>
            </v:group>
            <v:group style="position:absolute;left:1718;top:11366;width:2;height:5064" coordorigin="1718,11366" coordsize="2,5064">
              <v:shape style="position:absolute;left:1718;top:11366;width:2;height:5064" coordorigin="1718,11366" coordsize="0,5064" path="m1718,16430l1718,11366e" filled="f" stroked="t" strokeweight=".72pt" strokecolor="#545454">
                <v:path arrowok="t"/>
              </v:shape>
            </v:group>
            <v:group style="position:absolute;left:2400;top:4022;width:2;height:12408" coordorigin="2400,4022" coordsize="2,12408">
              <v:shape style="position:absolute;left:2400;top:4022;width:2;height:12408" coordorigin="2400,4022" coordsize="0,12408" path="m2400,16430l2400,4022e" filled="f" stroked="t" strokeweight=".72pt" strokecolor="#575757">
                <v:path arrowok="t"/>
              </v:shape>
            </v:group>
            <v:group style="position:absolute;left:3912;top:3264;width:2;height:768" coordorigin="3912,3264" coordsize="2,768">
              <v:shape style="position:absolute;left:3912;top:3264;width:2;height:768" coordorigin="3912,3264" coordsize="0,768" path="m3912,4032l3912,3264e" filled="f" stroked="t" strokeweight="1.2pt" strokecolor="#545454">
                <v:path arrowok="t"/>
              </v:shape>
            </v:group>
            <v:group style="position:absolute;left:7027;top:3643;width:4570;height:2" coordorigin="7027,3643" coordsize="4570,2">
              <v:shape style="position:absolute;left:7027;top:3643;width:4570;height:2" coordorigin="7027,3643" coordsize="4570,0" path="m7027,3643l11597,3643e" filled="f" stroked="t" strokeweight=".48pt" strokecolor="#4F4F4F">
                <v:path arrowok="t"/>
              </v:shape>
            </v:group>
            <v:group style="position:absolute;left:7032;top:3254;width:2;height:778" coordorigin="7032,3254" coordsize="2,778">
              <v:shape style="position:absolute;left:7032;top:3254;width:2;height:778" coordorigin="7032,3254" coordsize="0,778" path="m7032,4032l7032,3254e" filled="f" stroked="t" strokeweight=".48pt" strokecolor="#3F3F3F">
                <v:path arrowok="t"/>
              </v:shape>
            </v:group>
            <v:group style="position:absolute;left:336;top:4022;width:11261;height:2" coordorigin="336,4022" coordsize="11261,2">
              <v:shape style="position:absolute;left:336;top:4022;width:11261;height:2" coordorigin="336,4022" coordsize="11261,0" path="m336,4022l11597,4022e" filled="f" stroked="t" strokeweight=".72pt" strokecolor="#676767">
                <v:path arrowok="t"/>
              </v:shape>
            </v:group>
            <v:group style="position:absolute;left:336;top:4310;width:11261;height:2" coordorigin="336,4310" coordsize="11261,2">
              <v:shape style="position:absolute;left:336;top:4310;width:11261;height:2" coordorigin="336,4310" coordsize="11261,0" path="m336,4310l11597,4310e" filled="f" stroked="t" strokeweight=".96pt" strokecolor="#747474">
                <v:path arrowok="t"/>
              </v:shape>
            </v:group>
            <v:group style="position:absolute;left:2400;top:4555;width:9197;height:2" coordorigin="2400,4555" coordsize="9197,2">
              <v:shape style="position:absolute;left:2400;top:4555;width:9197;height:2" coordorigin="2400,4555" coordsize="9197,0" path="m2400,4555l11597,4555e" filled="f" stroked="t" strokeweight=".48pt" strokecolor="#575757">
                <v:path arrowok="t"/>
              </v:shape>
            </v:group>
            <v:group style="position:absolute;left:4963;top:5549;width:6643;height:2" coordorigin="4963,5549" coordsize="6643,2">
              <v:shape style="position:absolute;left:4963;top:5549;width:6643;height:2" coordorigin="4963,5549" coordsize="6643,0" path="m4963,5549l11606,5549e" filled="f" stroked="t" strokeweight=".72pt" strokecolor="#707070">
                <v:path arrowok="t"/>
              </v:shape>
            </v:group>
            <v:group style="position:absolute;left:2400;top:5789;width:9206;height:2" coordorigin="2400,5789" coordsize="9206,2">
              <v:shape style="position:absolute;left:2400;top:5789;width:9206;height:2" coordorigin="2400,5789" coordsize="9206,0" path="m2400,5789l11606,5789e" filled="f" stroked="t" strokeweight=".72pt" strokecolor="#606060">
                <v:path arrowok="t"/>
              </v:shape>
            </v:group>
            <v:group style="position:absolute;left:336;top:6029;width:11270;height:2" coordorigin="336,6029" coordsize="11270,2">
              <v:shape style="position:absolute;left:336;top:6029;width:11270;height:2" coordorigin="336,6029" coordsize="11270,0" path="m336,6029l11606,6029e" filled="f" stroked="t" strokeweight=".48pt" strokecolor="#5B5B5B">
                <v:path arrowok="t"/>
              </v:shape>
            </v:group>
            <v:group style="position:absolute;left:2400;top:6504;width:9206;height:2" coordorigin="2400,6504" coordsize="9206,2">
              <v:shape style="position:absolute;left:2400;top:6504;width:9206;height:2" coordorigin="2400,6504" coordsize="9206,0" path="m2400,6504l11606,6504e" filled="f" stroked="t" strokeweight=".48pt" strokecolor="#606060">
                <v:path arrowok="t"/>
              </v:shape>
            </v:group>
            <v:group style="position:absolute;left:2400;top:6749;width:9206;height:2" coordorigin="2400,6749" coordsize="9206,2">
              <v:shape style="position:absolute;left:2400;top:6749;width:9206;height:2" coordorigin="2400,6749" coordsize="9206,0" path="m2400,6749l11606,6749e" filled="f" stroked="t" strokeweight=".72pt" strokecolor="#747474">
                <v:path arrowok="t"/>
              </v:shape>
            </v:group>
            <v:group style="position:absolute;left:7896;top:6029;width:2;height:730" coordorigin="7896,6029" coordsize="2,730">
              <v:shape style="position:absolute;left:7896;top:6029;width:2;height:730" coordorigin="7896,6029" coordsize="0,730" path="m7896,6758l7896,6029e" filled="f" stroked="t" strokeweight=".48pt" strokecolor="#2F2F2F">
                <v:path arrowok="t"/>
              </v:shape>
            </v:group>
            <v:group style="position:absolute;left:773;top:6989;width:10834;height:2" coordorigin="773,6989" coordsize="10834,2">
              <v:shape style="position:absolute;left:773;top:6989;width:10834;height:2" coordorigin="773,6989" coordsize="10834,0" path="m773,6989l11606,6989e" filled="f" stroked="t" strokeweight=".72pt" strokecolor="#747474">
                <v:path arrowok="t"/>
              </v:shape>
            </v:group>
            <v:group style="position:absolute;left:336;top:7459;width:11270;height:2" coordorigin="336,7459" coordsize="11270,2">
              <v:shape style="position:absolute;left:336;top:7459;width:11270;height:2" coordorigin="336,7459" coordsize="11270,0" path="m336,7459l11606,7459e" filled="f" stroked="t" strokeweight=".72pt" strokecolor="#707070">
                <v:path arrowok="t"/>
              </v:shape>
            </v:group>
            <v:group style="position:absolute;left:4968;top:7450;width:2;height:739" coordorigin="4968,7450" coordsize="2,739">
              <v:shape style="position:absolute;left:4968;top:7450;width:2;height:739" coordorigin="4968,7450" coordsize="0,739" path="m4968,8189l4968,7450e" filled="f" stroked="t" strokeweight=".72pt" strokecolor="#2F2F2F">
                <v:path arrowok="t"/>
              </v:shape>
            </v:group>
            <v:group style="position:absolute;left:4963;top:7699;width:6643;height:2" coordorigin="4963,7699" coordsize="6643,2">
              <v:shape style="position:absolute;left:4963;top:7699;width:6643;height:2" coordorigin="4963,7699" coordsize="6643,0" path="m4963,7699l11606,7699e" filled="f" stroked="t" strokeweight=".72pt" strokecolor="#6B6B6B">
                <v:path arrowok="t"/>
              </v:shape>
            </v:group>
            <v:group style="position:absolute;left:4963;top:7944;width:6643;height:2" coordorigin="4963,7944" coordsize="6643,2">
              <v:shape style="position:absolute;left:4963;top:7944;width:6643;height:2" coordorigin="4963,7944" coordsize="6643,0" path="m4963,7944l11606,7944e" filled="f" stroked="t" strokeweight=".48pt" strokecolor="#575757">
                <v:path arrowok="t"/>
              </v:shape>
            </v:group>
            <v:group style="position:absolute;left:326;top:9000;width:11280;height:2" coordorigin="326,9000" coordsize="11280,2">
              <v:shape style="position:absolute;left:326;top:9000;width:11280;height:2" coordorigin="326,9000" coordsize="11280,0" path="m326,9000l11606,9000e" filled="f" stroked="t" strokeweight=".72pt" strokecolor="#707070">
                <v:path arrowok="t"/>
              </v:shape>
            </v:group>
            <v:group style="position:absolute;left:336;top:8179;width:11270;height:2" coordorigin="336,8179" coordsize="11270,2">
              <v:shape style="position:absolute;left:336;top:8179;width:11270;height:2" coordorigin="336,8179" coordsize="11270,0" path="m336,8179l11606,8179e" filled="f" stroked="t" strokeweight=".72pt" strokecolor="#606060">
                <v:path arrowok="t"/>
              </v:shape>
            </v:group>
            <v:group style="position:absolute;left:326;top:10162;width:11280;height:2" coordorigin="326,10162" coordsize="11280,2">
              <v:shape style="position:absolute;left:326;top:10162;width:11280;height:2" coordorigin="326,10162" coordsize="11280,0" path="m326,10162l11606,10162e" filled="f" stroked="t" strokeweight=".72pt" strokecolor="#707070">
                <v:path arrowok="t"/>
              </v:shape>
            </v:group>
            <v:group style="position:absolute;left:605;top:10406;width:11002;height:2" coordorigin="605,10406" coordsize="11002,2">
              <v:shape style="position:absolute;left:605;top:10406;width:11002;height:2" coordorigin="605,10406" coordsize="11002,0" path="m605,10406l11606,10406e" filled="f" stroked="t" strokeweight=".48pt" strokecolor="#646464">
                <v:path arrowok="t"/>
              </v:shape>
            </v:group>
            <v:group style="position:absolute;left:326;top:10651;width:11280;height:2" coordorigin="326,10651" coordsize="11280,2">
              <v:shape style="position:absolute;left:326;top:10651;width:11280;height:2" coordorigin="326,10651" coordsize="11280,0" path="m326,10651l11606,10651e" filled="f" stroked="t" strokeweight=".72pt" strokecolor="#707070">
                <v:path arrowok="t"/>
              </v:shape>
            </v:group>
            <v:group style="position:absolute;left:701;top:11146;width:10906;height:2" coordorigin="701,11146" coordsize="10906,2">
              <v:shape style="position:absolute;left:701;top:11146;width:10906;height:2" coordorigin="701,11146" coordsize="10906,0" path="m701,11146l11606,11146e" filled="f" stroked="t" strokeweight=".72pt" strokecolor="#6B6B6B">
                <v:path arrowok="t"/>
              </v:shape>
            </v:group>
            <v:group style="position:absolute;left:326;top:11386;width:11280;height:2" coordorigin="326,11386" coordsize="11280,2">
              <v:shape style="position:absolute;left:326;top:11386;width:11280;height:2" coordorigin="326,11386" coordsize="11280,0" path="m326,11386l11606,11386e" filled="f" stroked="t" strokeweight=".48pt" strokecolor="#676767">
                <v:path arrowok="t"/>
              </v:shape>
            </v:group>
            <v:group style="position:absolute;left:1133;top:11366;width:2;height:5064" coordorigin="1133,11366" coordsize="2,5064">
              <v:shape style="position:absolute;left:1133;top:11366;width:2;height:5064" coordorigin="1133,11366" coordsize="0,5064" path="m1133,16430l1133,11366e" filled="f" stroked="t" strokeweight=".72pt" strokecolor="#545454">
                <v:path arrowok="t"/>
              </v:shape>
            </v:group>
            <v:group style="position:absolute;left:326;top:11630;width:11280;height:2" coordorigin="326,11630" coordsize="11280,2">
              <v:shape style="position:absolute;left:326;top:11630;width:11280;height:2" coordorigin="326,11630" coordsize="11280,0" path="m326,11630l11606,11630e" filled="f" stroked="t" strokeweight=".72pt" strokecolor="#6B6B6B">
                <v:path arrowok="t"/>
              </v:shape>
            </v:group>
            <v:group style="position:absolute;left:326;top:13718;width:2074;height:2" coordorigin="326,13718" coordsize="2074,2">
              <v:shape style="position:absolute;left:326;top:13718;width:2074;height:2" coordorigin="326,13718" coordsize="2074,0" path="m326,13718l2400,13718e" filled="f" stroked="t" strokeweight=".96pt" strokecolor="#777777">
                <v:path arrowok="t"/>
              </v:shape>
            </v:group>
            <v:group style="position:absolute;left:317;top:16435;width:11280;height:2" coordorigin="317,16435" coordsize="11280,2">
              <v:shape style="position:absolute;left:317;top:16435;width:11280;height:2" coordorigin="317,16435" coordsize="11280,0" path="m317,16435l11597,16435e" filled="f" stroked="t" strokeweight=".72pt" strokecolor="#838387">
                <v:path arrowok="t"/>
              </v:shape>
            </v:group>
            <v:group style="position:absolute;left:7440;top:11386;width:2;height:5064" coordorigin="7440,11386" coordsize="2,5064">
              <v:shape style="position:absolute;left:7440;top:11386;width:2;height:5064" coordorigin="7440,11386" coordsize="0,5064" path="m7440,16450l7440,11386e" filled="f" stroked="t" strokeweight=".96pt" strokecolor="#676767">
                <v:path arrowok="t"/>
              </v:shape>
            </v:group>
            <v:group style="position:absolute;left:5823;top:6489;width:2;height:256" coordorigin="5823,6489" coordsize="2,256">
              <v:shape style="position:absolute;left:5823;top:6489;width:2;height:256" coordorigin="5823,6489" coordsize="0,256" path="m5823,6745l5823,6489e" filled="f" stroked="t" strokeweight="3.425pt" strokecolor="#EDEDED">
                <v:path arrowok="t"/>
              </v:shape>
            </v:group>
            <v:group style="position:absolute;left:5303;top:14170;width:2;height:409" coordorigin="5303,14170" coordsize="2,409">
              <v:shape style="position:absolute;left:5303;top:14170;width:2;height:409" coordorigin="5303,14170" coordsize="0,409" path="m5303,14579l5303,14170e" filled="f" stroked="t" strokeweight="2.7592pt" strokecolor="#CACDDD">
                <v:path arrowok="t"/>
              </v:shape>
            </v:group>
            <w10:wrap type="none"/>
          </v:group>
        </w:pict>
      </w:r>
      <w:r>
        <w:rPr>
          <w:sz w:val="24"/>
          <w:szCs w:val="24"/>
        </w:rPr>
      </w:r>
    </w:p>
    <w:p>
      <w:pPr>
        <w:spacing w:before="0" w:after="0" w:line="240" w:lineRule="auto"/>
        <w:ind w:left="11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7" w:lineRule="auto"/>
        <w:ind w:left="2986" w:right="5134" w:firstLine="-40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8"/>
        </w:rPr>
        <w:t>VolkanALKAYA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40" w:right="160"/>
          <w:cols w:num="2" w:equalWidth="0">
            <w:col w:w="481" w:space="1775"/>
            <w:col w:w="9264"/>
          </w:cols>
        </w:sectPr>
      </w:pPr>
      <w:rPr/>
    </w:p>
    <w:p>
      <w:pPr>
        <w:spacing w:before="72" w:after="0" w:line="220" w:lineRule="auto"/>
        <w:ind w:left="591" w:right="-152" w:firstLine="-62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8"/>
          <w:szCs w:val="88"/>
          <w:color w:val="313131"/>
          <w:spacing w:val="-370"/>
          <w:w w:val="204"/>
          <w:i/>
          <w:position w:val="12"/>
        </w:rPr>
        <w:t>l</w:t>
      </w:r>
      <w:r>
        <w:rPr>
          <w:rFonts w:ascii="Arial" w:hAnsi="Arial" w:cs="Arial" w:eastAsia="Arial"/>
          <w:sz w:val="14"/>
          <w:szCs w:val="14"/>
          <w:color w:val="313131"/>
          <w:spacing w:val="9"/>
          <w:w w:val="122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22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22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3"/>
          <w:position w:val="0"/>
        </w:rPr>
        <w:t>BÜYÜKSEHIR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3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14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exact"/>
        <w:ind w:left="360" w:right="4345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shape style="position:absolute;margin-left:497.279999pt;margin-top:-6.589632pt;width:53.759998pt;height:49.919998pt;mso-position-horizontal-relative:page;mso-position-vertical-relative:paragraph;z-index:-17139" type="#_x0000_t75">
            <v:imagedata r:id="rId18" o:title=""/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7"/>
        </w:rPr>
        <w:t>BÜYÜK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2"/>
          <w:w w:val="97"/>
        </w:rPr>
        <w:t>Ş</w:t>
      </w:r>
      <w:r>
        <w:rPr>
          <w:rFonts w:ascii="Times New Roman" w:hAnsi="Times New Roman" w:cs="Times New Roman" w:eastAsia="Times New Roman"/>
          <w:sz w:val="22"/>
          <w:szCs w:val="22"/>
          <w:color w:val="54575B"/>
          <w:spacing w:val="-5"/>
          <w:w w:val="97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12"/>
          <w:w w:val="97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B3B3B3"/>
          <w:spacing w:val="-12"/>
          <w:w w:val="97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0"/>
          <w:w w:val="97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0"/>
          <w:w w:val="97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-18"/>
          <w:w w:val="9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7"/>
        </w:rPr>
        <w:t>BELEDİYESİ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4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DAİRE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5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47"/>
        </w:rPr>
        <w:t>j</w:t>
      </w:r>
      <w:r>
        <w:rPr>
          <w:rFonts w:ascii="Arial" w:hAnsi="Arial" w:cs="Arial" w:eastAsia="Arial"/>
          <w:sz w:val="21"/>
          <w:szCs w:val="21"/>
          <w:color w:val="313131"/>
          <w:spacing w:val="-35"/>
          <w:w w:val="14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7"/>
        </w:rPr>
        <w:t>BAŞKANLI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6"/>
          <w:w w:val="98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1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" w:after="0" w:line="248" w:lineRule="exact"/>
        <w:ind w:left="1114" w:right="5147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-1"/>
        </w:rPr>
        <w:t>YANGIN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7"/>
          <w:position w:val="-1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80" w:bottom="280" w:left="280" w:right="200"/>
          <w:cols w:num="2" w:equalWidth="0">
            <w:col w:w="1605" w:space="1679"/>
            <w:col w:w="8156"/>
          </w:cols>
        </w:sectPr>
      </w:pPr>
      <w:rPr/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80" w:right="200"/>
        </w:sectPr>
      </w:pPr>
      <w:rPr/>
    </w:p>
    <w:p>
      <w:pPr>
        <w:spacing w:before="33" w:after="0" w:line="240" w:lineRule="auto"/>
        <w:ind w:left="108" w:right="-20"/>
        <w:jc w:val="left"/>
        <w:tabs>
          <w:tab w:pos="1680" w:val="left"/>
          <w:tab w:pos="31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w w:val="90"/>
        </w:rPr>
        <w:t>Qıay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w w:val="9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10.03.2017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90"/>
        </w:rPr>
        <w:t>No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9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3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2"/>
          <w:w w:val="77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70"/>
        </w:rPr>
        <w:t>O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5" w:after="0" w:line="240" w:lineRule="auto"/>
        <w:ind w:left="127" w:right="-20"/>
        <w:jc w:val="left"/>
        <w:tabs>
          <w:tab w:pos="1700" w:val="left"/>
          <w:tab w:pos="3140" w:val="left"/>
          <w:tab w:pos="4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ı0.03.2017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4"/>
        </w:rPr>
        <w:t>IKay.ıt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</w:rPr>
        <w:t>ı588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108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  <w:position w:val="-1"/>
        </w:rPr>
        <w:t>II!itdirile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Karşıyaka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Malıallesi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6445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No:4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6" w:after="0" w:line="240" w:lineRule="auto"/>
        <w:ind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IBiidirü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75B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75B"/>
          <w:spacing w:val="-29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17:35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tfe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4575B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!Bildirfnı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75B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75B"/>
          <w:spacing w:val="18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80" w:right="200"/>
          <w:cols w:num="2" w:equalWidth="0">
            <w:col w:w="5166" w:space="357"/>
            <w:col w:w="5917"/>
          </w:cols>
        </w:sectPr>
      </w:pPr>
      <w:rPr/>
    </w:p>
    <w:p>
      <w:pPr>
        <w:spacing w:before="24" w:after="0" w:line="240" w:lineRule="auto"/>
        <w:ind w:left="132" w:right="-20"/>
        <w:jc w:val="left"/>
        <w:tabs>
          <w:tab w:pos="1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Karşıyaka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6445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D:5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22" w:right="-20"/>
        <w:jc w:val="left"/>
        <w:tabs>
          <w:tab w:pos="1680" w:val="left"/>
          <w:tab w:pos="398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C3C3C3"/>
          <w:spacing w:val="0"/>
          <w:w w:val="9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C3C3C3"/>
          <w:spacing w:val="-1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Dev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75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3" w:after="0" w:line="208" w:lineRule="exact"/>
        <w:ind w:left="127" w:right="-20"/>
        <w:jc w:val="left"/>
        <w:tabs>
          <w:tab w:pos="362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2"/>
          <w:position w:val="-1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-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Şekli:</w:t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Kullanu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1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3634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6.660049pt;margin-top:.464956pt;width:33.047432pt;height:24pt;mso-position-horizontal-relative:page;mso-position-vertical-relative:paragraph;z-index:-17134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60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212121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12121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12121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4575B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Diğe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54575B"/>
          <w:spacing w:val="0"/>
          <w:w w:val="223"/>
        </w:rPr>
        <w:t>ı---</w:t>
      </w:r>
      <w:r>
        <w:rPr>
          <w:rFonts w:ascii="Arial" w:hAnsi="Arial" w:cs="Arial" w:eastAsia="Arial"/>
          <w:sz w:val="21"/>
          <w:szCs w:val="21"/>
          <w:color w:val="54575B"/>
          <w:spacing w:val="13"/>
          <w:w w:val="224"/>
        </w:rPr>
        <w:t>-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373"/>
        </w:rPr>
        <w:t>--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13131"/>
          <w:spacing w:val="-25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54575B"/>
          <w:spacing w:val="0"/>
          <w:w w:val="359"/>
        </w:rPr>
        <w:t>--</w:t>
      </w:r>
      <w:r>
        <w:rPr>
          <w:rFonts w:ascii="Arial" w:hAnsi="Arial" w:cs="Arial" w:eastAsia="Arial"/>
          <w:sz w:val="21"/>
          <w:szCs w:val="21"/>
          <w:color w:val="54575B"/>
          <w:spacing w:val="-98"/>
          <w:w w:val="359"/>
        </w:rPr>
        <w:t> 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359"/>
        </w:rPr>
        <w:t>-</w:t>
      </w:r>
      <w:r>
        <w:rPr>
          <w:rFonts w:ascii="Arial" w:hAnsi="Arial" w:cs="Arial" w:eastAsia="Arial"/>
          <w:sz w:val="21"/>
          <w:szCs w:val="21"/>
          <w:color w:val="313131"/>
          <w:spacing w:val="-58"/>
          <w:w w:val="359"/>
        </w:rPr>
        <w:t> </w:t>
      </w:r>
      <w:r>
        <w:rPr>
          <w:rFonts w:ascii="Arial" w:hAnsi="Arial" w:cs="Arial" w:eastAsia="Arial"/>
          <w:sz w:val="21"/>
          <w:szCs w:val="21"/>
          <w:color w:val="54575B"/>
          <w:spacing w:val="0"/>
          <w:w w:val="359"/>
        </w:rPr>
        <w:t>------</w:t>
      </w:r>
      <w:r>
        <w:rPr>
          <w:rFonts w:ascii="Arial" w:hAnsi="Arial" w:cs="Arial" w:eastAsia="Arial"/>
          <w:sz w:val="21"/>
          <w:szCs w:val="21"/>
          <w:color w:val="54575B"/>
          <w:spacing w:val="-173"/>
          <w:w w:val="359"/>
        </w:rPr>
        <w:t> 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414"/>
        </w:rPr>
        <w:t>-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13131"/>
          <w:spacing w:val="-4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6B6D6E"/>
          <w:spacing w:val="0"/>
          <w:w w:val="360"/>
        </w:rPr>
        <w:t>---</w:t>
      </w:r>
      <w:r>
        <w:rPr>
          <w:rFonts w:ascii="Arial" w:hAnsi="Arial" w:cs="Arial" w:eastAsia="Arial"/>
          <w:sz w:val="21"/>
          <w:szCs w:val="21"/>
          <w:color w:val="6B6D6E"/>
          <w:spacing w:val="-126"/>
          <w:w w:val="360"/>
        </w:rPr>
        <w:t> </w:t>
      </w:r>
      <w:r>
        <w:rPr>
          <w:rFonts w:ascii="Arial" w:hAnsi="Arial" w:cs="Arial" w:eastAsia="Arial"/>
          <w:sz w:val="21"/>
          <w:szCs w:val="21"/>
          <w:color w:val="464646"/>
          <w:spacing w:val="0"/>
          <w:w w:val="121"/>
        </w:rPr>
        <w:t>---1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6" w:lineRule="exact"/>
        <w:ind w:left="3961" w:right="-20"/>
        <w:jc w:val="left"/>
        <w:tabs>
          <w:tab w:pos="600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-5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53"/>
        </w:rPr>
        <w:t>1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75B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80" w:right="200"/>
        </w:sectPr>
      </w:pPr>
      <w:rPr/>
    </w:p>
    <w:p>
      <w:pPr>
        <w:spacing w:before="76" w:after="0" w:line="240" w:lineRule="auto"/>
        <w:ind w:left="12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0" w:after="0" w:line="240" w:lineRule="auto"/>
        <w:ind w:left="58" w:right="-20"/>
        <w:jc w:val="left"/>
        <w:tabs>
          <w:tab w:pos="3560" w:val="left"/>
          <w:tab w:pos="5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1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7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Öğrenilemedi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6"/>
        </w:rPr>
        <w:t>!Kira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96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Burc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SOFUOGLU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8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Halu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ÇETİNKAYA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80" w:right="200"/>
          <w:cols w:num="2" w:equalWidth="0">
            <w:col w:w="1181" w:space="953"/>
            <w:col w:w="9306"/>
          </w:cols>
        </w:sectPr>
      </w:pPr>
      <w:rPr/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0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4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right="-70"/>
        <w:jc w:val="left"/>
        <w:tabs>
          <w:tab w:pos="2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5"/>
        </w:rPr>
        <w:t>!Ara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5"/>
        </w:rPr>
        <w:t>ç</w:t>
      </w:r>
      <w:r>
        <w:rPr>
          <w:rFonts w:ascii="Arial" w:hAnsi="Arial" w:cs="Arial" w:eastAsia="Arial"/>
          <w:sz w:val="20"/>
          <w:szCs w:val="20"/>
          <w:color w:val="313131"/>
          <w:spacing w:val="2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17:36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-1"/>
        </w:rPr>
        <w:t>599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3"/>
          <w:i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7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7:40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80" w:right="200"/>
          <w:cols w:num="3" w:equalWidth="0">
            <w:col w:w="594" w:space="1540"/>
            <w:col w:w="4013" w:space="1568"/>
            <w:col w:w="3725"/>
          </w:cols>
        </w:sectPr>
      </w:pPr>
      <w:rPr/>
    </w:p>
    <w:p>
      <w:pPr>
        <w:spacing w:before="9" w:after="0" w:line="240" w:lineRule="auto"/>
        <w:ind w:left="12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FM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436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621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8" w:after="0" w:line="240" w:lineRule="auto"/>
        <w:ind w:left="14" w:right="-20"/>
        <w:jc w:val="left"/>
        <w:tabs>
          <w:tab w:pos="2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5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9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9" w:right="-20"/>
        <w:jc w:val="left"/>
        <w:tabs>
          <w:tab w:pos="2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13131"/>
          <w:w w:val="94"/>
        </w:rPr>
        <w:t>1</w:t>
      </w:r>
      <w:r>
        <w:rPr>
          <w:rFonts w:ascii="Arial" w:hAnsi="Arial" w:cs="Arial" w:eastAsia="Arial"/>
          <w:sz w:val="19"/>
          <w:szCs w:val="19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Saali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17:50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5"/>
          <w:position w:val="-1"/>
        </w:rPr>
        <w:t>:EmniyeL-Jandarma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9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  <w:position w:val="-1"/>
        </w:rPr>
        <w:t>7:45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80" w:right="200"/>
          <w:cols w:num="3" w:equalWidth="0">
            <w:col w:w="639" w:space="2598"/>
            <w:col w:w="892" w:space="561"/>
            <w:col w:w="6750"/>
          </w:cols>
        </w:sectPr>
      </w:pPr>
      <w:rPr/>
    </w:p>
    <w:p>
      <w:pPr>
        <w:spacing w:before="5" w:after="0" w:line="237" w:lineRule="exact"/>
        <w:ind w:left="2162" w:right="-20"/>
        <w:jc w:val="left"/>
        <w:tabs>
          <w:tab w:pos="4680" w:val="left"/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11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!Doğalgaz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1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80" w:right="200"/>
        </w:sectPr>
      </w:pPr>
      <w:rPr/>
    </w:p>
    <w:p>
      <w:pPr>
        <w:spacing w:before="10" w:after="0" w:line="240" w:lineRule="auto"/>
        <w:ind w:left="1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168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75B"/>
          <w:w w:val="72"/>
          <w:position w:val="1"/>
        </w:rPr>
        <w:t>--</w:t>
      </w:r>
      <w:r>
        <w:rPr>
          <w:rFonts w:ascii="Times New Roman" w:hAnsi="Times New Roman" w:cs="Times New Roman" w:eastAsia="Times New Roman"/>
          <w:sz w:val="19"/>
          <w:szCs w:val="19"/>
          <w:color w:val="54575B"/>
          <w:spacing w:val="-27"/>
          <w:w w:val="72"/>
          <w:position w:val="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1"/>
        </w:rPr>
        <w:t>hmcı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-15"/>
          <w:w w:val="183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7:35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02" w:lineRule="exact"/>
        <w:ind w:left="2162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-2"/>
        </w:rPr>
        <w:t>18:20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right="-20"/>
        <w:jc w:val="left"/>
        <w:tabs>
          <w:tab w:pos="2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48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3"/>
          <w:w w:val="1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93"/>
        </w:rPr>
        <w:t>I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75B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75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2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80" w:right="200"/>
          <w:cols w:num="2" w:equalWidth="0">
            <w:col w:w="3666" w:space="1095"/>
            <w:col w:w="6679"/>
          </w:cols>
        </w:sectPr>
      </w:pPr>
      <w:rPr/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Görüldügü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Tüıii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7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7" w:right="-5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20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54575B"/>
          <w:w w:val="156"/>
        </w:rPr>
        <w:t>i</w:t>
      </w:r>
      <w:r>
        <w:rPr>
          <w:rFonts w:ascii="Arial" w:hAnsi="Arial" w:cs="Arial" w:eastAsia="Arial"/>
          <w:sz w:val="18"/>
          <w:szCs w:val="18"/>
          <w:color w:val="54575B"/>
          <w:spacing w:val="-16"/>
          <w:w w:val="156"/>
        </w:rPr>
        <w:t>g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9"/>
        </w:rPr>
        <w:t>oıtalı</w:t>
      </w:r>
      <w:r>
        <w:rPr>
          <w:rFonts w:ascii="Arial" w:hAnsi="Arial" w:cs="Arial" w:eastAsia="Arial"/>
          <w:sz w:val="18"/>
          <w:szCs w:val="18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9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42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7"/>
          <w:w w:val="1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394" w:right="15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4" w:lineRule="exact"/>
        <w:ind w:left="1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[_esliı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6" w:lineRule="exact"/>
        <w:ind w:right="5835"/>
        <w:jc w:val="both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12"/>
          <w:w w:val="53"/>
        </w:rPr>
        <w:t>P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84"/>
        </w:rPr>
        <w:t>5</w:t>
      </w:r>
      <w:r>
        <w:rPr>
          <w:rFonts w:ascii="Arial" w:hAnsi="Arial" w:cs="Arial" w:eastAsia="Arial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09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12121"/>
          <w:spacing w:val="0"/>
          <w:w w:val="66"/>
        </w:rPr>
        <w:t>1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auto"/>
        <w:ind w:left="5" w:right="555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5"/>
        </w:rPr>
        <w:t>Erizzet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GÜR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4575B"/>
          <w:spacing w:val="0"/>
          <w:w w:val="100"/>
        </w:rPr>
        <w:t>UL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1" w:lineRule="auto"/>
        <w:ind w:right="647" w:firstLine="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6"/>
        </w:rPr>
        <w:t>söndUrt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9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6"/>
        </w:rPr>
        <w:t>lmti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9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görüldü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Tarafımızda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söndürrn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gerçekleştirilıuedi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yapıldı.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59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öndOnuede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söndüıücü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96" w:lineRule="exact"/>
        <w:ind w:left="2537" w:right="-20"/>
        <w:jc w:val="left"/>
        <w:tabs>
          <w:tab w:pos="4440" w:val="left"/>
          <w:tab w:pos="600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</w:r>
      <w:r>
        <w:rPr>
          <w:rFonts w:ascii="Arial" w:hAnsi="Arial" w:cs="Arial" w:eastAsia="Arial"/>
          <w:sz w:val="20"/>
          <w:szCs w:val="20"/>
          <w:color w:val="54575B"/>
          <w:spacing w:val="0"/>
          <w:w w:val="93"/>
          <w:position w:val="-4"/>
        </w:rPr>
        <w:t>I</w:t>
      </w:r>
      <w:r>
        <w:rPr>
          <w:rFonts w:ascii="Arial" w:hAnsi="Arial" w:cs="Arial" w:eastAsia="Arial"/>
          <w:sz w:val="20"/>
          <w:szCs w:val="20"/>
          <w:color w:val="54575B"/>
          <w:spacing w:val="2"/>
          <w:w w:val="93"/>
          <w:position w:val="-4"/>
        </w:rPr>
        <w:t>K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93"/>
          <w:position w:val="-4"/>
        </w:rPr>
        <w:t>öpilk</w:t>
      </w:r>
      <w:r>
        <w:rPr>
          <w:rFonts w:ascii="Arial" w:hAnsi="Arial" w:cs="Arial" w:eastAsia="Arial"/>
          <w:sz w:val="20"/>
          <w:szCs w:val="20"/>
          <w:color w:val="313131"/>
          <w:spacing w:val="-18"/>
          <w:w w:val="93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-4"/>
        </w:rPr>
        <w:t>Kg.</w:t>
      </w:r>
      <w:r>
        <w:rPr>
          <w:rFonts w:ascii="Arial" w:hAnsi="Arial" w:cs="Arial" w:eastAsia="Arial"/>
          <w:sz w:val="20"/>
          <w:szCs w:val="20"/>
          <w:color w:val="313131"/>
          <w:spacing w:val="-41"/>
          <w:w w:val="100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-4"/>
        </w:rPr>
        <w:t>IK.K.T</w:t>
      </w:r>
      <w:r>
        <w:rPr>
          <w:rFonts w:ascii="Arial" w:hAnsi="Arial" w:cs="Arial" w:eastAsia="Arial"/>
          <w:sz w:val="20"/>
          <w:szCs w:val="20"/>
          <w:color w:val="313131"/>
          <w:spacing w:val="10"/>
          <w:w w:val="100"/>
          <w:position w:val="-4"/>
        </w:rPr>
        <w:t>.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-4"/>
        </w:rPr>
        <w:t>Kg.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23" w:lineRule="exact"/>
        <w:ind w:left="4396" w:right="3096"/>
        <w:jc w:val="center"/>
        <w:tabs>
          <w:tab w:pos="4740" w:val="left"/>
          <w:tab w:pos="5940" w:val="left"/>
        </w:tabs>
        <w:rPr>
          <w:rFonts w:ascii="Arial" w:hAnsi="Arial" w:cs="Arial" w:eastAsia="Arial"/>
          <w:sz w:val="36"/>
          <w:szCs w:val="36"/>
        </w:rPr>
      </w:pPr>
      <w:rPr/>
      <w:r>
        <w:rPr>
          <w:rFonts w:ascii="Arial" w:hAnsi="Arial" w:cs="Arial" w:eastAsia="Arial"/>
          <w:sz w:val="38"/>
          <w:szCs w:val="38"/>
          <w:color w:val="313131"/>
          <w:spacing w:val="0"/>
          <w:w w:val="54"/>
        </w:rPr>
        <w:t>ı</w:t>
      </w:r>
      <w:r>
        <w:rPr>
          <w:rFonts w:ascii="Arial" w:hAnsi="Arial" w:cs="Arial" w:eastAsia="Arial"/>
          <w:sz w:val="38"/>
          <w:szCs w:val="38"/>
          <w:color w:val="313131"/>
          <w:spacing w:val="-55"/>
          <w:w w:val="54"/>
        </w:rPr>
        <w:t> </w:t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54"/>
        </w:rPr>
        <w:t>---</w:t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</w:rPr>
      </w:r>
      <w:r>
        <w:rPr>
          <w:rFonts w:ascii="Arial" w:hAnsi="Arial" w:cs="Arial" w:eastAsia="Arial"/>
          <w:sz w:val="36"/>
          <w:szCs w:val="36"/>
          <w:color w:val="212121"/>
          <w:spacing w:val="0"/>
          <w:w w:val="104"/>
        </w:rPr>
        <w:t>ı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</w:rPr>
      </w:r>
    </w:p>
    <w:p>
      <w:pPr>
        <w:spacing w:before="0" w:after="0" w:line="188" w:lineRule="exact"/>
        <w:ind w:right="9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52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3"/>
          <w:w w:val="5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çamaşı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kurutma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makinesi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çamaşı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makines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B6D6E"/>
          <w:spacing w:val="0"/>
          <w:w w:val="137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6B6D6E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kurulma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makinesi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miktaı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9" w:lineRule="exact"/>
        <w:ind w:left="60" w:right="13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iyi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84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12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yası,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144"/>
        </w:rPr>
        <w:t>ı</w:t>
      </w:r>
      <w:r>
        <w:rPr>
          <w:rFonts w:ascii="Arial" w:hAnsi="Arial" w:cs="Arial" w:eastAsia="Arial"/>
          <w:sz w:val="26"/>
          <w:szCs w:val="26"/>
          <w:color w:val="313131"/>
          <w:spacing w:val="-4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bany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tavandaki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9"/>
        </w:rPr>
        <w:t>lasti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bonıs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1"/>
        </w:rPr>
        <w:t>yan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3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1"/>
        </w:rPr>
        <w:t>k,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3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fayansl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koridordai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alçı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7" w:lineRule="exact"/>
        <w:ind w:right="6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ı&lt;:aıtonpıyerle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dökülmek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plastı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asma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tavan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0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5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ısıtıcı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4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duşakabın,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4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4"/>
          <w:w w:val="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sıgorta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panos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erımek,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5" w:lineRule="auto"/>
        <w:ind w:right="3560" w:firstLine="67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313131"/>
          <w:spacing w:val="0"/>
          <w:w w:val="113"/>
        </w:rPr>
        <w:t>a</w:t>
      </w:r>
      <w:r>
        <w:rPr>
          <w:rFonts w:ascii="Arial" w:hAnsi="Arial" w:cs="Arial" w:eastAsia="Arial"/>
          <w:sz w:val="19"/>
          <w:szCs w:val="19"/>
          <w:color w:val="313131"/>
          <w:spacing w:val="7"/>
          <w:w w:val="11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muhteli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eşyala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75B"/>
          <w:spacing w:val="0"/>
          <w:w w:val="137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4575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lanma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iralımini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3.000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Eşyada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7.000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TL.Toplam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10.000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464646"/>
          <w:spacing w:val="0"/>
          <w:w w:val="110"/>
        </w:rPr>
        <w:t>T</w:t>
      </w:r>
      <w:r>
        <w:rPr>
          <w:rFonts w:ascii="Arial" w:hAnsi="Arial" w:cs="Arial" w:eastAsia="Arial"/>
          <w:sz w:val="20"/>
          <w:szCs w:val="20"/>
          <w:color w:val="464646"/>
          <w:spacing w:val="-14"/>
          <w:w w:val="111"/>
        </w:rPr>
        <w:t>L</w:t>
      </w:r>
      <w:r>
        <w:rPr>
          <w:rFonts w:ascii="Arial" w:hAnsi="Arial" w:cs="Arial" w:eastAsia="Arial"/>
          <w:sz w:val="20"/>
          <w:szCs w:val="20"/>
          <w:color w:val="212121"/>
          <w:spacing w:val="0"/>
          <w:w w:val="117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53" w:lineRule="auto"/>
        <w:ind w:right="7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nci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katındaki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D: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4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4575B"/>
          <w:spacing w:val="0"/>
          <w:w w:val="97"/>
        </w:rPr>
        <w:t>'in</w:t>
      </w:r>
      <w:r>
        <w:rPr>
          <w:rFonts w:ascii="Times New Roman" w:hAnsi="Times New Roman" w:cs="Times New Roman" w:eastAsia="Times New Roman"/>
          <w:sz w:val="19"/>
          <w:szCs w:val="19"/>
          <w:color w:val="54575B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1"/>
        </w:rPr>
        <w:t>fgiı·işe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tarafta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banyosunda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3"/>
          <w:w w:val="10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B3B3B3"/>
          <w:spacing w:val="-19"/>
          <w:w w:val="73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8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çalışmakta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çamaşı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kurutma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makinesini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sebepte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eskime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deforme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yükleome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4575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75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75B"/>
          <w:spacing w:val="11"/>
          <w:w w:val="8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</w:rPr>
        <w:t>lektrik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6"/>
        </w:rPr>
        <w:t>lkısa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6"/>
        </w:rPr>
        <w:t>yan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6"/>
        </w:rPr>
        <w:t>?,ı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olabilceği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67" w:lineRule="auto"/>
        <w:ind w:left="57" w:right="3785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8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reoilemedi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!Bedeli:---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right="5012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4"/>
        </w:rPr>
        <w:t>!E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4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sahibini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arkadaşı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Ayça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ZENGİN'e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edild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440" w:bottom="280" w:left="280" w:right="200"/>
          <w:cols w:num="2" w:equalWidth="0">
            <w:col w:w="1832" w:space="321"/>
            <w:col w:w="9287"/>
          </w:cols>
        </w:sectPr>
      </w:pPr>
      <w:rPr/>
    </w:p>
    <w:p>
      <w:pPr>
        <w:spacing w:before="33" w:after="0" w:line="240" w:lineRule="auto"/>
        <w:ind w:left="151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rrarih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4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"/>
          <w:w w:val="103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4575B"/>
          <w:spacing w:val="-16"/>
          <w:w w:val="13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7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4575B"/>
          <w:spacing w:val="0"/>
          <w:w w:val="105"/>
        </w:rPr>
        <w:t>.2</w:t>
      </w:r>
      <w:r>
        <w:rPr>
          <w:rFonts w:ascii="Times New Roman" w:hAnsi="Times New Roman" w:cs="Times New Roman" w:eastAsia="Times New Roman"/>
          <w:sz w:val="19"/>
          <w:szCs w:val="19"/>
          <w:color w:val="54575B"/>
          <w:spacing w:val="2"/>
          <w:w w:val="105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4" w:lineRule="exact"/>
        <w:ind w:left="236" w:right="-69"/>
        <w:jc w:val="left"/>
        <w:tabs>
          <w:tab w:pos="1040" w:val="left"/>
          <w:tab w:pos="1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Karşıyaka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2.Posta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</w:rPr>
        <w:t>\Saati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5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18:35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ONAYLAYAN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80" w:right="200"/>
          <w:cols w:num="3" w:equalWidth="0">
            <w:col w:w="5437" w:space="616"/>
            <w:col w:w="1017" w:space="1544"/>
            <w:col w:w="2826"/>
          </w:cols>
        </w:sectPr>
      </w:pPr>
      <w:rPr/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80" w:right="200"/>
        </w:sectPr>
      </w:pPr>
      <w:rPr/>
    </w:p>
    <w:p>
      <w:pPr>
        <w:spacing w:before="35" w:after="0" w:line="240" w:lineRule="auto"/>
        <w:ind w:left="231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9" w:after="0" w:line="240" w:lineRule="auto"/>
        <w:ind w:left="-36" w:right="-56"/>
        <w:jc w:val="center"/>
        <w:tabs>
          <w:tab w:pos="1780" w:val="left"/>
        </w:tabs>
        <w:rPr>
          <w:rFonts w:ascii="Arial" w:hAnsi="Arial" w:cs="Arial" w:eastAsia="Arial"/>
          <w:sz w:val="7"/>
          <w:szCs w:val="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Koyan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Arial" w:hAnsi="Arial" w:cs="Arial" w:eastAsia="Arial"/>
          <w:sz w:val="7"/>
          <w:szCs w:val="7"/>
          <w:color w:val="3B4174"/>
          <w:spacing w:val="0"/>
          <w:w w:val="600"/>
        </w:rPr>
        <w:t>/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</w:rPr>
      </w:r>
    </w:p>
    <w:p>
      <w:pPr>
        <w:spacing w:before="62" w:after="0" w:line="240" w:lineRule="auto"/>
        <w:ind w:left="202" w:right="200"/>
        <w:jc w:val="center"/>
        <w:tabs>
          <w:tab w:pos="1640" w:val="left"/>
        </w:tabs>
        <w:rPr>
          <w:rFonts w:ascii="Arial" w:hAnsi="Arial" w:cs="Arial" w:eastAsia="Arial"/>
          <w:sz w:val="7"/>
          <w:szCs w:val="7"/>
        </w:rPr>
      </w:pPr>
      <w:rPr/>
      <w:r>
        <w:rPr/>
        <w:pict>
          <v:shape style="position:absolute;margin-left:296.640015pt;margin-top:18.389584pt;width:47.040001pt;height:30.719999pt;mso-position-horizontal-relative:page;mso-position-vertical-relative:paragraph;z-index:-17137" type="#_x0000_t75">
            <v:imagedata r:id="rId19" o:title=""/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9.370514pt;margin-top:-9.75705pt;width:8.116431pt;height:27pt;mso-position-horizontal-relative:page;mso-position-vertical-relative:paragraph;z-index:-17133" type="#_x0000_t202" filled="f" stroked="f">
            <v:textbox inset="0,0,0,0">
              <w:txbxContent>
                <w:p>
                  <w:pPr>
                    <w:spacing w:before="0" w:after="0" w:line="540" w:lineRule="exact"/>
                    <w:ind w:right="-121"/>
                    <w:jc w:val="left"/>
                    <w:rPr>
                      <w:rFonts w:ascii="Times New Roman" w:hAnsi="Times New Roman" w:cs="Times New Roman" w:eastAsia="Times New Roman"/>
                      <w:sz w:val="54"/>
                      <w:szCs w:val="5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4"/>
                      <w:szCs w:val="54"/>
                      <w:color w:val="1D1F5D"/>
                      <w:spacing w:val="-23"/>
                      <w:w w:val="52"/>
                      <w:i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54"/>
                      <w:szCs w:val="5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EkipAmid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Arial" w:hAnsi="Arial" w:cs="Arial" w:eastAsia="Arial"/>
          <w:sz w:val="7"/>
          <w:szCs w:val="7"/>
          <w:color w:val="2A2A90"/>
          <w:spacing w:val="0"/>
          <w:w w:val="51"/>
          <w:position w:val="6"/>
        </w:rPr>
        <w:t>1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25"/>
          <w:szCs w:val="25"/>
          <w:color w:val="54575B"/>
          <w:spacing w:val="0"/>
          <w:w w:val="100"/>
        </w:rPr>
        <w:t>1'</w:t>
      </w:r>
      <w:r>
        <w:rPr>
          <w:rFonts w:ascii="Arial" w:hAnsi="Arial" w:cs="Arial" w:eastAsia="Arial"/>
          <w:sz w:val="25"/>
          <w:szCs w:val="25"/>
          <w:color w:val="54575B"/>
          <w:spacing w:val="-6"/>
          <w:w w:val="100"/>
        </w:rPr>
        <w:t>1</w:t>
      </w:r>
      <w:r>
        <w:rPr>
          <w:rFonts w:ascii="Arial" w:hAnsi="Arial" w:cs="Arial" w:eastAsia="Arial"/>
          <w:sz w:val="25"/>
          <w:szCs w:val="25"/>
          <w:color w:val="54575B"/>
          <w:spacing w:val="0"/>
          <w:w w:val="100"/>
        </w:rPr>
        <w:t>Mart</w:t>
      </w:r>
      <w:r>
        <w:rPr>
          <w:rFonts w:ascii="Arial" w:hAnsi="Arial" w:cs="Arial" w:eastAsia="Arial"/>
          <w:sz w:val="25"/>
          <w:szCs w:val="25"/>
          <w:color w:val="54575B"/>
          <w:spacing w:val="0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54575B"/>
          <w:spacing w:val="5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54575B"/>
          <w:spacing w:val="0"/>
          <w:w w:val="179"/>
          <w:position w:val="12"/>
        </w:rPr>
        <w:t>1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31" w:after="0" w:line="226" w:lineRule="exact"/>
        <w:ind w:left="9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54575B"/>
          <w:spacing w:val="0"/>
          <w:w w:val="100"/>
          <w:i/>
          <w:position w:val="-1"/>
        </w:rPr>
        <w:t>1</w:t>
      </w:r>
      <w:r>
        <w:rPr>
          <w:rFonts w:ascii="Arial" w:hAnsi="Arial" w:cs="Arial" w:eastAsia="Arial"/>
          <w:sz w:val="20"/>
          <w:szCs w:val="20"/>
          <w:color w:val="54575B"/>
          <w:spacing w:val="0"/>
          <w:w w:val="100"/>
          <w:i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54575B"/>
          <w:spacing w:val="33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75B"/>
          <w:spacing w:val="0"/>
          <w:w w:val="110"/>
          <w:position w:val="-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80" w:right="200"/>
          <w:cols w:num="3" w:equalWidth="0">
            <w:col w:w="3934" w:space="898"/>
            <w:col w:w="1950" w:space="2040"/>
            <w:col w:w="2618"/>
          </w:cols>
        </w:sectPr>
      </w:pPr>
      <w:rPr/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80" w:right="200"/>
        </w:sectPr>
      </w:pPr>
      <w:rPr/>
    </w:p>
    <w:p>
      <w:pPr>
        <w:spacing w:before="83" w:after="0" w:line="240" w:lineRule="auto"/>
        <w:ind w:left="16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itfaiyeti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2" w:after="0" w:line="240" w:lineRule="auto"/>
        <w:ind w:right="-20"/>
        <w:jc w:val="left"/>
        <w:rPr>
          <w:rFonts w:ascii="Arial" w:hAnsi="Arial" w:cs="Arial" w:eastAsia="Arial"/>
          <w:sz w:val="34"/>
          <w:szCs w:val="34"/>
        </w:rPr>
      </w:pPr>
      <w:rPr/>
      <w:r>
        <w:rPr/>
        <w:br w:type="column"/>
      </w:r>
      <w:r>
        <w:rPr>
          <w:rFonts w:ascii="Arial" w:hAnsi="Arial" w:cs="Arial" w:eastAsia="Arial"/>
          <w:sz w:val="34"/>
          <w:szCs w:val="34"/>
          <w:color w:val="3F3895"/>
          <w:spacing w:val="0"/>
          <w:w w:val="126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8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6B6D6E"/>
          <w:spacing w:val="0"/>
          <w:w w:val="100"/>
        </w:rPr>
        <w:t>n</w:t>
      </w:r>
      <w:r>
        <w:rPr>
          <w:rFonts w:ascii="Arial" w:hAnsi="Arial" w:cs="Arial" w:eastAsia="Arial"/>
          <w:sz w:val="18"/>
          <w:szCs w:val="18"/>
          <w:color w:val="6B6D6E"/>
          <w:spacing w:val="-5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B6D6E"/>
          <w:spacing w:val="0"/>
          <w:w w:val="100"/>
        </w:rPr>
        <w:t>ır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v:shape style="position:absolute;margin-left:264pt;margin-top:12.477094pt;width:84.480003pt;height:17.280001pt;mso-position-horizontal-relative:page;mso-position-vertical-relative:paragraph;z-index:-17136" type="#_x0000_t75">
            <v:imagedata r:id="rId20" o:title=""/>
          </v:shape>
        </w:pict>
      </w:r>
      <w:r>
        <w:rPr>
          <w:rFonts w:ascii="Times New Roman" w:hAnsi="Times New Roman" w:cs="Times New Roman" w:eastAsia="Times New Roman"/>
          <w:sz w:val="25"/>
          <w:szCs w:val="25"/>
          <w:color w:val="B3B3B3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37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00"/>
          <w:position w:val="-1"/>
        </w:rPr>
        <w:t>çavuşu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4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80" w:right="200"/>
          <w:cols w:num="4" w:equalWidth="0">
            <w:col w:w="804" w:space="3470"/>
            <w:col w:w="441" w:space="415"/>
            <w:col w:w="1464" w:space="1497"/>
            <w:col w:w="3349"/>
          </w:cols>
        </w:sectPr>
      </w:pPr>
      <w:rPr/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80" w:right="2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8.577814pt;margin-top:29.917782pt;width:561.830945pt;height:783.273019pt;mso-position-horizontal-relative:page;mso-position-vertical-relative:page;z-index:-17138" coordorigin="372,598" coordsize="11237,15665">
            <v:shape style="position:absolute;left:3091;top:12979;width:1133;height:1248" type="#_x0000_t75">
              <v:imagedata r:id="rId21" o:title=""/>
            </v:shape>
            <v:group style="position:absolute;left:379;top:622;width:11170;height:2" coordorigin="379,622" coordsize="11170,2">
              <v:shape style="position:absolute;left:379;top:622;width:11170;height:2" coordorigin="379,622" coordsize="11170,0" path="m379,622l11549,622e" filled="f" stroked="t" strokeweight=".70998pt" strokecolor="#646464">
                <v:path arrowok="t"/>
              </v:shape>
            </v:group>
            <v:group style="position:absolute;left:395;top:605;width:2;height:10231" coordorigin="395,605" coordsize="2,10231">
              <v:shape style="position:absolute;left:395;top:605;width:2;height:10231" coordorigin="395,605" coordsize="0,10231" path="m395,10836l395,605e" filled="f" stroked="t" strokeweight=".70998pt" strokecolor="#676767">
                <v:path arrowok="t"/>
              </v:shape>
            </v:group>
            <v:group style="position:absolute;left:2409;top:615;width:2;height:1526" coordorigin="2409,615" coordsize="2,1526">
              <v:shape style="position:absolute;left:2409;top:615;width:2;height:1526" coordorigin="2409,615" coordsize="0,1526" path="m2409,2141l2409,615e" filled="f" stroked="t" strokeweight=".70998pt" strokecolor="#3F3F3F">
                <v:path arrowok="t"/>
              </v:shape>
            </v:group>
            <v:group style="position:absolute;left:9145;top:615;width:2;height:1535" coordorigin="9145,615" coordsize="2,1535">
              <v:shape style="position:absolute;left:9145;top:615;width:2;height:1535" coordorigin="9145,615" coordsize="0,1535" path="m9145,2150l9145,615e" filled="f" stroked="t" strokeweight=".94664pt" strokecolor="#4F4F4F">
                <v:path arrowok="t"/>
              </v:shape>
            </v:group>
            <v:group style="position:absolute;left:383;top:2136;width:11175;height:2" coordorigin="383,2136" coordsize="11175,2">
              <v:shape style="position:absolute;left:383;top:2136;width:11175;height:2" coordorigin="383,2136" coordsize="11175,0" path="m383,2136l11558,2136e" filled="f" stroked="t" strokeweight=".70998pt" strokecolor="#4B4B4B">
                <v:path arrowok="t"/>
              </v:shape>
            </v:group>
            <v:group style="position:absolute;left:379;top:2374;width:11185;height:2" coordorigin="379,2374" coordsize="11185,2">
              <v:shape style="position:absolute;left:379;top:2374;width:11185;height:2" coordorigin="379,2374" coordsize="11185,0" path="m379,2374l11563,2374e" filled="f" stroked="t" strokeweight=".70998pt" strokecolor="#646464">
                <v:path arrowok="t"/>
              </v:shape>
            </v:group>
            <v:group style="position:absolute;left:379;top:2613;width:11185;height:2" coordorigin="379,2613" coordsize="11185,2">
              <v:shape style="position:absolute;left:379;top:2613;width:11185;height:2" coordorigin="379,2613" coordsize="11185,0" path="m379,2613l11563,2613e" filled="f" stroked="t" strokeweight=".70998pt" strokecolor="#606060">
                <v:path arrowok="t"/>
              </v:shape>
            </v:group>
            <v:group style="position:absolute;left:383;top:2851;width:11185;height:2" coordorigin="383,2851" coordsize="11185,2">
              <v:shape style="position:absolute;left:383;top:2851;width:11185;height:2" coordorigin="383,2851" coordsize="11185,0" path="m383,2851l11568,2851e" filled="f" stroked="t" strokeweight=".70998pt" strokecolor="#4B4B4B">
                <v:path arrowok="t"/>
              </v:shape>
            </v:group>
            <v:group style="position:absolute;left:383;top:3089;width:11180;height:2" coordorigin="383,3089" coordsize="11180,2">
              <v:shape style="position:absolute;left:383;top:3089;width:11180;height:2" coordorigin="383,3089" coordsize="11180,0" path="m383,3089l11563,3089e" filled="f" stroked="t" strokeweight=".70998pt" strokecolor="#4B4B4B">
                <v:path arrowok="t"/>
              </v:shape>
            </v:group>
            <v:group style="position:absolute;left:379;top:3332;width:11189;height:2" coordorigin="379,3332" coordsize="11189,2">
              <v:shape style="position:absolute;left:379;top:3332;width:11189;height:2" coordorigin="379,3332" coordsize="11189,0" path="m379,3332l11568,3332e" filled="f" stroked="t" strokeweight=".70998pt" strokecolor="#676767">
                <v:path arrowok="t"/>
              </v:shape>
            </v:group>
            <v:group style="position:absolute;left:3900;top:3323;width:2;height:768" coordorigin="3900,3323" coordsize="2,768">
              <v:shape style="position:absolute;left:3900;top:3323;width:2;height:768" coordorigin="3900,3323" coordsize="0,768" path="m3900,4090l3900,3323e" filled="f" stroked="t" strokeweight=".70998pt" strokecolor="#3F3F3F">
                <v:path arrowok="t"/>
              </v:shape>
            </v:group>
            <v:group style="position:absolute;left:6991;top:3318;width:2;height:777" coordorigin="6991,3318" coordsize="2,777">
              <v:shape style="position:absolute;left:6991;top:3318;width:2;height:777" coordorigin="6991,3318" coordsize="0,777" path="m6991,4095l6991,3318e" filled="f" stroked="t" strokeweight=".70998pt" strokecolor="#606060">
                <v:path arrowok="t"/>
              </v:shape>
            </v:group>
            <v:group style="position:absolute;left:11558;top:610;width:2;height:15599" coordorigin="11558,610" coordsize="2,15599">
              <v:shape style="position:absolute;left:11558;top:610;width:2;height:15599" coordorigin="11558,610" coordsize="0,15599" path="m11558,16209l11558,610e" filled="f" stroked="t" strokeweight=".94664pt" strokecolor="#707070">
                <v:path arrowok="t"/>
              </v:shape>
            </v:group>
            <v:group style="position:absolute;left:2440;top:4076;width:2;height:12152" coordorigin="2440,4076" coordsize="2,12152">
              <v:shape style="position:absolute;left:2440;top:4076;width:2;height:12152" coordorigin="2440,4076" coordsize="0,12152" path="m2440,16228l2440,4076e" filled="f" stroked="t" strokeweight=".94664pt" strokecolor="#444444">
                <v:path arrowok="t"/>
              </v:shape>
            </v:group>
            <v:group style="position:absolute;left:383;top:4086;width:11180;height:2" coordorigin="383,4086" coordsize="11180,2">
              <v:shape style="position:absolute;left:383;top:4086;width:11180;height:2" coordorigin="383,4086" coordsize="11180,0" path="m383,4086l11563,4086e" filled="f" stroked="t" strokeweight=".70998pt" strokecolor="#5B5B5B">
                <v:path arrowok="t"/>
              </v:shape>
            </v:group>
            <v:group style="position:absolute;left:2409;top:4605;width:9159;height:2" coordorigin="2409,4605" coordsize="9159,2">
              <v:shape style="position:absolute;left:2409;top:4605;width:9159;height:2" coordorigin="2409,4605" coordsize="9159,0" path="m2409,4605l11568,4605e" filled="f" stroked="t" strokeweight=".70998pt" strokecolor="#606060">
                <v:path arrowok="t"/>
              </v:shape>
            </v:group>
            <v:group style="position:absolute;left:4965;top:4596;width:2;height:2174" coordorigin="4965,4596" coordsize="2,2174">
              <v:shape style="position:absolute;left:4965;top:4596;width:2;height:2174" coordorigin="4965,4596" coordsize="0,2174" path="m4965,6770l4965,4596e" filled="f" stroked="t" strokeweight=".70998pt" strokecolor="#444444">
                <v:path arrowok="t"/>
              </v:shape>
            </v:group>
            <v:group style="position:absolute;left:4956;top:5087;width:6617;height:2" coordorigin="4956,5087" coordsize="6617,2">
              <v:shape style="position:absolute;left:4956;top:5087;width:6617;height:2" coordorigin="4956,5087" coordsize="6617,0" path="m4956,5087l11573,5087e" filled="f" stroked="t" strokeweight=".94664pt" strokecolor="#575757">
                <v:path arrowok="t"/>
              </v:shape>
            </v:group>
            <v:group style="position:absolute;left:4951;top:5330;width:6617;height:2" coordorigin="4951,5330" coordsize="6617,2">
              <v:shape style="position:absolute;left:4951;top:5330;width:6617;height:2" coordorigin="4951,5330" coordsize="6617,0" path="m4951,5330l11568,5330e" filled="f" stroked="t" strokeweight=".70998pt" strokecolor="#606060">
                <v:path arrowok="t"/>
              </v:shape>
            </v:group>
            <v:group style="position:absolute;left:4960;top:5573;width:6608;height:2" coordorigin="4960,5573" coordsize="6608,2">
              <v:shape style="position:absolute;left:4960;top:5573;width:6608;height:2" coordorigin="4960,5573" coordsize="6608,0" path="m4960,5573l11568,5573e" filled="f" stroked="t" strokeweight=".70998pt" strokecolor="#606060">
                <v:path arrowok="t"/>
              </v:shape>
            </v:group>
            <v:group style="position:absolute;left:2409;top:5816;width:9163;height:2" coordorigin="2409,5816" coordsize="9163,2">
              <v:shape style="position:absolute;left:2409;top:5816;width:9163;height:2" coordorigin="2409,5816" coordsize="9163,0" path="m2409,5816l11573,5816e" filled="f" stroked="t" strokeweight=".70998pt" strokecolor="#4B4B4B">
                <v:path arrowok="t"/>
              </v:shape>
            </v:group>
            <v:group style="position:absolute;left:388;top:6055;width:11185;height:2" coordorigin="388,6055" coordsize="11185,2">
              <v:shape style="position:absolute;left:388;top:6055;width:11185;height:2" coordorigin="388,6055" coordsize="11185,0" path="m388,6055l11573,6055e" filled="f" stroked="t" strokeweight=".70998pt" strokecolor="#4B4B4B">
                <v:path arrowok="t"/>
              </v:shape>
            </v:group>
            <v:group style="position:absolute;left:379;top:4362;width:11189;height:2" coordorigin="379,4362" coordsize="11189,2">
              <v:shape style="position:absolute;left:379;top:4362;width:11189;height:2" coordorigin="379,4362" coordsize="11189,0" path="m379,4362l11568,4362e" filled="f" stroked="t" strokeweight=".70998pt" strokecolor="#4B4B4B">
                <v:path arrowok="t"/>
              </v:shape>
            </v:group>
            <v:group style="position:absolute;left:7852;top:6045;width:2;height:725" coordorigin="7852,6045" coordsize="2,725">
              <v:shape style="position:absolute;left:7852;top:6045;width:2;height:725" coordorigin="7852,6045" coordsize="0,725" path="m7852,6770l7852,6045e" filled="f" stroked="t" strokeweight=".94664pt" strokecolor="#484B4B">
                <v:path arrowok="t"/>
              </v:shape>
            </v:group>
            <v:group style="position:absolute;left:2414;top:6522;width:9163;height:2" coordorigin="2414,6522" coordsize="9163,2">
              <v:shape style="position:absolute;left:2414;top:6522;width:9163;height:2" coordorigin="2414,6522" coordsize="9163,0" path="m2414,6522l11577,6522e" filled="f" stroked="t" strokeweight=".70998pt" strokecolor="#6B6B6B">
                <v:path arrowok="t"/>
              </v:shape>
            </v:group>
            <v:group style="position:absolute;left:393;top:6998;width:11189;height:2" coordorigin="393,6998" coordsize="11189,2">
              <v:shape style="position:absolute;left:393;top:6998;width:11189;height:2" coordorigin="393,6998" coordsize="11189,0" path="m393,6998l11582,6998e" filled="f" stroked="t" strokeweight=".70998pt" strokecolor="#5B5B5B">
                <v:path arrowok="t"/>
              </v:shape>
            </v:group>
            <v:group style="position:absolute;left:4972;top:7466;width:2;height:734" coordorigin="4972,7466" coordsize="2,734">
              <v:shape style="position:absolute;left:4972;top:7466;width:2;height:734" coordorigin="4972,7466" coordsize="0,734" path="m4972,8200l4972,7466e" filled="f" stroked="t" strokeweight="1.1833pt" strokecolor="#484848">
                <v:path arrowok="t"/>
              </v:shape>
            </v:group>
            <v:group style="position:absolute;left:4965;top:7709;width:6622;height:2" coordorigin="4965,7709" coordsize="6622,2">
              <v:shape style="position:absolute;left:4965;top:7709;width:6622;height:2" coordorigin="4965,7709" coordsize="6622,0" path="m4965,7709l11587,7709e" filled="f" stroked="t" strokeweight=".70998pt" strokecolor="#646464">
                <v:path arrowok="t"/>
              </v:shape>
            </v:group>
            <v:group style="position:absolute;left:4965;top:7952;width:6617;height:2" coordorigin="4965,7952" coordsize="6617,2">
              <v:shape style="position:absolute;left:4965;top:7952;width:6617;height:2" coordorigin="4965,7952" coordsize="6617,0" path="m4965,7952l11582,7952e" filled="f" stroked="t" strokeweight=".70998pt" strokecolor="#646464">
                <v:path arrowok="t"/>
              </v:shape>
            </v:group>
            <v:group style="position:absolute;left:388;top:7470;width:11199;height:2" coordorigin="388,7470" coordsize="11199,2">
              <v:shape style="position:absolute;left:388;top:7470;width:11199;height:2" coordorigin="388,7470" coordsize="11199,0" path="m388,7470l11587,7470e" filled="f" stroked="t" strokeweight=".70998pt" strokecolor="#4B4B4B">
                <v:path arrowok="t"/>
              </v:shape>
            </v:group>
            <v:group style="position:absolute;left:2409;top:6760;width:9173;height:2" coordorigin="2409,6760" coordsize="9173,2">
              <v:shape style="position:absolute;left:2409;top:6760;width:9173;height:2" coordorigin="2409,6760" coordsize="9173,0" path="m2409,6760l11582,6760e" filled="f" stroked="t" strokeweight=".70998pt" strokecolor="#606060">
                <v:path arrowok="t"/>
              </v:shape>
            </v:group>
            <v:group style="position:absolute;left:388;top:8190;width:11203;height:2" coordorigin="388,8190" coordsize="11203,2">
              <v:shape style="position:absolute;left:388;top:8190;width:11203;height:2" coordorigin="388,8190" coordsize="11203,0" path="m388,8190l11592,8190e" filled="f" stroked="t" strokeweight=".70998pt" strokecolor="#676767">
                <v:path arrowok="t"/>
              </v:shape>
            </v:group>
            <v:group style="position:absolute;left:398;top:9354;width:11189;height:2" coordorigin="398,9354" coordsize="11189,2">
              <v:shape style="position:absolute;left:398;top:9354;width:11189;height:2" coordorigin="398,9354" coordsize="11189,0" path="m398,9354l11587,9354e" filled="f" stroked="t" strokeweight=".70998pt" strokecolor="#606060">
                <v:path arrowok="t"/>
              </v:shape>
            </v:group>
            <v:group style="position:absolute;left:398;top:10281;width:11189;height:2" coordorigin="398,10281" coordsize="11189,2">
              <v:shape style="position:absolute;left:398;top:10281;width:11189;height:2" coordorigin="398,10281" coordsize="11189,0" path="m398,10281l11587,10281e" filled="f" stroked="t" strokeweight=".94664pt" strokecolor="#4B4B4B">
                <v:path arrowok="t"/>
              </v:shape>
            </v:group>
            <v:group style="position:absolute;left:398;top:10522;width:11199;height:2" coordorigin="398,10522" coordsize="11199,2">
              <v:shape style="position:absolute;left:398;top:10522;width:11199;height:2" coordorigin="398,10522" coordsize="11199,0" path="m398,10522l11596,10522e" filled="f" stroked="t" strokeweight=".70998pt" strokecolor="#4B4B4B">
                <v:path arrowok="t"/>
              </v:shape>
            </v:group>
            <v:group style="position:absolute;left:417;top:10927;width:2;height:5330" coordorigin="417,10927" coordsize="2,5330">
              <v:shape style="position:absolute;left:417;top:10927;width:2;height:5330" coordorigin="417,10927" coordsize="0,5330" path="m417,16257l417,10927e" filled="f" stroked="t" strokeweight=".70998pt" strokecolor="#676767">
                <v:path arrowok="t"/>
              </v:shape>
            </v:group>
            <v:group style="position:absolute;left:398;top:11237;width:11199;height:2" coordorigin="398,11237" coordsize="11199,2">
              <v:shape style="position:absolute;left:398;top:11237;width:11199;height:2" coordorigin="398,11237" coordsize="11199,0" path="m398,11237l11596,11237e" filled="f" stroked="t" strokeweight=".70998pt" strokecolor="#4B4B4B">
                <v:path arrowok="t"/>
              </v:shape>
            </v:group>
            <v:group style="position:absolute;left:1782;top:11475;width:2;height:4758" coordorigin="1782,11475" coordsize="2,4758">
              <v:shape style="position:absolute;left:1782;top:11475;width:2;height:4758" coordorigin="1782,11475" coordsize="0,4758" path="m1782,16233l1782,11475e" filled="f" stroked="t" strokeweight=".70998pt" strokecolor="#444444">
                <v:path arrowok="t"/>
              </v:shape>
            </v:group>
            <v:group style="position:absolute;left:1209;top:11470;width:2;height:4758" coordorigin="1209,11470" coordsize="2,4758">
              <v:shape style="position:absolute;left:1209;top:11470;width:2;height:4758" coordorigin="1209,11470" coordsize="0,4758" path="m1209,16228l1209,11470e" filled="f" stroked="t" strokeweight=".70998pt" strokecolor="#444444">
                <v:path arrowok="t"/>
              </v:shape>
            </v:group>
            <v:group style="position:absolute;left:402;top:11480;width:11194;height:2" coordorigin="402,11480" coordsize="11194,2">
              <v:shape style="position:absolute;left:402;top:11480;width:11194;height:2" coordorigin="402,11480" coordsize="11194,0" path="m402,11480l11596,11480e" filled="f" stroked="t" strokeweight=".70998pt" strokecolor="#606060">
                <v:path arrowok="t"/>
              </v:shape>
            </v:group>
            <v:group style="position:absolute;left:402;top:11718;width:11199;height:2" coordorigin="402,11718" coordsize="11199,2">
              <v:shape style="position:absolute;left:402;top:11718;width:11199;height:2" coordorigin="402,11718" coordsize="11199,0" path="m402,11718l11601,11718e" filled="f" stroked="t" strokeweight=".70998pt" strokecolor="#606060">
                <v:path arrowok="t"/>
              </v:shape>
            </v:group>
            <v:group style="position:absolute;left:417;top:16214;width:9713;height:2" coordorigin="417,16214" coordsize="9713,2">
              <v:shape style="position:absolute;left:417;top:16214;width:9713;height:2" coordorigin="417,16214" coordsize="9713,0" path="m417,16214l10129,16214e" filled="f" stroked="t" strokeweight=".94664pt" strokecolor="#575757">
                <v:path arrowok="t"/>
              </v:shape>
            </v:group>
            <v:group style="position:absolute;left:412;top:13794;width:2045;height:2" coordorigin="412,13794" coordsize="2045,2">
              <v:shape style="position:absolute;left:412;top:13794;width:2045;height:2" coordorigin="412,13794" coordsize="2045,0" path="m412,13794l2457,13794e" filled="f" stroked="t" strokeweight=".94664pt" strokecolor="#5B5B5B">
                <v:path arrowok="t"/>
              </v:shape>
            </v:group>
            <v:group style="position:absolute;left:4198;top:12819;width:2;height:691" coordorigin="4198,12819" coordsize="2,691">
              <v:shape style="position:absolute;left:4198;top:12819;width:2;height:691" coordorigin="4198,12819" coordsize="0,691" path="m4198,13511l4198,12819e" filled="f" stroked="t" strokeweight="3.549901pt" strokecolor="#484F87">
                <v:path arrowok="t"/>
              </v:shape>
            </v:group>
            <v:group style="position:absolute;left:4539;top:12853;width:2;height:667" coordorigin="4539,12853" coordsize="2,667">
              <v:shape style="position:absolute;left:4539;top:12853;width:2;height:667" coordorigin="4539,12853" coordsize="0,667" path="m4539,13520l4539,12853e" filled="f" stroked="t" strokeweight=".94664pt" strokecolor="#4F5480">
                <v:path arrowok="t"/>
              </v:shape>
            </v:group>
            <v:group style="position:absolute;left:7429;top:11466;width:2;height:4758" coordorigin="7429,11466" coordsize="2,4758">
              <v:shape style="position:absolute;left:7429;top:11466;width:2;height:4758" coordorigin="7429,11466" coordsize="0,4758" path="m7429,16223l7429,11466e" filled="f" stroked="t" strokeweight=".70998pt" strokecolor="#606060">
                <v:path arrowok="t"/>
              </v:shape>
            </v:group>
            <v:group style="position:absolute;left:667;top:10765;width:1169;height:2" coordorigin="667,10765" coordsize="1169,2">
              <v:shape style="position:absolute;left:667;top:10765;width:1169;height:2" coordorigin="667,10765" coordsize="1169,0" path="m667,10765l1836,10765e" filled="f" stroked="t" strokeweight=".94664pt" strokecolor="#000000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E4E4E4"/>
          <w:spacing w:val="0"/>
          <w:w w:val="102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13" w:after="0" w:line="366" w:lineRule="exact"/>
        <w:ind w:left="19" w:right="-20"/>
        <w:jc w:val="left"/>
        <w:tabs>
          <w:tab w:pos="600" w:val="left"/>
          <w:tab w:pos="1240" w:val="left"/>
        </w:tabs>
        <w:rPr>
          <w:rFonts w:ascii="Times New Roman" w:hAnsi="Times New Roman" w:cs="Times New Roman" w:eastAsia="Times New Roman"/>
          <w:sz w:val="36"/>
          <w:szCs w:val="3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6B6D6E"/>
          <w:spacing w:val="0"/>
          <w:w w:val="77"/>
          <w:position w:val="-4"/>
        </w:rPr>
        <w:t>Abd</w:t>
      </w:r>
      <w:r>
        <w:rPr>
          <w:rFonts w:ascii="Times New Roman" w:hAnsi="Times New Roman" w:cs="Times New Roman" w:eastAsia="Times New Roman"/>
          <w:sz w:val="28"/>
          <w:szCs w:val="28"/>
          <w:color w:val="6B6D6E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6B6D6E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8"/>
          <w:szCs w:val="28"/>
          <w:color w:val="54575B"/>
          <w:spacing w:val="0"/>
          <w:w w:val="100"/>
          <w:position w:val="-4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54575B"/>
          <w:spacing w:val="-6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4575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4575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36"/>
          <w:szCs w:val="36"/>
          <w:color w:val="54575B"/>
          <w:spacing w:val="0"/>
          <w:w w:val="75"/>
          <w:position w:val="-4"/>
        </w:rPr>
        <w:t>4fop,çu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right="-20"/>
        <w:jc w:val="left"/>
        <w:rPr>
          <w:rFonts w:ascii="Arial" w:hAnsi="Arial" w:cs="Arial" w:eastAsia="Arial"/>
          <w:sz w:val="31"/>
          <w:szCs w:val="31"/>
        </w:rPr>
      </w:pPr>
      <w:rPr/>
      <w:r>
        <w:rPr/>
        <w:pict>
          <v:shape style="position:absolute;margin-left:418.559998pt;margin-top:-74.381607pt;width:130.559998pt;height:94.080002pt;mso-position-horizontal-relative:page;mso-position-vertical-relative:paragraph;z-index:-17135" type="#_x0000_t75">
            <v:imagedata r:id="rId22" o:title=""/>
          </v:shape>
        </w:pict>
      </w:r>
      <w:r>
        <w:rPr>
          <w:rFonts w:ascii="Arial" w:hAnsi="Arial" w:cs="Arial" w:eastAsia="Arial"/>
          <w:sz w:val="31"/>
          <w:szCs w:val="31"/>
          <w:color w:val="B3B3B3"/>
          <w:spacing w:val="-47"/>
          <w:w w:val="91"/>
        </w:rPr>
        <w:t>:</w:t>
      </w:r>
      <w:r>
        <w:rPr>
          <w:rFonts w:ascii="Arial" w:hAnsi="Arial" w:cs="Arial" w:eastAsia="Arial"/>
          <w:sz w:val="31"/>
          <w:szCs w:val="31"/>
          <w:color w:val="9A9A9A"/>
          <w:spacing w:val="-22"/>
          <w:w w:val="173"/>
        </w:rPr>
        <w:t>ı</w:t>
      </w:r>
      <w:r>
        <w:rPr>
          <w:rFonts w:ascii="Arial" w:hAnsi="Arial" w:cs="Arial" w:eastAsia="Arial"/>
          <w:sz w:val="31"/>
          <w:szCs w:val="31"/>
          <w:color w:val="6B6D6E"/>
          <w:spacing w:val="0"/>
          <w:w w:val="59"/>
        </w:rPr>
        <w:t>r</w:t>
      </w:r>
      <w:r>
        <w:rPr>
          <w:rFonts w:ascii="Arial" w:hAnsi="Arial" w:cs="Arial" w:eastAsia="Arial"/>
          <w:sz w:val="31"/>
          <w:szCs w:val="31"/>
          <w:color w:val="6B6D6E"/>
          <w:spacing w:val="-15"/>
          <w:w w:val="59"/>
        </w:rPr>
        <w:t>a</w:t>
      </w:r>
      <w:r>
        <w:rPr>
          <w:rFonts w:ascii="Arial" w:hAnsi="Arial" w:cs="Arial" w:eastAsia="Arial"/>
          <w:sz w:val="31"/>
          <w:szCs w:val="31"/>
          <w:color w:val="464646"/>
          <w:spacing w:val="0"/>
          <w:w w:val="481"/>
        </w:rPr>
        <w:t>iv</w:t>
      </w:r>
      <w:r>
        <w:rPr>
          <w:rFonts w:ascii="Arial" w:hAnsi="Arial" w:cs="Arial" w:eastAsia="Arial"/>
          <w:sz w:val="31"/>
          <w:szCs w:val="31"/>
          <w:color w:val="3B4174"/>
          <w:spacing w:val="0"/>
          <w:w w:val="76"/>
        </w:rPr>
        <w:t>L:</w:t>
      </w:r>
      <w:r>
        <w:rPr>
          <w:rFonts w:ascii="Arial" w:hAnsi="Arial" w:cs="Arial" w:eastAsia="Arial"/>
          <w:sz w:val="31"/>
          <w:szCs w:val="31"/>
          <w:color w:val="3B4174"/>
          <w:spacing w:val="-41"/>
          <w:w w:val="76"/>
        </w:rPr>
        <w:t>.</w:t>
      </w:r>
      <w:r>
        <w:rPr>
          <w:rFonts w:ascii="Arial" w:hAnsi="Arial" w:cs="Arial" w:eastAsia="Arial"/>
          <w:sz w:val="31"/>
          <w:szCs w:val="31"/>
          <w:color w:val="54575B"/>
          <w:spacing w:val="0"/>
          <w:w w:val="143"/>
        </w:rPr>
        <w:t>:.'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</w:rPr>
      </w:r>
    </w:p>
    <w:p>
      <w:pPr>
        <w:spacing w:before="0" w:after="0" w:line="254" w:lineRule="exact"/>
        <w:ind w:left="232" w:right="-20"/>
        <w:jc w:val="left"/>
        <w:tabs>
          <w:tab w:pos="820" w:val="left"/>
          <w:tab w:pos="2440" w:val="left"/>
          <w:tab w:pos="450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4174"/>
          <w:spacing w:val="0"/>
          <w:w w:val="73"/>
          <w:position w:val="6"/>
        </w:rPr>
        <w:t>....</w:t>
      </w:r>
      <w:r>
        <w:rPr>
          <w:rFonts w:ascii="Times New Roman" w:hAnsi="Times New Roman" w:cs="Times New Roman" w:eastAsia="Times New Roman"/>
          <w:sz w:val="19"/>
          <w:szCs w:val="19"/>
          <w:color w:val="3B4174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4174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600"/>
          <w:position w:val="6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6"/>
        </w:rPr>
        <w:t>Cengiz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6"/>
        </w:rPr>
        <w:t>ÇAÖLAR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6"/>
        </w:rPr>
      </w:r>
      <w:r>
        <w:rPr>
          <w:rFonts w:ascii="Arial" w:hAnsi="Arial" w:cs="Arial" w:eastAsia="Arial"/>
          <w:sz w:val="23"/>
          <w:szCs w:val="23"/>
          <w:color w:val="D4D4D4"/>
          <w:spacing w:val="0"/>
          <w:w w:val="164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left="269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İtfaiye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80" w:right="200"/>
          <w:cols w:num="2" w:equalWidth="0">
            <w:col w:w="1450" w:space="1072"/>
            <w:col w:w="8918"/>
          </w:cols>
        </w:sectPr>
      </w:pPr>
      <w:rPr/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803" w:right="4539" w:firstLine="-10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784569pt;margin-top:-13.329438pt;width:38.697602pt;height:43.5pt;mso-position-horizontal-relative:page;mso-position-vertical-relative:paragraph;z-index:-17125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2B2B2B"/>
                      <w:spacing w:val="0"/>
                      <w:w w:val="160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1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5" w:lineRule="exact"/>
        <w:ind w:left="871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B2B2B"/>
          <w:spacing w:val="0"/>
          <w:w w:val="114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69" w:lineRule="exact"/>
        <w:ind w:left="604" w:right="-20"/>
        <w:jc w:val="left"/>
        <w:tabs>
          <w:tab w:pos="3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  <w:b/>
          <w:bCs/>
          <w:position w:val="-1"/>
        </w:rPr>
        <w:t>BÜYÜKŞEHIR</w:t>
      </w:r>
      <w:r>
        <w:rPr>
          <w:rFonts w:ascii="Arial" w:hAnsi="Arial" w:cs="Arial" w:eastAsia="Arial"/>
          <w:sz w:val="15"/>
          <w:szCs w:val="15"/>
          <w:color w:val="2B2B2B"/>
          <w:spacing w:val="-12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7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7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7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6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613" w:right="5371"/>
        <w:jc w:val="center"/>
        <w:tabs>
          <w:tab w:pos="4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B2B2B"/>
          <w:spacing w:val="0"/>
          <w:w w:val="113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4" w:right="-20"/>
        <w:jc w:val="left"/>
        <w:tabs>
          <w:tab w:pos="1500" w:val="left"/>
          <w:tab w:pos="3160" w:val="left"/>
          <w:tab w:pos="558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</w:rPr>
        <w:t>[Ola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6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03.2017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6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16:10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7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293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88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43" w:right="-20"/>
        <w:jc w:val="left"/>
        <w:tabs>
          <w:tab w:pos="1500" w:val="left"/>
          <w:tab w:pos="3160" w:val="left"/>
          <w:tab w:pos="4540" w:val="left"/>
          <w:tab w:pos="5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10.03.2017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3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0"/>
        </w:rPr>
        <w:t>KayıtNo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1587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10004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Çevreyol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kena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Ulukent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91"/>
          <w:i/>
        </w:rPr>
        <w:t>1</w:t>
      </w:r>
      <w:r>
        <w:rPr>
          <w:rFonts w:ascii="Arial" w:hAnsi="Arial" w:cs="Arial" w:eastAsia="Arial"/>
          <w:sz w:val="19"/>
          <w:szCs w:val="19"/>
          <w:color w:val="565656"/>
          <w:spacing w:val="-11"/>
          <w:w w:val="91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6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1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7"/>
        </w:rPr>
        <w:t>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38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1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10004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Çevreyol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kena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Ulukent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565656"/>
          <w:spacing w:val="6"/>
          <w:w w:val="8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İzmir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38" w:right="-20"/>
        <w:jc w:val="left"/>
        <w:tabs>
          <w:tab w:pos="1500" w:val="left"/>
          <w:tab w:pos="4160" w:val="left"/>
          <w:tab w:pos="7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9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Sın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9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6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0" w:lineRule="exact"/>
        <w:ind w:left="143" w:right="-20"/>
        <w:jc w:val="left"/>
        <w:tabs>
          <w:tab w:pos="366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00"/>
          <w:position w:val="5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1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5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4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5" w:lineRule="exact"/>
        <w:ind w:left="367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4.177048pt;margin-top:1.254428pt;width:82.278643pt;height:26.695251pt;mso-position-horizontal-relative:page;mso-position-vertical-relative:paragraph;z-index:-17124" type="#_x0000_t202" filled="f" stroked="f">
            <v:textbox inset="0,0,0,0">
              <w:txbxContent>
                <w:p>
                  <w:pPr>
                    <w:spacing w:before="0" w:after="0" w:line="534" w:lineRule="exact"/>
                    <w:ind w:right="-120"/>
                    <w:jc w:val="left"/>
                    <w:tabs>
                      <w:tab w:pos="580" w:val="left"/>
                      <w:tab w:pos="1100" w:val="left"/>
                      <w:tab w:pos="1560" w:val="left"/>
                    </w:tabs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51"/>
                      <w:szCs w:val="51"/>
                      <w:color w:val="565656"/>
                      <w:spacing w:val="0"/>
                      <w:w w:val="5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56565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565656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3B3B3B"/>
                      <w:spacing w:val="0"/>
                      <w:w w:val="5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3B3B3B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3B3B3B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AAAAAA"/>
                      <w:spacing w:val="0"/>
                      <w:w w:val="5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AAAAAA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AAAAAA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3B3B3B"/>
                      <w:spacing w:val="0"/>
                      <w:w w:val="52"/>
                      <w:position w:val="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00"/>
          <w:position w:val="1"/>
        </w:rPr>
        <w:t>Betonarme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00"/>
          <w:position w:val="1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00"/>
          <w:position w:val="1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02"/>
          <w:position w:val="1"/>
        </w:rPr>
        <w:t>Diğer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8" w:after="0" w:line="240" w:lineRule="auto"/>
        <w:ind w:left="67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16:40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2" w:after="0" w:line="240" w:lineRule="auto"/>
        <w:ind w:left="143" w:right="-20"/>
        <w:jc w:val="left"/>
        <w:tabs>
          <w:tab w:pos="2160" w:val="left"/>
          <w:tab w:pos="5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46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6"/>
          <w:w w:val="4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3" w:after="0" w:line="209" w:lineRule="exact"/>
        <w:ind w:left="21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Mahmut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-1"/>
        </w:rPr>
        <w:t>YAVUZ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7" w:lineRule="exact"/>
        <w:ind w:left="2175" w:right="-20"/>
        <w:jc w:val="left"/>
        <w:tabs>
          <w:tab w:pos="4720" w:val="left"/>
          <w:tab w:pos="7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  <w:position w:val="1"/>
        </w:rPr>
        <w:t> </w:t>
      </w:r>
      <w:r>
        <w:rPr>
          <w:rFonts w:ascii="Arial" w:hAnsi="Arial" w:cs="Arial" w:eastAsia="Arial"/>
          <w:sz w:val="28"/>
          <w:szCs w:val="28"/>
          <w:color w:val="2B2B2B"/>
          <w:spacing w:val="0"/>
          <w:w w:val="192"/>
          <w:position w:val="0"/>
        </w:rPr>
        <w:t>ı</w:t>
      </w:r>
      <w:r>
        <w:rPr>
          <w:rFonts w:ascii="Arial" w:hAnsi="Arial" w:cs="Arial" w:eastAsia="Arial"/>
          <w:sz w:val="28"/>
          <w:szCs w:val="28"/>
          <w:color w:val="2B2B2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8"/>
          <w:szCs w:val="28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1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16:11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9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9"/>
          <w:position w:val="1"/>
        </w:rPr>
        <w:t>16:20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133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24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7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47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4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Anza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704" w:right="475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67" w:lineRule="auto"/>
        <w:ind w:left="2185" w:right="4388" w:firstLine="2546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4</w:t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24" w:lineRule="exact"/>
        <w:ind w:left="2185" w:right="2743" w:firstLine="-2037"/>
        <w:jc w:val="left"/>
        <w:tabs>
          <w:tab w:pos="500" w:val="left"/>
          <w:tab w:pos="472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29"/>
        </w:rPr>
        <w:t>\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ımcı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40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4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6"/>
          <w:w w:val="14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fı.raç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67" w:lineRule="auto"/>
        <w:ind w:left="2236" w:right="7227" w:firstLine="-5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</w:rPr>
        <w:t>A.</w:t>
      </w:r>
      <w:r>
        <w:rPr>
          <w:rFonts w:ascii="Arial" w:hAnsi="Arial" w:cs="Arial" w:eastAsia="Arial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37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37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Adı-Soyadı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47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GörOldüğü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görOldü.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4" w:lineRule="exact"/>
        <w:ind w:left="1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4702" w:right="413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Söndilrmede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söndürtlcil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8" w:lineRule="exact"/>
        <w:ind w:left="147" w:right="-20"/>
        <w:jc w:val="left"/>
        <w:tabs>
          <w:tab w:pos="4740" w:val="left"/>
          <w:tab w:pos="6660" w:val="left"/>
          <w:tab w:pos="8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TürO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77"/>
          <w:position w:val="-1"/>
        </w:rPr>
        <w:t>K_g.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2270" w:right="-20"/>
        <w:jc w:val="left"/>
        <w:tabs>
          <w:tab w:pos="4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6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6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6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52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l.zara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14" w:lineRule="exact"/>
        <w:ind w:left="16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23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verile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8"/>
        </w:rPr>
        <w:t>ol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6" w:lineRule="auto"/>
        <w:ind w:left="2189" w:right="336" w:firstLine="-202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   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da;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çevreyol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altındaki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geçite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plastikle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diğe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2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103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tıkJara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9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8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105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9" w:lineRule="exact"/>
        <w:ind w:left="152" w:right="-20"/>
        <w:jc w:val="left"/>
        <w:tabs>
          <w:tab w:pos="218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3B3B3B"/>
          <w:spacing w:val="0"/>
          <w:w w:val="63"/>
          <w:position w:val="1"/>
        </w:rPr>
        <w:t>l</w:t>
      </w:r>
      <w:r>
        <w:rPr>
          <w:rFonts w:ascii="Arial" w:hAnsi="Arial" w:cs="Arial" w:eastAsia="Arial"/>
          <w:sz w:val="27"/>
          <w:szCs w:val="27"/>
          <w:color w:val="3B3B3B"/>
          <w:spacing w:val="-1"/>
          <w:w w:val="63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1"/>
        </w:rPr>
        <w:t>edel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3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6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26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3"/>
          <w:w w:val="26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256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-4"/>
          <w:w w:val="219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eslim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dild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6"/>
          <w:w w:val="11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9" w:after="0" w:line="240" w:lineRule="auto"/>
        <w:ind w:left="166" w:right="-20"/>
        <w:jc w:val="left"/>
        <w:tabs>
          <w:tab w:pos="2180" w:val="left"/>
          <w:tab w:pos="6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[farilı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8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6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10.03.2017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9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:17:35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34" w:lineRule="exact"/>
        <w:ind w:left="262" w:right="-20"/>
        <w:jc w:val="left"/>
        <w:tabs>
          <w:tab w:pos="1060" w:val="left"/>
          <w:tab w:pos="1580" w:val="left"/>
          <w:tab w:pos="8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Çiğli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520" w:bottom="280" w:left="200" w:right="20"/>
        </w:sectPr>
      </w:pPr>
      <w:rPr/>
    </w:p>
    <w:p>
      <w:pPr>
        <w:spacing w:before="40" w:after="0" w:line="240" w:lineRule="auto"/>
        <w:ind w:left="2351" w:right="-20"/>
        <w:jc w:val="left"/>
        <w:tabs>
          <w:tab w:pos="4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1133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9.174728pt;margin-top:14.203428pt;width:128.511805pt;height:30pt;mso-position-horizontal-relative:page;mso-position-vertical-relative:paragraph;z-index:-17123" type="#_x0000_t202" filled="f" stroked="f">
            <v:textbox inset="0,0,0,0">
              <w:txbxContent>
                <w:p>
                  <w:pPr>
                    <w:spacing w:before="0" w:after="0" w:line="600" w:lineRule="exact"/>
                    <w:ind w:right="-130"/>
                    <w:jc w:val="left"/>
                    <w:tabs>
                      <w:tab w:pos="2120" w:val="left"/>
                      <w:tab w:pos="2560" w:val="left"/>
                    </w:tabs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0"/>
                      <w:szCs w:val="60"/>
                      <w:color w:val="7477A1"/>
                      <w:w w:val="245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60"/>
                      <w:szCs w:val="60"/>
                      <w:color w:val="7477A1"/>
                      <w:w w:val="245"/>
                      <w:u w:val="single" w:color="9090B8"/>
                    </w:rPr>
                    <w:t>c</w:t>
                  </w:r>
                  <w:r>
                    <w:rPr>
                      <w:rFonts w:ascii="Times New Roman" w:hAnsi="Times New Roman" w:cs="Times New Roman" w:eastAsia="Times New Roman"/>
                      <w:sz w:val="60"/>
                      <w:szCs w:val="60"/>
                      <w:color w:val="7477A1"/>
                      <w:w w:val="245"/>
                      <w:u w:val="single" w:color="9090B8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60"/>
                      <w:szCs w:val="60"/>
                      <w:color w:val="7477A1"/>
                      <w:w w:val="245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60"/>
                      <w:szCs w:val="60"/>
                      <w:color w:val="7477A1"/>
                      <w:spacing w:val="-71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7477A1"/>
                      <w:spacing w:val="0"/>
                      <w:w w:val="168"/>
                      <w:position w:val="1"/>
                    </w:rPr>
                    <w:t>/n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333475"/>
                      <w:spacing w:val="-35"/>
                      <w:w w:val="118"/>
                      <w:position w:val="1"/>
                    </w:rPr>
                    <w:t>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4F5287"/>
                      <w:spacing w:val="0"/>
                      <w:w w:val="62"/>
                      <w:position w:val="1"/>
                    </w:rPr>
                    <w:t>!ı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4F5287"/>
                      <w:spacing w:val="0"/>
                      <w:w w:val="100"/>
                      <w:position w:val="1"/>
                    </w:rPr>
                    <w:tab/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4F5287"/>
                      <w:spacing w:val="0"/>
                      <w:w w:val="99"/>
                      <w:position w:val="1"/>
                    </w:rPr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4F5287"/>
                      <w:spacing w:val="0"/>
                      <w:w w:val="99"/>
                      <w:u w:val="single" w:color="777CAF"/>
                      <w:position w:val="1"/>
                    </w:rPr>
                    <w:t> 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4F5287"/>
                      <w:spacing w:val="0"/>
                      <w:w w:val="100"/>
                      <w:u w:val="single" w:color="777CAF"/>
                      <w:position w:val="1"/>
                    </w:rPr>
                    <w:tab/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4F5287"/>
                      <w:spacing w:val="0"/>
                      <w:w w:val="100"/>
                      <w:u w:val="single" w:color="777CAF"/>
                      <w:position w:val="1"/>
                    </w:rPr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4F5287"/>
                      <w:spacing w:val="0"/>
                      <w:w w:val="100"/>
                      <w:position w:val="1"/>
                    </w:rPr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924" w:lineRule="exact"/>
        <w:ind w:left="-40" w:right="1120"/>
        <w:jc w:val="right"/>
        <w:tabs>
          <w:tab w:pos="4500" w:val="left"/>
        </w:tabs>
        <w:rPr>
          <w:rFonts w:ascii="Times New Roman" w:hAnsi="Times New Roman" w:cs="Times New Roman" w:eastAsia="Times New Roman"/>
          <w:sz w:val="134"/>
          <w:szCs w:val="13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7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5"/>
          <w:w w:val="100"/>
          <w:position w:val="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7"/>
        </w:rPr>
      </w:r>
      <w:r>
        <w:rPr>
          <w:rFonts w:ascii="Times New Roman" w:hAnsi="Times New Roman" w:cs="Times New Roman" w:eastAsia="Times New Roman"/>
          <w:sz w:val="134"/>
          <w:szCs w:val="134"/>
          <w:color w:val="3B3B3B"/>
          <w:spacing w:val="9"/>
          <w:w w:val="12"/>
          <w:i/>
          <w:position w:val="-52"/>
        </w:rPr>
        <w:t>M</w:t>
      </w:r>
      <w:r>
        <w:rPr>
          <w:rFonts w:ascii="Times New Roman" w:hAnsi="Times New Roman" w:cs="Times New Roman" w:eastAsia="Times New Roman"/>
          <w:sz w:val="134"/>
          <w:szCs w:val="134"/>
          <w:color w:val="565656"/>
          <w:spacing w:val="0"/>
          <w:w w:val="103"/>
          <w:i/>
          <w:position w:val="-52"/>
        </w:rPr>
        <w:t>a:</w:t>
      </w:r>
      <w:r>
        <w:rPr>
          <w:rFonts w:ascii="Times New Roman" w:hAnsi="Times New Roman" w:cs="Times New Roman" w:eastAsia="Times New Roman"/>
          <w:sz w:val="134"/>
          <w:szCs w:val="13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8" w:right="1766"/>
        <w:jc w:val="center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2B2B2B"/>
          <w:w w:val="81"/>
          <w:b/>
          <w:bCs/>
        </w:rPr>
        <w:t>1</w:t>
      </w:r>
      <w:r>
        <w:rPr>
          <w:rFonts w:ascii="Arial" w:hAnsi="Arial" w:cs="Arial" w:eastAsia="Arial"/>
          <w:sz w:val="28"/>
          <w:szCs w:val="28"/>
          <w:color w:val="2B2B2B"/>
          <w:spacing w:val="-5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2B2B2B"/>
          <w:spacing w:val="0"/>
          <w:w w:val="76"/>
          <w:b/>
          <w:bCs/>
        </w:rPr>
        <w:t>!'</w:t>
      </w:r>
      <w:r>
        <w:rPr>
          <w:rFonts w:ascii="Times New Roman" w:hAnsi="Times New Roman" w:cs="Times New Roman" w:eastAsia="Times New Roman"/>
          <w:sz w:val="35"/>
          <w:szCs w:val="35"/>
          <w:color w:val="2B2B2B"/>
          <w:spacing w:val="-52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B2B2B"/>
          <w:spacing w:val="0"/>
          <w:w w:val="53"/>
          <w:b/>
          <w:bCs/>
        </w:rPr>
        <w:t>MA!il02017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-34" w:right="150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40" w:bottom="280" w:left="200" w:right="20"/>
          <w:cols w:num="2" w:equalWidth="0">
            <w:col w:w="7154" w:space="1437"/>
            <w:col w:w="3109"/>
          </w:cols>
        </w:sectPr>
      </w:pPr>
      <w:rPr/>
    </w:p>
    <w:p>
      <w:pPr>
        <w:spacing w:before="0" w:after="0" w:line="529" w:lineRule="exact"/>
        <w:ind w:left="3332" w:right="-123"/>
        <w:jc w:val="left"/>
        <w:tabs>
          <w:tab w:pos="5160" w:val="left"/>
          <w:tab w:pos="8480" w:val="left"/>
        </w:tabs>
        <w:rPr>
          <w:rFonts w:ascii="Times New Roman" w:hAnsi="Times New Roman" w:cs="Times New Roman" w:eastAsia="Times New Roman"/>
          <w:sz w:val="53"/>
          <w:szCs w:val="53"/>
        </w:rPr>
      </w:pPr>
      <w:rPr/>
      <w:r>
        <w:rPr>
          <w:rFonts w:ascii="Arial" w:hAnsi="Arial" w:cs="Arial" w:eastAsia="Arial"/>
          <w:sz w:val="23"/>
          <w:szCs w:val="23"/>
          <w:color w:val="4B4FA8"/>
          <w:spacing w:val="0"/>
          <w:w w:val="100"/>
          <w:i/>
          <w:position w:val="-5"/>
        </w:rPr>
        <w:t>1</w:t>
      </w:r>
      <w:r>
        <w:rPr>
          <w:rFonts w:ascii="Arial" w:hAnsi="Arial" w:cs="Arial" w:eastAsia="Arial"/>
          <w:sz w:val="23"/>
          <w:szCs w:val="23"/>
          <w:color w:val="4B4FA8"/>
          <w:spacing w:val="0"/>
          <w:w w:val="100"/>
          <w:i/>
          <w:position w:val="-5"/>
        </w:rPr>
        <w:tab/>
      </w:r>
      <w:r>
        <w:rPr>
          <w:rFonts w:ascii="Arial" w:hAnsi="Arial" w:cs="Arial" w:eastAsia="Arial"/>
          <w:sz w:val="23"/>
          <w:szCs w:val="23"/>
          <w:color w:val="4B4FA8"/>
          <w:spacing w:val="0"/>
          <w:w w:val="100"/>
          <w:i/>
          <w:position w:val="-5"/>
        </w:rPr>
      </w:r>
      <w:r>
        <w:rPr>
          <w:rFonts w:ascii="Times New Roman" w:hAnsi="Times New Roman" w:cs="Times New Roman" w:eastAsia="Times New Roman"/>
          <w:sz w:val="24"/>
          <w:szCs w:val="24"/>
          <w:color w:val="3B3B3B"/>
          <w:spacing w:val="0"/>
          <w:w w:val="61"/>
          <w:position w:val="-8"/>
        </w:rPr>
        <w:t>1</w:t>
      </w:r>
      <w:r>
        <w:rPr>
          <w:rFonts w:ascii="Times New Roman" w:hAnsi="Times New Roman" w:cs="Times New Roman" w:eastAsia="Times New Roman"/>
          <w:sz w:val="24"/>
          <w:szCs w:val="24"/>
          <w:color w:val="3B3B3B"/>
          <w:spacing w:val="0"/>
          <w:w w:val="61"/>
          <w:position w:val="-8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color w:val="3B3B3B"/>
          <w:spacing w:val="8"/>
          <w:w w:val="61"/>
          <w:position w:val="-8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65656"/>
          <w:spacing w:val="0"/>
          <w:w w:val="92"/>
          <w:position w:val="-8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565656"/>
          <w:spacing w:val="-3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8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38"/>
          <w:szCs w:val="38"/>
          <w:color w:val="838585"/>
          <w:spacing w:val="13"/>
          <w:w w:val="100"/>
          <w:i/>
          <w:position w:val="1"/>
        </w:rPr>
        <w:t>L</w:t>
      </w:r>
      <w:r>
        <w:rPr>
          <w:rFonts w:ascii="Times New Roman" w:hAnsi="Times New Roman" w:cs="Times New Roman" w:eastAsia="Times New Roman"/>
          <w:sz w:val="53"/>
          <w:szCs w:val="53"/>
          <w:color w:val="AAAAAA"/>
          <w:spacing w:val="0"/>
          <w:w w:val="100"/>
          <w:i/>
          <w:position w:val="0"/>
        </w:rPr>
        <w:t>/</w:t>
      </w:r>
      <w:r>
        <w:rPr>
          <w:rFonts w:ascii="Times New Roman" w:hAnsi="Times New Roman" w:cs="Times New Roman" w:eastAsia="Times New Roman"/>
          <w:sz w:val="53"/>
          <w:szCs w:val="53"/>
          <w:color w:val="000000"/>
          <w:spacing w:val="0"/>
          <w:w w:val="100"/>
          <w:position w:val="0"/>
        </w:rPr>
      </w:r>
    </w:p>
    <w:p>
      <w:pPr>
        <w:spacing w:before="0" w:after="0" w:line="50" w:lineRule="exact"/>
        <w:ind w:left="4074" w:right="-20"/>
        <w:jc w:val="left"/>
        <w:tabs>
          <w:tab w:pos="848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39"/>
          <w:szCs w:val="39"/>
          <w:color w:val="2B2F90"/>
          <w:spacing w:val="0"/>
          <w:w w:val="100"/>
          <w:i/>
          <w:position w:val="-25"/>
        </w:rPr>
        <w:t>j</w:t>
      </w:r>
      <w:r>
        <w:rPr>
          <w:rFonts w:ascii="Arial" w:hAnsi="Arial" w:cs="Arial" w:eastAsia="Arial"/>
          <w:sz w:val="39"/>
          <w:szCs w:val="39"/>
          <w:color w:val="2B2F90"/>
          <w:spacing w:val="-92"/>
          <w:w w:val="100"/>
          <w:i/>
          <w:position w:val="-25"/>
        </w:rPr>
        <w:t> </w:t>
      </w:r>
      <w:r>
        <w:rPr>
          <w:rFonts w:ascii="Arial" w:hAnsi="Arial" w:cs="Arial" w:eastAsia="Arial"/>
          <w:sz w:val="39"/>
          <w:szCs w:val="39"/>
          <w:color w:val="2B2F90"/>
          <w:spacing w:val="0"/>
          <w:w w:val="100"/>
          <w:i/>
          <w:position w:val="-25"/>
        </w:rPr>
        <w:tab/>
      </w:r>
      <w:r>
        <w:rPr>
          <w:rFonts w:ascii="Arial" w:hAnsi="Arial" w:cs="Arial" w:eastAsia="Arial"/>
          <w:sz w:val="39"/>
          <w:szCs w:val="39"/>
          <w:color w:val="2B2F90"/>
          <w:spacing w:val="0"/>
          <w:w w:val="100"/>
          <w:i/>
          <w:position w:val="-25"/>
        </w:rPr>
      </w:r>
      <w:r>
        <w:rPr>
          <w:rFonts w:ascii="Arial" w:hAnsi="Arial" w:cs="Arial" w:eastAsia="Arial"/>
          <w:sz w:val="28"/>
          <w:szCs w:val="28"/>
          <w:color w:val="BABABA"/>
          <w:spacing w:val="0"/>
          <w:w w:val="135"/>
          <w:position w:val="-19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58" w:after="0" w:line="467" w:lineRule="exact"/>
        <w:ind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8"/>
          <w:szCs w:val="38"/>
          <w:color w:val="999A9A"/>
          <w:spacing w:val="0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999A9A"/>
          <w:spacing w:val="29"/>
          <w:w w:val="100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999A9A"/>
          <w:spacing w:val="0"/>
          <w:w w:val="100"/>
          <w:position w:val="-7"/>
        </w:rPr>
        <w:t>.</w:t>
      </w:r>
      <w:r>
        <w:rPr>
          <w:rFonts w:ascii="Arial" w:hAnsi="Arial" w:cs="Arial" w:eastAsia="Arial"/>
          <w:sz w:val="18"/>
          <w:szCs w:val="18"/>
          <w:color w:val="999A9A"/>
          <w:spacing w:val="0"/>
          <w:w w:val="100"/>
          <w:position w:val="-7"/>
        </w:rPr>
        <w:t> </w:t>
      </w:r>
      <w:r>
        <w:rPr>
          <w:rFonts w:ascii="Arial" w:hAnsi="Arial" w:cs="Arial" w:eastAsia="Arial"/>
          <w:sz w:val="18"/>
          <w:szCs w:val="18"/>
          <w:color w:val="999A9A"/>
          <w:spacing w:val="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AAAAAA"/>
          <w:spacing w:val="0"/>
          <w:w w:val="70"/>
          <w:position w:val="2"/>
        </w:rPr>
        <w:t>,</w:t>
      </w:r>
      <w:r>
        <w:rPr>
          <w:rFonts w:ascii="Times New Roman" w:hAnsi="Times New Roman" w:cs="Times New Roman" w:eastAsia="Times New Roman"/>
          <w:sz w:val="38"/>
          <w:szCs w:val="38"/>
          <w:color w:val="AAAAAA"/>
          <w:spacing w:val="-74"/>
          <w:w w:val="70"/>
          <w:position w:val="2"/>
        </w:rPr>
        <w:t>,</w:t>
      </w:r>
      <w:r>
        <w:rPr>
          <w:rFonts w:ascii="Arial" w:hAnsi="Arial" w:cs="Arial" w:eastAsia="Arial"/>
          <w:sz w:val="24"/>
          <w:szCs w:val="24"/>
          <w:color w:val="999A9A"/>
          <w:spacing w:val="0"/>
          <w:w w:val="158"/>
          <w:position w:val="-7"/>
        </w:rPr>
        <w:t>'</w:t>
      </w:r>
      <w:r>
        <w:rPr>
          <w:rFonts w:ascii="Arial" w:hAnsi="Arial" w:cs="Arial" w:eastAsia="Arial"/>
          <w:sz w:val="24"/>
          <w:szCs w:val="24"/>
          <w:color w:val="999A9A"/>
          <w:spacing w:val="0"/>
          <w:w w:val="100"/>
          <w:position w:val="-7"/>
        </w:rPr>
        <w:t>  </w:t>
      </w:r>
      <w:r>
        <w:rPr>
          <w:rFonts w:ascii="Arial" w:hAnsi="Arial" w:cs="Arial" w:eastAsia="Arial"/>
          <w:sz w:val="24"/>
          <w:szCs w:val="24"/>
          <w:color w:val="999A9A"/>
          <w:spacing w:val="-3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707070"/>
          <w:spacing w:val="2"/>
          <w:w w:val="207"/>
          <w:position w:val="-7"/>
        </w:rPr>
        <w:t>(</w:t>
      </w:r>
      <w:r>
        <w:rPr>
          <w:rFonts w:ascii="Times New Roman" w:hAnsi="Times New Roman" w:cs="Times New Roman" w:eastAsia="Times New Roman"/>
          <w:sz w:val="8"/>
          <w:szCs w:val="8"/>
          <w:color w:val="707070"/>
          <w:spacing w:val="-21"/>
          <w:w w:val="207"/>
          <w:position w:val="-7"/>
        </w:rPr>
        <w:t>'</w:t>
      </w:r>
      <w:r>
        <w:rPr>
          <w:rFonts w:ascii="Times New Roman" w:hAnsi="Times New Roman" w:cs="Times New Roman" w:eastAsia="Times New Roman"/>
          <w:sz w:val="8"/>
          <w:szCs w:val="8"/>
          <w:color w:val="AAAAAA"/>
          <w:spacing w:val="-16"/>
          <w:w w:val="275"/>
          <w:position w:val="-7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838585"/>
          <w:spacing w:val="0"/>
          <w:w w:val="600"/>
          <w:position w:val="-7"/>
        </w:rPr>
        <w:t>,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53" w:lineRule="exact"/>
        <w:ind w:left="347" w:right="-20"/>
        <w:jc w:val="left"/>
        <w:tabs>
          <w:tab w:pos="720" w:val="left"/>
        </w:tabs>
        <w:rPr>
          <w:rFonts w:ascii="Arial" w:hAnsi="Arial" w:cs="Arial" w:eastAsia="Arial"/>
          <w:sz w:val="32"/>
          <w:szCs w:val="3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8.584259pt;margin-top:-26.272245pt;width:7.728335pt;height:26.5pt;mso-position-horizontal-relative:page;mso-position-vertical-relative:paragraph;z-index:-17132" type="#_x0000_t202" filled="f" stroked="f">
            <v:textbox inset="0,0,0,0">
              <w:txbxContent>
                <w:p>
                  <w:pPr>
                    <w:spacing w:before="0" w:after="0" w:line="530" w:lineRule="exact"/>
                    <w:ind w:right="-113"/>
                    <w:jc w:val="left"/>
                    <w:rPr>
                      <w:rFonts w:ascii="Times New Roman" w:hAnsi="Times New Roman" w:cs="Times New Roman" w:eastAsia="Times New Roman"/>
                      <w:sz w:val="53"/>
                      <w:szCs w:val="5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838585"/>
                      <w:spacing w:val="0"/>
                      <w:w w:val="100"/>
                      <w:i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8.120758pt;margin-top:-.444839pt;width:8.11556pt;height:43.656252pt;mso-position-horizontal-relative:page;mso-position-vertical-relative:paragraph;z-index:-17129" type="#_x0000_t202" filled="f" stroked="f">
            <v:textbox inset="0,0,0,0">
              <w:txbxContent>
                <w:p>
                  <w:pPr>
                    <w:spacing w:before="0" w:after="0" w:line="479" w:lineRule="exact"/>
                    <w:ind w:right="-44"/>
                    <w:jc w:val="left"/>
                    <w:rPr>
                      <w:rFonts w:ascii="Times New Roman" w:hAnsi="Times New Roman" w:cs="Times New Roman" w:eastAsia="Times New Roman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838585"/>
                      <w:spacing w:val="-76"/>
                      <w:w w:val="101"/>
                      <w:position w:val="14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838585"/>
                      <w:spacing w:val="0"/>
                      <w:w w:val="68"/>
                      <w:b/>
                      <w:bCs/>
                      <w:i/>
                      <w:position w:val="-2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165" w:lineRule="exact"/>
                    <w:ind w:left="81" w:right="-6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838585"/>
                      <w:spacing w:val="0"/>
                      <w:w w:val="250"/>
                    </w:rPr>
                    <w:t>'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1.690521pt;margin-top:6.890719pt;width:8.638584pt;height:32.0pt;mso-position-horizontal-relative:page;mso-position-vertical-relative:paragraph;z-index:-17122" type="#_x0000_t202" filled="f" stroked="f">
            <v:textbox inset="0,0,0,0">
              <w:txbxContent>
                <w:p>
                  <w:pPr>
                    <w:spacing w:before="0" w:after="0" w:line="640" w:lineRule="exact"/>
                    <w:ind w:right="-136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64"/>
                      <w:szCs w:val="64"/>
                      <w:color w:val="AAAAAA"/>
                      <w:spacing w:val="2"/>
                      <w:w w:val="73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AAAAAA"/>
                      <w:spacing w:val="0"/>
                      <w:w w:val="61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2.703094pt;margin-top:11.720163pt;width:2.071959pt;height:22.5pt;mso-position-horizontal-relative:page;mso-position-vertical-relative:paragraph;z-index:-17121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Arial" w:hAnsi="Arial" w:cs="Arial" w:eastAsia="Arial"/>
                      <w:sz w:val="45"/>
                      <w:szCs w:val="45"/>
                      <w:color w:val="838585"/>
                      <w:spacing w:val="-154"/>
                      <w:w w:val="141"/>
                    </w:rPr>
                    <w:t>t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"/>
          <w:szCs w:val="8"/>
          <w:color w:val="565656"/>
          <w:spacing w:val="-20"/>
          <w:w w:val="297"/>
        </w:rPr>
        <w:t>·</w:t>
      </w:r>
      <w:r>
        <w:rPr>
          <w:rFonts w:ascii="Arial" w:hAnsi="Arial" w:cs="Arial" w:eastAsia="Arial"/>
          <w:sz w:val="8"/>
          <w:szCs w:val="8"/>
          <w:color w:val="999A9A"/>
          <w:spacing w:val="0"/>
          <w:w w:val="241"/>
        </w:rPr>
        <w:t>-</w:t>
      </w:r>
      <w:r>
        <w:rPr>
          <w:rFonts w:ascii="Arial" w:hAnsi="Arial" w:cs="Arial" w:eastAsia="Arial"/>
          <w:sz w:val="8"/>
          <w:szCs w:val="8"/>
          <w:color w:val="999A9A"/>
          <w:spacing w:val="0"/>
          <w:w w:val="100"/>
        </w:rPr>
        <w:tab/>
      </w:r>
      <w:r>
        <w:rPr>
          <w:rFonts w:ascii="Arial" w:hAnsi="Arial" w:cs="Arial" w:eastAsia="Arial"/>
          <w:sz w:val="8"/>
          <w:szCs w:val="8"/>
          <w:color w:val="999A9A"/>
          <w:spacing w:val="0"/>
          <w:w w:val="100"/>
        </w:rPr>
      </w:r>
      <w:r>
        <w:rPr>
          <w:rFonts w:ascii="Arial" w:hAnsi="Arial" w:cs="Arial" w:eastAsia="Arial"/>
          <w:sz w:val="8"/>
          <w:szCs w:val="8"/>
          <w:color w:val="999A9A"/>
          <w:spacing w:val="-4"/>
          <w:w w:val="106"/>
          <w:b/>
          <w:bCs/>
        </w:rPr>
        <w:t>1</w:t>
      </w:r>
      <w:r>
        <w:rPr>
          <w:rFonts w:ascii="Arial" w:hAnsi="Arial" w:cs="Arial" w:eastAsia="Arial"/>
          <w:sz w:val="32"/>
          <w:szCs w:val="32"/>
          <w:color w:val="999A9A"/>
          <w:spacing w:val="-78"/>
          <w:w w:val="74"/>
          <w:position w:val="-19"/>
        </w:rPr>
        <w:t>.</w:t>
      </w:r>
      <w:r>
        <w:rPr>
          <w:rFonts w:ascii="Arial" w:hAnsi="Arial" w:cs="Arial" w:eastAsia="Arial"/>
          <w:sz w:val="8"/>
          <w:szCs w:val="8"/>
          <w:color w:val="999A9A"/>
          <w:spacing w:val="0"/>
          <w:w w:val="105"/>
          <w:b/>
          <w:bCs/>
          <w:position w:val="0"/>
        </w:rPr>
        <w:t>'</w:t>
      </w:r>
      <w:r>
        <w:rPr>
          <w:rFonts w:ascii="Arial" w:hAnsi="Arial" w:cs="Arial" w:eastAsia="Arial"/>
          <w:sz w:val="8"/>
          <w:szCs w:val="8"/>
          <w:color w:val="999A9A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8"/>
          <w:szCs w:val="8"/>
          <w:color w:val="999A9A"/>
          <w:spacing w:val="-2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32"/>
          <w:szCs w:val="32"/>
          <w:color w:val="999A9A"/>
          <w:spacing w:val="0"/>
          <w:w w:val="74"/>
          <w:position w:val="-19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00" w:right="20"/>
          <w:cols w:num="2" w:equalWidth="0">
            <w:col w:w="8857" w:space="187"/>
            <w:col w:w="2656"/>
          </w:cols>
        </w:sectPr>
      </w:pPr>
      <w:rPr/>
    </w:p>
    <w:p>
      <w:pPr>
        <w:spacing w:before="28" w:after="0" w:line="56" w:lineRule="exact"/>
        <w:ind w:right="-20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0.514526pt;margin-top:-6.134265pt;width:7.569849pt;height:19.54892pt;mso-position-horizontal-relative:page;mso-position-vertical-relative:paragraph;z-index:-17131" type="#_x0000_t202" filled="f" stroked="f">
            <v:textbox inset="0,0,0,0">
              <w:txbxContent>
                <w:p>
                  <w:pPr>
                    <w:spacing w:before="0" w:after="0" w:line="276" w:lineRule="exact"/>
                    <w:ind w:right="-53"/>
                    <w:jc w:val="left"/>
                    <w:rPr>
                      <w:rFonts w:ascii="Arial" w:hAnsi="Arial" w:cs="Arial" w:eastAsia="Arial"/>
                      <w:sz w:val="27"/>
                      <w:szCs w:val="27"/>
                    </w:rPr>
                  </w:pPr>
                  <w:rPr/>
                  <w:r>
                    <w:rPr>
                      <w:rFonts w:ascii="Arial" w:hAnsi="Arial" w:cs="Arial" w:eastAsia="Arial"/>
                      <w:sz w:val="27"/>
                      <w:szCs w:val="27"/>
                      <w:color w:val="999A9A"/>
                      <w:spacing w:val="0"/>
                      <w:w w:val="53"/>
                      <w:b/>
                      <w:bCs/>
                      <w:i/>
                    </w:rPr>
                    <w:t>l'·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707070"/>
          <w:spacing w:val="-12"/>
          <w:w w:val="183"/>
          <w:position w:val="-10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999A9A"/>
          <w:spacing w:val="0"/>
          <w:w w:val="51"/>
          <w:position w:val="-10"/>
        </w:rPr>
        <w:t>:-.,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85" w:lineRule="exact"/>
        <w:ind w:right="-101"/>
        <w:jc w:val="left"/>
        <w:rPr>
          <w:rFonts w:ascii="Times New Roman" w:hAnsi="Times New Roman" w:cs="Times New Roman" w:eastAsia="Times New Roman"/>
          <w:sz w:val="6"/>
          <w:szCs w:val="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1"/>
          <w:szCs w:val="41"/>
          <w:color w:val="838585"/>
          <w:w w:val="68"/>
          <w:b/>
          <w:bCs/>
          <w:i/>
          <w:position w:val="-27"/>
        </w:rPr>
        <w:t>r</w:t>
      </w:r>
      <w:r>
        <w:rPr>
          <w:rFonts w:ascii="Times New Roman" w:hAnsi="Times New Roman" w:cs="Times New Roman" w:eastAsia="Times New Roman"/>
          <w:sz w:val="41"/>
          <w:szCs w:val="41"/>
          <w:color w:val="838585"/>
          <w:spacing w:val="-58"/>
          <w:w w:val="100"/>
          <w:b/>
          <w:bCs/>
          <w:i/>
          <w:position w:val="-27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999A9A"/>
          <w:spacing w:val="0"/>
          <w:w w:val="146"/>
          <w:b/>
          <w:bCs/>
          <w:position w:val="-3"/>
        </w:rPr>
        <w:t>h..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85" w:lineRule="exact"/>
        <w:ind w:right="-20"/>
        <w:jc w:val="left"/>
        <w:tabs>
          <w:tab w:pos="40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AAAAAA"/>
          <w:w w:val="333"/>
          <w:position w:val="-11"/>
        </w:rPr>
      </w:r>
      <w:r>
        <w:rPr>
          <w:rFonts w:ascii="Times New Roman" w:hAnsi="Times New Roman" w:cs="Times New Roman" w:eastAsia="Times New Roman"/>
          <w:sz w:val="13"/>
          <w:szCs w:val="13"/>
          <w:color w:val="AAAAAA"/>
          <w:spacing w:val="0"/>
          <w:w w:val="333"/>
          <w:shadow/>
          <w:position w:val="-11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AAAAAA"/>
          <w:spacing w:val="-86"/>
          <w:w w:val="333"/>
          <w:position w:val="-1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AAAAA"/>
          <w:spacing w:val="0"/>
          <w:w w:val="78"/>
          <w:b/>
          <w:bCs/>
          <w:position w:val="-3"/>
        </w:rPr>
        <w:t>rJ</w:t>
      </w:r>
      <w:r>
        <w:rPr>
          <w:rFonts w:ascii="Times New Roman" w:hAnsi="Times New Roman" w:cs="Times New Roman" w:eastAsia="Times New Roman"/>
          <w:sz w:val="12"/>
          <w:szCs w:val="12"/>
          <w:color w:val="AAAAAA"/>
          <w:spacing w:val="0"/>
          <w:w w:val="100"/>
          <w:b/>
          <w:bCs/>
          <w:position w:val="-3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AAAAAA"/>
          <w:spacing w:val="0"/>
          <w:w w:val="100"/>
          <w:b/>
          <w:bCs/>
          <w:position w:val="-3"/>
        </w:rPr>
      </w:r>
      <w:r>
        <w:rPr>
          <w:rFonts w:ascii="Times New Roman" w:hAnsi="Times New Roman" w:cs="Times New Roman" w:eastAsia="Times New Roman"/>
          <w:sz w:val="12"/>
          <w:szCs w:val="12"/>
          <w:color w:val="565656"/>
          <w:spacing w:val="0"/>
          <w:w w:val="76"/>
          <w:position w:val="-3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565656"/>
          <w:spacing w:val="6"/>
          <w:w w:val="75"/>
          <w:position w:val="-3"/>
        </w:rPr>
        <w:t>\</w:t>
      </w:r>
      <w:r>
        <w:rPr>
          <w:rFonts w:ascii="Arial" w:hAnsi="Arial" w:cs="Arial" w:eastAsia="Arial"/>
          <w:sz w:val="17"/>
          <w:szCs w:val="17"/>
          <w:color w:val="707070"/>
          <w:spacing w:val="6"/>
          <w:w w:val="75"/>
          <w:position w:val="-11"/>
        </w:rPr>
      </w:r>
      <w:r>
        <w:rPr>
          <w:rFonts w:ascii="Arial" w:hAnsi="Arial" w:cs="Arial" w:eastAsia="Arial"/>
          <w:sz w:val="17"/>
          <w:szCs w:val="17"/>
          <w:color w:val="707070"/>
          <w:spacing w:val="0"/>
          <w:w w:val="75"/>
          <w:emboss/>
          <w:position w:val="-11"/>
        </w:rPr>
        <w:t>'</w:t>
      </w:r>
      <w:r>
        <w:rPr>
          <w:rFonts w:ascii="Arial" w:hAnsi="Arial" w:cs="Arial" w:eastAsia="Arial"/>
          <w:sz w:val="17"/>
          <w:szCs w:val="17"/>
          <w:color w:val="707070"/>
          <w:spacing w:val="0"/>
          <w:w w:val="75"/>
          <w:emboss/>
          <w:position w:val="-11"/>
        </w:rPr>
      </w:r>
      <w:r>
        <w:rPr>
          <w:rFonts w:ascii="Arial" w:hAnsi="Arial" w:cs="Arial" w:eastAsia="Arial"/>
          <w:sz w:val="17"/>
          <w:szCs w:val="17"/>
          <w:color w:val="707070"/>
          <w:spacing w:val="0"/>
          <w:w w:val="75"/>
          <w:position w:val="-11"/>
        </w:rPr>
      </w:r>
      <w:r>
        <w:rPr>
          <w:rFonts w:ascii="Arial" w:hAnsi="Arial" w:cs="Arial" w:eastAsia="Arial"/>
          <w:sz w:val="17"/>
          <w:szCs w:val="17"/>
          <w:color w:val="707070"/>
          <w:spacing w:val="0"/>
          <w:w w:val="75"/>
          <w:position w:val="-11"/>
        </w:rPr>
        <w:t>-;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00" w:right="20"/>
          <w:cols w:num="3" w:equalWidth="0">
            <w:col w:w="8855" w:space="273"/>
            <w:col w:w="246" w:space="174"/>
            <w:col w:w="2152"/>
          </w:cols>
        </w:sectPr>
      </w:pPr>
      <w:rPr/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7" w:lineRule="exact"/>
        <w:ind w:right="-20"/>
        <w:jc w:val="righ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7.950623pt;margin-top:-1.695315pt;width:13.497487pt;height:21.539064pt;mso-position-horizontal-relative:page;mso-position-vertical-relative:paragraph;z-index:-17130" type="#_x0000_t202" filled="f" stroked="f">
            <v:textbox inset="0,0,0,0">
              <w:txbxContent>
                <w:p>
                  <w:pPr>
                    <w:spacing w:before="6" w:after="0" w:line="110" w:lineRule="exact"/>
                    <w:jc w:val="left"/>
                    <w:rPr>
                      <w:sz w:val="11"/>
                      <w:szCs w:val="11"/>
                    </w:rPr>
                  </w:pPr>
                  <w:rPr/>
                  <w:r>
                    <w:rPr>
                      <w:sz w:val="11"/>
                      <w:szCs w:val="11"/>
                    </w:rPr>
                  </w:r>
                </w:p>
                <w:p>
                  <w:pPr>
                    <w:spacing w:before="0" w:after="0" w:line="240" w:lineRule="auto"/>
                    <w:ind w:left="47" w:right="-6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AAAAAA"/>
                      <w:spacing w:val="0"/>
                      <w:w w:val="77"/>
                    </w:rPr>
                    <w:t>·"lfiı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2"/>
          <w:szCs w:val="32"/>
          <w:color w:val="AAAAAA"/>
          <w:w w:val="51"/>
          <w:position w:val="-14"/>
        </w:rPr>
        <w:t>..</w:t>
      </w:r>
      <w:r>
        <w:rPr>
          <w:rFonts w:ascii="Times New Roman" w:hAnsi="Times New Roman" w:cs="Times New Roman" w:eastAsia="Times New Roman"/>
          <w:sz w:val="32"/>
          <w:szCs w:val="32"/>
          <w:color w:val="AAAAAA"/>
          <w:spacing w:val="-5"/>
          <w:w w:val="51"/>
          <w:position w:val="-14"/>
        </w:rPr>
        <w:t>.</w:t>
      </w:r>
      <w:r>
        <w:rPr>
          <w:rFonts w:ascii="Arial" w:hAnsi="Arial" w:cs="Arial" w:eastAsia="Arial"/>
          <w:sz w:val="25"/>
          <w:szCs w:val="25"/>
          <w:color w:val="999A9A"/>
          <w:spacing w:val="-5"/>
          <w:w w:val="94"/>
          <w:position w:val="-24"/>
        </w:rPr>
      </w:r>
      <w:r>
        <w:rPr>
          <w:rFonts w:ascii="Arial" w:hAnsi="Arial" w:cs="Arial" w:eastAsia="Arial"/>
          <w:sz w:val="25"/>
          <w:szCs w:val="25"/>
          <w:color w:val="999A9A"/>
          <w:spacing w:val="-23"/>
          <w:w w:val="94"/>
          <w:shadow/>
          <w:position w:val="-24"/>
        </w:rPr>
        <w:t>.</w:t>
      </w:r>
      <w:r>
        <w:rPr>
          <w:rFonts w:ascii="Arial" w:hAnsi="Arial" w:cs="Arial" w:eastAsia="Arial"/>
          <w:sz w:val="25"/>
          <w:szCs w:val="25"/>
          <w:color w:val="999A9A"/>
          <w:spacing w:val="-23"/>
          <w:w w:val="94"/>
          <w:shadow/>
          <w:position w:val="-24"/>
        </w:rPr>
      </w:r>
      <w:r>
        <w:rPr>
          <w:rFonts w:ascii="Arial" w:hAnsi="Arial" w:cs="Arial" w:eastAsia="Arial"/>
          <w:sz w:val="25"/>
          <w:szCs w:val="25"/>
          <w:color w:val="999A9A"/>
          <w:spacing w:val="-23"/>
          <w:w w:val="94"/>
          <w:position w:val="-24"/>
        </w:rPr>
      </w:r>
      <w:r>
        <w:rPr>
          <w:rFonts w:ascii="Arial" w:hAnsi="Arial" w:cs="Arial" w:eastAsia="Arial"/>
          <w:sz w:val="25"/>
          <w:szCs w:val="25"/>
          <w:color w:val="999A9A"/>
          <w:spacing w:val="-23"/>
          <w:w w:val="94"/>
          <w:position w:val="-24"/>
        </w:rPr>
      </w:r>
      <w:r>
        <w:rPr>
          <w:rFonts w:ascii="Times New Roman" w:hAnsi="Times New Roman" w:cs="Times New Roman" w:eastAsia="Times New Roman"/>
          <w:sz w:val="32"/>
          <w:szCs w:val="32"/>
          <w:color w:val="AAAAAA"/>
          <w:spacing w:val="-6"/>
          <w:w w:val="51"/>
          <w:position w:val="-14"/>
        </w:rPr>
        <w:t>.</w:t>
      </w:r>
      <w:r>
        <w:rPr>
          <w:rFonts w:ascii="Arial" w:hAnsi="Arial" w:cs="Arial" w:eastAsia="Arial"/>
          <w:sz w:val="25"/>
          <w:szCs w:val="25"/>
          <w:color w:val="999A9A"/>
          <w:spacing w:val="-6"/>
          <w:w w:val="132"/>
          <w:position w:val="-24"/>
        </w:rPr>
      </w:r>
      <w:r>
        <w:rPr>
          <w:rFonts w:ascii="Arial" w:hAnsi="Arial" w:cs="Arial" w:eastAsia="Arial"/>
          <w:sz w:val="25"/>
          <w:szCs w:val="25"/>
          <w:color w:val="999A9A"/>
          <w:spacing w:val="-33"/>
          <w:w w:val="132"/>
          <w:shadow/>
          <w:position w:val="-24"/>
        </w:rPr>
        <w:t>.</w:t>
      </w:r>
      <w:r>
        <w:rPr>
          <w:rFonts w:ascii="Arial" w:hAnsi="Arial" w:cs="Arial" w:eastAsia="Arial"/>
          <w:sz w:val="25"/>
          <w:szCs w:val="25"/>
          <w:color w:val="999A9A"/>
          <w:spacing w:val="-33"/>
          <w:w w:val="132"/>
          <w:shadow/>
          <w:position w:val="-24"/>
        </w:rPr>
      </w:r>
      <w:r>
        <w:rPr>
          <w:rFonts w:ascii="Arial" w:hAnsi="Arial" w:cs="Arial" w:eastAsia="Arial"/>
          <w:sz w:val="25"/>
          <w:szCs w:val="25"/>
          <w:color w:val="999A9A"/>
          <w:spacing w:val="-33"/>
          <w:w w:val="132"/>
          <w:position w:val="-24"/>
        </w:rPr>
      </w:r>
      <w:r>
        <w:rPr>
          <w:rFonts w:ascii="Arial" w:hAnsi="Arial" w:cs="Arial" w:eastAsia="Arial"/>
          <w:sz w:val="25"/>
          <w:szCs w:val="25"/>
          <w:color w:val="999A9A"/>
          <w:spacing w:val="-33"/>
          <w:w w:val="132"/>
          <w:position w:val="-24"/>
        </w:rPr>
      </w:r>
      <w:r>
        <w:rPr>
          <w:rFonts w:ascii="Times New Roman" w:hAnsi="Times New Roman" w:cs="Times New Roman" w:eastAsia="Times New Roman"/>
          <w:sz w:val="28"/>
          <w:szCs w:val="28"/>
          <w:color w:val="999A9A"/>
          <w:spacing w:val="0"/>
          <w:w w:val="74"/>
          <w:position w:val="-14"/>
        </w:rPr>
        <w:t>,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55" w:lineRule="exact"/>
        <w:ind w:left="126" w:right="174"/>
        <w:jc w:val="center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AAAAAA"/>
          <w:spacing w:val="0"/>
          <w:w w:val="83"/>
          <w:position w:val="-4"/>
        </w:rPr>
        <w:t>'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40" w:lineRule="atLeast"/>
        <w:ind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AAAAAA"/>
          <w:spacing w:val="0"/>
          <w:w w:val="43"/>
        </w:rPr>
        <w:t>_.,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8.201111pt;margin-top:6.658857pt;width:8.920244pt;height:18.835011pt;mso-position-horizontal-relative:page;mso-position-vertical-relative:paragraph;z-index:-17127" type="#_x0000_t202" filled="f" stroked="f">
            <v:textbox inset="0,0,0,0">
              <w:txbxContent>
                <w:p>
                  <w:pPr>
                    <w:spacing w:before="0" w:after="0" w:line="174" w:lineRule="exact"/>
                    <w:ind w:right="-20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BABABA"/>
                      <w:spacing w:val="0"/>
                      <w:w w:val="195"/>
                    </w:rPr>
                    <w:t>.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7"/>
          <w:szCs w:val="7"/>
          <w:color w:val="AAAAAA"/>
          <w:w w:val="99"/>
        </w:rPr>
        <w:t>'</w:t>
      </w:r>
      <w:r>
        <w:rPr>
          <w:rFonts w:ascii="Times New Roman" w:hAnsi="Times New Roman" w:cs="Times New Roman" w:eastAsia="Times New Roman"/>
          <w:sz w:val="7"/>
          <w:szCs w:val="7"/>
          <w:color w:val="AAAAAA"/>
          <w:spacing w:val="-4"/>
          <w:w w:val="98"/>
        </w:rPr>
        <w:t>&gt;</w:t>
      </w:r>
      <w:r>
        <w:rPr>
          <w:rFonts w:ascii="Times New Roman" w:hAnsi="Times New Roman" w:cs="Times New Roman" w:eastAsia="Times New Roman"/>
          <w:sz w:val="7"/>
          <w:szCs w:val="7"/>
          <w:color w:val="838585"/>
          <w:spacing w:val="0"/>
          <w:w w:val="264"/>
        </w:rPr>
        <w:t>·</w:t>
      </w:r>
      <w:r>
        <w:rPr>
          <w:rFonts w:ascii="Times New Roman" w:hAnsi="Times New Roman" w:cs="Times New Roman" w:eastAsia="Times New Roman"/>
          <w:sz w:val="7"/>
          <w:szCs w:val="7"/>
          <w:color w:val="838585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38585"/>
          <w:spacing w:val="3"/>
          <w:w w:val="114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838585"/>
          <w:spacing w:val="0"/>
          <w:w w:val="114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9" w:lineRule="exact"/>
        <w:ind w:left="609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BABABA"/>
          <w:spacing w:val="0"/>
          <w:w w:val="101"/>
          <w:position w:val="-11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00" w:right="20"/>
          <w:cols w:num="3" w:equalWidth="0">
            <w:col w:w="8677" w:space="117"/>
            <w:col w:w="413" w:space="150"/>
            <w:col w:w="2343"/>
          </w:cols>
        </w:sectPr>
      </w:pPr>
      <w:rPr/>
    </w:p>
    <w:p>
      <w:pPr>
        <w:spacing w:before="0" w:after="0" w:line="12" w:lineRule="atLeast"/>
        <w:ind w:right="-20"/>
        <w:jc w:val="right"/>
        <w:rPr>
          <w:rFonts w:ascii="Arial" w:hAnsi="Arial" w:cs="Arial" w:eastAsia="Arial"/>
          <w:sz w:val="5"/>
          <w:szCs w:val="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3.813843pt;margin-top:-4.56053pt;width:17.328241pt;height:20.344223pt;mso-position-horizontal-relative:page;mso-position-vertical-relative:paragraph;z-index:-17128" type="#_x0000_t202" filled="f" stroked="f">
            <v:textbox inset="0,0,0,0">
              <w:txbxContent>
                <w:p>
                  <w:pPr>
                    <w:spacing w:before="0" w:after="0" w:line="286" w:lineRule="exact"/>
                    <w:ind w:right="-20"/>
                    <w:jc w:val="left"/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999A9A"/>
                      <w:spacing w:val="0"/>
                      <w:w w:val="74"/>
                    </w:rPr>
                    <w:t>....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999A9A"/>
          <w:w w:val="31"/>
        </w:rPr>
        <w:t>....</w:t>
      </w:r>
      <w:r>
        <w:rPr>
          <w:rFonts w:ascii="Arial" w:hAnsi="Arial" w:cs="Arial" w:eastAsia="Arial"/>
          <w:sz w:val="25"/>
          <w:szCs w:val="25"/>
          <w:color w:val="999A9A"/>
          <w:spacing w:val="6"/>
          <w:w w:val="31"/>
        </w:rPr>
        <w:t>.</w:t>
      </w:r>
      <w:r>
        <w:rPr>
          <w:rFonts w:ascii="Arial" w:hAnsi="Arial" w:cs="Arial" w:eastAsia="Arial"/>
          <w:sz w:val="25"/>
          <w:szCs w:val="25"/>
          <w:color w:val="AAAAAA"/>
          <w:spacing w:val="0"/>
          <w:w w:val="99"/>
        </w:rPr>
        <w:t>-</w:t>
      </w:r>
      <w:r>
        <w:rPr>
          <w:rFonts w:ascii="Arial" w:hAnsi="Arial" w:cs="Arial" w:eastAsia="Arial"/>
          <w:sz w:val="25"/>
          <w:szCs w:val="25"/>
          <w:color w:val="AAAAAA"/>
          <w:spacing w:val="-27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999A9A"/>
          <w:spacing w:val="0"/>
          <w:w w:val="68"/>
          <w:i/>
        </w:rPr>
        <w:t>)1</w:t>
      </w:r>
      <w:r>
        <w:rPr>
          <w:rFonts w:ascii="Arial" w:hAnsi="Arial" w:cs="Arial" w:eastAsia="Arial"/>
          <w:sz w:val="25"/>
          <w:szCs w:val="25"/>
          <w:color w:val="999A9A"/>
          <w:spacing w:val="0"/>
          <w:w w:val="67"/>
          <w:i/>
        </w:rPr>
        <w:t>.</w:t>
      </w:r>
      <w:r>
        <w:rPr>
          <w:rFonts w:ascii="Arial" w:hAnsi="Arial" w:cs="Arial" w:eastAsia="Arial"/>
          <w:sz w:val="25"/>
          <w:szCs w:val="25"/>
          <w:color w:val="999A9A"/>
          <w:spacing w:val="-41"/>
          <w:w w:val="100"/>
          <w:i/>
        </w:rPr>
        <w:t> </w:t>
      </w:r>
      <w:r>
        <w:rPr>
          <w:rFonts w:ascii="Arial" w:hAnsi="Arial" w:cs="Arial" w:eastAsia="Arial"/>
          <w:sz w:val="25"/>
          <w:szCs w:val="25"/>
          <w:color w:val="AAAAAA"/>
          <w:spacing w:val="-17"/>
          <w:w w:val="94"/>
        </w:rPr>
        <w:t>.</w:t>
      </w:r>
      <w:r>
        <w:rPr>
          <w:rFonts w:ascii="Arial" w:hAnsi="Arial" w:cs="Arial" w:eastAsia="Arial"/>
          <w:sz w:val="5"/>
          <w:szCs w:val="5"/>
          <w:color w:val="BABABA"/>
          <w:spacing w:val="0"/>
          <w:w w:val="190"/>
          <w:position w:val="10"/>
        </w:rPr>
        <w:t>·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  <w:position w:val="0"/>
        </w:rPr>
      </w:r>
    </w:p>
    <w:p>
      <w:pPr>
        <w:spacing w:before="0" w:after="0" w:line="12" w:lineRule="atLeast"/>
        <w:ind w:right="-104"/>
        <w:jc w:val="left"/>
        <w:rPr>
          <w:rFonts w:ascii="Arial" w:hAnsi="Arial" w:cs="Arial" w:eastAsia="Arial"/>
          <w:sz w:val="107"/>
          <w:szCs w:val="107"/>
        </w:rPr>
      </w:pPr>
      <w:rPr/>
      <w:r>
        <w:rPr/>
        <w:br w:type="column"/>
      </w:r>
      <w:r>
        <w:rPr>
          <w:rFonts w:ascii="Arial" w:hAnsi="Arial" w:cs="Arial" w:eastAsia="Arial"/>
          <w:sz w:val="60"/>
          <w:szCs w:val="60"/>
          <w:color w:val="565656"/>
          <w:w w:val="56"/>
        </w:rPr>
        <w:t>v7....!i</w:t>
      </w:r>
      <w:r>
        <w:rPr>
          <w:rFonts w:ascii="Arial" w:hAnsi="Arial" w:cs="Arial" w:eastAsia="Arial"/>
          <w:sz w:val="60"/>
          <w:szCs w:val="60"/>
          <w:color w:val="565656"/>
          <w:spacing w:val="-36"/>
          <w:w w:val="56"/>
        </w:rPr>
        <w:t>ı</w:t>
      </w:r>
      <w:r>
        <w:rPr>
          <w:rFonts w:ascii="Arial" w:hAnsi="Arial" w:cs="Arial" w:eastAsia="Arial"/>
          <w:sz w:val="107"/>
          <w:szCs w:val="107"/>
          <w:color w:val="464967"/>
          <w:spacing w:val="0"/>
          <w:w w:val="435"/>
          <w:position w:val="20"/>
        </w:rPr>
        <w:t>l</w:t>
      </w:r>
      <w:r>
        <w:rPr>
          <w:rFonts w:ascii="Arial" w:hAnsi="Arial" w:cs="Arial" w:eastAsia="Arial"/>
          <w:sz w:val="107"/>
          <w:szCs w:val="10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00" w:right="20"/>
          <w:cols w:num="2" w:equalWidth="0">
            <w:col w:w="9466" w:space="92"/>
            <w:col w:w="2142"/>
          </w:cols>
        </w:sectPr>
      </w:pPr>
      <w:rPr/>
    </w:p>
    <w:p>
      <w:pPr>
        <w:spacing w:before="0" w:after="0" w:line="781" w:lineRule="atLeast"/>
        <w:ind w:left="2989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565656"/>
          <w:spacing w:val="0"/>
          <w:w w:val="100"/>
          <w:b/>
          <w:bCs/>
        </w:rPr>
        <w:t>ri</w:t>
      </w:r>
      <w:r>
        <w:rPr>
          <w:rFonts w:ascii="Arial" w:hAnsi="Arial" w:cs="Arial" w:eastAsia="Arial"/>
          <w:sz w:val="28"/>
          <w:szCs w:val="28"/>
          <w:color w:val="565656"/>
          <w:spacing w:val="0"/>
          <w:w w:val="100"/>
          <w:b/>
          <w:bCs/>
        </w:rPr>
        <w:t>m</w:t>
      </w:r>
      <w:r>
        <w:rPr>
          <w:rFonts w:ascii="Arial" w:hAnsi="Arial" w:cs="Arial" w:eastAsia="Arial"/>
          <w:sz w:val="28"/>
          <w:szCs w:val="28"/>
          <w:color w:val="565656"/>
          <w:spacing w:val="34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B2B2B"/>
          <w:spacing w:val="0"/>
          <w:w w:val="100"/>
          <w:b/>
          <w:bCs/>
        </w:rPr>
        <w:t>KÖSE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0" w:after="0" w:line="213" w:lineRule="exact"/>
        <w:ind w:left="190" w:right="-81"/>
        <w:jc w:val="left"/>
        <w:tabs>
          <w:tab w:pos="242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</w:r>
      <w:r>
        <w:rPr>
          <w:rFonts w:ascii="Arial" w:hAnsi="Arial" w:cs="Arial" w:eastAsia="Arial"/>
          <w:sz w:val="24"/>
          <w:szCs w:val="24"/>
          <w:color w:val="2B2B2B"/>
          <w:spacing w:val="0"/>
          <w:w w:val="70"/>
          <w:b/>
          <w:bCs/>
          <w:position w:val="-1"/>
        </w:rPr>
        <w:t>Itfaiy</w:t>
      </w:r>
      <w:r>
        <w:rPr>
          <w:rFonts w:ascii="Arial" w:hAnsi="Arial" w:cs="Arial" w:eastAsia="Arial"/>
          <w:sz w:val="24"/>
          <w:szCs w:val="24"/>
          <w:color w:val="2B2B2B"/>
          <w:spacing w:val="0"/>
          <w:w w:val="70"/>
          <w:b/>
          <w:bCs/>
          <w:position w:val="-1"/>
        </w:rPr>
        <w:t>e</w:t>
      </w:r>
      <w:r>
        <w:rPr>
          <w:rFonts w:ascii="Arial" w:hAnsi="Arial" w:cs="Arial" w:eastAsia="Arial"/>
          <w:sz w:val="24"/>
          <w:szCs w:val="24"/>
          <w:color w:val="2B2B2B"/>
          <w:spacing w:val="22"/>
          <w:w w:val="70"/>
          <w:b/>
          <w:bCs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2B2B2B"/>
          <w:spacing w:val="0"/>
          <w:w w:val="70"/>
          <w:b/>
          <w:bCs/>
          <w:i/>
          <w:position w:val="-1"/>
        </w:rPr>
        <w:t>Kuze</w:t>
      </w:r>
      <w:r>
        <w:rPr>
          <w:rFonts w:ascii="Arial" w:hAnsi="Arial" w:cs="Arial" w:eastAsia="Arial"/>
          <w:sz w:val="24"/>
          <w:szCs w:val="24"/>
          <w:color w:val="2B2B2B"/>
          <w:spacing w:val="0"/>
          <w:w w:val="70"/>
          <w:b/>
          <w:bCs/>
          <w:i/>
          <w:position w:val="-1"/>
        </w:rPr>
        <w:t>y</w:t>
      </w:r>
      <w:r>
        <w:rPr>
          <w:rFonts w:ascii="Arial" w:hAnsi="Arial" w:cs="Arial" w:eastAsia="Arial"/>
          <w:sz w:val="24"/>
          <w:szCs w:val="24"/>
          <w:color w:val="2B2B2B"/>
          <w:spacing w:val="-1"/>
          <w:w w:val="70"/>
          <w:b/>
          <w:bCs/>
          <w:i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2B2B2B"/>
          <w:spacing w:val="0"/>
          <w:w w:val="82"/>
          <w:position w:val="-1"/>
        </w:rPr>
        <w:t>Bölge</w:t>
      </w:r>
      <w:r>
        <w:rPr>
          <w:rFonts w:ascii="Arial" w:hAnsi="Arial" w:cs="Arial" w:eastAsia="Arial"/>
          <w:sz w:val="23"/>
          <w:szCs w:val="23"/>
          <w:color w:val="2B2B2B"/>
          <w:spacing w:val="-30"/>
          <w:w w:val="100"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2B2B2B"/>
          <w:spacing w:val="0"/>
          <w:w w:val="66"/>
          <w:b/>
          <w:bCs/>
          <w:position w:val="-1"/>
        </w:rPr>
        <w:t>Amiri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548" w:lineRule="atLeast"/>
        <w:ind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2B2B2B"/>
          <w:w w:val="106"/>
        </w:rPr>
        <w:t>M</w:t>
      </w:r>
      <w:r>
        <w:rPr>
          <w:rFonts w:ascii="Arial" w:hAnsi="Arial" w:cs="Arial" w:eastAsia="Arial"/>
          <w:sz w:val="19"/>
          <w:szCs w:val="19"/>
          <w:color w:val="2B2B2B"/>
          <w:spacing w:val="-16"/>
          <w:w w:val="106"/>
        </w:rPr>
        <w:t>e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9"/>
        </w:rPr>
        <w:t>VAZ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844" w:lineRule="atLeast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BABABA"/>
          <w:spacing w:val="0"/>
          <w:w w:val="100"/>
          <w:position w:val="4"/>
        </w:rPr>
        <w:t>'</w:t>
      </w:r>
      <w:r>
        <w:rPr>
          <w:rFonts w:ascii="Arial" w:hAnsi="Arial" w:cs="Arial" w:eastAsia="Arial"/>
          <w:sz w:val="28"/>
          <w:szCs w:val="28"/>
          <w:color w:val="BABABA"/>
          <w:spacing w:val="0"/>
          <w:w w:val="100"/>
          <w:position w:val="4"/>
        </w:rPr>
        <w:t> </w:t>
      </w:r>
      <w:r>
        <w:rPr>
          <w:rFonts w:ascii="Arial" w:hAnsi="Arial" w:cs="Arial" w:eastAsia="Arial"/>
          <w:sz w:val="28"/>
          <w:szCs w:val="28"/>
          <w:color w:val="BABABA"/>
          <w:spacing w:val="39"/>
          <w:w w:val="100"/>
          <w:position w:val="4"/>
        </w:rPr>
        <w:t> </w:t>
      </w:r>
      <w:r>
        <w:rPr>
          <w:rFonts w:ascii="Arial" w:hAnsi="Arial" w:cs="Arial" w:eastAsia="Arial"/>
          <w:sz w:val="28"/>
          <w:szCs w:val="28"/>
          <w:color w:val="BABABA"/>
          <w:spacing w:val="-8"/>
          <w:w w:val="137"/>
          <w:position w:val="4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BABABA"/>
          <w:spacing w:val="-31"/>
          <w:w w:val="127"/>
          <w:position w:val="0"/>
        </w:rPr>
        <w:t>,</w:t>
      </w:r>
      <w:r>
        <w:rPr>
          <w:rFonts w:ascii="Arial" w:hAnsi="Arial" w:cs="Arial" w:eastAsia="Arial"/>
          <w:sz w:val="28"/>
          <w:szCs w:val="28"/>
          <w:color w:val="BABABA"/>
          <w:spacing w:val="-60"/>
          <w:w w:val="137"/>
          <w:position w:val="4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BABABA"/>
          <w:spacing w:val="0"/>
          <w:w w:val="127"/>
          <w:position w:val="0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BABABA"/>
          <w:spacing w:val="0"/>
          <w:w w:val="100"/>
          <w:position w:val="0"/>
        </w:rPr>
        <w:t>    </w:t>
      </w:r>
      <w:r>
        <w:rPr>
          <w:rFonts w:ascii="Times New Roman" w:hAnsi="Times New Roman" w:cs="Times New Roman" w:eastAsia="Times New Roman"/>
          <w:sz w:val="12"/>
          <w:szCs w:val="12"/>
          <w:color w:val="BABABA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ABABA"/>
          <w:spacing w:val="0"/>
          <w:w w:val="172"/>
          <w:position w:val="0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BABABA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ABABA"/>
          <w:spacing w:val="5"/>
          <w:w w:val="169"/>
          <w:position w:val="0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BABABA"/>
          <w:spacing w:val="0"/>
          <w:w w:val="169"/>
          <w:position w:val="0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BABABA"/>
          <w:spacing w:val="-18"/>
          <w:w w:val="169"/>
          <w:position w:val="0"/>
        </w:rPr>
        <w:t> </w:t>
      </w:r>
      <w:r>
        <w:rPr>
          <w:rFonts w:ascii="Arial" w:hAnsi="Arial" w:cs="Arial" w:eastAsia="Arial"/>
          <w:sz w:val="28"/>
          <w:szCs w:val="28"/>
          <w:color w:val="838585"/>
          <w:spacing w:val="-19"/>
          <w:w w:val="87"/>
          <w:position w:val="4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AAAAAA"/>
          <w:spacing w:val="-16"/>
          <w:w w:val="183"/>
          <w:position w:val="0"/>
        </w:rPr>
        <w:t>1</w:t>
      </w:r>
      <w:r>
        <w:rPr>
          <w:rFonts w:ascii="Arial" w:hAnsi="Arial" w:cs="Arial" w:eastAsia="Arial"/>
          <w:sz w:val="28"/>
          <w:szCs w:val="28"/>
          <w:color w:val="AAAAAA"/>
          <w:spacing w:val="0"/>
          <w:w w:val="77"/>
          <w:position w:val="4"/>
        </w:rPr>
        <w:t>:</w:t>
      </w:r>
      <w:r>
        <w:rPr>
          <w:rFonts w:ascii="Arial" w:hAnsi="Arial" w:cs="Arial" w:eastAsia="Arial"/>
          <w:sz w:val="28"/>
          <w:szCs w:val="28"/>
          <w:color w:val="AAAAAA"/>
          <w:spacing w:val="-159"/>
          <w:w w:val="77"/>
          <w:position w:val="4"/>
        </w:rPr>
        <w:t>&lt;</w:t>
      </w:r>
      <w:r>
        <w:rPr>
          <w:rFonts w:ascii="Times New Roman" w:hAnsi="Times New Roman" w:cs="Times New Roman" w:eastAsia="Times New Roman"/>
          <w:sz w:val="12"/>
          <w:szCs w:val="12"/>
          <w:color w:val="AAAAAA"/>
          <w:spacing w:val="0"/>
          <w:w w:val="183"/>
          <w:position w:val="0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AAAAAA"/>
          <w:spacing w:val="13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999A9A"/>
          <w:spacing w:val="0"/>
          <w:w w:val="215"/>
          <w:position w:val="0"/>
        </w:rPr>
        <w:t>ı</w:t>
      </w:r>
      <w:r>
        <w:rPr>
          <w:rFonts w:ascii="Arial" w:hAnsi="Arial" w:cs="Arial" w:eastAsia="Arial"/>
          <w:sz w:val="15"/>
          <w:szCs w:val="15"/>
          <w:color w:val="999A9A"/>
          <w:spacing w:val="-47"/>
          <w:w w:val="215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707070"/>
          <w:spacing w:val="0"/>
          <w:w w:val="100"/>
          <w:position w:val="0"/>
        </w:rPr>
        <w:t>b</w:t>
      </w:r>
      <w:r>
        <w:rPr>
          <w:rFonts w:ascii="Arial" w:hAnsi="Arial" w:cs="Arial" w:eastAsia="Arial"/>
          <w:sz w:val="16"/>
          <w:szCs w:val="16"/>
          <w:color w:val="707070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707070"/>
          <w:spacing w:val="24"/>
          <w:w w:val="100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999A9A"/>
          <w:spacing w:val="0"/>
          <w:w w:val="236"/>
          <w:position w:val="0"/>
        </w:rPr>
        <w:t>..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96" w:lineRule="exact"/>
        <w:ind w:left="509" w:right="-20"/>
        <w:jc w:val="left"/>
        <w:tabs>
          <w:tab w:pos="166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2B2B2B"/>
          <w:w w:val="108"/>
          <w:b/>
          <w:bCs/>
          <w:position w:val="-1"/>
        </w:rPr>
        <w:t>BiU</w:t>
      </w:r>
      <w:r>
        <w:rPr>
          <w:rFonts w:ascii="Times New Roman" w:hAnsi="Times New Roman" w:cs="Times New Roman" w:eastAsia="Times New Roman"/>
          <w:sz w:val="27"/>
          <w:szCs w:val="27"/>
          <w:color w:val="2B2B2B"/>
          <w:spacing w:val="-10"/>
          <w:w w:val="108"/>
          <w:b/>
          <w:bCs/>
          <w:position w:val="-1"/>
        </w:rPr>
        <w:t>e</w:t>
      </w:r>
      <w:r>
        <w:rPr>
          <w:rFonts w:ascii="Times New Roman" w:hAnsi="Times New Roman" w:cs="Times New Roman" w:eastAsia="Times New Roman"/>
          <w:sz w:val="27"/>
          <w:szCs w:val="27"/>
          <w:color w:val="565656"/>
          <w:spacing w:val="-2"/>
          <w:w w:val="29"/>
          <w:b/>
          <w:bCs/>
          <w:position w:val="-1"/>
        </w:rPr>
        <w:t>,</w:t>
      </w:r>
      <w:r>
        <w:rPr>
          <w:rFonts w:ascii="Times New Roman" w:hAnsi="Times New Roman" w:cs="Times New Roman" w:eastAsia="Times New Roman"/>
          <w:sz w:val="27"/>
          <w:szCs w:val="27"/>
          <w:color w:val="2B2B2B"/>
          <w:spacing w:val="-12"/>
          <w:w w:val="105"/>
          <w:b/>
          <w:bCs/>
          <w:position w:val="-1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565656"/>
          <w:spacing w:val="0"/>
          <w:w w:val="122"/>
          <w:b/>
          <w:bCs/>
          <w:position w:val="-1"/>
        </w:rPr>
        <w:t>tt</w:t>
      </w:r>
      <w:r>
        <w:rPr>
          <w:rFonts w:ascii="Times New Roman" w:hAnsi="Times New Roman" w:cs="Times New Roman" w:eastAsia="Times New Roman"/>
          <w:sz w:val="27"/>
          <w:szCs w:val="27"/>
          <w:color w:val="565656"/>
          <w:spacing w:val="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565656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26"/>
          <w:szCs w:val="26"/>
          <w:color w:val="565656"/>
          <w:spacing w:val="2"/>
          <w:w w:val="100"/>
          <w:b/>
          <w:bCs/>
          <w:position w:val="-1"/>
        </w:rPr>
        <w:t>O</w:t>
      </w:r>
      <w:r>
        <w:rPr>
          <w:rFonts w:ascii="Times New Roman" w:hAnsi="Times New Roman" w:cs="Times New Roman" w:eastAsia="Times New Roman"/>
          <w:sz w:val="26"/>
          <w:szCs w:val="26"/>
          <w:color w:val="2B2B2B"/>
          <w:spacing w:val="13"/>
          <w:w w:val="118"/>
          <w:b/>
          <w:bCs/>
          <w:position w:val="-1"/>
        </w:rPr>
        <w:t>S</w:t>
      </w:r>
      <w:r>
        <w:rPr>
          <w:rFonts w:ascii="Times New Roman" w:hAnsi="Times New Roman" w:cs="Times New Roman" w:eastAsia="Times New Roman"/>
          <w:sz w:val="26"/>
          <w:szCs w:val="26"/>
          <w:color w:val="565656"/>
          <w:spacing w:val="0"/>
          <w:w w:val="108"/>
          <w:b/>
          <w:bCs/>
          <w:position w:val="-1"/>
        </w:rPr>
        <w:t>U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00" w:right="20"/>
          <w:cols w:num="3" w:equalWidth="0">
            <w:col w:w="4522" w:space="361"/>
            <w:col w:w="670" w:space="2709"/>
            <w:col w:w="3438"/>
          </w:cols>
        </w:sectPr>
      </w:pPr>
      <w:rPr/>
    </w:p>
    <w:p>
      <w:pPr>
        <w:spacing w:before="0" w:after="0" w:line="286" w:lineRule="atLeast"/>
        <w:ind w:left="5188" w:right="-20"/>
        <w:jc w:val="left"/>
        <w:tabs>
          <w:tab w:pos="8960" w:val="left"/>
          <w:tab w:pos="1024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14.755058pt;margin-top:31.197023pt;width:562.239116pt;height:791.715365pt;mso-position-horizontal-relative:page;mso-position-vertical-relative:page;z-index:-17126" coordorigin="295,624" coordsize="11245,15834">
            <v:group style="position:absolute;left:305;top:643;width:781;height:2" coordorigin="305,643" coordsize="781,2">
              <v:shape style="position:absolute;left:305;top:643;width:781;height:2" coordorigin="305,643" coordsize="781,0" path="m305,643l1085,643e" filled="f" stroked="t" strokeweight=".951939pt" strokecolor="#777777">
                <v:path arrowok="t"/>
              </v:shape>
            </v:group>
            <v:group style="position:absolute;left:1019;top:645;width:657;height:2" coordorigin="1019,645" coordsize="657,2">
              <v:shape style="position:absolute;left:1019;top:645;width:657;height:2" coordorigin="1019,645" coordsize="657,0" path="m1019,645l1675,645e" filled="f" stroked="t" strokeweight=".47597pt" strokecolor="#4F4F4F">
                <v:path arrowok="t"/>
              </v:shape>
            </v:group>
            <v:group style="position:absolute;left:1618;top:650;width:9824;height:2" coordorigin="1618,650" coordsize="9824,2">
              <v:shape style="position:absolute;left:1618;top:650;width:9824;height:2" coordorigin="1618,650" coordsize="9824,0" path="m1618,650l11442,650e" filled="f" stroked="t" strokeweight=".713954pt" strokecolor="#646464">
                <v:path arrowok="t"/>
              </v:shape>
            </v:group>
            <v:group style="position:absolute;left:2344;top:636;width:2;height:1530" coordorigin="2344,636" coordsize="2,1530">
              <v:shape style="position:absolute;left:2344;top:636;width:2;height:1530" coordorigin="2344,636" coordsize="0,1530" path="m2344,2166l2344,636e" filled="f" stroked="t" strokeweight=".713954pt" strokecolor="#575757">
                <v:path arrowok="t"/>
              </v:shape>
            </v:group>
            <v:group style="position:absolute;left:3270;top:645;width:290;height:2" coordorigin="3270,645" coordsize="290,2">
              <v:shape style="position:absolute;left:3270;top:645;width:290;height:2" coordorigin="3270,645" coordsize="290,0" path="m3270,645l3560,645e" filled="f" stroked="t" strokeweight=".47597pt" strokecolor="#444444">
                <v:path arrowok="t"/>
              </v:shape>
            </v:group>
            <v:group style="position:absolute;left:7358;top:650;width:466;height:2" coordorigin="7358,650" coordsize="466,2">
              <v:shape style="position:absolute;left:7358;top:650;width:466;height:2" coordorigin="7358,650" coordsize="466,0" path="m7358,650l7825,650e" filled="f" stroked="t" strokeweight=".47597pt" strokecolor="#4F4F4F">
                <v:path arrowok="t"/>
              </v:shape>
            </v:group>
            <v:group style="position:absolute;left:9101;top:645;width:2;height:722" coordorigin="9101,645" coordsize="2,722">
              <v:shape style="position:absolute;left:9101;top:645;width:2;height:722" coordorigin="9101,645" coordsize="0,722" path="m9101,1367l9101,645e" filled="f" stroked="t" strokeweight=".713954pt" strokecolor="#606060">
                <v:path arrowok="t"/>
              </v:shape>
            </v:group>
            <v:group style="position:absolute;left:9053;top:653;width:857;height:2" coordorigin="9053,653" coordsize="857,2">
              <v:shape style="position:absolute;left:9053;top:653;width:857;height:2" coordorigin="9053,653" coordsize="857,0" path="m9053,653l9910,653e" filled="f" stroked="t" strokeweight=".47597pt" strokecolor="#575757">
                <v:path arrowok="t"/>
              </v:shape>
            </v:group>
            <v:group style="position:absolute;left:11447;top:650;width:2;height:2013" coordorigin="11447,650" coordsize="2,2013">
              <v:shape style="position:absolute;left:11447;top:650;width:2;height:2013" coordorigin="11447,650" coordsize="0,2013" path="m11447,2663l11447,650e" filled="f" stroked="t" strokeweight=".713954pt" strokecolor="#6B6B6B">
                <v:path arrowok="t"/>
              </v:shape>
            </v:group>
            <v:group style="position:absolute;left:9101;top:1310;width:2;height:397" coordorigin="9101,1310" coordsize="2,397">
              <v:shape style="position:absolute;left:9101;top:1310;width:2;height:397" coordorigin="9101,1310" coordsize="0,397" path="m9101,1707l9101,1310e" filled="f" stroked="t" strokeweight=".47597pt" strokecolor="#4B4B4B">
                <v:path arrowok="t"/>
              </v:shape>
            </v:group>
            <v:group style="position:absolute;left:312;top:994;width:2;height:540" coordorigin="312,994" coordsize="2,540">
              <v:shape style="position:absolute;left:312;top:994;width:2;height:540" coordorigin="312,994" coordsize="0,540" path="m312,1535l312,994e" filled="f" stroked="t" strokeweight=".951939pt" strokecolor="#707070">
                <v:path arrowok="t"/>
              </v:shape>
            </v:group>
            <v:group style="position:absolute;left:317;top:631;width:2;height:6870" coordorigin="317,631" coordsize="2,6870">
              <v:shape style="position:absolute;left:317;top:631;width:2;height:6870" coordorigin="317,631" coordsize="0,6870" path="m317,7501l317,631e" filled="f" stroked="t" strokeweight=".713954pt" strokecolor="#5B5B5B">
                <v:path arrowok="t"/>
              </v:shape>
            </v:group>
            <v:group style="position:absolute;left:305;top:2161;width:2066;height:2" coordorigin="305,2161" coordsize="2066,2">
              <v:shape style="position:absolute;left:305;top:2161;width:2066;height:2" coordorigin="305,2161" coordsize="2066,0" path="m305,2161l2370,2161e" filled="f" stroked="t" strokeweight=".713954pt" strokecolor="#606060">
                <v:path arrowok="t"/>
              </v:shape>
            </v:group>
            <v:group style="position:absolute;left:2299;top:2161;width:633;height:2" coordorigin="2299,2161" coordsize="633,2">
              <v:shape style="position:absolute;left:2299;top:2161;width:633;height:2" coordorigin="2299,2161" coordsize="633,0" path="m2299,2161l2932,2161e" filled="f" stroked="t" strokeweight=".47597pt" strokecolor="#4B4B4B">
                <v:path arrowok="t"/>
              </v:shape>
            </v:group>
            <v:group style="position:absolute;left:2751;top:2161;width:1119;height:2" coordorigin="2751,2161" coordsize="1119,2">
              <v:shape style="position:absolute;left:2751;top:2161;width:1119;height:2" coordorigin="2751,2161" coordsize="1119,0" path="m2751,2161l3870,2161e" filled="f" stroked="t" strokeweight=".951939pt" strokecolor="#676767">
                <v:path arrowok="t"/>
              </v:shape>
            </v:group>
            <v:group style="position:absolute;left:3813;top:2161;width:804;height:2" coordorigin="3813,2161" coordsize="804,2">
              <v:shape style="position:absolute;left:3813;top:2161;width:804;height:2" coordorigin="3813,2161" coordsize="804,0" path="m3813,2161l4617,2161e" filled="f" stroked="t" strokeweight=".47597pt" strokecolor="#444444">
                <v:path arrowok="t"/>
              </v:shape>
            </v:group>
            <v:group style="position:absolute;left:4512;top:2163;width:2903;height:2" coordorigin="4512,2163" coordsize="2903,2">
              <v:shape style="position:absolute;left:4512;top:2163;width:2903;height:2" coordorigin="4512,2163" coordsize="2903,0" path="m4512,2163l7416,2163e" filled="f" stroked="t" strokeweight=".713954pt" strokecolor="#606060">
                <v:path arrowok="t"/>
              </v:shape>
            </v:group>
            <v:group style="position:absolute;left:7358;top:2161;width:466;height:2" coordorigin="7358,2161" coordsize="466,2">
              <v:shape style="position:absolute;left:7358;top:2161;width:466;height:2" coordorigin="7358,2161" coordsize="466,0" path="m7358,2161l7825,2161e" filled="f" stroked="t" strokeweight=".47597pt" strokecolor="#484848">
                <v:path arrowok="t"/>
              </v:shape>
            </v:group>
            <v:group style="position:absolute;left:7725;top:2163;width:3732;height:2" coordorigin="7725,2163" coordsize="3732,2">
              <v:shape style="position:absolute;left:7725;top:2163;width:3732;height:2" coordorigin="7725,2163" coordsize="3732,0" path="m7725,2163l11457,2163e" filled="f" stroked="t" strokeweight=".713954pt" strokecolor="#646464">
                <v:path arrowok="t"/>
              </v:shape>
            </v:group>
            <v:group style="position:absolute;left:9105;top:1649;width:2;height:516" coordorigin="9105,1649" coordsize="2,516">
              <v:shape style="position:absolute;left:9105;top:1649;width:2;height:516" coordorigin="9105,1649" coordsize="0,516" path="m9105,2166l9105,1649e" filled="f" stroked="t" strokeweight=".951939pt" strokecolor="#646464">
                <v:path arrowok="t"/>
              </v:shape>
            </v:group>
            <v:group style="position:absolute;left:314;top:2400;width:5179;height:2" coordorigin="314,2400" coordsize="5179,2">
              <v:shape style="position:absolute;left:314;top:2400;width:5179;height:2" coordorigin="314,2400" coordsize="5179,0" path="m314,2400l5493,2400e" filled="f" stroked="t" strokeweight=".713954pt" strokecolor="#606060">
                <v:path arrowok="t"/>
              </v:shape>
            </v:group>
            <v:group style="position:absolute;left:5331;top:2400;width:595;height:2" coordorigin="5331,2400" coordsize="595,2">
              <v:shape style="position:absolute;left:5331;top:2400;width:595;height:2" coordorigin="5331,2400" coordsize="595,0" path="m5331,2400l5926,2400e" filled="f" stroked="t" strokeweight=".47597pt" strokecolor="#444444">
                <v:path arrowok="t"/>
              </v:shape>
            </v:group>
            <v:group style="position:absolute;left:5888;top:2147;width:2;height:488" coordorigin="5888,2147" coordsize="2,488">
              <v:shape style="position:absolute;left:5888;top:2147;width:2;height:488" coordorigin="5888,2147" coordsize="0,488" path="m5888,2634l5888,2147e" filled="f" stroked="t" strokeweight=".713954pt" strokecolor="#383838">
                <v:path arrowok="t"/>
              </v:shape>
            </v:group>
            <v:group style="position:absolute;left:5854;top:2400;width:5607;height:2" coordorigin="5854,2400" coordsize="5607,2">
              <v:shape style="position:absolute;left:5854;top:2400;width:5607;height:2" coordorigin="5854,2400" coordsize="5607,0" path="m5854,2400l11461,2400e" filled="f" stroked="t" strokeweight=".713954pt" strokecolor="#606060">
                <v:path arrowok="t"/>
              </v:shape>
            </v:group>
            <v:group style="position:absolute;left:328;top:631;width:2;height:9853" coordorigin="328,631" coordsize="2,9853">
              <v:shape style="position:absolute;left:328;top:631;width:2;height:9853" coordorigin="328,631" coordsize="0,9853" path="m328,10485l328,631e" filled="f" stroked="t" strokeweight=".713954pt" strokecolor="#5B5B5B">
                <v:path arrowok="t"/>
              </v:shape>
            </v:group>
            <v:group style="position:absolute;left:314;top:2639;width:5207;height:2" coordorigin="314,2639" coordsize="5207,2">
              <v:shape style="position:absolute;left:314;top:2639;width:5207;height:2" coordorigin="314,2639" coordsize="5207,0" path="m314,2639l5521,2639e" filled="f" stroked="t" strokeweight=".713954pt" strokecolor="#5B5B5B">
                <v:path arrowok="t"/>
              </v:shape>
            </v:group>
            <v:group style="position:absolute;left:5331;top:2639;width:595;height:2" coordorigin="5331,2639" coordsize="595,2">
              <v:shape style="position:absolute;left:5331;top:2639;width:595;height:2" coordorigin="5331,2639" coordsize="595,0" path="m5331,2639l5926,2639e" filled="f" stroked="t" strokeweight=".47597pt" strokecolor="#3F3F3F">
                <v:path arrowok="t"/>
              </v:shape>
            </v:group>
            <v:group style="position:absolute;left:5854;top:2641;width:5607;height:2" coordorigin="5854,2641" coordsize="5607,2">
              <v:shape style="position:absolute;left:5854;top:2641;width:5607;height:2" coordorigin="5854,2641" coordsize="5607,0" path="m5854,2641l11461,2641e" filled="f" stroked="t" strokeweight=".713954pt" strokecolor="#606060">
                <v:path arrowok="t"/>
              </v:shape>
            </v:group>
            <v:group style="position:absolute;left:309;top:2880;width:11152;height:2" coordorigin="309,2880" coordsize="11152,2">
              <v:shape style="position:absolute;left:309;top:2880;width:11152;height:2" coordorigin="309,2880" coordsize="11152,0" path="m309,2880l11461,2880e" filled="f" stroked="t" strokeweight=".713954pt" strokecolor="#5B5B5B">
                <v:path arrowok="t"/>
              </v:shape>
            </v:group>
            <v:group style="position:absolute;left:11457;top:2591;width:2;height:316" coordorigin="11457,2591" coordsize="2,316">
              <v:shape style="position:absolute;left:11457;top:2591;width:2;height:316" coordorigin="11457,2591" coordsize="0,316" path="m11457,2907l11457,2591e" filled="f" stroked="t" strokeweight=".47597pt" strokecolor="#4B4B4B">
                <v:path arrowok="t"/>
              </v:shape>
            </v:group>
            <v:group style="position:absolute;left:309;top:3120;width:7516;height:2" coordorigin="309,3120" coordsize="7516,2">
              <v:shape style="position:absolute;left:309;top:3120;width:7516;height:2" coordorigin="309,3120" coordsize="7516,0" path="m309,3120l7825,3120e" filled="f" stroked="t" strokeweight=".713954pt" strokecolor="#606060">
                <v:path arrowok="t"/>
              </v:shape>
            </v:group>
            <v:group style="position:absolute;left:7768;top:3122;width:662;height:2" coordorigin="7768,3122" coordsize="662,2">
              <v:shape style="position:absolute;left:7768;top:3122;width:662;height:2" coordorigin="7768,3122" coordsize="662,0" path="m7768,3122l8429,3122e" filled="f" stroked="t" strokeweight=".47597pt" strokecolor="#484848">
                <v:path arrowok="t"/>
              </v:shape>
            </v:group>
            <v:group style="position:absolute;left:8301;top:3122;width:3165;height:2" coordorigin="8301,3122" coordsize="3165,2">
              <v:shape style="position:absolute;left:8301;top:3122;width:3165;height:2" coordorigin="8301,3122" coordsize="3165,0" path="m8301,3122l11466,3122e" filled="f" stroked="t" strokeweight=".713954pt" strokecolor="#646464">
                <v:path arrowok="t"/>
              </v:shape>
            </v:group>
            <v:group style="position:absolute;left:11459;top:870;width:2;height:4298" coordorigin="11459,870" coordsize="2,4298">
              <v:shape style="position:absolute;left:11459;top:870;width:2;height:4298" coordorigin="11459,870" coordsize="0,4298" path="m11459,5168l11459,870e" filled="f" stroked="t" strokeweight=".713954pt" strokecolor="#646464">
                <v:path arrowok="t"/>
              </v:shape>
            </v:group>
            <v:group style="position:absolute;left:314;top:3361;width:6088;height:2" coordorigin="314,3361" coordsize="6088,2">
              <v:shape style="position:absolute;left:314;top:3361;width:6088;height:2" coordorigin="314,3361" coordsize="6088,0" path="m314,3361l6402,3361e" filled="f" stroked="t" strokeweight=".713954pt" strokecolor="#5B5B5B">
                <v:path arrowok="t"/>
              </v:shape>
            </v:group>
            <v:group style="position:absolute;left:6345;top:3361;width:524;height:2" coordorigin="6345,3361" coordsize="524,2">
              <v:shape style="position:absolute;left:6345;top:3361;width:524;height:2" coordorigin="6345,3361" coordsize="524,0" path="m6345,3361l6868,3361e" filled="f" stroked="t" strokeweight=".47597pt" strokecolor="#383838">
                <v:path arrowok="t"/>
              </v:shape>
            </v:group>
            <v:group style="position:absolute;left:6811;top:3361;width:152;height:2" coordorigin="6811,3361" coordsize="152,2">
              <v:shape style="position:absolute;left:6811;top:3361;width:152;height:2" coordorigin="6811,3361" coordsize="152,0" path="m6811,3361l6963,3361e" filled="f" stroked="t" strokeweight=".47597pt" strokecolor="#4F4F4F">
                <v:path arrowok="t"/>
              </v:shape>
            </v:group>
            <v:group style="position:absolute;left:6906;top:3361;width:4560;height:2" coordorigin="6906,3361" coordsize="4560,2">
              <v:shape style="position:absolute;left:6906;top:3361;width:4560;height:2" coordorigin="6906,3361" coordsize="4560,0" path="m6906,3361l11466,3361e" filled="f" stroked="t" strokeweight=".713954pt" strokecolor="#646464">
                <v:path arrowok="t"/>
              </v:shape>
            </v:group>
            <v:group style="position:absolute;left:3851;top:3351;width:2;height:469" coordorigin="3851,3351" coordsize="2,469">
              <v:shape style="position:absolute;left:3851;top:3351;width:2;height:469" coordorigin="3851,3351" coordsize="0,469" path="m3851,3820l3851,3351e" filled="f" stroked="t" strokeweight=".951939pt" strokecolor="#606060">
                <v:path arrowok="t"/>
              </v:shape>
            </v:group>
            <v:group style="position:absolute;left:6949;top:3356;width:2;height:779" coordorigin="6949,3356" coordsize="2,779">
              <v:shape style="position:absolute;left:6949;top:3356;width:2;height:779" coordorigin="6949,3356" coordsize="0,779" path="m6949,4135l6949,3356e" filled="f" stroked="t" strokeweight=".713954pt" strokecolor="#575757">
                <v:path arrowok="t"/>
              </v:shape>
            </v:group>
            <v:group style="position:absolute;left:6930;top:3791;width:1471;height:2" coordorigin="6930,3791" coordsize="1471,2">
              <v:shape style="position:absolute;left:6930;top:3791;width:1471;height:2" coordorigin="6930,3791" coordsize="1471,0" path="m6930,3791l8401,3791e" filled="f" stroked="t" strokeweight=".237985pt" strokecolor="#939393">
                <v:path arrowok="t"/>
              </v:shape>
            </v:group>
            <v:group style="position:absolute;left:3836;top:3786;width:3075;height:2" coordorigin="3836,3786" coordsize="3075,2">
              <v:shape style="position:absolute;left:3836;top:3786;width:3075;height:2" coordorigin="3836,3786" coordsize="3075,0" path="m3836,3786l6911,3786e" filled="f" stroked="t" strokeweight=".713954pt" strokecolor="#747474">
                <v:path arrowok="t"/>
              </v:shape>
            </v:group>
            <v:group style="position:absolute;left:6297;top:3782;width:676;height:2" coordorigin="6297,3782" coordsize="676,2">
              <v:shape style="position:absolute;left:6297;top:3782;width:676;height:2" coordorigin="6297,3782" coordsize="676,0" path="m6297,3782l6973,3782e" filled="f" stroked="t" strokeweight=".47597pt" strokecolor="#979797">
                <v:path arrowok="t"/>
              </v:shape>
            </v:group>
            <v:group style="position:absolute;left:8401;top:3791;width:1480;height:2" coordorigin="8401,3791" coordsize="1480,2">
              <v:shape style="position:absolute;left:8401;top:3791;width:1480;height:2" coordorigin="8401,3791" coordsize="1480,0" path="m8401,3791l9881,3791e" filled="f" stroked="t" strokeweight=".237985pt" strokecolor="#000000">
                <v:path arrowok="t"/>
              </v:shape>
            </v:group>
            <v:group style="position:absolute;left:9881;top:3791;width:1594;height:2" coordorigin="9881,3791" coordsize="1594,2">
              <v:shape style="position:absolute;left:9881;top:3791;width:1594;height:2" coordorigin="9881,3791" coordsize="1594,0" path="m9881,3791l11476,3791e" filled="f" stroked="t" strokeweight=".237985pt" strokecolor="#6B6B6B">
                <v:path arrowok="t"/>
              </v:shape>
            </v:group>
            <v:group style="position:absolute;left:314;top:4121;width:2047;height:2" coordorigin="314,4121" coordsize="2047,2">
              <v:shape style="position:absolute;left:314;top:4121;width:2047;height:2" coordorigin="314,4121" coordsize="2047,0" path="m314,4121l2361,4121e" filled="f" stroked="t" strokeweight=".713954pt" strokecolor="#676767">
                <v:path arrowok="t"/>
              </v:shape>
            </v:group>
            <v:group style="position:absolute;left:414;top:4121;width:662;height:2" coordorigin="414,4121" coordsize="662,2">
              <v:shape style="position:absolute;left:414;top:4121;width:662;height:2" coordorigin="414,4121" coordsize="662,0" path="m414,4121l1076,4121e" filled="f" stroked="t" strokeweight=".47597pt" strokecolor="#4B4B4B">
                <v:path arrowok="t"/>
              </v:shape>
            </v:group>
            <v:group style="position:absolute;left:2304;top:4121;width:628;height:2" coordorigin="2304,4121" coordsize="628,2">
              <v:shape style="position:absolute;left:2304;top:4121;width:628;height:2" coordorigin="2304,4121" coordsize="628,0" path="m2304,4121l2932,4121e" filled="f" stroked="t" strokeweight=".47597pt" strokecolor="#4B4B4B">
                <v:path arrowok="t"/>
              </v:shape>
            </v:group>
            <v:group style="position:absolute;left:2799;top:4121;width:857;height:2" coordorigin="2799,4121" coordsize="857,2">
              <v:shape style="position:absolute;left:2799;top:4121;width:857;height:2" coordorigin="2799,4121" coordsize="857,0" path="m2799,4121l3655,4121e" filled="f" stroked="t" strokeweight=".951939pt" strokecolor="#676767">
                <v:path arrowok="t"/>
              </v:shape>
            </v:group>
            <v:group style="position:absolute;left:3503;top:4119;width:376;height:2" coordorigin="3503,4119" coordsize="376,2">
              <v:shape style="position:absolute;left:3503;top:4119;width:376;height:2" coordorigin="3503,4119" coordsize="376,0" path="m3503,4119l3879,4119e" filled="f" stroked="t" strokeweight=".47597pt" strokecolor="#545454">
                <v:path arrowok="t"/>
              </v:shape>
            </v:group>
            <v:group style="position:absolute;left:3855;top:3763;width:2;height:363" coordorigin="3855,3763" coordsize="2,363">
              <v:shape style="position:absolute;left:3855;top:3763;width:2;height:363" coordorigin="3855,3763" coordsize="0,363" path="m3855,4126l3855,3763e" filled="f" stroked="t" strokeweight=".951939pt" strokecolor="#343434">
                <v:path arrowok="t"/>
              </v:shape>
            </v:group>
            <v:group style="position:absolute;left:3846;top:4109;width:2042;height:2" coordorigin="3846,4109" coordsize="2042,2">
              <v:shape style="position:absolute;left:3846;top:4109;width:2042;height:2" coordorigin="3846,4109" coordsize="2042,0" path="m3846,4109l5888,4109e" filled="f" stroked="t" strokeweight="1.665894pt" strokecolor="#646464">
                <v:path arrowok="t"/>
              </v:shape>
            </v:group>
            <v:group style="position:absolute;left:5888;top:4107;width:485;height:2" coordorigin="5888,4107" coordsize="485,2">
              <v:shape style="position:absolute;left:5888;top:4107;width:485;height:2" coordorigin="5888,4107" coordsize="485,0" path="m5888,4107l6373,4107e" filled="f" stroked="t" strokeweight=".237985pt" strokecolor="#ACACAC">
                <v:path arrowok="t"/>
              </v:shape>
            </v:group>
            <v:group style="position:absolute;left:6373;top:4107;width:571;height:2" coordorigin="6373,4107" coordsize="571,2">
              <v:shape style="position:absolute;left:6373;top:4107;width:571;height:2" coordorigin="6373,4107" coordsize="571,0" path="m6373,4107l6944,4107e" filled="f" stroked="t" strokeweight=".713954pt" strokecolor="#909090">
                <v:path arrowok="t"/>
              </v:shape>
            </v:group>
            <v:group style="position:absolute;left:6021;top:4124;width:5440;height:2" coordorigin="6021,4124" coordsize="5440,2">
              <v:shape style="position:absolute;left:6021;top:4124;width:5440;height:2" coordorigin="6021,4124" coordsize="5440,0" path="m6021,4124l11461,4124e" filled="f" stroked="t" strokeweight=".713954pt" strokecolor="#646464">
                <v:path arrowok="t"/>
              </v:shape>
            </v:group>
            <v:group style="position:absolute;left:11457;top:3763;width:2;height:688" coordorigin="11457,3763" coordsize="2,688">
              <v:shape style="position:absolute;left:11457;top:3763;width:2;height:688" coordorigin="11457,3763" coordsize="0,688" path="m11457,4451l11457,3763e" filled="f" stroked="t" strokeweight=".47597pt" strokecolor="#4F4F4F">
                <v:path arrowok="t"/>
              </v:shape>
            </v:group>
            <v:group style="position:absolute;left:309;top:4406;width:5079;height:2" coordorigin="309,4406" coordsize="5079,2">
              <v:shape style="position:absolute;left:309;top:4406;width:5079;height:2" coordorigin="309,4406" coordsize="5079,0" path="m309,4406l5388,4406e" filled="f" stroked="t" strokeweight=".713954pt" strokecolor="#606060">
                <v:path arrowok="t"/>
              </v:shape>
            </v:group>
            <v:group style="position:absolute;left:2358;top:4116;width:2;height:335" coordorigin="2358,4116" coordsize="2,335">
              <v:shape style="position:absolute;left:2358;top:4116;width:2;height:335" coordorigin="2358,4116" coordsize="0,335" path="m2358,4451l2358,4116e" filled="f" stroked="t" strokeweight=".47597pt" strokecolor="#4F4F4F">
                <v:path arrowok="t"/>
              </v:shape>
            </v:group>
            <v:group style="position:absolute;left:5331;top:4408;width:585;height:2" coordorigin="5331,4408" coordsize="585,2">
              <v:shape style="position:absolute;left:5331;top:4408;width:585;height:2" coordorigin="5331,4408" coordsize="585,0" path="m5331,4408l5916,4408e" filled="f" stroked="t" strokeweight=".47597pt" strokecolor="#484848">
                <v:path arrowok="t"/>
              </v:shape>
            </v:group>
            <v:group style="position:absolute;left:5769;top:4408;width:2765;height:2" coordorigin="5769,4408" coordsize="2765,2">
              <v:shape style="position:absolute;left:5769;top:4408;width:2765;height:2" coordorigin="5769,4408" coordsize="2765,0" path="m5769,4408l8534,4408e" filled="f" stroked="t" strokeweight=".713954pt" strokecolor="#646464">
                <v:path arrowok="t"/>
              </v:shape>
            </v:group>
            <v:group style="position:absolute;left:8372;top:4408;width:743;height:2" coordorigin="8372,4408" coordsize="743,2">
              <v:shape style="position:absolute;left:8372;top:4408;width:743;height:2" coordorigin="8372,4408" coordsize="743,0" path="m8372,4408l9115,4408e" filled="f" stroked="t" strokeweight=".47597pt" strokecolor="#4F4F4F">
                <v:path arrowok="t"/>
              </v:shape>
            </v:group>
            <v:group style="position:absolute;left:9058;top:4408;width:2404;height:2" coordorigin="9058,4408" coordsize="2404,2">
              <v:shape style="position:absolute;left:9058;top:4408;width:2404;height:2" coordorigin="9058,4408" coordsize="2404,0" path="m9058,4408l11461,4408e" filled="f" stroked="t" strokeweight=".713954pt" strokecolor="#646464">
                <v:path arrowok="t"/>
              </v:shape>
            </v:group>
            <v:group style="position:absolute;left:2358;top:4360;width:2;height:550" coordorigin="2358,4360" coordsize="2,550">
              <v:shape style="position:absolute;left:2358;top:4360;width:2;height:550" coordorigin="2358,4360" coordsize="0,550" path="m2358,4910l2358,4360e" filled="f" stroked="t" strokeweight=".951939pt" strokecolor="#676767">
                <v:path arrowok="t"/>
              </v:shape>
            </v:group>
            <v:group style="position:absolute;left:2347;top:4649;width:2413;height:2" coordorigin="2347,4649" coordsize="2413,2">
              <v:shape style="position:absolute;left:2347;top:4649;width:2413;height:2" coordorigin="2347,4649" coordsize="2413,0" path="m2347,4649l4760,4649e" filled="f" stroked="t" strokeweight=".47597pt" strokecolor="#545454">
                <v:path arrowok="t"/>
              </v:shape>
            </v:group>
            <v:group style="position:absolute;left:4703;top:4652;width:228;height:2" coordorigin="4703,4652" coordsize="228,2">
              <v:shape style="position:absolute;left:4703;top:4652;width:228;height:2" coordorigin="4703,4652" coordsize="228,0" path="m4703,4652l4931,4652e" filled="f" stroked="t" strokeweight=".47597pt" strokecolor="#383838">
                <v:path arrowok="t"/>
              </v:shape>
            </v:group>
            <v:group style="position:absolute;left:4874;top:4649;width:6597;height:2" coordorigin="4874,4649" coordsize="6597,2">
              <v:shape style="position:absolute;left:4874;top:4649;width:6597;height:2" coordorigin="4874,4649" coordsize="6597,0" path="m4874,4649l11471,4649e" filled="f" stroked="t" strokeweight=".713954pt" strokecolor="#646464">
                <v:path arrowok="t"/>
              </v:shape>
            </v:group>
            <v:group style="position:absolute;left:324;top:4609;width:2;height:301" coordorigin="324,4609" coordsize="2,301">
              <v:shape style="position:absolute;left:324;top:4609;width:2;height:301" coordorigin="324,4609" coordsize="0,301" path="m324,4910l324,4609e" filled="f" stroked="t" strokeweight=".47597pt" strokecolor="#3F3F3F">
                <v:path arrowok="t"/>
              </v:shape>
            </v:group>
            <v:group style="position:absolute;left:4907;top:4647;width:2;height:512" coordorigin="4907,4647" coordsize="2,512">
              <v:shape style="position:absolute;left:4907;top:4647;width:2;height:512" coordorigin="4907,4647" coordsize="0,512" path="m4907,5159l4907,4647e" filled="f" stroked="t" strokeweight=".951939pt" strokecolor="#5B5B5B">
                <v:path arrowok="t"/>
              </v:shape>
            </v:group>
            <v:group style="position:absolute;left:7799;top:4642;width:2;height:268" coordorigin="7799,4642" coordsize="2,268">
              <v:shape style="position:absolute;left:7799;top:4642;width:2;height:268" coordorigin="7799,4642" coordsize="0,268" path="m7799,4910l7799,4642e" filled="f" stroked="t" strokeweight=".47597pt" strokecolor="#484848">
                <v:path arrowok="t"/>
              </v:shape>
            </v:group>
            <v:group style="position:absolute;left:326;top:4853;width:2;height:4805" coordorigin="326,4853" coordsize="2,4805">
              <v:shape style="position:absolute;left:326;top:4853;width:2;height:4805" coordorigin="326,4853" coordsize="0,4805" path="m326,9657l326,4853e" filled="f" stroked="t" strokeweight=".47597pt" strokecolor="#606060">
                <v:path arrowok="t"/>
              </v:shape>
            </v:group>
            <v:group style="position:absolute;left:2361;top:4853;width:2;height:306" coordorigin="2361,4853" coordsize="2,306">
              <v:shape style="position:absolute;left:2361;top:4853;width:2;height:306" coordorigin="2361,4853" coordsize="0,306" path="m2361,5159l2361,4853e" filled="f" stroked="t" strokeweight=".47597pt" strokecolor="#3B3B3B">
                <v:path arrowok="t"/>
              </v:shape>
            </v:group>
            <v:group style="position:absolute;left:4902;top:5144;width:485;height:2" coordorigin="4902,5144" coordsize="485,2">
              <v:shape style="position:absolute;left:4902;top:5144;width:485;height:2" coordorigin="4902,5144" coordsize="485,0" path="m4902,5144l5388,5144e" filled="f" stroked="t" strokeweight=".951939pt" strokecolor="#676767">
                <v:path arrowok="t"/>
              </v:shape>
            </v:group>
            <v:group style="position:absolute;left:5331;top:5144;width:585;height:2" coordorigin="5331,5144" coordsize="585,2">
              <v:shape style="position:absolute;left:5331;top:5144;width:585;height:2" coordorigin="5331,5144" coordsize="585,0" path="m5331,5144l5916,5144e" filled="f" stroked="t" strokeweight=".47597pt" strokecolor="#3F3F3F">
                <v:path arrowok="t"/>
              </v:shape>
            </v:group>
            <v:group style="position:absolute;left:5859;top:5147;width:1556;height:2" coordorigin="5859,5147" coordsize="1556,2">
              <v:shape style="position:absolute;left:5859;top:5147;width:1556;height:2" coordorigin="5859,5147" coordsize="1556,0" path="m5859,5147l7416,5147e" filled="f" stroked="t" strokeweight=".713954pt" strokecolor="#606060">
                <v:path arrowok="t"/>
              </v:shape>
            </v:group>
            <v:group style="position:absolute;left:7358;top:5144;width:476;height:2" coordorigin="7358,5144" coordsize="476,2">
              <v:shape style="position:absolute;left:7358;top:5144;width:476;height:2" coordorigin="7358,5144" coordsize="476,0" path="m7358,5144l7834,5144e" filled="f" stroked="t" strokeweight=".47597pt" strokecolor="#4B4B4B">
                <v:path arrowok="t"/>
              </v:shape>
            </v:group>
            <v:group style="position:absolute;left:7801;top:4853;width:2;height:301" coordorigin="7801,4853" coordsize="2,301">
              <v:shape style="position:absolute;left:7801;top:4853;width:2;height:301" coordorigin="7801,4853" coordsize="0,301" path="m7801,5154l7801,4853e" filled="f" stroked="t" strokeweight=".951939pt" strokecolor="#5B5B5B">
                <v:path arrowok="t"/>
              </v:shape>
            </v:group>
            <v:group style="position:absolute;left:7763;top:5144;width:3713;height:2" coordorigin="7763,5144" coordsize="3713,2">
              <v:shape style="position:absolute;left:7763;top:5144;width:3713;height:2" coordorigin="7763,5144" coordsize="3713,0" path="m7763,5144l11476,5144e" filled="f" stroked="t" strokeweight=".713954pt" strokecolor="#646464">
                <v:path arrowok="t"/>
              </v:shape>
            </v:group>
            <v:group style="position:absolute;left:4912;top:5101;width:2;height:306" coordorigin="4912,5101" coordsize="2,306">
              <v:shape style="position:absolute;left:4912;top:5101;width:2;height:306" coordorigin="4912,5101" coordsize="0,306" path="m4912,5407l4912,5101e" filled="f" stroked="t" strokeweight=".47597pt" strokecolor="#4F4F4F">
                <v:path arrowok="t"/>
              </v:shape>
            </v:group>
            <v:group style="position:absolute;left:4902;top:5393;width:2513;height:2" coordorigin="4902,5393" coordsize="2513,2">
              <v:shape style="position:absolute;left:4902;top:5393;width:2513;height:2" coordorigin="4902,5393" coordsize="2513,0" path="m4902,5393l7416,5393e" filled="f" stroked="t" strokeweight=".713954pt" strokecolor="#5B5B5B">
                <v:path arrowok="t"/>
              </v:shape>
            </v:group>
            <v:group style="position:absolute;left:7358;top:5393;width:466;height:2" coordorigin="7358,5393" coordsize="466,2">
              <v:shape style="position:absolute;left:7358;top:5393;width:466;height:2" coordorigin="7358,5393" coordsize="466,0" path="m7358,5393l7825,5393e" filled="f" stroked="t" strokeweight=".47597pt" strokecolor="#4B4B4B">
                <v:path arrowok="t"/>
              </v:shape>
            </v:group>
            <v:group style="position:absolute;left:7725;top:5393;width:3751;height:2" coordorigin="7725,5393" coordsize="3751,2">
              <v:shape style="position:absolute;left:7725;top:5393;width:3751;height:2" coordorigin="7725,5393" coordsize="3751,0" path="m7725,5393l11476,5393e" filled="f" stroked="t" strokeweight=".713954pt" strokecolor="#646464">
                <v:path arrowok="t"/>
              </v:shape>
            </v:group>
            <v:group style="position:absolute;left:11479;top:2171;width:2;height:7363" coordorigin="11479,2171" coordsize="2,7363">
              <v:shape style="position:absolute;left:11479;top:2171;width:2;height:7363" coordorigin="11479,2171" coordsize="0,7363" path="m11479,9533l11479,2171e" filled="f" stroked="t" strokeweight="1.784886pt" strokecolor="#646464">
                <v:path arrowok="t"/>
              </v:shape>
            </v:group>
            <v:group style="position:absolute;left:2358;top:5101;width:2;height:813" coordorigin="2358,5101" coordsize="2,813">
              <v:shape style="position:absolute;left:2358;top:5101;width:2;height:813" coordorigin="2358,5101" coordsize="0,813" path="m2358,5914l2358,5101e" filled="f" stroked="t" strokeweight=".713954pt" strokecolor="#5B5B5B">
                <v:path arrowok="t"/>
              </v:shape>
            </v:group>
            <v:group style="position:absolute;left:4914;top:5331;width:2;height:1506" coordorigin="4914,5331" coordsize="2,1506">
              <v:shape style="position:absolute;left:4914;top:5331;width:2;height:1506" coordorigin="4914,5331" coordsize="0,1506" path="m4914,6837l4914,5331e" filled="f" stroked="t" strokeweight=".951939pt" strokecolor="#5B5B5B">
                <v:path arrowok="t"/>
              </v:shape>
            </v:group>
            <v:group style="position:absolute;left:4902;top:5641;width:2513;height:2" coordorigin="4902,5641" coordsize="2513,2">
              <v:shape style="position:absolute;left:4902;top:5641;width:2513;height:2" coordorigin="4902,5641" coordsize="2513,0" path="m4902,5641l7416,5641e" filled="f" stroked="t" strokeweight=".713954pt" strokecolor="#5B5B5B">
                <v:path arrowok="t"/>
              </v:shape>
            </v:group>
            <v:group style="position:absolute;left:7358;top:5641;width:466;height:2" coordorigin="7358,5641" coordsize="466,2">
              <v:shape style="position:absolute;left:7358;top:5641;width:466;height:2" coordorigin="7358,5641" coordsize="466,0" path="m7358,5641l7825,5641e" filled="f" stroked="t" strokeweight=".47597pt" strokecolor="#545454">
                <v:path arrowok="t"/>
              </v:shape>
            </v:group>
            <v:group style="position:absolute;left:7682;top:5641;width:762;height:2" coordorigin="7682,5641" coordsize="762,2">
              <v:shape style="position:absolute;left:7682;top:5641;width:762;height:2" coordorigin="7682,5641" coordsize="762,0" path="m7682,5641l8444,5641e" filled="f" stroked="t" strokeweight=".951939pt" strokecolor="#6B6B6B">
                <v:path arrowok="t"/>
              </v:shape>
            </v:group>
            <v:group style="position:absolute;left:8372;top:5641;width:743;height:2" coordorigin="8372,5641" coordsize="743,2">
              <v:shape style="position:absolute;left:8372;top:5641;width:743;height:2" coordorigin="8372,5641" coordsize="743,0" path="m8372,5641l9115,5641e" filled="f" stroked="t" strokeweight=".47597pt" strokecolor="#4B4B4B">
                <v:path arrowok="t"/>
              </v:shape>
            </v:group>
            <v:group style="position:absolute;left:9058;top:5641;width:2423;height:2" coordorigin="9058,5641" coordsize="2423,2">
              <v:shape style="position:absolute;left:9058;top:5641;width:2423;height:2" coordorigin="9058,5641" coordsize="2423,0" path="m9058,5641l11480,5641e" filled="f" stroked="t" strokeweight=".713954pt" strokecolor="#6B6B6B">
                <v:path arrowok="t"/>
              </v:shape>
            </v:group>
            <v:group style="position:absolute;left:328;top:5603;width:2;height:311" coordorigin="328,5603" coordsize="2,311">
              <v:shape style="position:absolute;left:328;top:5603;width:2;height:311" coordorigin="328,5603" coordsize="0,311" path="m328,5914l328,5603e" filled="f" stroked="t" strokeweight=".47597pt" strokecolor="#383838">
                <v:path arrowok="t"/>
              </v:shape>
            </v:group>
            <v:group style="position:absolute;left:3813;top:5881;width:804;height:2" coordorigin="3813,5881" coordsize="804,2">
              <v:shape style="position:absolute;left:3813;top:5881;width:804;height:2" coordorigin="3813,5881" coordsize="804,0" path="m3813,5881l4617,5881e" filled="f" stroked="t" strokeweight=".47597pt" strokecolor="#3B3B3B">
                <v:path arrowok="t"/>
              </v:shape>
            </v:group>
            <v:group style="position:absolute;left:2356;top:5878;width:5469;height:2" coordorigin="2356,5878" coordsize="5469,2">
              <v:shape style="position:absolute;left:2356;top:5878;width:5469;height:2" coordorigin="2356,5878" coordsize="5469,0" path="m2356,5878l7825,5878e" filled="f" stroked="t" strokeweight=".713954pt" strokecolor="#575757">
                <v:path arrowok="t"/>
              </v:shape>
            </v:group>
            <v:group style="position:absolute;left:7530;top:5878;width:3951;height:2" coordorigin="7530,5878" coordsize="3951,2">
              <v:shape style="position:absolute;left:7530;top:5878;width:3951;height:2" coordorigin="7530,5878" coordsize="3951,0" path="m7530,5878l11480,5878e" filled="f" stroked="t" strokeweight=".713954pt" strokecolor="#6B6B6B">
                <v:path arrowok="t"/>
              </v:shape>
            </v:group>
            <v:group style="position:absolute;left:690;top:6124;width:3927;height:2" coordorigin="690,6124" coordsize="3927,2">
              <v:shape style="position:absolute;left:690;top:6124;width:3927;height:2" coordorigin="690,6124" coordsize="3927,0" path="m690,6124l4617,6124e" filled="f" stroked="t" strokeweight=".713954pt" strokecolor="#646464">
                <v:path arrowok="t"/>
              </v:shape>
            </v:group>
            <v:group style="position:absolute;left:2363;top:5857;width:2;height:316" coordorigin="2363,5857" coordsize="2,316">
              <v:shape style="position:absolute;left:2363;top:5857;width:2;height:316" coordorigin="2363,5857" coordsize="0,316" path="m2363,6172l2363,5857e" filled="f" stroked="t" strokeweight=".237985pt" strokecolor="#444444">
                <v:path arrowok="t"/>
              </v:shape>
            </v:group>
            <v:group style="position:absolute;left:4560;top:6124;width:381;height:2" coordorigin="4560,6124" coordsize="381,2">
              <v:shape style="position:absolute;left:4560;top:6124;width:381;height:2" coordorigin="4560,6124" coordsize="381,0" path="m4560,6124l4941,6124e" filled="f" stroked="t" strokeweight=".47597pt" strokecolor="#444444">
                <v:path arrowok="t"/>
              </v:shape>
            </v:group>
            <v:group style="position:absolute;left:4869;top:6122;width:2546;height:2" coordorigin="4869,6122" coordsize="2546,2">
              <v:shape style="position:absolute;left:4869;top:6122;width:2546;height:2" coordorigin="4869,6122" coordsize="2546,0" path="m4869,6122l7416,6122e" filled="f" stroked="t" strokeweight=".713954pt" strokecolor="#5B5B5B">
                <v:path arrowok="t"/>
              </v:shape>
            </v:group>
            <v:group style="position:absolute;left:7358;top:6120;width:466;height:2" coordorigin="7358,6120" coordsize="466,2">
              <v:shape style="position:absolute;left:7358;top:6120;width:466;height:2" coordorigin="7358,6120" coordsize="466,0" path="m7358,6120l7825,6120e" filled="f" stroked="t" strokeweight=".47597pt" strokecolor="#484848">
                <v:path arrowok="t"/>
              </v:shape>
            </v:group>
            <v:group style="position:absolute;left:7768;top:6120;width:3713;height:2" coordorigin="7768,6120" coordsize="3713,2">
              <v:shape style="position:absolute;left:7768;top:6120;width:3713;height:2" coordorigin="7768,6120" coordsize="3713,0" path="m7768,6120l11480,6120e" filled="f" stroked="t" strokeweight=".713954pt" strokecolor="#676767">
                <v:path arrowok="t"/>
              </v:shape>
            </v:group>
            <v:group style="position:absolute;left:2361;top:6100;width:2;height:478" coordorigin="2361,6100" coordsize="2,478">
              <v:shape style="position:absolute;left:2361;top:6100;width:2;height:478" coordorigin="2361,6100" coordsize="0,478" path="m2361,6579l2361,6100e" filled="f" stroked="t" strokeweight=".47597pt" strokecolor="#606060">
                <v:path arrowok="t"/>
              </v:shape>
            </v:group>
            <v:group style="position:absolute;left:7811;top:6115;width:2;height:722" coordorigin="7811,6115" coordsize="2,722">
              <v:shape style="position:absolute;left:7811;top:6115;width:2;height:722" coordorigin="7811,6115" coordsize="0,722" path="m7811,6837l7811,6115e" filled="f" stroked="t" strokeweight=".951939pt" strokecolor="#606060">
                <v:path arrowok="t"/>
              </v:shape>
            </v:group>
            <v:group style="position:absolute;left:11473;top:6100;width:2;height:330" coordorigin="11473,6100" coordsize="2,330">
              <v:shape style="position:absolute;left:11473;top:6100;width:2;height:330" coordorigin="11473,6100" coordsize="0,330" path="m11473,6430l11473,6100e" filled="f" stroked="t" strokeweight=".713954pt" strokecolor="#5B5B5B">
                <v:path arrowok="t"/>
              </v:shape>
            </v:group>
            <v:group style="position:absolute;left:2366;top:6593;width:1195;height:2" coordorigin="2366,6593" coordsize="1195,2">
              <v:shape style="position:absolute;left:2366;top:6593;width:1195;height:2" coordorigin="2366,6593" coordsize="1195,0" path="m2366,6593l3560,6593e" filled="f" stroked="t" strokeweight=".47597pt" strokecolor="#5B5B5B">
                <v:path arrowok="t"/>
              </v:shape>
            </v:group>
            <v:group style="position:absolute;left:3503;top:6593;width:1114;height:2" coordorigin="3503,6593" coordsize="1114,2">
              <v:shape style="position:absolute;left:3503;top:6593;width:1114;height:2" coordorigin="3503,6593" coordsize="1114,0" path="m3503,6593l4617,6593e" filled="f" stroked="t" strokeweight=".713954pt" strokecolor="#606060">
                <v:path arrowok="t"/>
              </v:shape>
            </v:group>
            <v:group style="position:absolute;left:4560;top:6593;width:381;height:2" coordorigin="4560,6593" coordsize="381,2">
              <v:shape style="position:absolute;left:4560;top:6593;width:381;height:2" coordorigin="4560,6593" coordsize="381,0" path="m4560,6593l4941,6593e" filled="f" stroked="t" strokeweight=".47597pt" strokecolor="#383838">
                <v:path arrowok="t"/>
              </v:shape>
            </v:group>
            <v:group style="position:absolute;left:4869;top:6590;width:2894;height:2" coordorigin="4869,6590" coordsize="2894,2">
              <v:shape style="position:absolute;left:4869;top:6590;width:2894;height:2" coordorigin="4869,6590" coordsize="2894,0" path="m4869,6590l7763,6590e" filled="f" stroked="t" strokeweight=".713954pt" strokecolor="#606060">
                <v:path arrowok="t"/>
              </v:shape>
            </v:group>
            <v:group style="position:absolute;left:7358;top:6588;width:476;height:2" coordorigin="7358,6588" coordsize="476,2">
              <v:shape style="position:absolute;left:7358;top:6588;width:476;height:2" coordorigin="7358,6588" coordsize="476,0" path="m7358,6588l7834,6588e" filled="f" stroked="t" strokeweight=".47597pt" strokecolor="#4B4B4B">
                <v:path arrowok="t"/>
              </v:shape>
            </v:group>
            <v:group style="position:absolute;left:7801;top:6588;width:800;height:2" coordorigin="7801,6588" coordsize="800,2">
              <v:shape style="position:absolute;left:7801;top:6588;width:800;height:2" coordorigin="7801,6588" coordsize="800,0" path="m7801,6588l8601,6588e" filled="f" stroked="t" strokeweight=".951939pt" strokecolor="#6B6B6B">
                <v:path arrowok="t"/>
              </v:shape>
            </v:group>
            <v:group style="position:absolute;left:8372;top:6588;width:743;height:2" coordorigin="8372,6588" coordsize="743,2">
              <v:shape style="position:absolute;left:8372;top:6588;width:743;height:2" coordorigin="8372,6588" coordsize="743,0" path="m8372,6588l9115,6588e" filled="f" stroked="t" strokeweight=".47597pt" strokecolor="#545454">
                <v:path arrowok="t"/>
              </v:shape>
            </v:group>
            <v:group style="position:absolute;left:9058;top:6588;width:2427;height:2" coordorigin="9058,6588" coordsize="2427,2">
              <v:shape style="position:absolute;left:9058;top:6588;width:2427;height:2" coordorigin="9058,6588" coordsize="2427,0" path="m9058,6588l11485,6588e" filled="f" stroked="t" strokeweight=".713954pt" strokecolor="#646464">
                <v:path arrowok="t"/>
              </v:shape>
            </v:group>
            <v:group style="position:absolute;left:333;top:6550;width:2;height:296" coordorigin="333,6550" coordsize="2,296">
              <v:shape style="position:absolute;left:333;top:6550;width:2;height:296" coordorigin="333,6550" coordsize="0,296" path="m333,6846l333,6550e" filled="f" stroked="t" strokeweight=".47597pt" strokecolor="#3F3F3F">
                <v:path arrowok="t"/>
              </v:shape>
            </v:group>
            <v:group style="position:absolute;left:2332;top:6579;width:2;height:239" coordorigin="2332,6579" coordsize="2,239">
              <v:shape style="position:absolute;left:2332;top:6579;width:2;height:239" coordorigin="2332,6579" coordsize="0,239" path="m2332,6818l2332,6579e" filled="f" stroked="t" strokeweight=".237985pt" strokecolor="#000000">
                <v:path arrowok="t"/>
              </v:shape>
            </v:group>
            <v:group style="position:absolute;left:2361;top:6832;width:2256;height:2" coordorigin="2361,6832" coordsize="2256,2">
              <v:shape style="position:absolute;left:2361;top:6832;width:2256;height:2" coordorigin="2361,6832" coordsize="2256,0" path="m2361,6832l4617,6832e" filled="f" stroked="t" strokeweight=".713954pt" strokecolor="#606060">
                <v:path arrowok="t"/>
              </v:shape>
            </v:group>
            <v:group style="position:absolute;left:4560;top:6832;width:828;height:2" coordorigin="4560,6832" coordsize="828,2">
              <v:shape style="position:absolute;left:4560;top:6832;width:828;height:2" coordorigin="4560,6832" coordsize="828,0" path="m4560,6832l5388,6832e" filled="f" stroked="t" strokeweight=".47597pt" strokecolor="#444444">
                <v:path arrowok="t"/>
              </v:shape>
            </v:group>
            <v:group style="position:absolute;left:5283;top:6830;width:2132;height:2" coordorigin="5283,6830" coordsize="2132,2">
              <v:shape style="position:absolute;left:5283;top:6830;width:2132;height:2" coordorigin="5283,6830" coordsize="2132,0" path="m5283,6830l7416,6830e" filled="f" stroked="t" strokeweight=".713954pt" strokecolor="#606060">
                <v:path arrowok="t"/>
              </v:shape>
            </v:group>
            <v:group style="position:absolute;left:7358;top:6827;width:476;height:2" coordorigin="7358,6827" coordsize="476,2">
              <v:shape style="position:absolute;left:7358;top:6827;width:476;height:2" coordorigin="7358,6827" coordsize="476,0" path="m7358,6827l7834,6827e" filled="f" stroked="t" strokeweight=".47597pt" strokecolor="#4B4B4B">
                <v:path arrowok="t"/>
              </v:shape>
            </v:group>
            <v:group style="position:absolute;left:7715;top:6827;width:876;height:2" coordorigin="7715,6827" coordsize="876,2">
              <v:shape style="position:absolute;left:7715;top:6827;width:876;height:2" coordorigin="7715,6827" coordsize="876,0" path="m7715,6827l8591,6827e" filled="f" stroked="t" strokeweight=".951939pt" strokecolor="#676767">
                <v:path arrowok="t"/>
              </v:shape>
            </v:group>
            <v:group style="position:absolute;left:8372;top:6827;width:743;height:2" coordorigin="8372,6827" coordsize="743,2">
              <v:shape style="position:absolute;left:8372;top:6827;width:743;height:2" coordorigin="8372,6827" coordsize="743,0" path="m8372,6827l9115,6827e" filled="f" stroked="t" strokeweight=".47597pt" strokecolor="#4F4F4F">
                <v:path arrowok="t"/>
              </v:shape>
            </v:group>
            <v:group style="position:absolute;left:9058;top:6827;width:2427;height:2" coordorigin="9058,6827" coordsize="2427,2">
              <v:shape style="position:absolute;left:9058;top:6827;width:2427;height:2" coordorigin="9058,6827" coordsize="2427,0" path="m9058,6827l11485,6827e" filled="f" stroked="t" strokeweight=".713954pt" strokecolor="#606060">
                <v:path arrowok="t"/>
              </v:shape>
            </v:group>
            <v:group style="position:absolute;left:414;top:7076;width:662;height:2" coordorigin="414,7076" coordsize="662,2">
              <v:shape style="position:absolute;left:414;top:7076;width:662;height:2" coordorigin="414,7076" coordsize="662,0" path="m414,7076l1076,7076e" filled="f" stroked="t" strokeweight=".47597pt" strokecolor="#444444">
                <v:path arrowok="t"/>
              </v:shape>
            </v:group>
            <v:group style="position:absolute;left:2363;top:6904;width:2;height:612" coordorigin="2363,6904" coordsize="2,612">
              <v:shape style="position:absolute;left:2363;top:6904;width:2;height:612" coordorigin="2363,6904" coordsize="0,612" path="m2363,7516l2363,6904e" filled="f" stroked="t" strokeweight=".237985pt" strokecolor="#606060">
                <v:path arrowok="t"/>
              </v:shape>
            </v:group>
            <v:group style="position:absolute;left:324;top:7073;width:4436;height:2" coordorigin="324,7073" coordsize="4436,2">
              <v:shape style="position:absolute;left:324;top:7073;width:4436;height:2" coordorigin="324,7073" coordsize="4436,0" path="m324,7073l4760,7073e" filled="f" stroked="t" strokeweight=".713954pt" strokecolor="#5B5B5B">
                <v:path arrowok="t"/>
              </v:shape>
            </v:group>
            <v:group style="position:absolute;left:4703;top:7071;width:228;height:2" coordorigin="4703,7071" coordsize="228,2">
              <v:shape style="position:absolute;left:4703;top:7071;width:228;height:2" coordorigin="4703,7071" coordsize="228,0" path="m4703,7071l4931,7071e" filled="f" stroked="t" strokeweight=".47597pt" strokecolor="#343434">
                <v:path arrowok="t"/>
              </v:shape>
            </v:group>
            <v:group style="position:absolute;left:4874;top:7071;width:514;height:2" coordorigin="4874,7071" coordsize="514,2">
              <v:shape style="position:absolute;left:4874;top:7071;width:514;height:2" coordorigin="4874,7071" coordsize="514,0" path="m4874,7071l5388,7071e" filled="f" stroked="t" strokeweight=".47597pt" strokecolor="#484848">
                <v:path arrowok="t"/>
              </v:shape>
            </v:group>
            <v:group style="position:absolute;left:5317;top:7071;width:1085;height:2" coordorigin="5317,7071" coordsize="1085,2">
              <v:shape style="position:absolute;left:5317;top:7071;width:1085;height:2" coordorigin="5317,7071" coordsize="1085,0" path="m5317,7071l6402,7071e" filled="f" stroked="t" strokeweight=".951939pt" strokecolor="#606060">
                <v:path arrowok="t"/>
              </v:shape>
            </v:group>
            <v:group style="position:absolute;left:6345;top:7071;width:524;height:2" coordorigin="6345,7071" coordsize="524,2">
              <v:shape style="position:absolute;left:6345;top:7071;width:524;height:2" coordorigin="6345,7071" coordsize="524,0" path="m6345,7071l6868,7071e" filled="f" stroked="t" strokeweight=".47597pt" strokecolor="#444444">
                <v:path arrowok="t"/>
              </v:shape>
            </v:group>
            <v:group style="position:absolute;left:6759;top:7069;width:4726;height:2" coordorigin="6759,7069" coordsize="4726,2">
              <v:shape style="position:absolute;left:6759;top:7069;width:4726;height:2" coordorigin="6759,7069" coordsize="4726,0" path="m6759,7069l11485,7069e" filled="f" stroked="t" strokeweight=".713954pt" strokecolor="#676767">
                <v:path arrowok="t"/>
              </v:shape>
            </v:group>
            <v:group style="position:absolute;left:11478;top:7028;width:2;height:540" coordorigin="11478,7028" coordsize="2,540">
              <v:shape style="position:absolute;left:11478;top:7028;width:2;height:540" coordorigin="11478,7028" coordsize="0,540" path="m11478,7568l11478,7028e" filled="f" stroked="t" strokeweight=".47597pt" strokecolor="#575757">
                <v:path arrowok="t"/>
              </v:shape>
            </v:group>
            <v:group style="position:absolute;left:328;top:7549;width:800;height:2" coordorigin="328,7549" coordsize="800,2">
              <v:shape style="position:absolute;left:328;top:7549;width:800;height:2" coordorigin="328,7549" coordsize="800,0" path="m328,7549l1128,7549e" filled="f" stroked="t" strokeweight=".951939pt" strokecolor="#646464">
                <v:path arrowok="t"/>
              </v:shape>
            </v:group>
            <v:group style="position:absolute;left:1019;top:7549;width:657;height:2" coordorigin="1019,7549" coordsize="657,2">
              <v:shape style="position:absolute;left:1019;top:7549;width:657;height:2" coordorigin="1019,7549" coordsize="657,0" path="m1019,7549l1675,7549e" filled="f" stroked="t" strokeweight=".47597pt" strokecolor="#484848">
                <v:path arrowok="t"/>
              </v:shape>
            </v:group>
            <v:group style="position:absolute;left:1618;top:7547;width:2251;height:2" coordorigin="1618,7547" coordsize="2251,2">
              <v:shape style="position:absolute;left:1618;top:7547;width:2251;height:2" coordorigin="1618,7547" coordsize="2251,0" path="m1618,7547l3870,7547e" filled="f" stroked="t" strokeweight=".713954pt" strokecolor="#606060">
                <v:path arrowok="t"/>
              </v:shape>
            </v:group>
            <v:group style="position:absolute;left:3813;top:7544;width:804;height:2" coordorigin="3813,7544" coordsize="804,2">
              <v:shape style="position:absolute;left:3813;top:7544;width:804;height:2" coordorigin="3813,7544" coordsize="804,0" path="m3813,7544l4617,7544e" filled="f" stroked="t" strokeweight=".47597pt" strokecolor="#484848">
                <v:path arrowok="t"/>
              </v:shape>
            </v:group>
            <v:group style="position:absolute;left:4398;top:7544;width:990;height:2" coordorigin="4398,7544" coordsize="990,2">
              <v:shape style="position:absolute;left:4398;top:7544;width:990;height:2" coordorigin="4398,7544" coordsize="990,0" path="m4398,7544l5388,7544e" filled="f" stroked="t" strokeweight=".951939pt" strokecolor="#676767">
                <v:path arrowok="t"/>
              </v:shape>
            </v:group>
            <v:group style="position:absolute;left:5331;top:7544;width:585;height:2" coordorigin="5331,7544" coordsize="585,2">
              <v:shape style="position:absolute;left:5331;top:7544;width:585;height:2" coordorigin="5331,7544" coordsize="585,0" path="m5331,7544l5916,7544e" filled="f" stroked="t" strokeweight=".47597pt" strokecolor="#484848">
                <v:path arrowok="t"/>
              </v:shape>
            </v:group>
            <v:group style="position:absolute;left:5807;top:7542;width:5678;height:2" coordorigin="5807,7542" coordsize="5678,2">
              <v:shape style="position:absolute;left:5807;top:7542;width:5678;height:2" coordorigin="5807,7542" coordsize="5678,0" path="m5807,7542l11485,7542e" filled="f" stroked="t" strokeweight=".713954pt" strokecolor="#676767">
                <v:path arrowok="t"/>
              </v:shape>
            </v:group>
            <v:group style="position:absolute;left:338;top:7496;width:2;height:1453" coordorigin="338,7496" coordsize="2,1453">
              <v:shape style="position:absolute;left:338;top:7496;width:2;height:1453" coordorigin="338,7496" coordsize="0,1453" path="m338,8950l338,7496e" filled="f" stroked="t" strokeweight=".713954pt" strokecolor="#606060">
                <v:path arrowok="t"/>
              </v:shape>
            </v:group>
            <v:group style="position:absolute;left:2332;top:7525;width:2;height:244" coordorigin="2332,7525" coordsize="2,244">
              <v:shape style="position:absolute;left:2332;top:7525;width:2;height:244" coordorigin="2332,7525" coordsize="0,244" path="m2332,7769l2332,7525e" filled="f" stroked="t" strokeweight=".237985pt" strokecolor="#676767">
                <v:path arrowok="t"/>
              </v:shape>
            </v:group>
            <v:group style="position:absolute;left:4926;top:7535;width:2;height:899" coordorigin="4926,7535" coordsize="2,899">
              <v:shape style="position:absolute;left:4926;top:7535;width:2;height:899" coordorigin="4926,7535" coordsize="0,899" path="m4926,8434l4926,7535e" filled="f" stroked="t" strokeweight=".951939pt" strokecolor="#575757">
                <v:path arrowok="t"/>
              </v:shape>
            </v:group>
            <v:group style="position:absolute;left:7768;top:7779;width:662;height:2" coordorigin="7768,7779" coordsize="662,2">
              <v:shape style="position:absolute;left:7768;top:7779;width:662;height:2" coordorigin="7768,7779" coordsize="662,0" path="m7768,7779l8429,7779e" filled="f" stroked="t" strokeweight=".47597pt" strokecolor="#4F4F4F">
                <v:path arrowok="t"/>
              </v:shape>
            </v:group>
            <v:group style="position:absolute;left:4917;top:7781;width:6573;height:2" coordorigin="4917,7781" coordsize="6573,2">
              <v:shape style="position:absolute;left:4917;top:7781;width:6573;height:2" coordorigin="4917,7781" coordsize="6573,0" path="m4917,7781l11490,7781e" filled="f" stroked="t" strokeweight=".713954pt" strokecolor="#676767">
                <v:path arrowok="t"/>
              </v:shape>
            </v:group>
            <v:group style="position:absolute;left:2332;top:7769;width:2;height:273" coordorigin="2332,7769" coordsize="2,273">
              <v:shape style="position:absolute;left:2332;top:7769;width:2;height:273" coordorigin="2332,7769" coordsize="0,273" path="m2332,8041l2332,7769e" filled="f" stroked="t" strokeweight=".237985pt" strokecolor="#000000">
                <v:path arrowok="t"/>
              </v:shape>
            </v:group>
            <v:group style="position:absolute;left:4917;top:8022;width:628;height:2" coordorigin="4917,8022" coordsize="628,2">
              <v:shape style="position:absolute;left:4917;top:8022;width:628;height:2" coordorigin="4917,8022" coordsize="628,0" path="m4917,8022l5545,8022e" filled="f" stroked="t" strokeweight=".951939pt" strokecolor="#6B6B6B">
                <v:path arrowok="t"/>
              </v:shape>
            </v:group>
            <v:group style="position:absolute;left:5331;top:8027;width:585;height:2" coordorigin="5331,8027" coordsize="585,2">
              <v:shape style="position:absolute;left:5331;top:8027;width:585;height:2" coordorigin="5331,8027" coordsize="585,0" path="m5331,8027l5916,8027e" filled="f" stroked="t" strokeweight=".713954pt" strokecolor="#4F4F4F">
                <v:path arrowok="t"/>
              </v:shape>
            </v:group>
            <v:group style="position:absolute;left:6849;top:7774;width:2;height:660" coordorigin="6849,7774" coordsize="2,660">
              <v:shape style="position:absolute;left:6849;top:7774;width:2;height:660" coordorigin="6849,7774" coordsize="0,660" path="m6849,8434l6849,7774e" filled="f" stroked="t" strokeweight=".951939pt" strokecolor="#606060">
                <v:path arrowok="t"/>
              </v:shape>
            </v:group>
            <v:group style="position:absolute;left:8410;top:7774;width:2;height:660" coordorigin="8410,7774" coordsize="2,660">
              <v:shape style="position:absolute;left:8410;top:7774;width:2;height:660" coordorigin="8410,7774" coordsize="0,660" path="m8410,8434l8410,7774e" filled="f" stroked="t" strokeweight=".951939pt" strokecolor="#646464">
                <v:path arrowok="t"/>
              </v:shape>
            </v:group>
            <v:group style="position:absolute;left:5859;top:8020;width:5626;height:2" coordorigin="5859,8020" coordsize="5626,2">
              <v:shape style="position:absolute;left:5859;top:8020;width:5626;height:2" coordorigin="5859,8020" coordsize="5626,0" path="m5859,8020l11485,8020e" filled="f" stroked="t" strokeweight=".713954pt" strokecolor="#646464">
                <v:path arrowok="t"/>
              </v:shape>
            </v:group>
            <v:group style="position:absolute;left:11478;top:7458;width:2;height:1817" coordorigin="11478,7458" coordsize="2,1817">
              <v:shape style="position:absolute;left:11478;top:7458;width:2;height:1817" coordorigin="11478,7458" coordsize="0,1817" path="m11478,9275l11478,7458e" filled="f" stroked="t" strokeweight=".713954pt" strokecolor="#6B6B6B">
                <v:path arrowok="t"/>
              </v:shape>
            </v:group>
            <v:group style="position:absolute;left:328;top:8436;width:167;height:2" coordorigin="328,8436" coordsize="167,2">
              <v:shape style="position:absolute;left:328;top:8436;width:167;height:2" coordorigin="328,8436" coordsize="167,0" path="m328,8436l495,8436e" filled="f" stroked="t" strokeweight=".951939pt" strokecolor="#808080">
                <v:path arrowok="t"/>
              </v:shape>
            </v:group>
            <v:group style="position:absolute;left:414;top:8434;width:662;height:2" coordorigin="414,8434" coordsize="662,2">
              <v:shape style="position:absolute;left:414;top:8434;width:662;height:2" coordorigin="414,8434" coordsize="662,0" path="m414,8434l1076,8434e" filled="f" stroked="t" strokeweight=".47597pt" strokecolor="#5B5B5B">
                <v:path arrowok="t"/>
              </v:shape>
            </v:group>
            <v:group style="position:absolute;left:2332;top:8041;width:2;height:880" coordorigin="2332,8041" coordsize="2,880">
              <v:shape style="position:absolute;left:2332;top:8041;width:2;height:880" coordorigin="2332,8041" coordsize="0,880" path="m2332,8921l2332,8041e" filled="f" stroked="t" strokeweight=".237985pt" strokecolor="#484848">
                <v:path arrowok="t"/>
              </v:shape>
            </v:group>
            <v:group style="position:absolute;left:1019;top:8431;width:3741;height:2" coordorigin="1019,8431" coordsize="3741,2">
              <v:shape style="position:absolute;left:1019;top:8431;width:3741;height:2" coordorigin="1019,8431" coordsize="3741,0" path="m1019,8431l4760,8431e" filled="f" stroked="t" strokeweight=".713954pt" strokecolor="#676767">
                <v:path arrowok="t"/>
              </v:shape>
            </v:group>
            <v:group style="position:absolute;left:4703;top:8429;width:238;height:2" coordorigin="4703,8429" coordsize="238,2">
              <v:shape style="position:absolute;left:4703;top:8429;width:238;height:2" coordorigin="4703,8429" coordsize="238,0" path="m4703,8429l4941,8429e" filled="f" stroked="t" strokeweight=".47597pt" strokecolor="#343434">
                <v:path arrowok="t"/>
              </v:shape>
            </v:group>
            <v:group style="position:absolute;left:4869;top:8429;width:519;height:2" coordorigin="4869,8429" coordsize="519,2">
              <v:shape style="position:absolute;left:4869;top:8429;width:519;height:2" coordorigin="4869,8429" coordsize="519,0" path="m4869,8429l5388,8429e" filled="f" stroked="t" strokeweight=".47597pt" strokecolor="#4F4F4F">
                <v:path arrowok="t"/>
              </v:shape>
            </v:group>
            <v:group style="position:absolute;left:5307;top:8426;width:6178;height:2" coordorigin="5307,8426" coordsize="6178,2">
              <v:shape style="position:absolute;left:5307;top:8426;width:6178;height:2" coordorigin="5307,8426" coordsize="6178,0" path="m5307,8426l11485,8426e" filled="f" stroked="t" strokeweight=".713954pt" strokecolor="#646464">
                <v:path arrowok="t"/>
              </v:shape>
            </v:group>
            <v:group style="position:absolute;left:333;top:9251;width:2684;height:2" coordorigin="333,9251" coordsize="2684,2">
              <v:shape style="position:absolute;left:333;top:9251;width:2684;height:2" coordorigin="333,9251" coordsize="2684,0" path="m333,9251l3018,9251e" filled="f" stroked="t" strokeweight=".713954pt" strokecolor="#6B6B6B">
                <v:path arrowok="t"/>
              </v:shape>
            </v:group>
            <v:group style="position:absolute;left:338;top:8892;width:2;height:382" coordorigin="338,8892" coordsize="2,382">
              <v:shape style="position:absolute;left:338;top:8892;width:2;height:382" coordorigin="338,8892" coordsize="0,382" path="m338,9275l338,8892e" filled="f" stroked="t" strokeweight=".47597pt" strokecolor="#3F3F3F">
                <v:path arrowok="t"/>
              </v:shape>
            </v:group>
            <v:group style="position:absolute;left:2332;top:8921;width:2;height:325" coordorigin="2332,8921" coordsize="2,325">
              <v:shape style="position:absolute;left:2332;top:8921;width:2;height:325" coordorigin="2332,8921" coordsize="0,325" path="m2332,9246l2332,8921e" filled="f" stroked="t" strokeweight=".237985pt" strokecolor="#939393">
                <v:path arrowok="t"/>
              </v:shape>
            </v:group>
            <v:group style="position:absolute;left:2875;top:9251;width:685;height:2" coordorigin="2875,9251" coordsize="685,2">
              <v:shape style="position:absolute;left:2875;top:9251;width:685;height:2" coordorigin="2875,9251" coordsize="685,0" path="m2875,9251l3560,9251e" filled="f" stroked="t" strokeweight=".47597pt" strokecolor="#4B4B4B">
                <v:path arrowok="t"/>
              </v:shape>
            </v:group>
            <v:group style="position:absolute;left:3475;top:9249;width:8015;height:2" coordorigin="3475,9249" coordsize="8015,2">
              <v:shape style="position:absolute;left:3475;top:9249;width:8015;height:2" coordorigin="3475,9249" coordsize="8015,0" path="m3475,9249l11490,9249e" filled="f" stroked="t" strokeweight=".713954pt" strokecolor="#646464">
                <v:path arrowok="t"/>
              </v:shape>
            </v:group>
            <v:group style="position:absolute;left:4560;top:9251;width:371;height:2" coordorigin="4560,9251" coordsize="371,2">
              <v:shape style="position:absolute;left:4560;top:9251;width:371;height:2" coordorigin="4560,9251" coordsize="371,0" path="m4560,9251l4931,9251e" filled="f" stroked="t" strokeweight=".47597pt" strokecolor="#343434">
                <v:path arrowok="t"/>
              </v:shape>
            </v:group>
            <v:group style="position:absolute;left:7358;top:9246;width:466;height:2" coordorigin="7358,9246" coordsize="466,2">
              <v:shape style="position:absolute;left:7358;top:9246;width:466;height:2" coordorigin="7358,9246" coordsize="466,0" path="m7358,9246l7825,9246e" filled="f" stroked="t" strokeweight=".47597pt" strokecolor="#4F4F4F">
                <v:path arrowok="t"/>
              </v:shape>
            </v:group>
            <v:group style="position:absolute;left:8372;top:9246;width:743;height:2" coordorigin="8372,9246" coordsize="743,2">
              <v:shape style="position:absolute;left:8372;top:9246;width:743;height:2" coordorigin="8372,9246" coordsize="743,0" path="m8372,9246l9115,9246e" filled="f" stroked="t" strokeweight=".47597pt" strokecolor="#575757">
                <v:path arrowok="t"/>
              </v:shape>
            </v:group>
            <v:group style="position:absolute;left:347;top:9170;width:2;height:6669" coordorigin="347,9170" coordsize="2,6669">
              <v:shape style="position:absolute;left:347;top:9170;width:2;height:6669" coordorigin="347,9170" coordsize="0,6669" path="m347,15839l347,9170e" filled="f" stroked="t" strokeweight=".713954pt" strokecolor="#606060">
                <v:path arrowok="t"/>
              </v:shape>
            </v:group>
            <v:group style="position:absolute;left:2332;top:9232;width:2;height:273" coordorigin="2332,9232" coordsize="2,273">
              <v:shape style="position:absolute;left:2332;top:9232;width:2;height:273" coordorigin="2332,9232" coordsize="0,273" path="m2332,9504l2332,9232e" filled="f" stroked="t" strokeweight=".237985pt" strokecolor="#777777">
                <v:path arrowok="t"/>
              </v:shape>
            </v:group>
            <v:group style="position:absolute;left:2332;top:9504;width:2;height:445" coordorigin="2332,9504" coordsize="2,445">
              <v:shape style="position:absolute;left:2332;top:9504;width:2;height:445" coordorigin="2332,9504" coordsize="0,445" path="m2332,9949l2332,9504e" filled="f" stroked="t" strokeweight=".237985pt" strokecolor="#000000">
                <v:path arrowok="t"/>
              </v:shape>
            </v:group>
            <v:group style="position:absolute;left:11490;top:9476;width:2;height:292" coordorigin="11490,9476" coordsize="2,292">
              <v:shape style="position:absolute;left:11490;top:9476;width:2;height:292" coordorigin="11490,9476" coordsize="0,292" path="m11490,9767l11490,9476e" filled="f" stroked="t" strokeweight=".47597pt" strokecolor="#676767">
                <v:path arrowok="t"/>
              </v:shape>
            </v:group>
            <v:group style="position:absolute;left:343;top:9710;width:2;height:268" coordorigin="343,9710" coordsize="2,268">
              <v:shape style="position:absolute;left:343;top:9710;width:2;height:268" coordorigin="343,9710" coordsize="0,268" path="m343,9978l343,9710e" filled="f" stroked="t" strokeweight=".47597pt" strokecolor="#383838">
                <v:path arrowok="t"/>
              </v:shape>
            </v:group>
            <v:group style="position:absolute;left:11490;top:9710;width:2;height:268" coordorigin="11490,9710" coordsize="2,268">
              <v:shape style="position:absolute;left:11490;top:9710;width:2;height:268" coordorigin="11490,9710" coordsize="0,268" path="m11490,9978l11490,9710e" filled="f" stroked="t" strokeweight=".47597pt" strokecolor="#545454">
                <v:path arrowok="t"/>
              </v:shape>
            </v:group>
            <v:group style="position:absolute;left:338;top:10183;width:2028;height:2" coordorigin="338,10183" coordsize="2028,2">
              <v:shape style="position:absolute;left:338;top:10183;width:2028;height:2" coordorigin="338,10183" coordsize="2028,0" path="m338,10183l2366,10183e" filled="f" stroked="t" strokeweight=".713954pt" strokecolor="#606060">
                <v:path arrowok="t"/>
              </v:shape>
            </v:group>
            <v:group style="position:absolute;left:2332;top:9949;width:2;height:249" coordorigin="2332,9949" coordsize="2,249">
              <v:shape style="position:absolute;left:2332;top:9949;width:2;height:249" coordorigin="2332,9949" coordsize="0,249" path="m2332,10198l2332,9949e" filled="f" stroked="t" strokeweight=".237985pt" strokecolor="#676767">
                <v:path arrowok="t"/>
              </v:shape>
            </v:group>
            <v:group style="position:absolute;left:409;top:10171;width:11090;height:2" coordorigin="409,10171" coordsize="11090,2">
              <v:shape style="position:absolute;left:409;top:10171;width:11090;height:2" coordorigin="409,10171" coordsize="11090,0" path="m409,10171l11499,10171e" filled="f" stroked="t" strokeweight=".713954pt" strokecolor="#606060">
                <v:path arrowok="t"/>
              </v:shape>
            </v:group>
            <v:group style="position:absolute;left:11492;top:9906;width:2;height:1186" coordorigin="11492,9906" coordsize="2,1186">
              <v:shape style="position:absolute;left:11492;top:9906;width:2;height:1186" coordorigin="11492,9906" coordsize="0,1186" path="m11492,11092l11492,9906e" filled="f" stroked="t" strokeweight=".47597pt" strokecolor="#676767">
                <v:path arrowok="t"/>
              </v:shape>
            </v:group>
            <v:group style="position:absolute;left:2332;top:10183;width:2;height:263" coordorigin="2332,10183" coordsize="2,263">
              <v:shape style="position:absolute;left:2332;top:10183;width:2;height:263" coordorigin="2332,10183" coordsize="0,263" path="m2332,10446l2332,10183e" filled="f" stroked="t" strokeweight=".237985pt" strokecolor="#444444">
                <v:path arrowok="t"/>
              </v:shape>
            </v:group>
            <v:group style="position:absolute;left:333;top:10422;width:4427;height:2" coordorigin="333,10422" coordsize="4427,2">
              <v:shape style="position:absolute;left:333;top:10422;width:4427;height:2" coordorigin="333,10422" coordsize="4427,0" path="m333,10422l4760,10422e" filled="f" stroked="t" strokeweight=".713954pt" strokecolor="#606060">
                <v:path arrowok="t"/>
              </v:shape>
            </v:group>
            <v:group style="position:absolute;left:4703;top:10418;width:228;height:2" coordorigin="4703,10418" coordsize="228,2">
              <v:shape style="position:absolute;left:4703;top:10418;width:228;height:2" coordorigin="4703,10418" coordsize="228,0" path="m4703,10418l4931,10418e" filled="f" stroked="t" strokeweight=".47597pt" strokecolor="#2F2F2F">
                <v:path arrowok="t"/>
              </v:shape>
            </v:group>
            <v:group style="position:absolute;left:4874;top:10418;width:514;height:2" coordorigin="4874,10418" coordsize="514,2">
              <v:shape style="position:absolute;left:4874;top:10418;width:514;height:2" coordorigin="4874,10418" coordsize="514,0" path="m4874,10418l5388,10418e" filled="f" stroked="t" strokeweight=".47597pt" strokecolor="#484848">
                <v:path arrowok="t"/>
              </v:shape>
            </v:group>
            <v:group style="position:absolute;left:5293;top:10415;width:1671;height:2" coordorigin="5293,10415" coordsize="1671,2">
              <v:shape style="position:absolute;left:5293;top:10415;width:1671;height:2" coordorigin="5293,10415" coordsize="1671,0" path="m5293,10415l6963,10415e" filled="f" stroked="t" strokeweight=".951939pt" strokecolor="#606060">
                <v:path arrowok="t"/>
              </v:shape>
            </v:group>
            <v:group style="position:absolute;left:6906;top:10413;width:919;height:2" coordorigin="6906,10413" coordsize="919,2">
              <v:shape style="position:absolute;left:6906;top:10413;width:919;height:2" coordorigin="6906,10413" coordsize="919,0" path="m6906,10413l7825,10413e" filled="f" stroked="t" strokeweight=".47597pt" strokecolor="#484848">
                <v:path arrowok="t"/>
              </v:shape>
            </v:group>
            <v:group style="position:absolute;left:7720;top:10413;width:809;height:2" coordorigin="7720,10413" coordsize="809,2">
              <v:shape style="position:absolute;left:7720;top:10413;width:809;height:2" coordorigin="7720,10413" coordsize="809,0" path="m7720,10413l8529,10413e" filled="f" stroked="t" strokeweight=".951939pt" strokecolor="#676767">
                <v:path arrowok="t"/>
              </v:shape>
            </v:group>
            <v:group style="position:absolute;left:8372;top:10413;width:743;height:2" coordorigin="8372,10413" coordsize="743,2">
              <v:shape style="position:absolute;left:8372;top:10413;width:743;height:2" coordorigin="8372,10413" coordsize="743,0" path="m8372,10413l9115,10413e" filled="f" stroked="t" strokeweight=".47597pt" strokecolor="#4B4B4B">
                <v:path arrowok="t"/>
              </v:shape>
            </v:group>
            <v:group style="position:absolute;left:9058;top:10413;width:2442;height:2" coordorigin="9058,10413" coordsize="2442,2">
              <v:shape style="position:absolute;left:9058;top:10413;width:2442;height:2" coordorigin="9058,10413" coordsize="2442,0" path="m9058,10413l11499,10413e" filled="f" stroked="t" strokeweight=".713954pt" strokecolor="#6B6B6B">
                <v:path arrowok="t"/>
              </v:shape>
            </v:group>
            <v:group style="position:absolute;left:714;top:10669;width:1652;height:2" coordorigin="714,10669" coordsize="1652,2">
              <v:shape style="position:absolute;left:714;top:10669;width:1652;height:2" coordorigin="714,10669" coordsize="1652,0" path="m714,10669l2366,10669e" filled="f" stroked="t" strokeweight=".237985pt" strokecolor="#545454">
                <v:path arrowok="t"/>
              </v:shape>
            </v:group>
            <v:group style="position:absolute;left:347;top:10403;width:2;height:531" coordorigin="347,10403" coordsize="2,531">
              <v:shape style="position:absolute;left:347;top:10403;width:2;height:531" coordorigin="347,10403" coordsize="0,531" path="m347,10934l347,10403e" filled="f" stroked="t" strokeweight=".47597pt" strokecolor="#444444">
                <v:path arrowok="t"/>
              </v:shape>
            </v:group>
            <v:group style="position:absolute;left:2332;top:10432;width:2;height:210" coordorigin="2332,10432" coordsize="2,210">
              <v:shape style="position:absolute;left:2332;top:10432;width:2;height:210" coordorigin="2332,10432" coordsize="0,210" path="m2332,10642l2332,10432e" filled="f" stroked="t" strokeweight=".237985pt" strokecolor="#000000">
                <v:path arrowok="t"/>
              </v:shape>
            </v:group>
            <v:group style="position:absolute;left:2304;top:10664;width:1023;height:2" coordorigin="2304,10664" coordsize="1023,2">
              <v:shape style="position:absolute;left:2304;top:10664;width:1023;height:2" coordorigin="2304,10664" coordsize="1023,0" path="m2304,10664l3327,10664e" filled="f" stroked="t" strokeweight=".47597pt" strokecolor="#606060">
                <v:path arrowok="t"/>
              </v:shape>
            </v:group>
            <v:group style="position:absolute;left:3270;top:10666;width:290;height:2" coordorigin="3270,10666" coordsize="290,2">
              <v:shape style="position:absolute;left:3270;top:10666;width:290;height:2" coordorigin="3270,10666" coordsize="290,0" path="m3270,10666l3560,10666e" filled="f" stroked="t" strokeweight=".47597pt" strokecolor="#484848">
                <v:path arrowok="t"/>
              </v:shape>
            </v:group>
            <v:group style="position:absolute;left:3503;top:10664;width:1114;height:2" coordorigin="3503,10664" coordsize="1114,2">
              <v:shape style="position:absolute;left:3503;top:10664;width:1114;height:2" coordorigin="3503,10664" coordsize="1114,0" path="m3503,10664l4617,10664e" filled="f" stroked="t" strokeweight=".713954pt" strokecolor="#646464">
                <v:path arrowok="t"/>
              </v:shape>
            </v:group>
            <v:group style="position:absolute;left:4560;top:10666;width:200;height:2" coordorigin="4560,10666" coordsize="200,2">
              <v:shape style="position:absolute;left:4560;top:10666;width:200;height:2" coordorigin="4560,10666" coordsize="200,0" path="m4560,10666l4760,10666e" filled="f" stroked="t" strokeweight=".47597pt" strokecolor="#444444">
                <v:path arrowok="t"/>
              </v:shape>
            </v:group>
            <v:group style="position:absolute;left:5331;top:10666;width:6154;height:2" coordorigin="5331,10666" coordsize="6154,2">
              <v:shape style="position:absolute;left:5331;top:10666;width:6154;height:2" coordorigin="5331,10666" coordsize="6154,0" path="m5331,10666l11485,10666e" filled="f" stroked="t" strokeweight=".713954pt" strokecolor="#606060">
                <v:path arrowok="t"/>
              </v:shape>
            </v:group>
            <v:group style="position:absolute;left:6811;top:10659;width:152;height:2" coordorigin="6811,10659" coordsize="152,2">
              <v:shape style="position:absolute;left:6811;top:10659;width:152;height:2" coordorigin="6811,10659" coordsize="152,0" path="m6811,10659l6963,10659e" filled="f" stroked="t" strokeweight=".713954pt" strokecolor="#575757">
                <v:path arrowok="t"/>
              </v:shape>
            </v:group>
            <v:group style="position:absolute;left:7768;top:10657;width:662;height:2" coordorigin="7768,10657" coordsize="662,2">
              <v:shape style="position:absolute;left:7768;top:10657;width:662;height:2" coordorigin="7768,10657" coordsize="662,0" path="m7768,10657l8429,10657e" filled="f" stroked="t" strokeweight=".47597pt" strokecolor="#4F4F4F">
                <v:path arrowok="t"/>
              </v:shape>
            </v:group>
            <v:group style="position:absolute;left:4703;top:10657;width:6797;height:2" coordorigin="4703,10657" coordsize="6797,2">
              <v:shape style="position:absolute;left:4703;top:10657;width:6797;height:2" coordorigin="4703,10657" coordsize="6797,0" path="m4703,10657l11499,10657e" filled="f" stroked="t" strokeweight=".713954pt" strokecolor="#646464">
                <v:path arrowok="t"/>
              </v:shape>
            </v:group>
            <v:group style="position:absolute;left:2332;top:10638;width:2;height:268" coordorigin="2332,10638" coordsize="2,268">
              <v:shape style="position:absolute;left:2332;top:10638;width:2;height:268" coordorigin="2332,10638" coordsize="0,268" path="m2332,10905l2332,10638e" filled="f" stroked="t" strokeweight=".237985pt" strokecolor="#343434">
                <v:path arrowok="t"/>
              </v:shape>
            </v:group>
            <v:group style="position:absolute;left:2332;top:10905;width:2;height:244" coordorigin="2332,10905" coordsize="2,244">
              <v:shape style="position:absolute;left:2332;top:10905;width:2;height:244" coordorigin="2332,10905" coordsize="0,244" path="m2332,11149l2332,10905e" filled="f" stroked="t" strokeweight=".237985pt" strokecolor="#979797">
                <v:path arrowok="t"/>
              </v:shape>
            </v:group>
            <v:group style="position:absolute;left:338;top:11156;width:2594;height:2" coordorigin="338,11156" coordsize="2594,2">
              <v:shape style="position:absolute;left:338;top:11156;width:2594;height:2" coordorigin="338,11156" coordsize="2594,0" path="m338,11156l2932,11156e" filled="f" stroked="t" strokeweight=".713954pt" strokecolor="#6B6B6B">
                <v:path arrowok="t"/>
              </v:shape>
            </v:group>
            <v:group style="position:absolute;left:2875;top:11154;width:685;height:2" coordorigin="2875,11154" coordsize="685,2">
              <v:shape style="position:absolute;left:2875;top:11154;width:685;height:2" coordorigin="2875,11154" coordsize="685,0" path="m2875,11154l3560,11154e" filled="f" stroked="t" strokeweight=".47597pt" strokecolor="#3F3F3F">
                <v:path arrowok="t"/>
              </v:shape>
            </v:group>
            <v:group style="position:absolute;left:3503;top:11154;width:1114;height:2" coordorigin="3503,11154" coordsize="1114,2">
              <v:shape style="position:absolute;left:3503;top:11154;width:1114;height:2" coordorigin="3503,11154" coordsize="1114,0" path="m3503,11154l4617,11154e" filled="f" stroked="t" strokeweight=".713954pt" strokecolor="#606060">
                <v:path arrowok="t"/>
              </v:shape>
            </v:group>
            <v:group style="position:absolute;left:4560;top:11154;width:371;height:2" coordorigin="4560,11154" coordsize="371,2">
              <v:shape style="position:absolute;left:4560;top:11154;width:371;height:2" coordorigin="4560,11154" coordsize="371,0" path="m4560,11154l4931,11154e" filled="f" stroked="t" strokeweight=".47597pt" strokecolor="#3F3F3F">
                <v:path arrowok="t"/>
              </v:shape>
            </v:group>
            <v:group style="position:absolute;left:4874;top:11149;width:514;height:2" coordorigin="4874,11149" coordsize="514,2">
              <v:shape style="position:absolute;left:4874;top:11149;width:514;height:2" coordorigin="4874,11149" coordsize="514,0" path="m4874,11149l5388,11149e" filled="f" stroked="t" strokeweight=".951939pt" strokecolor="#676767">
                <v:path arrowok="t"/>
              </v:shape>
            </v:group>
            <v:group style="position:absolute;left:5331;top:11149;width:585;height:2" coordorigin="5331,11149" coordsize="585,2">
              <v:shape style="position:absolute;left:5331;top:11149;width:585;height:2" coordorigin="5331,11149" coordsize="585,0" path="m5331,11149l5916,11149e" filled="f" stroked="t" strokeweight=".47597pt" strokecolor="#444444">
                <v:path arrowok="t"/>
              </v:shape>
            </v:group>
            <v:group style="position:absolute;left:5859;top:11147;width:1966;height:2" coordorigin="5859,11147" coordsize="1966,2">
              <v:shape style="position:absolute;left:5859;top:11147;width:1966;height:2" coordorigin="5859,11147" coordsize="1966,0" path="m5859,11147l7825,11147e" filled="f" stroked="t" strokeweight=".951939pt" strokecolor="#676767">
                <v:path arrowok="t"/>
              </v:shape>
            </v:group>
            <v:group style="position:absolute;left:7768;top:11144;width:662;height:2" coordorigin="7768,11144" coordsize="662,2">
              <v:shape style="position:absolute;left:7768;top:11144;width:662;height:2" coordorigin="7768,11144" coordsize="662,0" path="m7768,11144l8429,11144e" filled="f" stroked="t" strokeweight=".47597pt" strokecolor="#484848">
                <v:path arrowok="t"/>
              </v:shape>
            </v:group>
            <v:group style="position:absolute;left:8372;top:11142;width:3127;height:2" coordorigin="8372,11142" coordsize="3127,2">
              <v:shape style="position:absolute;left:8372;top:11142;width:3127;height:2" coordorigin="8372,11142" coordsize="3127,0" path="m8372,11142l11499,11142e" filled="f" stroked="t" strokeweight=".713954pt" strokecolor="#707070">
                <v:path arrowok="t"/>
              </v:shape>
            </v:group>
            <v:group style="position:absolute;left:347;top:11398;width:1328;height:2" coordorigin="347,11398" coordsize="1328,2">
              <v:shape style="position:absolute;left:347;top:11398;width:1328;height:2" coordorigin="347,11398" coordsize="1328,0" path="m347,11398l1675,11398e" filled="f" stroked="t" strokeweight=".47597pt" strokecolor="#606060">
                <v:path arrowok="t"/>
              </v:shape>
            </v:group>
            <v:group style="position:absolute;left:1618;top:11398;width:747;height:2" coordorigin="1618,11398" coordsize="747,2">
              <v:shape style="position:absolute;left:1618;top:11398;width:747;height:2" coordorigin="1618,11398" coordsize="747,0" path="m1618,11398l2366,11398e" filled="f" stroked="t" strokeweight=".713954pt" strokecolor="#646464">
                <v:path arrowok="t"/>
              </v:shape>
            </v:group>
            <v:group style="position:absolute;left:2332;top:11135;width:2;height:253" coordorigin="2332,11135" coordsize="2,253">
              <v:shape style="position:absolute;left:2332;top:11135;width:2;height:253" coordorigin="2332,11135" coordsize="0,253" path="m2332,11388l2332,11135e" filled="f" stroked="t" strokeweight=".237985pt" strokecolor="#747474">
                <v:path arrowok="t"/>
              </v:shape>
            </v:group>
            <v:group style="position:absolute;left:2304;top:11398;width:628;height:2" coordorigin="2304,11398" coordsize="628,2">
              <v:shape style="position:absolute;left:2304;top:11398;width:628;height:2" coordorigin="2304,11398" coordsize="628,0" path="m2304,11398l2932,11398e" filled="f" stroked="t" strokeweight=".47597pt" strokecolor="#5B5B5B">
                <v:path arrowok="t"/>
              </v:shape>
            </v:group>
            <v:group style="position:absolute;left:2875;top:11393;width:1742;height:2" coordorigin="2875,11393" coordsize="1742,2">
              <v:shape style="position:absolute;left:2875;top:11393;width:1742;height:2" coordorigin="2875,11393" coordsize="1742,0" path="m2875,11393l4617,11393e" filled="f" stroked="t" strokeweight=".713954pt" strokecolor="#646464">
                <v:path arrowok="t"/>
              </v:shape>
            </v:group>
            <v:group style="position:absolute;left:4560;top:11393;width:371;height:2" coordorigin="4560,11393" coordsize="371,2">
              <v:shape style="position:absolute;left:4560;top:11393;width:371;height:2" coordorigin="4560,11393" coordsize="371,0" path="m4560,11393l4931,11393e" filled="f" stroked="t" strokeweight=".47597pt" strokecolor="#383838">
                <v:path arrowok="t"/>
              </v:shape>
            </v:group>
            <v:group style="position:absolute;left:4874;top:11391;width:2542;height:2" coordorigin="4874,11391" coordsize="2542,2">
              <v:shape style="position:absolute;left:4874;top:11391;width:2542;height:2" coordorigin="4874,11391" coordsize="2542,0" path="m4874,11391l7416,11391e" filled="f" stroked="t" strokeweight=".713954pt" strokecolor="#575757">
                <v:path arrowok="t"/>
              </v:shape>
            </v:group>
            <v:group style="position:absolute;left:7358;top:11383;width:604;height:2" coordorigin="7358,11383" coordsize="604,2">
              <v:shape style="position:absolute;left:7358;top:11383;width:604;height:2" coordorigin="7358,11383" coordsize="604,0" path="m7358,11383l7963,11383e" filled="f" stroked="t" strokeweight=".951939pt" strokecolor="#707070">
                <v:path arrowok="t"/>
              </v:shape>
            </v:group>
            <v:group style="position:absolute;left:7768;top:11383;width:662;height:2" coordorigin="7768,11383" coordsize="662,2">
              <v:shape style="position:absolute;left:7768;top:11383;width:662;height:2" coordorigin="7768,11383" coordsize="662,0" path="m7768,11383l8429,11383e" filled="f" stroked="t" strokeweight=".47597pt" strokecolor="#4F4F4F">
                <v:path arrowok="t"/>
              </v:shape>
            </v:group>
            <v:group style="position:absolute;left:8372;top:11381;width:3127;height:2" coordorigin="8372,11381" coordsize="3127,2">
              <v:shape style="position:absolute;left:8372;top:11381;width:3127;height:2" coordorigin="8372,11381" coordsize="3127,0" path="m8372,11381l11499,11381e" filled="f" stroked="t" strokeweight=".713954pt" strokecolor="#6B6B6B">
                <v:path arrowok="t"/>
              </v:shape>
            </v:group>
            <v:group style="position:absolute;left:11497;top:11120;width:2;height:540" coordorigin="11497,11120" coordsize="2,540">
              <v:shape style="position:absolute;left:11497;top:11120;width:2;height:540" coordorigin="11497,11120" coordsize="0,540" path="m11497,11661l11497,11120e" filled="f" stroked="t" strokeweight=".237985pt" strokecolor="#606060">
                <v:path arrowok="t"/>
              </v:shape>
            </v:group>
            <v:group style="position:absolute;left:352;top:11034;width:2;height:626" coordorigin="352,11034" coordsize="2,626">
              <v:shape style="position:absolute;left:352;top:11034;width:2;height:626" coordorigin="352,11034" coordsize="0,626" path="m352,11661l352,11034e" filled="f" stroked="t" strokeweight=".713954pt" strokecolor="#4F4F4F">
                <v:path arrowok="t"/>
              </v:shape>
            </v:group>
            <v:group style="position:absolute;left:1047;top:11374;width:2;height:258" coordorigin="1047,11374" coordsize="2,258">
              <v:shape style="position:absolute;left:1047;top:11374;width:2;height:258" coordorigin="1047,11374" coordsize="0,258" path="m1047,11632l1047,11374e" filled="f" stroked="t" strokeweight=".237985pt" strokecolor="#646464">
                <v:path arrowok="t"/>
              </v:shape>
            </v:group>
            <v:group style="position:absolute;left:1647;top:11374;width:2;height:258" coordorigin="1647,11374" coordsize="2,258">
              <v:shape style="position:absolute;left:1647;top:11374;width:2;height:258" coordorigin="1647,11374" coordsize="0,258" path="m1647,11632l1647,11374e" filled="f" stroked="t" strokeweight=".237985pt" strokecolor="#707070">
                <v:path arrowok="t"/>
              </v:shape>
            </v:group>
            <v:group style="position:absolute;left:2332;top:11374;width:2;height:258" coordorigin="2332,11374" coordsize="2,258">
              <v:shape style="position:absolute;left:2332;top:11374;width:2;height:258" coordorigin="2332,11374" coordsize="0,258" path="m2332,11632l2332,11374e" filled="f" stroked="t" strokeweight=".237985pt" strokecolor="#4F4F4F">
                <v:path arrowok="t"/>
              </v:shape>
            </v:group>
            <v:group style="position:absolute;left:347;top:11637;width:6054;height:2" coordorigin="347,11637" coordsize="6054,2">
              <v:shape style="position:absolute;left:347;top:11637;width:6054;height:2" coordorigin="347,11637" coordsize="6054,0" path="m347,11637l6402,11637e" filled="f" stroked="t" strokeweight=".713954pt" strokecolor="#646464">
                <v:path arrowok="t"/>
              </v:shape>
            </v:group>
            <v:group style="position:absolute;left:6345;top:11632;width:524;height:2" coordorigin="6345,11632" coordsize="524,2">
              <v:shape style="position:absolute;left:6345;top:11632;width:524;height:2" coordorigin="6345,11632" coordsize="524,0" path="m6345,11632l6868,11632e" filled="f" stroked="t" strokeweight=".47597pt" strokecolor="#444444">
                <v:path arrowok="t"/>
              </v:shape>
            </v:group>
            <v:group style="position:absolute;left:6730;top:11630;width:695;height:2" coordorigin="6730,11630" coordsize="695,2">
              <v:shape style="position:absolute;left:6730;top:11630;width:695;height:2" coordorigin="6730,11630" coordsize="695,0" path="m6730,11630l7425,11630e" filled="f" stroked="t" strokeweight=".951939pt" strokecolor="#676767">
                <v:path arrowok="t"/>
              </v:shape>
            </v:group>
            <v:group style="position:absolute;left:7387;top:11374;width:2;height:287" coordorigin="7387,11374" coordsize="2,287">
              <v:shape style="position:absolute;left:7387;top:11374;width:2;height:287" coordorigin="7387,11374" coordsize="0,287" path="m7387,11661l7387,11374e" filled="f" stroked="t" strokeweight=".47597pt" strokecolor="#383838">
                <v:path arrowok="t"/>
              </v:shape>
            </v:group>
            <v:group style="position:absolute;left:7354;top:11627;width:471;height:2" coordorigin="7354,11627" coordsize="471,2">
              <v:shape style="position:absolute;left:7354;top:11627;width:471;height:2" coordorigin="7354,11627" coordsize="471,0" path="m7354,11627l7825,11627e" filled="f" stroked="t" strokeweight=".47597pt" strokecolor="#4B4B4B">
                <v:path arrowok="t"/>
              </v:shape>
            </v:group>
            <v:group style="position:absolute;left:7725;top:11627;width:3774;height:2" coordorigin="7725,11627" coordsize="3774,2">
              <v:shape style="position:absolute;left:7725;top:11627;width:3774;height:2" coordorigin="7725,11627" coordsize="3774,0" path="m7725,11627l11499,11627e" filled="f" stroked="t" strokeweight=".713954pt" strokecolor="#676767">
                <v:path arrowok="t"/>
              </v:shape>
            </v:group>
            <v:group style="position:absolute;left:1047;top:11618;width:2;height:483" coordorigin="1047,11618" coordsize="2,483">
              <v:shape style="position:absolute;left:1047;top:11618;width:2;height:483" coordorigin="1047,11618" coordsize="0,483" path="m1047,12100l1047,11618e" filled="f" stroked="t" strokeweight=".237985pt" strokecolor="#7C7C7C">
                <v:path arrowok="t"/>
              </v:shape>
            </v:group>
            <v:group style="position:absolute;left:1647;top:11618;width:2;height:483" coordorigin="1647,11618" coordsize="2,483">
              <v:shape style="position:absolute;left:1647;top:11618;width:2;height:483" coordorigin="1647,11618" coordsize="0,483" path="m1647,12100l1647,11618e" filled="f" stroked="t" strokeweight=".237985pt" strokecolor="#3B3B3B">
                <v:path arrowok="t"/>
              </v:shape>
            </v:group>
            <v:group style="position:absolute;left:2332;top:11618;width:2;height:483" coordorigin="2332,11618" coordsize="2,483">
              <v:shape style="position:absolute;left:2332;top:11618;width:2;height:483" coordorigin="2332,11618" coordsize="0,483" path="m2332,12100l2332,11618e" filled="f" stroked="t" strokeweight=".237985pt" strokecolor="#6B6B6B">
                <v:path arrowok="t"/>
              </v:shape>
            </v:group>
            <v:group style="position:absolute;left:7392;top:11589;width:2;height:3920" coordorigin="7392,11589" coordsize="2,3920">
              <v:shape style="position:absolute;left:7392;top:11589;width:2;height:3920" coordorigin="7392,11589" coordsize="0,3920" path="m7392,15509l7392,11589e" filled="f" stroked="t" strokeweight=".713954pt" strokecolor="#5B5B5B">
                <v:path arrowok="t"/>
              </v:shape>
            </v:group>
            <v:group style="position:absolute;left:11497;top:11589;width:2;height:488" coordorigin="11497,11589" coordsize="2,488">
              <v:shape style="position:absolute;left:11497;top:11589;width:2;height:488" coordorigin="11497,11589" coordsize="0,488" path="m11497,12077l11497,11589e" filled="f" stroked="t" strokeweight=".237985pt" strokecolor="#7C7C7C">
                <v:path arrowok="t"/>
              </v:shape>
            </v:group>
            <v:group style="position:absolute;left:1047;top:12100;width:2;height:1205" coordorigin="1047,12100" coordsize="2,1205">
              <v:shape style="position:absolute;left:1047;top:12100;width:2;height:1205" coordorigin="1047,12100" coordsize="0,1205" path="m1047,13305l1047,12100e" filled="f" stroked="t" strokeweight=".237985pt" strokecolor="#000000">
                <v:path arrowok="t"/>
              </v:shape>
            </v:group>
            <v:group style="position:absolute;left:1647;top:12100;width:2;height:4327" coordorigin="1647,12100" coordsize="2,4327">
              <v:shape style="position:absolute;left:1647;top:12100;width:2;height:4327" coordorigin="1647,12100" coordsize="0,4327" path="m1647,16427l1647,12100e" filled="f" stroked="t" strokeweight=".237985pt" strokecolor="#000000">
                <v:path arrowok="t"/>
              </v:shape>
            </v:group>
            <v:group style="position:absolute;left:2332;top:12100;width:2;height:1205" coordorigin="2332,12100" coordsize="2,1205">
              <v:shape style="position:absolute;left:2332;top:12100;width:2;height:1205" coordorigin="2332,12100" coordsize="0,1205" path="m2332,13305l2332,12100e" filled="f" stroked="t" strokeweight=".237985pt" strokecolor="#000000">
                <v:path arrowok="t"/>
              </v:shape>
            </v:group>
            <v:group style="position:absolute;left:11466;top:12100;width:2;height:3442" coordorigin="11466,12100" coordsize="2,3442">
              <v:shape style="position:absolute;left:11466;top:12100;width:2;height:3442" coordorigin="11466,12100" coordsize="0,3442" path="m11466,15543l11466,12100e" filled="f" stroked="t" strokeweight=".237985pt" strokecolor="#000000">
                <v:path arrowok="t"/>
              </v:shape>
            </v:group>
            <v:group style="position:absolute;left:357;top:12311;width:2;height:268" coordorigin="357,12311" coordsize="2,268">
              <v:shape style="position:absolute;left:357;top:12311;width:2;height:268" coordorigin="357,12311" coordsize="0,268" path="m357,12579l357,12311e" filled="f" stroked="t" strokeweight=".47597pt" strokecolor="#3B3B3B">
                <v:path arrowok="t"/>
              </v:shape>
            </v:group>
            <v:group style="position:absolute;left:5493;top:12555;width:400;height:2" coordorigin="5493,12555" coordsize="400,2">
              <v:shape style="position:absolute;left:5493;top:12555;width:400;height:2" coordorigin="5493,12555" coordsize="400,0" path="m5493,12555l5893,12555e" filled="f" stroked="t" strokeweight=".47597pt" strokecolor="#9CA0CC">
                <v:path arrowok="t"/>
              </v:shape>
            </v:group>
            <v:group style="position:absolute;left:7392;top:12311;width:2;height:426" coordorigin="7392,12311" coordsize="2,426">
              <v:shape style="position:absolute;left:7392;top:12311;width:2;height:426" coordorigin="7392,12311" coordsize="0,426" path="m7392,12736l7392,12311e" filled="f" stroked="t" strokeweight=".47597pt" strokecolor="#484848">
                <v:path arrowok="t"/>
              </v:shape>
            </v:group>
            <v:group style="position:absolute;left:357;top:10102;width:2;height:5737" coordorigin="357,10102" coordsize="2,5737">
              <v:shape style="position:absolute;left:357;top:10102;width:2;height:5737" coordorigin="357,10102" coordsize="0,5737" path="m357,15839l357,10102e" filled="f" stroked="t" strokeweight=".713954pt" strokecolor="#606060">
                <v:path arrowok="t"/>
              </v:shape>
            </v:group>
            <v:group style="position:absolute;left:5516;top:12873;width:923;height:2" coordorigin="5516,12873" coordsize="923,2">
              <v:shape style="position:absolute;left:5516;top:12873;width:923;height:2" coordorigin="5516,12873" coordsize="923,0" path="m5516,12873l6440,12873e" filled="f" stroked="t" strokeweight="2.379848pt" strokecolor="#7074A8">
                <v:path arrowok="t"/>
              </v:shape>
            </v:group>
            <v:group style="position:absolute;left:6345;top:12849;width:838;height:2" coordorigin="6345,12849" coordsize="838,2">
              <v:shape style="position:absolute;left:6345;top:12849;width:838;height:2" coordorigin="6345,12849" coordsize="838,0" path="m6345,12849l7182,12849e" filled="f" stroked="t" strokeweight=".951939pt" strokecolor="#9397C3">
                <v:path arrowok="t"/>
              </v:shape>
            </v:group>
            <v:group style="position:absolute;left:6840;top:12870;width:95;height:2" coordorigin="6840,12870" coordsize="95,2">
              <v:shape style="position:absolute;left:6840;top:12870;width:95;height:2" coordorigin="6840,12870" coordsize="95,0" path="m6840,12870l6935,12870e" filled="f" stroked="t" strokeweight="2.379848pt" strokecolor="#9397CC">
                <v:path arrowok="t"/>
              </v:shape>
            </v:group>
            <v:group style="position:absolute;left:352;top:13745;width:2013;height:2" coordorigin="352,13745" coordsize="2013,2">
              <v:shape style="position:absolute;left:352;top:13745;width:2013;height:2" coordorigin="352,13745" coordsize="2013,0" path="m352,13745l2366,13745e" filled="f" stroked="t" strokeweight=".713954pt" strokecolor="#646464">
                <v:path arrowok="t"/>
              </v:shape>
            </v:group>
            <v:group style="position:absolute;left:1047;top:13305;width:2;height:430" coordorigin="1047,13305" coordsize="2,430">
              <v:shape style="position:absolute;left:1047;top:13305;width:2;height:430" coordorigin="1047,13305" coordsize="0,430" path="m1047,13736l1047,13305e" filled="f" stroked="t" strokeweight=".237985pt" strokecolor="#A0A0A0">
                <v:path arrowok="t"/>
              </v:shape>
            </v:group>
            <v:group style="position:absolute;left:2332;top:13305;width:2;height:430" coordorigin="2332,13305" coordsize="2,430">
              <v:shape style="position:absolute;left:2332;top:13305;width:2;height:430" coordorigin="2332,13305" coordsize="0,430" path="m2332,13736l2332,13305e" filled="f" stroked="t" strokeweight=".237985pt" strokecolor="#646464">
                <v:path arrowok="t"/>
              </v:shape>
            </v:group>
            <v:group style="position:absolute;left:1047;top:13721;width:2;height:57" coordorigin="1047,13721" coordsize="2,57">
              <v:shape style="position:absolute;left:1047;top:13721;width:2;height:57" coordorigin="1047,13721" coordsize="0,57" path="m1047,13779l1047,13721e" filled="f" stroked="t" strokeweight=".713954pt" strokecolor="#777777">
                <v:path arrowok="t"/>
              </v:shape>
            </v:group>
            <v:group style="position:absolute;left:1647;top:13721;width:2;height:57" coordorigin="1647,13721" coordsize="2,57">
              <v:shape style="position:absolute;left:1647;top:13721;width:2;height:57" coordorigin="1647,13721" coordsize="0,57" path="m1647,13779l1647,13721e" filled="f" stroked="t" strokeweight=".237985pt" strokecolor="#2F2F2F">
                <v:path arrowok="t"/>
              </v:shape>
            </v:group>
            <v:group style="position:absolute;left:2332;top:13721;width:2;height:57" coordorigin="2332,13721" coordsize="2,57">
              <v:shape style="position:absolute;left:2332;top:13721;width:2;height:57" coordorigin="2332,13721" coordsize="0,57" path="m2332,13779l2332,13721e" filled="f" stroked="t" strokeweight=".713954pt" strokecolor="#676767">
                <v:path arrowok="t"/>
              </v:shape>
            </v:group>
            <v:group style="position:absolute;left:3558;top:13712;width:2;height:172" coordorigin="3558,13712" coordsize="2,172">
              <v:shape style="position:absolute;left:3558;top:13712;width:2;height:172" coordorigin="3558,13712" coordsize="0,172" path="m3558,13884l3558,13712e" filled="f" stroked="t" strokeweight=".951939pt" strokecolor="#5B64B3">
                <v:path arrowok="t"/>
              </v:shape>
            </v:group>
            <v:group style="position:absolute;left:1047;top:13779;width:2;height:2644" coordorigin="1047,13779" coordsize="2,2644">
              <v:shape style="position:absolute;left:1047;top:13779;width:2;height:2644" coordorigin="1047,13779" coordsize="0,2644" path="m1047,16422l1047,13779e" filled="f" stroked="t" strokeweight=".237985pt" strokecolor="#000000">
                <v:path arrowok="t"/>
              </v:shape>
            </v:group>
            <v:group style="position:absolute;left:2332;top:13779;width:2;height:2649" coordorigin="2332,13779" coordsize="2,2649">
              <v:shape style="position:absolute;left:2332;top:13779;width:2;height:2649" coordorigin="2332,13779" coordsize="0,2649" path="m2332,16427l2332,13779e" filled="f" stroked="t" strokeweight=".237985pt" strokecolor="#000000">
                <v:path arrowok="t"/>
              </v:shape>
            </v:group>
            <v:group style="position:absolute;left:3541;top:13817;width:2;height:115" coordorigin="3541,13817" coordsize="2,115">
              <v:shape style="position:absolute;left:3541;top:13817;width:2;height:115" coordorigin="3541,13817" coordsize="0,115" path="m3541,13932l3541,13817e" filled="f" stroked="t" strokeweight="1.427909pt" strokecolor="#4B4BA8">
                <v:path arrowok="t"/>
              </v:shape>
            </v:group>
            <v:group style="position:absolute;left:3532;top:13836;width:2;height:411" coordorigin="3532,13836" coordsize="2,411">
              <v:shape style="position:absolute;left:3532;top:13836;width:2;height:411" coordorigin="3532,13836" coordsize="0,411" path="m3532,14247l3532,13836e" filled="f" stroked="t" strokeweight=".951939pt" strokecolor="#3B3F9C">
                <v:path arrowok="t"/>
              </v:shape>
            </v:group>
            <v:group style="position:absolute;left:3536;top:14312;width:862;height:2" coordorigin="3536,14312" coordsize="862,2">
              <v:shape style="position:absolute;left:3536;top:14312;width:862;height:2" coordorigin="3536,14312" coordsize="862,0" path="m3536,14312l4398,14312e" filled="f" stroked="t" strokeweight="1.665894pt" strokecolor="#5B64B8">
                <v:path arrowok="t"/>
              </v:shape>
            </v:group>
            <v:group style="position:absolute;left:7401;top:13922;width:2;height:411" coordorigin="7401,13922" coordsize="2,411">
              <v:shape style="position:absolute;left:7401;top:13922;width:2;height:411" coordorigin="7401,13922" coordsize="0,411" path="m7401,14333l7401,13922e" filled="f" stroked="t" strokeweight=".47597pt" strokecolor="#3F3F3F">
                <v:path arrowok="t"/>
              </v:shape>
            </v:group>
            <v:group style="position:absolute;left:362;top:14037;width:2;height:2414" coordorigin="362,14037" coordsize="2,2414">
              <v:shape style="position:absolute;left:362;top:14037;width:2;height:2414" coordorigin="362,14037" coordsize="0,2414" path="m362,16451l362,14037e" filled="f" stroked="t" strokeweight=".713954pt" strokecolor="#5B5B5B">
                <v:path arrowok="t"/>
              </v:shape>
            </v:group>
            <v:group style="position:absolute;left:2903;top:14304;width:395;height:2" coordorigin="2903,14304" coordsize="395,2">
              <v:shape style="position:absolute;left:2903;top:14304;width:395;height:2" coordorigin="2903,14304" coordsize="395,0" path="m2903,14304l3298,14304e" filled="f" stroked="t" strokeweight=".713954pt" strokecolor="#6B7097">
                <v:path arrowok="t"/>
              </v:shape>
            </v:group>
            <v:group style="position:absolute;left:3298;top:14304;width:243;height:2" coordorigin="3298,14304" coordsize="243,2">
              <v:shape style="position:absolute;left:3298;top:14304;width:243;height:2" coordorigin="3298,14304" coordsize="243,0" path="m3298,14304l3541,14304e" filled="f" stroked="t" strokeweight=".713954pt" strokecolor="#7C7CB8">
                <v:path arrowok="t"/>
              </v:shape>
            </v:group>
            <v:group style="position:absolute;left:3551;top:13960;width:2;height:521" coordorigin="3551,13960" coordsize="2,521">
              <v:shape style="position:absolute;left:3551;top:13960;width:2;height:521" coordorigin="3551,13960" coordsize="0,521" path="m3551,14481l3551,13960e" filled="f" stroked="t" strokeweight=".951939pt" strokecolor="#3B449C">
                <v:path arrowok="t"/>
              </v:shape>
            </v:group>
            <v:group style="position:absolute;left:7406;top:11900;width:2;height:4537" coordorigin="7406,11900" coordsize="2,4537">
              <v:shape style="position:absolute;left:7406;top:11900;width:2;height:4537" coordorigin="7406,11900" coordsize="0,4537" path="m7406,16437l7406,11900e" filled="f" stroked="t" strokeweight=".713954pt" strokecolor="#5B5B5B">
                <v:path arrowok="t"/>
              </v:shape>
            </v:group>
            <v:group style="position:absolute;left:7406;top:14649;width:2;height:435" coordorigin="7406,14649" coordsize="2,435">
              <v:shape style="position:absolute;left:7406;top:14649;width:2;height:435" coordorigin="7406,14649" coordsize="0,435" path="m7406,15084l7406,14649e" filled="f" stroked="t" strokeweight=".47597pt" strokecolor="#444444">
                <v:path arrowok="t"/>
              </v:shape>
            </v:group>
            <v:group style="position:absolute;left:9086;top:15533;width:2385;height:2" coordorigin="9086,15533" coordsize="2385,2">
              <v:shape style="position:absolute;left:9086;top:15533;width:2385;height:2" coordorigin="9086,15533" coordsize="2385,0" path="m9086,15533l11471,15533e" filled="f" stroked="t" strokeweight=".713954pt" strokecolor="#545790">
                <v:path arrowok="t"/>
              </v:shape>
            </v:group>
            <v:group style="position:absolute;left:333;top:15533;width:2;height:889" coordorigin="333,15533" coordsize="2,889">
              <v:shape style="position:absolute;left:333;top:15533;width:2;height:889" coordorigin="333,15533" coordsize="0,889" path="m333,16422l333,15533e" filled="f" stroked="t" strokeweight=".237985pt" strokecolor="#000000">
                <v:path arrowok="t"/>
              </v:shape>
            </v:group>
            <v:group style="position:absolute;left:366;top:16442;width:1314;height:2" coordorigin="366,16442" coordsize="1314,2">
              <v:shape style="position:absolute;left:366;top:16442;width:1314;height:2" coordorigin="366,16442" coordsize="1314,0" path="m366,16442l1680,16442e" filled="f" stroked="t" strokeweight=".713954pt" strokecolor="#6B6B6B">
                <v:path arrowok="t"/>
              </v:shape>
            </v:group>
            <v:group style="position:absolute;left:3270;top:16437;width:290;height:2" coordorigin="3270,16437" coordsize="290,2">
              <v:shape style="position:absolute;left:3270;top:16437;width:290;height:2" coordorigin="3270,16437" coordsize="290,0" path="m3270,16437l3560,16437e" filled="f" stroked="t" strokeweight=".47597pt" strokecolor="#484848">
                <v:path arrowok="t"/>
              </v:shape>
            </v:group>
            <v:group style="position:absolute;left:4560;top:16437;width:200;height:2" coordorigin="4560,16437" coordsize="200,2">
              <v:shape style="position:absolute;left:4560;top:16437;width:200;height:2" coordorigin="4560,16437" coordsize="200,0" path="m4560,16437l4760,16437e" filled="f" stroked="t" strokeweight=".47597pt" strokecolor="#646464">
                <v:path arrowok="t"/>
              </v:shape>
            </v:group>
            <v:group style="position:absolute;left:5331;top:16432;width:585;height:2" coordorigin="5331,16432" coordsize="585,2">
              <v:shape style="position:absolute;left:5331;top:16432;width:585;height:2" coordorigin="5331,16432" coordsize="585,0" path="m5331,16432l5916,16432e" filled="f" stroked="t" strokeweight=".47597pt" strokecolor="#646464">
                <v:path arrowok="t"/>
              </v:shape>
            </v:group>
            <v:group style="position:absolute;left:6345;top:16430;width:619;height:2" coordorigin="6345,16430" coordsize="619,2">
              <v:shape style="position:absolute;left:6345;top:16430;width:619;height:2" coordorigin="6345,16430" coordsize="619,0" path="m6345,16430l6963,16430e" filled="f" stroked="t" strokeweight=".47597pt" strokecolor="#676767">
                <v:path arrowok="t"/>
              </v:shape>
            </v:group>
            <v:group style="position:absolute;left:1266;top:16432;width:10267;height:2" coordorigin="1266,16432" coordsize="10267,2">
              <v:shape style="position:absolute;left:1266;top:16432;width:10267;height:2" coordorigin="1266,16432" coordsize="10267,0" path="m1266,16432l11533,16432e" filled="f" stroked="t" strokeweight=".713954pt" strokecolor="#707070">
                <v:path arrowok="t"/>
              </v:shape>
            </v:group>
            <v:group style="position:absolute;left:11466;top:15533;width:2;height:894" coordorigin="11466,15533" coordsize="2,894">
              <v:shape style="position:absolute;left:11466;top:15533;width:2;height:894" coordorigin="11466,15533" coordsize="0,894" path="m11466,16427l11466,15533e" filled="f" stroked="t" strokeweight=".237985pt" strokecolor="#8C8C8C">
                <v:path arrowok="t"/>
              </v:shape>
            </v:group>
            <v:group style="position:absolute;left:5776;top:3562;width:2;height:696" coordorigin="5776,3562" coordsize="2,696">
              <v:shape style="position:absolute;left:5776;top:3562;width:2;height:696" coordorigin="5776,3562" coordsize="0,696" path="m5776,4258l5776,3562e" filled="f" stroked="t" strokeweight="3.843655pt" strokecolor="#EDEDED">
                <v:path arrowok="t"/>
              </v:shape>
            </v:group>
            <v:group style="position:absolute;left:9594;top:13407;width:132;height:512" coordorigin="9594,13407" coordsize="132,512">
              <v:shape style="position:absolute;left:9594;top:13407;width:132;height:512" coordorigin="9594,13407" coordsize="132,512" path="m9594,13407l9726,13407,9726,13919,9594,13919,9594,13407e" filled="t" fillcolor="#EDEDED" stroked="f">
                <v:path arrowok="t"/>
                <v:fill/>
              </v:shape>
            </v:group>
            <v:group style="position:absolute;left:10017;top:13810;width:2;height:108" coordorigin="10017,13810" coordsize="2,108">
              <v:shape style="position:absolute;left:10017;top:13810;width:2;height:108" coordorigin="10017,13810" coordsize="0,108" path="m10017,13918l10017,13810e" filled="f" stroked="t" strokeweight="2.85pt" strokecolor="#EDEDED">
                <v:path arrowok="t"/>
              </v:shape>
            </v:group>
            <v:group style="position:absolute;left:9744;top:14002;width:27;height:83" coordorigin="9744,14002" coordsize="27,83">
              <v:shape style="position:absolute;left:9744;top:14002;width:27;height:83" coordorigin="9744,14002" coordsize="27,83" path="m9757,14085l9757,14002e" filled="f" stroked="t" strokeweight="1.46284pt" strokecolor="#EDEDED">
                <v:path arrowok="t"/>
              </v:shape>
            </v:group>
            <v:group style="position:absolute;left:9843;top:13939;width:90;height:166" coordorigin="9843,13939" coordsize="90,166">
              <v:shape style="position:absolute;left:9843;top:13939;width:90;height:166" coordorigin="9843,13939" coordsize="90,166" path="m9843,13939l9934,13939,9934,14105,9843,14105,9843,13939e" filled="t" fillcolor="#EDEDED" stroked="f">
                <v:path arrowok="t"/>
                <v:fill/>
              </v:shape>
            </v:group>
            <v:group style="position:absolute;left:8656;top:13856;width:105;height:382" coordorigin="8656,13856" coordsize="105,382">
              <v:shape style="position:absolute;left:8656;top:13856;width:105;height:382" coordorigin="8656,13856" coordsize="105,382" path="m8656,13856l8762,13856,8762,14238,8656,14238,8656,13856e" filled="t" fillcolor="#EDEDED" stroked="f">
                <v:path arrowok="t"/>
                <v:fill/>
              </v:shape>
            </v:group>
            <v:group style="position:absolute;left:9580;top:14236;width:2;height:94" coordorigin="9580,14236" coordsize="2,94">
              <v:shape style="position:absolute;left:9580;top:14236;width:2;height:94" coordorigin="9580,14236" coordsize="0,94" path="m9580,14331l9580,14236e" filled="f" stroked="t" strokeweight="2.674495pt" strokecolor="#EDEDED">
                <v:path arrowok="t"/>
              </v:shape>
            </v:group>
            <v:group style="position:absolute;left:9159;top:14338;width:2;height:75" coordorigin="9159,14338" coordsize="2,75">
              <v:shape style="position:absolute;left:9159;top:14338;width:2;height:75" coordorigin="9159,14338" coordsize="0,75" path="m9159,14413l9159,14338e" filled="f" stroked="t" strokeweight="1.45660pt" strokecolor="#EDEDED">
                <v:path arrowok="t"/>
              </v:shape>
            </v:group>
            <v:group style="position:absolute;left:9356;top:14338;width:92;height:232" coordorigin="9356,14338" coordsize="92,232">
              <v:shape style="position:absolute;left:9356;top:14338;width:92;height:232" coordorigin="9356,14338" coordsize="92,232" path="m9356,14338l9449,14338,9449,14570,9356,14570,9356,14338e" filled="t" fillcolor="#EDEDED" stroked="f">
                <v:path arrowok="t"/>
                <v:fill/>
              </v:shape>
            </v:group>
            <v:group style="position:absolute;left:10224;top:14047;width:2;height:614" coordorigin="10224,14047" coordsize="2,614">
              <v:shape style="position:absolute;left:10224;top:14047;width:2;height:614" coordorigin="10224,14047" coordsize="0,614" path="m10224,14661l10224,14047e" filled="f" stroked="t" strokeweight=".1pt" strokecolor="#EDEDED">
                <v:path arrowok="t"/>
              </v:shape>
            </v:group>
            <v:group style="position:absolute;left:8559;top:14240;width:262;height:431" coordorigin="8559,14240" coordsize="262,431">
              <v:shape style="position:absolute;left:8559;top:14240;width:262;height:431" coordorigin="8559,14240" coordsize="262,431" path="m8559,14240l8821,14240,8821,14670,8559,14670,8559,14240e" filled="t" fillcolor="#EDEDED" stroked="f">
                <v:path arrowok="t"/>
                <v:fill/>
              </v:shape>
            </v:group>
            <v:group style="position:absolute;left:9176;top:13907;width:131;height:873" coordorigin="9176,13907" coordsize="131,873">
              <v:shape style="position:absolute;left:9176;top:13907;width:131;height:873" coordorigin="9176,13907" coordsize="131,873" path="m9176,13907l9307,13907,9307,14780,9176,14780,9176,13907e" filled="t" fillcolor="#EDEDED" stroked="f">
                <v:path arrowok="t"/>
                <v:fill/>
              </v:shape>
            </v:group>
            <v:group style="position:absolute;left:9366;top:14333;width:2;height:314" coordorigin="9366,14333" coordsize="2,314">
              <v:shape style="position:absolute;left:9366;top:14333;width:2;height:314" coordorigin="9366,14333" coordsize="0,314" path="m9366,14647l9366,14333e" filled="f" stroked="t" strokeweight="2.075010pt" strokecolor="#EDEDED">
                <v:path arrowok="t"/>
              </v:shape>
            </v:group>
            <v:group style="position:absolute;left:9628;top:14520;width:32;height:68" coordorigin="9628,14520" coordsize="32,68">
              <v:shape style="position:absolute;left:9628;top:14520;width:32;height:68" coordorigin="9628,14520" coordsize="32,68" path="m9628,14554l9659,14554e" filled="f" stroked="t" strokeweight="3.510645pt" strokecolor="#EDEDED">
                <v:path arrowok="t"/>
              </v:shape>
            </v:group>
            <v:group style="position:absolute;left:10174;top:14427;width:2;height:191" coordorigin="10174,14427" coordsize="2,191">
              <v:shape style="position:absolute;left:10174;top:14427;width:2;height:191" coordorigin="10174,14427" coordsize="0,191" path="m10174,14618l10174,14427e" filled="f" stroked="t" strokeweight="2.077780pt" strokecolor="#EDEDED">
                <v:path arrowok="t"/>
              </v:shape>
            </v:group>
            <v:group style="position:absolute;left:8971;top:14413;width:252;height:341" coordorigin="8971,14413" coordsize="252,341">
              <v:shape style="position:absolute;left:8971;top:14413;width:252;height:341" coordorigin="8971,14413" coordsize="252,341" path="m8971,14413l9223,14413,9223,14754,8971,14754,8971,14413e" filled="t" fillcolor="#EDEDED" stroked="f">
                <v:path arrowok="t"/>
                <v:fill/>
              </v:shape>
            </v:group>
            <v:group style="position:absolute;left:9395;top:14413;width:148;height:237" coordorigin="9395,14413" coordsize="148,237">
              <v:shape style="position:absolute;left:9395;top:14413;width:148;height:237" coordorigin="9395,14413" coordsize="148,237" path="m9395,14413l9542,14413,9542,14649,9395,14649,9395,14413xe" filled="t" fillcolor="#EDEDED" stroked="f">
                <v:path arrowok="t"/>
                <v:fill/>
              </v:shape>
            </v:group>
            <v:group style="position:absolute;left:10210;top:14413;width:2;height:341" coordorigin="10210,14413" coordsize="2,341">
              <v:shape style="position:absolute;left:10210;top:14413;width:2;height:341" coordorigin="10210,14413" coordsize="0,341" path="m10210,14754l10210,14413e" filled="f" stroked="t" strokeweight="3.389375pt" strokecolor="#EDEDED">
                <v:path arrowok="t"/>
              </v:shape>
            </v:group>
            <v:group style="position:absolute;left:8678;top:14649;width:234;height:382" coordorigin="8678,14649" coordsize="234,382">
              <v:shape style="position:absolute;left:8678;top:14649;width:234;height:382" coordorigin="8678,14649" coordsize="234,382" path="m8678,14649l8912,14649,8912,15031,8678,15031,8678,14649e" filled="t" fillcolor="#EDEDED" stroked="f">
                <v:path arrowok="t"/>
                <v:fill/>
              </v:shape>
            </v:group>
            <v:group style="position:absolute;left:9164;top:14649;width:109;height:382" coordorigin="9164,14649" coordsize="109,382">
              <v:shape style="position:absolute;left:9164;top:14649;width:109;height:382" coordorigin="9164,14649" coordsize="109,382" path="m9164,14649l9273,14649,9273,15031,9164,15031,9164,14649e" filled="t" fillcolor="#EDEDED" stroked="f">
                <v:path arrowok="t"/>
                <v:fill/>
              </v:shape>
            </v:group>
            <v:group style="position:absolute;left:9327;top:14649;width:243;height:382" coordorigin="9327,14649" coordsize="243,382">
              <v:shape style="position:absolute;left:9327;top:14649;width:243;height:382" coordorigin="9327,14649" coordsize="243,382" path="m9327,14649l9570,14649,9570,15031,9327,15031,9327,14649e" filled="t" fillcolor="#EDEDED" stroked="f">
                <v:path arrowok="t"/>
                <v:fill/>
              </v:shape>
            </v:group>
            <v:group style="position:absolute;left:8866;top:14854;width:2;height:162" coordorigin="8866,14854" coordsize="2,162">
              <v:shape style="position:absolute;left:8866;top:14854;width:2;height:162" coordorigin="8866,14854" coordsize="0,162" path="m8866,15015l8866,14854e" filled="f" stroked="t" strokeweight="3.91pt" strokecolor="#EDEDED">
                <v:path arrowok="t"/>
              </v:shape>
            </v:group>
            <v:group style="position:absolute;left:9049;top:14854;width:185;height:162" coordorigin="9049,14854" coordsize="185,162">
              <v:shape style="position:absolute;left:9049;top:14854;width:185;height:162" coordorigin="9049,14854" coordsize="185,162" path="m9049,14854l9235,14854,9235,15015,9049,15015,9049,14854e" filled="t" fillcolor="#EDEDED" stroked="f">
                <v:path arrowok="t"/>
                <v:fill/>
              </v:shape>
            </v:group>
            <v:group style="position:absolute;left:9339;top:14854;width:161;height:162" coordorigin="9339,14854" coordsize="161,162">
              <v:shape style="position:absolute;left:9339;top:14854;width:161;height:162" coordorigin="9339,14854" coordsize="161,162" path="m9339,14854l9499,14854,9499,15015,9339,15015,9339,14854e" filled="t" fillcolor="#EDEDED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2B2B2B"/>
          <w:spacing w:val="0"/>
          <w:w w:val="212"/>
          <w:position w:val="3"/>
        </w:rPr>
        <w:t>l</w:t>
      </w:r>
      <w:r>
        <w:rPr>
          <w:rFonts w:ascii="Arial" w:hAnsi="Arial" w:cs="Arial" w:eastAsia="Arial"/>
          <w:sz w:val="23"/>
          <w:szCs w:val="23"/>
          <w:color w:val="2B2B2B"/>
          <w:spacing w:val="-70"/>
          <w:w w:val="212"/>
          <w:position w:val="3"/>
        </w:rPr>
        <w:t> </w:t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100"/>
          <w:position w:val="3"/>
        </w:rPr>
        <w:t>.</w:t>
      </w:r>
      <w:r>
        <w:rPr>
          <w:rFonts w:ascii="Arial" w:hAnsi="Arial" w:cs="Arial" w:eastAsia="Arial"/>
          <w:sz w:val="23"/>
          <w:szCs w:val="23"/>
          <w:color w:val="565656"/>
          <w:spacing w:val="-22"/>
          <w:w w:val="10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565656"/>
          <w:spacing w:val="-15"/>
          <w:w w:val="100"/>
          <w:position w:val="3"/>
        </w:rPr>
        <w:t>E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position w:val="3"/>
        </w:rPr>
        <w:t>ri</w:t>
      </w:r>
      <w:r>
        <w:rPr>
          <w:rFonts w:ascii="Arial" w:hAnsi="Arial" w:cs="Arial" w:eastAsia="Arial"/>
          <w:sz w:val="19"/>
          <w:szCs w:val="19"/>
          <w:color w:val="2B2B2B"/>
          <w:spacing w:val="-18"/>
          <w:w w:val="10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position w:val="3"/>
        </w:rPr>
      </w:r>
      <w:r>
        <w:rPr>
          <w:rFonts w:ascii="Arial" w:hAnsi="Arial" w:cs="Arial" w:eastAsia="Arial"/>
          <w:sz w:val="20"/>
          <w:szCs w:val="20"/>
          <w:color w:val="2B2B2B"/>
          <w:spacing w:val="0"/>
          <w:w w:val="84"/>
          <w:position w:val="0"/>
        </w:rPr>
        <w:t>Itfaiy</w:t>
      </w:r>
      <w:r>
        <w:rPr>
          <w:rFonts w:ascii="Arial" w:hAnsi="Arial" w:cs="Arial" w:eastAsia="Arial"/>
          <w:sz w:val="20"/>
          <w:szCs w:val="20"/>
          <w:color w:val="2B2B2B"/>
          <w:spacing w:val="0"/>
          <w:w w:val="84"/>
          <w:position w:val="0"/>
        </w:rPr>
        <w:t>e</w:t>
      </w:r>
      <w:r>
        <w:rPr>
          <w:rFonts w:ascii="Arial" w:hAnsi="Arial" w:cs="Arial" w:eastAsia="Arial"/>
          <w:sz w:val="20"/>
          <w:szCs w:val="20"/>
          <w:color w:val="2B2B2B"/>
          <w:spacing w:val="32"/>
          <w:w w:val="84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84"/>
          <w:position w:val="0"/>
        </w:rPr>
        <w:t>Va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9"/>
          <w:szCs w:val="19"/>
          <w:color w:val="565656"/>
          <w:spacing w:val="11"/>
          <w:w w:val="74"/>
          <w:position w:val="0"/>
        </w:rPr>
        <w:t>A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89"/>
          <w:position w:val="0"/>
        </w:rPr>
        <w:t>c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right="996"/>
        <w:jc w:val="right"/>
        <w:tabs>
          <w:tab w:pos="18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B2B2B"/>
          <w:w w:val="93"/>
        </w:rPr>
        <w:t>Müda</w:t>
      </w:r>
      <w:r>
        <w:rPr>
          <w:rFonts w:ascii="Arial" w:hAnsi="Arial" w:cs="Arial" w:eastAsia="Arial"/>
          <w:sz w:val="18"/>
          <w:szCs w:val="18"/>
          <w:color w:val="2B2B2B"/>
          <w:spacing w:val="-13"/>
          <w:w w:val="93"/>
        </w:rPr>
        <w:t>h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125"/>
        </w:rPr>
        <w:t>.</w:t>
      </w:r>
      <w:r>
        <w:rPr>
          <w:rFonts w:ascii="Arial" w:hAnsi="Arial" w:cs="Arial" w:eastAsia="Arial"/>
          <w:sz w:val="18"/>
          <w:szCs w:val="18"/>
          <w:color w:val="565656"/>
          <w:spacing w:val="-18"/>
          <w:w w:val="125"/>
        </w:rPr>
        <w:t>.</w:t>
      </w:r>
      <w:r>
        <w:rPr>
          <w:rFonts w:ascii="Arial" w:hAnsi="Arial" w:cs="Arial" w:eastAsia="Arial"/>
          <w:sz w:val="18"/>
          <w:szCs w:val="18"/>
          <w:color w:val="3B3B3B"/>
          <w:spacing w:val="-16"/>
          <w:w w:val="124"/>
        </w:rPr>
        <w:t>,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126"/>
        </w:rPr>
        <w:t>.,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60"/>
        </w:rPr>
        <w:t>V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440" w:bottom="280" w:left="200" w:right="20"/>
        </w:sectPr>
      </w:pPr>
      <w:rPr/>
    </w:p>
    <w:p>
      <w:pPr>
        <w:spacing w:before="76" w:after="0" w:line="220" w:lineRule="auto"/>
        <w:ind w:left="592" w:right="-153" w:firstLine="-249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9"/>
          <w:szCs w:val="89"/>
          <w:color w:val="343434"/>
          <w:spacing w:val="-802"/>
          <w:w w:val="164"/>
          <w:b/>
          <w:bCs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22"/>
          <w:position w:val="0"/>
        </w:rPr>
        <w:t>IZMIR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22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4"/>
          <w:position w:val="0"/>
        </w:rPr>
        <w:t>BÜYÜKSEHIR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4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15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4" w:lineRule="exact"/>
        <w:ind w:left="363" w:right="4370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4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3"/>
        </w:rPr>
        <w:t>BAŞKANL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6"/>
          <w:w w:val="103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0"/>
          <w:w w:val="79"/>
        </w:rPr>
        <w:t>Gl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7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37" w:lineRule="exact"/>
        <w:ind w:left="1110" w:right="5182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60" w:bottom="280" w:left="320" w:right="100"/>
          <w:cols w:num="2" w:equalWidth="0">
            <w:col w:w="1615" w:space="1683"/>
            <w:col w:w="8202"/>
          </w:cols>
        </w:sectPr>
      </w:pPr>
      <w:rPr/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20" w:right="100"/>
        </w:sectPr>
      </w:pPr>
      <w:rPr/>
    </w:p>
    <w:p>
      <w:pPr>
        <w:spacing w:before="35" w:after="0" w:line="240" w:lineRule="auto"/>
        <w:ind w:left="110" w:right="-20"/>
        <w:jc w:val="left"/>
        <w:tabs>
          <w:tab w:pos="1480" w:val="left"/>
          <w:tab w:pos="3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10.03.2017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Sıı·a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29" w:right="-69"/>
        <w:jc w:val="left"/>
        <w:tabs>
          <w:tab w:pos="1480" w:val="left"/>
          <w:tab w:pos="3200" w:val="left"/>
          <w:tab w:pos="4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</w:rPr>
        <w:t>KayıtTarihi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10.03.2017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6"/>
        </w:rPr>
        <w:t>KayıtNo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6"/>
        </w:rPr>
        <w:t>:1586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62" w:lineRule="auto"/>
        <w:ind w:left="124" w:right="-20" w:firstLine="5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Büyü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Deniz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Sahil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4B4B4B"/>
          <w:spacing w:val="13"/>
          <w:w w:val="8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FOÇA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Büyü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Deniz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Sahil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4B4B4B"/>
          <w:spacing w:val="-11"/>
          <w:w w:val="8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6"/>
        </w:rPr>
        <w:t>FOÇA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15:44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tfel: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532-684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71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Foça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20" w:right="100"/>
          <w:cols w:num="2" w:equalWidth="0">
            <w:col w:w="5036" w:space="505"/>
            <w:col w:w="5959"/>
          </w:cols>
        </w:sectPr>
      </w:pPr>
      <w:rPr/>
    </w:p>
    <w:p>
      <w:pPr>
        <w:spacing w:before="1" w:after="0" w:line="240" w:lineRule="auto"/>
        <w:ind w:left="129" w:right="-20"/>
        <w:jc w:val="left"/>
        <w:tabs>
          <w:tab w:pos="1480" w:val="left"/>
          <w:tab w:pos="4900" w:val="left"/>
          <w:tab w:pos="7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20"/>
        </w:rPr>
        <w:t>:Çö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2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0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189" w:lineRule="exact"/>
        <w:ind w:left="133" w:right="-20"/>
        <w:jc w:val="left"/>
        <w:tabs>
          <w:tab w:pos="366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1"/>
          <w:position w:val="-3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3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3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7"/>
          <w:position w:val="-3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20" w:right="100"/>
        </w:sectPr>
      </w:pPr>
      <w:rPr/>
    </w:p>
    <w:p>
      <w:pPr>
        <w:spacing w:before="6" w:after="0" w:line="241" w:lineRule="exact"/>
        <w:ind w:left="3656" w:right="-107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w w:val="103"/>
          <w:position w:val="3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u w:val="single" w:color="000000"/>
          <w:position w:val="3"/>
        </w:rPr>
        <w:t>Betonarm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u w:val="single" w:color="000000"/>
          <w:position w:val="3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u w:val="single" w:color="000000"/>
          <w:position w:val="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6"/>
          <w:w w:val="100"/>
          <w:u w:val="single" w:color="0000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6"/>
          <w:w w:val="100"/>
          <w:position w:val="3"/>
        </w:rPr>
      </w:r>
      <w:r>
        <w:rPr>
          <w:rFonts w:ascii="Arial" w:hAnsi="Arial" w:cs="Arial" w:eastAsia="Arial"/>
          <w:sz w:val="42"/>
          <w:szCs w:val="42"/>
          <w:color w:val="343434"/>
          <w:spacing w:val="26"/>
          <w:w w:val="100"/>
          <w:position w:val="-20"/>
        </w:rPr>
      </w:r>
      <w:r>
        <w:rPr>
          <w:rFonts w:ascii="Arial" w:hAnsi="Arial" w:cs="Arial" w:eastAsia="Arial"/>
          <w:sz w:val="42"/>
          <w:szCs w:val="42"/>
          <w:color w:val="343434"/>
          <w:spacing w:val="13"/>
          <w:w w:val="100"/>
          <w:strike/>
          <w:position w:val="-20"/>
        </w:rPr>
        <w:t>ı</w:t>
      </w:r>
      <w:r>
        <w:rPr>
          <w:rFonts w:ascii="Arial" w:hAnsi="Arial" w:cs="Arial" w:eastAsia="Arial"/>
          <w:sz w:val="42"/>
          <w:szCs w:val="42"/>
          <w:color w:val="343434"/>
          <w:spacing w:val="13"/>
          <w:w w:val="100"/>
          <w:strike/>
          <w:position w:val="-20"/>
        </w:rPr>
      </w:r>
      <w:r>
        <w:rPr>
          <w:rFonts w:ascii="Arial" w:hAnsi="Arial" w:cs="Arial" w:eastAsia="Arial"/>
          <w:sz w:val="42"/>
          <w:szCs w:val="42"/>
          <w:color w:val="343434"/>
          <w:spacing w:val="13"/>
          <w:w w:val="100"/>
          <w:position w:val="-20"/>
        </w:rPr>
      </w:r>
      <w:r>
        <w:rPr>
          <w:rFonts w:ascii="Arial" w:hAnsi="Arial" w:cs="Arial" w:eastAsia="Arial"/>
          <w:sz w:val="42"/>
          <w:szCs w:val="42"/>
          <w:color w:val="343434"/>
          <w:spacing w:val="13"/>
          <w:w w:val="100"/>
          <w:position w:val="-20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3"/>
          <w:w w:val="101"/>
          <w:position w:val="3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1"/>
          <w:u w:val="single" w:color="000000"/>
          <w:position w:val="3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1"/>
          <w:u w:val="single" w:color="000000"/>
          <w:position w:val="3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2"/>
          <w:u w:val="single" w:color="000000"/>
          <w:position w:val="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2"/>
          <w:u w:val="single" w:color="000000"/>
          <w:position w:val="3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u w:val="single" w:color="0000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5"/>
          <w:w w:val="100"/>
          <w:u w:val="single" w:color="0000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5"/>
          <w:w w:val="100"/>
          <w:u w:val="single" w:color="000000"/>
          <w:position w:val="3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81"/>
          <w:w w:val="104"/>
          <w:u w:val="single" w:color="000000"/>
          <w:position w:val="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81"/>
          <w:w w:val="104"/>
          <w:u w:val="single" w:color="000000"/>
          <w:position w:val="3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81"/>
          <w:w w:val="104"/>
          <w:position w:val="3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81"/>
          <w:w w:val="104"/>
          <w:position w:val="3"/>
        </w:rPr>
      </w:r>
      <w:r>
        <w:rPr>
          <w:rFonts w:ascii="Arial" w:hAnsi="Arial" w:cs="Arial" w:eastAsia="Arial"/>
          <w:sz w:val="42"/>
          <w:szCs w:val="42"/>
          <w:color w:val="343434"/>
          <w:spacing w:val="-81"/>
          <w:w w:val="38"/>
          <w:position w:val="-20"/>
        </w:rPr>
      </w:r>
      <w:r>
        <w:rPr>
          <w:rFonts w:ascii="Arial" w:hAnsi="Arial" w:cs="Arial" w:eastAsia="Arial"/>
          <w:sz w:val="42"/>
          <w:szCs w:val="42"/>
          <w:color w:val="343434"/>
          <w:spacing w:val="0"/>
          <w:w w:val="38"/>
          <w:strike/>
          <w:position w:val="-20"/>
        </w:rPr>
        <w:t>ı</w:t>
      </w:r>
      <w:r>
        <w:rPr>
          <w:rFonts w:ascii="Arial" w:hAnsi="Arial" w:cs="Arial" w:eastAsia="Arial"/>
          <w:sz w:val="42"/>
          <w:szCs w:val="42"/>
          <w:color w:val="343434"/>
          <w:spacing w:val="0"/>
          <w:w w:val="38"/>
          <w:strike/>
          <w:position w:val="-20"/>
        </w:rPr>
      </w:r>
      <w:r>
        <w:rPr>
          <w:rFonts w:ascii="Arial" w:hAnsi="Arial" w:cs="Arial" w:eastAsia="Arial"/>
          <w:sz w:val="42"/>
          <w:szCs w:val="42"/>
          <w:color w:val="343434"/>
          <w:spacing w:val="-78"/>
          <w:w w:val="99"/>
          <w:strike/>
          <w:position w:val="-20"/>
        </w:rPr>
        <w:t> </w:t>
      </w:r>
      <w:r>
        <w:rPr>
          <w:rFonts w:ascii="Arial" w:hAnsi="Arial" w:cs="Arial" w:eastAsia="Arial"/>
          <w:sz w:val="42"/>
          <w:szCs w:val="42"/>
          <w:color w:val="343434"/>
          <w:spacing w:val="-78"/>
          <w:w w:val="99"/>
          <w:strike/>
          <w:position w:val="-20"/>
        </w:rPr>
      </w:r>
      <w:r>
        <w:rPr>
          <w:rFonts w:ascii="Arial" w:hAnsi="Arial" w:cs="Arial" w:eastAsia="Arial"/>
          <w:sz w:val="42"/>
          <w:szCs w:val="42"/>
          <w:color w:val="343434"/>
          <w:spacing w:val="-78"/>
          <w:w w:val="99"/>
          <w:position w:val="-20"/>
        </w:rPr>
      </w:r>
      <w:r>
        <w:rPr>
          <w:rFonts w:ascii="Arial" w:hAnsi="Arial" w:cs="Arial" w:eastAsia="Arial"/>
          <w:sz w:val="42"/>
          <w:szCs w:val="42"/>
          <w:color w:val="343434"/>
          <w:spacing w:val="-78"/>
          <w:w w:val="99"/>
          <w:position w:val="-20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78"/>
          <w:w w:val="103"/>
          <w:position w:val="3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u w:val="single" w:color="000000"/>
          <w:position w:val="3"/>
        </w:rPr>
        <w:t>hşap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u w:val="single" w:color="000000"/>
          <w:position w:val="3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8"/>
          <w:w w:val="100"/>
          <w:u w:val="single" w:color="0000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u w:val="single" w:color="000000"/>
          <w:position w:val="3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u w:val="single" w:color="000000"/>
          <w:position w:val="3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7"/>
          <w:w w:val="100"/>
          <w:u w:val="single" w:color="0000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6"/>
          <w:u w:val="single" w:color="000000"/>
          <w:position w:val="3"/>
        </w:rPr>
        <w:t>Diğer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6"/>
          <w:position w:val="3"/>
        </w:rPr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right="-71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4B4B4B"/>
          <w:w w:val="163"/>
        </w:rPr>
        <w:t>1----</w:t>
      </w:r>
      <w:r>
        <w:rPr>
          <w:rFonts w:ascii="Arial" w:hAnsi="Arial" w:cs="Arial" w:eastAsia="Arial"/>
          <w:sz w:val="21"/>
          <w:szCs w:val="21"/>
          <w:color w:val="4B4B4B"/>
          <w:spacing w:val="-20"/>
          <w:w w:val="163"/>
        </w:rPr>
        <w:t>-</w:t>
      </w:r>
      <w:r>
        <w:rPr>
          <w:rFonts w:ascii="Arial" w:hAnsi="Arial" w:cs="Arial" w:eastAsia="Arial"/>
          <w:sz w:val="21"/>
          <w:szCs w:val="21"/>
          <w:color w:val="161616"/>
          <w:spacing w:val="0"/>
          <w:w w:val="418"/>
        </w:rPr>
        <w:t>-</w:t>
      </w:r>
      <w:r>
        <w:rPr>
          <w:rFonts w:ascii="Arial" w:hAnsi="Arial" w:cs="Arial" w:eastAsia="Arial"/>
          <w:sz w:val="21"/>
          <w:szCs w:val="21"/>
          <w:color w:val="161616"/>
          <w:spacing w:val="0"/>
          <w:w w:val="100"/>
        </w:rPr>
        <w:t>  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348"/>
        </w:rPr>
        <w:t>---------</w:t>
      </w:r>
      <w:r>
        <w:rPr>
          <w:rFonts w:ascii="Arial" w:hAnsi="Arial" w:cs="Arial" w:eastAsia="Arial"/>
          <w:sz w:val="21"/>
          <w:szCs w:val="21"/>
          <w:color w:val="343434"/>
          <w:spacing w:val="-124"/>
          <w:w w:val="348"/>
        </w:rPr>
        <w:t> </w:t>
      </w:r>
      <w:r>
        <w:rPr>
          <w:rFonts w:ascii="Arial" w:hAnsi="Arial" w:cs="Arial" w:eastAsia="Arial"/>
          <w:sz w:val="21"/>
          <w:szCs w:val="21"/>
          <w:color w:val="161616"/>
          <w:spacing w:val="-54"/>
          <w:w w:val="418"/>
        </w:rPr>
        <w:t>-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15" w:lineRule="exact"/>
        <w:ind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275"/>
        </w:rPr>
        <w:t>------ı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20" w:right="100"/>
          <w:cols w:num="3" w:equalWidth="0">
            <w:col w:w="6581" w:space="149"/>
            <w:col w:w="3150" w:space="170"/>
            <w:col w:w="1450"/>
          </w:cols>
        </w:sectPr>
      </w:pPr>
      <w:rPr/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8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left="3890" w:right="-20"/>
        <w:jc w:val="left"/>
        <w:tabs>
          <w:tab w:pos="4280" w:val="left"/>
          <w:tab w:pos="4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3"/>
          <w:szCs w:val="13"/>
          <w:color w:val="4B4B4B"/>
          <w:spacing w:val="0"/>
          <w:w w:val="56"/>
        </w:rPr>
        <w:t>1</w:t>
      </w:r>
      <w:r>
        <w:rPr>
          <w:rFonts w:ascii="Arial" w:hAnsi="Arial" w:cs="Arial" w:eastAsia="Arial"/>
          <w:sz w:val="13"/>
          <w:szCs w:val="13"/>
          <w:color w:val="4B4B4B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4B4B4B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BABFC8"/>
          <w:spacing w:val="0"/>
          <w:w w:val="100"/>
        </w:rPr>
        <w:t>-</w:t>
      </w:r>
      <w:r>
        <w:rPr>
          <w:rFonts w:ascii="Arial" w:hAnsi="Arial" w:cs="Arial" w:eastAsia="Arial"/>
          <w:sz w:val="13"/>
          <w:szCs w:val="13"/>
          <w:color w:val="BABFC8"/>
          <w:spacing w:val="-27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BABFC8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BABFC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:15:50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8" w:after="0" w:line="305" w:lineRule="auto"/>
        <w:ind w:right="2509" w:firstLine="53"/>
        <w:jc w:val="left"/>
        <w:tabs>
          <w:tab w:pos="3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ahib'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Foça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Belediyesi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Foça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Belediyesi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Af.Ar.Kur.Per.Nedret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KARAKUYU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52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3"/>
          <w:position w:val="-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9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9" w:lineRule="exact"/>
        <w:ind w:right="-20"/>
        <w:jc w:val="left"/>
        <w:tabs>
          <w:tab w:pos="2600" w:val="left"/>
          <w:tab w:pos="5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2496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9"/>
          <w:position w:val="1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9"/>
          <w:position w:val="1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139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15:45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1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9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10"/>
        </w:rPr>
        <w:t>15:48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2558" w:right="-20"/>
        <w:jc w:val="left"/>
        <w:tabs>
          <w:tab w:pos="5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577" w:right="-20"/>
        <w:jc w:val="left"/>
        <w:tabs>
          <w:tab w:pos="5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5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3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20" w:right="100"/>
          <w:cols w:num="2" w:equalWidth="0">
            <w:col w:w="1183" w:space="969"/>
            <w:col w:w="9348"/>
          </w:cols>
        </w:sectPr>
      </w:pPr>
      <w:rPr/>
    </w:p>
    <w:p>
      <w:pPr>
        <w:spacing w:before="25" w:after="0" w:line="252" w:lineRule="auto"/>
        <w:ind w:left="133" w:right="700" w:firstLine="204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y,,.dımcı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1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1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181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5" w:right="-20"/>
        <w:jc w:val="left"/>
        <w:tabs>
          <w:tab w:pos="2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:Yok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20" w:right="100"/>
          <w:cols w:num="2" w:equalWidth="0">
            <w:col w:w="4332" w:space="379"/>
            <w:col w:w="6789"/>
          </w:cols>
        </w:sectPr>
      </w:pPr>
      <w:rPr/>
    </w:p>
    <w:p>
      <w:pPr>
        <w:spacing w:before="29" w:after="0" w:line="179" w:lineRule="exact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3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4" w:lineRule="exact"/>
        <w:ind w:left="138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0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14" w:lineRule="exact"/>
        <w:ind w:left="4677" w:right="395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40" w:bottom="280" w:left="320" w:right="100"/>
        </w:sectPr>
      </w:pPr>
      <w:rPr/>
    </w:p>
    <w:p>
      <w:pPr>
        <w:spacing w:before="15" w:after="0" w:line="147" w:lineRule="exact"/>
        <w:ind w:left="129" w:right="-69"/>
        <w:jc w:val="left"/>
        <w:tabs>
          <w:tab w:pos="2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>Söndüıme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6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133" w:lineRule="exact"/>
        <w:ind w:right="-20"/>
        <w:jc w:val="left"/>
        <w:tabs>
          <w:tab w:pos="1900" w:val="left"/>
          <w:tab w:pos="3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-7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-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95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7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20" w:right="100"/>
          <w:cols w:num="2" w:equalWidth="0">
            <w:col w:w="3458" w:space="1253"/>
            <w:col w:w="6789"/>
          </w:cols>
        </w:sectPr>
      </w:pPr>
      <w:rPr/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right="-20"/>
        <w:jc w:val="right"/>
        <w:tabs>
          <w:tab w:pos="112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1</w:t>
      </w:r>
      <w:r>
        <w:rPr>
          <w:rFonts w:ascii="Arial" w:hAnsi="Arial" w:cs="Arial" w:eastAsia="Arial"/>
          <w:sz w:val="19"/>
          <w:szCs w:val="19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52"/>
          <w:position w:val="-4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380" w:lineRule="exact"/>
        <w:ind w:right="-20"/>
        <w:jc w:val="left"/>
        <w:rPr>
          <w:rFonts w:ascii="Arial" w:hAnsi="Arial" w:cs="Arial" w:eastAsia="Arial"/>
          <w:sz w:val="38"/>
          <w:szCs w:val="38"/>
        </w:rPr>
      </w:pPr>
      <w:rPr/>
      <w:r>
        <w:rPr/>
        <w:br w:type="column"/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56"/>
        </w:rPr>
        <w:t>ı</w:t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56"/>
        </w:rPr>
        <w:t>  </w:t>
      </w:r>
      <w:r>
        <w:rPr>
          <w:rFonts w:ascii="Arial" w:hAnsi="Arial" w:cs="Arial" w:eastAsia="Arial"/>
          <w:sz w:val="38"/>
          <w:szCs w:val="38"/>
          <w:color w:val="343434"/>
          <w:spacing w:val="3"/>
          <w:w w:val="56"/>
        </w:rPr>
        <w:t> </w:t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81"/>
        </w:rPr>
        <w:t>--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20" w:right="100"/>
          <w:cols w:num="2" w:equalWidth="0">
            <w:col w:w="6662" w:space="1524"/>
            <w:col w:w="3314"/>
          </w:cols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20" w:right="100"/>
        </w:sectPr>
      </w:pPr>
      <w:rPr/>
    </w:p>
    <w:p>
      <w:pPr>
        <w:spacing w:before="35" w:after="0" w:line="240" w:lineRule="auto"/>
        <w:ind w:left="133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3" w:after="0" w:line="240" w:lineRule="auto"/>
        <w:ind w:left="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bidon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auto"/>
        <w:ind w:right="31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bidon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içinde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soruşturmada,yangını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söndüıiilmede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bidonuna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küllerini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bidon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20" w:right="100"/>
          <w:cols w:num="2" w:equalWidth="0">
            <w:col w:w="1845" w:space="326"/>
            <w:col w:w="9329"/>
          </w:cols>
        </w:sectPr>
      </w:pPr>
      <w:rPr/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29" w:right="-69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jBedeli:Yok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20" w:right="100"/>
          <w:cols w:num="2" w:equalWidth="0">
            <w:col w:w="3601" w:space="3191"/>
            <w:col w:w="4708"/>
          </w:cols>
        </w:sectPr>
      </w:pPr>
      <w:rPr/>
    </w:p>
    <w:p>
      <w:pPr>
        <w:spacing w:before="15" w:after="0" w:line="199" w:lineRule="exact"/>
        <w:ind w:left="138" w:right="-4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7" w:lineRule="exact"/>
        <w:ind w:left="129" w:right="-8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43434"/>
          <w:w w:val="57"/>
          <w:position w:val="1"/>
        </w:rPr>
        <w:t>rı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11"/>
          <w:w w:val="57"/>
          <w:position w:val="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7.468487pt;margin-top:11.23820pt;width:46.059985pt;height:.1pt;mso-position-horizontal-relative:page;mso-position-vertical-relative:paragraph;z-index:-17118" coordorigin="749,225" coordsize="921,2">
            <v:shape style="position:absolute;left:749;top:225;width:921;height:2" coordorigin="749,225" coordsize="921,0" path="m749,225l1671,225e" filled="f" stroked="t" strokeweight=".715958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100"/>
          <w:position w:val="-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1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slim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  <w:position w:val="-1"/>
        </w:rPr>
        <w:t>Edi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65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1"/>
        </w:rPr>
        <w:t>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7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hiç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kimseye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edilememiştir.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20" w:right="100"/>
          <w:cols w:num="2" w:equalWidth="0">
            <w:col w:w="1604" w:space="621"/>
            <w:col w:w="9275"/>
          </w:cols>
        </w:sectPr>
      </w:pPr>
      <w:rPr/>
    </w:p>
    <w:p>
      <w:pPr>
        <w:spacing w:before="39" w:after="0" w:line="240" w:lineRule="auto"/>
        <w:ind w:left="434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3"/>
        </w:rPr>
        <w:t>.Ji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0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Oön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lfariJı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8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0"/>
        </w:rPr>
        <w:t>10.03.2017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29" w:right="-69"/>
        <w:jc w:val="left"/>
        <w:tabs>
          <w:tab w:pos="1040" w:val="left"/>
          <w:tab w:pos="1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lGiDE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Foça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2.Posta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9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0"/>
        </w:rPr>
        <w:t>ISaali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16:00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103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20" w:right="100"/>
          <w:cols w:num="3" w:equalWidth="0">
            <w:col w:w="4967" w:space="1104"/>
            <w:col w:w="1022" w:space="1527"/>
            <w:col w:w="2880"/>
          </w:cols>
        </w:sectPr>
      </w:pPr>
      <w:rPr/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20" w:right="100"/>
        </w:sectPr>
      </w:pPr>
      <w:rPr/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43434"/>
          <w:spacing w:val="0"/>
          <w:w w:val="236"/>
        </w:rPr>
        <w:t>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3" w:after="0" w:line="240" w:lineRule="auto"/>
        <w:ind w:left="1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auto"/>
        <w:ind w:left="291" w:right="-104" w:firstLine="742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56"/>
          <w:szCs w:val="56"/>
          <w:color w:val="44488C"/>
          <w:spacing w:val="0"/>
          <w:w w:val="308"/>
        </w:rPr>
        <w:t>A</w:t>
      </w:r>
      <w:r>
        <w:rPr>
          <w:rFonts w:ascii="Arial" w:hAnsi="Arial" w:cs="Arial" w:eastAsia="Arial"/>
          <w:sz w:val="56"/>
          <w:szCs w:val="56"/>
          <w:color w:val="44488C"/>
          <w:spacing w:val="0"/>
          <w:w w:val="308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664C3"/>
          <w:spacing w:val="0"/>
          <w:w w:val="82"/>
        </w:rPr>
        <w:t>unarnmrııv.ıu.a"'Av--­</w:t>
      </w:r>
      <w:r>
        <w:rPr>
          <w:rFonts w:ascii="Times New Roman" w:hAnsi="Times New Roman" w:cs="Times New Roman" w:eastAsia="Times New Roman"/>
          <w:sz w:val="27"/>
          <w:szCs w:val="27"/>
          <w:color w:val="3664C3"/>
          <w:spacing w:val="0"/>
          <w:w w:val="82"/>
        </w:rPr>
        <w:t> </w:t>
      </w:r>
      <w:r>
        <w:rPr>
          <w:rFonts w:ascii="Arial" w:hAnsi="Arial" w:cs="Arial" w:eastAsia="Arial"/>
          <w:sz w:val="20"/>
          <w:szCs w:val="20"/>
          <w:color w:val="2F7BCA"/>
          <w:spacing w:val="0"/>
          <w:w w:val="94"/>
        </w:rPr>
        <w:t>ltf</w:t>
      </w:r>
      <w:r>
        <w:rPr>
          <w:rFonts w:ascii="Arial" w:hAnsi="Arial" w:cs="Arial" w:eastAsia="Arial"/>
          <w:sz w:val="20"/>
          <w:szCs w:val="20"/>
          <w:color w:val="496EB8"/>
          <w:spacing w:val="0"/>
          <w:w w:val="94"/>
        </w:rPr>
        <w:t>a!y</w:t>
      </w:r>
      <w:r>
        <w:rPr>
          <w:rFonts w:ascii="Arial" w:hAnsi="Arial" w:cs="Arial" w:eastAsia="Arial"/>
          <w:sz w:val="20"/>
          <w:szCs w:val="20"/>
          <w:color w:val="496EB8"/>
          <w:spacing w:val="0"/>
          <w:w w:val="94"/>
        </w:rPr>
        <w:t>e</w:t>
      </w:r>
      <w:r>
        <w:rPr>
          <w:rFonts w:ascii="Arial" w:hAnsi="Arial" w:cs="Arial" w:eastAsia="Arial"/>
          <w:sz w:val="20"/>
          <w:szCs w:val="20"/>
          <w:color w:val="496EB8"/>
          <w:spacing w:val="-3"/>
          <w:w w:val="94"/>
        </w:rPr>
        <w:t> </w:t>
      </w:r>
      <w:r>
        <w:rPr>
          <w:rFonts w:ascii="Arial" w:hAnsi="Arial" w:cs="Arial" w:eastAsia="Arial"/>
          <w:sz w:val="20"/>
          <w:szCs w:val="20"/>
          <w:color w:val="496EB8"/>
          <w:spacing w:val="0"/>
          <w:w w:val="94"/>
        </w:rPr>
        <w:t>Kuze</w:t>
      </w:r>
      <w:r>
        <w:rPr>
          <w:rFonts w:ascii="Arial" w:hAnsi="Arial" w:cs="Arial" w:eastAsia="Arial"/>
          <w:sz w:val="20"/>
          <w:szCs w:val="20"/>
          <w:color w:val="496EB8"/>
          <w:spacing w:val="0"/>
          <w:w w:val="94"/>
        </w:rPr>
        <w:t>y</w:t>
      </w:r>
      <w:r>
        <w:rPr>
          <w:rFonts w:ascii="Arial" w:hAnsi="Arial" w:cs="Arial" w:eastAsia="Arial"/>
          <w:sz w:val="20"/>
          <w:szCs w:val="20"/>
          <w:color w:val="496EB8"/>
          <w:spacing w:val="5"/>
          <w:w w:val="94"/>
        </w:rPr>
        <w:t> </w:t>
      </w:r>
      <w:r>
        <w:rPr>
          <w:rFonts w:ascii="Arial" w:hAnsi="Arial" w:cs="Arial" w:eastAsia="Arial"/>
          <w:sz w:val="20"/>
          <w:szCs w:val="20"/>
          <w:color w:val="496EB8"/>
          <w:spacing w:val="0"/>
          <w:w w:val="100"/>
        </w:rPr>
        <w:t>B</w:t>
      </w:r>
      <w:r>
        <w:rPr>
          <w:rFonts w:ascii="Arial" w:hAnsi="Arial" w:cs="Arial" w:eastAsia="Arial"/>
          <w:sz w:val="20"/>
          <w:szCs w:val="20"/>
          <w:color w:val="496EB8"/>
          <w:spacing w:val="-6"/>
          <w:w w:val="100"/>
        </w:rPr>
        <w:t>ö</w:t>
      </w:r>
      <w:r>
        <w:rPr>
          <w:rFonts w:ascii="Arial" w:hAnsi="Arial" w:cs="Arial" w:eastAsia="Arial"/>
          <w:sz w:val="20"/>
          <w:szCs w:val="20"/>
          <w:color w:val="2F4D99"/>
          <w:spacing w:val="-3"/>
          <w:w w:val="100"/>
        </w:rPr>
        <w:t>l</w:t>
      </w:r>
      <w:r>
        <w:rPr>
          <w:rFonts w:ascii="Arial" w:hAnsi="Arial" w:cs="Arial" w:eastAsia="Arial"/>
          <w:sz w:val="20"/>
          <w:szCs w:val="20"/>
          <w:color w:val="085DFD"/>
          <w:spacing w:val="0"/>
          <w:w w:val="100"/>
        </w:rPr>
        <w:t>ge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8" w:lineRule="exact"/>
        <w:ind w:left="205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085DFD"/>
          <w:spacing w:val="-16"/>
          <w:w w:val="97"/>
          <w:position w:val="-1"/>
        </w:rPr>
        <w:t>2</w:t>
      </w:r>
      <w:r>
        <w:rPr>
          <w:rFonts w:ascii="Arial" w:hAnsi="Arial" w:cs="Arial" w:eastAsia="Arial"/>
          <w:sz w:val="20"/>
          <w:szCs w:val="20"/>
          <w:color w:val="3664C3"/>
          <w:spacing w:val="0"/>
          <w:w w:val="97"/>
          <w:position w:val="-1"/>
        </w:rPr>
        <w:t>.Posı</w:t>
      </w:r>
      <w:r>
        <w:rPr>
          <w:rFonts w:ascii="Arial" w:hAnsi="Arial" w:cs="Arial" w:eastAsia="Arial"/>
          <w:sz w:val="20"/>
          <w:szCs w:val="20"/>
          <w:color w:val="3664C3"/>
          <w:spacing w:val="0"/>
          <w:w w:val="97"/>
          <w:position w:val="-1"/>
        </w:rPr>
        <w:t>a</w:t>
      </w:r>
      <w:r>
        <w:rPr>
          <w:rFonts w:ascii="Arial" w:hAnsi="Arial" w:cs="Arial" w:eastAsia="Arial"/>
          <w:sz w:val="20"/>
          <w:szCs w:val="20"/>
          <w:color w:val="3664C3"/>
          <w:spacing w:val="-1"/>
          <w:w w:val="97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496EB8"/>
          <w:spacing w:val="-11"/>
          <w:w w:val="97"/>
          <w:position w:val="-1"/>
        </w:rPr>
        <w:t>G</w:t>
      </w:r>
      <w:r>
        <w:rPr>
          <w:rFonts w:ascii="Arial" w:hAnsi="Arial" w:cs="Arial" w:eastAsia="Arial"/>
          <w:sz w:val="20"/>
          <w:szCs w:val="20"/>
          <w:color w:val="3D708C"/>
          <w:spacing w:val="-1"/>
          <w:w w:val="102"/>
          <w:position w:val="-1"/>
        </w:rPr>
        <w:t>r</w:t>
      </w:r>
      <w:r>
        <w:rPr>
          <w:rFonts w:ascii="Arial" w:hAnsi="Arial" w:cs="Arial" w:eastAsia="Arial"/>
          <w:sz w:val="20"/>
          <w:szCs w:val="20"/>
          <w:color w:val="3664C3"/>
          <w:spacing w:val="0"/>
          <w:w w:val="97"/>
          <w:position w:val="-1"/>
        </w:rPr>
        <w:t>u</w:t>
      </w:r>
      <w:r>
        <w:rPr>
          <w:rFonts w:ascii="Arial" w:hAnsi="Arial" w:cs="Arial" w:eastAsia="Arial"/>
          <w:sz w:val="20"/>
          <w:szCs w:val="20"/>
          <w:color w:val="3664C3"/>
          <w:spacing w:val="-8"/>
          <w:w w:val="97"/>
          <w:position w:val="-1"/>
        </w:rPr>
        <w:t>p</w:t>
      </w:r>
      <w:r>
        <w:rPr>
          <w:rFonts w:ascii="Arial" w:hAnsi="Arial" w:cs="Arial" w:eastAsia="Arial"/>
          <w:sz w:val="20"/>
          <w:szCs w:val="20"/>
          <w:color w:val="1F48D4"/>
          <w:spacing w:val="-12"/>
          <w:w w:val="136"/>
          <w:position w:val="-1"/>
        </w:rPr>
        <w:t>l</w:t>
      </w:r>
      <w:r>
        <w:rPr>
          <w:rFonts w:ascii="Arial" w:hAnsi="Arial" w:cs="Arial" w:eastAsia="Arial"/>
          <w:sz w:val="20"/>
          <w:szCs w:val="20"/>
          <w:color w:val="3664C3"/>
          <w:spacing w:val="0"/>
          <w:w w:val="96"/>
          <w:position w:val="-1"/>
        </w:rPr>
        <w:t>ar</w:t>
      </w:r>
      <w:r>
        <w:rPr>
          <w:rFonts w:ascii="Arial" w:hAnsi="Arial" w:cs="Arial" w:eastAsia="Arial"/>
          <w:sz w:val="20"/>
          <w:szCs w:val="20"/>
          <w:color w:val="3664C3"/>
          <w:spacing w:val="-20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3664C3"/>
          <w:spacing w:val="-3"/>
          <w:w w:val="100"/>
          <w:position w:val="-1"/>
        </w:rPr>
        <w:t>A</w:t>
      </w:r>
      <w:r>
        <w:rPr>
          <w:rFonts w:ascii="Arial" w:hAnsi="Arial" w:cs="Arial" w:eastAsia="Arial"/>
          <w:sz w:val="20"/>
          <w:szCs w:val="20"/>
          <w:color w:val="085DFD"/>
          <w:spacing w:val="0"/>
          <w:w w:val="100"/>
          <w:position w:val="-1"/>
        </w:rPr>
        <w:t>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0" w:after="0" w:line="240" w:lineRule="auto"/>
        <w:ind w:left="35" w:right="10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66" w:right="46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Nedret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KARAKUYU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7.599998pt;height:16.32pt;mso-position-horizontal-relative:char;mso-position-vertical-relative:line" type="#_x0000_t75">
            <v:imagedata r:id="rId2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20" w:right="100"/>
          <w:cols w:num="4" w:equalWidth="0">
            <w:col w:w="861" w:space="1464"/>
            <w:col w:w="2302" w:space="137"/>
            <w:col w:w="1717" w:space="2106"/>
            <w:col w:w="2913"/>
          </w:cols>
        </w:sectPr>
      </w:pPr>
      <w:rPr/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/>
        <w:pict>
          <v:group style="position:absolute;margin-left:19.927507pt;margin-top:28.36828pt;width:563.697846pt;height:753.343943pt;mso-position-horizontal-relative:page;mso-position-vertical-relative:page;z-index:-17119" coordorigin="399,567" coordsize="11274,15067">
            <v:group style="position:absolute;left:406;top:603;width:11207;height:2" coordorigin="406,603" coordsize="11207,2">
              <v:shape style="position:absolute;left:406;top:603;width:11207;height:2" coordorigin="406,603" coordsize="11207,0" path="m406,603l11613,603e" filled="f" stroked="t" strokeweight=".715958pt" strokecolor="#575757">
                <v:path arrowok="t"/>
              </v:shape>
            </v:group>
            <v:group style="position:absolute;left:442;top:594;width:2;height:13635" coordorigin="442,594" coordsize="2,13635">
              <v:shape style="position:absolute;left:442;top:594;width:2;height:13635" coordorigin="442,594" coordsize="0,13635" path="m442,14229l442,594e" filled="f" stroked="t" strokeweight=".715958pt" strokecolor="#545454">
                <v:path arrowok="t"/>
              </v:shape>
            </v:group>
            <v:group style="position:absolute;left:2465;top:594;width:2;height:1542" coordorigin="2465,594" coordsize="2,1542">
              <v:shape style="position:absolute;left:2465;top:594;width:2;height:1542" coordorigin="2465,594" coordsize="0,1542" path="m2465,2135l2465,594e" filled="f" stroked="t" strokeweight=".715958pt" strokecolor="#575757">
                <v:path arrowok="t"/>
              </v:shape>
            </v:group>
            <v:group style="position:absolute;left:9217;top:594;width:2;height:1542" coordorigin="9217,594" coordsize="2,1542">
              <v:shape style="position:absolute;left:9217;top:594;width:2;height:1542" coordorigin="9217,594" coordsize="0,1542" path="m9217,2135l9217,594e" filled="f" stroked="t" strokeweight=".715958pt" strokecolor="#4F4F4F">
                <v:path arrowok="t"/>
              </v:shape>
            </v:group>
            <v:group style="position:absolute;left:11622;top:575;width:2;height:15053" coordorigin="11622,575" coordsize="2,15053">
              <v:shape style="position:absolute;left:11622;top:575;width:2;height:15053" coordorigin="11622,575" coordsize="0,15053" path="m11622,15627l11622,575e" filled="f" stroked="t" strokeweight=".715958pt" strokecolor="#5B5B5B">
                <v:path arrowok="t"/>
              </v:shape>
            </v:group>
            <v:group style="position:absolute;left:420;top:2126;width:11198;height:2" coordorigin="420,2126" coordsize="11198,2">
              <v:shape style="position:absolute;left:420;top:2126;width:11198;height:2" coordorigin="420,2126" coordsize="11198,0" path="m420,2126l11618,2126e" filled="f" stroked="t" strokeweight=".715958pt" strokecolor="#4F4F4F">
                <v:path arrowok="t"/>
              </v:shape>
            </v:group>
            <v:group style="position:absolute;left:420;top:2365;width:11198;height:2" coordorigin="420,2365" coordsize="11198,2">
              <v:shape style="position:absolute;left:420;top:2365;width:11198;height:2" coordorigin="420,2365" coordsize="11198,0" path="m420,2365l11618,2365e" filled="f" stroked="t" strokeweight=".715958pt" strokecolor="#545454">
                <v:path arrowok="t"/>
              </v:shape>
            </v:group>
            <v:group style="position:absolute;left:420;top:2605;width:11202;height:2" coordorigin="420,2605" coordsize="11202,2">
              <v:shape style="position:absolute;left:420;top:2605;width:11202;height:2" coordorigin="420,2605" coordsize="11202,0" path="m420,2605l11622,2605e" filled="f" stroked="t" strokeweight=".715958pt" strokecolor="#545454">
                <v:path arrowok="t"/>
              </v:shape>
            </v:group>
            <v:group style="position:absolute;left:420;top:2849;width:11207;height:2" coordorigin="420,2849" coordsize="11207,2">
              <v:shape style="position:absolute;left:420;top:2849;width:11207;height:2" coordorigin="420,2849" coordsize="11207,0" path="m420,2849l11627,2849e" filled="f" stroked="t" strokeweight=".715958pt" strokecolor="#575757">
                <v:path arrowok="t"/>
              </v:shape>
            </v:group>
            <v:group style="position:absolute;left:425;top:3088;width:11202;height:2" coordorigin="425,3088" coordsize="11202,2">
              <v:shape style="position:absolute;left:425;top:3088;width:11202;height:2" coordorigin="425,3088" coordsize="11202,0" path="m425,3088l11627,3088e" filled="f" stroked="t" strokeweight=".715958pt" strokecolor="#575757">
                <v:path arrowok="t"/>
              </v:shape>
            </v:group>
            <v:group style="position:absolute;left:425;top:3332;width:11202;height:2" coordorigin="425,3332" coordsize="11202,2">
              <v:shape style="position:absolute;left:425;top:3332;width:11202;height:2" coordorigin="425,3332" coordsize="11202,0" path="m425,3332l11627,3332e" filled="f" stroked="t" strokeweight=".715958pt" strokecolor="#4F4F4F">
                <v:path arrowok="t"/>
              </v:shape>
            </v:group>
            <v:group style="position:absolute;left:3959;top:3327;width:2;height:747" coordorigin="3959,3327" coordsize="2,747">
              <v:shape style="position:absolute;left:3959;top:3327;width:2;height:747" coordorigin="3959,3327" coordsize="0,747" path="m3959,4074l3959,3327e" filled="f" stroked="t" strokeweight=".477306pt" strokecolor="#3B3B3B">
                <v:path arrowok="t"/>
              </v:shape>
            </v:group>
            <v:group style="position:absolute;left:7059;top:3323;width:2;height:747" coordorigin="7059,3323" coordsize="2,747">
              <v:shape style="position:absolute;left:7059;top:3323;width:2;height:747" coordorigin="7059,3323" coordsize="0,747" path="m7059,4070l7059,3323e" filled="f" stroked="t" strokeweight=".954611pt" strokecolor="#545454">
                <v:path arrowok="t"/>
              </v:shape>
            </v:group>
            <v:group style="position:absolute;left:2484;top:4060;width:2;height:11548" coordorigin="2484,4060" coordsize="2,11548">
              <v:shape style="position:absolute;left:2484;top:4060;width:2;height:11548" coordorigin="2484,4060" coordsize="0,11548" path="m2484,15608l2484,4060e" filled="f" stroked="t" strokeweight=".715958pt" strokecolor="#5B5B5B">
                <v:path arrowok="t"/>
              </v:shape>
            </v:group>
            <v:group style="position:absolute;left:425;top:4060;width:11207;height:2" coordorigin="425,4060" coordsize="11207,2">
              <v:shape style="position:absolute;left:425;top:4060;width:11207;height:2" coordorigin="425,4060" coordsize="11207,0" path="m425,4060l11632,4060e" filled="f" stroked="t" strokeweight=".715958pt" strokecolor="#4B4B4B">
                <v:path arrowok="t"/>
              </v:shape>
            </v:group>
            <v:group style="position:absolute;left:2463;top:4582;width:9169;height:2" coordorigin="2463,4582" coordsize="9169,2">
              <v:shape style="position:absolute;left:2463;top:4582;width:9169;height:2" coordorigin="2463,4582" coordsize="9169,0" path="m2463,4582l11632,4582e" filled="f" stroked="t" strokeweight=".715958pt" strokecolor="#646464">
                <v:path arrowok="t"/>
              </v:shape>
            </v:group>
            <v:group style="position:absolute;left:5002;top:5070;width:6630;height:2" coordorigin="5002,5070" coordsize="6630,2">
              <v:shape style="position:absolute;left:5002;top:5070;width:6630;height:2" coordorigin="5002,5070" coordsize="6630,0" path="m5002,5070l11632,5070e" filled="f" stroked="t" strokeweight=".715958pt" strokecolor="#646464">
                <v:path arrowok="t"/>
              </v:shape>
            </v:group>
            <v:group style="position:absolute;left:5007;top:5312;width:6630;height:2" coordorigin="5007,5312" coordsize="6630,2">
              <v:shape style="position:absolute;left:5007;top:5312;width:6630;height:2" coordorigin="5007,5312" coordsize="6630,0" path="m5007,5312l11637,5312e" filled="f" stroked="t" strokeweight=".715958pt" strokecolor="#545454">
                <v:path arrowok="t"/>
              </v:shape>
            </v:group>
            <v:group style="position:absolute;left:5014;top:4577;width:2;height:2183" coordorigin="5014,4577" coordsize="2,2183">
              <v:shape style="position:absolute;left:5014;top:4577;width:2;height:2183" coordorigin="5014,4577" coordsize="0,2183" path="m5014,6760l5014,4577e" filled="f" stroked="t" strokeweight=".954611pt" strokecolor="#545454">
                <v:path arrowok="t"/>
              </v:shape>
            </v:group>
            <v:group style="position:absolute;left:420;top:4340;width:11212;height:2" coordorigin="420,4340" coordsize="11212,2">
              <v:shape style="position:absolute;left:420;top:4340;width:11212;height:2" coordorigin="420,4340" coordsize="11212,0" path="m420,4340l11632,4340e" filled="f" stroked="t" strokeweight=".715958pt" strokecolor="#4F4F4F">
                <v:path arrowok="t"/>
              </v:shape>
            </v:group>
            <v:group style="position:absolute;left:5007;top:5554;width:6630;height:2" coordorigin="5007,5554" coordsize="6630,2">
              <v:shape style="position:absolute;left:5007;top:5554;width:6630;height:2" coordorigin="5007,5554" coordsize="6630,0" path="m5007,5554l11637,5554e" filled="f" stroked="t" strokeweight=".715958pt" strokecolor="#575757">
                <v:path arrowok="t"/>
              </v:shape>
            </v:group>
            <v:group style="position:absolute;left:2468;top:5793;width:9169;height:2" coordorigin="2468,5793" coordsize="9169,2">
              <v:shape style="position:absolute;left:2468;top:5793;width:9169;height:2" coordorigin="2468,5793" coordsize="9169,0" path="m2468,5793l11637,5793e" filled="f" stroked="t" strokeweight=".715958pt" strokecolor="#545454">
                <v:path arrowok="t"/>
              </v:shape>
            </v:group>
            <v:group style="position:absolute;left:2468;top:6506;width:9169;height:2" coordorigin="2468,6506" coordsize="9169,2">
              <v:shape style="position:absolute;left:2468;top:6506;width:9169;height:2" coordorigin="2468,6506" coordsize="9169,0" path="m2468,6506l11637,6506e" filled="f" stroked="t" strokeweight=".715958pt" strokecolor="#575757">
                <v:path arrowok="t"/>
              </v:shape>
            </v:group>
            <v:group style="position:absolute;left:7914;top:6023;width:2;height:733" coordorigin="7914,6023" coordsize="2,733">
              <v:shape style="position:absolute;left:7914;top:6023;width:2;height:733" coordorigin="7914,6023" coordsize="0,733" path="m7914,6755l7914,6023e" filled="f" stroked="t" strokeweight=".715958pt" strokecolor="#343434">
                <v:path arrowok="t"/>
              </v:shape>
            </v:group>
            <v:group style="position:absolute;left:2472;top:6746;width:9169;height:2" coordorigin="2472,6746" coordsize="9169,2">
              <v:shape style="position:absolute;left:2472;top:6746;width:9169;height:2" coordorigin="2472,6746" coordsize="9169,0" path="m2472,6746l11641,6746e" filled="f" stroked="t" strokeweight=".715958pt" strokecolor="#575757">
                <v:path arrowok="t"/>
              </v:shape>
            </v:group>
            <v:group style="position:absolute;left:430;top:6990;width:11207;height:2" coordorigin="430,6990" coordsize="11207,2">
              <v:shape style="position:absolute;left:430;top:6990;width:11207;height:2" coordorigin="430,6990" coordsize="11207,0" path="m430,6990l11637,6990e" filled="f" stroked="t" strokeweight=".715958pt" strokecolor="#575757">
                <v:path arrowok="t"/>
              </v:shape>
            </v:group>
            <v:group style="position:absolute;left:425;top:6033;width:11207;height:2" coordorigin="425,6033" coordsize="11207,2">
              <v:shape style="position:absolute;left:425;top:6033;width:11207;height:2" coordorigin="425,6033" coordsize="11207,0" path="m425,6033l11632,6033e" filled="f" stroked="t" strokeweight=".715958pt" strokecolor="#4F4F4F">
                <v:path arrowok="t"/>
              </v:shape>
            </v:group>
            <v:group style="position:absolute;left:430;top:7459;width:11207;height:2" coordorigin="430,7459" coordsize="11207,2">
              <v:shape style="position:absolute;left:430;top:7459;width:11207;height:2" coordorigin="430,7459" coordsize="11207,0" path="m430,7459l11637,7459e" filled="f" stroked="t" strokeweight=".715958pt" strokecolor="#575757">
                <v:path arrowok="t"/>
              </v:shape>
            </v:group>
            <v:group style="position:absolute;left:5021;top:7450;width:2;height:747" coordorigin="5021,7450" coordsize="2,747">
              <v:shape style="position:absolute;left:5021;top:7450;width:2;height:747" coordorigin="5021,7450" coordsize="0,747" path="m5021,8197l5021,7450e" filled="f" stroked="t" strokeweight=".954611pt" strokecolor="#646464">
                <v:path arrowok="t"/>
              </v:shape>
            </v:group>
            <v:group style="position:absolute;left:5012;top:7703;width:6625;height:2" coordorigin="5012,7703" coordsize="6625,2">
              <v:shape style="position:absolute;left:5012;top:7703;width:6625;height:2" coordorigin="5012,7703" coordsize="6625,0" path="m5012,7703l11637,7703e" filled="f" stroked="t" strokeweight=".715958pt" strokecolor="#575757">
                <v:path arrowok="t"/>
              </v:shape>
            </v:group>
            <v:group style="position:absolute;left:5012;top:7945;width:6630;height:2" coordorigin="5012,7945" coordsize="6630,2">
              <v:shape style="position:absolute;left:5012;top:7945;width:6630;height:2" coordorigin="5012,7945" coordsize="6630,0" path="m5012,7945l11641,7945e" filled="f" stroked="t" strokeweight=".715958pt" strokecolor="#545454">
                <v:path arrowok="t"/>
              </v:shape>
            </v:group>
            <v:group style="position:absolute;left:430;top:8187;width:11212;height:2" coordorigin="430,8187" coordsize="11212,2">
              <v:shape style="position:absolute;left:430;top:8187;width:11212;height:2" coordorigin="430,8187" coordsize="11212,0" path="m430,8187l11641,8187e" filled="f" stroked="t" strokeweight=".715958pt" strokecolor="#575757">
                <v:path arrowok="t"/>
              </v:shape>
            </v:group>
            <v:group style="position:absolute;left:434;top:8991;width:11207;height:2" coordorigin="434,8991" coordsize="11207,2">
              <v:shape style="position:absolute;left:434;top:8991;width:11207;height:2" coordorigin="434,8991" coordsize="11207,0" path="m434,8991l11641,8991e" filled="f" stroked="t" strokeweight=".715958pt" strokecolor="#5B5B5B">
                <v:path arrowok="t"/>
              </v:shape>
            </v:group>
            <v:group style="position:absolute;left:439;top:9839;width:11207;height:2" coordorigin="439,9839" coordsize="11207,2">
              <v:shape style="position:absolute;left:439;top:9839;width:11207;height:2" coordorigin="439,9839" coordsize="11207,0" path="m439,9839l11646,9839e" filled="f" stroked="t" strokeweight=".715958pt" strokecolor="#5B5B5B">
                <v:path arrowok="t"/>
              </v:shape>
            </v:group>
            <v:group style="position:absolute;left:439;top:10078;width:11207;height:2" coordorigin="439,10078" coordsize="11207,2">
              <v:shape style="position:absolute;left:439;top:10078;width:11207;height:2" coordorigin="439,10078" coordsize="11207,0" path="m439,10078l11646,10078e" filled="f" stroked="t" strokeweight=".715958pt" strokecolor="#545454">
                <v:path arrowok="t"/>
              </v:shape>
            </v:group>
            <v:group style="position:absolute;left:434;top:10318;width:11212;height:2" coordorigin="434,10318" coordsize="11212,2">
              <v:shape style="position:absolute;left:434;top:10318;width:11212;height:2" coordorigin="434,10318" coordsize="11212,0" path="m434,10318l11646,10318e" filled="f" stroked="t" strokeweight=".715958pt" strokecolor="#545454">
                <v:path arrowok="t"/>
              </v:shape>
            </v:group>
            <v:group style="position:absolute;left:1819;top:11213;width:2;height:4390" coordorigin="1819,11213" coordsize="2,4390">
              <v:shape style="position:absolute;left:1819;top:11213;width:2;height:4390" coordorigin="1819,11213" coordsize="0,4390" path="m1819,15603l1819,11213e" filled="f" stroked="t" strokeweight=".715958pt" strokecolor="#606060">
                <v:path arrowok="t"/>
              </v:shape>
            </v:group>
            <v:group style="position:absolute;left:7487;top:11040;width:2;height:4577" coordorigin="7487,11040" coordsize="2,4577">
              <v:shape style="position:absolute;left:7487;top:11040;width:2;height:4577" coordorigin="7487,11040" coordsize="0,4577" path="m7487,15618l7487,11040e" filled="f" stroked="t" strokeweight=".715958pt" strokecolor="#575757">
                <v:path arrowok="t"/>
              </v:shape>
            </v:group>
            <v:group style="position:absolute;left:444;top:11287;width:11207;height:2" coordorigin="444,11287" coordsize="11207,2">
              <v:shape style="position:absolute;left:444;top:11287;width:11207;height:2" coordorigin="444,11287" coordsize="11207,0" path="m444,11287l11651,11287e" filled="f" stroked="t" strokeweight=".715958pt" strokecolor="#575757">
                <v:path arrowok="t"/>
              </v:shape>
            </v:group>
            <v:group style="position:absolute;left:444;top:13355;width:2052;height:2" coordorigin="444,13355" coordsize="2052,2">
              <v:shape style="position:absolute;left:444;top:13355;width:2052;height:2" coordorigin="444,13355" coordsize="2052,0" path="m444,13355l2496,13355e" filled="f" stroked="t" strokeweight=".954611pt" strokecolor="#6B6B6B">
                <v:path arrowok="t"/>
              </v:shape>
            </v:group>
            <v:group style="position:absolute;left:453;top:15608;width:11212;height:2" coordorigin="453,15608" coordsize="11212,2">
              <v:shape style="position:absolute;left:453;top:15608;width:11212;height:2" coordorigin="453,15608" coordsize="11212,0" path="m453,15608l11665,15608e" filled="f" stroked="t" strokeweight=".715958pt" strokecolor="#5B5B5B">
                <v:path arrowok="t"/>
              </v:shape>
            </v:group>
            <v:group style="position:absolute;left:1236;top:11055;width:2;height:4548" coordorigin="1236,11055" coordsize="2,4548">
              <v:shape style="position:absolute;left:1236;top:11055;width:2;height:4548" coordorigin="1236,11055" coordsize="0,4548" path="m1236,15603l1236,11055e" filled="f" stroked="t" strokeweight=".715958pt" strokecolor="#646464">
                <v:path arrowok="t"/>
              </v:shape>
            </v:group>
            <v:group style="position:absolute;left:754;top:11036;width:3308;height:2" coordorigin="754,11036" coordsize="3308,2">
              <v:shape style="position:absolute;left:754;top:11036;width:3308;height:2" coordorigin="754,11036" coordsize="3308,0" path="m754,11036l4062,11036e" filled="f" stroked="t" strokeweight=".954611pt" strokecolor="#000000">
                <v:path arrowok="t"/>
              </v:shape>
            </v:group>
            <w10:wrap type="none"/>
          </v:group>
        </w:pict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92" w:lineRule="exact"/>
        <w:ind w:left="1470" w:right="-20"/>
        <w:jc w:val="left"/>
        <w:rPr>
          <w:rFonts w:ascii="Times New Roman" w:hAnsi="Times New Roman" w:cs="Times New Roman" w:eastAsia="Times New Roman"/>
          <w:sz w:val="41"/>
          <w:szCs w:val="41"/>
        </w:rPr>
      </w:pPr>
      <w:rPr/>
      <w:r>
        <w:rPr/>
        <w:pict>
          <v:shape style="position:absolute;margin-left:432.959991pt;margin-top:-38.061493pt;width:120.0pt;height:99.839996pt;mso-position-horizontal-relative:page;mso-position-vertical-relative:paragraph;z-index:-17120" type="#_x0000_t75">
            <v:imagedata r:id="rId24" o:title=""/>
          </v:shape>
        </w:pict>
      </w:r>
      <w:r>
        <w:rPr>
          <w:rFonts w:ascii="Times New Roman" w:hAnsi="Times New Roman" w:cs="Times New Roman" w:eastAsia="Times New Roman"/>
          <w:sz w:val="41"/>
          <w:szCs w:val="41"/>
          <w:color w:val="2F348C"/>
          <w:spacing w:val="0"/>
          <w:w w:val="137"/>
          <w:i/>
          <w:position w:val="-7"/>
        </w:rPr>
        <w:t>1</w:t>
      </w:r>
      <w:r>
        <w:rPr>
          <w:rFonts w:ascii="Times New Roman" w:hAnsi="Times New Roman" w:cs="Times New Roman" w:eastAsia="Times New Roman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1187" w:right="-20"/>
        <w:jc w:val="left"/>
        <w:tabs>
          <w:tab w:pos="2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4.600159pt;margin-top:-58.018349pt;width:188.400812pt;height:71.0pt;mso-position-horizontal-relative:page;mso-position-vertical-relative:paragraph;z-index:-17117" type="#_x0000_t202" filled="f" stroked="f">
            <v:textbox inset="0,0,0,0">
              <w:txbxContent>
                <w:p>
                  <w:pPr>
                    <w:spacing w:before="0" w:after="0" w:line="1420" w:lineRule="exact"/>
                    <w:ind w:right="-253"/>
                    <w:jc w:val="left"/>
                    <w:tabs>
                      <w:tab w:pos="2500" w:val="left"/>
                    </w:tabs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142"/>
                      <w:szCs w:val="142"/>
                      <w:color w:val="44488C"/>
                      <w:spacing w:val="0"/>
                      <w:w w:val="100"/>
                      <w:position w:val="-1"/>
                    </w:rPr>
                    <w:t>cl</w:t>
                  </w:r>
                  <w:r>
                    <w:rPr>
                      <w:rFonts w:ascii="Arial" w:hAnsi="Arial" w:cs="Arial" w:eastAsia="Arial"/>
                      <w:sz w:val="142"/>
                      <w:szCs w:val="142"/>
                      <w:color w:val="44488C"/>
                      <w:spacing w:val="-323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42"/>
                      <w:szCs w:val="142"/>
                      <w:color w:val="44488C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142"/>
                      <w:szCs w:val="142"/>
                      <w:color w:val="44488C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00"/>
                      <w:position w:val="-1"/>
                    </w:rPr>
                    <w:t>Fati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00"/>
                      <w:position w:val="-1"/>
                    </w:rPr>
                    <w:t>h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15"/>
                      <w:w w:val="100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03"/>
                      <w:position w:val="-1"/>
                    </w:rPr>
                    <w:t>GÜRBÜZ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3"/>
          <w:szCs w:val="33"/>
          <w:color w:val="2F348C"/>
          <w:spacing w:val="0"/>
          <w:w w:val="282"/>
          <w:position w:val="2"/>
        </w:rPr>
        <w:t>'1</w:t>
      </w:r>
      <w:r>
        <w:rPr>
          <w:rFonts w:ascii="Times New Roman" w:hAnsi="Times New Roman" w:cs="Times New Roman" w:eastAsia="Times New Roman"/>
          <w:sz w:val="33"/>
          <w:szCs w:val="33"/>
          <w:color w:val="2F348C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33"/>
          <w:szCs w:val="33"/>
          <w:color w:val="2F348C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2"/>
        </w:rPr>
        <w:t>Af.Ar.Kur.Per.Şofö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5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40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811" w:right="-20"/>
        <w:jc w:val="left"/>
        <w:tabs>
          <w:tab w:pos="368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4B4B4B"/>
          <w:spacing w:val="0"/>
          <w:w w:val="100"/>
          <w:b/>
          <w:bCs/>
        </w:rPr>
        <w:t>nKÖSE</w:t>
      </w:r>
      <w:r>
        <w:rPr>
          <w:rFonts w:ascii="Arial" w:hAnsi="Arial" w:cs="Arial" w:eastAsia="Arial"/>
          <w:sz w:val="28"/>
          <w:szCs w:val="28"/>
          <w:color w:val="4B4B4B"/>
          <w:spacing w:val="9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4B4B4B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8"/>
          <w:szCs w:val="28"/>
          <w:color w:val="4B4B4B"/>
          <w:spacing w:val="0"/>
          <w:w w:val="100"/>
          <w:b/>
          <w:bCs/>
        </w:rPr>
      </w:r>
      <w:r>
        <w:rPr>
          <w:rFonts w:ascii="Arial" w:hAnsi="Arial" w:cs="Arial" w:eastAsia="Arial"/>
          <w:sz w:val="28"/>
          <w:szCs w:val="28"/>
          <w:color w:val="343434"/>
          <w:spacing w:val="0"/>
          <w:w w:val="160"/>
        </w:rPr>
        <w:t>,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0" w:after="0" w:line="271" w:lineRule="exact"/>
        <w:ind w:right="-20"/>
        <w:jc w:val="left"/>
        <w:tabs>
          <w:tab w:pos="2960" w:val="left"/>
          <w:tab w:pos="34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343434"/>
          <w:spacing w:val="0"/>
          <w:w w:val="75"/>
        </w:rPr>
        <w:t>ffaiy</w:t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75"/>
        </w:rPr>
        <w:t>e</w:t>
      </w:r>
      <w:r>
        <w:rPr>
          <w:rFonts w:ascii="Arial" w:hAnsi="Arial" w:cs="Arial" w:eastAsia="Arial"/>
          <w:sz w:val="24"/>
          <w:szCs w:val="24"/>
          <w:color w:val="343434"/>
          <w:spacing w:val="14"/>
          <w:w w:val="75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75"/>
          <w:i/>
        </w:rPr>
        <w:t>Kuzey</w:t>
      </w:r>
      <w:r>
        <w:rPr>
          <w:rFonts w:ascii="Arial" w:hAnsi="Arial" w:cs="Arial" w:eastAsia="Arial"/>
          <w:sz w:val="25"/>
          <w:szCs w:val="25"/>
          <w:color w:val="343434"/>
          <w:spacing w:val="-9"/>
          <w:w w:val="75"/>
          <w:i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Rnln•</w:t>
      </w:r>
      <w:r>
        <w:rPr>
          <w:rFonts w:ascii="Arial" w:hAnsi="Arial" w:cs="Arial" w:eastAsia="Arial"/>
          <w:sz w:val="20"/>
          <w:szCs w:val="20"/>
          <w:color w:val="343434"/>
          <w:spacing w:val="-22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78"/>
        </w:rPr>
        <w:t>Ami</w:t>
      </w:r>
      <w:r>
        <w:rPr>
          <w:rFonts w:ascii="Arial" w:hAnsi="Arial" w:cs="Arial" w:eastAsia="Arial"/>
          <w:sz w:val="24"/>
          <w:szCs w:val="24"/>
          <w:color w:val="343434"/>
          <w:spacing w:val="1"/>
          <w:w w:val="79"/>
        </w:rPr>
        <w:t>r</w:t>
      </w:r>
      <w:r>
        <w:rPr>
          <w:rFonts w:ascii="Arial" w:hAnsi="Arial" w:cs="Arial" w:eastAsia="Arial"/>
          <w:sz w:val="24"/>
          <w:szCs w:val="24"/>
          <w:color w:val="627295"/>
          <w:spacing w:val="0"/>
          <w:w w:val="447"/>
        </w:rPr>
        <w:t>@</w:t>
      </w:r>
      <w:r>
        <w:rPr>
          <w:rFonts w:ascii="Arial" w:hAnsi="Arial" w:cs="Arial" w:eastAsia="Arial"/>
          <w:sz w:val="24"/>
          <w:szCs w:val="24"/>
          <w:color w:val="627295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color w:val="627295"/>
          <w:spacing w:val="0"/>
          <w:w w:val="100"/>
        </w:rPr>
      </w:r>
      <w:r>
        <w:rPr>
          <w:rFonts w:ascii="Arial" w:hAnsi="Arial" w:cs="Arial" w:eastAsia="Arial"/>
          <w:sz w:val="24"/>
          <w:szCs w:val="24"/>
          <w:color w:val="BABFC8"/>
          <w:spacing w:val="0"/>
          <w:w w:val="61"/>
        </w:rPr>
        <w:t>-</w:t>
      </w:r>
      <w:r>
        <w:rPr>
          <w:rFonts w:ascii="Arial" w:hAnsi="Arial" w:cs="Arial" w:eastAsia="Arial"/>
          <w:sz w:val="24"/>
          <w:szCs w:val="24"/>
          <w:color w:val="BABFC8"/>
          <w:spacing w:val="6"/>
          <w:w w:val="61"/>
        </w:rPr>
        <w:t>·</w:t>
      </w:r>
      <w:r>
        <w:rPr>
          <w:rFonts w:ascii="Arial" w:hAnsi="Arial" w:cs="Arial" w:eastAsia="Arial"/>
          <w:sz w:val="24"/>
          <w:szCs w:val="24"/>
          <w:color w:val="AAAFBA"/>
          <w:spacing w:val="0"/>
          <w:w w:val="198"/>
        </w:rPr>
        <w:t>.</w:t>
      </w:r>
      <w:r>
        <w:rPr>
          <w:rFonts w:ascii="Arial" w:hAnsi="Arial" w:cs="Arial" w:eastAsia="Arial"/>
          <w:sz w:val="24"/>
          <w:szCs w:val="24"/>
          <w:color w:val="AAAFBA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color w:val="AAAFBA"/>
          <w:spacing w:val="0"/>
          <w:w w:val="100"/>
        </w:rPr>
      </w:r>
      <w:r>
        <w:rPr>
          <w:rFonts w:ascii="Arial" w:hAnsi="Arial" w:cs="Arial" w:eastAsia="Arial"/>
          <w:sz w:val="24"/>
          <w:szCs w:val="24"/>
          <w:color w:val="BABFC8"/>
          <w:spacing w:val="0"/>
          <w:w w:val="262"/>
        </w:rPr>
        <w:t>,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20" w:right="100"/>
          <w:cols w:num="2" w:equalWidth="0">
            <w:col w:w="517" w:space="1712"/>
            <w:col w:w="9271"/>
          </w:cols>
        </w:sectPr>
      </w:pPr>
      <w:rPr/>
    </w:p>
    <w:p>
      <w:pPr>
        <w:spacing w:before="0" w:after="0" w:line="818" w:lineRule="exact"/>
        <w:ind w:left="824" w:right="-20"/>
        <w:jc w:val="left"/>
        <w:tabs>
          <w:tab w:pos="3540" w:val="left"/>
          <w:tab w:pos="9460" w:val="left"/>
        </w:tabs>
        <w:rPr>
          <w:rFonts w:ascii="Arial" w:hAnsi="Arial" w:cs="Arial" w:eastAsia="Arial"/>
          <w:sz w:val="144"/>
          <w:szCs w:val="144"/>
        </w:rPr>
      </w:pPr>
      <w:rPr/>
      <w:r>
        <w:rPr>
          <w:rFonts w:ascii="Times New Roman" w:hAnsi="Times New Roman" w:cs="Times New Roman" w:eastAsia="Times New Roman"/>
          <w:sz w:val="112"/>
          <w:szCs w:val="112"/>
          <w:color w:val="2F2F2F"/>
          <w:spacing w:val="0"/>
          <w:w w:val="100"/>
          <w:b/>
          <w:bCs/>
          <w:position w:val="-44"/>
        </w:rPr>
        <w:t>1</w:t>
      </w:r>
      <w:r>
        <w:rPr>
          <w:rFonts w:ascii="Times New Roman" w:hAnsi="Times New Roman" w:cs="Times New Roman" w:eastAsia="Times New Roman"/>
          <w:sz w:val="112"/>
          <w:szCs w:val="112"/>
          <w:color w:val="2F2F2F"/>
          <w:spacing w:val="-258"/>
          <w:w w:val="100"/>
          <w:b/>
          <w:bCs/>
          <w:position w:val="-44"/>
        </w:rPr>
        <w:t> </w:t>
      </w:r>
      <w:r>
        <w:rPr>
          <w:rFonts w:ascii="Times New Roman" w:hAnsi="Times New Roman" w:cs="Times New Roman" w:eastAsia="Times New Roman"/>
          <w:sz w:val="112"/>
          <w:szCs w:val="112"/>
          <w:color w:val="2F2F2F"/>
          <w:spacing w:val="0"/>
          <w:w w:val="100"/>
          <w:b/>
          <w:bCs/>
          <w:position w:val="-44"/>
        </w:rPr>
        <w:tab/>
      </w:r>
      <w:r>
        <w:rPr>
          <w:rFonts w:ascii="Times New Roman" w:hAnsi="Times New Roman" w:cs="Times New Roman" w:eastAsia="Times New Roman"/>
          <w:sz w:val="112"/>
          <w:szCs w:val="112"/>
          <w:color w:val="2F2F2F"/>
          <w:spacing w:val="0"/>
          <w:w w:val="100"/>
          <w:b/>
          <w:bCs/>
          <w:position w:val="-44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  <w:position w:val="-7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11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  <w:position w:val="-7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</w:r>
      <w:r>
        <w:rPr>
          <w:rFonts w:ascii="Arial" w:hAnsi="Arial" w:cs="Arial" w:eastAsia="Arial"/>
          <w:sz w:val="144"/>
          <w:szCs w:val="144"/>
          <w:color w:val="494949"/>
          <w:spacing w:val="0"/>
          <w:w w:val="135"/>
          <w:b/>
          <w:bCs/>
          <w:position w:val="-62"/>
        </w:rPr>
        <w:t>e</w:t>
      </w:r>
      <w:r>
        <w:rPr>
          <w:rFonts w:ascii="Arial" w:hAnsi="Arial" w:cs="Arial" w:eastAsia="Arial"/>
          <w:sz w:val="144"/>
          <w:szCs w:val="14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60" w:bottom="280" w:left="340" w:right="80"/>
        </w:sectPr>
      </w:pPr>
      <w:rPr/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02" w:lineRule="exact"/>
        <w:ind w:left="820"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F2F2F"/>
          <w:spacing w:val="0"/>
          <w:w w:val="89"/>
          <w:position w:val="-1"/>
        </w:rPr>
        <w:t>IZMIR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502" w:right="-20"/>
        <w:jc w:val="left"/>
        <w:tabs>
          <w:tab w:pos="690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BAŞKANUGI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8"/>
          <w:szCs w:val="8"/>
          <w:color w:val="494949"/>
          <w:spacing w:val="0"/>
          <w:w w:val="55"/>
          <w:position w:val="7"/>
        </w:rPr>
        <w:t>o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40" w:right="80"/>
          <w:cols w:num="2" w:equalWidth="0">
            <w:col w:w="1261" w:space="1892"/>
            <w:col w:w="8347"/>
          </w:cols>
        </w:sectPr>
      </w:pPr>
      <w:rPr/>
    </w:p>
    <w:p>
      <w:pPr>
        <w:spacing w:before="0" w:after="0" w:line="210" w:lineRule="exact"/>
        <w:ind w:left="564" w:right="-20"/>
        <w:jc w:val="left"/>
        <w:tabs>
          <w:tab w:pos="4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2F2F2F"/>
          <w:spacing w:val="0"/>
          <w:w w:val="72"/>
          <w:b/>
          <w:bCs/>
          <w:position w:val="1"/>
        </w:rPr>
        <w:t>BÜYÜKŞEHIR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611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F2F2F"/>
          <w:spacing w:val="0"/>
          <w:w w:val="83"/>
        </w:rPr>
        <w:t>BELEDIYESI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24" w:right="-20"/>
        <w:jc w:val="left"/>
        <w:tabs>
          <w:tab w:pos="1480" w:val="left"/>
          <w:tab w:pos="3020" w:val="left"/>
          <w:tab w:pos="5360" w:val="left"/>
          <w:tab w:pos="7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95"/>
          <w:position w:val="1"/>
        </w:rPr>
        <w:t>Q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w w:val="94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6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10.03.2017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0"/>
          <w:w w:val="84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0"/>
          <w:w w:val="83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8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02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4"/>
          <w:position w:val="0"/>
        </w:rPr>
        <w:t>lr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1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0554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400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23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  <w:position w:val="0"/>
        </w:rPr>
        <w:t>65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55" w:lineRule="auto"/>
        <w:ind w:left="133" w:right="3022"/>
        <w:jc w:val="left"/>
        <w:tabs>
          <w:tab w:pos="1480" w:val="left"/>
          <w:tab w:pos="2960" w:val="left"/>
          <w:tab w:pos="4360" w:val="left"/>
          <w:tab w:pos="5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8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5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03.2017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9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1585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-22"/>
          <w:w w:val="113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</w:rPr>
        <w:t>Bil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5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Torbalı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5161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46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9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9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9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Sit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Blo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Torbalı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494949"/>
          <w:spacing w:val="-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İZMIR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29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-31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Torbalı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5161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46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9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9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Sit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Blo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Torbalı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2F2F2F"/>
          <w:spacing w:val="15"/>
          <w:w w:val="8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İZMiR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33" w:right="-20"/>
        <w:jc w:val="left"/>
        <w:tabs>
          <w:tab w:pos="1480" w:val="left"/>
          <w:tab w:pos="4740" w:val="left"/>
          <w:tab w:pos="8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w w:val="9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9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8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9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54" w:lineRule="exact"/>
        <w:ind w:left="124" w:right="-20"/>
        <w:jc w:val="left"/>
        <w:tabs>
          <w:tab w:pos="3460" w:val="left"/>
          <w:tab w:pos="6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0"/>
          <w:w w:val="136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71"/>
          <w:position w:val="4"/>
        </w:rPr>
        <w:t>!Y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3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4"/>
        </w:rPr>
        <w:t>apını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4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0"/>
          <w:w w:val="100"/>
          <w:position w:val="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E5E60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E5E60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E5E60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-4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8" w:lineRule="exact"/>
        <w:ind w:left="3494" w:right="-20"/>
        <w:jc w:val="left"/>
        <w:tabs>
          <w:tab w:pos="54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0.024658pt;margin-top:.155846pt;width:3.74504pt;height:26pt;mso-position-horizontal-relative:page;mso-position-vertical-relative:paragraph;z-index:-17115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2F2F2F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2"/>
          <w:position w:val="-2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3"/>
          <w:w w:val="92"/>
          <w:position w:val="-2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6"/>
          <w:w w:val="92"/>
          <w:position w:val="-2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6"/>
          <w:w w:val="92"/>
          <w:position w:val="-2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6"/>
          <w:w w:val="92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2"/>
          <w:position w:val="-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9"/>
          <w:w w:val="92"/>
          <w:position w:val="-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2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92"/>
          <w:position w:val="-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E5E60"/>
          <w:spacing w:val="0"/>
          <w:w w:val="92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E5E60"/>
          <w:spacing w:val="0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E5E60"/>
          <w:spacing w:val="24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81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2"/>
        </w:rPr>
        <w:t>agi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4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"/>
          <w:w w:val="100"/>
          <w:position w:val="-2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>lik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>Di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400" w:lineRule="exact"/>
        <w:ind w:left="3830" w:right="-20"/>
        <w:jc w:val="left"/>
        <w:tabs>
          <w:tab w:pos="4280" w:val="left"/>
          <w:tab w:pos="4880" w:val="left"/>
          <w:tab w:pos="6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9"/>
        </w:rPr>
        <w:t>X</w:t>
      </w:r>
      <w:r>
        <w:rPr>
          <w:rFonts w:ascii="Arial" w:hAnsi="Arial" w:cs="Arial" w:eastAsia="Arial"/>
          <w:sz w:val="18"/>
          <w:szCs w:val="18"/>
          <w:color w:val="2F2F2F"/>
          <w:spacing w:val="-46"/>
          <w:w w:val="100"/>
          <w:position w:val="9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9"/>
        </w:rPr>
      </w:r>
      <w:r>
        <w:rPr>
          <w:rFonts w:ascii="Arial" w:hAnsi="Arial" w:cs="Arial" w:eastAsia="Arial"/>
          <w:sz w:val="44"/>
          <w:szCs w:val="44"/>
          <w:color w:val="2F2F2F"/>
          <w:spacing w:val="0"/>
          <w:w w:val="54"/>
          <w:position w:val="0"/>
        </w:rPr>
        <w:t>ı</w:t>
      </w:r>
      <w:r>
        <w:rPr>
          <w:rFonts w:ascii="Arial" w:hAnsi="Arial" w:cs="Arial" w:eastAsia="Arial"/>
          <w:sz w:val="44"/>
          <w:szCs w:val="44"/>
          <w:color w:val="2F2F2F"/>
          <w:spacing w:val="-59"/>
          <w:w w:val="54"/>
          <w:position w:val="0"/>
        </w:rPr>
        <w:t> </w:t>
      </w:r>
      <w:r>
        <w:rPr>
          <w:rFonts w:ascii="Arial" w:hAnsi="Arial" w:cs="Arial" w:eastAsia="Arial"/>
          <w:sz w:val="44"/>
          <w:szCs w:val="44"/>
          <w:color w:val="2F2F2F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4"/>
          <w:szCs w:val="44"/>
          <w:color w:val="2F2F2F"/>
          <w:spacing w:val="0"/>
          <w:w w:val="100"/>
          <w:position w:val="0"/>
        </w:rPr>
      </w:r>
      <w:r>
        <w:rPr>
          <w:rFonts w:ascii="Arial" w:hAnsi="Arial" w:cs="Arial" w:eastAsia="Arial"/>
          <w:sz w:val="44"/>
          <w:szCs w:val="44"/>
          <w:color w:val="494949"/>
          <w:spacing w:val="0"/>
          <w:w w:val="54"/>
          <w:position w:val="0"/>
        </w:rPr>
        <w:t>ı</w:t>
      </w:r>
      <w:r>
        <w:rPr>
          <w:rFonts w:ascii="Arial" w:hAnsi="Arial" w:cs="Arial" w:eastAsia="Arial"/>
          <w:sz w:val="44"/>
          <w:szCs w:val="44"/>
          <w:color w:val="494949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4"/>
          <w:szCs w:val="44"/>
          <w:color w:val="49494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8"/>
        </w:rPr>
        <w:t>!Yangını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  <w:position w:val="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8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  <w:position w:val="8"/>
        </w:rPr>
        <w:t>15:10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133" w:right="-20"/>
        <w:jc w:val="left"/>
        <w:tabs>
          <w:tab w:pos="1980" w:val="left"/>
          <w:tab w:pos="5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Kat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Malikleri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-9"/>
          <w:w w:val="45"/>
          <w:position w:val="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  <w:position w:val="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96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102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ndileri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8" w:after="0" w:line="240" w:lineRule="auto"/>
        <w:ind w:left="199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w w:val="68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w w:val="67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Yunus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YDOGAN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3" w:after="0" w:line="210" w:lineRule="exact"/>
        <w:ind w:left="2012" w:right="-20"/>
        <w:jc w:val="left"/>
        <w:tabs>
          <w:tab w:pos="4520" w:val="left"/>
          <w:tab w:pos="7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9"/>
          <w:position w:val="-1"/>
        </w:rPr>
        <w:t>pkı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9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4"/>
          <w:w w:val="12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03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97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9"/>
          <w:w w:val="9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  <w:position w:val="0"/>
        </w:rPr>
        <w:t>07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40" w:right="80"/>
        </w:sectPr>
      </w:pPr>
      <w:rPr/>
    </w:p>
    <w:p>
      <w:pPr>
        <w:spacing w:before="0" w:after="0" w:line="194" w:lineRule="exact"/>
        <w:ind w:left="10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15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1"/>
        </w:rPr>
        <w:t>765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40" w:right="80"/>
          <w:cols w:num="2" w:equalWidth="0">
            <w:col w:w="584" w:space="1423"/>
            <w:col w:w="9493"/>
          </w:cols>
        </w:sectPr>
      </w:pPr>
      <w:rPr/>
    </w:p>
    <w:p>
      <w:pPr>
        <w:spacing w:before="0" w:after="0" w:line="257" w:lineRule="exact"/>
        <w:ind w:left="129" w:right="-20"/>
        <w:jc w:val="left"/>
        <w:tabs>
          <w:tab w:pos="4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4"/>
          <w:w w:val="91"/>
          <w:position w:val="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5"/>
          <w:position w:val="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66"/>
          <w:position w:val="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96"/>
          <w:position w:val="5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66"/>
          <w:position w:val="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2"/>
          <w:position w:val="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4529" w:right="474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6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45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Emniyet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017" w:right="-20"/>
        <w:jc w:val="left"/>
        <w:tabs>
          <w:tab w:pos="4540" w:val="left"/>
          <w:tab w:pos="7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9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</w:rPr>
        <w:t>oğ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"/>
          <w:w w:val="10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7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3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15:20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5" w:lineRule="auto"/>
        <w:ind w:left="105" w:right="2715" w:firstLine="19"/>
        <w:jc w:val="left"/>
        <w:tabs>
          <w:tab w:pos="2000" w:val="left"/>
          <w:tab w:pos="4540" w:val="left"/>
          <w:tab w:pos="7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494949"/>
          <w:spacing w:val="0"/>
          <w:w w:val="346"/>
          <w:position w:val="1"/>
        </w:rPr>
        <w:t>ı</w:t>
      </w:r>
      <w:r>
        <w:rPr>
          <w:rFonts w:ascii="Arial" w:hAnsi="Arial" w:cs="Arial" w:eastAsia="Arial"/>
          <w:sz w:val="17"/>
          <w:szCs w:val="17"/>
          <w:color w:val="494949"/>
          <w:spacing w:val="-105"/>
          <w:w w:val="34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85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1"/>
        </w:rPr>
        <w:t>dımcı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Ekip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5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55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77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2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0"/>
        </w:rPr>
        <w:t>ayıs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1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0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138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0"/>
        </w:rPr>
        <w:t>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99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w w:val="78"/>
        </w:rPr>
        <w:t>['t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9"/>
          <w:w w:val="79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0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105"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varıldığınd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belirtile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adresteki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apartmanı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girişinde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panos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</w:rPr>
        <w:t>kablol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rın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24" w:right="-20"/>
        <w:jc w:val="left"/>
        <w:tabs>
          <w:tab w:pos="1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r,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5"/>
        </w:rPr>
        <w:t>saya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05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10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9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1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04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</w:rPr>
        <w:t>ld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"/>
          <w:w w:val="116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4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9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3"/>
        </w:rPr>
        <w:t>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4501" w:right="412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5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öndüm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93" w:lineRule="exact"/>
        <w:ind w:left="119" w:right="-20"/>
        <w:jc w:val="left"/>
        <w:tabs>
          <w:tab w:pos="2520" w:val="left"/>
          <w:tab w:pos="4520" w:val="left"/>
          <w:tab w:pos="6420" w:val="left"/>
          <w:tab w:pos="8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KK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m3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91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91"/>
          <w:position w:val="-4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-4"/>
        </w:rPr>
        <w:t>pük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91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4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35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87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0"/>
          <w:w w:val="115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-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4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4" w:lineRule="exact"/>
        <w:ind w:left="6438" w:right="-20"/>
        <w:jc w:val="left"/>
        <w:tabs>
          <w:tab w:pos="8000" w:val="left"/>
          <w:tab w:pos="85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38"/>
          <w:szCs w:val="38"/>
          <w:color w:val="494949"/>
          <w:spacing w:val="0"/>
          <w:w w:val="70"/>
        </w:rPr>
        <w:t>ı</w:t>
      </w:r>
      <w:r>
        <w:rPr>
          <w:rFonts w:ascii="Arial" w:hAnsi="Arial" w:cs="Arial" w:eastAsia="Arial"/>
          <w:sz w:val="38"/>
          <w:szCs w:val="38"/>
          <w:color w:val="494949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494949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41"/>
        </w:rPr>
        <w:t>ı</w:t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8"/>
          <w:w w:val="100"/>
          <w:position w:val="3"/>
        </w:rPr>
        <w:t>K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04"/>
          <w:position w:val="3"/>
        </w:rPr>
        <w:t>g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199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:Vangı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yerinde;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apartma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girişinde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panos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sayaçlar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kablolar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sigortalar.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40" w:right="80"/>
        </w:sectPr>
      </w:pPr>
      <w:rPr/>
    </w:p>
    <w:p>
      <w:pPr>
        <w:spacing w:before="9" w:after="0" w:line="240" w:lineRule="auto"/>
        <w:ind w:left="16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plasti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aksamla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suretiy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duva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panos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kavrulma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islcnme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tiyle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0"/>
          <w:w w:val="102"/>
          <w:position w:val="-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6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40" w:right="80"/>
          <w:cols w:num="2" w:equalWidth="0">
            <w:col w:w="1834" w:space="164"/>
            <w:col w:w="9502"/>
          </w:cols>
        </w:sectPr>
      </w:pPr>
      <w:rPr/>
    </w:p>
    <w:p>
      <w:pPr>
        <w:spacing w:before="14" w:after="0" w:line="240" w:lineRule="auto"/>
        <w:ind w:left="119" w:right="-20"/>
        <w:jc w:val="left"/>
        <w:tabs>
          <w:tab w:pos="1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5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5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6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99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lımini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"/>
          <w:w w:val="9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op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7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5000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0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tetkikt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başiangınemı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apartma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girişinde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panosunda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</w:rPr>
        <w:t>old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5"/>
          <w:w w:val="105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53" w:lineRule="auto"/>
        <w:ind w:left="1998" w:right="77" w:firstLine="-1879"/>
        <w:jc w:val="left"/>
        <w:tabs>
          <w:tab w:pos="1980" w:val="left"/>
          <w:tab w:pos="4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ı;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00"/>
          <w:position w:val="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ıillmü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araştııma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0"/>
        </w:rPr>
        <w:t>iç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0"/>
        </w:rPr>
        <w:t>risin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2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8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kablolarda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bağlantı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87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04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93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7"/>
          <w:position w:val="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8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5"/>
          <w:position w:val="0"/>
        </w:rPr>
        <w:t>da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clirlenemeye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sebeple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aşırı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ısınma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deforme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olma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eskime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aşırı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yüklerime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-3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0"/>
        </w:rPr>
        <w:t>yapması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nuc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  <w:position w:val="0"/>
        </w:rPr>
        <w:t>ko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nıcı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3"/>
          <w:position w:val="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0"/>
          <w:w w:val="109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4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05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97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115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malzemelerini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  <w:position w:val="0"/>
        </w:rPr>
        <w:t>ut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96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106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  <w:position w:val="0"/>
        </w:rPr>
        <w:t>tur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97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11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6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5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8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96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9"/>
          <w:position w:val="0"/>
        </w:rPr>
        <w:t>tı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6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0"/>
        </w:rPr>
        <w:t>varılm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1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106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105" w:right="-20"/>
        <w:jc w:val="left"/>
        <w:tabs>
          <w:tab w:pos="1980" w:val="left"/>
          <w:tab w:pos="6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"/>
          <w:w w:val="100"/>
          <w:position w:val="1"/>
        </w:rPr>
        <w:t>$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1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0"/>
          <w:w w:val="13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4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83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95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111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8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10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94949"/>
          <w:spacing w:val="0"/>
          <w:w w:val="74"/>
          <w:i/>
        </w:rPr>
        <w:t>1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74"/>
          <w:i/>
        </w:rPr>
        <w:t>'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74"/>
          <w:i/>
        </w:rPr>
        <w:t>  </w:t>
      </w:r>
      <w:r>
        <w:rPr>
          <w:rFonts w:ascii="Arial" w:hAnsi="Arial" w:cs="Arial" w:eastAsia="Arial"/>
          <w:sz w:val="19"/>
          <w:szCs w:val="19"/>
          <w:color w:val="494949"/>
          <w:spacing w:val="6"/>
          <w:w w:val="74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6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6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1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51" w:lineRule="auto"/>
        <w:ind w:left="105" w:right="6303" w:firstLine="284"/>
        <w:jc w:val="left"/>
        <w:tabs>
          <w:tab w:pos="1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Kime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</w:rPr>
        <w:t>\partma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sakinlerine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edilmişti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lfeslim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6" w:lineRule="exact"/>
        <w:ind w:left="119" w:right="-20"/>
        <w:jc w:val="left"/>
        <w:tabs>
          <w:tab w:pos="1980" w:val="left"/>
          <w:tab w:pos="5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100"/>
          <w:position w:val="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nüşü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ih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5E5E60"/>
          <w:spacing w:val="0"/>
          <w:w w:val="100"/>
          <w:position w:val="0"/>
        </w:rPr>
        <w:t>:</w:t>
      </w:r>
      <w:r>
        <w:rPr>
          <w:rFonts w:ascii="Arial" w:hAnsi="Arial" w:cs="Arial" w:eastAsia="Arial"/>
          <w:sz w:val="25"/>
          <w:szCs w:val="25"/>
          <w:color w:val="5E5E60"/>
          <w:spacing w:val="-18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-13"/>
          <w:w w:val="107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  <w:position w:val="0"/>
        </w:rPr>
        <w:t>0.03.2017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1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5"/>
          <w:position w:val="0"/>
        </w:rPr>
        <w:t>_a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95"/>
          <w:position w:val="0"/>
        </w:rPr>
        <w:t>a</w:t>
      </w:r>
      <w:r>
        <w:rPr>
          <w:rFonts w:ascii="Arial" w:hAnsi="Arial" w:cs="Arial" w:eastAsia="Arial"/>
          <w:sz w:val="21"/>
          <w:szCs w:val="21"/>
          <w:color w:val="2F2F2F"/>
          <w:spacing w:val="-7"/>
          <w:w w:val="178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6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5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15:35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214" w:right="-20"/>
        <w:jc w:val="left"/>
        <w:tabs>
          <w:tab w:pos="860" w:val="left"/>
          <w:tab w:pos="1360" w:val="left"/>
          <w:tab w:pos="8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Torbalı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301" w:lineRule="exact"/>
        <w:ind w:left="2438" w:right="-20"/>
        <w:jc w:val="left"/>
        <w:tabs>
          <w:tab w:pos="5000" w:val="left"/>
          <w:tab w:pos="866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w w:val="96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itm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3"/>
        </w:rPr>
        <w:t>şs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3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7"/>
          <w:position w:val="-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Arial" w:hAnsi="Arial" w:cs="Arial" w:eastAsia="Arial"/>
          <w:sz w:val="31"/>
          <w:szCs w:val="31"/>
          <w:color w:val="2F2F2F"/>
          <w:spacing w:val="-12"/>
          <w:w w:val="90"/>
          <w:position w:val="-5"/>
        </w:rPr>
        <w:t>-</w:t>
      </w:r>
      <w:r>
        <w:rPr>
          <w:rFonts w:ascii="Arial" w:hAnsi="Arial" w:cs="Arial" w:eastAsia="Arial"/>
          <w:sz w:val="31"/>
          <w:szCs w:val="31"/>
          <w:color w:val="494949"/>
          <w:spacing w:val="0"/>
          <w:w w:val="60"/>
          <w:position w:val="-5"/>
        </w:rPr>
        <w:t>.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left="5274" w:right="-20"/>
        <w:jc w:val="left"/>
        <w:tabs>
          <w:tab w:pos="852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5"/>
        </w:rPr>
      </w:r>
      <w:r>
        <w:rPr>
          <w:rFonts w:ascii="Arial" w:hAnsi="Arial" w:cs="Arial" w:eastAsia="Arial"/>
          <w:sz w:val="35"/>
          <w:szCs w:val="35"/>
          <w:color w:val="2F2F2F"/>
          <w:spacing w:val="3"/>
          <w:w w:val="147"/>
          <w:b/>
          <w:bCs/>
          <w:position w:val="-3"/>
        </w:rPr>
        <w:t>ı</w:t>
      </w:r>
      <w:r>
        <w:rPr>
          <w:rFonts w:ascii="Arial" w:hAnsi="Arial" w:cs="Arial" w:eastAsia="Arial"/>
          <w:sz w:val="23"/>
          <w:szCs w:val="23"/>
          <w:color w:val="2F2F2F"/>
          <w:spacing w:val="12"/>
          <w:w w:val="283"/>
          <w:b/>
          <w:bCs/>
          <w:position w:val="-3"/>
        </w:rPr>
        <w:t>ı</w:t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61"/>
          <w:b/>
          <w:bCs/>
          <w:position w:val="-3"/>
        </w:rPr>
        <w:t>Mart</w:t>
      </w:r>
      <w:r>
        <w:rPr>
          <w:rFonts w:ascii="Arial" w:hAnsi="Arial" w:cs="Arial" w:eastAsia="Arial"/>
          <w:sz w:val="27"/>
          <w:szCs w:val="27"/>
          <w:color w:val="2F2F2F"/>
          <w:spacing w:val="3"/>
          <w:w w:val="100"/>
          <w:b/>
          <w:bCs/>
          <w:position w:val="-3"/>
        </w:rPr>
        <w:t> </w:t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81"/>
          <w:b/>
          <w:bCs/>
          <w:position w:val="-3"/>
        </w:rPr>
        <w:t>2':7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left="393" w:right="1820"/>
        <w:jc w:val="center"/>
        <w:tabs>
          <w:tab w:pos="8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.338928pt;margin-top:4.024065pt;width:8.5312pt;height:8pt;mso-position-horizontal-relative:page;mso-position-vertical-relative:paragraph;z-index:-17114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2F2F2F"/>
                      <w:spacing w:val="0"/>
                      <w:w w:val="123"/>
                    </w:rPr>
                    <w:t>&gt;.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7"/>
          <w:szCs w:val="7"/>
          <w:color w:val="2F2F2F"/>
          <w:spacing w:val="0"/>
          <w:w w:val="159"/>
          <w:position w:val="7"/>
        </w:rPr>
        <w:t>(</w:t>
      </w:r>
      <w:r>
        <w:rPr>
          <w:rFonts w:ascii="Arial" w:hAnsi="Arial" w:cs="Arial" w:eastAsia="Arial"/>
          <w:sz w:val="7"/>
          <w:szCs w:val="7"/>
          <w:color w:val="2F2F2F"/>
          <w:spacing w:val="0"/>
          <w:w w:val="159"/>
          <w:position w:val="7"/>
        </w:rPr>
        <w:t>!</w:t>
      </w:r>
      <w:r>
        <w:rPr>
          <w:rFonts w:ascii="Arial" w:hAnsi="Arial" w:cs="Arial" w:eastAsia="Arial"/>
          <w:sz w:val="7"/>
          <w:szCs w:val="7"/>
          <w:color w:val="2F2F2F"/>
          <w:spacing w:val="0"/>
          <w:w w:val="159"/>
          <w:position w:val="7"/>
        </w:rPr>
        <w:t>)</w:t>
      </w:r>
      <w:r>
        <w:rPr>
          <w:rFonts w:ascii="Arial" w:hAnsi="Arial" w:cs="Arial" w:eastAsia="Arial"/>
          <w:sz w:val="7"/>
          <w:szCs w:val="7"/>
          <w:color w:val="2F2F2F"/>
          <w:spacing w:val="-30"/>
          <w:w w:val="159"/>
          <w:position w:val="7"/>
        </w:rPr>
        <w:t> </w:t>
      </w:r>
      <w:r>
        <w:rPr>
          <w:rFonts w:ascii="Arial" w:hAnsi="Arial" w:cs="Arial" w:eastAsia="Arial"/>
          <w:sz w:val="7"/>
          <w:szCs w:val="7"/>
          <w:color w:val="2F2F2F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7"/>
          <w:szCs w:val="7"/>
          <w:color w:val="2F2F2F"/>
          <w:spacing w:val="0"/>
          <w:w w:val="100"/>
          <w:position w:val="7"/>
        </w:rPr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83"/>
          <w:i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83"/>
          <w:i/>
          <w:position w:val="1"/>
        </w:rPr>
        <w:t>  </w:t>
      </w:r>
      <w:r>
        <w:rPr>
          <w:rFonts w:ascii="Arial" w:hAnsi="Arial" w:cs="Arial" w:eastAsia="Arial"/>
          <w:sz w:val="19"/>
          <w:szCs w:val="19"/>
          <w:color w:val="2F2F2F"/>
          <w:spacing w:val="41"/>
          <w:w w:val="83"/>
          <w:i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83"/>
          <w:i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494949"/>
          <w:spacing w:val="-10"/>
          <w:w w:val="83"/>
          <w:i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94"/>
          <w:i/>
          <w:position w:val="1"/>
        </w:rPr>
        <w:t>20</w:t>
      </w:r>
      <w:r>
        <w:rPr>
          <w:rFonts w:ascii="Arial" w:hAnsi="Arial" w:cs="Arial" w:eastAsia="Arial"/>
          <w:sz w:val="19"/>
          <w:szCs w:val="19"/>
          <w:color w:val="2F2F2F"/>
          <w:spacing w:val="-32"/>
          <w:w w:val="100"/>
          <w:i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7"/>
          <w:w w:val="85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40" w:bottom="280" w:left="340" w:right="80"/>
        </w:sectPr>
      </w:pPr>
      <w:rPr/>
    </w:p>
    <w:p>
      <w:pPr>
        <w:spacing w:before="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.208988pt;margin-top:-33.366879pt;width:195.170655pt;height:49.5pt;mso-position-horizontal-relative:page;mso-position-vertical-relative:paragraph;z-index:-17113" type="#_x0000_t202" filled="f" stroked="f">
            <v:textbox inset="0,0,0,0">
              <w:txbxContent>
                <w:p>
                  <w:pPr>
                    <w:spacing w:before="0" w:after="0" w:line="990" w:lineRule="exact"/>
                    <w:ind w:right="-189"/>
                    <w:jc w:val="left"/>
                    <w:tabs>
                      <w:tab w:pos="1840" w:val="left"/>
                    </w:tabs>
                    <w:rPr>
                      <w:rFonts w:ascii="Arial" w:hAnsi="Arial" w:cs="Arial" w:eastAsia="Arial"/>
                      <w:sz w:val="99"/>
                      <w:szCs w:val="99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2F2F2F"/>
                      <w:spacing w:val="0"/>
                      <w:w w:val="132"/>
                      <w:position w:val="47"/>
                    </w:rPr>
                    <w:t>'ü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2F2F2F"/>
                      <w:spacing w:val="0"/>
                      <w:w w:val="100"/>
                      <w:position w:val="47"/>
                    </w:rPr>
                    <w:tab/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2F2F2F"/>
                      <w:spacing w:val="0"/>
                      <w:w w:val="100"/>
                      <w:position w:val="47"/>
                    </w:rPr>
                  </w:r>
                  <w:r>
                    <w:rPr>
                      <w:rFonts w:ascii="Arial" w:hAnsi="Arial" w:cs="Arial" w:eastAsia="Arial"/>
                      <w:sz w:val="99"/>
                      <w:szCs w:val="99"/>
                      <w:color w:val="2F2F2F"/>
                      <w:spacing w:val="0"/>
                      <w:w w:val="24"/>
                      <w:position w:val="-1"/>
                    </w:rPr>
                    <w:t>H</w:t>
                  </w:r>
                  <w:r>
                    <w:rPr>
                      <w:rFonts w:ascii="Arial" w:hAnsi="Arial" w:cs="Arial" w:eastAsia="Arial"/>
                      <w:sz w:val="99"/>
                      <w:szCs w:val="99"/>
                      <w:color w:val="2F2F2F"/>
                      <w:spacing w:val="-5"/>
                      <w:w w:val="24"/>
                      <w:position w:val="-1"/>
                    </w:rPr>
                    <w:t>ü</w:t>
                  </w:r>
                  <w:r>
                    <w:rPr>
                      <w:rFonts w:ascii="Arial" w:hAnsi="Arial" w:cs="Arial" w:eastAsia="Arial"/>
                      <w:sz w:val="99"/>
                      <w:szCs w:val="99"/>
                      <w:color w:val="34385D"/>
                      <w:spacing w:val="0"/>
                      <w:w w:val="265"/>
                      <w:position w:val="-1"/>
                    </w:rPr>
                    <w:t>&amp;</w:t>
                  </w:r>
                  <w:r>
                    <w:rPr>
                      <w:rFonts w:ascii="Arial" w:hAnsi="Arial" w:cs="Arial" w:eastAsia="Arial"/>
                      <w:sz w:val="99"/>
                      <w:szCs w:val="9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8.999939pt;margin-top:9.009922pt;width:3.15875pt;height:12.5pt;mso-position-horizontal-relative:page;mso-position-vertical-relative:paragraph;z-index:-17112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rPr>
                      <w:rFonts w:ascii="Arial" w:hAnsi="Arial" w:cs="Arial" w:eastAsia="Arial"/>
                      <w:sz w:val="25"/>
                      <w:szCs w:val="25"/>
                    </w:rPr>
                  </w:pPr>
                  <w:rPr/>
                  <w:r>
                    <w:rPr>
                      <w:rFonts w:ascii="Arial" w:hAnsi="Arial" w:cs="Arial" w:eastAsia="Arial"/>
                      <w:sz w:val="25"/>
                      <w:szCs w:val="25"/>
                      <w:color w:val="A5A7A7"/>
                      <w:spacing w:val="0"/>
                      <w:w w:val="132"/>
                    </w:rPr>
                    <w:t>'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15"/>
          <w:w w:val="10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50"/>
        </w:rPr>
        <w:t>.......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182" w:lineRule="exact"/>
        <w:ind w:right="1412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89" w:lineRule="exact"/>
        <w:ind w:right="-20"/>
        <w:jc w:val="left"/>
        <w:tabs>
          <w:tab w:pos="6640" w:val="left"/>
          <w:tab w:pos="728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1.134338pt;margin-top:9.878059pt;width:6.960671pt;height:7.5pt;mso-position-horizontal-relative:page;mso-position-vertical-relative:paragraph;z-index:-17111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7C7E7E"/>
                      <w:spacing w:val="-7"/>
                      <w:w w:val="282"/>
                    </w:rPr>
                    <w:t>'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B8B8B8"/>
                      <w:spacing w:val="0"/>
                      <w:w w:val="157"/>
                    </w:rPr>
                    <w:t>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6.280579pt;margin-top:4.469229pt;width:52.37117pt;height:23pt;mso-position-horizontal-relative:page;mso-position-vertical-relative:paragraph;z-index:-17110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tabs>
                      <w:tab w:pos="420" w:val="left"/>
                      <w:tab w:pos="800" w:val="left"/>
                    </w:tabs>
                    <w:rPr>
                      <w:rFonts w:ascii="Times New Roman" w:hAnsi="Times New Roman" w:cs="Times New Roman" w:eastAsia="Times New Roman"/>
                      <w:sz w:val="30"/>
                      <w:szCs w:val="30"/>
                    </w:rPr>
                  </w:pPr>
                  <w:rPr/>
                  <w:r>
                    <w:rPr>
                      <w:rFonts w:ascii="Arial" w:hAnsi="Arial" w:cs="Arial" w:eastAsia="Arial"/>
                      <w:sz w:val="32"/>
                      <w:szCs w:val="32"/>
                      <w:color w:val="B8B8B8"/>
                      <w:spacing w:val="0"/>
                      <w:w w:val="100"/>
                    </w:rPr>
                    <w:t>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B8B8B8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B8B8B8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7C7E7E"/>
                      <w:spacing w:val="0"/>
                      <w:w w:val="40"/>
                    </w:rPr>
                    <w:t>.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7C7E7E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7C7E7E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7C7E7E"/>
                      <w:spacing w:val="0"/>
                      <w:w w:val="5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7C7E7E"/>
                      <w:spacing w:val="39"/>
                      <w:w w:val="5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A5A7A7"/>
                      <w:spacing w:val="0"/>
                      <w:w w:val="53"/>
                    </w:rPr>
                    <w:t>...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82"/>
          <w:b/>
          <w:bCs/>
          <w:position w:val="-9"/>
        </w:rPr>
        <w:t>Güne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82"/>
          <w:b/>
          <w:bCs/>
          <w:position w:val="-9"/>
        </w:rPr>
        <w:t>y</w:t>
      </w:r>
      <w:r>
        <w:rPr>
          <w:rFonts w:ascii="Arial" w:hAnsi="Arial" w:cs="Arial" w:eastAsia="Arial"/>
          <w:sz w:val="25"/>
          <w:szCs w:val="25"/>
          <w:color w:val="2F2F2F"/>
          <w:spacing w:val="-3"/>
          <w:w w:val="82"/>
          <w:b/>
          <w:bCs/>
          <w:position w:val="-9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82"/>
          <w:b/>
          <w:bCs/>
          <w:position w:val="-9"/>
        </w:rPr>
        <w:t>Bölg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82"/>
          <w:b/>
          <w:bCs/>
          <w:position w:val="-9"/>
        </w:rPr>
        <w:t>e</w:t>
      </w:r>
      <w:r>
        <w:rPr>
          <w:rFonts w:ascii="Arial" w:hAnsi="Arial" w:cs="Arial" w:eastAsia="Arial"/>
          <w:sz w:val="25"/>
          <w:szCs w:val="25"/>
          <w:color w:val="2F2F2F"/>
          <w:spacing w:val="16"/>
          <w:w w:val="82"/>
          <w:b/>
          <w:bCs/>
          <w:position w:val="-9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82"/>
          <w:b/>
          <w:bCs/>
          <w:position w:val="-9"/>
        </w:rPr>
        <w:t>2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82"/>
          <w:b/>
          <w:bCs/>
          <w:position w:val="-9"/>
        </w:rPr>
        <w:t>.</w:t>
      </w:r>
      <w:r>
        <w:rPr>
          <w:rFonts w:ascii="Arial" w:hAnsi="Arial" w:cs="Arial" w:eastAsia="Arial"/>
          <w:sz w:val="25"/>
          <w:szCs w:val="25"/>
          <w:color w:val="2F2F2F"/>
          <w:spacing w:val="-7"/>
          <w:w w:val="82"/>
          <w:b/>
          <w:bCs/>
          <w:position w:val="-9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100"/>
          <w:b/>
          <w:bCs/>
          <w:position w:val="-9"/>
        </w:rPr>
        <w:t>Posta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100"/>
          <w:b/>
          <w:bCs/>
          <w:position w:val="-9"/>
        </w:rPr>
        <w:tab/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100"/>
          <w:b/>
          <w:bCs/>
          <w:position w:val="-9"/>
        </w:rPr>
      </w:r>
      <w:r>
        <w:rPr>
          <w:rFonts w:ascii="Arial" w:hAnsi="Arial" w:cs="Arial" w:eastAsia="Arial"/>
          <w:sz w:val="18"/>
          <w:szCs w:val="18"/>
          <w:color w:val="7C7E7E"/>
          <w:spacing w:val="4"/>
          <w:w w:val="62"/>
          <w:position w:val="-7"/>
        </w:rPr>
        <w:t>.</w:t>
      </w:r>
      <w:r>
        <w:rPr>
          <w:rFonts w:ascii="Arial" w:hAnsi="Arial" w:cs="Arial" w:eastAsia="Arial"/>
          <w:sz w:val="18"/>
          <w:szCs w:val="18"/>
          <w:color w:val="5E5E60"/>
          <w:spacing w:val="0"/>
          <w:w w:val="62"/>
          <w:position w:val="-7"/>
        </w:rPr>
        <w:t>.</w:t>
      </w:r>
      <w:r>
        <w:rPr>
          <w:rFonts w:ascii="Arial" w:hAnsi="Arial" w:cs="Arial" w:eastAsia="Arial"/>
          <w:sz w:val="18"/>
          <w:szCs w:val="18"/>
          <w:color w:val="5E5E60"/>
          <w:spacing w:val="0"/>
          <w:w w:val="62"/>
          <w:position w:val="-7"/>
        </w:rPr>
        <w:t>   </w:t>
      </w:r>
      <w:r>
        <w:rPr>
          <w:rFonts w:ascii="Arial" w:hAnsi="Arial" w:cs="Arial" w:eastAsia="Arial"/>
          <w:sz w:val="18"/>
          <w:szCs w:val="18"/>
          <w:color w:val="5E5E60"/>
          <w:spacing w:val="13"/>
          <w:w w:val="62"/>
          <w:position w:val="-7"/>
        </w:rPr>
        <w:t> </w:t>
      </w:r>
      <w:r>
        <w:rPr>
          <w:rFonts w:ascii="Arial" w:hAnsi="Arial" w:cs="Arial" w:eastAsia="Arial"/>
          <w:sz w:val="18"/>
          <w:szCs w:val="18"/>
          <w:color w:val="A5A7A7"/>
          <w:spacing w:val="0"/>
          <w:w w:val="62"/>
          <w:position w:val="-7"/>
        </w:rPr>
        <w:t>"·</w:t>
      </w:r>
      <w:r>
        <w:rPr>
          <w:rFonts w:ascii="Arial" w:hAnsi="Arial" w:cs="Arial" w:eastAsia="Arial"/>
          <w:sz w:val="18"/>
          <w:szCs w:val="18"/>
          <w:color w:val="A5A7A7"/>
          <w:spacing w:val="-22"/>
          <w:w w:val="62"/>
          <w:position w:val="-7"/>
        </w:rPr>
        <w:t> </w:t>
      </w:r>
      <w:r>
        <w:rPr>
          <w:rFonts w:ascii="Arial" w:hAnsi="Arial" w:cs="Arial" w:eastAsia="Arial"/>
          <w:sz w:val="18"/>
          <w:szCs w:val="18"/>
          <w:color w:val="A5A7A7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8"/>
          <w:szCs w:val="18"/>
          <w:color w:val="A5A7A7"/>
          <w:spacing w:val="0"/>
          <w:w w:val="100"/>
          <w:position w:val="-7"/>
        </w:rPr>
      </w:r>
      <w:r>
        <w:rPr>
          <w:rFonts w:ascii="Arial" w:hAnsi="Arial" w:cs="Arial" w:eastAsia="Arial"/>
          <w:sz w:val="18"/>
          <w:szCs w:val="18"/>
          <w:color w:val="7C7E7E"/>
          <w:spacing w:val="0"/>
          <w:w w:val="130"/>
          <w:position w:val="-7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40" w:right="80"/>
          <w:cols w:num="2" w:equalWidth="0">
            <w:col w:w="538" w:space="1564"/>
            <w:col w:w="9398"/>
          </w:cols>
        </w:sectPr>
      </w:pPr>
      <w:rPr/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2500" w:right="-78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2F2F2F"/>
          <w:spacing w:val="0"/>
          <w:w w:val="82"/>
          <w:b/>
          <w:bCs/>
        </w:rPr>
        <w:t>Grupla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82"/>
          <w:b/>
          <w:bCs/>
        </w:rPr>
        <w:t>r</w:t>
      </w:r>
      <w:r>
        <w:rPr>
          <w:rFonts w:ascii="Arial" w:hAnsi="Arial" w:cs="Arial" w:eastAsia="Arial"/>
          <w:sz w:val="25"/>
          <w:szCs w:val="25"/>
          <w:color w:val="2F2F2F"/>
          <w:spacing w:val="6"/>
          <w:w w:val="82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82"/>
          <w:b/>
          <w:bCs/>
        </w:rPr>
        <w:t>Amiri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55" w:after="0" w:line="240" w:lineRule="auto"/>
        <w:ind w:right="-20"/>
        <w:jc w:val="right"/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9"/>
          <w:szCs w:val="9"/>
          <w:color w:val="7C7E7E"/>
          <w:w w:val="101"/>
          <w:i/>
        </w:rPr>
        <w:t>,</w:t>
      </w:r>
      <w:r>
        <w:rPr>
          <w:rFonts w:ascii="Times New Roman" w:hAnsi="Times New Roman" w:cs="Times New Roman" w:eastAsia="Times New Roman"/>
          <w:sz w:val="9"/>
          <w:szCs w:val="9"/>
          <w:color w:val="7C7E7E"/>
          <w:spacing w:val="-7"/>
          <w:w w:val="101"/>
          <w:i/>
        </w:rPr>
        <w:t>1</w:t>
      </w:r>
      <w:r>
        <w:rPr>
          <w:rFonts w:ascii="Times New Roman" w:hAnsi="Times New Roman" w:cs="Times New Roman" w:eastAsia="Times New Roman"/>
          <w:sz w:val="9"/>
          <w:szCs w:val="9"/>
          <w:color w:val="A5A7A7"/>
          <w:spacing w:val="0"/>
          <w:w w:val="243"/>
          <w:i/>
        </w:rPr>
        <w:t>·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spacing w:before="11" w:after="0" w:line="247" w:lineRule="exact"/>
        <w:ind w:left="-58" w:right="48"/>
        <w:jc w:val="right"/>
        <w:tabs>
          <w:tab w:pos="33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Yunus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YDOGAN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Arial" w:hAnsi="Arial" w:cs="Arial" w:eastAsia="Arial"/>
          <w:sz w:val="18"/>
          <w:szCs w:val="18"/>
          <w:color w:val="5E5E60"/>
          <w:spacing w:val="0"/>
          <w:w w:val="183"/>
          <w:position w:val="-5"/>
        </w:rPr>
        <w:t>'</w:t>
      </w:r>
      <w:r>
        <w:rPr>
          <w:rFonts w:ascii="Arial" w:hAnsi="Arial" w:cs="Arial" w:eastAsia="Arial"/>
          <w:sz w:val="18"/>
          <w:szCs w:val="18"/>
          <w:color w:val="5E5E60"/>
          <w:spacing w:val="-46"/>
          <w:w w:val="183"/>
          <w:position w:val="-5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39393"/>
          <w:spacing w:val="-4"/>
          <w:w w:val="52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B8B8B8"/>
          <w:spacing w:val="-31"/>
          <w:w w:val="104"/>
          <w:position w:val="-5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939393"/>
          <w:spacing w:val="0"/>
          <w:w w:val="52"/>
          <w:position w:val="-2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939393"/>
          <w:spacing w:val="-18"/>
          <w:w w:val="52"/>
          <w:position w:val="-2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B8B8B8"/>
          <w:spacing w:val="0"/>
          <w:w w:val="110"/>
          <w:position w:val="-2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32" w:lineRule="exact"/>
        <w:ind w:left="393" w:right="-20"/>
        <w:jc w:val="left"/>
        <w:tabs>
          <w:tab w:pos="322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4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4"/>
        </w:rPr>
      </w:r>
      <w:r>
        <w:rPr>
          <w:rFonts w:ascii="Times New Roman" w:hAnsi="Times New Roman" w:cs="Times New Roman" w:eastAsia="Times New Roman"/>
          <w:sz w:val="12"/>
          <w:szCs w:val="12"/>
          <w:color w:val="A5A7A7"/>
          <w:spacing w:val="0"/>
          <w:w w:val="126"/>
          <w:position w:val="-4"/>
        </w:rPr>
        <w:t>,.</w:t>
      </w:r>
      <w:r>
        <w:rPr>
          <w:rFonts w:ascii="Times New Roman" w:hAnsi="Times New Roman" w:cs="Times New Roman" w:eastAsia="Times New Roman"/>
          <w:sz w:val="12"/>
          <w:szCs w:val="12"/>
          <w:color w:val="A5A7A7"/>
          <w:spacing w:val="0"/>
          <w:w w:val="126"/>
          <w:position w:val="-4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5A7A7"/>
          <w:spacing w:val="14"/>
          <w:w w:val="126"/>
          <w:position w:val="-4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5A7A7"/>
          <w:spacing w:val="0"/>
          <w:w w:val="67"/>
          <w:position w:val="-4"/>
        </w:rPr>
        <w:t>ı</w:t>
      </w:r>
      <w:r>
        <w:rPr>
          <w:rFonts w:ascii="Times New Roman" w:hAnsi="Times New Roman" w:cs="Times New Roman" w:eastAsia="Times New Roman"/>
          <w:sz w:val="12"/>
          <w:szCs w:val="12"/>
          <w:color w:val="A5A7A7"/>
          <w:spacing w:val="-8"/>
          <w:w w:val="67"/>
          <w:position w:val="-4"/>
        </w:rPr>
        <w:t>;</w:t>
      </w:r>
      <w:r>
        <w:rPr>
          <w:rFonts w:ascii="Times New Roman" w:hAnsi="Times New Roman" w:cs="Times New Roman" w:eastAsia="Times New Roman"/>
          <w:sz w:val="12"/>
          <w:szCs w:val="12"/>
          <w:color w:val="2F2F2F"/>
          <w:spacing w:val="-2"/>
          <w:w w:val="110"/>
          <w:position w:val="-4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A5A7A7"/>
          <w:spacing w:val="3"/>
          <w:w w:val="72"/>
          <w:position w:val="-4"/>
        </w:rPr>
        <w:t>t</w:t>
      </w:r>
      <w:r>
        <w:rPr>
          <w:rFonts w:ascii="Times New Roman" w:hAnsi="Times New Roman" w:cs="Times New Roman" w:eastAsia="Times New Roman"/>
          <w:sz w:val="12"/>
          <w:szCs w:val="12"/>
          <w:color w:val="7C7E7E"/>
          <w:spacing w:val="0"/>
          <w:w w:val="80"/>
          <w:position w:val="-4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94" w:after="0" w:line="121" w:lineRule="exact"/>
        <w:ind w:left="47"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10"/>
          <w:szCs w:val="10"/>
          <w:color w:val="A5A7A7"/>
          <w:spacing w:val="0"/>
          <w:w w:val="83"/>
          <w:b/>
          <w:bCs/>
          <w:i/>
          <w:position w:val="-2"/>
        </w:rPr>
        <w:t>,</w:t>
      </w:r>
      <w:r>
        <w:rPr>
          <w:rFonts w:ascii="Arial" w:hAnsi="Arial" w:cs="Arial" w:eastAsia="Arial"/>
          <w:sz w:val="10"/>
          <w:szCs w:val="10"/>
          <w:color w:val="A5A7A7"/>
          <w:spacing w:val="0"/>
          <w:w w:val="83"/>
          <w:b/>
          <w:bCs/>
          <w:i/>
          <w:position w:val="-2"/>
        </w:rPr>
        <w:t>f</w:t>
      </w:r>
      <w:r>
        <w:rPr>
          <w:rFonts w:ascii="Arial" w:hAnsi="Arial" w:cs="Arial" w:eastAsia="Arial"/>
          <w:sz w:val="10"/>
          <w:szCs w:val="10"/>
          <w:color w:val="A5A7A7"/>
          <w:spacing w:val="0"/>
          <w:w w:val="83"/>
          <w:b/>
          <w:bCs/>
          <w:i/>
          <w:position w:val="-2"/>
        </w:rPr>
        <w:t>  </w:t>
      </w:r>
      <w:r>
        <w:rPr>
          <w:rFonts w:ascii="Arial" w:hAnsi="Arial" w:cs="Arial" w:eastAsia="Arial"/>
          <w:sz w:val="10"/>
          <w:szCs w:val="10"/>
          <w:color w:val="A5A7A7"/>
          <w:spacing w:val="4"/>
          <w:w w:val="83"/>
          <w:b/>
          <w:bCs/>
          <w:i/>
          <w:position w:val="-2"/>
        </w:rPr>
        <w:t> </w:t>
      </w:r>
      <w:r>
        <w:rPr>
          <w:rFonts w:ascii="Arial" w:hAnsi="Arial" w:cs="Arial" w:eastAsia="Arial"/>
          <w:sz w:val="10"/>
          <w:szCs w:val="10"/>
          <w:color w:val="A5A7A7"/>
          <w:spacing w:val="0"/>
          <w:w w:val="100"/>
          <w:position w:val="-2"/>
        </w:rPr>
        <w:t>..</w:t>
      </w:r>
      <w:r>
        <w:rPr>
          <w:rFonts w:ascii="Arial" w:hAnsi="Arial" w:cs="Arial" w:eastAsia="Arial"/>
          <w:sz w:val="10"/>
          <w:szCs w:val="10"/>
          <w:color w:val="A5A7A7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5A7A7"/>
          <w:spacing w:val="0"/>
          <w:w w:val="100"/>
          <w:i/>
          <w:position w:val="-2"/>
        </w:rPr>
        <w:t>,i'</w:t>
      </w:r>
      <w:r>
        <w:rPr>
          <w:rFonts w:ascii="Times New Roman" w:hAnsi="Times New Roman" w:cs="Times New Roman" w:eastAsia="Times New Roman"/>
          <w:sz w:val="13"/>
          <w:szCs w:val="13"/>
          <w:color w:val="A5A7A7"/>
          <w:spacing w:val="0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5A7A7"/>
          <w:spacing w:val="13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8B8B8"/>
          <w:spacing w:val="0"/>
          <w:w w:val="86"/>
          <w:position w:val="-2"/>
        </w:rPr>
        <w:t>-</w:t>
      </w:r>
      <w:r>
        <w:rPr>
          <w:rFonts w:ascii="Times New Roman" w:hAnsi="Times New Roman" w:cs="Times New Roman" w:eastAsia="Times New Roman"/>
          <w:sz w:val="13"/>
          <w:szCs w:val="13"/>
          <w:color w:val="B8B8B8"/>
          <w:spacing w:val="-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8B8B8"/>
          <w:spacing w:val="0"/>
          <w:w w:val="100"/>
          <w:position w:val="-2"/>
        </w:rPr>
        <w:t>.•</w:t>
      </w:r>
      <w:r>
        <w:rPr>
          <w:rFonts w:ascii="Times New Roman" w:hAnsi="Times New Roman" w:cs="Times New Roman" w:eastAsia="Times New Roman"/>
          <w:sz w:val="13"/>
          <w:szCs w:val="13"/>
          <w:color w:val="B8B8B8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5A7A7"/>
          <w:spacing w:val="0"/>
          <w:w w:val="100"/>
          <w:position w:val="-2"/>
        </w:rPr>
        <w:t>.;</w:t>
      </w:r>
      <w:r>
        <w:rPr>
          <w:rFonts w:ascii="Times New Roman" w:hAnsi="Times New Roman" w:cs="Times New Roman" w:eastAsia="Times New Roman"/>
          <w:sz w:val="13"/>
          <w:szCs w:val="13"/>
          <w:color w:val="A5A7A7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3"/>
          <w:szCs w:val="13"/>
          <w:color w:val="A5A7A7"/>
          <w:spacing w:val="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8B8B8"/>
          <w:spacing w:val="0"/>
          <w:w w:val="83"/>
          <w:position w:val="-2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B8B8B8"/>
          <w:spacing w:val="0"/>
          <w:w w:val="82"/>
          <w:position w:val="-2"/>
        </w:rPr>
        <w:t>;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left="151" w:right="-20"/>
        <w:jc w:val="left"/>
        <w:tabs>
          <w:tab w:pos="600" w:val="left"/>
          <w:tab w:pos="1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3"/>
          <w:szCs w:val="23"/>
          <w:color w:val="B8B8B8"/>
          <w:spacing w:val="0"/>
          <w:w w:val="73"/>
          <w:position w:val="1"/>
        </w:rPr>
        <w:t>'.</w:t>
      </w:r>
      <w:r>
        <w:rPr>
          <w:rFonts w:ascii="Arial" w:hAnsi="Arial" w:cs="Arial" w:eastAsia="Arial"/>
          <w:sz w:val="23"/>
          <w:szCs w:val="23"/>
          <w:color w:val="B8B8B8"/>
          <w:spacing w:val="0"/>
          <w:w w:val="73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B8B8B8"/>
          <w:spacing w:val="0"/>
          <w:w w:val="73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B8B8B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B8B8B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8"/>
          <w:szCs w:val="8"/>
          <w:color w:val="A5A7A7"/>
          <w:spacing w:val="0"/>
          <w:w w:val="170"/>
          <w:position w:val="1"/>
        </w:rPr>
        <w:t>,)</w:t>
      </w:r>
      <w:r>
        <w:rPr>
          <w:rFonts w:ascii="Times New Roman" w:hAnsi="Times New Roman" w:cs="Times New Roman" w:eastAsia="Times New Roman"/>
          <w:sz w:val="8"/>
          <w:szCs w:val="8"/>
          <w:color w:val="A5A7A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A5A7A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B8B8B8"/>
          <w:spacing w:val="-24"/>
          <w:w w:val="173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C7E7E"/>
          <w:spacing w:val="0"/>
          <w:w w:val="131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7" w:lineRule="exact"/>
        <w:ind w:left="1344" w:right="-20"/>
        <w:jc w:val="left"/>
        <w:rPr>
          <w:rFonts w:ascii="Times New Roman" w:hAnsi="Times New Roman" w:cs="Times New Roman" w:eastAsia="Times New Roman"/>
          <w:sz w:val="115"/>
          <w:szCs w:val="115"/>
        </w:rPr>
      </w:pPr>
      <w:rPr/>
      <w:r>
        <w:rPr>
          <w:rFonts w:ascii="Times New Roman" w:hAnsi="Times New Roman" w:cs="Times New Roman" w:eastAsia="Times New Roman"/>
          <w:sz w:val="115"/>
          <w:szCs w:val="115"/>
          <w:color w:val="363D82"/>
          <w:spacing w:val="0"/>
          <w:w w:val="102"/>
          <w:position w:val="-91"/>
        </w:rPr>
        <w:t>J</w:t>
      </w:r>
      <w:r>
        <w:rPr>
          <w:rFonts w:ascii="Times New Roman" w:hAnsi="Times New Roman" w:cs="Times New Roman" w:eastAsia="Times New Roman"/>
          <w:sz w:val="115"/>
          <w:szCs w:val="1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40" w:right="80"/>
          <w:cols w:num="3" w:equalWidth="0">
            <w:col w:w="3840" w:space="1116"/>
            <w:col w:w="3690" w:space="140"/>
            <w:col w:w="2714"/>
          </w:cols>
        </w:sectPr>
      </w:pPr>
      <w:rPr/>
    </w:p>
    <w:p>
      <w:pPr>
        <w:spacing w:before="0" w:after="0" w:line="336" w:lineRule="exact"/>
        <w:ind w:right="1515"/>
        <w:jc w:val="right"/>
        <w:tabs>
          <w:tab w:pos="1740" w:val="left"/>
        </w:tabs>
        <w:rPr>
          <w:rFonts w:ascii="Times New Roman" w:hAnsi="Times New Roman" w:cs="Times New Roman" w:eastAsia="Times New Roman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41"/>
          <w:szCs w:val="41"/>
          <w:color w:val="A5A7A7"/>
          <w:w w:val="90"/>
          <w:position w:val="-6"/>
        </w:rPr>
        <w:t>:::h;,;:</w:t>
      </w:r>
      <w:r>
        <w:rPr>
          <w:rFonts w:ascii="Times New Roman" w:hAnsi="Times New Roman" w:cs="Times New Roman" w:eastAsia="Times New Roman"/>
          <w:sz w:val="41"/>
          <w:szCs w:val="41"/>
          <w:color w:val="A5A7A7"/>
          <w:spacing w:val="-35"/>
          <w:w w:val="90"/>
          <w:position w:val="-6"/>
        </w:rPr>
        <w:t>:</w:t>
      </w:r>
      <w:r>
        <w:rPr>
          <w:rFonts w:ascii="Times New Roman" w:hAnsi="Times New Roman" w:cs="Times New Roman" w:eastAsia="Times New Roman"/>
          <w:sz w:val="41"/>
          <w:szCs w:val="41"/>
          <w:color w:val="B8B8B8"/>
          <w:spacing w:val="0"/>
          <w:w w:val="55"/>
          <w:position w:val="-6"/>
        </w:rPr>
        <w:t>-</w:t>
      </w:r>
      <w:r>
        <w:rPr>
          <w:rFonts w:ascii="Times New Roman" w:hAnsi="Times New Roman" w:cs="Times New Roman" w:eastAsia="Times New Roman"/>
          <w:sz w:val="41"/>
          <w:szCs w:val="41"/>
          <w:color w:val="B8B8B8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41"/>
          <w:szCs w:val="41"/>
          <w:color w:val="B8B8B8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41"/>
          <w:szCs w:val="41"/>
          <w:color w:val="A5A7A7"/>
          <w:spacing w:val="0"/>
          <w:w w:val="64"/>
          <w:position w:val="-6"/>
        </w:rPr>
        <w:t>.</w:t>
      </w:r>
      <w:r>
        <w:rPr>
          <w:rFonts w:ascii="Times New Roman" w:hAnsi="Times New Roman" w:cs="Times New Roman" w:eastAsia="Times New Roman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right="1573"/>
        <w:jc w:val="right"/>
        <w:tabs>
          <w:tab w:pos="1140" w:val="left"/>
        </w:tabs>
        <w:rPr>
          <w:rFonts w:ascii="Times New Roman" w:hAnsi="Times New Roman" w:cs="Times New Roman" w:eastAsia="Times New Roman"/>
          <w:sz w:val="38"/>
          <w:szCs w:val="38"/>
        </w:rPr>
      </w:pPr>
      <w:rPr/>
      <w:r>
        <w:rPr>
          <w:rFonts w:ascii="Arial" w:hAnsi="Arial" w:cs="Arial" w:eastAsia="Arial"/>
          <w:sz w:val="17"/>
          <w:szCs w:val="17"/>
          <w:color w:val="B8B8B8"/>
          <w:spacing w:val="-7"/>
          <w:w w:val="138"/>
          <w:position w:val="-4"/>
        </w:rPr>
        <w:t>.</w:t>
      </w:r>
      <w:r>
        <w:rPr>
          <w:rFonts w:ascii="Arial" w:hAnsi="Arial" w:cs="Arial" w:eastAsia="Arial"/>
          <w:sz w:val="17"/>
          <w:szCs w:val="17"/>
          <w:color w:val="B8B8B8"/>
          <w:spacing w:val="0"/>
          <w:w w:val="56"/>
          <w:position w:val="-4"/>
        </w:rPr>
        <w:t>•</w:t>
      </w:r>
      <w:r>
        <w:rPr>
          <w:rFonts w:ascii="Arial" w:hAnsi="Arial" w:cs="Arial" w:eastAsia="Arial"/>
          <w:sz w:val="17"/>
          <w:szCs w:val="17"/>
          <w:color w:val="B8B8B8"/>
          <w:spacing w:val="-13"/>
          <w:w w:val="100"/>
          <w:position w:val="-4"/>
        </w:rPr>
        <w:t> </w:t>
      </w:r>
      <w:r>
        <w:rPr>
          <w:rFonts w:ascii="Arial" w:hAnsi="Arial" w:cs="Arial" w:eastAsia="Arial"/>
          <w:sz w:val="17"/>
          <w:szCs w:val="17"/>
          <w:color w:val="A5A7A7"/>
          <w:spacing w:val="0"/>
          <w:w w:val="95"/>
          <w:position w:val="-4"/>
        </w:rPr>
        <w:t>'-</w:t>
      </w:r>
      <w:r>
        <w:rPr>
          <w:rFonts w:ascii="Arial" w:hAnsi="Arial" w:cs="Arial" w:eastAsia="Arial"/>
          <w:sz w:val="17"/>
          <w:szCs w:val="17"/>
          <w:color w:val="A5A7A7"/>
          <w:spacing w:val="6"/>
          <w:w w:val="95"/>
          <w:position w:val="-4"/>
        </w:rPr>
        <w:t>;</w:t>
      </w:r>
      <w:r>
        <w:rPr>
          <w:rFonts w:ascii="Arial" w:hAnsi="Arial" w:cs="Arial" w:eastAsia="Arial"/>
          <w:sz w:val="17"/>
          <w:szCs w:val="17"/>
          <w:color w:val="939393"/>
          <w:spacing w:val="0"/>
          <w:w w:val="104"/>
          <w:position w:val="-4"/>
        </w:rPr>
        <w:t>...</w:t>
      </w:r>
      <w:r>
        <w:rPr>
          <w:rFonts w:ascii="Arial" w:hAnsi="Arial" w:cs="Arial" w:eastAsia="Arial"/>
          <w:sz w:val="17"/>
          <w:szCs w:val="17"/>
          <w:color w:val="939393"/>
          <w:spacing w:val="-19"/>
          <w:w w:val="104"/>
          <w:position w:val="-4"/>
        </w:rPr>
        <w:t>.</w:t>
      </w:r>
      <w:r>
        <w:rPr>
          <w:rFonts w:ascii="Arial" w:hAnsi="Arial" w:cs="Arial" w:eastAsia="Arial"/>
          <w:sz w:val="17"/>
          <w:szCs w:val="17"/>
          <w:color w:val="B8B8B8"/>
          <w:spacing w:val="-29"/>
          <w:w w:val="95"/>
          <w:b/>
          <w:bCs/>
          <w:position w:val="-4"/>
        </w:rPr>
        <w:t>·</w:t>
      </w:r>
      <w:r>
        <w:rPr>
          <w:rFonts w:ascii="Arial" w:hAnsi="Arial" w:cs="Arial" w:eastAsia="Arial"/>
          <w:sz w:val="17"/>
          <w:szCs w:val="17"/>
          <w:color w:val="A5A7A7"/>
          <w:spacing w:val="-33"/>
          <w:w w:val="122"/>
          <w:b/>
          <w:bCs/>
          <w:position w:val="-4"/>
        </w:rPr>
        <w:t>·</w:t>
      </w:r>
      <w:r>
        <w:rPr>
          <w:rFonts w:ascii="Arial" w:hAnsi="Arial" w:cs="Arial" w:eastAsia="Arial"/>
          <w:sz w:val="17"/>
          <w:szCs w:val="17"/>
          <w:color w:val="B8B8B8"/>
          <w:spacing w:val="0"/>
          <w:w w:val="94"/>
          <w:b/>
          <w:bCs/>
          <w:position w:val="-4"/>
        </w:rPr>
        <w:t>,,</w:t>
      </w:r>
      <w:r>
        <w:rPr>
          <w:rFonts w:ascii="Arial" w:hAnsi="Arial" w:cs="Arial" w:eastAsia="Arial"/>
          <w:sz w:val="17"/>
          <w:szCs w:val="17"/>
          <w:color w:val="B8B8B8"/>
          <w:spacing w:val="-11"/>
          <w:w w:val="94"/>
          <w:b/>
          <w:bCs/>
          <w:position w:val="-4"/>
        </w:rPr>
        <w:t>,</w:t>
      </w:r>
      <w:r>
        <w:rPr>
          <w:rFonts w:ascii="Arial" w:hAnsi="Arial" w:cs="Arial" w:eastAsia="Arial"/>
          <w:sz w:val="17"/>
          <w:szCs w:val="17"/>
          <w:color w:val="7C7E7E"/>
          <w:spacing w:val="0"/>
          <w:w w:val="445"/>
          <w:b/>
          <w:bCs/>
          <w:position w:val="-4"/>
        </w:rPr>
        <w:t>ı</w:t>
      </w:r>
      <w:r>
        <w:rPr>
          <w:rFonts w:ascii="Arial" w:hAnsi="Arial" w:cs="Arial" w:eastAsia="Arial"/>
          <w:sz w:val="17"/>
          <w:szCs w:val="17"/>
          <w:color w:val="7C7E7E"/>
          <w:spacing w:val="0"/>
          <w:w w:val="100"/>
          <w:b/>
          <w:bCs/>
          <w:position w:val="-4"/>
        </w:rPr>
        <w:tab/>
      </w:r>
      <w:r>
        <w:rPr>
          <w:rFonts w:ascii="Arial" w:hAnsi="Arial" w:cs="Arial" w:eastAsia="Arial"/>
          <w:sz w:val="17"/>
          <w:szCs w:val="17"/>
          <w:color w:val="7C7E7E"/>
          <w:spacing w:val="0"/>
          <w:w w:val="100"/>
          <w:b/>
          <w:bCs/>
          <w:position w:val="-4"/>
        </w:rPr>
      </w:r>
      <w:r>
        <w:rPr>
          <w:rFonts w:ascii="Arial" w:hAnsi="Arial" w:cs="Arial" w:eastAsia="Arial"/>
          <w:sz w:val="30"/>
          <w:szCs w:val="30"/>
          <w:color w:val="939393"/>
          <w:spacing w:val="-11"/>
          <w:w w:val="52"/>
          <w:b/>
          <w:bCs/>
          <w:position w:val="-4"/>
        </w:rPr>
        <w:t>'</w:t>
      </w:r>
      <w:r>
        <w:rPr>
          <w:rFonts w:ascii="Arial" w:hAnsi="Arial" w:cs="Arial" w:eastAsia="Arial"/>
          <w:sz w:val="30"/>
          <w:szCs w:val="30"/>
          <w:color w:val="494F72"/>
          <w:spacing w:val="0"/>
          <w:w w:val="72"/>
          <w:b/>
          <w:bCs/>
          <w:position w:val="-4"/>
        </w:rPr>
        <w:t>r.</w:t>
      </w:r>
      <w:r>
        <w:rPr>
          <w:rFonts w:ascii="Arial" w:hAnsi="Arial" w:cs="Arial" w:eastAsia="Arial"/>
          <w:sz w:val="30"/>
          <w:szCs w:val="30"/>
          <w:color w:val="494F72"/>
          <w:spacing w:val="-18"/>
          <w:w w:val="72"/>
          <w:b/>
          <w:bCs/>
          <w:position w:val="-4"/>
        </w:rPr>
        <w:t>,</w:t>
      </w:r>
      <w:r>
        <w:rPr>
          <w:rFonts w:ascii="Arial" w:hAnsi="Arial" w:cs="Arial" w:eastAsia="Arial"/>
          <w:sz w:val="30"/>
          <w:szCs w:val="30"/>
          <w:color w:val="A5A7A7"/>
          <w:spacing w:val="-62"/>
          <w:w w:val="28"/>
          <w:b/>
          <w:bCs/>
          <w:position w:val="-4"/>
        </w:rPr>
        <w:t>_</w:t>
      </w:r>
      <w:r>
        <w:rPr>
          <w:rFonts w:ascii="Arial" w:hAnsi="Arial" w:cs="Arial" w:eastAsia="Arial"/>
          <w:sz w:val="30"/>
          <w:szCs w:val="30"/>
          <w:color w:val="5E5E60"/>
          <w:spacing w:val="-14"/>
          <w:w w:val="104"/>
          <w:b/>
          <w:bCs/>
          <w:position w:val="-4"/>
        </w:rPr>
        <w:t>s</w:t>
      </w:r>
      <w:r>
        <w:rPr>
          <w:rFonts w:ascii="Times New Roman" w:hAnsi="Times New Roman" w:cs="Times New Roman" w:eastAsia="Times New Roman"/>
          <w:sz w:val="38"/>
          <w:szCs w:val="38"/>
          <w:color w:val="5E5E60"/>
          <w:spacing w:val="0"/>
          <w:w w:val="106"/>
          <w:b/>
          <w:bCs/>
          <w:position w:val="-4"/>
        </w:rPr>
        <w:t>il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353" w:lineRule="exact"/>
        <w:ind w:right="1473"/>
        <w:jc w:val="right"/>
        <w:rPr>
          <w:rFonts w:ascii="Arial" w:hAnsi="Arial" w:cs="Arial" w:eastAsia="Arial"/>
          <w:sz w:val="53"/>
          <w:szCs w:val="53"/>
        </w:rPr>
      </w:pPr>
      <w:rPr/>
      <w:r>
        <w:rPr>
          <w:rFonts w:ascii="Times New Roman" w:hAnsi="Times New Roman" w:cs="Times New Roman" w:eastAsia="Times New Roman"/>
          <w:sz w:val="42"/>
          <w:szCs w:val="42"/>
          <w:color w:val="B8B8B8"/>
          <w:w w:val="36"/>
          <w:position w:val="-6"/>
        </w:rPr>
        <w:t>•</w:t>
      </w:r>
      <w:r>
        <w:rPr>
          <w:rFonts w:ascii="Times New Roman" w:hAnsi="Times New Roman" w:cs="Times New Roman" w:eastAsia="Times New Roman"/>
          <w:sz w:val="42"/>
          <w:szCs w:val="42"/>
          <w:color w:val="B8B8B8"/>
          <w:spacing w:val="11"/>
          <w:w w:val="36"/>
          <w:position w:val="-6"/>
        </w:rPr>
        <w:t>,</w:t>
      </w:r>
      <w:r>
        <w:rPr>
          <w:rFonts w:ascii="Times New Roman" w:hAnsi="Times New Roman" w:cs="Times New Roman" w:eastAsia="Times New Roman"/>
          <w:sz w:val="42"/>
          <w:szCs w:val="42"/>
          <w:color w:val="5E5E60"/>
          <w:spacing w:val="17"/>
          <w:w w:val="63"/>
          <w:position w:val="-6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939393"/>
          <w:spacing w:val="0"/>
          <w:w w:val="62"/>
          <w:position w:val="-6"/>
        </w:rPr>
        <w:t>,</w:t>
      </w:r>
      <w:r>
        <w:rPr>
          <w:rFonts w:ascii="Times New Roman" w:hAnsi="Times New Roman" w:cs="Times New Roman" w:eastAsia="Times New Roman"/>
          <w:sz w:val="42"/>
          <w:szCs w:val="42"/>
          <w:color w:val="939393"/>
          <w:spacing w:val="3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939393"/>
          <w:spacing w:val="15"/>
          <w:w w:val="124"/>
          <w:position w:val="-6"/>
        </w:rPr>
        <w:t>,</w:t>
      </w:r>
      <w:r>
        <w:rPr>
          <w:rFonts w:ascii="Times New Roman" w:hAnsi="Times New Roman" w:cs="Times New Roman" w:eastAsia="Times New Roman"/>
          <w:sz w:val="42"/>
          <w:szCs w:val="42"/>
          <w:color w:val="B8B8B8"/>
          <w:spacing w:val="0"/>
          <w:w w:val="44"/>
          <w:position w:val="-6"/>
        </w:rPr>
        <w:t>·</w:t>
      </w:r>
      <w:r>
        <w:rPr>
          <w:rFonts w:ascii="Times New Roman" w:hAnsi="Times New Roman" w:cs="Times New Roman" w:eastAsia="Times New Roman"/>
          <w:sz w:val="42"/>
          <w:szCs w:val="42"/>
          <w:color w:val="B8B8B8"/>
          <w:spacing w:val="-6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939393"/>
          <w:spacing w:val="0"/>
          <w:w w:val="73"/>
          <w:position w:val="-6"/>
        </w:rPr>
        <w:t>:vı</w:t>
      </w:r>
      <w:r>
        <w:rPr>
          <w:rFonts w:ascii="Times New Roman" w:hAnsi="Times New Roman" w:cs="Times New Roman" w:eastAsia="Times New Roman"/>
          <w:sz w:val="42"/>
          <w:szCs w:val="42"/>
          <w:color w:val="939393"/>
          <w:spacing w:val="-5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E5E60"/>
          <w:spacing w:val="2"/>
          <w:w w:val="89"/>
          <w:position w:val="-10"/>
        </w:rPr>
        <w:t>9</w:t>
      </w:r>
      <w:r>
        <w:rPr>
          <w:rFonts w:ascii="Arial" w:hAnsi="Arial" w:cs="Arial" w:eastAsia="Arial"/>
          <w:sz w:val="53"/>
          <w:szCs w:val="53"/>
          <w:color w:val="5E5E60"/>
          <w:spacing w:val="0"/>
          <w:w w:val="101"/>
          <w:position w:val="-6"/>
        </w:rPr>
        <w:t>ıLu</w:t>
      </w:r>
      <w:r>
        <w:rPr>
          <w:rFonts w:ascii="Arial" w:hAnsi="Arial" w:cs="Arial" w:eastAsia="Arial"/>
          <w:sz w:val="53"/>
          <w:szCs w:val="53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40" w:bottom="280" w:left="340" w:right="80"/>
        </w:sectPr>
      </w:pPr>
      <w:rPr/>
    </w:p>
    <w:p>
      <w:pPr>
        <w:spacing w:before="100" w:after="0" w:line="210" w:lineRule="exact"/>
        <w:ind w:left="294" w:right="-82"/>
        <w:jc w:val="left"/>
        <w:tabs>
          <w:tab w:pos="250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69"/>
          <w:position w:val="-4"/>
        </w:rPr>
        <w:t>..:.: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8"/>
          <w:szCs w:val="28"/>
          <w:color w:val="7C7E7E"/>
          <w:spacing w:val="0"/>
          <w:w w:val="111"/>
          <w:position w:val="-9"/>
        </w:rPr>
        <w:t>Eırgfn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66" w:after="0" w:line="244" w:lineRule="exact"/>
        <w:ind w:right="-82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7C7E7E"/>
          <w:w w:val="102"/>
          <w:position w:val="-7"/>
        </w:rPr>
        <w:t>{A</w:t>
      </w:r>
      <w:r>
        <w:rPr>
          <w:rFonts w:ascii="Times New Roman" w:hAnsi="Times New Roman" w:cs="Times New Roman" w:eastAsia="Times New Roman"/>
          <w:sz w:val="28"/>
          <w:szCs w:val="28"/>
          <w:color w:val="7C7E7E"/>
          <w:spacing w:val="-19"/>
          <w:w w:val="103"/>
          <w:position w:val="-7"/>
        </w:rPr>
        <w:t>Y</w:t>
      </w:r>
      <w:r>
        <w:rPr>
          <w:rFonts w:ascii="Times New Roman" w:hAnsi="Times New Roman" w:cs="Times New Roman" w:eastAsia="Times New Roman"/>
          <w:sz w:val="28"/>
          <w:szCs w:val="28"/>
          <w:color w:val="5E5E60"/>
          <w:spacing w:val="0"/>
          <w:w w:val="106"/>
          <w:position w:val="-7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126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8"/>
        </w:rPr>
        <w:t>Coşku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8"/>
        </w:rPr>
        <w:t>DEMİRCiGiL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0" w:lineRule="exact"/>
        <w:ind w:right="-95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A5A7A7"/>
          <w:w w:val="81"/>
          <w:position w:val="4"/>
        </w:rPr>
        <w:t>;ı</w:t>
      </w:r>
      <w:r>
        <w:rPr>
          <w:rFonts w:ascii="Times New Roman" w:hAnsi="Times New Roman" w:cs="Times New Roman" w:eastAsia="Times New Roman"/>
          <w:sz w:val="21"/>
          <w:szCs w:val="21"/>
          <w:color w:val="A5A7A7"/>
          <w:spacing w:val="-86"/>
          <w:w w:val="82"/>
          <w:position w:val="4"/>
        </w:rPr>
        <w:t>w</w:t>
      </w:r>
      <w:r>
        <w:rPr>
          <w:rFonts w:ascii="Arial" w:hAnsi="Arial" w:cs="Arial" w:eastAsia="Arial"/>
          <w:sz w:val="24"/>
          <w:szCs w:val="24"/>
          <w:color w:val="A5A7A7"/>
          <w:spacing w:val="-26"/>
          <w:w w:val="156"/>
          <w:position w:val="5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A5A7A7"/>
          <w:spacing w:val="13"/>
          <w:w w:val="81"/>
          <w:position w:val="4"/>
        </w:rPr>
        <w:t>;</w:t>
      </w:r>
      <w:r>
        <w:rPr>
          <w:rFonts w:ascii="Arial" w:hAnsi="Arial" w:cs="Arial" w:eastAsia="Arial"/>
          <w:sz w:val="24"/>
          <w:szCs w:val="24"/>
          <w:color w:val="A5A7A7"/>
          <w:spacing w:val="-11"/>
          <w:w w:val="156"/>
          <w:position w:val="5"/>
        </w:rPr>
        <w:t>'</w:t>
      </w:r>
      <w:r>
        <w:rPr>
          <w:rFonts w:ascii="Arial" w:hAnsi="Arial" w:cs="Arial" w:eastAsia="Arial"/>
          <w:sz w:val="20"/>
          <w:szCs w:val="20"/>
          <w:color w:val="A5A7A7"/>
          <w:spacing w:val="-4"/>
          <w:w w:val="82"/>
          <w:position w:val="4"/>
        </w:rPr>
        <w:t>ı</w:t>
      </w:r>
      <w:r>
        <w:rPr>
          <w:rFonts w:ascii="Arial" w:hAnsi="Arial" w:cs="Arial" w:eastAsia="Arial"/>
          <w:sz w:val="32"/>
          <w:szCs w:val="32"/>
          <w:color w:val="B8B8B8"/>
          <w:spacing w:val="-72"/>
          <w:w w:val="50"/>
          <w:position w:val="-6"/>
        </w:rPr>
        <w:t>.</w:t>
      </w:r>
      <w:r>
        <w:rPr>
          <w:rFonts w:ascii="Arial" w:hAnsi="Arial" w:cs="Arial" w:eastAsia="Arial"/>
          <w:sz w:val="20"/>
          <w:szCs w:val="20"/>
          <w:color w:val="A5A7A7"/>
          <w:spacing w:val="-5"/>
          <w:w w:val="82"/>
          <w:position w:val="4"/>
        </w:rPr>
        <w:t>;</w:t>
      </w:r>
      <w:r>
        <w:rPr>
          <w:rFonts w:ascii="Arial" w:hAnsi="Arial" w:cs="Arial" w:eastAsia="Arial"/>
          <w:sz w:val="32"/>
          <w:szCs w:val="32"/>
          <w:color w:val="B8B8B8"/>
          <w:spacing w:val="-71"/>
          <w:w w:val="50"/>
          <w:position w:val="-6"/>
        </w:rPr>
        <w:t>.</w:t>
      </w:r>
      <w:r>
        <w:rPr>
          <w:rFonts w:ascii="Arial" w:hAnsi="Arial" w:cs="Arial" w:eastAsia="Arial"/>
          <w:sz w:val="20"/>
          <w:szCs w:val="20"/>
          <w:color w:val="A5A7A7"/>
          <w:spacing w:val="0"/>
          <w:w w:val="82"/>
          <w:position w:val="4"/>
        </w:rPr>
        <w:t>,·!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10" w:lineRule="exact"/>
        <w:ind w:right="-20"/>
        <w:jc w:val="left"/>
        <w:tabs>
          <w:tab w:pos="80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A5A7A7"/>
          <w:spacing w:val="-3"/>
          <w:w w:val="122"/>
          <w:position w:val="-6"/>
        </w:rPr>
        <w:t>.</w:t>
      </w:r>
      <w:r>
        <w:rPr>
          <w:rFonts w:ascii="Arial" w:hAnsi="Arial" w:cs="Arial" w:eastAsia="Arial"/>
          <w:sz w:val="37"/>
          <w:szCs w:val="37"/>
          <w:color w:val="A5A7A7"/>
          <w:spacing w:val="0"/>
          <w:w w:val="50"/>
          <w:position w:val="-6"/>
        </w:rPr>
        <w:t>.</w:t>
      </w:r>
      <w:r>
        <w:rPr>
          <w:rFonts w:ascii="Arial" w:hAnsi="Arial" w:cs="Arial" w:eastAsia="Arial"/>
          <w:sz w:val="37"/>
          <w:szCs w:val="37"/>
          <w:color w:val="A5A7A7"/>
          <w:spacing w:val="-5"/>
          <w:w w:val="50"/>
          <w:position w:val="-6"/>
        </w:rPr>
        <w:t>.</w:t>
      </w:r>
      <w:r>
        <w:rPr>
          <w:rFonts w:ascii="Arial" w:hAnsi="Arial" w:cs="Arial" w:eastAsia="Arial"/>
          <w:sz w:val="28"/>
          <w:szCs w:val="28"/>
          <w:color w:val="7C7E7E"/>
          <w:spacing w:val="0"/>
          <w:w w:val="67"/>
          <w:position w:val="-6"/>
        </w:rPr>
        <w:t>.</w:t>
      </w:r>
      <w:r>
        <w:rPr>
          <w:rFonts w:ascii="Arial" w:hAnsi="Arial" w:cs="Arial" w:eastAsia="Arial"/>
          <w:sz w:val="28"/>
          <w:szCs w:val="28"/>
          <w:color w:val="7C7E7E"/>
          <w:spacing w:val="0"/>
          <w:w w:val="100"/>
          <w:position w:val="-6"/>
        </w:rPr>
        <w:t> </w:t>
      </w:r>
      <w:r>
        <w:rPr>
          <w:rFonts w:ascii="Arial" w:hAnsi="Arial" w:cs="Arial" w:eastAsia="Arial"/>
          <w:sz w:val="28"/>
          <w:szCs w:val="28"/>
          <w:color w:val="7C7E7E"/>
          <w:spacing w:val="-14"/>
          <w:w w:val="100"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B8B8B8"/>
          <w:spacing w:val="0"/>
          <w:w w:val="100"/>
          <w:position w:val="-6"/>
        </w:rPr>
        <w:t>"</w:t>
      </w:r>
      <w:r>
        <w:rPr>
          <w:rFonts w:ascii="Arial" w:hAnsi="Arial" w:cs="Arial" w:eastAsia="Arial"/>
          <w:sz w:val="19"/>
          <w:szCs w:val="19"/>
          <w:color w:val="B8B8B8"/>
          <w:spacing w:val="-50"/>
          <w:w w:val="100"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B8B8B8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9"/>
          <w:szCs w:val="19"/>
          <w:color w:val="B8B8B8"/>
          <w:spacing w:val="0"/>
          <w:w w:val="100"/>
          <w:position w:val="-6"/>
        </w:rPr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4"/>
        </w:rPr>
        <w:t>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40" w:right="80"/>
          <w:cols w:num="5" w:equalWidth="0">
            <w:col w:w="3311" w:space="155"/>
            <w:col w:w="749" w:space="609"/>
            <w:col w:w="1826" w:space="1587"/>
            <w:col w:w="581" w:space="144"/>
            <w:col w:w="2538"/>
          </w:cols>
        </w:sectPr>
      </w:pPr>
      <w:rPr/>
    </w:p>
    <w:p>
      <w:pPr>
        <w:spacing w:before="0" w:after="0" w:line="350" w:lineRule="exact"/>
        <w:ind w:left="294" w:right="-20"/>
        <w:jc w:val="left"/>
        <w:tabs>
          <w:tab w:pos="2320" w:val="left"/>
          <w:tab w:pos="5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0.944414pt;margin-top:29.441044pt;width:564.907526pt;height:767.063977pt;mso-position-horizontal-relative:page;mso-position-vertical-relative:page;z-index:-17116" coordorigin="419,589" coordsize="11298,15341">
            <v:group style="position:absolute;left:445;top:615;width:11246;height:2" coordorigin="445,615" coordsize="11246,2">
              <v:shape style="position:absolute;left:445;top:615;width:11246;height:2" coordorigin="445,615" coordsize="11246,0" path="m445,615l11691,615e" filled="f" stroked="t" strokeweight=".70998pt" strokecolor="#606060">
                <v:path arrowok="t"/>
              </v:shape>
            </v:group>
            <v:group style="position:absolute;left:9074;top:615;width:2;height:844" coordorigin="9074,615" coordsize="2,844">
              <v:shape style="position:absolute;left:9074;top:615;width:2;height:844" coordorigin="9074,615" coordsize="0,844" path="m9074,1459l9074,615e" filled="f" stroked="t" strokeweight=".70998pt" strokecolor="#575757">
                <v:path arrowok="t"/>
              </v:shape>
            </v:group>
            <v:group style="position:absolute;left:9026;top:622;width:639;height:2" coordorigin="9026,622" coordsize="639,2">
              <v:shape style="position:absolute;left:9026;top:622;width:639;height:2" coordorigin="9026,622" coordsize="639,0" path="m9026,622l9665,622e" filled="f" stroked="t" strokeweight=".47332pt" strokecolor="#4F4F4F">
                <v:path arrowok="t"/>
              </v:shape>
            </v:group>
            <v:group style="position:absolute;left:11691;top:610;width:2;height:3013" coordorigin="11691,610" coordsize="2,3013">
              <v:shape style="position:absolute;left:11691;top:610;width:2;height:3013" coordorigin="11691,610" coordsize="0,3013" path="m11691,3623l11691,610e" filled="f" stroked="t" strokeweight=".70998pt" strokecolor="#5B5B5B">
                <v:path arrowok="t"/>
              </v:shape>
            </v:group>
            <v:group style="position:absolute;left:2341;top:605;width:2;height:853" coordorigin="2341,605" coordsize="2,853">
              <v:shape style="position:absolute;left:2341;top:605;width:2;height:853" coordorigin="2341,605" coordsize="0,853" path="m2341,1459l2341,605e" filled="f" stroked="t" strokeweight=".70998pt" strokecolor="#707070">
                <v:path arrowok="t"/>
              </v:shape>
            </v:group>
            <v:group style="position:absolute;left:2343;top:1402;width:2;height:267" coordorigin="2343,1402" coordsize="2,267">
              <v:shape style="position:absolute;left:2343;top:1402;width:2;height:267" coordorigin="2343,1402" coordsize="0,267" path="m2343,1669l2343,1402e" filled="f" stroked="t" strokeweight=".47332pt" strokecolor="#575757">
                <v:path arrowok="t"/>
              </v:shape>
            </v:group>
            <v:group style="position:absolute;left:9074;top:1402;width:2;height:95" coordorigin="9074,1402" coordsize="2,95">
              <v:shape style="position:absolute;left:9074;top:1402;width:2;height:95" coordorigin="9074,1402" coordsize="0,95" path="m9074,1497l9074,1402e" filled="f" stroked="t" strokeweight=".47332pt" strokecolor="#3B3B3B">
                <v:path arrowok="t"/>
              </v:shape>
            </v:group>
            <v:group style="position:absolute;left:9078;top:1440;width:2;height:229" coordorigin="9078,1440" coordsize="2,229">
              <v:shape style="position:absolute;left:9078;top:1440;width:2;height:229" coordorigin="9078,1440" coordsize="0,229" path="m9078,1669l9078,1440e" filled="f" stroked="t" strokeweight=".70998pt" strokecolor="#444444">
                <v:path arrowok="t"/>
              </v:shape>
            </v:group>
            <v:group style="position:absolute;left:452;top:596;width:2;height:1464" coordorigin="452,596" coordsize="2,1464">
              <v:shape style="position:absolute;left:452;top:596;width:2;height:1464" coordorigin="452,596" coordsize="0,1464" path="m452,2060l452,596e" filled="f" stroked="t" strokeweight=".70998pt" strokecolor="#909090">
                <v:path arrowok="t"/>
              </v:shape>
            </v:group>
            <v:group style="position:absolute;left:2343;top:1611;width:2;height:548" coordorigin="2343,1611" coordsize="2,548">
              <v:shape style="position:absolute;left:2343;top:1611;width:2;height:548" coordorigin="2343,1611" coordsize="0,548" path="m2343,2160l2343,1611e" filled="f" stroked="t" strokeweight=".70998pt" strokecolor="#707070">
                <v:path arrowok="t"/>
              </v:shape>
            </v:group>
            <v:group style="position:absolute;left:450;top:2157;width:2930;height:2" coordorigin="450,2157" coordsize="2930,2">
              <v:shape style="position:absolute;left:450;top:2157;width:2930;height:2" coordorigin="450,2157" coordsize="2930,0" path="m450,2157l3380,2157e" filled="f" stroked="t" strokeweight=".70998pt" strokecolor="#575757">
                <v:path arrowok="t"/>
              </v:shape>
            </v:group>
            <v:group style="position:absolute;left:450;top:1526;width:2;height:1206" coordorigin="450,1526" coordsize="2,1206">
              <v:shape style="position:absolute;left:450;top:1526;width:2;height:1206" coordorigin="450,1526" coordsize="0,1206" path="m450,2732l450,1526e" filled="f" stroked="t" strokeweight=".70998pt" strokecolor="#747474">
                <v:path arrowok="t"/>
              </v:shape>
            </v:group>
            <v:group style="position:absolute;left:3323;top:2155;width:388;height:2" coordorigin="3323,2155" coordsize="388,2">
              <v:shape style="position:absolute;left:3323;top:2155;width:388;height:2" coordorigin="3323,2155" coordsize="388,0" path="m3323,2155l3711,2155e" filled="f" stroked="t" strokeweight=".47332pt" strokecolor="#484848">
                <v:path arrowok="t"/>
              </v:shape>
            </v:group>
            <v:group style="position:absolute;left:3630;top:2157;width:3025;height:2" coordorigin="3630,2157" coordsize="3025,2">
              <v:shape style="position:absolute;left:3630;top:2157;width:3025;height:2" coordorigin="3630,2157" coordsize="3025,0" path="m3630,2157l6655,2157e" filled="f" stroked="t" strokeweight=".70998pt" strokecolor="#575757">
                <v:path arrowok="t"/>
              </v:shape>
            </v:group>
            <v:group style="position:absolute;left:6598;top:2160;width:327;height:2" coordorigin="6598,2160" coordsize="327,2">
              <v:shape style="position:absolute;left:6598;top:2160;width:327;height:2" coordorigin="6598,2160" coordsize="327,0" path="m6598,2160l6925,2160e" filled="f" stroked="t" strokeweight=".47332pt" strokecolor="#3B3B3B">
                <v:path arrowok="t"/>
              </v:shape>
            </v:group>
            <v:group style="position:absolute;left:6854;top:2157;width:2812;height:2" coordorigin="6854,2157" coordsize="2812,2">
              <v:shape style="position:absolute;left:6854;top:2157;width:2812;height:2" coordorigin="6854,2157" coordsize="2812,0" path="m6854,2157l9665,2157e" filled="f" stroked="t" strokeweight=".70998pt" strokecolor="#575757">
                <v:path arrowok="t"/>
              </v:shape>
            </v:group>
            <v:group style="position:absolute;left:9076;top:1578;width:2;height:591" coordorigin="9076,1578" coordsize="2,591">
              <v:shape style="position:absolute;left:9076;top:1578;width:2;height:591" coordorigin="9076,1578" coordsize="0,591" path="m9076,2169l9076,1578e" filled="f" stroked="t" strokeweight=".94664pt" strokecolor="#575757">
                <v:path arrowok="t"/>
              </v:shape>
            </v:group>
            <v:group style="position:absolute;left:9608;top:2160;width:189;height:2" coordorigin="9608,2160" coordsize="189,2">
              <v:shape style="position:absolute;left:9608;top:2160;width:189;height:2" coordorigin="9608,2160" coordsize="189,0" path="m9608,2160l9798,2160e" filled="f" stroked="t" strokeweight=".47332pt" strokecolor="#2F2F2F">
                <v:path arrowok="t"/>
              </v:shape>
            </v:group>
            <v:group style="position:absolute;left:9741;top:2160;width:1960;height:2" coordorigin="9741,2160" coordsize="1960,2">
              <v:shape style="position:absolute;left:9741;top:2160;width:1960;height:2" coordorigin="9741,2160" coordsize="1960,0" path="m9741,2160l11700,2160e" filled="f" stroked="t" strokeweight=".70998pt" strokecolor="#575757">
                <v:path arrowok="t"/>
              </v:shape>
            </v:group>
            <v:group style="position:absolute;left:11691;top:610;width:2;height:1573" coordorigin="11691,610" coordsize="2,1573">
              <v:shape style="position:absolute;left:11691;top:610;width:2;height:1573" coordorigin="11691,610" coordsize="0,1573" path="m11691,2183l11691,610e" filled="f" stroked="t" strokeweight=".47332pt" strokecolor="#545454">
                <v:path arrowok="t"/>
              </v:shape>
            </v:group>
            <v:group style="position:absolute;left:445;top:2398;width:11256;height:2" coordorigin="445,2398" coordsize="11256,2">
              <v:shape style="position:absolute;left:445;top:2398;width:11256;height:2" coordorigin="445,2398" coordsize="11256,0" path="m445,2398l11700,2398e" filled="f" stroked="t" strokeweight=".70998pt" strokecolor="#575757">
                <v:path arrowok="t"/>
              </v:shape>
            </v:group>
            <v:group style="position:absolute;left:457;top:2064;width:2;height:839" coordorigin="457,2064" coordsize="2,839">
              <v:shape style="position:absolute;left:457;top:2064;width:2;height:839" coordorigin="457,2064" coordsize="0,839" path="m457,2903l457,2064e" filled="f" stroked="t" strokeweight=".94664pt" strokecolor="#4B4B4B">
                <v:path arrowok="t"/>
              </v:shape>
            </v:group>
            <v:group style="position:absolute;left:445;top:2641;width:11256;height:2" coordorigin="445,2641" coordsize="11256,2">
              <v:shape style="position:absolute;left:445;top:2641;width:11256;height:2" coordorigin="445,2641" coordsize="11256,0" path="m445,2641l11700,2641e" filled="f" stroked="t" strokeweight=".70998pt" strokecolor="#575757">
                <v:path arrowok="t"/>
              </v:shape>
            </v:group>
            <v:group style="position:absolute;left:450;top:2879;width:11251;height:2" coordorigin="450,2879" coordsize="11251,2">
              <v:shape style="position:absolute;left:450;top:2879;width:11251;height:2" coordorigin="450,2879" coordsize="11251,0" path="m450,2879l11700,2879e" filled="f" stroked="t" strokeweight=".70998pt" strokecolor="#6B6B6B">
                <v:path arrowok="t"/>
              </v:shape>
            </v:group>
            <v:group style="position:absolute;left:9462;top:2879;width:450;height:2" coordorigin="9462,2879" coordsize="450,2">
              <v:shape style="position:absolute;left:9462;top:2879;width:450;height:2" coordorigin="9462,2879" coordsize="450,0" path="m9462,2879l9911,2879e" filled="f" stroked="t" strokeweight=".94664pt" strokecolor="#808080">
                <v:path arrowok="t"/>
              </v:shape>
            </v:group>
            <v:group style="position:absolute;left:445;top:3120;width:9220;height:2" coordorigin="445,3120" coordsize="9220,2">
              <v:shape style="position:absolute;left:445;top:3120;width:9220;height:2" coordorigin="445,3120" coordsize="9220,0" path="m445,3120l9665,3120e" filled="f" stroked="t" strokeweight=".70998pt" strokecolor="#575757">
                <v:path arrowok="t"/>
              </v:shape>
            </v:group>
            <v:group style="position:absolute;left:454;top:2832;width:2;height:319" coordorigin="454,2832" coordsize="2,319">
              <v:shape style="position:absolute;left:454;top:2832;width:2;height:319" coordorigin="454,2832" coordsize="0,319" path="m454,3151l454,2832e" filled="f" stroked="t" strokeweight=".47332pt" strokecolor="#2F2F2F">
                <v:path arrowok="t"/>
              </v:shape>
            </v:group>
            <v:group style="position:absolute;left:9608;top:3123;width:189;height:2" coordorigin="9608,3123" coordsize="189,2">
              <v:shape style="position:absolute;left:9608;top:3123;width:189;height:2" coordorigin="9608,3123" coordsize="189,0" path="m9608,3123l9798,3123e" filled="f" stroked="t" strokeweight=".47332pt" strokecolor="#343434">
                <v:path arrowok="t"/>
              </v:shape>
            </v:group>
            <v:group style="position:absolute;left:9741;top:3123;width:1964;height:2" coordorigin="9741,3123" coordsize="1964,2">
              <v:shape style="position:absolute;left:9741;top:3123;width:1964;height:2" coordorigin="9741,3123" coordsize="1964,0" path="m9741,3123l11705,3123e" filled="f" stroked="t" strokeweight=".70998pt" strokecolor="#545454">
                <v:path arrowok="t"/>
              </v:shape>
            </v:group>
            <v:group style="position:absolute;left:445;top:3359;width:3266;height:2" coordorigin="445,3359" coordsize="3266,2">
              <v:shape style="position:absolute;left:445;top:3359;width:3266;height:2" coordorigin="445,3359" coordsize="3266,0" path="m445,3359l3711,3359e" filled="f" stroked="t" strokeweight=".70998pt" strokecolor="#5B5B5B">
                <v:path arrowok="t"/>
              </v:shape>
            </v:group>
            <v:group style="position:absolute;left:3654;top:3361;width:185;height:2" coordorigin="3654,3361" coordsize="185,2">
              <v:shape style="position:absolute;left:3654;top:3361;width:185;height:2" coordorigin="3654,3361" coordsize="185,0" path="m3654,3361l3839,3361e" filled="f" stroked="t" strokeweight=".47332pt" strokecolor="#3B3B3B">
                <v:path arrowok="t"/>
              </v:shape>
            </v:group>
            <v:group style="position:absolute;left:3782;top:3361;width:795;height:2" coordorigin="3782,3361" coordsize="795,2">
              <v:shape style="position:absolute;left:3782;top:3361;width:795;height:2" coordorigin="3782,3361" coordsize="795,0" path="m3782,3361l4577,3361e" filled="f" stroked="t" strokeweight=".70998pt" strokecolor="#545454">
                <v:path arrowok="t"/>
              </v:shape>
            </v:group>
            <v:group style="position:absolute;left:4520;top:3361;width:364;height:2" coordorigin="4520,3361" coordsize="364,2">
              <v:shape style="position:absolute;left:4520;top:3361;width:364;height:2" coordorigin="4520,3361" coordsize="364,0" path="m4520,3361l4885,3361e" filled="f" stroked="t" strokeweight=".47332pt" strokecolor="#3B3B3B">
                <v:path arrowok="t"/>
              </v:shape>
            </v:group>
            <v:group style="position:absolute;left:4828;top:3361;width:6877;height:2" coordorigin="4828,3361" coordsize="6877,2">
              <v:shape style="position:absolute;left:4828;top:3361;width:6877;height:2" coordorigin="4828,3361" coordsize="6877,0" path="m4828,3361l11705,3361e" filled="f" stroked="t" strokeweight=".70998pt" strokecolor="#575757">
                <v:path arrowok="t"/>
              </v:shape>
            </v:group>
            <v:group style="position:absolute;left:3815;top:3356;width:2;height:267" coordorigin="3815,3356" coordsize="2,267">
              <v:shape style="position:absolute;left:3815;top:3356;width:2;height:267" coordorigin="3815,3356" coordsize="0,267" path="m3815,3623l3815,3356e" filled="f" stroked="t" strokeweight=".94664pt" strokecolor="#575757">
                <v:path arrowok="t"/>
              </v:shape>
            </v:group>
            <v:group style="position:absolute;left:6901;top:3347;width:2;height:753" coordorigin="6901,3347" coordsize="2,753">
              <v:shape style="position:absolute;left:6901;top:3347;width:2;height:753" coordorigin="6901,3347" coordsize="0,753" path="m6901,4100l6901,3347e" filled="f" stroked="t" strokeweight=".70998pt" strokecolor="#4B4B4B">
                <v:path arrowok="t"/>
              </v:shape>
            </v:group>
            <v:group style="position:absolute;left:6892;top:3776;width:2168;height:2" coordorigin="6892,3776" coordsize="2168,2">
              <v:shape style="position:absolute;left:6892;top:3776;width:2168;height:2" coordorigin="6892,3776" coordsize="2168,0" path="m6892,3776l9059,3776e" filled="f" stroked="t" strokeweight=".23666pt" strokecolor="#444444">
                <v:path arrowok="t"/>
              </v:shape>
            </v:group>
            <v:group style="position:absolute;left:3815;top:3566;width:2;height:238" coordorigin="3815,3566" coordsize="2,238">
              <v:shape style="position:absolute;left:3815;top:3566;width:2;height:238" coordorigin="3815,3566" coordsize="0,238" path="m3815,3804l3815,3566e" filled="f" stroked="t" strokeweight=".70998pt" strokecolor="#4F4F4F">
                <v:path arrowok="t"/>
              </v:shape>
            </v:group>
            <v:group style="position:absolute;left:3810;top:3781;width:1931;height:2" coordorigin="3810,3781" coordsize="1931,2">
              <v:shape style="position:absolute;left:3810;top:3781;width:1931;height:2" coordorigin="3810,3781" coordsize="1931,0" path="m3810,3781l5741,3781e" filled="f" stroked="t" strokeweight=".70998pt" strokecolor="#575757">
                <v:path arrowok="t"/>
              </v:shape>
            </v:group>
            <v:group style="position:absolute;left:9059;top:3776;width:710;height:2" coordorigin="9059,3776" coordsize="710,2">
              <v:shape style="position:absolute;left:9059;top:3776;width:710;height:2" coordorigin="9059,3776" coordsize="710,0" path="m9059,3776l9769,3776e" filled="f" stroked="t" strokeweight=".23666pt" strokecolor="#000000">
                <v:path arrowok="t"/>
              </v:shape>
            </v:group>
            <v:group style="position:absolute;left:9769;top:3776;width:1926;height:2" coordorigin="9769,3776" coordsize="1926,2">
              <v:shape style="position:absolute;left:9769;top:3776;width:1926;height:2" coordorigin="9769,3776" coordsize="1926,0" path="m9769,3776l11696,3776e" filled="f" stroked="t" strokeweight=".23666pt" strokecolor="#646464">
                <v:path arrowok="t"/>
              </v:shape>
            </v:group>
            <v:group style="position:absolute;left:11696;top:3566;width:2;height:243" coordorigin="11696,3566" coordsize="2,243">
              <v:shape style="position:absolute;left:11696;top:3566;width:2;height:243" coordorigin="11696,3566" coordsize="0,243" path="m11696,3809l11696,3566e" filled="f" stroked="t" strokeweight=".47332pt" strokecolor="#444444">
                <v:path arrowok="t"/>
              </v:shape>
            </v:group>
            <v:group style="position:absolute;left:3815;top:3747;width:2;height:353" coordorigin="3815,3747" coordsize="2,353">
              <v:shape style="position:absolute;left:3815;top:3747;width:2;height:353" coordorigin="3815,3747" coordsize="0,353" path="m3815,4100l3815,3747e" filled="f" stroked="t" strokeweight=".47332pt" strokecolor="#282828">
                <v:path arrowok="t"/>
              </v:shape>
            </v:group>
            <v:group style="position:absolute;left:445;top:4088;width:672;height:2" coordorigin="445,4088" coordsize="672,2">
              <v:shape style="position:absolute;left:445;top:4088;width:672;height:2" coordorigin="445,4088" coordsize="672,0" path="m445,4088l1117,4088e" filled="f" stroked="t" strokeweight=".94664pt" strokecolor="#606060">
                <v:path arrowok="t"/>
              </v:shape>
            </v:group>
            <v:group style="position:absolute;left:1037;top:4090;width:634;height:2" coordorigin="1037,4090" coordsize="634,2">
              <v:shape style="position:absolute;left:1037;top:4090;width:634;height:2" coordorigin="1037,4090" coordsize="634,0" path="m1037,4090l1671,4090e" filled="f" stroked="t" strokeweight=".47332pt" strokecolor="#3F3F3F">
                <v:path arrowok="t"/>
              </v:shape>
            </v:group>
            <v:group style="position:absolute;left:1614;top:4093;width:2125;height:2" coordorigin="1614,4093" coordsize="2125,2">
              <v:shape style="position:absolute;left:1614;top:4093;width:2125;height:2" coordorigin="1614,4093" coordsize="2125,0" path="m1614,4093l3739,4093e" filled="f" stroked="t" strokeweight=".70998pt" strokecolor="#57575B">
                <v:path arrowok="t"/>
              </v:shape>
            </v:group>
            <v:group style="position:absolute;left:3635;top:4088;width:2120;height:2" coordorigin="3635,4088" coordsize="2120,2">
              <v:shape style="position:absolute;left:3635;top:4088;width:2120;height:2" coordorigin="3635,4088" coordsize="2120,0" path="m3635,4088l5756,4088e" filled="f" stroked="t" strokeweight=".94664pt" strokecolor="#383838">
                <v:path arrowok="t"/>
              </v:shape>
            </v:group>
            <v:group style="position:absolute;left:5618;top:4093;width:6087;height:2" coordorigin="5618,4093" coordsize="6087,2">
              <v:shape style="position:absolute;left:5618;top:4093;width:6087;height:2" coordorigin="5618,4093" coordsize="6087,0" path="m5618,4093l11705,4093e" filled="f" stroked="t" strokeweight=".70998pt" strokecolor="#545454">
                <v:path arrowok="t"/>
              </v:shape>
            </v:group>
            <v:group style="position:absolute;left:11696;top:3747;width:2;height:648" coordorigin="11696,3747" coordsize="2,648">
              <v:shape style="position:absolute;left:11696;top:3747;width:2;height:648" coordorigin="11696,3747" coordsize="0,648" path="m11696,4396l11696,3747e" filled="f" stroked="t" strokeweight=".94664pt" strokecolor="#606060">
                <v:path arrowok="t"/>
              </v:shape>
            </v:group>
            <v:group style="position:absolute;left:445;top:4369;width:9220;height:2" coordorigin="445,4369" coordsize="9220,2">
              <v:shape style="position:absolute;left:445;top:4369;width:9220;height:2" coordorigin="445,4369" coordsize="9220,0" path="m445,4369l9665,4369e" filled="f" stroked="t" strokeweight=".70998pt" strokecolor="#575757">
                <v:path arrowok="t"/>
              </v:shape>
            </v:group>
            <v:group style="position:absolute;left:452;top:4047;width:2;height:348" coordorigin="452,4047" coordsize="2,348">
              <v:shape style="position:absolute;left:452;top:4047;width:2;height:348" coordorigin="452,4047" coordsize="0,348" path="m452,4396l452,4047e" filled="f" stroked="t" strokeweight=".47332pt" strokecolor="#3B3B3B">
                <v:path arrowok="t"/>
              </v:shape>
            </v:group>
            <v:group style="position:absolute;left:2338;top:4086;width:2;height:863" coordorigin="2338,4086" coordsize="2,863">
              <v:shape style="position:absolute;left:2338;top:4086;width:2;height:863" coordorigin="2338,4086" coordsize="0,863" path="m2338,4949l2338,4086e" filled="f" stroked="t" strokeweight=".70998pt" strokecolor="#646464">
                <v:path arrowok="t"/>
              </v:shape>
            </v:group>
            <v:group style="position:absolute;left:9608;top:4372;width:189;height:2" coordorigin="9608,4372" coordsize="189,2">
              <v:shape style="position:absolute;left:9608;top:4372;width:189;height:2" coordorigin="9608,4372" coordsize="189,0" path="m9608,4372l9798,4372e" filled="f" stroked="t" strokeweight=".47332pt" strokecolor="#2F2F2F">
                <v:path arrowok="t"/>
              </v:shape>
            </v:group>
            <v:group style="position:absolute;left:9741;top:4372;width:1964;height:2" coordorigin="9741,4372" coordsize="1964,2">
              <v:shape style="position:absolute;left:9741;top:4372;width:1964;height:2" coordorigin="9741,4372" coordsize="1964,0" path="m9741,4372l11705,4372e" filled="f" stroked="t" strokeweight=".70998pt" strokecolor="#575757">
                <v:path arrowok="t"/>
              </v:shape>
            </v:group>
            <v:group style="position:absolute;left:450;top:4324;width:2;height:329" coordorigin="450,4324" coordsize="2,329">
              <v:shape style="position:absolute;left:450;top:4324;width:2;height:329" coordorigin="450,4324" coordsize="0,329" path="m450,4653l450,4324e" filled="f" stroked="t" strokeweight=".47332pt" strokecolor="#232323">
                <v:path arrowok="t"/>
              </v:shape>
            </v:group>
            <v:group style="position:absolute;left:2333;top:4639;width:2551;height:2" coordorigin="2333,4639" coordsize="2551,2">
              <v:shape style="position:absolute;left:2333;top:4639;width:2551;height:2" coordorigin="2333,4639" coordsize="2551,0" path="m2333,4639l4885,4639e" filled="f" stroked="t" strokeweight=".70998pt" strokecolor="#575757">
                <v:path arrowok="t"/>
              </v:shape>
            </v:group>
            <v:group style="position:absolute;left:4828;top:4639;width:227;height:2" coordorigin="4828,4639" coordsize="227,2">
              <v:shape style="position:absolute;left:4828;top:4639;width:227;height:2" coordorigin="4828,4639" coordsize="227,0" path="m4828,4639l5055,4639e" filled="f" stroked="t" strokeweight=".47332pt" strokecolor="#2F2F2F">
                <v:path arrowok="t"/>
              </v:shape>
            </v:group>
            <v:group style="position:absolute;left:4998;top:4639;width:1382;height:2" coordorigin="4998,4639" coordsize="1382,2">
              <v:shape style="position:absolute;left:4998;top:4639;width:1382;height:2" coordorigin="4998,4639" coordsize="1382,0" path="m4998,4639l6380,4639e" filled="f" stroked="t" strokeweight=".70998pt" strokecolor="#545454">
                <v:path arrowok="t"/>
              </v:shape>
            </v:group>
            <v:group style="position:absolute;left:6324;top:4639;width:331;height:2" coordorigin="6324,4639" coordsize="331,2">
              <v:shape style="position:absolute;left:6324;top:4639;width:331;height:2" coordorigin="6324,4639" coordsize="331,0" path="m6324,4639l6655,4639e" filled="f" stroked="t" strokeweight=".94664pt" strokecolor="#676767">
                <v:path arrowok="t"/>
              </v:shape>
            </v:group>
            <v:group style="position:absolute;left:6598;top:4639;width:327;height:2" coordorigin="6598,4639" coordsize="327,2">
              <v:shape style="position:absolute;left:6598;top:4639;width:327;height:2" coordorigin="6598,4639" coordsize="327,0" path="m6598,4639l6925,4639e" filled="f" stroked="t" strokeweight=".47332pt" strokecolor="#383838">
                <v:path arrowok="t"/>
              </v:shape>
            </v:group>
            <v:group style="position:absolute;left:6868;top:4639;width:2797;height:2" coordorigin="6868,4639" coordsize="2797,2">
              <v:shape style="position:absolute;left:6868;top:4639;width:2797;height:2" coordorigin="6868,4639" coordsize="2797,0" path="m6868,4639l9665,4639e" filled="f" stroked="t" strokeweight=".70998pt" strokecolor="#5B5B5B">
                <v:path arrowok="t"/>
              </v:shape>
            </v:group>
            <v:group style="position:absolute;left:9608;top:4639;width:189;height:2" coordorigin="9608,4639" coordsize="189,2">
              <v:shape style="position:absolute;left:9608;top:4639;width:189;height:2" coordorigin="9608,4639" coordsize="189,0" path="m9608,4639l9798,4639e" filled="f" stroked="t" strokeweight=".47332pt" strokecolor="#343434">
                <v:path arrowok="t"/>
              </v:shape>
            </v:group>
            <v:group style="position:absolute;left:9741;top:4641;width:1960;height:2" coordorigin="9741,4641" coordsize="1960,2">
              <v:shape style="position:absolute;left:9741;top:4641;width:1960;height:2" coordorigin="9741,4641" coordsize="1960,0" path="m9741,4641l11700,4641e" filled="f" stroked="t" strokeweight=".70998pt" strokecolor="#5B5B5B">
                <v:path arrowok="t"/>
              </v:shape>
            </v:group>
            <v:group style="position:absolute;left:11696;top:4324;width:2;height:338" coordorigin="11696,4324" coordsize="2,338">
              <v:shape style="position:absolute;left:11696;top:4324;width:2;height:338" coordorigin="11696,4324" coordsize="0,338" path="m11696,4662l11696,4324e" filled="f" stroked="t" strokeweight=".47332pt" strokecolor="#3F3F3F">
                <v:path arrowok="t"/>
              </v:shape>
            </v:group>
            <v:group style="position:absolute;left:7758;top:4634;width:2;height:496" coordorigin="7758,4634" coordsize="2,496">
              <v:shape style="position:absolute;left:7758;top:4634;width:2;height:496" coordorigin="7758,4634" coordsize="0,496" path="m7758,5130l7758,4634e" filled="f" stroked="t" strokeweight=".70998pt" strokecolor="#5B5B5B">
                <v:path arrowok="t"/>
              </v:shape>
            </v:group>
            <v:group style="position:absolute;left:11696;top:4591;width:2;height:796" coordorigin="11696,4591" coordsize="2,796">
              <v:shape style="position:absolute;left:11696;top:4591;width:2;height:796" coordorigin="11696,4591" coordsize="0,796" path="m11696,5387l11696,4591e" filled="f" stroked="t" strokeweight=".70998pt" strokecolor="#5B5B5B">
                <v:path arrowok="t"/>
              </v:shape>
            </v:group>
            <v:group style="position:absolute;left:2338;top:4891;width:2;height:238" coordorigin="2338,4891" coordsize="2,238">
              <v:shape style="position:absolute;left:2338;top:4891;width:2;height:238" coordorigin="2338,4891" coordsize="0,238" path="m2338,5130l2338,4891e" filled="f" stroked="t" strokeweight=".47332pt" strokecolor="#383838">
                <v:path arrowok="t"/>
              </v:shape>
            </v:group>
            <v:group style="position:absolute;left:4861;top:5123;width:1519;height:2" coordorigin="4861,5123" coordsize="1519,2">
              <v:shape style="position:absolute;left:4861;top:5123;width:1519;height:2" coordorigin="4861,5123" coordsize="1519,0" path="m4861,5123l6380,5123e" filled="f" stroked="t" strokeweight=".70998pt" strokecolor="#5B5B5B">
                <v:path arrowok="t"/>
              </v:shape>
            </v:group>
            <v:group style="position:absolute;left:6324;top:5123;width:331;height:2" coordorigin="6324,5123" coordsize="331,2">
              <v:shape style="position:absolute;left:6324;top:5123;width:331;height:2" coordorigin="6324,5123" coordsize="331,0" path="m6324,5123l6655,5123e" filled="f" stroked="t" strokeweight=".47332pt" strokecolor="#484848">
                <v:path arrowok="t"/>
              </v:shape>
            </v:group>
            <v:group style="position:absolute;left:6598;top:5123;width:3067;height:2" coordorigin="6598,5123" coordsize="3067,2">
              <v:shape style="position:absolute;left:6598;top:5123;width:3067;height:2" coordorigin="6598,5123" coordsize="3067,0" path="m6598,5123l9665,5123e" filled="f" stroked="t" strokeweight=".70998pt" strokecolor="#646464">
                <v:path arrowok="t"/>
              </v:shape>
            </v:group>
            <v:group style="position:absolute;left:9608;top:5125;width:189;height:2" coordorigin="9608,5125" coordsize="189,2">
              <v:shape style="position:absolute;left:9608;top:5125;width:189;height:2" coordorigin="9608,5125" coordsize="189,0" path="m9608,5125l9798,5125e" filled="f" stroked="t" strokeweight=".47332pt" strokecolor="#3F3F3F">
                <v:path arrowok="t"/>
              </v:shape>
            </v:group>
            <v:group style="position:absolute;left:9741;top:5125;width:1964;height:2" coordorigin="9741,5125" coordsize="1964,2">
              <v:shape style="position:absolute;left:9741;top:5125;width:1964;height:2" coordorigin="9741,5125" coordsize="1964,0" path="m9741,5125l11705,5125e" filled="f" stroked="t" strokeweight=".70998pt" strokecolor="#6B6B6B">
                <v:path arrowok="t"/>
              </v:shape>
            </v:group>
            <v:group style="position:absolute;left:4868;top:4634;width:2;height:1716" coordorigin="4868,4634" coordsize="2,1716">
              <v:shape style="position:absolute;left:4868;top:4634;width:2;height:1716" coordorigin="4868,4634" coordsize="0,1716" path="m4868,6350l4868,4634e" filled="f" stroked="t" strokeweight=".94664pt" strokecolor="#545454">
                <v:path arrowok="t"/>
              </v:shape>
            </v:group>
            <v:group style="position:absolute;left:4866;top:5363;width:2059;height:2" coordorigin="4866,5363" coordsize="2059,2">
              <v:shape style="position:absolute;left:4866;top:5363;width:2059;height:2" coordorigin="4866,5363" coordsize="2059,0" path="m4866,5363l6925,5363e" filled="f" stroked="t" strokeweight=".47332pt" strokecolor="#545454">
                <v:path arrowok="t"/>
              </v:shape>
            </v:group>
            <v:group style="position:absolute;left:6868;top:5363;width:2797;height:2" coordorigin="6868,5363" coordsize="2797,2">
              <v:shape style="position:absolute;left:6868;top:5363;width:2797;height:2" coordorigin="6868,5363" coordsize="2797,0" path="m6868,5363l9665,5363e" filled="f" stroked="t" strokeweight=".70998pt" strokecolor="#5B5B5B">
                <v:path arrowok="t"/>
              </v:shape>
            </v:group>
            <v:group style="position:absolute;left:9608;top:5363;width:189;height:2" coordorigin="9608,5363" coordsize="189,2">
              <v:shape style="position:absolute;left:9608;top:5363;width:189;height:2" coordorigin="9608,5363" coordsize="189,0" path="m9608,5363l9798,5363e" filled="f" stroked="t" strokeweight=".47332pt" strokecolor="#2F2F2F">
                <v:path arrowok="t"/>
              </v:shape>
            </v:group>
            <v:group style="position:absolute;left:9741;top:5363;width:1964;height:2" coordorigin="9741,5363" coordsize="1964,2">
              <v:shape style="position:absolute;left:9741;top:5363;width:1964;height:2" coordorigin="9741,5363" coordsize="1964,0" path="m9741,5363l11705,5363e" filled="f" stroked="t" strokeweight=".70998pt" strokecolor="#606060">
                <v:path arrowok="t"/>
              </v:shape>
            </v:group>
            <v:group style="position:absolute;left:4866;top:5606;width:6839;height:2" coordorigin="4866,5606" coordsize="6839,2">
              <v:shape style="position:absolute;left:4866;top:5606;width:6839;height:2" coordorigin="4866,5606" coordsize="6839,0" path="m4866,5606l11705,5606e" filled="f" stroked="t" strokeweight=".70998pt" strokecolor="#575757">
                <v:path arrowok="t"/>
              </v:shape>
            </v:group>
            <v:group style="position:absolute;left:11696;top:5316;width:2;height:315" coordorigin="11696,5316" coordsize="2,315">
              <v:shape style="position:absolute;left:11696;top:5316;width:2;height:315" coordorigin="11696,5316" coordsize="0,315" path="m11696,5630l11696,5316e" filled="f" stroked="t" strokeweight=".47332pt" strokecolor="#484848">
                <v:path arrowok="t"/>
              </v:shape>
            </v:group>
            <v:group style="position:absolute;left:445;top:4114;width:2;height:1750" coordorigin="445,4114" coordsize="2,1750">
              <v:shape style="position:absolute;left:445;top:4114;width:2;height:1750" coordorigin="445,4114" coordsize="0,1750" path="m445,5864l445,4114e" filled="f" stroked="t" strokeweight=".47332pt" strokecolor="#444444">
                <v:path arrowok="t"/>
              </v:shape>
            </v:group>
            <v:group style="position:absolute;left:2336;top:5072;width:2;height:791" coordorigin="2336,5072" coordsize="2,791">
              <v:shape style="position:absolute;left:2336;top:5072;width:2;height:791" coordorigin="2336,5072" coordsize="0,791" path="m2336,5864l2336,5072e" filled="f" stroked="t" strokeweight=".70998pt" strokecolor="#646464">
                <v:path arrowok="t"/>
              </v:shape>
            </v:group>
            <v:group style="position:absolute;left:2333;top:5845;width:7332;height:2" coordorigin="2333,5845" coordsize="7332,2">
              <v:shape style="position:absolute;left:2333;top:5845;width:7332;height:2" coordorigin="2333,5845" coordsize="7332,0" path="m2333,5845l9665,5845e" filled="f" stroked="t" strokeweight=".70998pt" strokecolor="#575757">
                <v:path arrowok="t"/>
              </v:shape>
            </v:group>
            <v:group style="position:absolute;left:9608;top:5850;width:189;height:2" coordorigin="9608,5850" coordsize="189,2">
              <v:shape style="position:absolute;left:9608;top:5850;width:189;height:2" coordorigin="9608,5850" coordsize="189,0" path="m9608,5850l9798,5850e" filled="f" stroked="t" strokeweight=".47332pt" strokecolor="#343434">
                <v:path arrowok="t"/>
              </v:shape>
            </v:group>
            <v:group style="position:absolute;left:9741;top:5850;width:1964;height:2" coordorigin="9741,5850" coordsize="1964,2">
              <v:shape style="position:absolute;left:9741;top:5850;width:1964;height:2" coordorigin="9741,5850" coordsize="1964,0" path="m9741,5850l11705,5850e" filled="f" stroked="t" strokeweight=".70998pt" strokecolor="#5B5B5B">
                <v:path arrowok="t"/>
              </v:shape>
            </v:group>
            <v:group style="position:absolute;left:11698;top:5559;width:2;height:1502" coordorigin="11698,5559" coordsize="2,1502">
              <v:shape style="position:absolute;left:11698;top:5559;width:2;height:1502" coordorigin="11698,5559" coordsize="0,1502" path="m11698,7060l11698,5559e" filled="f" stroked="t" strokeweight=".94664pt" strokecolor="#606060">
                <v:path arrowok="t"/>
              </v:shape>
            </v:group>
            <v:group style="position:absolute;left:790;top:6078;width:1571;height:2" coordorigin="790,6078" coordsize="1571,2">
              <v:shape style="position:absolute;left:790;top:6078;width:1571;height:2" coordorigin="790,6078" coordsize="1571,0" path="m790,6078l2362,6078e" filled="f" stroked="t" strokeweight=".70998pt" strokecolor="#4F4F4F">
                <v:path arrowok="t"/>
              </v:shape>
            </v:group>
            <v:group style="position:absolute;left:2291;top:6083;width:1420;height:2" coordorigin="2291,6083" coordsize="1420,2">
              <v:shape style="position:absolute;left:2291;top:6083;width:1420;height:2" coordorigin="2291,6083" coordsize="1420,0" path="m2291,6083l3711,6083e" filled="f" stroked="t" strokeweight=".47332pt" strokecolor="#4F4F4F">
                <v:path arrowok="t"/>
              </v:shape>
            </v:group>
            <v:group style="position:absolute;left:3522;top:6086;width:6144;height:2" coordorigin="3522,6086" coordsize="6144,2">
              <v:shape style="position:absolute;left:3522;top:6086;width:6144;height:2" coordorigin="3522,6086" coordsize="6144,0" path="m3522,6086l9665,6086e" filled="f" stroked="t" strokeweight=".70998pt" strokecolor="#575757">
                <v:path arrowok="t"/>
              </v:shape>
            </v:group>
            <v:group style="position:absolute;left:9608;top:6088;width:189;height:2" coordorigin="9608,6088" coordsize="189,2">
              <v:shape style="position:absolute;left:9608;top:6088;width:189;height:2" coordorigin="9608,6088" coordsize="189,0" path="m9608,6088l9798,6088e" filled="f" stroked="t" strokeweight=".47332pt" strokecolor="#2F2F2F">
                <v:path arrowok="t"/>
              </v:shape>
            </v:group>
            <v:group style="position:absolute;left:9741;top:6088;width:1964;height:2" coordorigin="9741,6088" coordsize="1964,2">
              <v:shape style="position:absolute;left:9741;top:6088;width:1964;height:2" coordorigin="9741,6088" coordsize="1964,0" path="m9741,6088l11705,6088e" filled="f" stroked="t" strokeweight=".70998pt" strokecolor="#575757">
                <v:path arrowok="t"/>
              </v:shape>
            </v:group>
            <v:group style="position:absolute;left:2336;top:5807;width:2;height:763" coordorigin="2336,5807" coordsize="2,763">
              <v:shape style="position:absolute;left:2336;top:5807;width:2;height:763" coordorigin="2336,5807" coordsize="0,763" path="m2336,6569l2336,5807e" filled="f" stroked="t" strokeweight=".70998pt" strokecolor="#484848">
                <v:path arrowok="t"/>
              </v:shape>
            </v:group>
            <v:group style="position:absolute;left:7758;top:6074;width:2;height:277" coordorigin="7758,6074" coordsize="2,277">
              <v:shape style="position:absolute;left:7758;top:6074;width:2;height:277" coordorigin="7758,6074" coordsize="0,277" path="m7758,6350l7758,6074e" filled="f" stroked="t" strokeweight=".47332pt" strokecolor="#5B5B5B">
                <v:path arrowok="t"/>
              </v:shape>
            </v:group>
            <v:group style="position:absolute;left:2329;top:6550;width:1051;height:2" coordorigin="2329,6550" coordsize="1051,2">
              <v:shape style="position:absolute;left:2329;top:6550;width:1051;height:2" coordorigin="2329,6550" coordsize="1051,0" path="m2329,6550l3380,6550e" filled="f" stroked="t" strokeweight=".70998pt" strokecolor="#4F4F4F">
                <v:path arrowok="t"/>
              </v:shape>
            </v:group>
            <v:group style="position:absolute;left:3323;top:6550;width:388;height:2" coordorigin="3323,6550" coordsize="388,2">
              <v:shape style="position:absolute;left:3323;top:6550;width:388;height:2" coordorigin="3323,6550" coordsize="388,0" path="m3323,6550l3711,6550e" filled="f" stroked="t" strokeweight=".47332pt" strokecolor="#3F3F3F">
                <v:path arrowok="t"/>
              </v:shape>
            </v:group>
            <v:group style="position:absolute;left:3654;top:6550;width:2726;height:2" coordorigin="3654,6550" coordsize="2726,2">
              <v:shape style="position:absolute;left:3654;top:6550;width:2726;height:2" coordorigin="3654,6550" coordsize="2726,0" path="m3654,6550l6380,6550e" filled="f" stroked="t" strokeweight=".70998pt" strokecolor="#575757">
                <v:path arrowok="t"/>
              </v:shape>
            </v:group>
            <v:group style="position:absolute;left:4870;top:6293;width:2;height:286" coordorigin="4870,6293" coordsize="2,286">
              <v:shape style="position:absolute;left:4870;top:6293;width:2;height:286" coordorigin="4870,6293" coordsize="0,286" path="m4870,6579l4870,6293e" filled="f" stroked="t" strokeweight=".47332pt" strokecolor="#2B2B2B">
                <v:path arrowok="t"/>
              </v:shape>
            </v:group>
            <v:group style="position:absolute;left:6324;top:6550;width:331;height:2" coordorigin="6324,6550" coordsize="331,2">
              <v:shape style="position:absolute;left:6324;top:6550;width:331;height:2" coordorigin="6324,6550" coordsize="331,0" path="m6324,6550l6655,6550e" filled="f" stroked="t" strokeweight=".47332pt" strokecolor="#484848">
                <v:path arrowok="t"/>
              </v:shape>
            </v:group>
            <v:group style="position:absolute;left:6546;top:6553;width:3119;height:2" coordorigin="6546,6553" coordsize="3119,2">
              <v:shape style="position:absolute;left:6546;top:6553;width:3119;height:2" coordorigin="6546,6553" coordsize="3119,0" path="m6546,6553l9665,6553e" filled="f" stroked="t" strokeweight=".70998pt" strokecolor="#5B5B5B">
                <v:path arrowok="t"/>
              </v:shape>
            </v:group>
            <v:group style="position:absolute;left:7758;top:6293;width:2;height:286" coordorigin="7758,6293" coordsize="2,286">
              <v:shape style="position:absolute;left:7758;top:6293;width:2;height:286" coordorigin="7758,6293" coordsize="0,286" path="m7758,6579l7758,6293e" filled="f" stroked="t" strokeweight=".47332pt" strokecolor="#3F3F3F">
                <v:path arrowok="t"/>
              </v:shape>
            </v:group>
            <v:group style="position:absolute;left:9608;top:6555;width:189;height:2" coordorigin="9608,6555" coordsize="189,2">
              <v:shape style="position:absolute;left:9608;top:6555;width:189;height:2" coordorigin="9608,6555" coordsize="189,0" path="m9608,6555l9798,6555e" filled="f" stroked="t" strokeweight=".47332pt" strokecolor="#343434">
                <v:path arrowok="t"/>
              </v:shape>
            </v:group>
            <v:group style="position:absolute;left:9741;top:6555;width:1969;height:2" coordorigin="9741,6555" coordsize="1969,2">
              <v:shape style="position:absolute;left:9741;top:6555;width:1969;height:2" coordorigin="9741,6555" coordsize="1969,0" path="m9741,6555l11710,6555e" filled="f" stroked="t" strokeweight=".70998pt" strokecolor="#606060">
                <v:path arrowok="t"/>
              </v:shape>
            </v:group>
            <v:group style="position:absolute;left:2324;top:6793;width:2281;height:2" coordorigin="2324,6793" coordsize="2281,2">
              <v:shape style="position:absolute;left:2324;top:6793;width:2281;height:2" coordorigin="2324,6793" coordsize="2281,0" path="m2324,6793l4605,6793e" filled="f" stroked="t" strokeweight=".70998pt" strokecolor="#575757">
                <v:path arrowok="t"/>
              </v:shape>
            </v:group>
            <v:group style="position:absolute;left:4520;top:6793;width:535;height:2" coordorigin="4520,6793" coordsize="535,2">
              <v:shape style="position:absolute;left:4520;top:6793;width:535;height:2" coordorigin="4520,6793" coordsize="535,0" path="m4520,6793l5055,6793e" filled="f" stroked="t" strokeweight=".47332pt" strokecolor="#383838">
                <v:path arrowok="t"/>
              </v:shape>
            </v:group>
            <v:group style="position:absolute;left:4868;top:6507;width:2;height:291" coordorigin="4868,6507" coordsize="2,291">
              <v:shape style="position:absolute;left:4868;top:6507;width:2;height:291" coordorigin="4868,6507" coordsize="0,291" path="m4868,6798l4868,6507e" filled="f" stroked="t" strokeweight=".70998pt" strokecolor="#444444">
                <v:path arrowok="t"/>
              </v:shape>
            </v:group>
            <v:group style="position:absolute;left:4998;top:6793;width:1657;height:2" coordorigin="4998,6793" coordsize="1657,2">
              <v:shape style="position:absolute;left:4998;top:6793;width:1657;height:2" coordorigin="4998,6793" coordsize="1657,0" path="m4998,6793l6655,6793e" filled="f" stroked="t" strokeweight=".70998pt" strokecolor="#5B5B5B">
                <v:path arrowok="t"/>
              </v:shape>
            </v:group>
            <v:group style="position:absolute;left:6598;top:6793;width:327;height:2" coordorigin="6598,6793" coordsize="327,2">
              <v:shape style="position:absolute;left:6598;top:6793;width:327;height:2" coordorigin="6598,6793" coordsize="327,0" path="m6598,6793l6925,6793e" filled="f" stroked="t" strokeweight=".47332pt" strokecolor="#343434">
                <v:path arrowok="t"/>
              </v:shape>
            </v:group>
            <v:group style="position:absolute;left:6868;top:6796;width:4837;height:2" coordorigin="6868,6796" coordsize="4837,2">
              <v:shape style="position:absolute;left:6868;top:6796;width:4837;height:2" coordorigin="6868,6796" coordsize="4837,0" path="m6868,6796l11705,6796e" filled="f" stroked="t" strokeweight=".70998pt" strokecolor="#5B5B5B">
                <v:path arrowok="t"/>
              </v:shape>
            </v:group>
            <v:group style="position:absolute;left:7758;top:6507;width:2;height:291" coordorigin="7758,6507" coordsize="2,291">
              <v:shape style="position:absolute;left:7758;top:6507;width:2;height:291" coordorigin="7758,6507" coordsize="0,291" path="m7758,6798l7758,6507e" filled="f" stroked="t" strokeweight=".70998pt" strokecolor="#646464">
                <v:path arrowok="t"/>
              </v:shape>
            </v:group>
            <v:group style="position:absolute;left:445;top:6512;width:2;height:548" coordorigin="445,6512" coordsize="2,548">
              <v:shape style="position:absolute;left:445;top:6512;width:2;height:548" coordorigin="445,6512" coordsize="0,548" path="m445,7060l445,6512e" filled="f" stroked="t" strokeweight=".47332pt" strokecolor="#343434">
                <v:path arrowok="t"/>
              </v:shape>
            </v:group>
            <v:group style="position:absolute;left:440;top:7029;width:4444;height:2" coordorigin="440,7029" coordsize="4444,2">
              <v:shape style="position:absolute;left:440;top:7029;width:4444;height:2" coordorigin="440,7029" coordsize="4444,0" path="m440,7029l4885,7029e" filled="f" stroked="t" strokeweight=".70998pt" strokecolor="#575757">
                <v:path arrowok="t"/>
              </v:shape>
            </v:group>
            <v:group style="position:absolute;left:2336;top:6117;width:2;height:2879" coordorigin="2336,6117" coordsize="2,2879">
              <v:shape style="position:absolute;left:2336;top:6117;width:2;height:2879" coordorigin="2336,6117" coordsize="0,2879" path="m2336,8996l2336,6117e" filled="f" stroked="t" strokeweight=".70998pt" strokecolor="#5B5B5B">
                <v:path arrowok="t"/>
              </v:shape>
            </v:group>
            <v:group style="position:absolute;left:4828;top:7032;width:227;height:2" coordorigin="4828,7032" coordsize="227,2">
              <v:shape style="position:absolute;left:4828;top:7032;width:227;height:2" coordorigin="4828,7032" coordsize="227,0" path="m4828,7032l5055,7032e" filled="f" stroked="t" strokeweight=".47332pt" strokecolor="#2F2F2F">
                <v:path arrowok="t"/>
              </v:shape>
            </v:group>
            <v:group style="position:absolute;left:4998;top:7032;width:677;height:2" coordorigin="4998,7032" coordsize="677,2">
              <v:shape style="position:absolute;left:4998;top:7032;width:677;height:2" coordorigin="4998,7032" coordsize="677,0" path="m4998,7032l5675,7032e" filled="f" stroked="t" strokeweight=".70998pt" strokecolor="#575757">
                <v:path arrowok="t"/>
              </v:shape>
            </v:group>
            <v:group style="position:absolute;left:5618;top:7034;width:762;height:2" coordorigin="5618,7034" coordsize="762,2">
              <v:shape style="position:absolute;left:5618;top:7034;width:762;height:2" coordorigin="5618,7034" coordsize="762,0" path="m5618,7034l6380,7034e" filled="f" stroked="t" strokeweight=".47332pt" strokecolor="#444444">
                <v:path arrowok="t"/>
              </v:shape>
            </v:group>
            <v:group style="position:absolute;left:6063;top:7034;width:5642;height:2" coordorigin="6063,7034" coordsize="5642,2">
              <v:shape style="position:absolute;left:6063;top:7034;width:5642;height:2" coordorigin="6063,7034" coordsize="5642,0" path="m6063,7034l11705,7034e" filled="f" stroked="t" strokeweight=".70998pt" strokecolor="#5B5B5B">
                <v:path arrowok="t"/>
              </v:shape>
            </v:group>
            <v:group style="position:absolute;left:11700;top:6989;width:2;height:329" coordorigin="11700,6989" coordsize="2,329">
              <v:shape style="position:absolute;left:11700;top:6989;width:2;height:329" coordorigin="11700,6989" coordsize="0,329" path="m11700,7318l11700,6989e" filled="f" stroked="t" strokeweight=".47332pt" strokecolor="#4B4B4B">
                <v:path arrowok="t"/>
              </v:shape>
            </v:group>
            <v:group style="position:absolute;left:435;top:7504;width:11274;height:2" coordorigin="435,7504" coordsize="11274,2">
              <v:shape style="position:absolute;left:435;top:7504;width:11274;height:2" coordorigin="435,7504" coordsize="11274,0" path="m435,7504l11710,7504e" filled="f" stroked="t" strokeweight=".70998pt" strokecolor="#5B5B5B">
                <v:path arrowok="t"/>
              </v:shape>
            </v:group>
            <v:group style="position:absolute;left:2333;top:7118;width:2;height:429" coordorigin="2333,7118" coordsize="2,429">
              <v:shape style="position:absolute;left:2333;top:7118;width:2;height:429" coordorigin="2333,7118" coordsize="0,429" path="m2333,7547l2333,7118e" filled="f" stroked="t" strokeweight=".70998pt" strokecolor="#444444">
                <v:path arrowok="t"/>
              </v:shape>
            </v:group>
            <v:group style="position:absolute;left:4870;top:7494;width:2;height:267" coordorigin="4870,7494" coordsize="2,267">
              <v:shape style="position:absolute;left:4870;top:7494;width:2;height:267" coordorigin="4870,7494" coordsize="0,267" path="m4870,7761l4870,7494e" filled="f" stroked="t" strokeweight=".70998pt" strokecolor="#4B4B4B">
                <v:path arrowok="t"/>
              </v:shape>
            </v:group>
            <v:group style="position:absolute;left:4861;top:7745;width:4804;height:2" coordorigin="4861,7745" coordsize="4804,2">
              <v:shape style="position:absolute;left:4861;top:7745;width:4804;height:2" coordorigin="4861,7745" coordsize="4804,0" path="m4861,7745l9665,7745e" filled="f" stroked="t" strokeweight=".70998pt" strokecolor="#575757">
                <v:path arrowok="t"/>
              </v:shape>
            </v:group>
            <v:group style="position:absolute;left:9608;top:7747;width:189;height:2" coordorigin="9608,7747" coordsize="189,2">
              <v:shape style="position:absolute;left:9608;top:7747;width:189;height:2" coordorigin="9608,7747" coordsize="189,0" path="m9608,7747l9798,7747e" filled="f" stroked="t" strokeweight=".47332pt" strokecolor="#383838">
                <v:path arrowok="t"/>
              </v:shape>
            </v:group>
            <v:group style="position:absolute;left:9741;top:7747;width:1969;height:2" coordorigin="9741,7747" coordsize="1969,2">
              <v:shape style="position:absolute;left:9741;top:7747;width:1969;height:2" coordorigin="9741,7747" coordsize="1969,0" path="m9741,7747l11710,7747e" filled="f" stroked="t" strokeweight=".70998pt" strokecolor="#606060">
                <v:path arrowok="t"/>
              </v:shape>
            </v:group>
            <v:group style="position:absolute;left:4861;top:7981;width:1519;height:2" coordorigin="4861,7981" coordsize="1519,2">
              <v:shape style="position:absolute;left:4861;top:7981;width:1519;height:2" coordorigin="4861,7981" coordsize="1519,0" path="m4861,7981l6380,7981e" filled="f" stroked="t" strokeweight=".70998pt" strokecolor="#5B5B5B">
                <v:path arrowok="t"/>
              </v:shape>
            </v:group>
            <v:group style="position:absolute;left:6324;top:7981;width:331;height:2" coordorigin="6324,7981" coordsize="331,2">
              <v:shape style="position:absolute;left:6324;top:7981;width:331;height:2" coordorigin="6324,7981" coordsize="331,0" path="m6324,7981l6655,7981e" filled="f" stroked="t" strokeweight=".47332pt" strokecolor="#4B4B4B">
                <v:path arrowok="t"/>
              </v:shape>
            </v:group>
            <v:group style="position:absolute;left:6598;top:7981;width:3067;height:2" coordorigin="6598,7981" coordsize="3067,2">
              <v:shape style="position:absolute;left:6598;top:7981;width:3067;height:2" coordorigin="6598,7981" coordsize="3067,0" path="m6598,7981l9665,7981e" filled="f" stroked="t" strokeweight=".70998pt" strokecolor="#575757">
                <v:path arrowok="t"/>
              </v:shape>
            </v:group>
            <v:group style="position:absolute;left:9608;top:7985;width:189;height:2" coordorigin="9608,7985" coordsize="189,2">
              <v:shape style="position:absolute;left:9608;top:7985;width:189;height:2" coordorigin="9608,7985" coordsize="189,0" path="m9608,7985l9798,7985e" filled="f" stroked="t" strokeweight=".47332pt" strokecolor="#343434">
                <v:path arrowok="t"/>
              </v:shape>
            </v:group>
            <v:group style="position:absolute;left:9741;top:7985;width:1964;height:2" coordorigin="9741,7985" coordsize="1964,2">
              <v:shape style="position:absolute;left:9741;top:7985;width:1964;height:2" coordorigin="9741,7985" coordsize="1964,0" path="m9741,7985l11705,7985e" filled="f" stroked="t" strokeweight=".70998pt" strokecolor="#646464">
                <v:path arrowok="t"/>
              </v:shape>
            </v:group>
            <v:group style="position:absolute;left:11698;top:7246;width:2;height:763" coordorigin="11698,7246" coordsize="2,763">
              <v:shape style="position:absolute;left:11698;top:7246;width:2;height:763" coordorigin="11698,7246" coordsize="0,763" path="m11698,8009l11698,7246e" filled="f" stroked="t" strokeweight=".94664pt" strokecolor="#646464">
                <v:path arrowok="t"/>
              </v:shape>
            </v:group>
            <v:group style="position:absolute;left:435;top:8217;width:4653;height:2" coordorigin="435,8217" coordsize="4653,2">
              <v:shape style="position:absolute;left:435;top:8217;width:4653;height:2" coordorigin="435,8217" coordsize="4653,0" path="m435,8217l5088,8217e" filled="f" stroked="t" strokeweight=".70998pt" strokecolor="#575757">
                <v:path arrowok="t"/>
              </v:shape>
            </v:group>
            <v:group style="position:absolute;left:4868;top:7647;width:2;height:582" coordorigin="4868,7647" coordsize="2,582">
              <v:shape style="position:absolute;left:4868;top:7647;width:2;height:582" coordorigin="4868,7647" coordsize="0,582" path="m4868,8228l4868,7647e" filled="f" stroked="t" strokeweight=".94664pt" strokecolor="#5B5B5B">
                <v:path arrowok="t"/>
              </v:shape>
            </v:group>
            <v:group style="position:absolute;left:4998;top:8219;width:677;height:2" coordorigin="4998,8219" coordsize="677,2">
              <v:shape style="position:absolute;left:4998;top:8219;width:677;height:2" coordorigin="4998,8219" coordsize="677,0" path="m4998,8219l5675,8219e" filled="f" stroked="t" strokeweight=".47332pt" strokecolor="#4B4B4B">
                <v:path arrowok="t"/>
              </v:shape>
            </v:group>
            <v:group style="position:absolute;left:5618;top:8219;width:762;height:2" coordorigin="5618,8219" coordsize="762,2">
              <v:shape style="position:absolute;left:5618;top:8219;width:762;height:2" coordorigin="5618,8219" coordsize="762,0" path="m5618,8219l6380,8219e" filled="f" stroked="t" strokeweight=".70998pt" strokecolor="#606060">
                <v:path arrowok="t"/>
              </v:shape>
            </v:group>
            <v:group style="position:absolute;left:6324;top:8219;width:331;height:2" coordorigin="6324,8219" coordsize="331,2">
              <v:shape style="position:absolute;left:6324;top:8219;width:331;height:2" coordorigin="6324,8219" coordsize="331,0" path="m6324,8219l6655,8219e" filled="f" stroked="t" strokeweight=".47332pt" strokecolor="#484848">
                <v:path arrowok="t"/>
              </v:shape>
            </v:group>
            <v:group style="position:absolute;left:6546;top:8221;width:5159;height:2" coordorigin="6546,8221" coordsize="5159,2">
              <v:shape style="position:absolute;left:6546;top:8221;width:5159;height:2" coordorigin="6546,8221" coordsize="5159,0" path="m6546,8221l11705,8221e" filled="f" stroked="t" strokeweight=".70998pt" strokecolor="#575757">
                <v:path arrowok="t"/>
              </v:shape>
            </v:group>
            <v:group style="position:absolute;left:9608;top:8224;width:189;height:2" coordorigin="9608,8224" coordsize="189,2">
              <v:shape style="position:absolute;left:9608;top:8224;width:189;height:2" coordorigin="9608,8224" coordsize="189,0" path="m9608,8224l9798,8224e" filled="f" stroked="t" strokeweight=".47332pt" strokecolor="#2F2F2F">
                <v:path arrowok="t"/>
              </v:shape>
            </v:group>
            <v:group style="position:absolute;left:11700;top:7938;width:2;height:305" coordorigin="11700,7938" coordsize="2,305">
              <v:shape style="position:absolute;left:11700;top:7938;width:2;height:305" coordorigin="11700,7938" coordsize="0,305" path="m11700,8243l11700,7938e" filled="f" stroked="t" strokeweight=".47332pt" strokecolor="#3F3F3F">
                <v:path arrowok="t"/>
              </v:shape>
            </v:group>
            <v:group style="position:absolute;left:11700;top:8171;width:2;height:567" coordorigin="11700,8171" coordsize="2,567">
              <v:shape style="position:absolute;left:11700;top:8171;width:2;height:567" coordorigin="11700,8171" coordsize="0,567" path="m11700,8739l11700,8171e" filled="f" stroked="t" strokeweight=".94664pt" strokecolor="#606060">
                <v:path arrowok="t"/>
              </v:shape>
            </v:group>
            <v:group style="position:absolute;left:445;top:7704;width:2;height:296" coordorigin="445,7704" coordsize="2,296">
              <v:shape style="position:absolute;left:445;top:7704;width:2;height:296" coordorigin="445,7704" coordsize="0,296" path="m445,8000l445,7704e" filled="f" stroked="t" strokeweight=".47332pt" strokecolor="#282828">
                <v:path arrowok="t"/>
              </v:shape>
            </v:group>
            <v:group style="position:absolute;left:447;top:596;width:2;height:9516" coordorigin="447,596" coordsize="2,9516">
              <v:shape style="position:absolute;left:447;top:596;width:2;height:9516" coordorigin="447,596" coordsize="0,9516" path="m447,10112l447,596e" filled="f" stroked="t" strokeweight=".70998pt" strokecolor="#575757">
                <v:path arrowok="t"/>
              </v:shape>
            </v:group>
            <v:group style="position:absolute;left:11700;top:8681;width:2;height:496" coordorigin="11700,8681" coordsize="2,496">
              <v:shape style="position:absolute;left:11700;top:8681;width:2;height:496" coordorigin="11700,8681" coordsize="0,496" path="m11700,9177l11700,8681e" filled="f" stroked="t" strokeweight=".47332pt" strokecolor="#484848">
                <v:path arrowok="t"/>
              </v:shape>
            </v:group>
            <v:group style="position:absolute;left:435;top:9141;width:1926;height:2" coordorigin="435,9141" coordsize="1926,2">
              <v:shape style="position:absolute;left:435;top:9141;width:1926;height:2" coordorigin="435,9141" coordsize="1926,0" path="m435,9141l2362,9141e" filled="f" stroked="t" strokeweight=".70998pt" strokecolor="#6B706B">
                <v:path arrowok="t"/>
              </v:shape>
            </v:group>
            <v:group style="position:absolute;left:2336;top:8920;width:2;height:639" coordorigin="2336,8920" coordsize="2,639">
              <v:shape style="position:absolute;left:2336;top:8920;width:2;height:639" coordorigin="2336,8920" coordsize="0,639" path="m2336,9559l2336,8920e" filled="f" stroked="t" strokeweight=".47332pt" strokecolor="#484848">
                <v:path arrowok="t"/>
              </v:shape>
            </v:group>
            <v:group style="position:absolute;left:2291;top:9149;width:2594;height:2" coordorigin="2291,9149" coordsize="2594,2">
              <v:shape style="position:absolute;left:2291;top:9149;width:2594;height:2" coordorigin="2291,9149" coordsize="2594,0" path="m2291,9149l4885,9149e" filled="f" stroked="t" strokeweight=".70998pt" strokecolor="#545454">
                <v:path arrowok="t"/>
              </v:shape>
            </v:group>
            <v:group style="position:absolute;left:4828;top:9149;width:227;height:2" coordorigin="4828,9149" coordsize="227,2">
              <v:shape style="position:absolute;left:4828;top:9149;width:227;height:2" coordorigin="4828,9149" coordsize="227,0" path="m4828,9149l5055,9149e" filled="f" stroked="t" strokeweight=".47332pt" strokecolor="#2B2B2B">
                <v:path arrowok="t"/>
              </v:shape>
            </v:group>
            <v:group style="position:absolute;left:4998;top:9151;width:4089;height:2" coordorigin="4998,9151" coordsize="4089,2">
              <v:shape style="position:absolute;left:4998;top:9151;width:4089;height:2" coordorigin="4998,9151" coordsize="4089,0" path="m4998,9151l9088,9151e" filled="f" stroked="t" strokeweight=".70998pt" strokecolor="#5B5B5B">
                <v:path arrowok="t"/>
              </v:shape>
            </v:group>
            <v:group style="position:absolute;left:9031;top:9153;width:634;height:2" coordorigin="9031,9153" coordsize="634,2">
              <v:shape style="position:absolute;left:9031;top:9153;width:634;height:2" coordorigin="9031,9153" coordsize="634,0" path="m9031,9153l9665,9153e" filled="f" stroked="t" strokeweight=".47332pt" strokecolor="#4B4B4B">
                <v:path arrowok="t"/>
              </v:shape>
            </v:group>
            <v:group style="position:absolute;left:9457;top:9153;width:2248;height:2" coordorigin="9457,9153" coordsize="2248,2">
              <v:shape style="position:absolute;left:9457;top:9153;width:2248;height:2" coordorigin="9457,9153" coordsize="2248,0" path="m9457,9153l11705,9153e" filled="f" stroked="t" strokeweight=".70998pt" strokecolor="#606060">
                <v:path arrowok="t"/>
              </v:shape>
            </v:group>
            <v:group style="position:absolute;left:2333;top:9382;width:2;height:987" coordorigin="2333,9382" coordsize="2,987">
              <v:shape style="position:absolute;left:2333;top:9382;width:2;height:987" coordorigin="2333,9382" coordsize="0,987" path="m2333,10369l2333,9382e" filled="f" stroked="t" strokeweight=".70998pt" strokecolor="#5B5B5B">
                <v:path arrowok="t"/>
              </v:shape>
            </v:group>
            <v:group style="position:absolute;left:11698;top:9106;width:2;height:796" coordorigin="11698,9106" coordsize="2,796">
              <v:shape style="position:absolute;left:11698;top:9106;width:2;height:796" coordorigin="11698,9106" coordsize="0,796" path="m11698,9902l11698,9106e" filled="f" stroked="t" strokeweight=".94664pt" strokecolor="#646464">
                <v:path arrowok="t"/>
              </v:shape>
            </v:group>
            <v:group style="position:absolute;left:435;top:10073;width:658;height:2" coordorigin="435,10073" coordsize="658,2">
              <v:shape style="position:absolute;left:435;top:10073;width:658;height:2" coordorigin="435,10073" coordsize="658,0" path="m435,10073l1093,10073e" filled="f" stroked="t" strokeweight=".70998pt" strokecolor="#646464">
                <v:path arrowok="t"/>
              </v:shape>
            </v:group>
            <v:group style="position:absolute;left:1037;top:10076;width:634;height:2" coordorigin="1037,10076" coordsize="634,2">
              <v:shape style="position:absolute;left:1037;top:10076;width:634;height:2" coordorigin="1037,10076" coordsize="634,0" path="m1037,10076l1671,10076e" filled="f" stroked="t" strokeweight=".47332pt" strokecolor="#4F4F4F">
                <v:path arrowok="t"/>
              </v:shape>
            </v:group>
            <v:group style="position:absolute;left:1581;top:10083;width:10124;height:2" coordorigin="1581,10083" coordsize="10124,2">
              <v:shape style="position:absolute;left:1581;top:10083;width:10124;height:2" coordorigin="1581,10083" coordsize="10124,0" path="m1581,10083l11705,10083e" filled="f" stroked="t" strokeweight=".70998pt" strokecolor="#5B5B5B">
                <v:path arrowok="t"/>
              </v:shape>
            </v:group>
            <v:group style="position:absolute;left:2333;top:9563;width:2;height:548" coordorigin="2333,9563" coordsize="2,548">
              <v:shape style="position:absolute;left:2333;top:9563;width:2;height:548" coordorigin="2333,9563" coordsize="0,548" path="m2333,10112l2333,9563e" filled="f" stroked="t" strokeweight=".94664pt" strokecolor="#676767">
                <v:path arrowok="t"/>
              </v:shape>
            </v:group>
            <v:group style="position:absolute;left:11700;top:9845;width:2;height:267" coordorigin="11700,9845" coordsize="2,267">
              <v:shape style="position:absolute;left:11700;top:9845;width:2;height:267" coordorigin="11700,9845" coordsize="0,267" path="m11700,10112l11700,9845e" filled="f" stroked="t" strokeweight=".47332pt" strokecolor="#444444">
                <v:path arrowok="t"/>
              </v:shape>
            </v:group>
            <v:group style="position:absolute;left:435;top:10319;width:3275;height:2" coordorigin="435,10319" coordsize="3275,2">
              <v:shape style="position:absolute;left:435;top:10319;width:3275;height:2" coordorigin="435,10319" coordsize="3275,0" path="m435,10319l3711,10319e" filled="f" stroked="t" strokeweight=".70998pt" strokecolor="#5B5B5B">
                <v:path arrowok="t"/>
              </v:shape>
            </v:group>
            <v:group style="position:absolute;left:440;top:6088;width:2;height:4500" coordorigin="440,6088" coordsize="2,4500">
              <v:shape style="position:absolute;left:440;top:6088;width:2;height:4500" coordorigin="440,6088" coordsize="0,4500" path="m440,10588l440,6088e" filled="f" stroked="t" strokeweight=".47332pt" strokecolor="#4B4B4B">
                <v:path arrowok="t"/>
              </v:shape>
            </v:group>
            <v:group style="position:absolute;left:3654;top:10321;width:185;height:2" coordorigin="3654,10321" coordsize="185,2">
              <v:shape style="position:absolute;left:3654;top:10321;width:185;height:2" coordorigin="3654,10321" coordsize="185,0" path="m3654,10321l3839,10321e" filled="f" stroked="t" strokeweight=".47332pt" strokecolor="#2F2F2F">
                <v:path arrowok="t"/>
              </v:shape>
            </v:group>
            <v:group style="position:absolute;left:3782;top:10324;width:1103;height:2" coordorigin="3782,10324" coordsize="1103,2">
              <v:shape style="position:absolute;left:3782;top:10324;width:1103;height:2" coordorigin="3782,10324" coordsize="1103,0" path="m3782,10324l4885,10324e" filled="f" stroked="t" strokeweight=".70998pt" strokecolor="#575757">
                <v:path arrowok="t"/>
              </v:shape>
            </v:group>
            <v:group style="position:absolute;left:4828;top:10321;width:227;height:2" coordorigin="4828,10321" coordsize="227,2">
              <v:shape style="position:absolute;left:4828;top:10321;width:227;height:2" coordorigin="4828,10321" coordsize="227,0" path="m4828,10321l5055,10321e" filled="f" stroked="t" strokeweight=".47332pt" strokecolor="#383838">
                <v:path arrowok="t"/>
              </v:shape>
            </v:group>
            <v:group style="position:absolute;left:4998;top:10321;width:677;height:2" coordorigin="4998,10321" coordsize="677,2">
              <v:shape style="position:absolute;left:4998;top:10321;width:677;height:2" coordorigin="4998,10321" coordsize="677,0" path="m4998,10321l5675,10321e" filled="f" stroked="t" strokeweight=".70998pt" strokecolor="#5B5B5B">
                <v:path arrowok="t"/>
              </v:shape>
            </v:group>
            <v:group style="position:absolute;left:5618;top:10324;width:762;height:2" coordorigin="5618,10324" coordsize="762,2">
              <v:shape style="position:absolute;left:5618;top:10324;width:762;height:2" coordorigin="5618,10324" coordsize="762,0" path="m5618,10324l6380,10324e" filled="f" stroked="t" strokeweight=".47332pt" strokecolor="#484848">
                <v:path arrowok="t"/>
              </v:shape>
            </v:group>
            <v:group style="position:absolute;left:6324;top:10326;width:3342;height:2" coordorigin="6324,10326" coordsize="3342,2">
              <v:shape style="position:absolute;left:6324;top:10326;width:3342;height:2" coordorigin="6324,10326" coordsize="3342,0" path="m6324,10326l9665,10326e" filled="f" stroked="t" strokeweight=".70998pt" strokecolor="#5B5B5B">
                <v:path arrowok="t"/>
              </v:shape>
            </v:group>
            <v:group style="position:absolute;left:9608;top:10331;width:189;height:2" coordorigin="9608,10331" coordsize="189,2">
              <v:shape style="position:absolute;left:9608;top:10331;width:189;height:2" coordorigin="9608,10331" coordsize="189,0" path="m9608,10331l9798,10331e" filled="f" stroked="t" strokeweight=".47332pt" strokecolor="#2F2F2F">
                <v:path arrowok="t"/>
              </v:shape>
            </v:group>
            <v:group style="position:absolute;left:9741;top:10331;width:1969;height:2" coordorigin="9741,10331" coordsize="1969,2">
              <v:shape style="position:absolute;left:9741;top:10331;width:1969;height:2" coordorigin="9741,10331" coordsize="1969,0" path="m9741,10331l11710,10331e" filled="f" stroked="t" strokeweight=".70998pt" strokecolor="#606060">
                <v:path arrowok="t"/>
              </v:shape>
            </v:group>
            <v:group style="position:absolute;left:795;top:10560;width:2059;height:2" coordorigin="795,10560" coordsize="2059,2">
              <v:shape style="position:absolute;left:795;top:10560;width:2059;height:2" coordorigin="795,10560" coordsize="2059,0" path="m795,10560l2854,10560e" filled="f" stroked="t" strokeweight=".70998pt" strokecolor="#3F3F3F">
                <v:path arrowok="t"/>
              </v:shape>
            </v:group>
            <v:group style="position:absolute;left:2333;top:10298;width:2;height:291" coordorigin="2333,10298" coordsize="2,291">
              <v:shape style="position:absolute;left:2333;top:10298;width:2;height:291" coordorigin="2333,10298" coordsize="0,291" path="m2333,10588l2333,10298e" filled="f" stroked="t" strokeweight=".47332pt" strokecolor="#484848">
                <v:path arrowok="t"/>
              </v:shape>
            </v:group>
            <v:group style="position:absolute;left:2797;top:10560;width:914;height:2" coordorigin="2797,10560" coordsize="914,2">
              <v:shape style="position:absolute;left:2797;top:10560;width:914;height:2" coordorigin="2797,10560" coordsize="914,0" path="m2797,10560l3711,10560e" filled="f" stroked="t" strokeweight=".70998pt" strokecolor="#5B5B5B">
                <v:path arrowok="t"/>
              </v:shape>
            </v:group>
            <v:group style="position:absolute;left:3654;top:10560;width:185;height:2" coordorigin="3654,10560" coordsize="185,2">
              <v:shape style="position:absolute;left:3654;top:10560;width:185;height:2" coordorigin="3654,10560" coordsize="185,0" path="m3654,10560l3839,10560e" filled="f" stroked="t" strokeweight=".47332pt" strokecolor="#4B4B4B">
                <v:path arrowok="t"/>
              </v:shape>
            </v:group>
            <v:group style="position:absolute;left:3782;top:10562;width:1103;height:2" coordorigin="3782,10562" coordsize="1103,2">
              <v:shape style="position:absolute;left:3782;top:10562;width:1103;height:2" coordorigin="3782,10562" coordsize="1103,0" path="m3782,10562l4885,10562e" filled="f" stroked="t" strokeweight=".70998pt" strokecolor="#545454">
                <v:path arrowok="t"/>
              </v:shape>
            </v:group>
            <v:group style="position:absolute;left:4828;top:10560;width:227;height:2" coordorigin="4828,10560" coordsize="227,2">
              <v:shape style="position:absolute;left:4828;top:10560;width:227;height:2" coordorigin="4828,10560" coordsize="227,0" path="m4828,10560l5055,10560e" filled="f" stroked="t" strokeweight=".47332pt" strokecolor="#343434">
                <v:path arrowok="t"/>
              </v:shape>
            </v:group>
            <v:group style="position:absolute;left:4998;top:10564;width:4667;height:2" coordorigin="4998,10564" coordsize="4667,2">
              <v:shape style="position:absolute;left:4998;top:10564;width:4667;height:2" coordorigin="4998,10564" coordsize="4667,0" path="m4998,10564l9665,10564e" filled="f" stroked="t" strokeweight=".70998pt" strokecolor="#575757">
                <v:path arrowok="t"/>
              </v:shape>
            </v:group>
            <v:group style="position:absolute;left:9608;top:10569;width:189;height:2" coordorigin="9608,10569" coordsize="189,2">
              <v:shape style="position:absolute;left:9608;top:10569;width:189;height:2" coordorigin="9608,10569" coordsize="189,0" path="m9608,10569l9798,10569e" filled="f" stroked="t" strokeweight=".47332pt" strokecolor="#343434">
                <v:path arrowok="t"/>
              </v:shape>
            </v:group>
            <v:group style="position:absolute;left:9741;top:10569;width:1969;height:2" coordorigin="9741,10569" coordsize="1969,2">
              <v:shape style="position:absolute;left:9741;top:10569;width:1969;height:2" coordorigin="9741,10569" coordsize="1969,0" path="m9741,10569l11710,10569e" filled="f" stroked="t" strokeweight=".70998pt" strokecolor="#646464">
                <v:path arrowok="t"/>
              </v:shape>
            </v:group>
            <v:group style="position:absolute;left:440;top:10517;width:2;height:696" coordorigin="440,10517" coordsize="2,696">
              <v:shape style="position:absolute;left:440;top:10517;width:2;height:696" coordorigin="440,10517" coordsize="0,696" path="m440,11213l440,10517e" filled="f" stroked="t" strokeweight=".94664pt" strokecolor="#646464">
                <v:path arrowok="t"/>
              </v:shape>
            </v:group>
            <v:group style="position:absolute;left:11698;top:10040;width:2;height:787" coordorigin="11698,10040" coordsize="2,787">
              <v:shape style="position:absolute;left:11698;top:10040;width:2;height:787" coordorigin="11698,10040" coordsize="0,787" path="m11698,10827l11698,10040e" filled="f" stroked="t" strokeweight=".94664pt" strokecolor="#646464">
                <v:path arrowok="t"/>
              </v:shape>
            </v:group>
            <v:group style="position:absolute;left:426;top:11034;width:3285;height:2" coordorigin="426,11034" coordsize="3285,2">
              <v:shape style="position:absolute;left:426;top:11034;width:3285;height:2" coordorigin="426,11034" coordsize="3285,0" path="m426,11034l3711,11034e" filled="f" stroked="t" strokeweight=".70998pt" strokecolor="#606060">
                <v:path arrowok="t"/>
              </v:shape>
            </v:group>
            <v:group style="position:absolute;left:3654;top:11036;width:185;height:2" coordorigin="3654,11036" coordsize="185,2">
              <v:shape style="position:absolute;left:3654;top:11036;width:185;height:2" coordorigin="3654,11036" coordsize="185,0" path="m3654,11036l3839,11036e" filled="f" stroked="t" strokeweight=".47332pt" strokecolor="#4F4F4F">
                <v:path arrowok="t"/>
              </v:shape>
            </v:group>
            <v:group style="position:absolute;left:3782;top:11036;width:795;height:2" coordorigin="3782,11036" coordsize="795,2">
              <v:shape style="position:absolute;left:3782;top:11036;width:795;height:2" coordorigin="3782,11036" coordsize="795,0" path="m3782,11036l4577,11036e" filled="f" stroked="t" strokeweight=".70998pt" strokecolor="#676767">
                <v:path arrowok="t"/>
              </v:shape>
            </v:group>
            <v:group style="position:absolute;left:4520;top:11036;width:535;height:2" coordorigin="4520,11036" coordsize="535,2">
              <v:shape style="position:absolute;left:4520;top:11036;width:535;height:2" coordorigin="4520,11036" coordsize="535,0" path="m4520,11036l5055,11036e" filled="f" stroked="t" strokeweight=".47332pt" strokecolor="#4B4B4B">
                <v:path arrowok="t"/>
              </v:shape>
            </v:group>
            <v:group style="position:absolute;left:4998;top:11039;width:4089;height:2" coordorigin="4998,11039" coordsize="4089,2">
              <v:shape style="position:absolute;left:4998;top:11039;width:4089;height:2" coordorigin="4998,11039" coordsize="4089,0" path="m4998,11039l9088,11039e" filled="f" stroked="t" strokeweight=".70998pt" strokecolor="#606060">
                <v:path arrowok="t"/>
              </v:shape>
            </v:group>
            <v:group style="position:absolute;left:9031;top:11044;width:634;height:2" coordorigin="9031,11044" coordsize="634,2">
              <v:shape style="position:absolute;left:9031;top:11044;width:634;height:2" coordorigin="9031,11044" coordsize="634,0" path="m9031,11044l9665,11044e" filled="f" stroked="t" strokeweight=".47332pt" strokecolor="#444444">
                <v:path arrowok="t"/>
              </v:shape>
            </v:group>
            <v:group style="position:absolute;left:9608;top:11044;width:2097;height:2" coordorigin="9608,11044" coordsize="2097,2">
              <v:shape style="position:absolute;left:9608;top:11044;width:2097;height:2" coordorigin="9608,11044" coordsize="2097,0" path="m9608,11044l11705,11044e" filled="f" stroked="t" strokeweight=".70998pt" strokecolor="#5B5B5B">
                <v:path arrowok="t"/>
              </v:shape>
            </v:group>
            <v:group style="position:absolute;left:11700;top:10769;width:2;height:296" coordorigin="11700,10769" coordsize="2,296">
              <v:shape style="position:absolute;left:11700;top:10769;width:2;height:296" coordorigin="11700,10769" coordsize="0,296" path="m11700,11065l11700,10769e" filled="f" stroked="t" strokeweight=".47332pt" strokecolor="#3F3F3F">
                <v:path arrowok="t"/>
              </v:shape>
            </v:group>
            <v:group style="position:absolute;left:435;top:11272;width:4449;height:2" coordorigin="435,11272" coordsize="4449,2">
              <v:shape style="position:absolute;left:435;top:11272;width:4449;height:2" coordorigin="435,11272" coordsize="4449,0" path="m435,11272l4885,11272e" filled="f" stroked="t" strokeweight=".70998pt" strokecolor="#575757">
                <v:path arrowok="t"/>
              </v:shape>
            </v:group>
            <v:group style="position:absolute;left:438;top:10536;width:2;height:5354" coordorigin="438,10536" coordsize="2,5354">
              <v:shape style="position:absolute;left:438;top:10536;width:2;height:5354" coordorigin="438,10536" coordsize="0,5354" path="m438,15890l438,10536e" filled="f" stroked="t" strokeweight=".70998pt" strokecolor="#4F4F4F">
                <v:path arrowok="t"/>
              </v:shape>
            </v:group>
            <v:group style="position:absolute;left:2331;top:10517;width:2;height:5373" coordorigin="2331,10517" coordsize="2,5373">
              <v:shape style="position:absolute;left:2331;top:10517;width:2;height:5373" coordorigin="2331,10517" coordsize="0,5373" path="m2331,15890l2331,10517e" filled="f" stroked="t" strokeweight=".70998pt" strokecolor="#606060">
                <v:path arrowok="t"/>
              </v:shape>
            </v:group>
            <v:group style="position:absolute;left:4828;top:11275;width:227;height:2" coordorigin="4828,11275" coordsize="227,2">
              <v:shape style="position:absolute;left:4828;top:11275;width:227;height:2" coordorigin="4828,11275" coordsize="227,0" path="m4828,11275l5055,11275e" filled="f" stroked="t" strokeweight=".47332pt" strokecolor="#343434">
                <v:path arrowok="t"/>
              </v:shape>
            </v:group>
            <v:group style="position:absolute;left:4998;top:11280;width:6712;height:2" coordorigin="4998,11280" coordsize="6712,2">
              <v:shape style="position:absolute;left:4998;top:11280;width:6712;height:2" coordorigin="4998,11280" coordsize="6712,0" path="m4998,11280l11710,11280e" filled="f" stroked="t" strokeweight=".70998pt" strokecolor="#5B5B5B">
                <v:path arrowok="t"/>
              </v:shape>
            </v:group>
            <v:group style="position:absolute;left:11700;top:10994;width:2;height:639" coordorigin="11700,10994" coordsize="2,639">
              <v:shape style="position:absolute;left:11700;top:10994;width:2;height:639" coordorigin="11700,10994" coordsize="0,639" path="m11700,11632l11700,10994e" filled="f" stroked="t" strokeweight=".94664pt" strokecolor="#646464">
                <v:path arrowok="t"/>
              </v:shape>
            </v:group>
            <v:group style="position:absolute;left:431;top:11511;width:6513;height:2" coordorigin="431,11511" coordsize="6513,2">
              <v:shape style="position:absolute;left:431;top:11511;width:6513;height:2" coordorigin="431,11511" coordsize="6513,0" path="m431,11511l6944,11511e" filled="f" stroked="t" strokeweight=".70998pt" strokecolor="#5B5B5B">
                <v:path arrowok="t"/>
              </v:shape>
            </v:group>
            <v:group style="position:absolute;left:440;top:11246;width:2;height:296" coordorigin="440,11246" coordsize="2,296">
              <v:shape style="position:absolute;left:440;top:11246;width:2;height:296" coordorigin="440,11246" coordsize="0,296" path="m440,11542l440,11246e" filled="f" stroked="t" strokeweight=".47332pt" strokecolor="#3B3B3B">
                <v:path arrowok="t"/>
              </v:shape>
            </v:group>
            <v:group style="position:absolute;left:1657;top:11265;width:2;height:277" coordorigin="1657,11265" coordsize="2,277">
              <v:shape style="position:absolute;left:1657;top:11265;width:2;height:277" coordorigin="1657,11265" coordsize="0,277" path="m1657,11542l1657,11265e" filled="f" stroked="t" strokeweight=".94664pt" strokecolor="#545454">
                <v:path arrowok="t"/>
              </v:shape>
            </v:group>
            <v:group style="position:absolute;left:6868;top:11516;width:473;height:2" coordorigin="6868,11516" coordsize="473,2">
              <v:shape style="position:absolute;left:6868;top:11516;width:473;height:2" coordorigin="6868,11516" coordsize="473,0" path="m6868,11516l7341,11516e" filled="f" stroked="t" strokeweight=".47332pt" strokecolor="#4B4B4B">
                <v:path arrowok="t"/>
              </v:shape>
            </v:group>
            <v:group style="position:absolute;left:7318;top:11275;width:2;height:267" coordorigin="7318,11275" coordsize="2,267">
              <v:shape style="position:absolute;left:7318;top:11275;width:2;height:267" coordorigin="7318,11275" coordsize="0,267" path="m7318,11542l7318,11275e" filled="f" stroked="t" strokeweight=".70998pt" strokecolor="#3F3F3F">
                <v:path arrowok="t"/>
              </v:shape>
            </v:group>
            <v:group style="position:absolute;left:7270;top:11520;width:4440;height:2" coordorigin="7270,11520" coordsize="4440,2">
              <v:shape style="position:absolute;left:7270;top:11520;width:4440;height:2" coordorigin="7270,11520" coordsize="4440,0" path="m7270,11520l11710,11520e" filled="f" stroked="t" strokeweight=".70998pt" strokecolor="#646464">
                <v:path arrowok="t"/>
              </v:shape>
            </v:group>
            <v:group style="position:absolute;left:1657;top:11470;width:2;height:572" coordorigin="1657,11470" coordsize="2,572">
              <v:shape style="position:absolute;left:1657;top:11470;width:2;height:572" coordorigin="1657,11470" coordsize="0,572" path="m1657,12042l1657,11470e" filled="f" stroked="t" strokeweight=".47332pt" strokecolor="#343434">
                <v:path arrowok="t"/>
              </v:shape>
            </v:group>
            <v:group style="position:absolute;left:7315;top:11423;width:2;height:3328" coordorigin="7315,11423" coordsize="2,3328">
              <v:shape style="position:absolute;left:7315;top:11423;width:2;height:3328" coordorigin="7315,11423" coordsize="0,3328" path="m7315,14750l7315,11423e" filled="f" stroked="t" strokeweight=".70998pt" strokecolor="#575757">
                <v:path arrowok="t"/>
              </v:shape>
            </v:group>
            <v:group style="position:absolute;left:11700;top:11470;width:2;height:572" coordorigin="11700,11470" coordsize="2,572">
              <v:shape style="position:absolute;left:11700;top:11470;width:2;height:572" coordorigin="11700,11470" coordsize="0,572" path="m11700,12042l11700,11470e" filled="f" stroked="t" strokeweight=".47332pt" strokecolor="#4F4F4F">
                <v:path arrowok="t"/>
              </v:shape>
            </v:group>
            <v:group style="position:absolute;left:440;top:12224;width:2;height:167" coordorigin="440,12224" coordsize="2,167">
              <v:shape style="position:absolute;left:440;top:12224;width:2;height:167" coordorigin="440,12224" coordsize="0,167" path="m440,12390l440,12224e" filled="f" stroked="t" strokeweight=".47332pt" strokecolor="#1F1F1F">
                <v:path arrowok="t"/>
              </v:shape>
            </v:group>
            <v:group style="position:absolute;left:2333;top:12224;width:2;height:272" coordorigin="2333,12224" coordsize="2,272">
              <v:shape style="position:absolute;left:2333;top:12224;width:2;height:272" coordorigin="2333,12224" coordsize="0,272" path="m2333,12495l2333,12224e" filled="f" stroked="t" strokeweight=".47332pt" strokecolor="#3B3B3B">
                <v:path arrowok="t"/>
              </v:shape>
            </v:group>
            <v:group style="position:absolute;left:1654;top:11985;width:2;height:758" coordorigin="1654,11985" coordsize="2,758">
              <v:shape style="position:absolute;left:1654;top:11985;width:2;height:758" coordorigin="1654,11985" coordsize="0,758" path="m1654,12743l1654,11985e" filled="f" stroked="t" strokeweight=".94664pt" strokecolor="#5B5B5B">
                <v:path arrowok="t"/>
              </v:shape>
            </v:group>
            <v:group style="position:absolute;left:1074;top:11985;width:2;height:296" coordorigin="1074,11985" coordsize="2,296">
              <v:shape style="position:absolute;left:1074;top:11985;width:2;height:296" coordorigin="1074,11985" coordsize="0,296" path="m1074,12281l1074,11985e" filled="f" stroked="t" strokeweight=".47332pt" strokecolor="#3F3F3F">
                <v:path arrowok="t"/>
              </v:shape>
            </v:group>
            <v:group style="position:absolute;left:1077;top:11261;width:2;height:4624" coordorigin="1077,11261" coordsize="2,4624">
              <v:shape style="position:absolute;left:1077;top:11261;width:2;height:4624" coordorigin="1077,11261" coordsize="0,4624" path="m1077,15885l1077,11261e" filled="f" stroked="t" strokeweight=".70998pt" strokecolor="#606060">
                <v:path arrowok="t"/>
              </v:shape>
            </v:group>
            <v:group style="position:absolute;left:1657;top:12686;width:2;height:148" coordorigin="1657,12686" coordsize="2,148">
              <v:shape style="position:absolute;left:1657;top:12686;width:2;height:148" coordorigin="1657,12686" coordsize="0,148" path="m1657,12834l1657,12686e" filled="f" stroked="t" strokeweight=".47332pt" strokecolor="#2B2B2B">
                <v:path arrowok="t"/>
              </v:shape>
            </v:group>
            <v:group style="position:absolute;left:1657;top:12777;width:2;height:467" coordorigin="1657,12777" coordsize="2,467">
              <v:shape style="position:absolute;left:1657;top:12777;width:2;height:467" coordorigin="1657,12777" coordsize="0,467" path="m1657,13244l1657,12777e" filled="f" stroked="t" strokeweight=".70998pt" strokecolor="#484848">
                <v:path arrowok="t"/>
              </v:shape>
            </v:group>
            <v:group style="position:absolute;left:1074;top:12977;width:2;height:338" coordorigin="1074,12977" coordsize="2,338">
              <v:shape style="position:absolute;left:1074;top:12977;width:2;height:338" coordorigin="1074,12977" coordsize="0,338" path="m1074,13315l1074,12977e" filled="f" stroked="t" strokeweight=".47332pt" strokecolor="#3B3B3B">
                <v:path arrowok="t"/>
              </v:shape>
            </v:group>
            <v:group style="position:absolute;left:440;top:13187;width:2;height:200" coordorigin="440,13187" coordsize="2,200">
              <v:shape style="position:absolute;left:440;top:13187;width:2;height:200" coordorigin="440,13187" coordsize="0,200" path="m440,13387l440,13187e" filled="f" stroked="t" strokeweight=".47332pt" strokecolor="#383838">
                <v:path arrowok="t"/>
              </v:shape>
            </v:group>
            <v:group style="position:absolute;left:426;top:13458;width:1907;height:2" coordorigin="426,13458" coordsize="1907,2">
              <v:shape style="position:absolute;left:426;top:13458;width:1907;height:2" coordorigin="426,13458" coordsize="1907,0" path="m426,13458l2333,13458e" filled="f" stroked="t" strokeweight=".23666pt" strokecolor="#606060">
                <v:path arrowok="t"/>
              </v:shape>
            </v:group>
            <v:group style="position:absolute;left:1657;top:13120;width:2;height:372" coordorigin="1657,13120" coordsize="2,372">
              <v:shape style="position:absolute;left:1657;top:13120;width:2;height:372" coordorigin="1657,13120" coordsize="0,372" path="m1657,13492l1657,13120e" filled="f" stroked="t" strokeweight=".94664pt" strokecolor="#5B5B5B">
                <v:path arrowok="t"/>
              </v:shape>
            </v:group>
            <v:group style="position:absolute;left:1652;top:13430;width:2;height:610" coordorigin="1652,13430" coordsize="2,610">
              <v:shape style="position:absolute;left:1652;top:13430;width:2;height:610" coordorigin="1652,13430" coordsize="0,610" path="m1652,14040l1652,13430e" filled="f" stroked="t" strokeweight=".70998pt" strokecolor="#484848">
                <v:path arrowok="t"/>
              </v:shape>
            </v:group>
            <v:group style="position:absolute;left:1074;top:13983;width:2;height:358" coordorigin="1074,13983" coordsize="2,358">
              <v:shape style="position:absolute;left:1074;top:13983;width:2;height:358" coordorigin="1074,13983" coordsize="0,358" path="m1074,14340l1074,13983e" filled="f" stroked="t" strokeweight=".47332pt" strokecolor="#2F2F2F">
                <v:path arrowok="t"/>
              </v:shape>
            </v:group>
            <v:group style="position:absolute;left:1652;top:13983;width:2;height:920" coordorigin="1652,13983" coordsize="2,920">
              <v:shape style="position:absolute;left:1652;top:13983;width:2;height:920" coordorigin="1652,13983" coordsize="0,920" path="m1652,14903l1652,13983e" filled="f" stroked="t" strokeweight=".47332pt" strokecolor="#4F4F4F">
                <v:path arrowok="t"/>
              </v:shape>
            </v:group>
            <v:group style="position:absolute;left:1074;top:14283;width:2;height:124" coordorigin="1074,14283" coordsize="2,124">
              <v:shape style="position:absolute;left:1074;top:14283;width:2;height:124" coordorigin="1074,14283" coordsize="0,124" path="m1074,14407l1074,14283e" filled="f" stroked="t" strokeweight=".47332pt" strokecolor="#444444">
                <v:path arrowok="t"/>
              </v:shape>
            </v:group>
            <v:group style="position:absolute;left:1654;top:14273;width:2;height:739" coordorigin="1654,14273" coordsize="2,739">
              <v:shape style="position:absolute;left:1654;top:14273;width:2;height:739" coordorigin="1654,14273" coordsize="0,739" path="m1654,15012l1654,14273e" filled="f" stroked="t" strokeweight=".94664pt" strokecolor="#5B5B5B">
                <v:path arrowok="t"/>
              </v:shape>
            </v:group>
            <v:group style="position:absolute;left:435;top:14502;width:2;height:248" coordorigin="435,14502" coordsize="2,248">
              <v:shape style="position:absolute;left:435;top:14502;width:2;height:248" coordorigin="435,14502" coordsize="0,248" path="m435,14750l435,14502e" filled="f" stroked="t" strokeweight=".47332pt" strokecolor="#282828">
                <v:path arrowok="t"/>
              </v:shape>
            </v:group>
            <v:group style="position:absolute;left:2329;top:14502;width:2;height:248" coordorigin="2329,14502" coordsize="2,248">
              <v:shape style="position:absolute;left:2329;top:14502;width:2;height:248" coordorigin="2329,14502" coordsize="0,248" path="m2329,14750l2329,14502e" filled="f" stroked="t" strokeweight=".47332pt" strokecolor="#3B3B3B">
                <v:path arrowok="t"/>
              </v:shape>
            </v:group>
            <v:group style="position:absolute;left:11700;top:12777;width:2;height:257" coordorigin="11700,12777" coordsize="2,257">
              <v:shape style="position:absolute;left:11700;top:12777;width:2;height:257" coordorigin="11700,12777" coordsize="0,257" path="m11700,13034l11700,12777e" filled="f" stroked="t" strokeweight=".47332pt" strokecolor="#444444">
                <v:path arrowok="t"/>
              </v:shape>
            </v:group>
            <v:group style="position:absolute;left:11700;top:13749;width:2;height:291" coordorigin="11700,13749" coordsize="2,291">
              <v:shape style="position:absolute;left:11700;top:13749;width:2;height:291" coordorigin="11700,13749" coordsize="0,291" path="m11700,14040l11700,13749e" filled="f" stroked="t" strokeweight=".47332pt" strokecolor="#444444">
                <v:path arrowok="t"/>
              </v:shape>
            </v:group>
            <v:group style="position:absolute;left:11698;top:11985;width:2;height:3938" coordorigin="11698,11985" coordsize="2,3938">
              <v:shape style="position:absolute;left:11698;top:11985;width:2;height:3938" coordorigin="11698,11985" coordsize="0,3938" path="m11698,15923l11698,11985e" filled="f" stroked="t" strokeweight=".70998pt" strokecolor="#646464">
                <v:path arrowok="t"/>
              </v:shape>
            </v:group>
            <v:group style="position:absolute;left:7318;top:14693;width:2;height:319" coordorigin="7318,14693" coordsize="2,319">
              <v:shape style="position:absolute;left:7318;top:14693;width:2;height:319" coordorigin="7318,14693" coordsize="0,319" path="m7318,15012l7318,14693e" filled="f" stroked="t" strokeweight=".47332pt" strokecolor="#383838">
                <v:path arrowok="t"/>
              </v:shape>
            </v:group>
            <v:group style="position:absolute;left:426;top:15878;width:677;height:2" coordorigin="426,15878" coordsize="677,2">
              <v:shape style="position:absolute;left:426;top:15878;width:677;height:2" coordorigin="426,15878" coordsize="677,0" path="m426,15878l1103,15878e" filled="f" stroked="t" strokeweight=".47332pt" strokecolor="#646464">
                <v:path arrowok="t"/>
              </v:shape>
            </v:group>
            <v:group style="position:absolute;left:1018;top:15885;width:4657;height:2" coordorigin="1018,15885" coordsize="4657,2">
              <v:shape style="position:absolute;left:1018;top:15885;width:4657;height:2" coordorigin="1018,15885" coordsize="4657,0" path="m1018,15885l5675,15885e" filled="f" stroked="t" strokeweight=".70998pt" strokecolor="#707070">
                <v:path arrowok="t"/>
              </v:shape>
            </v:group>
            <v:group style="position:absolute;left:1650;top:14955;width:2;height:934" coordorigin="1650,14955" coordsize="2,934">
              <v:shape style="position:absolute;left:1650;top:14955;width:2;height:934" coordorigin="1650,14955" coordsize="0,934" path="m1650,15890l1650,14955e" filled="f" stroked="t" strokeweight=".70998pt" strokecolor="#484848">
                <v:path arrowok="t"/>
              </v:shape>
            </v:group>
            <v:group style="position:absolute;left:2291;top:15885;width:563;height:2" coordorigin="2291,15885" coordsize="563,2">
              <v:shape style="position:absolute;left:2291;top:15885;width:563;height:2" coordorigin="2291,15885" coordsize="563,0" path="m2291,15885l2854,15885e" filled="f" stroked="t" strokeweight=".47332pt" strokecolor="#646464">
                <v:path arrowok="t"/>
              </v:shape>
            </v:group>
            <v:group style="position:absolute;left:4520;top:15890;width:535;height:2" coordorigin="4520,15890" coordsize="535,2">
              <v:shape style="position:absolute;left:4520;top:15890;width:535;height:2" coordorigin="4520,15890" coordsize="535,0" path="m4520,15890l5055,15890e" filled="f" stroked="t" strokeweight=".47332pt" strokecolor="#606060">
                <v:path arrowok="t"/>
              </v:shape>
            </v:group>
            <v:group style="position:absolute;left:2338;top:15897;width:6750;height:2" coordorigin="2338,15897" coordsize="6750,2">
              <v:shape style="position:absolute;left:2338;top:15897;width:6750;height:2" coordorigin="2338,15897" coordsize="6750,0" path="m2338,15897l9088,15897e" filled="f" stroked="t" strokeweight=".70998pt" strokecolor="#707070">
                <v:path arrowok="t"/>
              </v:shape>
            </v:group>
            <v:group style="position:absolute;left:6324;top:15894;width:331;height:2" coordorigin="6324,15894" coordsize="331,2">
              <v:shape style="position:absolute;left:6324;top:15894;width:331;height:2" coordorigin="6324,15894" coordsize="331,0" path="m6324,15894l6655,15894e" filled="f" stroked="t" strokeweight=".47332pt" strokecolor="#545757">
                <v:path arrowok="t"/>
              </v:shape>
            </v:group>
            <v:group style="position:absolute;left:7318;top:14955;width:2;height:953" coordorigin="7318,14955" coordsize="2,953">
              <v:shape style="position:absolute;left:7318;top:14955;width:2;height:953" coordorigin="7318,14955" coordsize="0,953" path="m7318,15909l7318,14955e" filled="f" stroked="t" strokeweight=".70998pt" strokecolor="#545454">
                <v:path arrowok="t"/>
              </v:shape>
            </v:group>
            <v:group style="position:absolute;left:9031;top:15904;width:634;height:2" coordorigin="9031,15904" coordsize="634,2">
              <v:shape style="position:absolute;left:9031;top:15904;width:634;height:2" coordorigin="9031,15904" coordsize="634,0" path="m9031,15904l9665,15904e" filled="f" stroked="t" strokeweight=".47332pt" strokecolor="#6B6B6B">
                <v:path arrowok="t"/>
              </v:shape>
            </v:group>
            <v:group style="position:absolute;left:9457;top:15906;width:2248;height:2" coordorigin="9457,15906" coordsize="2248,2">
              <v:shape style="position:absolute;left:9457;top:15906;width:2248;height:2" coordorigin="9457,15906" coordsize="2248,0" path="m9457,15906l11705,15906e" filled="f" stroked="t" strokeweight=".70998pt" strokecolor="#7C808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53"/>
          <w:w w:val="62"/>
          <w:position w:val="14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-18"/>
          <w:w w:val="79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61"/>
          <w:w w:val="61"/>
          <w:position w:val="14"/>
        </w:rPr>
        <w:t>&lt;</w: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-23"/>
          <w:w w:val="8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62"/>
          <w:position w:val="14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40"/>
          <w:w w:val="61"/>
          <w:position w:val="14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0"/>
          <w:w w:val="79"/>
          <w:position w:val="1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0"/>
          <w:w w:val="100"/>
          <w:position w:val="1"/>
        </w:rPr>
      </w:r>
      <w:r>
        <w:rPr>
          <w:rFonts w:ascii="Arial" w:hAnsi="Arial" w:cs="Arial" w:eastAsia="Arial"/>
          <w:sz w:val="23"/>
          <w:szCs w:val="23"/>
          <w:color w:val="5E5E60"/>
          <w:spacing w:val="0"/>
          <w:w w:val="82"/>
          <w:position w:val="-5"/>
        </w:rPr>
        <w:t>ltfai</w:t>
      </w:r>
      <w:r>
        <w:rPr>
          <w:rFonts w:ascii="Arial" w:hAnsi="Arial" w:cs="Arial" w:eastAsia="Arial"/>
          <w:sz w:val="23"/>
          <w:szCs w:val="23"/>
          <w:color w:val="5E5E60"/>
          <w:spacing w:val="0"/>
          <w:w w:val="83"/>
          <w:position w:val="-5"/>
        </w:rPr>
        <w:t>y</w:t>
      </w:r>
      <w:r>
        <w:rPr>
          <w:rFonts w:ascii="Arial" w:hAnsi="Arial" w:cs="Arial" w:eastAsia="Arial"/>
          <w:sz w:val="23"/>
          <w:szCs w:val="23"/>
          <w:color w:val="5E5E60"/>
          <w:spacing w:val="-40"/>
          <w:w w:val="100"/>
          <w:position w:val="-5"/>
        </w:rPr>
        <w:t> </w:t>
      </w:r>
      <w:r>
        <w:rPr>
          <w:rFonts w:ascii="Arial" w:hAnsi="Arial" w:cs="Arial" w:eastAsia="Arial"/>
          <w:sz w:val="23"/>
          <w:szCs w:val="23"/>
          <w:color w:val="A5A7A7"/>
          <w:spacing w:val="0"/>
          <w:w w:val="100"/>
          <w:position w:val="-5"/>
        </w:rPr>
        <w:t>·</w:t>
      </w:r>
      <w:r>
        <w:rPr>
          <w:rFonts w:ascii="Arial" w:hAnsi="Arial" w:cs="Arial" w:eastAsia="Arial"/>
          <w:sz w:val="23"/>
          <w:szCs w:val="23"/>
          <w:color w:val="A5A7A7"/>
          <w:spacing w:val="0"/>
          <w:w w:val="100"/>
          <w:position w:val="-5"/>
        </w:rPr>
        <w:t> </w:t>
      </w:r>
      <w:r>
        <w:rPr>
          <w:rFonts w:ascii="Arial" w:hAnsi="Arial" w:cs="Arial" w:eastAsia="Arial"/>
          <w:sz w:val="23"/>
          <w:szCs w:val="23"/>
          <w:color w:val="A5A7A7"/>
          <w:spacing w:val="56"/>
          <w:w w:val="100"/>
          <w:position w:val="-5"/>
        </w:rPr>
        <w:t> </w:t>
      </w:r>
      <w:r>
        <w:rPr>
          <w:rFonts w:ascii="Arial" w:hAnsi="Arial" w:cs="Arial" w:eastAsia="Arial"/>
          <w:sz w:val="20"/>
          <w:szCs w:val="20"/>
          <w:color w:val="7C7E7E"/>
          <w:spacing w:val="-8"/>
          <w:w w:val="96"/>
          <w:position w:val="-2"/>
        </w:rPr>
        <w:t>ü</w:t>
      </w:r>
      <w:r>
        <w:rPr>
          <w:rFonts w:ascii="Arial" w:hAnsi="Arial" w:cs="Arial" w:eastAsia="Arial"/>
          <w:sz w:val="20"/>
          <w:szCs w:val="20"/>
          <w:color w:val="5E5E60"/>
          <w:spacing w:val="5"/>
          <w:w w:val="90"/>
          <w:position w:val="-2"/>
        </w:rPr>
        <w:t>n</w:t>
      </w:r>
      <w:r>
        <w:rPr>
          <w:rFonts w:ascii="Arial" w:hAnsi="Arial" w:cs="Arial" w:eastAsia="Arial"/>
          <w:sz w:val="20"/>
          <w:szCs w:val="20"/>
          <w:color w:val="7C7E7E"/>
          <w:spacing w:val="0"/>
          <w:w w:val="84"/>
          <w:position w:val="-2"/>
        </w:rPr>
        <w:t>e</w:t>
      </w:r>
      <w:r>
        <w:rPr>
          <w:rFonts w:ascii="Arial" w:hAnsi="Arial" w:cs="Arial" w:eastAsia="Arial"/>
          <w:sz w:val="20"/>
          <w:szCs w:val="20"/>
          <w:color w:val="7C7E7E"/>
          <w:spacing w:val="-41"/>
          <w:w w:val="100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5E5E60"/>
          <w:spacing w:val="0"/>
          <w:w w:val="79"/>
          <w:position w:val="-2"/>
        </w:rPr>
        <w:t>y</w:t>
      </w:r>
      <w:r>
        <w:rPr>
          <w:rFonts w:ascii="Arial" w:hAnsi="Arial" w:cs="Arial" w:eastAsia="Arial"/>
          <w:sz w:val="20"/>
          <w:szCs w:val="20"/>
          <w:color w:val="5E5E60"/>
          <w:spacing w:val="-1"/>
          <w:w w:val="79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5E5E60"/>
          <w:spacing w:val="0"/>
          <w:w w:val="79"/>
          <w:position w:val="-2"/>
        </w:rPr>
        <w:t>Bö!</w:t>
      </w:r>
      <w:r>
        <w:rPr>
          <w:rFonts w:ascii="Arial" w:hAnsi="Arial" w:cs="Arial" w:eastAsia="Arial"/>
          <w:sz w:val="20"/>
          <w:szCs w:val="20"/>
          <w:color w:val="5E5E60"/>
          <w:spacing w:val="-1"/>
          <w:w w:val="79"/>
          <w:position w:val="-2"/>
        </w:rPr>
        <w:t>q</w:t>
      </w:r>
      <w:r>
        <w:rPr>
          <w:rFonts w:ascii="Arial" w:hAnsi="Arial" w:cs="Arial" w:eastAsia="Arial"/>
          <w:sz w:val="20"/>
          <w:szCs w:val="20"/>
          <w:color w:val="7C7E7E"/>
          <w:spacing w:val="0"/>
          <w:w w:val="79"/>
          <w:position w:val="-2"/>
        </w:rPr>
        <w:t>e</w:t>
      </w:r>
      <w:r>
        <w:rPr>
          <w:rFonts w:ascii="Arial" w:hAnsi="Arial" w:cs="Arial" w:eastAsia="Arial"/>
          <w:sz w:val="20"/>
          <w:szCs w:val="20"/>
          <w:color w:val="7C7E7E"/>
          <w:spacing w:val="43"/>
          <w:w w:val="79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7C7E7E"/>
          <w:spacing w:val="-1"/>
          <w:w w:val="79"/>
          <w:position w:val="-2"/>
        </w:rPr>
        <w:t>A</w:t>
      </w:r>
      <w:r>
        <w:rPr>
          <w:rFonts w:ascii="Arial" w:hAnsi="Arial" w:cs="Arial" w:eastAsia="Arial"/>
          <w:sz w:val="23"/>
          <w:szCs w:val="23"/>
          <w:color w:val="5E5E60"/>
          <w:spacing w:val="0"/>
          <w:w w:val="79"/>
          <w:position w:val="-2"/>
        </w:rPr>
        <w:t>miri</w:t>
      </w:r>
      <w:r>
        <w:rPr>
          <w:rFonts w:ascii="Arial" w:hAnsi="Arial" w:cs="Arial" w:eastAsia="Arial"/>
          <w:sz w:val="23"/>
          <w:szCs w:val="23"/>
          <w:color w:val="5E5E60"/>
          <w:spacing w:val="-38"/>
          <w:w w:val="79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5E5E60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3"/>
          <w:szCs w:val="23"/>
          <w:color w:val="5E5E60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İşçi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24" w:lineRule="exact"/>
        <w:ind w:left="3058" w:right="-20"/>
        <w:jc w:val="left"/>
        <w:rPr>
          <w:rFonts w:ascii="Times New Roman" w:hAnsi="Times New Roman" w:cs="Times New Roman" w:eastAsia="Times New Roman"/>
          <w:sz w:val="54"/>
          <w:szCs w:val="54"/>
        </w:rPr>
      </w:pPr>
      <w:rPr/>
      <w:r>
        <w:rPr>
          <w:rFonts w:ascii="Times New Roman" w:hAnsi="Times New Roman" w:cs="Times New Roman" w:eastAsia="Times New Roman"/>
          <w:sz w:val="54"/>
          <w:szCs w:val="54"/>
          <w:color w:val="34385D"/>
          <w:spacing w:val="-55"/>
          <w:w w:val="100"/>
          <w:i/>
          <w:position w:val="1"/>
        </w:rPr>
        <w:t>"</w:t>
      </w:r>
      <w:r>
        <w:rPr>
          <w:rFonts w:ascii="Times New Roman" w:hAnsi="Times New Roman" w:cs="Times New Roman" w:eastAsia="Times New Roman"/>
          <w:sz w:val="54"/>
          <w:szCs w:val="54"/>
          <w:color w:val="363D82"/>
          <w:spacing w:val="0"/>
          <w:w w:val="100"/>
          <w:i/>
          <w:position w:val="1"/>
        </w:rPr>
        <w:t>)</w:t>
      </w:r>
      <w:r>
        <w:rPr>
          <w:rFonts w:ascii="Times New Roman" w:hAnsi="Times New Roman" w:cs="Times New Roman" w:eastAsia="Times New Roman"/>
          <w:sz w:val="54"/>
          <w:szCs w:val="54"/>
          <w:color w:val="363D82"/>
          <w:spacing w:val="0"/>
          <w:w w:val="100"/>
          <w:i/>
          <w:position w:val="1"/>
        </w:rPr>
        <w:t>Jjdk</w:t>
      </w:r>
      <w:r>
        <w:rPr>
          <w:rFonts w:ascii="Times New Roman" w:hAnsi="Times New Roman" w:cs="Times New Roman" w:eastAsia="Times New Roman"/>
          <w:sz w:val="54"/>
          <w:szCs w:val="5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40" w:right="80"/>
        </w:sectPr>
      </w:pPr>
      <w:rPr/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tabs>
          <w:tab w:pos="56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2.9245pt;margin-top:-13.613882pt;width:18.074251pt;height:45pt;mso-position-horizontal-relative:page;mso-position-vertical-relative:paragraph;z-index:-17107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Times New Roman" w:hAnsi="Times New Roman" w:cs="Times New Roman" w:eastAsia="Times New Roman"/>
                      <w:sz w:val="90"/>
                      <w:szCs w:val="9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3D3D3D"/>
                      <w:spacing w:val="0"/>
                      <w:w w:val="144"/>
                      <w:b/>
                      <w:bCs/>
                      <w:i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4"/>
          <w:szCs w:val="24"/>
          <w:color w:val="AFB1AF"/>
          <w:w w:val="198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AFB1AF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AFB1AF"/>
          <w:w w:val="100"/>
        </w:rPr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129"/>
          <w:position w:val="-5"/>
        </w:rPr>
        <w:t>'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836" w:right="1002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D3D3D"/>
          <w:w w:val="105"/>
        </w:rPr>
        <w:t>I</w:t>
      </w:r>
      <w:r>
        <w:rPr>
          <w:rFonts w:ascii="Arial" w:hAnsi="Arial" w:cs="Arial" w:eastAsia="Arial"/>
          <w:sz w:val="14"/>
          <w:szCs w:val="14"/>
          <w:color w:val="3D3D3D"/>
          <w:spacing w:val="-28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565656"/>
          <w:spacing w:val="0"/>
          <w:w w:val="106"/>
        </w:rPr>
        <w:t>Z</w:t>
      </w:r>
      <w:r>
        <w:rPr>
          <w:rFonts w:ascii="Arial" w:hAnsi="Arial" w:cs="Arial" w:eastAsia="Arial"/>
          <w:sz w:val="14"/>
          <w:szCs w:val="14"/>
          <w:color w:val="565656"/>
          <w:spacing w:val="-25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28"/>
        </w:rPr>
        <w:t>M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27"/>
        </w:rPr>
        <w:t>I</w:t>
      </w:r>
      <w:r>
        <w:rPr>
          <w:rFonts w:ascii="Arial" w:hAnsi="Arial" w:cs="Arial" w:eastAsia="Arial"/>
          <w:sz w:val="14"/>
          <w:szCs w:val="14"/>
          <w:color w:val="3D3D3D"/>
          <w:spacing w:val="-26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565656"/>
          <w:spacing w:val="0"/>
          <w:w w:val="85"/>
        </w:rPr>
        <w:t>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51" w:lineRule="exact"/>
        <w:ind w:left="570" w:right="723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D3D3D"/>
          <w:spacing w:val="0"/>
          <w:w w:val="102"/>
          <w:position w:val="-1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39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7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6"/>
          <w:w w:val="1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7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3"/>
          <w:w w:val="1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7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4" w:after="0" w:line="240" w:lineRule="auto"/>
        <w:ind w:left="502" w:right="-20"/>
        <w:jc w:val="left"/>
        <w:tabs>
          <w:tab w:pos="656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485.669128pt;margin-top:10.747986pt;width:15.026746pt;height:11.576722pt;mso-position-horizontal-relative:page;mso-position-vertical-relative:paragraph;z-index:-17108" coordorigin="9713,215" coordsize="301,232">
            <v:group style="position:absolute;left:9763;top:264;width:99;height:133" coordorigin="9763,264" coordsize="99,133">
              <v:shape style="position:absolute;left:9763;top:264;width:99;height:133" coordorigin="9763,264" coordsize="99,133" path="m9763,264l9861,264,9861,397,9763,397,9763,264xe" filled="t" fillcolor="#677070" stroked="f">
                <v:path arrowok="t"/>
                <v:fill/>
              </v:shape>
            </v:group>
            <v:group style="position:absolute;left:9796;top:331;width:193;height:2" coordorigin="9796,331" coordsize="193,2">
              <v:shape style="position:absolute;left:9796;top:331;width:193;height:2" coordorigin="9796,331" coordsize="193,0" path="m9796,331l9988,331e" filled="f" stroked="t" strokeweight="2.582722pt" strokecolor="#67707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7"/>
        </w:rPr>
        <w:t>İTFAİYE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9"/>
          <w:w w:val="1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7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0"/>
          <w:w w:val="1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7"/>
        </w:rPr>
        <w:t>BAŞKANLIGI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Arial" w:hAnsi="Arial" w:cs="Arial" w:eastAsia="Arial"/>
          <w:sz w:val="16"/>
          <w:szCs w:val="16"/>
          <w:color w:val="565656"/>
          <w:spacing w:val="0"/>
          <w:w w:val="133"/>
          <w:position w:val="-5"/>
        </w:rPr>
        <w:t>"</w:t>
      </w:r>
      <w:r>
        <w:rPr>
          <w:rFonts w:ascii="Arial" w:hAnsi="Arial" w:cs="Arial" w:eastAsia="Arial"/>
          <w:sz w:val="16"/>
          <w:szCs w:val="16"/>
          <w:color w:val="565656"/>
          <w:spacing w:val="0"/>
          <w:w w:val="133"/>
          <w:position w:val="-5"/>
        </w:rPr>
        <w:t> </w:t>
      </w:r>
      <w:r>
        <w:rPr>
          <w:rFonts w:ascii="Arial" w:hAnsi="Arial" w:cs="Arial" w:eastAsia="Arial"/>
          <w:sz w:val="16"/>
          <w:szCs w:val="16"/>
          <w:color w:val="565656"/>
          <w:spacing w:val="22"/>
          <w:w w:val="133"/>
          <w:position w:val="-5"/>
        </w:rPr>
        <w:t> </w:t>
      </w:r>
      <w:r>
        <w:rPr>
          <w:rFonts w:ascii="Arial" w:hAnsi="Arial" w:cs="Arial" w:eastAsia="Arial"/>
          <w:sz w:val="16"/>
          <w:szCs w:val="16"/>
          <w:color w:val="565656"/>
          <w:spacing w:val="0"/>
          <w:w w:val="133"/>
          <w:position w:val="-4"/>
        </w:rPr>
        <w:t>"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9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6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9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4"/>
        </w:rPr>
        <w:t>Mü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114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8"/>
          <w:w w:val="11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4"/>
        </w:rPr>
        <w:t>hale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1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9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9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9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380" w:bottom="280" w:left="380" w:right="360"/>
          <w:cols w:num="2" w:equalWidth="0">
            <w:col w:w="2379" w:space="697"/>
            <w:col w:w="8104"/>
          </w:cols>
        </w:sectPr>
      </w:pPr>
      <w:rPr/>
    </w:p>
    <w:p>
      <w:pPr>
        <w:spacing w:before="0" w:after="0" w:line="247" w:lineRule="exact"/>
        <w:ind w:left="648" w:right="-20"/>
        <w:jc w:val="left"/>
        <w:tabs>
          <w:tab w:pos="4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565656"/>
          <w:w w:val="98"/>
          <w:position w:val="8"/>
        </w:rPr>
        <w:t>B</w:t>
      </w:r>
      <w:r>
        <w:rPr>
          <w:rFonts w:ascii="Arial" w:hAnsi="Arial" w:cs="Arial" w:eastAsia="Arial"/>
          <w:sz w:val="14"/>
          <w:szCs w:val="14"/>
          <w:color w:val="565656"/>
          <w:spacing w:val="-19"/>
          <w:w w:val="100"/>
          <w:position w:val="8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8"/>
        </w:rPr>
        <w:t>ELEDI</w:t>
      </w:r>
      <w:r>
        <w:rPr>
          <w:rFonts w:ascii="Arial" w:hAnsi="Arial" w:cs="Arial" w:eastAsia="Arial"/>
          <w:sz w:val="14"/>
          <w:szCs w:val="14"/>
          <w:color w:val="3D3D3D"/>
          <w:spacing w:val="19"/>
          <w:w w:val="100"/>
          <w:position w:val="8"/>
        </w:rPr>
        <w:t> </w:t>
      </w:r>
      <w:r>
        <w:rPr>
          <w:rFonts w:ascii="Arial" w:hAnsi="Arial" w:cs="Arial" w:eastAsia="Arial"/>
          <w:sz w:val="14"/>
          <w:szCs w:val="14"/>
          <w:color w:val="565656"/>
          <w:spacing w:val="0"/>
          <w:w w:val="96"/>
          <w:position w:val="8"/>
        </w:rPr>
        <w:t>YE</w:t>
      </w:r>
      <w:r>
        <w:rPr>
          <w:rFonts w:ascii="Arial" w:hAnsi="Arial" w:cs="Arial" w:eastAsia="Arial"/>
          <w:sz w:val="14"/>
          <w:szCs w:val="14"/>
          <w:color w:val="565656"/>
          <w:spacing w:val="-18"/>
          <w:w w:val="100"/>
          <w:position w:val="8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8"/>
        </w:rPr>
        <w:t>SI</w:t>
      </w:r>
      <w:r>
        <w:rPr>
          <w:rFonts w:ascii="Arial" w:hAnsi="Arial" w:cs="Arial" w:eastAsia="Arial"/>
          <w:sz w:val="14"/>
          <w:szCs w:val="14"/>
          <w:color w:val="3D3D3D"/>
          <w:spacing w:val="-30"/>
          <w:w w:val="100"/>
          <w:position w:val="8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5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6"/>
          <w:position w:val="-1"/>
        </w:rPr>
        <w:t>ANGl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6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4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6"/>
          <w:position w:val="-1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8" w:right="-20"/>
        <w:jc w:val="left"/>
        <w:tabs>
          <w:tab w:pos="1640" w:val="left"/>
          <w:tab w:pos="2940" w:val="left"/>
          <w:tab w:pos="5280" w:val="left"/>
          <w:tab w:pos="72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9"/>
          <w:w w:val="113"/>
          <w:position w:val="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6"/>
          <w:position w:val="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arihi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8"/>
          <w:position w:val="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98"/>
          <w:position w:val="1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72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03.2017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IUildirim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Sı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6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9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11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13: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0"/>
        </w:rPr>
        <w:t>8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5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rel: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64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6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2"/>
          <w:position w:val="0"/>
        </w:rPr>
        <w:t>10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132" w:right="-20"/>
        <w:jc w:val="left"/>
        <w:tabs>
          <w:tab w:pos="1640" w:val="left"/>
          <w:tab w:pos="2860" w:val="left"/>
          <w:tab w:pos="4280" w:val="left"/>
          <w:tab w:pos="52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95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6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7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ıt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6"/>
          <w:position w:val="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6"/>
          <w:position w:val="0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6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6"/>
          <w:position w:val="0"/>
        </w:rPr>
        <w:t>03.2017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2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68"/>
          <w:position w:val="0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2"/>
          <w:w w:val="68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91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6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7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ıt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1584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9"/>
          <w:position w:val="0"/>
        </w:rPr>
        <w:t>Alan: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5"/>
          <w:w w:val="11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Sa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ral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13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w w:val="91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7"/>
          <w:w w:val="68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5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68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7"/>
          <w:w w:val="109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1"/>
        </w:rPr>
        <w:t>Ça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ıııdibi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5308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9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25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76767"/>
          <w:spacing w:val="0"/>
          <w:w w:val="100"/>
          <w:i/>
        </w:rPr>
        <w:t>1</w:t>
      </w:r>
      <w:r>
        <w:rPr>
          <w:rFonts w:ascii="Arial" w:hAnsi="Arial" w:cs="Arial" w:eastAsia="Arial"/>
          <w:sz w:val="18"/>
          <w:szCs w:val="18"/>
          <w:color w:val="676767"/>
          <w:spacing w:val="-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6"/>
        </w:rPr>
        <w:t>Bornova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0" w:after="0" w:line="240" w:lineRule="auto"/>
        <w:ind w:left="132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oğru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0"/>
          <w:w w:val="100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amdibi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5308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No:2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82"/>
          <w:i/>
        </w:rPr>
        <w:t>1</w:t>
      </w:r>
      <w:r>
        <w:rPr>
          <w:rFonts w:ascii="Arial" w:hAnsi="Arial" w:cs="Arial" w:eastAsia="Arial"/>
          <w:sz w:val="19"/>
          <w:szCs w:val="19"/>
          <w:color w:val="565656"/>
          <w:spacing w:val="12"/>
          <w:w w:val="82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6"/>
        </w:rPr>
        <w:t>Born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7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"/>
          <w:w w:val="108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3" w:after="0" w:line="240" w:lineRule="auto"/>
        <w:ind w:left="132" w:right="-20"/>
        <w:jc w:val="left"/>
        <w:tabs>
          <w:tab w:pos="1480" w:val="left"/>
          <w:tab w:pos="4200" w:val="left"/>
          <w:tab w:pos="72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9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2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4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ııı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8"/>
          <w:position w:val="1"/>
        </w:rPr>
        <w:t>:Bina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1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9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ıııı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1"/>
          <w:w w:val="97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5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5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0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5"/>
          <w:position w:val="1"/>
        </w:rPr>
        <w:t>Sın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1"/>
          <w:w w:val="105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9"/>
          <w:position w:val="1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ı: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1"/>
          <w:w w:val="97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5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1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7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ktri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4"/>
          <w:position w:val="0"/>
        </w:rPr>
        <w:t>Devre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" w:after="0" w:line="162" w:lineRule="exact"/>
        <w:ind w:left="127" w:right="-20"/>
        <w:jc w:val="left"/>
        <w:tabs>
          <w:tab w:pos="3400" w:val="left"/>
          <w:tab w:pos="6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6.617752pt;margin-top:8.127330pt;width:109.679071pt;height:31.181116pt;mso-position-horizontal-relative:page;mso-position-vertical-relative:paragraph;z-index:-17106" type="#_x0000_t202" filled="f" stroked="f">
            <v:textbox inset="0,0,0,0">
              <w:txbxContent>
                <w:p>
                  <w:pPr>
                    <w:spacing w:before="0" w:after="0" w:line="624" w:lineRule="exact"/>
                    <w:ind w:right="-134"/>
                    <w:jc w:val="left"/>
                    <w:tabs>
                      <w:tab w:pos="420" w:val="left"/>
                      <w:tab w:pos="1020" w:val="left"/>
                      <w:tab w:pos="2000" w:val="left"/>
                    </w:tabs>
                    <w:rPr>
                      <w:rFonts w:ascii="Times New Roman" w:hAnsi="Times New Roman" w:cs="Times New Roman" w:eastAsia="Times New Roman"/>
                      <w:sz w:val="44"/>
                      <w:szCs w:val="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D3D3D"/>
                      <w:spacing w:val="0"/>
                      <w:w w:val="100"/>
                      <w:position w:val="5"/>
                    </w:rPr>
                    <w:t>X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D3D3D"/>
                      <w:spacing w:val="0"/>
                      <w:w w:val="100"/>
                      <w:position w:val="5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D3D3D"/>
                      <w:spacing w:val="0"/>
                      <w:w w:val="100"/>
                      <w:position w:val="5"/>
                    </w:rPr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3D3D3D"/>
                      <w:spacing w:val="0"/>
                      <w:w w:val="64"/>
                      <w:position w:val="-5"/>
                    </w:rPr>
                    <w:t>J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3D3D3D"/>
                      <w:spacing w:val="0"/>
                      <w:w w:val="100"/>
                      <w:position w:val="-5"/>
                    </w:rPr>
                    <w:tab/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3D3D3D"/>
                      <w:spacing w:val="0"/>
                      <w:w w:val="64"/>
                      <w:position w:val="-5"/>
                    </w:rPr>
                    <w:t>J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3D3D3D"/>
                      <w:spacing w:val="0"/>
                      <w:w w:val="100"/>
                      <w:position w:val="-5"/>
                    </w:rPr>
                    <w:tab/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3D3D3D"/>
                      <w:spacing w:val="0"/>
                      <w:w w:val="100"/>
                      <w:position w:val="-5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  <w:color w:val="212121"/>
                      <w:spacing w:val="0"/>
                      <w:w w:val="37"/>
                      <w:position w:val="14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  <w:color w:val="212121"/>
                      <w:spacing w:val="-51"/>
                      <w:w w:val="100"/>
                      <w:position w:val="1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  <w:color w:val="676767"/>
                      <w:spacing w:val="0"/>
                      <w:w w:val="51"/>
                      <w:position w:val="14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6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6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6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-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-3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-4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-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94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  <w:position w:val="-4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71"/>
          <w:position w:val="-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  <w:position w:val="-13"/>
        </w:rPr>
        <w:t>Ku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2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92"/>
          <w:position w:val="-13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10"/>
          <w:w w:val="92"/>
          <w:position w:val="-13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2"/>
          <w:position w:val="-1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3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3"/>
        </w:rPr>
        <w:t>nım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4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3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9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7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6"/>
          <w:position w:val="-13"/>
        </w:rPr>
        <w:t>Mesken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80" w:right="360"/>
        </w:sectPr>
      </w:pPr>
      <w:rPr/>
    </w:p>
    <w:p>
      <w:pPr>
        <w:spacing w:before="48" w:after="0" w:line="240" w:lineRule="auto"/>
        <w:ind w:right="2"/>
        <w:jc w:val="right"/>
        <w:tabs>
          <w:tab w:pos="2040" w:val="left"/>
          <w:tab w:pos="2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Betonanne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88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8"/>
        </w:rPr>
        <w:t>:ıgi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8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2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91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9"/>
        </w:rPr>
        <w:t>şap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95"/>
        </w:rPr>
        <w:t>e</w:t>
      </w:r>
      <w:r>
        <w:rPr>
          <w:rFonts w:ascii="Arial" w:hAnsi="Arial" w:cs="Arial" w:eastAsia="Arial"/>
          <w:sz w:val="17"/>
          <w:szCs w:val="17"/>
          <w:color w:val="565656"/>
          <w:spacing w:val="-8"/>
          <w:w w:val="95"/>
        </w:rPr>
        <w:t>l</w:t>
      </w:r>
      <w:r>
        <w:rPr>
          <w:rFonts w:ascii="Arial" w:hAnsi="Arial" w:cs="Arial" w:eastAsia="Arial"/>
          <w:sz w:val="17"/>
          <w:szCs w:val="17"/>
          <w:color w:val="3D3D3D"/>
          <w:spacing w:val="-5"/>
          <w:w w:val="126"/>
        </w:rPr>
        <w:t>i</w:t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96"/>
        </w:rPr>
        <w:t>k</w:t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240" w:lineRule="auto"/>
        <w:ind w:right="-20"/>
        <w:jc w:val="right"/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9"/>
          <w:szCs w:val="9"/>
          <w:color w:val="7C7C7C"/>
          <w:spacing w:val="0"/>
          <w:w w:val="156"/>
        </w:rPr>
        <w:t>.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w w:val="8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ngını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9"/>
        </w:rPr>
        <w:t>13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9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4"/>
        </w:rPr>
        <w:t>18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80" w:right="360"/>
          <w:cols w:num="2" w:equalWidth="0">
            <w:col w:w="6328" w:space="153"/>
            <w:col w:w="4699"/>
          </w:cols>
        </w:sectPr>
      </w:pPr>
      <w:rPr/>
    </w:p>
    <w:p>
      <w:pPr>
        <w:spacing w:before="87" w:after="0" w:line="240" w:lineRule="auto"/>
        <w:ind w:left="132" w:right="-20"/>
        <w:jc w:val="left"/>
        <w:tabs>
          <w:tab w:pos="1920" w:val="left"/>
          <w:tab w:pos="54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9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8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6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in: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6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ahibi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Nur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7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KÖ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0"/>
        </w:rPr>
        <w:t>ÇÜ</w:t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29"/>
          <w:position w:val="0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1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1"/>
          <w:position w:val="0"/>
        </w:rPr>
        <w:t>ac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7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8"/>
          <w:w w:val="5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4"/>
          <w:position w:val="0"/>
        </w:rPr>
        <w:t>:Kendisi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9" w:after="0" w:line="240" w:lineRule="auto"/>
        <w:ind w:left="194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Ami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5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57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3"/>
          <w:w w:val="5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E9090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E9090"/>
          <w:spacing w:val="-28"/>
          <w:w w:val="14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9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</w:rPr>
        <w:t>ş.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9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nal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7"/>
        </w:rPr>
        <w:t>ATSAK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0" w:after="0" w:line="246" w:lineRule="auto"/>
        <w:ind w:left="118" w:right="2346" w:firstLine="1831"/>
        <w:jc w:val="left"/>
        <w:tabs>
          <w:tab w:pos="1940" w:val="left"/>
          <w:tab w:pos="4440" w:val="left"/>
          <w:tab w:pos="73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1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5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3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2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5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13:09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1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arı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8"/>
          <w:position w:val="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98"/>
          <w:position w:val="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5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13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1"/>
        </w:rPr>
        <w:t>pi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en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9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9"/>
          <w:w w:val="100"/>
          <w:position w:val="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9"/>
          <w:position w:val="0"/>
        </w:rPr>
        <w:t>22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137" w:right="-20"/>
        <w:jc w:val="left"/>
        <w:tabs>
          <w:tab w:pos="4460" w:val="left"/>
          <w:tab w:pos="68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1"/>
          <w:w w:val="100"/>
          <w:position w:val="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  <w:t>ibin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10"/>
          <w:w w:val="91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6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6"/>
          <w:w w:val="93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"/>
          <w:w w:val="105"/>
          <w:position w:val="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86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1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Anza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3"/>
          <w:position w:val="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6"/>
          <w:position w:val="0"/>
        </w:rPr>
        <w:t>14:00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4456" w:right="4519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7"/>
        </w:rPr>
        <w:t>Gel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7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3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3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"/>
          <w:w w:val="10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9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0" w:after="0" w:line="280" w:lineRule="auto"/>
        <w:ind w:left="1959" w:right="4153" w:firstLine="2517"/>
        <w:jc w:val="left"/>
        <w:tabs>
          <w:tab w:pos="44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76767"/>
          <w:w w:val="8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mni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6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2"/>
          <w:w w:val="10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6"/>
        </w:rPr>
        <w:t>t-Jandarma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4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88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9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79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1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0"/>
          <w:w w:val="11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7"/>
          <w:w w:val="109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9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ısı: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ğalgaz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7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08" w:lineRule="exact"/>
        <w:ind w:left="479" w:right="2300" w:firstLine="-347"/>
        <w:jc w:val="left"/>
        <w:tabs>
          <w:tab w:pos="460" w:val="left"/>
          <w:tab w:pos="1920" w:val="left"/>
          <w:tab w:pos="4440" w:val="left"/>
          <w:tab w:pos="73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2"/>
          <w:szCs w:val="22"/>
          <w:color w:val="676767"/>
          <w:spacing w:val="0"/>
          <w:w w:val="54"/>
        </w:rPr>
        <w:t>Y,</w:t>
      </w:r>
      <w:r>
        <w:rPr>
          <w:rFonts w:ascii="Arial" w:hAnsi="Arial" w:cs="Arial" w:eastAsia="Arial"/>
          <w:sz w:val="22"/>
          <w:szCs w:val="22"/>
          <w:color w:val="676767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676767"/>
          <w:spacing w:val="0"/>
          <w:w w:val="100"/>
        </w:rPr>
      </w:r>
      <w:r>
        <w:rPr>
          <w:rFonts w:ascii="Times New Roman" w:hAnsi="Times New Roman" w:cs="Times New Roman" w:eastAsia="Times New Roman"/>
          <w:sz w:val="12"/>
          <w:szCs w:val="12"/>
          <w:color w:val="3D3D3D"/>
          <w:spacing w:val="0"/>
          <w:w w:val="60"/>
          <w:position w:val="8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3D3D3D"/>
          <w:spacing w:val="-1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  <w:t>ııncı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  <w:t>Ekip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5"/>
          <w:w w:val="200"/>
          <w:position w:val="2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1"/>
          <w:position w:val="2"/>
        </w:rPr>
        <w:t>kı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2"/>
          <w:position w:val="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4"/>
          <w:position w:val="2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4"/>
          <w:position w:val="2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71"/>
          <w:position w:val="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  <w:t>08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2"/>
          <w:position w:val="2"/>
        </w:rPr>
        <w:t>f.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5"/>
          <w:w w:val="81"/>
          <w:position w:val="2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26"/>
          <w:position w:val="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10"/>
          <w:position w:val="2"/>
        </w:rPr>
        <w:t>aç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-18"/>
          <w:w w:val="127"/>
          <w:position w:val="2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9"/>
          <w:position w:val="2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9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6"/>
          <w:w w:val="116"/>
          <w:position w:val="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68"/>
          <w:position w:val="2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2"/>
          <w:position w:val="2"/>
        </w:rPr>
        <w:t>12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2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ıi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4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90"/>
          <w:position w:val="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5"/>
          <w:w w:val="115"/>
          <w:position w:val="0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  <w:position w:val="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7"/>
          <w:w w:val="255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9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7"/>
          <w:position w:val="0"/>
        </w:rPr>
        <w:t>14:00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left="1954" w:right="-20"/>
        <w:jc w:val="left"/>
        <w:tabs>
          <w:tab w:pos="4840" w:val="left"/>
          <w:tab w:pos="74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34"/>
        </w:rPr>
        <w:t>812-35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3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FM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435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24"/>
        </w:rPr>
        <w:t>35TZ114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40" w:lineRule="auto"/>
        <w:ind w:left="195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76767"/>
          <w:w w:val="98"/>
        </w:rPr>
        <w:t>Ek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-2"/>
          <w:w w:val="9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4"/>
          <w:w w:val="122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8E9090"/>
          <w:spacing w:val="0"/>
          <w:w w:val="81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8E909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Adı-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6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E9EA0"/>
          <w:spacing w:val="-3"/>
          <w:w w:val="4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"/>
          <w:w w:val="98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93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ş.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Sami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Dİ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9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1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64"/>
        </w:rPr>
        <w:t>İ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0" w:after="0" w:line="269" w:lineRule="auto"/>
        <w:ind w:left="132" w:right="2239" w:firstLine="-14"/>
        <w:jc w:val="left"/>
        <w:tabs>
          <w:tab w:pos="1220" w:val="left"/>
          <w:tab w:pos="1440" w:val="left"/>
          <w:tab w:pos="19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"/>
          <w:w w:val="113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9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0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şekil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kta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7"/>
        </w:rPr>
        <w:t>göıiilrnüştü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8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2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8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4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ru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1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u w:val="single" w:color="9393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u w:val="single" w:color="93939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u w:val="single" w:color="939393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40" w:lineRule="auto"/>
        <w:ind w:left="4423" w:right="398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6"/>
          <w:w w:val="173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8"/>
        </w:rPr>
        <w:t>ııd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9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7"/>
        </w:rPr>
        <w:t>söndürücü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9" w:after="0" w:line="200" w:lineRule="exact"/>
        <w:ind w:left="122" w:right="-20"/>
        <w:jc w:val="left"/>
        <w:tabs>
          <w:tab w:pos="2840" w:val="left"/>
          <w:tab w:pos="4440" w:val="left"/>
          <w:tab w:pos="6320" w:val="left"/>
          <w:tab w:pos="78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;:o,öndürme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4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Su</w:t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-8"/>
          <w:w w:val="47"/>
          <w:position w:val="-2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91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7"/>
          <w:w w:val="115"/>
          <w:position w:val="-2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11"/>
          <w:position w:val="-2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9"/>
          <w:position w:val="-2"/>
        </w:rPr>
        <w:t>ük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7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11"/>
          <w:w w:val="108"/>
          <w:position w:val="-2"/>
        </w:rPr>
        <w:t>K</w:t>
      </w:r>
      <w:r>
        <w:rPr>
          <w:rFonts w:ascii="Arial" w:hAnsi="Arial" w:cs="Arial" w:eastAsia="Arial"/>
          <w:sz w:val="19"/>
          <w:szCs w:val="19"/>
          <w:color w:val="565656"/>
          <w:spacing w:val="-10"/>
          <w:w w:val="97"/>
          <w:position w:val="-2"/>
        </w:rPr>
        <w:t>g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73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"/>
          <w:w w:val="46"/>
          <w:position w:val="-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95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"/>
          <w:w w:val="121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7"/>
          <w:position w:val="-2"/>
        </w:rPr>
        <w:t>K.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6"/>
          <w:position w:val="-2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45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2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15" w:lineRule="exact"/>
        <w:ind w:left="4490" w:right="-20"/>
        <w:jc w:val="left"/>
        <w:tabs>
          <w:tab w:pos="6320" w:val="left"/>
          <w:tab w:pos="788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25"/>
          <w:szCs w:val="25"/>
          <w:color w:val="3D3D3D"/>
          <w:spacing w:val="0"/>
          <w:w w:val="127"/>
          <w:position w:val="3"/>
        </w:rPr>
        <w:t>ı</w:t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565656"/>
          <w:spacing w:val="0"/>
          <w:w w:val="54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565656"/>
          <w:spacing w:val="-43"/>
          <w:w w:val="54"/>
          <w:position w:val="0"/>
        </w:rPr>
        <w:t> </w:t>
      </w:r>
      <w:r>
        <w:rPr>
          <w:rFonts w:ascii="Arial" w:hAnsi="Arial" w:cs="Arial" w:eastAsia="Arial"/>
          <w:sz w:val="34"/>
          <w:szCs w:val="34"/>
          <w:color w:val="56565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565656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54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217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salo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kapısı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det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alüminyum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ncere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4"/>
        </w:rPr>
        <w:t>kas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6"/>
          <w:w w:val="103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camlarıyl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berabe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salona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6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67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0" w:after="0" w:line="240" w:lineRule="auto"/>
        <w:ind w:left="118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1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öndiirı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68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1"/>
          <w:w w:val="109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8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7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9"/>
          <w:w w:val="13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tesisatı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,bi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tüpl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1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vizyo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elektrikli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ısıtıc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6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6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5"/>
          <w:w w:val="6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muhteli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şyaları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3"/>
        </w:rPr>
        <w:t>ta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3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3"/>
        </w:rPr>
        <w:t>yanm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7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lon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1" w:after="0" w:line="240" w:lineRule="auto"/>
        <w:ind w:left="132" w:right="-20"/>
        <w:jc w:val="left"/>
        <w:tabs>
          <w:tab w:pos="19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w w:val="88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4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94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-1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9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7"/>
          <w:w w:val="68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sıvaları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dökülme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evi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tüm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duvarları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islen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za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6"/>
        </w:rPr>
        <w:t>görmüştür.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6" w:after="0" w:line="240" w:lineRule="auto"/>
        <w:ind w:left="209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Ata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HERMAN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2"/>
        </w:rPr>
        <w:t>!.Kattaki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1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daireni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klima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ünit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za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5"/>
        </w:rPr>
        <w:t>görmüşt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6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3"/>
        </w:rPr>
        <w:t>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5" w:after="0" w:line="275" w:lineRule="auto"/>
        <w:ind w:left="2217" w:right="72" w:firstLine="-127"/>
        <w:jc w:val="left"/>
        <w:tabs>
          <w:tab w:pos="5660" w:val="left"/>
          <w:tab w:pos="7460" w:val="left"/>
          <w:tab w:pos="93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5"/>
          <w:w w:val="97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6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7"/>
          <w:w w:val="10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-7"/>
          <w:w w:val="11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2"/>
        </w:rPr>
        <w:t>5.000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Binada: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7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500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2"/>
        </w:rPr>
        <w:t>l.Katta: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2"/>
        </w:rPr>
        <w:t>1.500TL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4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12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8"/>
          <w:w w:val="109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-29"/>
          <w:w w:val="14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9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6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erinde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8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"/>
          <w:w w:val="10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2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8"/>
        </w:rPr>
        <w:t>katl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7"/>
          <w:w w:val="9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5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57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7"/>
          <w:w w:val="5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8"/>
        </w:rPr>
        <w:t>betonanne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6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8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6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nanı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kat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9"/>
        </w:rPr>
        <w:t>ın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3" w:lineRule="exact"/>
        <w:ind w:left="132" w:right="-20"/>
        <w:jc w:val="left"/>
        <w:tabs>
          <w:tab w:pos="19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6"/>
          <w:w w:val="86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1"/>
        </w:rPr>
        <w:t>Ne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2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6"/>
        </w:rPr>
        <w:t>tai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6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gir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6"/>
          <w:w w:val="109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68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5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rafta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dada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old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6"/>
          <w:w w:val="100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görülm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6"/>
        </w:rPr>
        <w:t>soruşturmada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6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5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27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1" w:after="0" w:line="264" w:lineRule="auto"/>
        <w:ind w:left="1949" w:right="51" w:firstLine="28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6"/>
          <w:w w:val="79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zc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6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kılı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halde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1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1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ktrikli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ısıtıcı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1"/>
        </w:rPr>
        <w:t>kabl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8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sunun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nedende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ktri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apa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5"/>
          <w:w w:val="103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8"/>
        </w:rPr>
        <w:t>yüzeylerini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8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5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8"/>
        </w:rPr>
        <w:t>hıtuştunı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8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3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odada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3"/>
          <w:w w:val="100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6"/>
        </w:rPr>
        <w:t>etm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6"/>
          <w:w w:val="11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7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9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3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1"/>
        </w:rPr>
        <w:t>ıkt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"/>
          <w:w w:val="104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6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6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9"/>
        </w:rPr>
        <w:t>ka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"/>
          <w:w w:val="10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1"/>
        </w:rPr>
        <w:t>at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1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1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-2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92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0"/>
          <w:w w:val="45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8"/>
          <w:w w:val="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9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8"/>
          <w:w w:val="12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5"/>
        </w:rPr>
        <w:t>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312" w:lineRule="exact"/>
        <w:ind w:left="118" w:right="-20"/>
        <w:jc w:val="left"/>
        <w:tabs>
          <w:tab w:pos="1920" w:val="left"/>
          <w:tab w:pos="6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99"/>
          <w:w w:val="88"/>
          <w:i/>
          <w:position w:val="7"/>
        </w:rPr>
        <w:t>S</w:t>
      </w:r>
      <w:r>
        <w:rPr>
          <w:rFonts w:ascii="Arial" w:hAnsi="Arial" w:cs="Arial" w:eastAsia="Arial"/>
          <w:sz w:val="26"/>
          <w:szCs w:val="26"/>
          <w:color w:val="9E9EA0"/>
          <w:spacing w:val="-9"/>
          <w:w w:val="173"/>
          <w:position w:val="-5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46"/>
          <w:position w:val="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47"/>
          <w:position w:val="7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46"/>
          <w:position w:val="7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5"/>
          <w:w w:val="168"/>
          <w:position w:val="7"/>
        </w:rPr>
        <w:t>"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7"/>
          <w:position w:val="7"/>
        </w:rPr>
        <w:t>tialı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7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5"/>
          <w:w w:val="118"/>
          <w:position w:val="7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69"/>
          <w:position w:val="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7"/>
        </w:rPr>
        <w:t>rk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4"/>
          <w:w w:val="100"/>
          <w:position w:val="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7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7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100"/>
          <w:position w:val="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-2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4"/>
          <w:position w:val="6"/>
        </w:rPr>
        <w:t>lBedeli: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43" w:lineRule="exact"/>
        <w:ind w:left="169" w:right="-20"/>
        <w:jc w:val="left"/>
        <w:tabs>
          <w:tab w:pos="5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8E9090"/>
          <w:spacing w:val="0"/>
          <w:w w:val="132"/>
          <w:position w:val="1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8E909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8E909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9"/>
          <w:position w:val="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1"/>
          <w:w w:val="108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79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7"/>
          <w:position w:val="1"/>
        </w:rPr>
        <w:t>eç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88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7"/>
          <w:position w:val="1"/>
        </w:rPr>
        <w:t>ay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8"/>
          <w:position w:val="1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7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0" w:after="0" w:line="264" w:lineRule="auto"/>
        <w:ind w:left="118" w:right="5259" w:firstLine="14"/>
        <w:jc w:val="left"/>
        <w:tabs>
          <w:tab w:pos="19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'r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Nurte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9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13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ÇÜ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565656"/>
          <w:spacing w:val="-3"/>
          <w:w w:val="65"/>
          <w:position w:val="9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7"/>
          <w:position w:val="0"/>
        </w:rPr>
        <w:t>nün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9"/>
          <w:position w:val="0"/>
        </w:rPr>
        <w:t>oğullarına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4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7"/>
          <w:position w:val="0"/>
        </w:rPr>
        <w:t>edilmişti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8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21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2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eslim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2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3"/>
          <w:position w:val="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57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"/>
          <w:w w:val="5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  <w:position w:val="0"/>
        </w:rPr>
        <w:t>ldi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10"/>
          <w:w w:val="104"/>
          <w:position w:val="0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7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ind w:left="132" w:right="-20"/>
        <w:jc w:val="left"/>
        <w:tabs>
          <w:tab w:pos="1920" w:val="left"/>
          <w:tab w:pos="5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76767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-2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0"/>
          <w:w w:val="100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arih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7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7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1"/>
          <w:w w:val="10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7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7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3"/>
          <w:w w:val="10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7"/>
        </w:rPr>
        <w:t>2017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3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0"/>
          <w:w w:val="78"/>
        </w:rPr>
        <w:t>iSa</w:t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-1"/>
          <w:w w:val="78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78"/>
        </w:rPr>
        <w:t>li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29"/>
          <w:w w:val="7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0"/>
          <w:w w:val="78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35"/>
          <w:w w:val="7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4"/>
        </w:rPr>
        <w:t>14:22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1" w:after="0" w:line="203" w:lineRule="exact"/>
        <w:ind w:left="216" w:right="-20"/>
        <w:jc w:val="left"/>
        <w:tabs>
          <w:tab w:pos="1320" w:val="left"/>
          <w:tab w:pos="83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28"/>
          <w:position w:val="0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iDE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5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4"/>
          <w:position w:val="0"/>
        </w:rPr>
        <w:t>Çam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dibi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3"/>
          <w:position w:val="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80" w:right="360"/>
        </w:sectPr>
      </w:pPr>
      <w:rPr/>
    </w:p>
    <w:p>
      <w:pPr>
        <w:spacing w:before="36" w:after="0" w:line="240" w:lineRule="auto"/>
        <w:ind w:left="2090" w:right="-67"/>
        <w:jc w:val="left"/>
        <w:tabs>
          <w:tab w:pos="4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5"/>
        </w:rPr>
        <w:t>Amir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Yangma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1" w:after="0" w:line="242" w:lineRule="exact"/>
        <w:ind w:left="376" w:right="-20"/>
        <w:jc w:val="left"/>
        <w:tabs>
          <w:tab w:pos="4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1"/>
          <w:szCs w:val="21"/>
          <w:color w:val="565656"/>
          <w:spacing w:val="-4"/>
          <w:w w:val="100"/>
          <w:position w:val="-8"/>
        </w:rPr>
        <w:t>·</w:t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100"/>
          <w:position w:val="-8"/>
        </w:rPr>
        <w:t>u</w:t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2"/>
          <w:position w:val="3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Arial" w:hAnsi="Arial" w:cs="Arial" w:eastAsia="Arial"/>
          <w:sz w:val="27"/>
          <w:szCs w:val="27"/>
          <w:color w:val="3D3D3D"/>
          <w:spacing w:val="0"/>
          <w:w w:val="64"/>
          <w:b/>
          <w:bCs/>
        </w:rPr>
        <w:t>1</w:t>
      </w:r>
      <w:r>
        <w:rPr>
          <w:rFonts w:ascii="Arial" w:hAnsi="Arial" w:cs="Arial" w:eastAsia="Arial"/>
          <w:sz w:val="27"/>
          <w:szCs w:val="27"/>
          <w:color w:val="3D3D3D"/>
          <w:spacing w:val="22"/>
          <w:w w:val="64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3D3D3D"/>
          <w:spacing w:val="0"/>
          <w:w w:val="64"/>
          <w:b/>
          <w:bCs/>
        </w:rPr>
        <w:t>3</w:t>
      </w:r>
      <w:r>
        <w:rPr>
          <w:rFonts w:ascii="Arial" w:hAnsi="Arial" w:cs="Arial" w:eastAsia="Arial"/>
          <w:sz w:val="27"/>
          <w:szCs w:val="27"/>
          <w:color w:val="3D3D3D"/>
          <w:spacing w:val="30"/>
          <w:w w:val="64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3D3D3D"/>
          <w:spacing w:val="0"/>
          <w:w w:val="64"/>
          <w:b/>
          <w:bCs/>
        </w:rPr>
        <w:t>Mart</w:t>
      </w:r>
      <w:r>
        <w:rPr>
          <w:rFonts w:ascii="Arial" w:hAnsi="Arial" w:cs="Arial" w:eastAsia="Arial"/>
          <w:sz w:val="27"/>
          <w:szCs w:val="27"/>
          <w:color w:val="3D3D3D"/>
          <w:spacing w:val="1"/>
          <w:w w:val="64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C1C1C1"/>
          <w:spacing w:val="-43"/>
          <w:w w:val="95"/>
          <w:i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565656"/>
          <w:spacing w:val="0"/>
          <w:w w:val="110"/>
          <w:i/>
        </w:rPr>
        <w:t>!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80" w:right="360"/>
          <w:cols w:num="2" w:equalWidth="0">
            <w:col w:w="6029" w:space="2433"/>
            <w:col w:w="2718"/>
          </w:cols>
        </w:sectPr>
      </w:pPr>
      <w:rPr/>
    </w:p>
    <w:p>
      <w:pPr>
        <w:spacing w:before="0" w:after="0" w:line="152" w:lineRule="exact"/>
        <w:ind w:left="418" w:right="-20"/>
        <w:jc w:val="left"/>
        <w:tabs>
          <w:tab w:pos="8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7"/>
          <w:szCs w:val="7"/>
          <w:color w:val="3D3D3D"/>
          <w:spacing w:val="0"/>
          <w:w w:val="146"/>
          <w:i/>
        </w:rPr>
        <w:t>Q</w:t>
      </w:r>
      <w:r>
        <w:rPr>
          <w:rFonts w:ascii="Arial" w:hAnsi="Arial" w:cs="Arial" w:eastAsia="Arial"/>
          <w:sz w:val="7"/>
          <w:szCs w:val="7"/>
          <w:color w:val="3D3D3D"/>
          <w:spacing w:val="0"/>
          <w:w w:val="146"/>
          <w:i/>
        </w:rPr>
        <w:t>)</w:t>
      </w:r>
      <w:r>
        <w:rPr>
          <w:rFonts w:ascii="Arial" w:hAnsi="Arial" w:cs="Arial" w:eastAsia="Arial"/>
          <w:sz w:val="7"/>
          <w:szCs w:val="7"/>
          <w:color w:val="3D3D3D"/>
          <w:spacing w:val="-28"/>
          <w:w w:val="146"/>
          <w:i/>
        </w:rPr>
        <w:t> </w:t>
      </w:r>
      <w:r>
        <w:rPr>
          <w:rFonts w:ascii="Arial" w:hAnsi="Arial" w:cs="Arial" w:eastAsia="Arial"/>
          <w:sz w:val="7"/>
          <w:szCs w:val="7"/>
          <w:color w:val="3D3D3D"/>
          <w:spacing w:val="0"/>
          <w:w w:val="100"/>
          <w:i/>
        </w:rPr>
        <w:tab/>
      </w:r>
      <w:r>
        <w:rPr>
          <w:rFonts w:ascii="Arial" w:hAnsi="Arial" w:cs="Arial" w:eastAsia="Arial"/>
          <w:sz w:val="7"/>
          <w:szCs w:val="7"/>
          <w:color w:val="3D3D3D"/>
          <w:spacing w:val="0"/>
          <w:w w:val="100"/>
          <w:i/>
        </w:rPr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75"/>
          <w:i/>
          <w:position w:val="-3"/>
        </w:rPr>
        <w:t>1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75"/>
          <w:i/>
          <w:position w:val="-3"/>
        </w:rPr>
        <w:t>   </w:t>
      </w:r>
      <w:r>
        <w:rPr>
          <w:rFonts w:ascii="Arial" w:hAnsi="Arial" w:cs="Arial" w:eastAsia="Arial"/>
          <w:sz w:val="19"/>
          <w:szCs w:val="19"/>
          <w:color w:val="565656"/>
          <w:spacing w:val="11"/>
          <w:w w:val="75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3"/>
          <w:position w:val="-3"/>
        </w:rPr>
        <w:t>12017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22" w:lineRule="exact"/>
        <w:ind w:left="423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66"/>
          <w:position w:val="1"/>
        </w:rPr>
        <w:t>:&gt;-.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57" w:after="0" w:line="200" w:lineRule="exact"/>
        <w:ind w:left="353" w:right="-20"/>
        <w:jc w:val="left"/>
        <w:tabs>
          <w:tab w:pos="83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.503952pt;margin-top:10.427773pt;width:7.09665pt;height:5.5pt;mso-position-horizontal-relative:page;mso-position-vertical-relative:paragraph;z-index:-17105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7"/>
                    <w:jc w:val="left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3D3D3D"/>
                      <w:spacing w:val="0"/>
                      <w:w w:val="109"/>
                    </w:rPr>
                    <w:t>ı-&lt;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1"/>
          <w:szCs w:val="11"/>
          <w:color w:val="565656"/>
          <w:spacing w:val="2"/>
          <w:w w:val="166"/>
          <w:position w:val="-8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0"/>
          <w:position w:val="-1"/>
        </w:rPr>
        <w:t>......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2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2"/>
        </w:rPr>
        <w:t>Birim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1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1"/>
          <w:position w:val="-12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618" w:lineRule="exact"/>
        <w:ind w:left="3386" w:right="-20"/>
        <w:jc w:val="left"/>
        <w:tabs>
          <w:tab w:pos="4300" w:val="left"/>
        </w:tabs>
        <w:rPr>
          <w:rFonts w:ascii="Arial" w:hAnsi="Arial" w:cs="Arial" w:eastAsia="Arial"/>
          <w:sz w:val="70"/>
          <w:szCs w:val="7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3.843781pt;margin-top:18.489632pt;width:158.754145pt;height:28pt;mso-position-horizontal-relative:page;mso-position-vertical-relative:paragraph;z-index:-17104" type="#_x0000_t202" filled="f" stroked="f">
            <v:textbox inset="0,0,0,0">
              <w:txbxContent>
                <w:p>
                  <w:pPr>
                    <w:spacing w:before="0" w:after="0" w:line="560" w:lineRule="exact"/>
                    <w:ind w:right="-124"/>
                    <w:jc w:val="left"/>
                    <w:tabs>
                      <w:tab w:pos="1060" w:val="left"/>
                    </w:tabs>
                    <w:rPr>
                      <w:rFonts w:ascii="Arial" w:hAnsi="Arial" w:cs="Arial" w:eastAsia="Arial"/>
                      <w:sz w:val="56"/>
                      <w:szCs w:val="56"/>
                    </w:rPr>
                  </w:pPr>
                  <w:rPr/>
                  <w:r>
                    <w:rPr>
                      <w:rFonts w:ascii="Arial" w:hAnsi="Arial" w:cs="Arial" w:eastAsia="Arial"/>
                      <w:sz w:val="56"/>
                      <w:szCs w:val="56"/>
                      <w:color w:val="363F89"/>
                      <w:spacing w:val="0"/>
                      <w:w w:val="407"/>
                      <w:i/>
                      <w:position w:val="-1"/>
                    </w:rPr>
                    <w:t>a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363F89"/>
                      <w:spacing w:val="0"/>
                      <w:w w:val="100"/>
                      <w:i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363F89"/>
                      <w:spacing w:val="0"/>
                      <w:w w:val="100"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AFB1AF"/>
                      <w:spacing w:val="-84"/>
                      <w:w w:val="82"/>
                      <w:i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363F89"/>
                      <w:spacing w:val="0"/>
                      <w:w w:val="128"/>
                      <w:i/>
                      <w:position w:val="-1"/>
                    </w:rPr>
                    <w:t>€:}/:1_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61"/>
          <w:szCs w:val="61"/>
          <w:color w:val="363F89"/>
          <w:w w:val="105"/>
          <w:position w:val="-7"/>
        </w:rPr>
        <w:t>k</w:t>
      </w:r>
      <w:r>
        <w:rPr>
          <w:rFonts w:ascii="Arial" w:hAnsi="Arial" w:cs="Arial" w:eastAsia="Arial"/>
          <w:sz w:val="61"/>
          <w:szCs w:val="61"/>
          <w:color w:val="363F89"/>
          <w:spacing w:val="-32"/>
          <w:w w:val="104"/>
          <w:position w:val="-7"/>
        </w:rPr>
        <w:t>t</w:t>
      </w:r>
      <w:r>
        <w:rPr>
          <w:rFonts w:ascii="Arial" w:hAnsi="Arial" w:cs="Arial" w:eastAsia="Arial"/>
          <w:sz w:val="61"/>
          <w:szCs w:val="61"/>
          <w:color w:val="565656"/>
          <w:spacing w:val="0"/>
          <w:w w:val="14"/>
          <w:position w:val="-7"/>
        </w:rPr>
        <w:t>.</w:t>
      </w:r>
      <w:r>
        <w:rPr>
          <w:rFonts w:ascii="Arial" w:hAnsi="Arial" w:cs="Arial" w:eastAsia="Arial"/>
          <w:sz w:val="61"/>
          <w:szCs w:val="61"/>
          <w:color w:val="565656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61"/>
          <w:szCs w:val="61"/>
          <w:color w:val="565656"/>
          <w:spacing w:val="0"/>
          <w:w w:val="100"/>
          <w:position w:val="-7"/>
        </w:rPr>
      </w:r>
      <w:r>
        <w:rPr>
          <w:rFonts w:ascii="Arial" w:hAnsi="Arial" w:cs="Arial" w:eastAsia="Arial"/>
          <w:sz w:val="70"/>
          <w:szCs w:val="70"/>
          <w:color w:val="5B628C"/>
          <w:spacing w:val="-28"/>
          <w:w w:val="70"/>
          <w:i/>
          <w:position w:val="-7"/>
        </w:rPr>
        <w:t>-</w:t>
      </w:r>
      <w:r>
        <w:rPr>
          <w:rFonts w:ascii="Arial" w:hAnsi="Arial" w:cs="Arial" w:eastAsia="Arial"/>
          <w:sz w:val="70"/>
          <w:szCs w:val="70"/>
          <w:color w:val="3F4BA7"/>
          <w:spacing w:val="0"/>
          <w:w w:val="67"/>
          <w:i/>
          <w:position w:val="-7"/>
        </w:rPr>
        <w:t>i</w:t>
      </w:r>
      <w:r>
        <w:rPr>
          <w:rFonts w:ascii="Arial" w:hAnsi="Arial" w:cs="Arial" w:eastAsia="Arial"/>
          <w:sz w:val="70"/>
          <w:szCs w:val="70"/>
          <w:color w:val="3F4BA7"/>
          <w:spacing w:val="-80"/>
          <w:w w:val="67"/>
          <w:i/>
          <w:position w:val="-7"/>
        </w:rPr>
        <w:t>J</w:t>
      </w:r>
      <w:r>
        <w:rPr>
          <w:rFonts w:ascii="Arial" w:hAnsi="Arial" w:cs="Arial" w:eastAsia="Arial"/>
          <w:sz w:val="70"/>
          <w:szCs w:val="70"/>
          <w:color w:val="363F89"/>
          <w:spacing w:val="0"/>
          <w:w w:val="47"/>
          <w:i/>
          <w:position w:val="-7"/>
        </w:rPr>
        <w:t>tV</w:t>
      </w:r>
      <w:r>
        <w:rPr>
          <w:rFonts w:ascii="Arial" w:hAnsi="Arial" w:cs="Arial" w:eastAsia="Arial"/>
          <w:sz w:val="70"/>
          <w:szCs w:val="70"/>
          <w:color w:val="363F89"/>
          <w:spacing w:val="-120"/>
          <w:w w:val="100"/>
          <w:i/>
          <w:position w:val="-7"/>
        </w:rPr>
        <w:t> </w:t>
      </w:r>
      <w:r>
        <w:rPr>
          <w:rFonts w:ascii="Arial" w:hAnsi="Arial" w:cs="Arial" w:eastAsia="Arial"/>
          <w:sz w:val="70"/>
          <w:szCs w:val="70"/>
          <w:color w:val="3F4BA7"/>
          <w:spacing w:val="-110"/>
          <w:w w:val="29"/>
          <w:i/>
          <w:position w:val="-7"/>
        </w:rPr>
        <w:t>J</w:t>
      </w:r>
      <w:r>
        <w:rPr>
          <w:rFonts w:ascii="Arial" w:hAnsi="Arial" w:cs="Arial" w:eastAsia="Arial"/>
          <w:sz w:val="70"/>
          <w:szCs w:val="70"/>
          <w:color w:val="363F89"/>
          <w:spacing w:val="0"/>
          <w:w w:val="63"/>
          <w:i/>
          <w:position w:val="-7"/>
        </w:rPr>
        <w:t>ff</w:t>
      </w:r>
      <w:r>
        <w:rPr>
          <w:rFonts w:ascii="Arial" w:hAnsi="Arial" w:cs="Arial" w:eastAsia="Arial"/>
          <w:sz w:val="70"/>
          <w:szCs w:val="70"/>
          <w:color w:val="363F89"/>
          <w:spacing w:val="0"/>
          <w:w w:val="64"/>
          <w:i/>
          <w:position w:val="-7"/>
        </w:rPr>
        <w:t>i</w:t>
      </w:r>
      <w:r>
        <w:rPr>
          <w:rFonts w:ascii="Arial" w:hAnsi="Arial" w:cs="Arial" w:eastAsia="Arial"/>
          <w:sz w:val="70"/>
          <w:szCs w:val="70"/>
          <w:color w:val="000000"/>
          <w:spacing w:val="0"/>
          <w:w w:val="100"/>
          <w:position w:val="0"/>
        </w:rPr>
      </w:r>
    </w:p>
    <w:p>
      <w:pPr>
        <w:spacing w:before="0" w:after="0" w:line="154" w:lineRule="exact"/>
        <w:ind w:left="2531" w:right="-20"/>
        <w:jc w:val="left"/>
        <w:tabs>
          <w:tab w:pos="3400" w:val="left"/>
          <w:tab w:pos="4660" w:val="left"/>
          <w:tab w:pos="9180" w:val="left"/>
          <w:tab w:pos="96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565656"/>
          <w:spacing w:val="0"/>
          <w:w w:val="100"/>
          <w:b/>
          <w:bCs/>
          <w:position w:val="-18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565656"/>
          <w:spacing w:val="-68"/>
          <w:w w:val="100"/>
          <w:b/>
          <w:bCs/>
          <w:position w:val="-1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565656"/>
          <w:spacing w:val="0"/>
          <w:w w:val="100"/>
          <w:b/>
          <w:bCs/>
          <w:position w:val="-18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565656"/>
          <w:spacing w:val="0"/>
          <w:w w:val="100"/>
          <w:b/>
          <w:bCs/>
          <w:position w:val="-18"/>
        </w:rPr>
      </w:r>
      <w:r>
        <w:rPr>
          <w:rFonts w:ascii="Arial" w:hAnsi="Arial" w:cs="Arial" w:eastAsia="Arial"/>
          <w:sz w:val="59"/>
          <w:szCs w:val="59"/>
          <w:color w:val="363F89"/>
          <w:spacing w:val="-91"/>
          <w:w w:val="51"/>
          <w:i/>
          <w:position w:val="-26"/>
        </w:rPr>
        <w:t>J</w:t>
      </w:r>
      <w:r>
        <w:rPr>
          <w:rFonts w:ascii="Arial" w:hAnsi="Arial" w:cs="Arial" w:eastAsia="Arial"/>
          <w:sz w:val="37"/>
          <w:szCs w:val="37"/>
          <w:color w:val="3D3D3D"/>
          <w:spacing w:val="0"/>
          <w:w w:val="502"/>
          <w:b/>
          <w:bCs/>
          <w:position w:val="-14"/>
        </w:rPr>
        <w:t>ç</w:t>
      </w:r>
      <w:r>
        <w:rPr>
          <w:rFonts w:ascii="Arial" w:hAnsi="Arial" w:cs="Arial" w:eastAsia="Arial"/>
          <w:sz w:val="37"/>
          <w:szCs w:val="37"/>
          <w:color w:val="3D3D3D"/>
          <w:spacing w:val="0"/>
          <w:w w:val="100"/>
          <w:b/>
          <w:bCs/>
          <w:position w:val="-14"/>
        </w:rPr>
        <w:tab/>
      </w:r>
      <w:r>
        <w:rPr>
          <w:rFonts w:ascii="Arial" w:hAnsi="Arial" w:cs="Arial" w:eastAsia="Arial"/>
          <w:sz w:val="37"/>
          <w:szCs w:val="37"/>
          <w:color w:val="3D3D3D"/>
          <w:spacing w:val="0"/>
          <w:w w:val="100"/>
          <w:b/>
          <w:bCs/>
          <w:position w:val="-14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7"/>
        </w:rPr>
        <w:t>Ünal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7"/>
        </w:rPr>
        <w:t>ATSAK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7"/>
        </w:rPr>
      </w:r>
      <w:r>
        <w:rPr>
          <w:rFonts w:ascii="Arial" w:hAnsi="Arial" w:cs="Arial" w:eastAsia="Arial"/>
          <w:sz w:val="13"/>
          <w:szCs w:val="13"/>
          <w:color w:val="7C7C7C"/>
          <w:spacing w:val="0"/>
          <w:w w:val="230"/>
          <w:position w:val="4"/>
        </w:rPr>
        <w:t>)</w:t>
      </w:r>
      <w:r>
        <w:rPr>
          <w:rFonts w:ascii="Arial" w:hAnsi="Arial" w:cs="Arial" w:eastAsia="Arial"/>
          <w:sz w:val="13"/>
          <w:szCs w:val="13"/>
          <w:color w:val="7C7C7C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3"/>
          <w:szCs w:val="13"/>
          <w:color w:val="7C7C7C"/>
          <w:spacing w:val="0"/>
          <w:w w:val="100"/>
          <w:position w:val="4"/>
        </w:rPr>
      </w:r>
      <w:r>
        <w:rPr>
          <w:rFonts w:ascii="Arial" w:hAnsi="Arial" w:cs="Arial" w:eastAsia="Arial"/>
          <w:sz w:val="18"/>
          <w:szCs w:val="18"/>
          <w:color w:val="9E9EA0"/>
          <w:spacing w:val="0"/>
          <w:w w:val="125"/>
          <w:position w:val="4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80" w:right="360"/>
        </w:sectPr>
      </w:pPr>
      <w:rPr/>
    </w:p>
    <w:p>
      <w:pPr>
        <w:spacing w:before="25" w:after="0" w:line="289" w:lineRule="exact"/>
        <w:ind w:right="-20"/>
        <w:jc w:val="right"/>
        <w:rPr>
          <w:rFonts w:ascii="Times New Roman" w:hAnsi="Times New Roman" w:cs="Times New Roman" w:eastAsia="Times New Roman"/>
          <w:sz w:val="43"/>
          <w:szCs w:val="43"/>
        </w:rPr>
      </w:pPr>
      <w:rPr/>
      <w:r>
        <w:rPr>
          <w:rFonts w:ascii="Times New Roman" w:hAnsi="Times New Roman" w:cs="Times New Roman" w:eastAsia="Times New Roman"/>
          <w:sz w:val="43"/>
          <w:szCs w:val="43"/>
          <w:color w:val="676767"/>
          <w:w w:val="43"/>
          <w:i/>
          <w:position w:val="-17"/>
        </w:rPr>
        <w:t>2</w:t>
      </w:r>
      <w:r>
        <w:rPr>
          <w:rFonts w:ascii="Times New Roman" w:hAnsi="Times New Roman" w:cs="Times New Roman" w:eastAsia="Times New Roman"/>
          <w:sz w:val="43"/>
          <w:szCs w:val="43"/>
          <w:color w:val="676767"/>
          <w:w w:val="42"/>
          <w:i/>
          <w:position w:val="-17"/>
        </w:rPr>
        <w:t>P</w:t>
      </w:r>
      <w:r>
        <w:rPr>
          <w:rFonts w:ascii="Times New Roman" w:hAnsi="Times New Roman" w:cs="Times New Roman" w:eastAsia="Times New Roman"/>
          <w:sz w:val="43"/>
          <w:szCs w:val="43"/>
          <w:color w:val="676767"/>
          <w:spacing w:val="-80"/>
          <w:w w:val="100"/>
          <w:i/>
          <w:position w:val="-17"/>
        </w:rPr>
        <w:t> </w:t>
      </w:r>
      <w:r>
        <w:rPr>
          <w:rFonts w:ascii="Times New Roman" w:hAnsi="Times New Roman" w:cs="Times New Roman" w:eastAsia="Times New Roman"/>
          <w:sz w:val="43"/>
          <w:szCs w:val="43"/>
          <w:color w:val="363D62"/>
          <w:spacing w:val="0"/>
          <w:w w:val="140"/>
          <w:i/>
          <w:position w:val="-17"/>
        </w:rPr>
        <w:t>p</w:t>
      </w:r>
      <w:r>
        <w:rPr>
          <w:rFonts w:ascii="Times New Roman" w:hAnsi="Times New Roman" w:cs="Times New Roman" w:eastAsia="Times New Roman"/>
          <w:sz w:val="43"/>
          <w:szCs w:val="43"/>
          <w:color w:val="000000"/>
          <w:spacing w:val="0"/>
          <w:w w:val="100"/>
          <w:position w:val="0"/>
        </w:rPr>
      </w:r>
    </w:p>
    <w:p>
      <w:pPr>
        <w:spacing w:before="57" w:after="0" w:line="240" w:lineRule="auto"/>
        <w:ind w:right="-73"/>
        <w:jc w:val="left"/>
        <w:tabs>
          <w:tab w:pos="1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w w:val="57"/>
          <w:position w:val="4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4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4"/>
        </w:rPr>
        <w:t>Amır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5"/>
          <w:w w:val="109"/>
          <w:position w:val="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2"/>
          <w:position w:val="0"/>
        </w:rPr>
        <w:t>vş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4" w:after="0" w:line="280" w:lineRule="exact"/>
        <w:ind w:right="-123"/>
        <w:jc w:val="left"/>
        <w:rPr>
          <w:rFonts w:ascii="Arial" w:hAnsi="Arial" w:cs="Arial" w:eastAsia="Arial"/>
          <w:sz w:val="55"/>
          <w:szCs w:val="55"/>
        </w:rPr>
      </w:pPr>
      <w:rPr/>
      <w:r>
        <w:rPr/>
        <w:br w:type="column"/>
      </w:r>
      <w:r>
        <w:rPr>
          <w:rFonts w:ascii="Arial" w:hAnsi="Arial" w:cs="Arial" w:eastAsia="Arial"/>
          <w:sz w:val="55"/>
          <w:szCs w:val="55"/>
          <w:color w:val="3D3D3D"/>
          <w:w w:val="155"/>
          <w:i/>
          <w:position w:val="-29"/>
        </w:rPr>
        <w:t>'</w:t>
      </w:r>
      <w:r>
        <w:rPr>
          <w:rFonts w:ascii="Arial" w:hAnsi="Arial" w:cs="Arial" w:eastAsia="Arial"/>
          <w:sz w:val="55"/>
          <w:szCs w:val="55"/>
          <w:color w:val="3D3D3D"/>
          <w:spacing w:val="-30"/>
          <w:w w:val="156"/>
          <w:i/>
          <w:position w:val="-29"/>
        </w:rPr>
        <w:t>i</w:t>
      </w:r>
      <w:r>
        <w:rPr>
          <w:rFonts w:ascii="Arial" w:hAnsi="Arial" w:cs="Arial" w:eastAsia="Arial"/>
          <w:sz w:val="55"/>
          <w:szCs w:val="55"/>
          <w:color w:val="565656"/>
          <w:spacing w:val="-50"/>
          <w:w w:val="62"/>
          <w:i/>
          <w:position w:val="-29"/>
        </w:rPr>
        <w:t>:</w:t>
      </w:r>
      <w:r>
        <w:rPr>
          <w:rFonts w:ascii="Arial" w:hAnsi="Arial" w:cs="Arial" w:eastAsia="Arial"/>
          <w:sz w:val="55"/>
          <w:szCs w:val="55"/>
          <w:color w:val="7C7C7C"/>
          <w:spacing w:val="-206"/>
          <w:w w:val="63"/>
          <w:i/>
          <w:position w:val="-29"/>
        </w:rPr>
        <w:t>v</w:t>
      </w:r>
      <w:r>
        <w:rPr>
          <w:rFonts w:ascii="Arial" w:hAnsi="Arial" w:cs="Arial" w:eastAsia="Arial"/>
          <w:sz w:val="55"/>
          <w:szCs w:val="55"/>
          <w:color w:val="565656"/>
          <w:spacing w:val="0"/>
          <w:w w:val="62"/>
          <w:i/>
          <w:position w:val="-29"/>
        </w:rPr>
        <w:t>t</w:t>
      </w:r>
      <w:r>
        <w:rPr>
          <w:rFonts w:ascii="Arial" w:hAnsi="Arial" w:cs="Arial" w:eastAsia="Arial"/>
          <w:sz w:val="55"/>
          <w:szCs w:val="55"/>
          <w:color w:val="565656"/>
          <w:spacing w:val="-79"/>
          <w:w w:val="100"/>
          <w:i/>
          <w:position w:val="-29"/>
        </w:rPr>
        <w:t> </w:t>
      </w:r>
      <w:r>
        <w:rPr>
          <w:rFonts w:ascii="Arial" w:hAnsi="Arial" w:cs="Arial" w:eastAsia="Arial"/>
          <w:sz w:val="55"/>
          <w:szCs w:val="55"/>
          <w:color w:val="3D3D3D"/>
          <w:spacing w:val="0"/>
          <w:w w:val="24"/>
          <w:i/>
          <w:position w:val="-29"/>
        </w:rPr>
        <w:t>a</w:t>
      </w:r>
      <w:r>
        <w:rPr>
          <w:rFonts w:ascii="Arial" w:hAnsi="Arial" w:cs="Arial" w:eastAsia="Arial"/>
          <w:sz w:val="55"/>
          <w:szCs w:val="55"/>
          <w:color w:val="3D3D3D"/>
          <w:spacing w:val="-42"/>
          <w:w w:val="24"/>
          <w:i/>
          <w:position w:val="-29"/>
        </w:rPr>
        <w:t>1</w:t>
      </w:r>
      <w:r>
        <w:rPr>
          <w:rFonts w:ascii="Arial" w:hAnsi="Arial" w:cs="Arial" w:eastAsia="Arial"/>
          <w:sz w:val="55"/>
          <w:szCs w:val="55"/>
          <w:color w:val="676767"/>
          <w:spacing w:val="0"/>
          <w:w w:val="42"/>
          <w:i/>
          <w:position w:val="-29"/>
        </w:rPr>
        <w:t>f'</w:t>
      </w:r>
      <w:r>
        <w:rPr>
          <w:rFonts w:ascii="Arial" w:hAnsi="Arial" w:cs="Arial" w:eastAsia="Arial"/>
          <w:sz w:val="55"/>
          <w:szCs w:val="55"/>
          <w:color w:val="000000"/>
          <w:spacing w:val="0"/>
          <w:w w:val="100"/>
          <w:position w:val="0"/>
        </w:rPr>
      </w:r>
    </w:p>
    <w:p>
      <w:pPr>
        <w:spacing w:before="0" w:after="0" w:line="315" w:lineRule="exact"/>
        <w:ind w:right="-20"/>
        <w:jc w:val="left"/>
        <w:tabs>
          <w:tab w:pos="8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38"/>
          <w:szCs w:val="38"/>
          <w:color w:val="676767"/>
          <w:spacing w:val="-34"/>
          <w:w w:val="87"/>
          <w:position w:val="-6"/>
        </w:rPr>
        <w:t>·</w:t>
      </w:r>
      <w:r>
        <w:rPr>
          <w:rFonts w:ascii="Arial" w:hAnsi="Arial" w:cs="Arial" w:eastAsia="Arial"/>
          <w:sz w:val="38"/>
          <w:szCs w:val="38"/>
          <w:color w:val="3D3D3D"/>
          <w:spacing w:val="13"/>
          <w:w w:val="36"/>
          <w:position w:val="-6"/>
        </w:rPr>
        <w:t>.</w:t>
      </w:r>
      <w:r>
        <w:rPr>
          <w:rFonts w:ascii="Arial" w:hAnsi="Arial" w:cs="Arial" w:eastAsia="Arial"/>
          <w:sz w:val="38"/>
          <w:szCs w:val="38"/>
          <w:color w:val="9E9EA0"/>
          <w:spacing w:val="-18"/>
          <w:w w:val="37"/>
          <w:position w:val="-6"/>
        </w:rPr>
        <w:t>·</w:t>
      </w:r>
      <w:r>
        <w:rPr>
          <w:rFonts w:ascii="Arial" w:hAnsi="Arial" w:cs="Arial" w:eastAsia="Arial"/>
          <w:sz w:val="38"/>
          <w:szCs w:val="38"/>
          <w:color w:val="676767"/>
          <w:spacing w:val="0"/>
          <w:w w:val="42"/>
          <w:position w:val="-6"/>
        </w:rPr>
        <w:t>::".til</w:t>
      </w:r>
      <w:r>
        <w:rPr>
          <w:rFonts w:ascii="Arial" w:hAnsi="Arial" w:cs="Arial" w:eastAsia="Arial"/>
          <w:sz w:val="38"/>
          <w:szCs w:val="38"/>
          <w:color w:val="676767"/>
          <w:spacing w:val="0"/>
          <w:w w:val="43"/>
          <w:position w:val="-6"/>
        </w:rPr>
        <w:t>)</w:t>
      </w:r>
      <w:r>
        <w:rPr>
          <w:rFonts w:ascii="Arial" w:hAnsi="Arial" w:cs="Arial" w:eastAsia="Arial"/>
          <w:sz w:val="38"/>
          <w:szCs w:val="38"/>
          <w:color w:val="676767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38"/>
          <w:szCs w:val="38"/>
          <w:color w:val="676767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76"/>
          <w:position w:val="-6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80" w:right="360"/>
          <w:cols w:num="4" w:equalWidth="0">
            <w:col w:w="2878" w:space="832"/>
            <w:col w:w="1729" w:space="2657"/>
            <w:col w:w="786" w:space="308"/>
            <w:col w:w="1990"/>
          </w:cols>
        </w:sectPr>
      </w:pPr>
      <w:rPr/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334" w:lineRule="exact"/>
        <w:ind w:right="-20"/>
        <w:jc w:val="right"/>
        <w:rPr>
          <w:rFonts w:ascii="Arial" w:hAnsi="Arial" w:cs="Arial" w:eastAsia="Arial"/>
          <w:sz w:val="31"/>
          <w:szCs w:val="3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3.683319pt;margin-top:16.678787pt;width:187.345525pt;height:20.691704pt;mso-position-horizontal-relative:page;mso-position-vertical-relative:paragraph;z-index:-17103" type="#_x0000_t202" filled="f" stroked="f">
            <v:textbox inset="0,0,0,0">
              <w:txbxContent>
                <w:p>
                  <w:pPr>
                    <w:spacing w:before="0" w:after="0" w:line="414" w:lineRule="exact"/>
                    <w:ind w:right="-102"/>
                    <w:jc w:val="left"/>
                    <w:tabs>
                      <w:tab w:pos="2260" w:val="left"/>
                      <w:tab w:pos="3140" w:val="left"/>
                      <w:tab w:pos="3580" w:val="left"/>
                    </w:tabs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3F4BA7"/>
                      <w:spacing w:val="0"/>
                      <w:w w:val="287"/>
                      <w:position w:val="9"/>
                    </w:rPr>
                    <w:t>,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3F4BA7"/>
                      <w:spacing w:val="0"/>
                      <w:w w:val="100"/>
                      <w:position w:val="9"/>
                    </w:rPr>
                    <w:tab/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3F4BA7"/>
                      <w:spacing w:val="0"/>
                      <w:w w:val="100"/>
                      <w:position w:val="9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565656"/>
                      <w:spacing w:val="-15"/>
                      <w:w w:val="129"/>
                      <w:i/>
                      <w:position w:val="1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565656"/>
                      <w:spacing w:val="0"/>
                      <w:w w:val="93"/>
                      <w:i/>
                      <w:position w:val="1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565656"/>
                      <w:spacing w:val="-2"/>
                      <w:w w:val="100"/>
                      <w:i/>
                      <w:position w:val="1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565656"/>
                      <w:spacing w:val="0"/>
                      <w:w w:val="100"/>
                      <w:i/>
                      <w:position w:val="1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565656"/>
                      <w:spacing w:val="0"/>
                      <w:w w:val="100"/>
                      <w:i/>
                      <w:position w:val="1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565656"/>
                      <w:spacing w:val="17"/>
                      <w:w w:val="100"/>
                      <w:i/>
                      <w:position w:val="1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7C7C7C"/>
                      <w:spacing w:val="-10"/>
                      <w:w w:val="239"/>
                      <w:i/>
                      <w:position w:val="13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9E9EA0"/>
                      <w:spacing w:val="0"/>
                      <w:w w:val="43"/>
                      <w:i/>
                      <w:position w:val="1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9E9EA0"/>
                      <w:spacing w:val="0"/>
                      <w:w w:val="100"/>
                      <w:i/>
                      <w:position w:val="13"/>
                    </w:rPr>
                    <w:t>     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9E9EA0"/>
                      <w:spacing w:val="-3"/>
                      <w:w w:val="100"/>
                      <w:i/>
                      <w:position w:val="13"/>
                    </w:rPr>
                    <w:t> 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AFB1AF"/>
                      <w:spacing w:val="-52"/>
                      <w:w w:val="56"/>
                      <w:position w:val="0"/>
                    </w:rPr>
                    <w:t>.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565656"/>
                      <w:spacing w:val="-78"/>
                      <w:w w:val="125"/>
                      <w:position w:val="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C1C1C1"/>
                      <w:spacing w:val="-2"/>
                      <w:w w:val="80"/>
                      <w:b/>
                      <w:bCs/>
                      <w:i/>
                      <w:position w:val="13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7C7C7C"/>
                      <w:spacing w:val="0"/>
                      <w:w w:val="123"/>
                      <w:b/>
                      <w:bCs/>
                      <w:i/>
                      <w:position w:val="13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AFB1AF"/>
                      <w:spacing w:val="-19"/>
                      <w:w w:val="54"/>
                      <w:b/>
                      <w:bCs/>
                      <w:i/>
                      <w:position w:val="13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7C7C7C"/>
                      <w:spacing w:val="0"/>
                      <w:w w:val="123"/>
                      <w:b/>
                      <w:bCs/>
                      <w:i/>
                      <w:position w:val="1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7C7C7C"/>
                      <w:spacing w:val="0"/>
                      <w:w w:val="100"/>
                      <w:b/>
                      <w:bCs/>
                      <w:i/>
                      <w:position w:val="13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7C7C7C"/>
                      <w:spacing w:val="0"/>
                      <w:w w:val="100"/>
                      <w:b/>
                      <w:bCs/>
                      <w:i/>
                      <w:position w:val="13"/>
                    </w:rPr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8E9090"/>
                      <w:spacing w:val="0"/>
                      <w:w w:val="50"/>
                      <w:position w:val="-1"/>
                    </w:rPr>
                    <w:t>..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8E9090"/>
                      <w:spacing w:val="13"/>
                      <w:w w:val="5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9E9EA0"/>
                      <w:spacing w:val="0"/>
                      <w:w w:val="83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9E9EA0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9E9EA0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565656"/>
                      <w:spacing w:val="0"/>
                      <w:w w:val="249"/>
                      <w:position w:val="-4"/>
                    </w:rPr>
                    <w:t>,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1"/>
          <w:szCs w:val="31"/>
          <w:color w:val="565656"/>
          <w:w w:val="44"/>
          <w:position w:val="-2"/>
        </w:rPr>
        <w:t>,ıı</w:t>
      </w:r>
      <w:r>
        <w:rPr>
          <w:rFonts w:ascii="Arial" w:hAnsi="Arial" w:cs="Arial" w:eastAsia="Arial"/>
          <w:sz w:val="31"/>
          <w:szCs w:val="31"/>
          <w:color w:val="565656"/>
          <w:spacing w:val="12"/>
          <w:w w:val="44"/>
          <w:position w:val="-2"/>
        </w:rPr>
        <w:t>ı</w:t>
      </w:r>
      <w:r>
        <w:rPr>
          <w:rFonts w:ascii="Arial" w:hAnsi="Arial" w:cs="Arial" w:eastAsia="Arial"/>
          <w:sz w:val="31"/>
          <w:szCs w:val="31"/>
          <w:color w:val="8E9090"/>
          <w:spacing w:val="0"/>
          <w:w w:val="16"/>
          <w:position w:val="-2"/>
        </w:rPr>
        <w:t>_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-36" w:right="6"/>
        <w:jc w:val="center"/>
        <w:tabs>
          <w:tab w:pos="280" w:val="left"/>
          <w:tab w:pos="6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100"/>
          <w:b/>
          <w:bCs/>
        </w:rPr>
        <w:t>t</w:t>
        <w:tab/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1"/>
          <w:szCs w:val="21"/>
          <w:color w:val="7C7C7C"/>
          <w:spacing w:val="0"/>
          <w:w w:val="100"/>
        </w:rPr>
        <w:t>e</w:t>
        <w:tab/>
      </w:r>
      <w:r>
        <w:rPr>
          <w:rFonts w:ascii="Times New Roman" w:hAnsi="Times New Roman" w:cs="Times New Roman" w:eastAsia="Times New Roman"/>
          <w:sz w:val="21"/>
          <w:szCs w:val="21"/>
          <w:color w:val="7C7C7C"/>
          <w:spacing w:val="0"/>
          <w:w w:val="12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33" w:after="0" w:line="240" w:lineRule="auto"/>
        <w:ind w:left="103" w:right="-5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C1C1C1"/>
          <w:spacing w:val="0"/>
          <w:w w:val="80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C1C1C1"/>
          <w:spacing w:val="0"/>
          <w:w w:val="8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C1C1C1"/>
          <w:spacing w:val="28"/>
          <w:w w:val="8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92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9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-44"/>
          <w:w w:val="1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2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3"/>
          <w:w w:val="12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4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94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676767"/>
          <w:spacing w:val="0"/>
          <w:w w:val="53"/>
        </w:rPr>
        <w:t>f</w:t>
      </w:r>
      <w:r>
        <w:rPr>
          <w:rFonts w:ascii="Times New Roman" w:hAnsi="Times New Roman" w:cs="Times New Roman" w:eastAsia="Times New Roman"/>
          <w:sz w:val="27"/>
          <w:szCs w:val="27"/>
          <w:color w:val="676767"/>
          <w:spacing w:val="0"/>
          <w:w w:val="53"/>
        </w:rPr>
        <w:t>\</w:t>
      </w:r>
      <w:r>
        <w:rPr>
          <w:rFonts w:ascii="Times New Roman" w:hAnsi="Times New Roman" w:cs="Times New Roman" w:eastAsia="Times New Roman"/>
          <w:sz w:val="27"/>
          <w:szCs w:val="27"/>
          <w:color w:val="676767"/>
          <w:spacing w:val="-14"/>
          <w:w w:val="53"/>
        </w:rPr>
        <w:t>?</w:t>
      </w:r>
      <w:r>
        <w:rPr>
          <w:rFonts w:ascii="Times New Roman" w:hAnsi="Times New Roman" w:cs="Times New Roman" w:eastAsia="Times New Roman"/>
          <w:sz w:val="21"/>
          <w:szCs w:val="21"/>
          <w:color w:val="676767"/>
          <w:spacing w:val="-20"/>
          <w:w w:val="53"/>
          <w:position w:val="7"/>
        </w:rPr>
        <w:t>•</w:t>
      </w:r>
      <w:r>
        <w:rPr>
          <w:rFonts w:ascii="Times New Roman" w:hAnsi="Times New Roman" w:cs="Times New Roman" w:eastAsia="Times New Roman"/>
          <w:sz w:val="27"/>
          <w:szCs w:val="27"/>
          <w:color w:val="676767"/>
          <w:spacing w:val="0"/>
          <w:w w:val="53"/>
          <w:position w:val="0"/>
        </w:rPr>
        <w:t>1&amp;-</w:t>
      </w:r>
      <w:r>
        <w:rPr>
          <w:rFonts w:ascii="Times New Roman" w:hAnsi="Times New Roman" w:cs="Times New Roman" w:eastAsia="Times New Roman"/>
          <w:sz w:val="27"/>
          <w:szCs w:val="27"/>
          <w:color w:val="676767"/>
          <w:spacing w:val="0"/>
          <w:w w:val="53"/>
          <w:position w:val="0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676767"/>
          <w:spacing w:val="0"/>
          <w:w w:val="53"/>
          <w:position w:val="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76767"/>
          <w:spacing w:val="18"/>
          <w:w w:val="53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C7C7C"/>
          <w:spacing w:val="0"/>
          <w:w w:val="124"/>
          <w:position w:val="7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80" w:right="360"/>
          <w:cols w:num="3" w:equalWidth="0">
            <w:col w:w="8474" w:space="106"/>
            <w:col w:w="766" w:space="117"/>
            <w:col w:w="1717"/>
          </w:cols>
        </w:sectPr>
      </w:pPr>
      <w:rPr/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04" w:lineRule="exact"/>
        <w:ind w:right="2170"/>
        <w:jc w:val="righ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C1C1C1"/>
          <w:spacing w:val="0"/>
          <w:w w:val="182"/>
          <w:b/>
          <w:bCs/>
          <w:i/>
          <w:position w:val="-2"/>
        </w:rPr>
        <w:t>"''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23" w:lineRule="exact"/>
        <w:ind w:right="2101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7C7C7C"/>
          <w:spacing w:val="0"/>
          <w:w w:val="139"/>
          <w:position w:val="-3"/>
        </w:rPr>
        <w:t>,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83" w:lineRule="exact"/>
        <w:ind w:left="169" w:right="-20"/>
        <w:jc w:val="left"/>
        <w:tabs>
          <w:tab w:pos="85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7.141785pt;margin-top:4.161717pt;width:4.84473pt;height:16.5pt;mso-position-horizontal-relative:page;mso-position-vertical-relative:paragraph;z-index:-17102" type="#_x0000_t202" filled="f" stroked="f">
            <v:textbox inset="0,0,0,0">
              <w:txbxContent>
                <w:p>
                  <w:pPr>
                    <w:spacing w:before="0" w:after="0" w:line="330" w:lineRule="exact"/>
                    <w:ind w:right="-90"/>
                    <w:jc w:val="left"/>
                    <w:rPr>
                      <w:rFonts w:ascii="Arial" w:hAnsi="Arial" w:cs="Arial" w:eastAsia="Arial"/>
                      <w:sz w:val="33"/>
                      <w:szCs w:val="33"/>
                    </w:rPr>
                  </w:pPr>
                  <w:rPr/>
                  <w:r>
                    <w:rPr>
                      <w:rFonts w:ascii="Arial" w:hAnsi="Arial" w:cs="Arial" w:eastAsia="Arial"/>
                      <w:sz w:val="33"/>
                      <w:szCs w:val="33"/>
                      <w:color w:val="8E9090"/>
                      <w:spacing w:val="0"/>
                      <w:w w:val="52"/>
                    </w:rPr>
                    <w:t>..</w:t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9"/>
          <w:position w:val="-4"/>
        </w:rPr>
        <w:t>25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58"/>
          <w:position w:val="-6"/>
        </w:rPr>
        <w:t>:'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12"/>
          <w:w w:val="59"/>
          <w:position w:val="-6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4"/>
          <w:w w:val="107"/>
          <w:position w:val="-6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-31"/>
          <w:w w:val="95"/>
          <w:position w:val="-6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AFB1AF"/>
          <w:spacing w:val="0"/>
          <w:w w:val="77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80" w:right="360"/>
        </w:sectPr>
      </w:pPr>
      <w:rPr/>
    </w:p>
    <w:p>
      <w:pPr>
        <w:spacing w:before="0" w:after="0" w:line="300" w:lineRule="exact"/>
        <w:ind w:left="174" w:right="-83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23.596687pt;margin-top:25.994734pt;width:549.180603pt;height:789.687896pt;mso-position-horizontal-relative:page;mso-position-vertical-relative:page;z-index:-17109" coordorigin="472,520" coordsize="10984,15794">
            <v:group style="position:absolute;left:484;top:541;width:1808;height:2" coordorigin="484,541" coordsize="1808,2">
              <v:shape style="position:absolute;left:484;top:541;width:1808;height:2" coordorigin="484,541" coordsize="1808,0" path="m484,541l2292,541e" filled="f" stroked="t" strokeweight=".704379pt" strokecolor="#B8B8B8">
                <v:path arrowok="t"/>
              </v:shape>
            </v:group>
            <v:group style="position:absolute;left:493;top:527;width:2;height:394" coordorigin="493,527" coordsize="2,394">
              <v:shape style="position:absolute;left:493;top:527;width:2;height:394" coordorigin="493,527" coordsize="0,394" path="m493,921l493,527e" filled="f" stroked="t" strokeweight=".704379pt" strokecolor="#A3A3A3">
                <v:path arrowok="t"/>
              </v:shape>
            </v:group>
            <v:group style="position:absolute;left:1958;top:541;width:380;height:2" coordorigin="1958,541" coordsize="380,2">
              <v:shape style="position:absolute;left:1958;top:541;width:380;height:2" coordorigin="1958,541" coordsize="380,0" path="m1958,541l2339,541e" filled="f" stroked="t" strokeweight=".469586pt" strokecolor="#AFAFAF">
                <v:path arrowok="t"/>
              </v:shape>
            </v:group>
            <v:group style="position:absolute;left:2320;top:532;width:2;height:1030" coordorigin="2320,532" coordsize="2,1030">
              <v:shape style="position:absolute;left:2320;top:532;width:2;height:1030" coordorigin="2320,532" coordsize="0,1030" path="m2320,1562l2320,532e" filled="f" stroked="t" strokeweight=".704379pt" strokecolor="#9C9C9C">
                <v:path arrowok="t"/>
              </v:shape>
            </v:group>
            <v:group style="position:absolute;left:2207;top:548;width:9227;height:2" coordorigin="2207,548" coordsize="9227,2">
              <v:shape style="position:absolute;left:2207;top:548;width:9227;height:2" coordorigin="2207,548" coordsize="9227,0" path="m2207,548l11434,548e" filled="f" stroked="t" strokeweight=".704379pt" strokecolor="#909090">
                <v:path arrowok="t"/>
              </v:shape>
            </v:group>
            <v:group style="position:absolute;left:3536;top:541;width:427;height:2" coordorigin="3536,541" coordsize="427,2">
              <v:shape style="position:absolute;left:3536;top:541;width:427;height:2" coordorigin="3536,541" coordsize="427,0" path="m3536,541l3963,541e" filled="f" stroked="t" strokeweight=".939172pt" strokecolor="#A8A8A8">
                <v:path arrowok="t"/>
              </v:shape>
            </v:group>
            <v:group style="position:absolute;left:9124;top:555;width:296;height:2" coordorigin="9124,555" coordsize="296,2">
              <v:shape style="position:absolute;left:9124;top:555;width:296;height:2" coordorigin="9124,555" coordsize="296,0" path="m9124,555l9420,555e" filled="f" stroked="t" strokeweight=".939172pt" strokecolor="#979797">
                <v:path arrowok="t"/>
              </v:shape>
            </v:group>
            <v:group style="position:absolute;left:11432;top:551;width:2;height:15737" coordorigin="11432,551" coordsize="2,15737">
              <v:shape style="position:absolute;left:11432;top:551;width:2;height:15737" coordorigin="11432,551" coordsize="0,15737" path="m11432,16288l11432,551e" filled="f" stroked="t" strokeweight=".704379pt" strokecolor="#676767">
                <v:path arrowok="t"/>
              </v:shape>
            </v:group>
            <v:group style="position:absolute;left:493;top:864;width:2;height:199" coordorigin="493,864" coordsize="2,199">
              <v:shape style="position:absolute;left:493;top:864;width:2;height:199" coordorigin="493,864" coordsize="0,199" path="m493,1063l493,864e" filled="f" stroked="t" strokeweight=".469586pt" strokecolor="#878787">
                <v:path arrowok="t"/>
              </v:shape>
            </v:group>
            <v:group style="position:absolute;left:8990;top:541;width:2;height:522" coordorigin="8990,541" coordsize="2,522">
              <v:shape style="position:absolute;left:8990;top:541;width:2;height:522" coordorigin="8990,541" coordsize="0,522" path="m8990,1063l8990,541e" filled="f" stroked="t" strokeweight=".939172pt" strokecolor="#676767">
                <v:path arrowok="t"/>
              </v:shape>
            </v:group>
            <v:group style="position:absolute;left:8993;top:1006;width:2;height:247" coordorigin="8993,1006" coordsize="2,247">
              <v:shape style="position:absolute;left:8993;top:1006;width:2;height:247" coordorigin="8993,1006" coordsize="0,247" path="m8993,1253l8993,1006e" filled="f" stroked="t" strokeweight=".469586pt" strokecolor="#484848">
                <v:path arrowok="t"/>
              </v:shape>
            </v:group>
            <v:group style="position:absolute;left:2320;top:1196;width:2;height:185" coordorigin="2320,1196" coordsize="2,185">
              <v:shape style="position:absolute;left:2320;top:1196;width:2;height:185" coordorigin="2320,1196" coordsize="0,185" path="m2320,1381l2320,1196e" filled="f" stroked="t" strokeweight=".469586pt" strokecolor="#838383">
                <v:path arrowok="t"/>
              </v:shape>
            </v:group>
            <v:group style="position:absolute;left:8993;top:1196;width:2;height:836" coordorigin="8993,1196" coordsize="2,836">
              <v:shape style="position:absolute;left:8993;top:1196;width:2;height:836" coordorigin="8993,1196" coordsize="0,836" path="m8993,2032l8993,1196e" filled="f" stroked="t" strokeweight=".704379pt" strokecolor="#646464">
                <v:path arrowok="t"/>
              </v:shape>
            </v:group>
            <v:group style="position:absolute;left:491;top:1006;width:2;height:598" coordorigin="491,1006" coordsize="2,598">
              <v:shape style="position:absolute;left:491;top:1006;width:2;height:598" coordorigin="491,1006" coordsize="0,598" path="m491,1605l491,1006e" filled="f" stroked="t" strokeweight=".939172pt" strokecolor="#AFAFAF">
                <v:path arrowok="t"/>
              </v:shape>
            </v:group>
            <v:group style="position:absolute;left:488;top:2013;width:1766;height:2" coordorigin="488,2013" coordsize="1766,2">
              <v:shape style="position:absolute;left:488;top:2013;width:1766;height:2" coordorigin="488,2013" coordsize="1766,0" path="m488,2013l2254,2013e" filled="f" stroked="t" strokeweight=".704379pt" strokecolor="#909090">
                <v:path arrowok="t"/>
              </v:shape>
            </v:group>
            <v:group style="position:absolute;left:1972;top:2013;width:366;height:2" coordorigin="1972,2013" coordsize="366,2">
              <v:shape style="position:absolute;left:1972;top:2013;width:366;height:2" coordorigin="1972,2013" coordsize="366,0" path="m1972,2013l2339,2013e" filled="f" stroked="t" strokeweight=".469586pt" strokecolor="#808080">
                <v:path arrowok="t"/>
              </v:shape>
            </v:group>
            <v:group style="position:absolute;left:2317;top:1410;width:2;height:612" coordorigin="2317,1410" coordsize="2,612">
              <v:shape style="position:absolute;left:2317;top:1410;width:2;height:612" coordorigin="2317,1410" coordsize="0,612" path="m2317,2022l2317,1410e" filled="f" stroked="t" strokeweight=".939172pt" strokecolor="#878787">
                <v:path arrowok="t"/>
              </v:shape>
            </v:group>
            <v:group style="position:absolute;left:2268;top:2020;width:6753;height:2" coordorigin="2268,2020" coordsize="6753,2">
              <v:shape style="position:absolute;left:2268;top:2020;width:6753;height:2" coordorigin="2268,2020" coordsize="6753,0" path="m2268,2020l9021,2020e" filled="f" stroked="t" strokeweight=".704379pt" strokecolor="#8C8C8C">
                <v:path arrowok="t"/>
              </v:shape>
            </v:group>
            <v:group style="position:absolute;left:7203;top:2020;width:455;height:2" coordorigin="7203,2020" coordsize="455,2">
              <v:shape style="position:absolute;left:7203;top:2020;width:455;height:2" coordorigin="7203,2020" coordsize="455,0" path="m7203,2020l7659,2020e" filled="f" stroked="t" strokeweight=".469586pt" strokecolor="#838383">
                <v:path arrowok="t"/>
              </v:shape>
            </v:group>
            <v:group style="position:absolute;left:8950;top:2027;width:230;height:2" coordorigin="8950,2027" coordsize="230,2">
              <v:shape style="position:absolute;left:8950;top:2027;width:230;height:2" coordorigin="8950,2027" coordsize="230,0" path="m8950,2027l9180,2027e" filled="f" stroked="t" strokeweight=".469586pt" strokecolor="#777777">
                <v:path arrowok="t"/>
              </v:shape>
            </v:group>
            <v:group style="position:absolute;left:8274;top:2027;width:3160;height:2" coordorigin="8274,2027" coordsize="3160,2">
              <v:shape style="position:absolute;left:8274;top:2027;width:3160;height:2" coordorigin="8274,2027" coordsize="3160,0" path="m8274,2027l11434,2027e" filled="f" stroked="t" strokeweight=".704379pt" strokecolor="#878787">
                <v:path arrowok="t"/>
              </v:shape>
            </v:group>
            <v:group style="position:absolute;left:488;top:2253;width:1183;height:2" coordorigin="488,2253" coordsize="1183,2">
              <v:shape style="position:absolute;left:488;top:2253;width:1183;height:2" coordorigin="488,2253" coordsize="1183,0" path="m488,2253l1672,2253e" filled="f" stroked="t" strokeweight=".704379pt" strokecolor="#939393">
                <v:path arrowok="t"/>
              </v:shape>
            </v:group>
            <v:group style="position:absolute;left:493;top:1975;width:2;height:313" coordorigin="493,1975" coordsize="2,313">
              <v:shape style="position:absolute;left:493;top:1975;width:2;height:313" coordorigin="493,1975" coordsize="0,313" path="m493,2288l493,1975e" filled="f" stroked="t" strokeweight=".469586pt" strokecolor="#4B4B4B">
                <v:path arrowok="t"/>
              </v:shape>
            </v:group>
            <v:group style="position:absolute;left:1615;top:2255;width:221;height:2" coordorigin="1615,2255" coordsize="221,2">
              <v:shape style="position:absolute;left:1615;top:2255;width:221;height:2" coordorigin="1615,2255" coordsize="221,0" path="m1615,2255l1836,2255e" filled="f" stroked="t" strokeweight=".469586pt" strokecolor="#939393">
                <v:path arrowok="t"/>
              </v:shape>
            </v:group>
            <v:group style="position:absolute;left:1780;top:2255;width:5846;height:2" coordorigin="1780,2255" coordsize="5846,2">
              <v:shape style="position:absolute;left:1780;top:2255;width:5846;height:2" coordorigin="1780,2255" coordsize="5846,0" path="m1780,2255l7626,2255e" filled="f" stroked="t" strokeweight=".704379pt" strokecolor="#909090">
                <v:path arrowok="t"/>
              </v:shape>
            </v:group>
            <v:group style="position:absolute;left:7570;top:2264;width:1442;height:2" coordorigin="7570,2264" coordsize="1442,2">
              <v:shape style="position:absolute;left:7570;top:2264;width:1442;height:2" coordorigin="7570,2264" coordsize="1442,0" path="m7570,2264l9011,2264e" filled="f" stroked="t" strokeweight=".704379pt" strokecolor="#878787">
                <v:path arrowok="t"/>
              </v:shape>
            </v:group>
            <v:group style="position:absolute;left:8955;top:2267;width:394;height:2" coordorigin="8955,2267" coordsize="394,2">
              <v:shape style="position:absolute;left:8955;top:2267;width:394;height:2" coordorigin="8955,2267" coordsize="394,0" path="m8955,2267l9349,2267e" filled="f" stroked="t" strokeweight=".469586pt" strokecolor="#707070">
                <v:path arrowok="t"/>
              </v:shape>
            </v:group>
            <v:group style="position:absolute;left:9293;top:2269;width:2146;height:2" coordorigin="9293,2269" coordsize="2146,2">
              <v:shape style="position:absolute;left:9293;top:2269;width:2146;height:2" coordorigin="9293,2269" coordsize="2146,0" path="m9293,2269l11439,2269e" filled="f" stroked="t" strokeweight=".704379pt" strokecolor="#838383">
                <v:path arrowok="t"/>
              </v:shape>
            </v:group>
            <v:group style="position:absolute;left:484;top:2490;width:1188;height:2" coordorigin="484,2490" coordsize="1188,2">
              <v:shape style="position:absolute;left:484;top:2490;width:1188;height:2" coordorigin="484,2490" coordsize="1188,0" path="m484,2490l1672,2490e" filled="f" stroked="t" strokeweight=".704379pt" strokecolor="#979797">
                <v:path arrowok="t"/>
              </v:shape>
            </v:group>
            <v:group style="position:absolute;left:1615;top:2492;width:221;height:2" coordorigin="1615,2492" coordsize="221,2">
              <v:shape style="position:absolute;left:1615;top:2492;width:221;height:2" coordorigin="1615,2492" coordsize="221,0" path="m1615,2492l1836,2492e" filled="f" stroked="t" strokeweight=".469586pt" strokecolor="#8C8C8C">
                <v:path arrowok="t"/>
              </v:shape>
            </v:group>
            <v:group style="position:absolute;left:1780;top:2495;width:7988;height:2" coordorigin="1780,2495" coordsize="7988,2">
              <v:shape style="position:absolute;left:1780;top:2495;width:7988;height:2" coordorigin="1780,2495" coordsize="7988,0" path="m1780,2495l9767,2495e" filled="f" stroked="t" strokeweight=".704379pt" strokecolor="#939393">
                <v:path arrowok="t"/>
              </v:shape>
            </v:group>
            <v:group style="position:absolute;left:5565;top:2507;width:5875;height:2" coordorigin="5565,2507" coordsize="5875,2">
              <v:shape style="position:absolute;left:5565;top:2507;width:5875;height:2" coordorigin="5565,2507" coordsize="5875,0" path="m5565,2507l11439,2507e" filled="f" stroked="t" strokeweight=".469586pt" strokecolor="#878787">
                <v:path arrowok="t"/>
              </v:shape>
            </v:group>
            <v:group style="position:absolute;left:488;top:2737;width:10951;height:2" coordorigin="488,2737" coordsize="10951,2">
              <v:shape style="position:absolute;left:488;top:2737;width:10951;height:2" coordorigin="488,2737" coordsize="10951,0" path="m488,2737l11439,2737e" filled="f" stroked="t" strokeweight=".704379pt" strokecolor="#878787">
                <v:path arrowok="t"/>
              </v:shape>
            </v:group>
            <v:group style="position:absolute;left:493;top:2469;width:2;height:536" coordorigin="493,2469" coordsize="2,536">
              <v:shape style="position:absolute;left:493;top:2469;width:2;height:536" coordorigin="493,2469" coordsize="0,536" path="m493,3005l493,2469e" filled="f" stroked="t" strokeweight=".704379pt" strokecolor="#4F4F4F">
                <v:path arrowok="t"/>
              </v:shape>
            </v:group>
            <v:group style="position:absolute;left:9124;top:2744;width:225;height:2" coordorigin="9124,2744" coordsize="225,2">
              <v:shape style="position:absolute;left:9124;top:2744;width:225;height:2" coordorigin="9124,2744" coordsize="225,0" path="m9124,2744l9349,2744e" filled="f" stroked="t" strokeweight=".469586pt" strokecolor="#747474">
                <v:path arrowok="t"/>
              </v:shape>
            </v:group>
            <v:group style="position:absolute;left:11430;top:2469;width:2;height:294" coordorigin="11430,2469" coordsize="2,294">
              <v:shape style="position:absolute;left:11430;top:2469;width:2;height:294" coordorigin="11430,2469" coordsize="0,294" path="m11430,2763l11430,2469e" filled="f" stroked="t" strokeweight=".469586pt" strokecolor="#4B4B4B">
                <v:path arrowok="t"/>
              </v:shape>
            </v:group>
            <v:group style="position:absolute;left:484;top:2972;width:7997;height:2" coordorigin="484,2972" coordsize="7997,2">
              <v:shape style="position:absolute;left:484;top:2972;width:7997;height:2" coordorigin="484,2972" coordsize="7997,0" path="m484,2972l8481,2972e" filled="f" stroked="t" strokeweight=".704379pt" strokecolor="#8C8C8C">
                <v:path arrowok="t"/>
              </v:shape>
            </v:group>
            <v:group style="position:absolute;left:6499;top:2976;width:362;height:2" coordorigin="6499,2976" coordsize="362,2">
              <v:shape style="position:absolute;left:6499;top:2976;width:362;height:2" coordorigin="6499,2976" coordsize="362,0" path="m6499,2976l6861,2976e" filled="f" stroked="t" strokeweight=".469586pt" strokecolor="#838383">
                <v:path arrowok="t"/>
              </v:shape>
            </v:group>
            <v:group style="position:absolute;left:5865;top:2984;width:5574;height:2" coordorigin="5865,2984" coordsize="5574,2">
              <v:shape style="position:absolute;left:5865;top:2984;width:5574;height:2" coordorigin="5865,2984" coordsize="5574,0" path="m5865,2984l11439,2984e" filled="f" stroked="t" strokeweight=".704379pt" strokecolor="#838383">
                <v:path arrowok="t"/>
              </v:shape>
            </v:group>
            <v:group style="position:absolute;left:484;top:3214;width:10960;height:2" coordorigin="484,3214" coordsize="10960,2">
              <v:shape style="position:absolute;left:484;top:3214;width:10960;height:2" coordorigin="484,3214" coordsize="10960,0" path="m484,3214l11444,3214e" filled="f" stroked="t" strokeweight=".704379pt" strokecolor="#838383">
                <v:path arrowok="t"/>
              </v:shape>
            </v:group>
            <v:group style="position:absolute;left:6086;top:3214;width:211;height:2" coordorigin="6086,3214" coordsize="211,2">
              <v:shape style="position:absolute;left:6086;top:3214;width:211;height:2" coordorigin="6086,3214" coordsize="211,0" path="m6086,3214l6297,3214e" filled="f" stroked="t" strokeweight=".939172pt" strokecolor="#979797">
                <v:path arrowok="t"/>
              </v:shape>
            </v:group>
            <v:group style="position:absolute;left:6499;top:3216;width:362;height:2" coordorigin="6499,3216" coordsize="362,2">
              <v:shape style="position:absolute;left:6499;top:3216;width:362;height:2" coordorigin="6499,3216" coordsize="362,0" path="m6499,3216l6861,3216e" filled="f" stroked="t" strokeweight=".469586pt" strokecolor="#808080">
                <v:path arrowok="t"/>
              </v:shape>
            </v:group>
            <v:group style="position:absolute;left:7203;top:3216;width:775;height:2" coordorigin="7203,3216" coordsize="775,2">
              <v:shape style="position:absolute;left:7203;top:3216;width:775;height:2" coordorigin="7203,3216" coordsize="775,0" path="m7203,3216l7978,3216e" filled="f" stroked="t" strokeweight=".469586pt" strokecolor="#939393">
                <v:path arrowok="t"/>
              </v:shape>
            </v:group>
            <v:group style="position:absolute;left:493;top:3185;width:2;height:290" coordorigin="493,3185" coordsize="2,290">
              <v:shape style="position:absolute;left:493;top:3185;width:2;height:290" coordorigin="493,3185" coordsize="0,290" path="m493,3475l493,3185e" filled="f" stroked="t" strokeweight=".469586pt" strokecolor="#3F3F3F">
                <v:path arrowok="t"/>
              </v:shape>
            </v:group>
            <v:group style="position:absolute;left:3778;top:3200;width:2;height:745" coordorigin="3778,3200" coordsize="2,745">
              <v:shape style="position:absolute;left:3778;top:3200;width:2;height:745" coordorigin="3778,3200" coordsize="0,745" path="m3778,3945l3778,3200e" filled="f" stroked="t" strokeweight=".704379pt" strokecolor="#606060">
                <v:path arrowok="t"/>
              </v:shape>
            </v:group>
            <v:group style="position:absolute;left:6842;top:3204;width:2;height:451" coordorigin="6842,3204" coordsize="2,451">
              <v:shape style="position:absolute;left:6842;top:3204;width:2;height:451" coordorigin="6842,3204" coordsize="0,451" path="m6842,3655l6842,3204e" filled="f" stroked="t" strokeweight=".469586pt" strokecolor="#646464">
                <v:path arrowok="t"/>
              </v:shape>
            </v:group>
            <v:group style="position:absolute;left:6828;top:3627;width:2155;height:2" coordorigin="6828,3627" coordsize="2155,2">
              <v:shape style="position:absolute;left:6828;top:3627;width:2155;height:2" coordorigin="6828,3627" coordsize="2155,0" path="m6828,3627l8983,3627e" filled="f" stroked="t" strokeweight=".234793pt" strokecolor="#808080">
                <v:path arrowok="t"/>
              </v:shape>
            </v:group>
            <v:group style="position:absolute;left:493;top:3418;width:2;height:826" coordorigin="493,3418" coordsize="2,826">
              <v:shape style="position:absolute;left:493;top:3418;width:2;height:826" coordorigin="493,3418" coordsize="0,826" path="m493,4244l493,3418e" filled="f" stroked="t" strokeweight=".704379pt" strokecolor="#5B5B5B">
                <v:path arrowok="t"/>
              </v:shape>
            </v:group>
            <v:group style="position:absolute;left:3771;top:3632;width:1935;height:2" coordorigin="3771,3632" coordsize="1935,2">
              <v:shape style="position:absolute;left:3771;top:3632;width:1935;height:2" coordorigin="3771,3632" coordsize="1935,0" path="m3771,3632l5705,3632e" filled="f" stroked="t" strokeweight=".704379pt" strokecolor="#838383">
                <v:path arrowok="t"/>
              </v:shape>
            </v:group>
            <v:group style="position:absolute;left:8983;top:3627;width:338;height:2" coordorigin="8983,3627" coordsize="338,2">
              <v:shape style="position:absolute;left:8983;top:3627;width:338;height:2" coordorigin="8983,3627" coordsize="338,0" path="m8983,3627l9321,3627e" filled="f" stroked="t" strokeweight=".234793pt" strokecolor="#000000">
                <v:path arrowok="t"/>
              </v:shape>
            </v:group>
            <v:group style="position:absolute;left:9472;top:3596;width:230;height:2" coordorigin="9472,3596" coordsize="230,2">
              <v:shape style="position:absolute;left:9472;top:3596;width:230;height:2" coordorigin="9472,3596" coordsize="230,0" path="m9472,3596l9702,3596e" filled="f" stroked="t" strokeweight=".234793pt" strokecolor="#9C9C9C">
                <v:path arrowok="t"/>
              </v:shape>
            </v:group>
            <v:group style="position:absolute;left:9688;top:3627;width:545;height:2" coordorigin="9688,3627" coordsize="545,2">
              <v:shape style="position:absolute;left:9688;top:3627;width:545;height:2" coordorigin="9688,3627" coordsize="545,0" path="m9688,3627l10232,3627e" filled="f" stroked="t" strokeweight=".234793pt" strokecolor="#000000">
                <v:path arrowok="t"/>
              </v:shape>
            </v:group>
            <v:group style="position:absolute;left:10232;top:3627;width:1197;height:2" coordorigin="10232,3627" coordsize="1197,2">
              <v:shape style="position:absolute;left:10232;top:3627;width:1197;height:2" coordorigin="10232,3627" coordsize="1197,0" path="m10232,3627l11430,3627e" filled="f" stroked="t" strokeweight=".234793pt" strokecolor="#4B4B4B">
                <v:path arrowok="t"/>
              </v:shape>
            </v:group>
            <v:group style="position:absolute;left:488;top:3943;width:3315;height:2" coordorigin="488,3943" coordsize="3315,2">
              <v:shape style="position:absolute;left:488;top:3943;width:3315;height:2" coordorigin="488,3943" coordsize="3315,0" path="m488,3943l3804,3943e" filled="f" stroked="t" strokeweight=".704379pt" strokecolor="#8C8C8C">
                <v:path arrowok="t"/>
              </v:shape>
            </v:group>
            <v:group style="position:absolute;left:1615;top:3945;width:221;height:2" coordorigin="1615,3945" coordsize="221,2">
              <v:shape style="position:absolute;left:1615;top:3945;width:221;height:2" coordorigin="1615,3945" coordsize="221,0" path="m1615,3945l1836,3945e" filled="f" stroked="t" strokeweight=".469586pt" strokecolor="#7C7C7C">
                <v:path arrowok="t"/>
              </v:shape>
            </v:group>
            <v:group style="position:absolute;left:2301;top:3940;width:3902;height:2" coordorigin="2301,3940" coordsize="3902,2">
              <v:shape style="position:absolute;left:2301;top:3940;width:3902;height:2" coordorigin="2301,3940" coordsize="3902,0" path="m2301,3940l6203,3940e" filled="f" stroked="t" strokeweight=".704379pt" strokecolor="#6B6B6B">
                <v:path arrowok="t"/>
              </v:shape>
            </v:group>
            <v:group style="position:absolute;left:3874;top:3940;width:1155;height:2" coordorigin="3874,3940" coordsize="1155,2">
              <v:shape style="position:absolute;left:3874;top:3940;width:1155;height:2" coordorigin="3874,3940" coordsize="1155,0" path="m3874,3940l5029,3940e" filled="f" stroked="t" strokeweight=".704379pt" strokecolor="#4F4F4F">
                <v:path arrowok="t"/>
              </v:shape>
            </v:group>
            <v:group style="position:absolute;left:6062;top:3947;width:5381;height:2" coordorigin="6062,3947" coordsize="5381,2">
              <v:shape style="position:absolute;left:6062;top:3947;width:5381;height:2" coordorigin="6062,3947" coordsize="5381,0" path="m6062,3947l11444,3947e" filled="f" stroked="t" strokeweight=".704379pt" strokecolor="#878787">
                <v:path arrowok="t"/>
              </v:shape>
            </v:group>
            <v:group style="position:absolute;left:6842;top:3598;width:2;height:356" coordorigin="6842,3598" coordsize="2,356">
              <v:shape style="position:absolute;left:6842;top:3598;width:2;height:356" coordorigin="6842,3598" coordsize="0,356" path="m6842,3954l6842,3598e" filled="f" stroked="t" strokeweight=".939172pt" strokecolor="#777777">
                <v:path arrowok="t"/>
              </v:shape>
            </v:group>
            <v:group style="position:absolute;left:484;top:4220;width:10955;height:2" coordorigin="484,4220" coordsize="10955,2">
              <v:shape style="position:absolute;left:484;top:4220;width:10955;height:2" coordorigin="484,4220" coordsize="10955,0" path="m484,4220l11439,4220e" filled="f" stroked="t" strokeweight=".704379pt" strokecolor="#909090">
                <v:path arrowok="t"/>
              </v:shape>
            </v:group>
            <v:group style="position:absolute;left:2315;top:3940;width:2;height:1733" coordorigin="2315,3940" coordsize="2,1733">
              <v:shape style="position:absolute;left:2315;top:3940;width:2;height:1733" coordorigin="2315,3940" coordsize="0,1733" path="m2315,5673l2315,3940e" filled="f" stroked="t" strokeweight=".704379pt" strokecolor="#5B5B5B">
                <v:path arrowok="t"/>
              </v:shape>
            </v:group>
            <v:group style="position:absolute;left:9124;top:4225;width:225;height:2" coordorigin="9124,4225" coordsize="225,2">
              <v:shape style="position:absolute;left:9124;top:4225;width:225;height:2" coordorigin="9124,4225" coordsize="225,0" path="m9124,4225l9349,4225e" filled="f" stroked="t" strokeweight=".469586pt" strokecolor="#747474">
                <v:path arrowok="t"/>
              </v:shape>
            </v:group>
            <v:group style="position:absolute;left:9659;top:4223;width:193;height:2" coordorigin="9659,4223" coordsize="193,2">
              <v:shape style="position:absolute;left:9659;top:4223;width:193;height:2" coordorigin="9659,4223" coordsize="193,0" path="m9659,4223l9852,4223e" filled="f" stroked="t" strokeweight=".469586pt" strokecolor="#777777">
                <v:path arrowok="t"/>
              </v:shape>
            </v:group>
            <v:group style="position:absolute;left:2310;top:4462;width:8960;height:2" coordorigin="2310,4462" coordsize="8960,2">
              <v:shape style="position:absolute;left:2310;top:4462;width:8960;height:2" coordorigin="2310,4462" coordsize="8960,0" path="m2310,4462l11270,4462e" filled="f" stroked="t" strokeweight=".704379pt" strokecolor="#979797">
                <v:path arrowok="t"/>
              </v:shape>
            </v:group>
            <v:group style="position:absolute;left:9293;top:4465;width:2151;height:2" coordorigin="9293,4465" coordsize="2151,2">
              <v:shape style="position:absolute;left:9293;top:4465;width:2151;height:2" coordorigin="9293,4465" coordsize="2151,0" path="m9293,4465l11444,4465e" filled="f" stroked="t" strokeweight=".704379pt" strokecolor="#909090">
                <v:path arrowok="t"/>
              </v:shape>
            </v:group>
            <v:group style="position:absolute;left:7598;top:4443;width:2;height:247" coordorigin="7598,4443" coordsize="2,247">
              <v:shape style="position:absolute;left:7598;top:4443;width:2;height:247" coordorigin="7598,4443" coordsize="0,247" path="m7598,4690l7598,4443e" filled="f" stroked="t" strokeweight=".234793pt" strokecolor="#ACACAC">
                <v:path arrowok="t"/>
              </v:shape>
            </v:group>
            <v:group style="position:absolute;left:4834;top:4453;width:2;height:503" coordorigin="4834,4453" coordsize="2,503">
              <v:shape style="position:absolute;left:4834;top:4453;width:2;height:503" coordorigin="4834,4453" coordsize="0,503" path="m4834,4956l4834,4453e" filled="f" stroked="t" strokeweight=".939172pt" strokecolor="#606060">
                <v:path arrowok="t"/>
              </v:shape>
            </v:group>
            <v:group style="position:absolute;left:4832;top:4939;width:6607;height:2" coordorigin="4832,4939" coordsize="6607,2">
              <v:shape style="position:absolute;left:4832;top:4939;width:6607;height:2" coordorigin="4832,4939" coordsize="6607,0" path="m4832,4939l11439,4939e" filled="f" stroked="t" strokeweight=".704379pt" strokecolor="#909090">
                <v:path arrowok="t"/>
              </v:shape>
            </v:group>
            <v:group style="position:absolute;left:7598;top:4690;width:2;height:247" coordorigin="7598,4690" coordsize="2,247">
              <v:shape style="position:absolute;left:7598;top:4690;width:2;height:247" coordorigin="7598,4690" coordsize="0,247" path="m7598,4937l7598,4690e" filled="f" stroked="t" strokeweight=".234793pt" strokecolor="#747474">
                <v:path arrowok="t"/>
              </v:shape>
            </v:group>
            <v:group style="position:absolute;left:9659;top:4944;width:193;height:2" coordorigin="9659,4944" coordsize="193,2">
              <v:shape style="position:absolute;left:9659;top:4944;width:193;height:2" coordorigin="9659,4944" coordsize="193,0" path="m9659,4944l9852,4944e" filled="f" stroked="t" strokeweight=".469586pt" strokecolor="#7C7C7C">
                <v:path arrowok="t"/>
              </v:shape>
            </v:group>
            <v:group style="position:absolute;left:11434;top:551;width:2;height:4415" coordorigin="11434,551" coordsize="2,4415">
              <v:shape style="position:absolute;left:11434;top:551;width:2;height:4415" coordorigin="11434,551" coordsize="0,4415" path="m11434,4966l11434,551e" filled="f" stroked="t" strokeweight=".469586pt" strokecolor="#606060">
                <v:path arrowok="t"/>
              </v:shape>
            </v:group>
            <v:group style="position:absolute;left:4837;top:4899;width:2;height:299" coordorigin="4837,4899" coordsize="2,299">
              <v:shape style="position:absolute;left:4837;top:4899;width:2;height:299" coordorigin="4837,4899" coordsize="0,299" path="m4837,5198l4837,4899e" filled="f" stroked="t" strokeweight=".469586pt" strokecolor="#484848">
                <v:path arrowok="t"/>
              </v:shape>
            </v:group>
            <v:group style="position:absolute;left:4827;top:5179;width:4184;height:2" coordorigin="4827,5179" coordsize="4184,2">
              <v:shape style="position:absolute;left:4827;top:5179;width:4184;height:2" coordorigin="4827,5179" coordsize="4184,0" path="m4827,5179l9011,5179e" filled="f" stroked="t" strokeweight=".704379pt" strokecolor="#909090">
                <v:path arrowok="t"/>
              </v:shape>
            </v:group>
            <v:group style="position:absolute;left:8744;top:5184;width:451;height:2" coordorigin="8744,5184" coordsize="451,2">
              <v:shape style="position:absolute;left:8744;top:5184;width:451;height:2" coordorigin="8744,5184" coordsize="451,0" path="m8744,5184l9194,5184e" filled="f" stroked="t" strokeweight=".939172pt" strokecolor="#A3A3A3">
                <v:path arrowok="t"/>
              </v:shape>
            </v:group>
            <v:group style="position:absolute;left:9124;top:5184;width:225;height:2" coordorigin="9124,5184" coordsize="225,2">
              <v:shape style="position:absolute;left:9124;top:5184;width:225;height:2" coordorigin="9124,5184" coordsize="225,0" path="m9124,5184l9349,5184e" filled="f" stroked="t" strokeweight=".469586pt" strokecolor="#8C8C8C">
                <v:path arrowok="t"/>
              </v:shape>
            </v:group>
            <v:group style="position:absolute;left:9293;top:5184;width:2151;height:2" coordorigin="9293,5184" coordsize="2151,2">
              <v:shape style="position:absolute;left:9293;top:5184;width:2151;height:2" coordorigin="9293,5184" coordsize="2151,0" path="m9293,5184l11444,5184e" filled="f" stroked="t" strokeweight=".704379pt" strokecolor="#909090">
                <v:path arrowok="t"/>
              </v:shape>
            </v:group>
            <v:group style="position:absolute;left:4837;top:5098;width:2;height:446" coordorigin="4837,5098" coordsize="2,446">
              <v:shape style="position:absolute;left:4837;top:5098;width:2;height:446" coordorigin="4837,5098" coordsize="0,446" path="m4837,5545l4837,5098e" filled="f" stroked="t" strokeweight=".939172pt" strokecolor="#646464">
                <v:path arrowok="t"/>
              </v:shape>
            </v:group>
            <v:group style="position:absolute;left:4823;top:5421;width:6616;height:2" coordorigin="4823,5421" coordsize="6616,2">
              <v:shape style="position:absolute;left:4823;top:5421;width:6616;height:2" coordorigin="4823,5421" coordsize="6616,0" path="m4823,5421l11439,5421e" filled="f" stroked="t" strokeweight=".704379pt" strokecolor="#878787">
                <v:path arrowok="t"/>
              </v:shape>
            </v:group>
            <v:group style="position:absolute;left:9124;top:5421;width:225;height:2" coordorigin="9124,5421" coordsize="225,2">
              <v:shape style="position:absolute;left:9124;top:5421;width:225;height:2" coordorigin="9124,5421" coordsize="225,0" path="m9124,5421l9349,5421e" filled="f" stroked="t" strokeweight=".469586pt" strokecolor="#808080">
                <v:path arrowok="t"/>
              </v:shape>
            </v:group>
            <v:group style="position:absolute;left:2860;top:5654;width:277;height:2" coordorigin="2860,5654" coordsize="277,2">
              <v:shape style="position:absolute;left:2860;top:5654;width:277;height:2" coordorigin="2860,5654" coordsize="277,0" path="m2860,5654l3137,5654e" filled="f" stroked="t" strokeweight=".469586pt" strokecolor="#7C7C7C">
                <v:path arrowok="t"/>
              </v:shape>
            </v:group>
            <v:group style="position:absolute;left:2310;top:5656;width:9133;height:2" coordorigin="2310,5656" coordsize="9133,2">
              <v:shape style="position:absolute;left:2310;top:5656;width:9133;height:2" coordorigin="2310,5656" coordsize="9133,0" path="m2310,5656l11444,5656e" filled="f" stroked="t" strokeweight=".704379pt" strokecolor="#838383">
                <v:path arrowok="t"/>
              </v:shape>
            </v:group>
            <v:group style="position:absolute;left:4837;top:5407;width:2;height:275" coordorigin="4837,5407" coordsize="2,275">
              <v:shape style="position:absolute;left:4837;top:5407;width:2;height:275" coordorigin="4837,5407" coordsize="0,275" path="m4837,5682l4837,5407e" filled="f" stroked="t" strokeweight=".469586pt" strokecolor="#484848">
                <v:path arrowok="t"/>
              </v:shape>
            </v:group>
            <v:group style="position:absolute;left:488;top:5896;width:10951;height:2" coordorigin="488,5896" coordsize="10951,2">
              <v:shape style="position:absolute;left:488;top:5896;width:10951;height:2" coordorigin="488,5896" coordsize="10951,0" path="m488,5896l11439,5896e" filled="f" stroked="t" strokeweight=".704379pt" strokecolor="#808080">
                <v:path arrowok="t"/>
              </v:shape>
            </v:group>
            <v:group style="position:absolute;left:2315;top:5616;width:2;height:309" coordorigin="2315,5616" coordsize="2,309">
              <v:shape style="position:absolute;left:2315;top:5616;width:2;height:309" coordorigin="2315,5616" coordsize="0,309" path="m2315,5924l2315,5616e" filled="f" stroked="t" strokeweight=".469586pt" strokecolor="#3F3F3F">
                <v:path arrowok="t"/>
              </v:shape>
            </v:group>
            <v:group style="position:absolute;left:3738;top:5896;width:211;height:2" coordorigin="3738,5896" coordsize="211,2">
              <v:shape style="position:absolute;left:3738;top:5896;width:211;height:2" coordorigin="3738,5896" coordsize="211,0" path="m3738,5896l3949,5896e" filled="f" stroked="t" strokeweight=".469586pt" strokecolor="#777777">
                <v:path arrowok="t"/>
              </v:shape>
            </v:group>
            <v:group style="position:absolute;left:8955;top:5901;width:225;height:2" coordorigin="8955,5901" coordsize="225,2">
              <v:shape style="position:absolute;left:8955;top:5901;width:225;height:2" coordorigin="8955,5901" coordsize="225,0" path="m8955,5901l9180,5901e" filled="f" stroked="t" strokeweight=".469586pt" strokecolor="#777777">
                <v:path arrowok="t"/>
              </v:shape>
            </v:group>
            <v:group style="position:absolute;left:493;top:5853;width:2;height:328" coordorigin="493,5853" coordsize="2,328">
              <v:shape style="position:absolute;left:493;top:5853;width:2;height:328" coordorigin="493,5853" coordsize="0,328" path="m493,6181l493,5853e" filled="f" stroked="t" strokeweight=".704379pt" strokecolor="#5B5B5B">
                <v:path arrowok="t"/>
              </v:shape>
            </v:group>
            <v:group style="position:absolute;left:2315;top:5853;width:2;height:565" coordorigin="2315,5853" coordsize="2,565">
              <v:shape style="position:absolute;left:2315;top:5853;width:2;height:565" coordorigin="2315,5853" coordsize="0,565" path="m2315,6418l2315,5853e" filled="f" stroked="t" strokeweight=".704379pt" strokecolor="#575757">
                <v:path arrowok="t"/>
              </v:shape>
            </v:group>
            <v:group style="position:absolute;left:4834;top:5611;width:2;height:997" coordorigin="4834,5611" coordsize="2,997">
              <v:shape style="position:absolute;left:4834;top:5611;width:2;height:997" coordorigin="4834,5611" coordsize="0,997" path="m4834,6608l4834,5611e" filled="f" stroked="t" strokeweight=".704379pt" strokecolor="#5B5B5B">
                <v:path arrowok="t"/>
              </v:shape>
            </v:group>
            <v:group style="position:absolute;left:7598;top:5882;width:2;height:271" coordorigin="7598,5882" coordsize="2,271">
              <v:shape style="position:absolute;left:7598;top:5882;width:2;height:271" coordorigin="7598,5882" coordsize="0,271" path="m7598,6152l7598,5882e" filled="f" stroked="t" strokeweight=".234793pt" strokecolor="#777777">
                <v:path arrowok="t"/>
              </v:shape>
            </v:group>
            <v:group style="position:absolute;left:11434;top:5853;width:2;height:328" coordorigin="11434,5853" coordsize="2,328">
              <v:shape style="position:absolute;left:11434;top:5853;width:2;height:328" coordorigin="11434,5853" coordsize="0,328" path="m11434,6181l11434,5853e" filled="f" stroked="t" strokeweight=".469586pt" strokecolor="#575757">
                <v:path arrowok="t"/>
              </v:shape>
            </v:group>
            <v:group style="position:absolute;left:493;top:4420;width:2;height:299" coordorigin="493,4420" coordsize="2,299">
              <v:shape style="position:absolute;left:493;top:4420;width:2;height:299" coordorigin="493,4420" coordsize="0,299" path="m493,4719l493,4420e" filled="f" stroked="t" strokeweight=".469586pt" strokecolor="#545454">
                <v:path arrowok="t"/>
              </v:shape>
            </v:group>
            <v:group style="position:absolute;left:491;top:5141;width:2;height:323" coordorigin="491,5141" coordsize="2,323">
              <v:shape style="position:absolute;left:491;top:5141;width:2;height:323" coordorigin="491,5141" coordsize="0,323" path="m491,5464l491,5141e" filled="f" stroked="t" strokeweight=".469586pt" strokecolor="#545454">
                <v:path arrowok="t"/>
              </v:shape>
            </v:group>
            <v:group style="position:absolute;left:491;top:527;width:2;height:5891" coordorigin="491,527" coordsize="2,5891">
              <v:shape style="position:absolute;left:491;top:527;width:2;height:5891" coordorigin="491,527" coordsize="0,5891" path="m491,6418l491,527e" filled="f" stroked="t" strokeweight=".704379pt" strokecolor="#707070">
                <v:path arrowok="t"/>
              </v:shape>
            </v:group>
            <v:group style="position:absolute;left:2310;top:6366;width:4245;height:2" coordorigin="2310,6366" coordsize="4245,2">
              <v:shape style="position:absolute;left:2310;top:6366;width:4245;height:2" coordorigin="2310,6366" coordsize="4245,0" path="m2310,6366l6555,6366e" filled="f" stroked="t" strokeweight=".704379pt" strokecolor="#878787">
                <v:path arrowok="t"/>
              </v:shape>
            </v:group>
            <v:group style="position:absolute;left:6499;top:6368;width:362;height:2" coordorigin="6499,6368" coordsize="362,2">
              <v:shape style="position:absolute;left:6499;top:6368;width:362;height:2" coordorigin="6499,6368" coordsize="362,0" path="m6499,6368l6861,6368e" filled="f" stroked="t" strokeweight=".469586pt" strokecolor="#707070">
                <v:path arrowok="t"/>
              </v:shape>
            </v:group>
            <v:group style="position:absolute;left:6804;top:6373;width:4640;height:2" coordorigin="6804,6373" coordsize="4640,2">
              <v:shape style="position:absolute;left:6804;top:6373;width:4640;height:2" coordorigin="6804,6373" coordsize="4640,0" path="m6804,6373l11444,6373e" filled="f" stroked="t" strokeweight=".704379pt" strokecolor="#838383">
                <v:path arrowok="t"/>
              </v:shape>
            </v:group>
            <v:group style="position:absolute;left:7598;top:6152;width:2;height:247" coordorigin="7598,6152" coordsize="2,247">
              <v:shape style="position:absolute;left:7598;top:6152;width:2;height:247" coordorigin="7598,6152" coordsize="0,247" path="m7598,6399l7598,6152e" filled="f" stroked="t" strokeweight=".234793pt" strokecolor="#909090">
                <v:path arrowok="t"/>
              </v:shape>
            </v:group>
            <v:group style="position:absolute;left:11434;top:6124;width:2;height:1011" coordorigin="11434,6124" coordsize="2,1011">
              <v:shape style="position:absolute;left:11434;top:6124;width:2;height:1011" coordorigin="11434,6124" coordsize="0,1011" path="m11434,7135l11434,6124e" filled="f" stroked="t" strokeweight=".704379pt" strokecolor="#606060">
                <v:path arrowok="t"/>
              </v:shape>
            </v:group>
            <v:group style="position:absolute;left:491;top:6361;width:2;height:266" coordorigin="491,6361" coordsize="2,266">
              <v:shape style="position:absolute;left:491;top:6361;width:2;height:266" coordorigin="491,6361" coordsize="0,266" path="m491,6627l491,6361e" filled="f" stroked="t" strokeweight=".469586pt" strokecolor="#4F4F4F">
                <v:path arrowok="t"/>
              </v:shape>
            </v:group>
            <v:group style="position:absolute;left:2315;top:6361;width:2;height:584" coordorigin="2315,6361" coordsize="2,584">
              <v:shape style="position:absolute;left:2315;top:6361;width:2;height:584" coordorigin="2315,6361" coordsize="0,584" path="m2315,6945l2315,6361e" filled="f" stroked="t" strokeweight=".469586pt" strokecolor="#5B5B5B">
                <v:path arrowok="t"/>
              </v:shape>
            </v:group>
            <v:group style="position:absolute;left:2306;top:6608;width:9133;height:2" coordorigin="2306,6608" coordsize="9133,2">
              <v:shape style="position:absolute;left:2306;top:6608;width:9133;height:2" coordorigin="2306,6608" coordsize="9133,0" path="m2306,6608l11439,6608e" filled="f" stroked="t" strokeweight=".704379pt" strokecolor="#909090">
                <v:path arrowok="t"/>
              </v:shape>
            </v:group>
            <v:group style="position:absolute;left:7598;top:6385;width:2;height:223" coordorigin="7598,6385" coordsize="2,223">
              <v:shape style="position:absolute;left:7598;top:6385;width:2;height:223" coordorigin="7598,6385" coordsize="0,223" path="m7598,6608l7598,6385e" filled="f" stroked="t" strokeweight=".234793pt" strokecolor="#777777">
                <v:path arrowok="t"/>
              </v:shape>
            </v:group>
            <v:group style="position:absolute;left:9256;top:6610;width:460;height:2" coordorigin="9256,6610" coordsize="460,2">
              <v:shape style="position:absolute;left:9256;top:6610;width:460;height:2" coordorigin="9256,6610" coordsize="460,0" path="m9256,6610l9716,6610e" filled="f" stroked="t" strokeweight=".469586pt" strokecolor="#8C8C8C">
                <v:path arrowok="t"/>
              </v:shape>
            </v:group>
            <v:group style="position:absolute;left:479;top:6841;width:258;height:2" coordorigin="479,6841" coordsize="258,2">
              <v:shape style="position:absolute;left:479;top:6841;width:258;height:2" coordorigin="479,6841" coordsize="258,0" path="m479,6841l737,6841e" filled="f" stroked="t" strokeweight=".469586pt" strokecolor="#878787">
                <v:path arrowok="t"/>
              </v:shape>
            </v:group>
            <v:group style="position:absolute;left:512;top:6845;width:10932;height:2" coordorigin="512,6845" coordsize="10932,2">
              <v:shape style="position:absolute;left:512;top:6845;width:10932;height:2" coordorigin="512,6845" coordsize="10932,0" path="m512,6845l11444,6845e" filled="f" stroked="t" strokeweight=".704379pt" strokecolor="#909090">
                <v:path arrowok="t"/>
              </v:shape>
            </v:group>
            <v:group style="position:absolute;left:2315;top:6570;width:2;height:1002" coordorigin="2315,6570" coordsize="2,1002">
              <v:shape style="position:absolute;left:2315;top:6570;width:2;height:1002" coordorigin="2315,6570" coordsize="0,1002" path="m2315,7572l2315,6570e" filled="f" stroked="t" strokeweight=".704379pt" strokecolor="#676767">
                <v:path arrowok="t"/>
              </v:shape>
            </v:group>
            <v:group style="position:absolute;left:8955;top:6850;width:225;height:2" coordorigin="8955,6850" coordsize="225,2">
              <v:shape style="position:absolute;left:8955;top:6850;width:225;height:2" coordorigin="8955,6850" coordsize="225,0" path="m8955,6850l9180,6850e" filled="f" stroked="t" strokeweight=".469586pt" strokecolor="#6B6B6B">
                <v:path arrowok="t"/>
              </v:shape>
            </v:group>
            <v:group style="position:absolute;left:488;top:6570;width:2;height:565" coordorigin="488,6570" coordsize="2,565">
              <v:shape style="position:absolute;left:488;top:6570;width:2;height:565" coordorigin="488,6570" coordsize="0,565" path="m488,7135l488,6570e" filled="f" stroked="t" strokeweight=".704379pt" strokecolor="#646464">
                <v:path arrowok="t"/>
              </v:shape>
            </v:group>
            <v:group style="position:absolute;left:484;top:7315;width:10965;height:2" coordorigin="484,7315" coordsize="10965,2">
              <v:shape style="position:absolute;left:484;top:7315;width:10965;height:2" coordorigin="484,7315" coordsize="10965,0" path="m484,7315l11449,7315e" filled="f" stroked="t" strokeweight=".704379pt" strokecolor="#9C9C9C">
                <v:path arrowok="t"/>
              </v:shape>
            </v:group>
            <v:group style="position:absolute;left:488;top:7078;width:2;height:261" coordorigin="488,7078" coordsize="2,261">
              <v:shape style="position:absolute;left:488;top:7078;width:2;height:261" coordorigin="488,7078" coordsize="0,261" path="m488,7339l488,7078e" filled="f" stroked="t" strokeweight=".469586pt" strokecolor="#484848">
                <v:path arrowok="t"/>
              </v:shape>
            </v:group>
            <v:group style="position:absolute;left:8955;top:7318;width:394;height:2" coordorigin="8955,7318" coordsize="394,2">
              <v:shape style="position:absolute;left:8955;top:7318;width:394;height:2" coordorigin="8955,7318" coordsize="394,0" path="m8955,7318l9349,7318e" filled="f" stroked="t" strokeweight=".469586pt" strokecolor="#878787">
                <v:path arrowok="t"/>
              </v:shape>
            </v:group>
            <v:group style="position:absolute;left:491;top:7145;width:2;height:3033" coordorigin="491,7145" coordsize="2,3033">
              <v:shape style="position:absolute;left:491;top:7145;width:2;height:3033" coordorigin="491,7145" coordsize="0,3033" path="m491,10178l491,7145e" filled="f" stroked="t" strokeweight=".704379pt" strokecolor="#606060">
                <v:path arrowok="t"/>
              </v:shape>
            </v:group>
            <v:group style="position:absolute;left:4837;top:7301;width:2;height:271" coordorigin="4837,7301" coordsize="2,271">
              <v:shape style="position:absolute;left:4837;top:7301;width:2;height:271" coordorigin="4837,7301" coordsize="0,271" path="m4837,7572l4837,7301e" filled="f" stroked="t" strokeweight=".469586pt" strokecolor="#545454">
                <v:path arrowok="t"/>
              </v:shape>
            </v:group>
            <v:group style="position:absolute;left:4827;top:7555;width:6616;height:2" coordorigin="4827,7555" coordsize="6616,2">
              <v:shape style="position:absolute;left:4827;top:7555;width:6616;height:2" coordorigin="4827,7555" coordsize="6616,0" path="m4827,7555l11444,7555e" filled="f" stroked="t" strokeweight=".704379pt" strokecolor="#909090">
                <v:path arrowok="t"/>
              </v:shape>
            </v:group>
            <v:group style="position:absolute;left:8955;top:7555;width:394;height:2" coordorigin="8955,7555" coordsize="394,2">
              <v:shape style="position:absolute;left:8955;top:7555;width:394;height:2" coordorigin="8955,7555" coordsize="394,0" path="m8955,7555l9349,7555e" filled="f" stroked="t" strokeweight=".469586pt" strokecolor="#707070">
                <v:path arrowok="t"/>
              </v:shape>
            </v:group>
            <v:group style="position:absolute;left:9659;top:7555;width:193;height:2" coordorigin="9659,7555" coordsize="193,2">
              <v:shape style="position:absolute;left:9659;top:7555;width:193;height:2" coordorigin="9659,7555" coordsize="193,0" path="m9659,7555l9852,7555e" filled="f" stroked="t" strokeweight=".469586pt" strokecolor="#7C7C7C">
                <v:path arrowok="t"/>
              </v:shape>
            </v:group>
            <v:group style="position:absolute;left:2315;top:7515;width:2;height:313" coordorigin="2315,7515" coordsize="2,313">
              <v:shape style="position:absolute;left:2315;top:7515;width:2;height:313" coordorigin="2315,7515" coordsize="0,313" path="m2315,7828l2315,7515e" filled="f" stroked="t" strokeweight=".469586pt" strokecolor="#4F4F4F">
                <v:path arrowok="t"/>
              </v:shape>
            </v:group>
            <v:group style="position:absolute;left:4837;top:7467;width:2;height:375" coordorigin="4837,7467" coordsize="2,375">
              <v:shape style="position:absolute;left:4837;top:7467;width:2;height:375" coordorigin="4837,7467" coordsize="0,375" path="m4837,7842l4837,7467e" filled="f" stroked="t" strokeweight=".939172pt" strokecolor="#676767">
                <v:path arrowok="t"/>
              </v:shape>
            </v:group>
            <v:group style="position:absolute;left:4827;top:7795;width:6621;height:2" coordorigin="4827,7795" coordsize="6621,2">
              <v:shape style="position:absolute;left:4827;top:7795;width:6621;height:2" coordorigin="4827,7795" coordsize="6621,0" path="m4827,7795l11449,7795e" filled="f" stroked="t" strokeweight=".704379pt" strokecolor="#878787">
                <v:path arrowok="t"/>
              </v:shape>
            </v:group>
            <v:group style="position:absolute;left:484;top:8032;width:10960;height:2" coordorigin="484,8032" coordsize="10960,2">
              <v:shape style="position:absolute;left:484;top:8032;width:10960;height:2" coordorigin="484,8032" coordsize="10960,0" path="m484,8032l11444,8032e" filled="f" stroked="t" strokeweight=".704379pt" strokecolor="#838383">
                <v:path arrowok="t"/>
              </v:shape>
            </v:group>
            <v:group style="position:absolute;left:2315;top:7771;width:2;height:1006" coordorigin="2315,7771" coordsize="2,1006">
              <v:shape style="position:absolute;left:2315;top:7771;width:2;height:1006" coordorigin="2315,7771" coordsize="0,1006" path="m2315,8778l2315,7771e" filled="f" stroked="t" strokeweight=".704379pt" strokecolor="#606060">
                <v:path arrowok="t"/>
              </v:shape>
            </v:group>
            <v:group style="position:absolute;left:4837;top:7771;width:2;height:266" coordorigin="4837,7771" coordsize="2,266">
              <v:shape style="position:absolute;left:4837;top:7771;width:2;height:266" coordorigin="4837,7771" coordsize="0,266" path="m4837,8037l4837,7771e" filled="f" stroked="t" strokeweight=".469586pt" strokecolor="#444444">
                <v:path arrowok="t"/>
              </v:shape>
            </v:group>
            <v:group style="position:absolute;left:11439;top:7985;width:2;height:309" coordorigin="11439,7985" coordsize="2,309">
              <v:shape style="position:absolute;left:11439;top:7985;width:2;height:309" coordorigin="11439,7985" coordsize="0,309" path="m11439,8293l11439,7985e" filled="f" stroked="t" strokeweight=".469586pt" strokecolor="#575757">
                <v:path arrowok="t"/>
              </v:shape>
            </v:group>
            <v:group style="position:absolute;left:11439;top:8236;width:2;height:451" coordorigin="11439,8236" coordsize="2,451">
              <v:shape style="position:absolute;left:11439;top:8236;width:2;height:451" coordorigin="11439,8236" coordsize="0,451" path="m11439,8687l11439,8236e" filled="f" stroked="t" strokeweight=".939172pt" strokecolor="#707070">
                <v:path arrowok="t"/>
              </v:shape>
            </v:group>
            <v:group style="position:absolute;left:2315;top:8721;width:2;height:280" coordorigin="2315,8721" coordsize="2,280">
              <v:shape style="position:absolute;left:2315;top:8721;width:2;height:280" coordorigin="2315,8721" coordsize="0,280" path="m2315,9001l2315,8721e" filled="f" stroked="t" strokeweight=".469586pt" strokecolor="#4B4B4B">
                <v:path arrowok="t"/>
              </v:shape>
            </v:group>
            <v:group style="position:absolute;left:11439;top:8721;width:2;height:983" coordorigin="11439,8721" coordsize="2,983">
              <v:shape style="position:absolute;left:11439;top:8721;width:2;height:983" coordorigin="11439,8721" coordsize="0,983" path="m11439,9703l11439,8721e" filled="f" stroked="t" strokeweight=".704379pt" strokecolor="#646464">
                <v:path arrowok="t"/>
              </v:shape>
            </v:group>
            <v:group style="position:absolute;left:484;top:9188;width:10965;height:2" coordorigin="484,9188" coordsize="10965,2">
              <v:shape style="position:absolute;left:484;top:9188;width:10965;height:2" coordorigin="484,9188" coordsize="10965,0" path="m484,9188l11449,9188e" filled="f" stroked="t" strokeweight=".704379pt" strokecolor="#939393">
                <v:path arrowok="t"/>
              </v:shape>
            </v:group>
            <v:group style="position:absolute;left:2315;top:8929;width:2;height:1082" coordorigin="2315,8929" coordsize="2,1082">
              <v:shape style="position:absolute;left:2315;top:8929;width:2;height:1082" coordorigin="2315,8929" coordsize="0,1082" path="m2315,10012l2315,8929e" filled="f" stroked="t" strokeweight=".704379pt" strokecolor="#676767">
                <v:path arrowok="t"/>
              </v:shape>
            </v:group>
            <v:group style="position:absolute;left:11439;top:9143;width:2;height:385" coordorigin="11439,9143" coordsize="2,385">
              <v:shape style="position:absolute;left:11439;top:9143;width:2;height:385" coordorigin="11439,9143" coordsize="0,385" path="m11439,9528l11439,9143e" filled="f" stroked="t" strokeweight=".469586pt" strokecolor="#5B5B5B">
                <v:path arrowok="t"/>
              </v:shape>
            </v:group>
            <v:group style="position:absolute;left:2315;top:9879;width:2;height:494" coordorigin="2315,9879" coordsize="2,494">
              <v:shape style="position:absolute;left:2315;top:9879;width:2;height:494" coordorigin="2315,9879" coordsize="0,494" path="m2315,10373l2315,9879e" filled="f" stroked="t" strokeweight=".469586pt" strokecolor="#575757">
                <v:path arrowok="t"/>
              </v:shape>
            </v:group>
            <v:group style="position:absolute;left:484;top:10344;width:10965;height:2" coordorigin="484,10344" coordsize="10965,2">
              <v:shape style="position:absolute;left:484;top:10344;width:10965;height:2" coordorigin="484,10344" coordsize="10965,0" path="m484,10344l11449,10344e" filled="f" stroked="t" strokeweight=".704379pt" strokecolor="#838383">
                <v:path arrowok="t"/>
              </v:shape>
            </v:group>
            <v:group style="position:absolute;left:488;top:10107;width:2;height:494" coordorigin="488,10107" coordsize="2,494">
              <v:shape style="position:absolute;left:488;top:10107;width:2;height:494" coordorigin="488,10107" coordsize="0,494" path="m488,10600l488,10107e" filled="f" stroked="t" strokeweight=".469586pt" strokecolor="#4B4B4B">
                <v:path arrowok="t"/>
              </v:shape>
            </v:group>
            <v:group style="position:absolute;left:1615;top:10344;width:221;height:2" coordorigin="1615,10344" coordsize="221,2">
              <v:shape style="position:absolute;left:1615;top:10344;width:221;height:2" coordorigin="1615,10344" coordsize="221,0" path="m1615,10344l1836,10344e" filled="f" stroked="t" strokeweight=".469586pt" strokecolor="#8C8C8C">
                <v:path arrowok="t"/>
              </v:shape>
            </v:group>
            <v:group style="position:absolute;left:920;top:10586;width:1418;height:2" coordorigin="920,10586" coordsize="1418,2">
              <v:shape style="position:absolute;left:920;top:10586;width:1418;height:2" coordorigin="920,10586" coordsize="1418,0" path="m920,10586l2339,10586e" filled="f" stroked="t" strokeweight=".704379pt" strokecolor="#878787">
                <v:path arrowok="t"/>
              </v:shape>
            </v:group>
            <v:group style="position:absolute;left:2315;top:10301;width:2;height:299" coordorigin="2315,10301" coordsize="2,299">
              <v:shape style="position:absolute;left:2315;top:10301;width:2;height:299" coordorigin="2315,10301" coordsize="0,299" path="m2315,10600l2315,10301e" filled="f" stroked="t" strokeweight=".939172pt" strokecolor="#646464">
                <v:path arrowok="t"/>
              </v:shape>
            </v:group>
            <v:group style="position:absolute;left:3602;top:10581;width:193;height:2" coordorigin="3602,10581" coordsize="193,2">
              <v:shape style="position:absolute;left:3602;top:10581;width:193;height:2" coordorigin="3602,10581" coordsize="193,0" path="m3602,10581l3794,10581e" filled="f" stroked="t" strokeweight=".469586pt" strokecolor="#777777">
                <v:path arrowok="t"/>
              </v:shape>
            </v:group>
            <v:group style="position:absolute;left:3738;top:10586;width:7706;height:2" coordorigin="3738,10586" coordsize="7706,2">
              <v:shape style="position:absolute;left:3738;top:10586;width:7706;height:2" coordorigin="3738,10586" coordsize="7706,0" path="m3738,10586l11444,10586e" filled="f" stroked="t" strokeweight=".704379pt" strokecolor="#838383">
                <v:path arrowok="t"/>
              </v:shape>
            </v:group>
            <v:group style="position:absolute;left:8814;top:10586;width:366;height:2" coordorigin="8814,10586" coordsize="366,2">
              <v:shape style="position:absolute;left:8814;top:10586;width:366;height:2" coordorigin="8814,10586" coordsize="366,0" path="m8814,10586l9180,10586e" filled="f" stroked="t" strokeweight=".939172pt" strokecolor="#979797">
                <v:path arrowok="t"/>
              </v:shape>
            </v:group>
            <v:group style="position:absolute;left:9124;top:10586;width:225;height:2" coordorigin="9124,10586" coordsize="225,2">
              <v:shape style="position:absolute;left:9124;top:10586;width:225;height:2" coordorigin="9124,10586" coordsize="225,0" path="m9124,10586l9349,10586e" filled="f" stroked="t" strokeweight=".469586pt" strokecolor="#7C7C7C">
                <v:path arrowok="t"/>
              </v:shape>
            </v:group>
            <v:group style="position:absolute;left:488;top:10534;width:2;height:313" coordorigin="488,10534" coordsize="2,313">
              <v:shape style="position:absolute;left:488;top:10534;width:2;height:313" coordorigin="488,10534" coordsize="0,313" path="m488,10847l488,10534e" filled="f" stroked="t" strokeweight=".939172pt" strokecolor="#707070">
                <v:path arrowok="t"/>
              </v:shape>
            </v:group>
            <v:group style="position:absolute;left:2310;top:10529;width:2;height:128" coordorigin="2310,10529" coordsize="2,128">
              <v:shape style="position:absolute;left:2310;top:10529;width:2;height:128" coordorigin="2310,10529" coordsize="0,128" path="m2310,10657l2310,10529e" filled="f" stroked="t" strokeweight=".704379pt" strokecolor="#4F4F4F">
                <v:path arrowok="t"/>
              </v:shape>
            </v:group>
            <v:group style="position:absolute;left:812;top:10821;width:2846;height:2" coordorigin="812,10821" coordsize="2846,2">
              <v:shape style="position:absolute;left:812;top:10821;width:2846;height:2" coordorigin="812,10821" coordsize="2846,0" path="m812,10821l3658,10821e" filled="f" stroked="t" strokeweight=".704379pt" strokecolor="#8C8C8C">
                <v:path arrowok="t"/>
              </v:shape>
            </v:group>
            <v:group style="position:absolute;left:2315;top:10600;width:2;height:247" coordorigin="2315,10600" coordsize="2,247">
              <v:shape style="position:absolute;left:2315;top:10600;width:2;height:247" coordorigin="2315,10600" coordsize="0,247" path="m2315,10847l2315,10600e" filled="f" stroked="t" strokeweight=".469586pt" strokecolor="#3F3F3F">
                <v:path arrowok="t"/>
              </v:shape>
            </v:group>
            <v:group style="position:absolute;left:3602;top:10819;width:193;height:2" coordorigin="3602,10819" coordsize="193,2">
              <v:shape style="position:absolute;left:3602;top:10819;width:193;height:2" coordorigin="3602,10819" coordsize="193,0" path="m3602,10819l3794,10819e" filled="f" stroked="t" strokeweight=".469586pt" strokecolor="#747474">
                <v:path arrowok="t"/>
              </v:shape>
            </v:group>
            <v:group style="position:absolute;left:3738;top:10821;width:5442;height:2" coordorigin="3738,10821" coordsize="5442,2">
              <v:shape style="position:absolute;left:3738;top:10821;width:5442;height:2" coordorigin="3738,10821" coordsize="5442,0" path="m3738,10821l9180,10821e" filled="f" stroked="t" strokeweight=".704379pt" strokecolor="#878787">
                <v:path arrowok="t"/>
              </v:shape>
            </v:group>
            <v:group style="position:absolute;left:9124;top:10824;width:225;height:2" coordorigin="9124,10824" coordsize="225,2">
              <v:shape style="position:absolute;left:9124;top:10824;width:225;height:2" coordorigin="9124,10824" coordsize="225,0" path="m9124,10824l9349,10824e" filled="f" stroked="t" strokeweight=".469586pt" strokecolor="#707070">
                <v:path arrowok="t"/>
              </v:shape>
            </v:group>
            <v:group style="position:absolute;left:9293;top:10824;width:2146;height:2" coordorigin="9293,10824" coordsize="2146,2">
              <v:shape style="position:absolute;left:9293;top:10824;width:2146;height:2" coordorigin="9293,10824" coordsize="2146,0" path="m9293,10824l11439,10824e" filled="f" stroked="t" strokeweight=".704379pt" strokecolor="#838383">
                <v:path arrowok="t"/>
              </v:shape>
            </v:group>
            <v:group style="position:absolute;left:488;top:10776;width:2;height:309" coordorigin="488,10776" coordsize="2,309">
              <v:shape style="position:absolute;left:488;top:10776;width:2;height:309" coordorigin="488,10776" coordsize="0,309" path="m488,11085l488,10776e" filled="f" stroked="t" strokeweight=".469586pt" strokecolor="#4B4B4B">
                <v:path arrowok="t"/>
              </v:shape>
            </v:group>
            <v:group style="position:absolute;left:479;top:11301;width:10965;height:2" coordorigin="479,11301" coordsize="10965,2">
              <v:shape style="position:absolute;left:479;top:11301;width:10965;height:2" coordorigin="479,11301" coordsize="10965,0" path="m479,11301l11444,11301e" filled="f" stroked="t" strokeweight=".704379pt" strokecolor="#878787">
                <v:path arrowok="t"/>
              </v:shape>
            </v:group>
            <v:group style="position:absolute;left:488;top:11028;width:2;height:294" coordorigin="488,11028" coordsize="2,294">
              <v:shape style="position:absolute;left:488;top:11028;width:2;height:294" coordorigin="488,11028" coordsize="0,294" path="m488,11322l488,11028e" filled="f" stroked="t" strokeweight=".939172pt" strokecolor="#606060">
                <v:path arrowok="t"/>
              </v:shape>
            </v:group>
            <v:group style="position:absolute;left:2313;top:10776;width:2;height:1737" coordorigin="2313,10776" coordsize="2,1737">
              <v:shape style="position:absolute;left:2313;top:10776;width:2;height:1737" coordorigin="2313,10776" coordsize="0,1737" path="m2313,12514l2313,10776e" filled="f" stroked="t" strokeweight=".704379pt" strokecolor="#646464">
                <v:path arrowok="t"/>
              </v:shape>
            </v:group>
            <v:group style="position:absolute;left:6241;top:11298;width:315;height:2" coordorigin="6241,11298" coordsize="315,2">
              <v:shape style="position:absolute;left:6241;top:11298;width:315;height:2" coordorigin="6241,11298" coordsize="315,0" path="m6241,11298l6555,11298e" filled="f" stroked="t" strokeweight=".469586pt" strokecolor="#747474">
                <v:path arrowok="t"/>
              </v:shape>
            </v:group>
            <v:group style="position:absolute;left:484;top:11538;width:10960;height:2" coordorigin="484,11538" coordsize="10960,2">
              <v:shape style="position:absolute;left:484;top:11538;width:10960;height:2" coordorigin="484,11538" coordsize="10960,0" path="m484,11538l11444,11538e" filled="f" stroked="t" strokeweight=".704379pt" strokecolor="#909090">
                <v:path arrowok="t"/>
              </v:shape>
            </v:group>
            <v:group style="position:absolute;left:488;top:11251;width:2;height:313" coordorigin="488,11251" coordsize="2,313">
              <v:shape style="position:absolute;left:488;top:11251;width:2;height:313" coordorigin="488,11251" coordsize="0,313" path="m488,11564l488,11251e" filled="f" stroked="t" strokeweight=".469586pt" strokecolor="#4B4B4B">
                <v:path arrowok="t"/>
              </v:shape>
            </v:group>
            <v:group style="position:absolute;left:9016;top:11540;width:394;height:2" coordorigin="9016,11540" coordsize="394,2">
              <v:shape style="position:absolute;left:9016;top:11540;width:394;height:2" coordorigin="9016,11540" coordsize="394,0" path="m9016,11540l9410,11540e" filled="f" stroked="t" strokeweight=".939172pt" strokecolor="#A3A3A3">
                <v:path arrowok="t"/>
              </v:shape>
            </v:group>
            <v:group style="position:absolute;left:474;top:11901;width:5151;height:2" coordorigin="474,11901" coordsize="5151,2">
              <v:shape style="position:absolute;left:474;top:11901;width:5151;height:2" coordorigin="474,11901" coordsize="5151,0" path="m474,11901l5626,11901e" filled="f" stroked="t" strokeweight=".234793pt" strokecolor="#444444">
                <v:path arrowok="t"/>
              </v:shape>
            </v:group>
            <v:group style="position:absolute;left:491;top:11493;width:2;height:4814" coordorigin="491,11493" coordsize="2,4814">
              <v:shape style="position:absolute;left:491;top:11493;width:2;height:4814" coordorigin="491,11493" coordsize="0,4814" path="m491,16307l491,11493e" filled="f" stroked="t" strokeweight=".704379pt" strokecolor="#606060">
                <v:path arrowok="t"/>
              </v:shape>
            </v:group>
            <v:group style="position:absolute;left:1087;top:11531;width:2;height:404" coordorigin="1087,11531" coordsize="2,404">
              <v:shape style="position:absolute;left:1087;top:11531;width:2;height:404" coordorigin="1087,11531" coordsize="0,404" path="m1087,11934l1087,11531e" filled="f" stroked="t" strokeweight=".704379pt" strokecolor="#545454">
                <v:path arrowok="t"/>
              </v:shape>
            </v:group>
            <v:group style="position:absolute;left:1658;top:11531;width:2;height:760" coordorigin="1658,11531" coordsize="2,760">
              <v:shape style="position:absolute;left:1658;top:11531;width:2;height:760" coordorigin="1658,11531" coordsize="0,760" path="m1658,12290l1658,11531e" filled="f" stroked="t" strokeweight=".704379pt" strokecolor="#747474">
                <v:path arrowok="t"/>
              </v:shape>
            </v:group>
            <v:group style="position:absolute;left:5626;top:11901;width:1207;height:2" coordorigin="5626,11901" coordsize="1207,2">
              <v:shape style="position:absolute;left:5626;top:11901;width:1207;height:2" coordorigin="5626,11901" coordsize="1207,0" path="m5626,11901l6832,11901e" filled="f" stroked="t" strokeweight=".234793pt" strokecolor="#000000">
                <v:path arrowok="t"/>
              </v:shape>
            </v:group>
            <v:group style="position:absolute;left:6832;top:11901;width:765;height:2" coordorigin="6832,11901" coordsize="765,2">
              <v:shape style="position:absolute;left:6832;top:11901;width:765;height:2" coordorigin="6832,11901" coordsize="765,0" path="m6832,11901l7598,11901e" filled="f" stroked="t" strokeweight=".234793pt" strokecolor="#707070">
                <v:path arrowok="t"/>
              </v:shape>
            </v:group>
            <v:group style="position:absolute;left:7241;top:11526;width:2;height:1244" coordorigin="7241,11526" coordsize="2,1244">
              <v:shape style="position:absolute;left:7241;top:11526;width:2;height:1244" coordorigin="7241,11526" coordsize="0,1244" path="m7241,12770l7241,11526e" filled="f" stroked="t" strokeweight=".704379pt" strokecolor="#646464">
                <v:path arrowok="t"/>
              </v:shape>
            </v:group>
            <v:group style="position:absolute;left:7598;top:11901;width:2634;height:2" coordorigin="7598,11901" coordsize="2634,2">
              <v:shape style="position:absolute;left:7598;top:11901;width:2634;height:2" coordorigin="7598,11901" coordsize="2634,0" path="m7598,11901l10232,11901e" filled="f" stroked="t" strokeweight=".234793pt" strokecolor="#000000">
                <v:path arrowok="t"/>
              </v:shape>
            </v:group>
            <v:group style="position:absolute;left:10232;top:11901;width:1197;height:2" coordorigin="10232,11901" coordsize="1197,2">
              <v:shape style="position:absolute;left:10232;top:11901;width:1197;height:2" coordorigin="10232,11901" coordsize="1197,0" path="m10232,11901l11430,11901e" filled="f" stroked="t" strokeweight=".234793pt" strokecolor="#808080">
                <v:path arrowok="t"/>
              </v:shape>
            </v:group>
            <v:group style="position:absolute;left:1085;top:11873;width:2;height:418" coordorigin="1085,11873" coordsize="2,418">
              <v:shape style="position:absolute;left:1085;top:11873;width:2;height:418" coordorigin="1085,11873" coordsize="0,418" path="m1085,12290l1085,11873e" filled="f" stroked="t" strokeweight=".704379pt" strokecolor="#6B6B6B">
                <v:path arrowok="t"/>
              </v:shape>
            </v:group>
            <v:group style="position:absolute;left:1085;top:12234;width:2;height:280" coordorigin="1085,12234" coordsize="2,280">
              <v:shape style="position:absolute;left:1085;top:12234;width:2;height:280" coordorigin="1085,12234" coordsize="0,280" path="m1085,12514l1085,12234e" filled="f" stroked="t" strokeweight=".469586pt" strokecolor="#4B4B4B">
                <v:path arrowok="t"/>
              </v:shape>
            </v:group>
            <v:group style="position:absolute;left:1658;top:12234;width:2;height:280" coordorigin="1658,12234" coordsize="2,280">
              <v:shape style="position:absolute;left:1658;top:12234;width:2;height:280" coordorigin="1658,12234" coordsize="0,280" path="m1658,12514l1658,12234e" filled="f" stroked="t" strokeweight=".469586pt" strokecolor="#707070">
                <v:path arrowok="t"/>
              </v:shape>
            </v:group>
            <v:group style="position:absolute;left:491;top:12457;width:2;height:313" coordorigin="491,12457" coordsize="2,313">
              <v:shape style="position:absolute;left:491;top:12457;width:2;height:313" coordorigin="491,12457" coordsize="0,313" path="m491,12770l491,12457e" filled="f" stroked="t" strokeweight=".469586pt" strokecolor="#444444">
                <v:path arrowok="t"/>
              </v:shape>
            </v:group>
            <v:group style="position:absolute;left:1660;top:12457;width:2;height:508" coordorigin="1660,12457" coordsize="2,508">
              <v:shape style="position:absolute;left:1660;top:12457;width:2;height:508" coordorigin="1660,12457" coordsize="0,508" path="m1660,12965l1660,12457e" filled="f" stroked="t" strokeweight=".939172pt" strokecolor="#777777">
                <v:path arrowok="t"/>
              </v:shape>
            </v:group>
            <v:group style="position:absolute;left:2315;top:12457;width:2;height:209" coordorigin="2315,12457" coordsize="2,209">
              <v:shape style="position:absolute;left:2315;top:12457;width:2;height:209" coordorigin="2315,12457" coordsize="0,209" path="m2315,12666l2315,12457e" filled="f" stroked="t" strokeweight=".469586pt" strokecolor="#4B4B4B">
                <v:path arrowok="t"/>
              </v:shape>
            </v:group>
            <v:group style="position:absolute;left:11437;top:12457;width:2;height:209" coordorigin="11437,12457" coordsize="2,209">
              <v:shape style="position:absolute;left:11437;top:12457;width:2;height:209" coordorigin="11437,12457" coordsize="0,209" path="m11437,12666l11437,12457e" filled="f" stroked="t" strokeweight=".469586pt" strokecolor="#545454">
                <v:path arrowok="t"/>
              </v:shape>
            </v:group>
            <v:group style="position:absolute;left:1087;top:12457;width:2;height:508" coordorigin="1087,12457" coordsize="2,508">
              <v:shape style="position:absolute;left:1087;top:12457;width:2;height:508" coordorigin="1087,12457" coordsize="0,508" path="m1087,12965l1087,12457e" filled="f" stroked="t" strokeweight=".704379pt" strokecolor="#646464">
                <v:path arrowok="t"/>
              </v:shape>
            </v:group>
            <v:group style="position:absolute;left:7241;top:12713;width:2;height:318" coordorigin="7241,12713" coordsize="2,318">
              <v:shape style="position:absolute;left:7241;top:12713;width:2;height:318" coordorigin="7241,12713" coordsize="0,318" path="m7241,13031l7241,12713e" filled="f" stroked="t" strokeweight=".469586pt" strokecolor="#484848">
                <v:path arrowok="t"/>
              </v:shape>
            </v:group>
            <v:group style="position:absolute;left:1085;top:12908;width:2;height:204" coordorigin="1085,12908" coordsize="2,204">
              <v:shape style="position:absolute;left:1085;top:12908;width:2;height:204" coordorigin="1085,12908" coordsize="0,204" path="m1085,13112l1085,12908e" filled="f" stroked="t" strokeweight=".469586pt" strokecolor="#444444">
                <v:path arrowok="t"/>
              </v:shape>
            </v:group>
            <v:group style="position:absolute;left:1658;top:12908;width:2;height:123" coordorigin="1658,12908" coordsize="2,123">
              <v:shape style="position:absolute;left:1658;top:12908;width:2;height:123" coordorigin="1658,12908" coordsize="0,123" path="m1658,13031l1658,12908e" filled="f" stroked="t" strokeweight=".469586pt" strokecolor="#646464">
                <v:path arrowok="t"/>
              </v:shape>
            </v:group>
            <v:group style="position:absolute;left:2313;top:12609;width:2;height:503" coordorigin="2313,12609" coordsize="2,503">
              <v:shape style="position:absolute;left:2313;top:12609;width:2;height:503" coordorigin="2313,12609" coordsize="0,503" path="m2313,13112l2313,12609e" filled="f" stroked="t" strokeweight=".704379pt" strokecolor="#646464">
                <v:path arrowok="t"/>
              </v:shape>
            </v:group>
            <v:group style="position:absolute;left:3660;top:12912;width:2;height:119" coordorigin="3660,12912" coordsize="2,119">
              <v:shape style="position:absolute;left:3660;top:12912;width:2;height:119" coordorigin="3660,12912" coordsize="0,119" path="m3660,13031l3660,12912e" filled="f" stroked="t" strokeweight=".939172pt" strokecolor="#57679C">
                <v:path arrowok="t"/>
              </v:shape>
            </v:group>
            <v:group style="position:absolute;left:1658;top:12974;width:2;height:138" coordorigin="1658,12974" coordsize="2,138">
              <v:shape style="position:absolute;left:1658;top:12974;width:2;height:138" coordorigin="1658,12974" coordsize="0,138" path="m1658,13112l1658,12974e" filled="f" stroked="t" strokeweight=".469586pt" strokecolor="#3F3F3F">
                <v:path arrowok="t"/>
              </v:shape>
            </v:group>
            <v:group style="position:absolute;left:3630;top:13003;width:2;height:81" coordorigin="3630,13003" coordsize="2,81">
              <v:shape style="position:absolute;left:3630;top:13003;width:2;height:81" coordorigin="3630,13003" coordsize="0,81" path="m3630,13083l3630,13003e" filled="f" stroked="t" strokeweight="1.878343pt" strokecolor="#4B57A8">
                <v:path arrowok="t"/>
              </v:shape>
            </v:group>
            <v:group style="position:absolute;left:7243;top:12974;width:2;height:2070" coordorigin="7243,12974" coordsize="2,2070">
              <v:shape style="position:absolute;left:7243;top:12974;width:2;height:2070" coordorigin="7243,12974" coordsize="0,2070" path="m7243,15044l7243,12974e" filled="f" stroked="t" strokeweight=".704379pt" strokecolor="#646464">
                <v:path arrowok="t"/>
              </v:shape>
            </v:group>
            <v:group style="position:absolute;left:491;top:13055;width:2;height:256" coordorigin="491,13055" coordsize="2,256">
              <v:shape style="position:absolute;left:491;top:13055;width:2;height:256" coordorigin="491,13055" coordsize="0,256" path="m491,13311l491,13055e" filled="f" stroked="t" strokeweight=".469586pt" strokecolor="#4B4B4B">
                <v:path arrowok="t"/>
              </v:shape>
            </v:group>
            <v:group style="position:absolute;left:1087;top:13055;width:2;height:432" coordorigin="1087,13055" coordsize="2,432">
              <v:shape style="position:absolute;left:1087;top:13055;width:2;height:432" coordorigin="1087,13055" coordsize="0,432" path="m1087,13487l1087,13055e" filled="f" stroked="t" strokeweight=".939172pt" strokecolor="#646464">
                <v:path arrowok="t"/>
              </v:shape>
            </v:group>
            <v:group style="position:absolute;left:2315;top:13055;width:2;height:256" coordorigin="2315,13055" coordsize="2,256">
              <v:shape style="position:absolute;left:2315;top:13055;width:2;height:256" coordorigin="2315,13055" coordsize="0,256" path="m2315,13311l2315,13055e" filled="f" stroked="t" strokeweight=".469586pt" strokecolor="#4B4B4B">
                <v:path arrowok="t"/>
              </v:shape>
            </v:group>
            <v:group style="position:absolute;left:3630;top:13083;width:2;height:199" coordorigin="3630,13083" coordsize="2,199">
              <v:shape style="position:absolute;left:3630;top:13083;width:2;height:199" coordorigin="3630,13083" coordsize="0,199" path="m3630,13283l3630,13083e" filled="f" stroked="t" strokeweight="2.582722pt" strokecolor="#383FA0">
                <v:path arrowok="t"/>
              </v:shape>
            </v:group>
            <v:group style="position:absolute;left:11434;top:13055;width:2;height:256" coordorigin="11434,13055" coordsize="2,256">
              <v:shape style="position:absolute;left:11434;top:13055;width:2;height:256" coordorigin="11434,13055" coordsize="0,256" path="m11434,13311l11434,13055e" filled="f" stroked="t" strokeweight=".469586pt" strokecolor="#575757">
                <v:path arrowok="t"/>
              </v:shape>
            </v:group>
            <v:group style="position:absolute;left:1660;top:13055;width:2;height:3252" coordorigin="1660,13055" coordsize="2,3252">
              <v:shape style="position:absolute;left:1660;top:13055;width:2;height:3252" coordorigin="1660,13055" coordsize="0,3252" path="m1660,16307l1660,13055e" filled="f" stroked="t" strokeweight=".704379pt" strokecolor="#747474">
                <v:path arrowok="t"/>
              </v:shape>
            </v:group>
            <v:group style="position:absolute;left:2315;top:13254;width:2;height:408" coordorigin="2315,13254" coordsize="2,408">
              <v:shape style="position:absolute;left:2315;top:13254;width:2;height:408" coordorigin="2315,13254" coordsize="0,408" path="m2315,13662l2315,13254e" filled="f" stroked="t" strokeweight=".939172pt" strokecolor="#6B6B6B">
                <v:path arrowok="t"/>
              </v:shape>
            </v:group>
            <v:group style="position:absolute;left:6269;top:13458;width:258;height:2" coordorigin="6269,13458" coordsize="258,2">
              <v:shape style="position:absolute;left:6269;top:13458;width:258;height:2" coordorigin="6269,13458" coordsize="258,0" path="m6269,13458l6527,13458e" filled="f" stroked="t" strokeweight=".234793pt" strokecolor="#000000">
                <v:path arrowok="t"/>
              </v:shape>
            </v:group>
            <v:group style="position:absolute;left:1087;top:13430;width:2;height:233" coordorigin="1087,13430" coordsize="2,233">
              <v:shape style="position:absolute;left:1087;top:13430;width:2;height:233" coordorigin="1087,13430" coordsize="0,233" path="m1087,13662l1087,13430e" filled="f" stroked="t" strokeweight=".469586pt" strokecolor="#4B4B4B">
                <v:path arrowok="t"/>
              </v:shape>
            </v:group>
            <v:group style="position:absolute;left:3109;top:13634;width:470;height:2" coordorigin="3109,13634" coordsize="470,2">
              <v:shape style="position:absolute;left:3109;top:13634;width:470;height:2" coordorigin="3109,13634" coordsize="470,0" path="m3109,13634l3578,13634e" filled="f" stroked="t" strokeweight=".234793pt" strokecolor="#5457AC">
                <v:path arrowok="t"/>
              </v:shape>
            </v:group>
            <v:group style="position:absolute;left:3682;top:13634;width:85;height:2" coordorigin="3682,13634" coordsize="85,2">
              <v:shape style="position:absolute;left:3682;top:13634;width:85;height:2" coordorigin="3682,13634" coordsize="85,0" path="m3682,13634l3766,13634e" filled="f" stroked="t" strokeweight="2.113136pt" strokecolor="#4F57AC">
                <v:path arrowok="t"/>
              </v:shape>
            </v:group>
            <v:group style="position:absolute;left:3574;top:13613;width:2;height:42" coordorigin="3574,13613" coordsize="2,42">
              <v:shape style="position:absolute;left:3574;top:13613;width:2;height:42" coordorigin="3574,13613" coordsize="0,42" path="m3574,13655l3574,13613e" filled="f" stroked="t" strokeweight="2.113136pt" strokecolor="#4F57AC">
                <v:path arrowok="t"/>
              </v:shape>
            </v:group>
            <v:group style="position:absolute;left:484;top:13843;width:1836;height:2" coordorigin="484,13843" coordsize="1836,2">
              <v:shape style="position:absolute;left:484;top:13843;width:1836;height:2" coordorigin="484,13843" coordsize="1836,0" path="m484,13843l2320,13843e" filled="f" stroked="t" strokeweight=".704379pt" strokecolor="#909090">
                <v:path arrowok="t"/>
              </v:shape>
            </v:group>
            <v:group style="position:absolute;left:2315;top:13605;width:2;height:294" coordorigin="2315,13605" coordsize="2,294">
              <v:shape style="position:absolute;left:2315;top:13605;width:2;height:294" coordorigin="2315,13605" coordsize="0,294" path="m2315,13900l2315,13605e" filled="f" stroked="t" strokeweight=".469586pt" strokecolor="#4B4B4B">
                <v:path arrowok="t"/>
              </v:shape>
            </v:group>
            <v:group style="position:absolute;left:3689;top:14078;width:2;height:23" coordorigin="3689,14078" coordsize="2,23">
              <v:shape style="position:absolute;left:3689;top:14078;width:2;height:23" coordorigin="3689,14078" coordsize="0,23" path="m3689,14101l3689,14078e" filled="f" stroked="t" strokeweight="1.173965pt" strokecolor="#545B8C">
                <v:path arrowok="t"/>
              </v:shape>
            </v:group>
            <v:group style="position:absolute;left:2860;top:14090;width:718;height:2" coordorigin="2860,14090" coordsize="718,2">
              <v:shape style="position:absolute;left:2860;top:14090;width:718;height:2" coordorigin="2860,14090" coordsize="718,0" path="m2860,14090l3578,14090e" filled="f" stroked="t" strokeweight="1.173965pt" strokecolor="#545B8C">
                <v:path arrowok="t"/>
              </v:shape>
            </v:group>
            <v:group style="position:absolute;left:3630;top:13283;width:2;height:1163" coordorigin="3630,13283" coordsize="2,1163">
              <v:shape style="position:absolute;left:3630;top:13283;width:2;height:1163" coordorigin="3630,13283" coordsize="0,1163" path="m3630,14446l3630,13283e" filled="f" stroked="t" strokeweight="5.165444pt" strokecolor="#48549C">
                <v:path arrowok="t"/>
              </v:shape>
            </v:group>
            <v:group style="position:absolute;left:11434;top:13605;width:2;height:285" coordorigin="11434,13605" coordsize="2,285">
              <v:shape style="position:absolute;left:11434;top:13605;width:2;height:285" coordorigin="11434,13605" coordsize="0,285" path="m11434,13890l11434,13605e" filled="f" stroked="t" strokeweight=".704379pt" strokecolor="#646760">
                <v:path arrowok="t"/>
              </v:shape>
            </v:group>
            <v:group style="position:absolute;left:1087;top:13605;width:2;height:2701" coordorigin="1087,13605" coordsize="2,2701">
              <v:shape style="position:absolute;left:1087;top:13605;width:2;height:2701" coordorigin="1087,13605" coordsize="0,2701" path="m1087,16307l1087,13605e" filled="f" stroked="t" strokeweight=".704379pt" strokecolor="#646464">
                <v:path arrowok="t"/>
              </v:shape>
            </v:group>
            <v:group style="position:absolute;left:3555;top:14090;width:225;height:2" coordorigin="3555,14090" coordsize="225,2">
              <v:shape style="position:absolute;left:3555;top:14090;width:225;height:2" coordorigin="3555,14090" coordsize="225,0" path="m3555,14090l3780,14090e" filled="f" stroked="t" strokeweight="2.347929pt" strokecolor="#444BA0">
                <v:path arrowok="t"/>
              </v:shape>
            </v:group>
            <v:group style="position:absolute;left:8485;top:14054;width:498;height:2" coordorigin="8485,14054" coordsize="498,2">
              <v:shape style="position:absolute;left:8485;top:14054;width:498;height:2" coordorigin="8485,14054" coordsize="498,0" path="m8485,14054l8983,14054e" filled="f" stroked="t" strokeweight="1.408757pt" strokecolor="#3B4F97">
                <v:path arrowok="t"/>
              </v:shape>
            </v:group>
            <v:group style="position:absolute;left:8955;top:14040;width:225;height:2" coordorigin="8955,14040" coordsize="225,2">
              <v:shape style="position:absolute;left:8955;top:14040;width:225;height:2" coordorigin="8955,14040" coordsize="225,0" path="m8955,14040l9180,14040e" filled="f" stroked="t" strokeweight=".939172pt" strokecolor="#3B4867">
                <v:path arrowok="t"/>
              </v:shape>
            </v:group>
            <v:group style="position:absolute;left:9124;top:14087;width:225;height:2" coordorigin="9124,14087" coordsize="225,2">
              <v:shape style="position:absolute;left:9124;top:14087;width:225;height:2" coordorigin="9124,14087" coordsize="225,0" path="m9124,14087l9349,14087e" filled="f" stroked="t" strokeweight="3.052308pt" strokecolor="#606464">
                <v:path arrowok="t"/>
              </v:shape>
            </v:group>
            <v:group style="position:absolute;left:9321;top:14090;width:2108;height:2" coordorigin="9321,14090" coordsize="2108,2">
              <v:shape style="position:absolute;left:9321;top:14090;width:2108;height:2" coordorigin="9321,14090" coordsize="2108,0" path="m9321,14090l11430,14090e" filled="f" stroked="t" strokeweight=".704379pt" strokecolor="#979C9C">
                <v:path arrowok="t"/>
              </v:shape>
            </v:group>
            <v:group style="position:absolute;left:11434;top:10055;width:2;height:6233" coordorigin="11434,10055" coordsize="2,6233">
              <v:shape style="position:absolute;left:11434;top:10055;width:2;height:6233" coordorigin="11434,10055" coordsize="0,6233" path="m11434,16288l11434,10055e" filled="f" stroked="t" strokeweight=".704379pt" strokecolor="#676767">
                <v:path arrowok="t"/>
              </v:shape>
            </v:group>
            <v:group style="position:absolute;left:2313;top:13829;width:2;height:427" coordorigin="2313,13829" coordsize="2,427">
              <v:shape style="position:absolute;left:2313;top:13829;width:2;height:427" coordorigin="2313,13829" coordsize="0,427" path="m2313,14256l2313,13829e" filled="f" stroked="t" strokeweight=".939172pt" strokecolor="#707070">
                <v:path arrowok="t"/>
              </v:shape>
            </v:group>
            <v:group style="position:absolute;left:488;top:14132;width:2;height:152" coordorigin="488,14132" coordsize="2,152">
              <v:shape style="position:absolute;left:488;top:14132;width:2;height:152" coordorigin="488,14132" coordsize="0,152" path="m488,14284l488,14132e" filled="f" stroked="t" strokeweight=".939172pt" strokecolor="#747474">
                <v:path arrowok="t"/>
              </v:shape>
            </v:group>
            <v:group style="position:absolute;left:1085;top:14180;width:2;height:76" coordorigin="1085,14180" coordsize="2,76">
              <v:shape style="position:absolute;left:1085;top:14180;width:2;height:76" coordorigin="1085,14180" coordsize="0,76" path="m1085,14256l1085,14180e" filled="f" stroked="t" strokeweight=".469586pt" strokecolor="#4F4F4F">
                <v:path arrowok="t"/>
              </v:shape>
            </v:group>
            <v:group style="position:absolute;left:1658;top:14180;width:2;height:76" coordorigin="1658,14180" coordsize="2,76">
              <v:shape style="position:absolute;left:1658;top:14180;width:2;height:76" coordorigin="1658,14180" coordsize="0,76" path="m1658,14256l1658,14180e" filled="f" stroked="t" strokeweight=".469586pt" strokecolor="#575757">
                <v:path arrowok="t"/>
              </v:shape>
            </v:group>
            <v:group style="position:absolute;left:2315;top:14199;width:2;height:275" coordorigin="2315,14199" coordsize="2,275">
              <v:shape style="position:absolute;left:2315;top:14199;width:2;height:275" coordorigin="2315,14199" coordsize="0,275" path="m2315,14474l2315,14199e" filled="f" stroked="t" strokeweight=".469586pt" strokecolor="#484848">
                <v:path arrowok="t"/>
              </v:shape>
            </v:group>
            <v:group style="position:absolute;left:5626;top:14227;width:2;height:218" coordorigin="5626,14227" coordsize="2,218">
              <v:shape style="position:absolute;left:5626;top:14227;width:2;height:218" coordorigin="5626,14227" coordsize="0,218" path="m5626,14446l5626,14227e" filled="f" stroked="t" strokeweight=".234793pt" strokecolor="#000000">
                <v:path arrowok="t"/>
              </v:shape>
            </v:group>
            <v:group style="position:absolute;left:2315;top:14417;width:2;height:465" coordorigin="2315,14417" coordsize="2,465">
              <v:shape style="position:absolute;left:2315;top:14417;width:2;height:465" coordorigin="2315,14417" coordsize="0,465" path="m2315,14882l2315,14417e" filled="f" stroked="t" strokeweight=".704379pt" strokecolor="#676767">
                <v:path arrowok="t"/>
              </v:shape>
            </v:group>
            <v:group style="position:absolute;left:493;top:14825;width:2;height:218" coordorigin="493,14825" coordsize="2,218">
              <v:shape style="position:absolute;left:493;top:14825;width:2;height:218" coordorigin="493,14825" coordsize="0,218" path="m493,15044l493,14825e" filled="f" stroked="t" strokeweight=".469586pt" strokecolor="#484848">
                <v:path arrowok="t"/>
              </v:shape>
            </v:group>
            <v:group style="position:absolute;left:1658;top:14759;width:2;height:190" coordorigin="1658,14759" coordsize="2,190">
              <v:shape style="position:absolute;left:1658;top:14759;width:2;height:190" coordorigin="1658,14759" coordsize="0,190" path="m1658,14949l1658,14759e" filled="f" stroked="t" strokeweight=".469586pt" strokecolor="#575757">
                <v:path arrowok="t"/>
              </v:shape>
            </v:group>
            <v:group style="position:absolute;left:2315;top:14825;width:2;height:218" coordorigin="2315,14825" coordsize="2,218">
              <v:shape style="position:absolute;left:2315;top:14825;width:2;height:218" coordorigin="2315,14825" coordsize="0,218" path="m2315,15044l2315,14825e" filled="f" stroked="t" strokeweight=".469586pt" strokecolor="#444444">
                <v:path arrowok="t"/>
              </v:shape>
            </v:group>
            <v:group style="position:absolute;left:2315;top:14987;width:2;height:423" coordorigin="2315,14987" coordsize="2,423">
              <v:shape style="position:absolute;left:2315;top:14987;width:2;height:423" coordorigin="2315,14987" coordsize="0,423" path="m2315,15409l2315,14987e" filled="f" stroked="t" strokeweight=".704379pt" strokecolor="#676767">
                <v:path arrowok="t"/>
              </v:shape>
            </v:group>
            <v:group style="position:absolute;left:7246;top:14987;width:2;height:199" coordorigin="7246,14987" coordsize="2,199">
              <v:shape style="position:absolute;left:7246;top:14987;width:2;height:199" coordorigin="7246,14987" coordsize="0,199" path="m7246,15186l7246,14987e" filled="f" stroked="t" strokeweight=".469586pt" strokecolor="#4B4B4B">
                <v:path arrowok="t"/>
              </v:shape>
            </v:group>
            <v:group style="position:absolute;left:493;top:15352;width:2;height:209" coordorigin="493,15352" coordsize="2,209">
              <v:shape style="position:absolute;left:493;top:15352;width:2;height:209" coordorigin="493,15352" coordsize="0,209" path="m493,15561l493,15352e" filled="f" stroked="t" strokeweight=".469586pt" strokecolor="#4B4B4B">
                <v:path arrowok="t"/>
              </v:shape>
            </v:group>
            <v:group style="position:absolute;left:7243;top:15129;width:2;height:1168" coordorigin="7243,15129" coordsize="2,1168">
              <v:shape style="position:absolute;left:7243;top:15129;width:2;height:1168" coordorigin="7243,15129" coordsize="0,1168" path="m7243,16297l7243,15129e" filled="f" stroked="t" strokeweight=".704379pt" strokecolor="#606060">
                <v:path arrowok="t"/>
              </v:shape>
            </v:group>
            <v:group style="position:absolute;left:484;top:16295;width:1813;height:2" coordorigin="484,16295" coordsize="1813,2">
              <v:shape style="position:absolute;left:484;top:16295;width:1813;height:2" coordorigin="484,16295" coordsize="1813,0" path="m484,16295l2296,16295e" filled="f" stroked="t" strokeweight=".704379pt" strokecolor="#A0A0A0">
                <v:path arrowok="t"/>
              </v:shape>
            </v:group>
            <v:group style="position:absolute;left:1611;top:16292;width:225;height:2" coordorigin="1611,16292" coordsize="225,2">
              <v:shape style="position:absolute;left:1611;top:16292;width:225;height:2" coordorigin="1611,16292" coordsize="225,0" path="m1611,16292l1836,16292e" filled="f" stroked="t" strokeweight=".469586pt" strokecolor="#878787">
                <v:path arrowok="t"/>
              </v:shape>
            </v:group>
            <v:group style="position:absolute;left:1780;top:16292;width:249;height:2" coordorigin="1780,16292" coordsize="249,2">
              <v:shape style="position:absolute;left:1780;top:16292;width:249;height:2" coordorigin="1780,16292" coordsize="249,0" path="m1780,16292l2029,16292e" filled="f" stroked="t" strokeweight=".469586pt" strokecolor="#A0A0A0">
                <v:path arrowok="t"/>
              </v:shape>
            </v:group>
            <v:group style="position:absolute;left:2313;top:15352;width:2;height:945" coordorigin="2313,15352" coordsize="2,945">
              <v:shape style="position:absolute;left:2313;top:15352;width:2;height:945" coordorigin="2313,15352" coordsize="0,945" path="m2313,16297l2313,15352e" filled="f" stroked="t" strokeweight=".704379pt" strokecolor="#545454">
                <v:path arrowok="t"/>
              </v:shape>
            </v:group>
            <v:group style="position:absolute;left:2860;top:16292;width:277;height:2" coordorigin="2860,16292" coordsize="277,2">
              <v:shape style="position:absolute;left:2860;top:16292;width:277;height:2" coordorigin="2860,16292" coordsize="277,0" path="m2860,16292l3137,16292e" filled="f" stroked="t" strokeweight=".469586pt" strokecolor="#939393">
                <v:path arrowok="t"/>
              </v:shape>
            </v:group>
            <v:group style="position:absolute;left:3080;top:16288;width:761;height:2" coordorigin="3080,16288" coordsize="761,2">
              <v:shape style="position:absolute;left:3080;top:16288;width:761;height:2" coordorigin="3080,16288" coordsize="761,0" path="m3080,16288l3841,16288e" filled="f" stroked="t" strokeweight=".704379pt" strokecolor="#A0A0A0">
                <v:path arrowok="t"/>
              </v:shape>
            </v:group>
            <v:group style="position:absolute;left:1972;top:16288;width:9467;height:2" coordorigin="1972,16288" coordsize="9467,2">
              <v:shape style="position:absolute;left:1972;top:16288;width:9467;height:2" coordorigin="1972,16288" coordsize="9467,0" path="m1972,16288l11439,16288e" filled="f" stroked="t" strokeweight=".704379pt" strokecolor="#8C8C8C">
                <v:path arrowok="t"/>
              </v:shape>
            </v:group>
            <v:group style="position:absolute;left:8955;top:16283;width:225;height:2" coordorigin="8955,16283" coordsize="225,2">
              <v:shape style="position:absolute;left:8955;top:16283;width:225;height:2" coordorigin="8955,16283" coordsize="225,0" path="m8955,16283l9180,16283e" filled="f" stroked="t" strokeweight=".469586pt" strokecolor="#676767">
                <v:path arrowok="t"/>
              </v:shape>
            </v:group>
            <v:group style="position:absolute;left:9659;top:16285;width:193;height:2" coordorigin="9659,16285" coordsize="193,2">
              <v:shape style="position:absolute;left:9659;top:16285;width:193;height:2" coordorigin="9659,16285" coordsize="193,0" path="m9659,16285l9852,16285e" filled="f" stroked="t" strokeweight=".469586pt" strokecolor="#70707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2"/>
          <w:szCs w:val="22"/>
          <w:color w:val="3D3D3D"/>
          <w:spacing w:val="-8"/>
          <w:w w:val="63"/>
          <w:position w:val="-1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-94"/>
          <w:w w:val="79"/>
          <w:position w:val="2"/>
        </w:rPr>
        <w:t>"</w:t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63"/>
          <w:position w:val="-1"/>
        </w:rPr>
        <w:t>:ı</w:t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-44"/>
          <w:w w:val="79"/>
          <w:position w:val="2"/>
        </w:rPr>
        <w:t>'</w:t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63"/>
          <w:position w:val="-1"/>
        </w:rPr>
        <w:t>: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81" w:lineRule="exact"/>
        <w:ind w:right="-84"/>
        <w:jc w:val="left"/>
        <w:tabs>
          <w:tab w:pos="232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9E9EA0"/>
          <w:spacing w:val="9"/>
          <w:w w:val="60"/>
          <w:position w:val="-3"/>
        </w:rPr>
        <w:t>A</w:t>
      </w:r>
      <w:r>
        <w:rPr>
          <w:rFonts w:ascii="Times New Roman" w:hAnsi="Times New Roman" w:cs="Times New Roman" w:eastAsia="Times New Roman"/>
          <w:sz w:val="29"/>
          <w:szCs w:val="29"/>
          <w:color w:val="7C7C7C"/>
          <w:spacing w:val="0"/>
          <w:w w:val="80"/>
          <w:position w:val="-3"/>
        </w:rPr>
        <w:t>bd</w:t>
      </w:r>
      <w:r>
        <w:rPr>
          <w:rFonts w:ascii="Times New Roman" w:hAnsi="Times New Roman" w:cs="Times New Roman" w:eastAsia="Times New Roman"/>
          <w:sz w:val="29"/>
          <w:szCs w:val="29"/>
          <w:color w:val="7C7C7C"/>
          <w:spacing w:val="-63"/>
          <w:w w:val="80"/>
          <w:position w:val="-3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5B628C"/>
          <w:spacing w:val="0"/>
          <w:w w:val="388"/>
          <w:position w:val="-3"/>
        </w:rPr>
        <w:t>.S</w:t>
      </w:r>
      <w:r>
        <w:rPr>
          <w:rFonts w:ascii="Times New Roman" w:hAnsi="Times New Roman" w:cs="Times New Roman" w:eastAsia="Times New Roman"/>
          <w:sz w:val="29"/>
          <w:szCs w:val="29"/>
          <w:color w:val="7C7C7C"/>
          <w:spacing w:val="0"/>
          <w:w w:val="91"/>
          <w:position w:val="-3"/>
        </w:rPr>
        <w:t>'I'OP</w:t>
      </w:r>
      <w:r>
        <w:rPr>
          <w:rFonts w:ascii="Times New Roman" w:hAnsi="Times New Roman" w:cs="Times New Roman" w:eastAsia="Times New Roman"/>
          <w:sz w:val="29"/>
          <w:szCs w:val="29"/>
          <w:color w:val="7C7C7C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7C7C7C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9"/>
          <w:szCs w:val="29"/>
          <w:color w:val="4B507C"/>
          <w:spacing w:val="0"/>
          <w:w w:val="600"/>
          <w:position w:val="-3"/>
        </w:rPr>
        <w:t>h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9" w:right="-20"/>
        <w:jc w:val="left"/>
        <w:tabs>
          <w:tab w:pos="980" w:val="left"/>
          <w:tab w:pos="23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9"/>
          <w:szCs w:val="29"/>
          <w:color w:val="7C7C7C"/>
          <w:w w:val="46"/>
          <w:position w:val="1"/>
        </w:rPr>
        <w:t>!f:-ı</w:t>
      </w:r>
      <w:r>
        <w:rPr>
          <w:rFonts w:ascii="Arial" w:hAnsi="Arial" w:cs="Arial" w:eastAsia="Arial"/>
          <w:sz w:val="29"/>
          <w:szCs w:val="29"/>
          <w:color w:val="7C7C7C"/>
          <w:spacing w:val="-47"/>
          <w:w w:val="46"/>
          <w:position w:val="1"/>
        </w:rPr>
        <w:t>.</w:t>
      </w:r>
      <w:r>
        <w:rPr>
          <w:rFonts w:ascii="Arial" w:hAnsi="Arial" w:cs="Arial" w:eastAsia="Arial"/>
          <w:sz w:val="29"/>
          <w:szCs w:val="29"/>
          <w:color w:val="4B507C"/>
          <w:spacing w:val="5"/>
          <w:w w:val="215"/>
          <w:position w:val="1"/>
        </w:rPr>
        <w:t>0</w:t>
      </w:r>
      <w:r>
        <w:rPr>
          <w:rFonts w:ascii="Arial" w:hAnsi="Arial" w:cs="Arial" w:eastAsia="Arial"/>
          <w:sz w:val="29"/>
          <w:szCs w:val="29"/>
          <w:color w:val="4B507C"/>
          <w:spacing w:val="-17"/>
          <w:w w:val="214"/>
          <w:position w:val="1"/>
        </w:rPr>
        <w:t>ı</w:t>
      </w:r>
      <w:r>
        <w:rPr>
          <w:rFonts w:ascii="Arial" w:hAnsi="Arial" w:cs="Arial" w:eastAsia="Arial"/>
          <w:sz w:val="29"/>
          <w:szCs w:val="29"/>
          <w:color w:val="565656"/>
          <w:spacing w:val="0"/>
          <w:w w:val="81"/>
          <w:position w:val="1"/>
        </w:rPr>
        <w:t>·</w:t>
      </w:r>
      <w:r>
        <w:rPr>
          <w:rFonts w:ascii="Arial" w:hAnsi="Arial" w:cs="Arial" w:eastAsia="Arial"/>
          <w:sz w:val="29"/>
          <w:szCs w:val="29"/>
          <w:color w:val="56565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9"/>
          <w:szCs w:val="29"/>
          <w:color w:val="56565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9E9EA0"/>
          <w:spacing w:val="0"/>
          <w:w w:val="56"/>
          <w:i/>
          <w:position w:val="1"/>
        </w:rPr>
        <w:t>C</w:t>
      </w:r>
      <w:r>
        <w:rPr>
          <w:rFonts w:ascii="Times New Roman" w:hAnsi="Times New Roman" w:cs="Times New Roman" w:eastAsia="Times New Roman"/>
          <w:sz w:val="21"/>
          <w:szCs w:val="21"/>
          <w:color w:val="9E9EA0"/>
          <w:spacing w:val="10"/>
          <w:w w:val="56"/>
          <w:i/>
          <w:position w:val="1"/>
        </w:rPr>
        <w:t>\</w:t>
      </w:r>
      <w:r>
        <w:rPr>
          <w:rFonts w:ascii="Times New Roman" w:hAnsi="Times New Roman" w:cs="Times New Roman" w:eastAsia="Times New Roman"/>
          <w:sz w:val="21"/>
          <w:szCs w:val="21"/>
          <w:color w:val="7C7C7C"/>
          <w:spacing w:val="0"/>
          <w:w w:val="90"/>
          <w:i/>
          <w:position w:val="1"/>
        </w:rPr>
        <w:t>..</w:t>
      </w:r>
      <w:r>
        <w:rPr>
          <w:rFonts w:ascii="Times New Roman" w:hAnsi="Times New Roman" w:cs="Times New Roman" w:eastAsia="Times New Roman"/>
          <w:sz w:val="21"/>
          <w:szCs w:val="21"/>
          <w:color w:val="7C7C7C"/>
          <w:spacing w:val="0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C7C7C"/>
          <w:spacing w:val="-19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E9EA0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9E9EA0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76767"/>
          <w:spacing w:val="0"/>
          <w:w w:val="80"/>
          <w:position w:val="1"/>
        </w:rPr>
        <w:t>Am</w:t>
      </w:r>
      <w:r>
        <w:rPr>
          <w:rFonts w:ascii="Times New Roman" w:hAnsi="Times New Roman" w:cs="Times New Roman" w:eastAsia="Times New Roman"/>
          <w:sz w:val="22"/>
          <w:szCs w:val="22"/>
          <w:color w:val="676767"/>
          <w:spacing w:val="13"/>
          <w:w w:val="80"/>
          <w:position w:val="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8E9090"/>
          <w:spacing w:val="0"/>
          <w:w w:val="58"/>
          <w:position w:val="1"/>
        </w:rPr>
        <w:t>r•</w:t>
      </w:r>
      <w:r>
        <w:rPr>
          <w:rFonts w:ascii="Times New Roman" w:hAnsi="Times New Roman" w:cs="Times New Roman" w:eastAsia="Times New Roman"/>
          <w:sz w:val="22"/>
          <w:szCs w:val="22"/>
          <w:color w:val="8E909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8E909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8"/>
          <w:position w:val="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5"/>
          <w:w w:val="97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53"/>
          <w:position w:val="1"/>
        </w:rPr>
        <w:t>.·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3"/>
          <w:position w:val="1"/>
        </w:rPr>
        <w:t>UÇAN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428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ltf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5"/>
        </w:rPr>
        <w:t>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162" w:lineRule="exact"/>
        <w:ind w:left="104" w:right="1778"/>
        <w:jc w:val="center"/>
        <w:rPr>
          <w:rFonts w:ascii="Arial" w:hAnsi="Arial" w:cs="Arial" w:eastAsia="Arial"/>
          <w:sz w:val="11"/>
          <w:szCs w:val="1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565656"/>
          <w:spacing w:val="0"/>
          <w:w w:val="127"/>
        </w:rPr>
        <w:t>'/,</w:t>
      </w:r>
      <w:r>
        <w:rPr>
          <w:rFonts w:ascii="Times New Roman" w:hAnsi="Times New Roman" w:cs="Times New Roman" w:eastAsia="Times New Roman"/>
          <w:sz w:val="14"/>
          <w:szCs w:val="14"/>
          <w:color w:val="565656"/>
          <w:spacing w:val="0"/>
          <w:w w:val="127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565656"/>
          <w:spacing w:val="13"/>
          <w:w w:val="127"/>
        </w:rPr>
        <w:t> </w:t>
      </w:r>
      <w:r>
        <w:rPr>
          <w:rFonts w:ascii="Arial" w:hAnsi="Arial" w:cs="Arial" w:eastAsia="Arial"/>
          <w:sz w:val="11"/>
          <w:szCs w:val="11"/>
          <w:color w:val="565656"/>
          <w:spacing w:val="0"/>
          <w:w w:val="127"/>
          <w:position w:val="-2"/>
        </w:rPr>
        <w:t>ll'</w:t>
      </w:r>
      <w:r>
        <w:rPr>
          <w:rFonts w:ascii="Arial" w:hAnsi="Arial" w:cs="Arial" w:eastAsia="Arial"/>
          <w:sz w:val="11"/>
          <w:szCs w:val="11"/>
          <w:color w:val="565656"/>
          <w:spacing w:val="0"/>
          <w:w w:val="127"/>
          <w:position w:val="-2"/>
        </w:rPr>
        <w:t>•</w:t>
      </w:r>
      <w:r>
        <w:rPr>
          <w:rFonts w:ascii="Arial" w:hAnsi="Arial" w:cs="Arial" w:eastAsia="Arial"/>
          <w:sz w:val="11"/>
          <w:szCs w:val="11"/>
          <w:color w:val="565656"/>
          <w:spacing w:val="8"/>
          <w:w w:val="127"/>
          <w:position w:val="-2"/>
        </w:rPr>
        <w:t> </w:t>
      </w:r>
      <w:r>
        <w:rPr>
          <w:rFonts w:ascii="Arial" w:hAnsi="Arial" w:cs="Arial" w:eastAsia="Arial"/>
          <w:sz w:val="11"/>
          <w:szCs w:val="11"/>
          <w:color w:val="8E9090"/>
          <w:spacing w:val="0"/>
          <w:w w:val="340"/>
          <w:position w:val="-2"/>
        </w:rPr>
        <w:t>'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41" w:lineRule="exact"/>
        <w:ind w:left="-31" w:right="1678"/>
        <w:jc w:val="center"/>
        <w:tabs>
          <w:tab w:pos="26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8E9090"/>
          <w:spacing w:val="0"/>
          <w:w w:val="401"/>
          <w:position w:val="2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8E9090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8E9090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7"/>
          <w:szCs w:val="7"/>
          <w:color w:val="9E9EA0"/>
          <w:spacing w:val="0"/>
          <w:w w:val="295"/>
          <w:position w:val="-1"/>
        </w:rPr>
        <w:t>1</w:t>
      </w:r>
      <w:r>
        <w:rPr>
          <w:rFonts w:ascii="Times New Roman" w:hAnsi="Times New Roman" w:cs="Times New Roman" w:eastAsia="Times New Roman"/>
          <w:sz w:val="7"/>
          <w:szCs w:val="7"/>
          <w:color w:val="9E9EA0"/>
          <w:spacing w:val="-1"/>
          <w:w w:val="295"/>
          <w:position w:val="-1"/>
        </w:rPr>
        <w:t>'</w:t>
      </w:r>
      <w:r>
        <w:rPr>
          <w:rFonts w:ascii="Times New Roman" w:hAnsi="Times New Roman" w:cs="Times New Roman" w:eastAsia="Times New Roman"/>
          <w:sz w:val="7"/>
          <w:szCs w:val="7"/>
          <w:color w:val="7C7C7C"/>
          <w:spacing w:val="0"/>
          <w:w w:val="600"/>
          <w:position w:val="-1"/>
        </w:rPr>
        <w:t>-</w:t>
      </w:r>
      <w:r>
        <w:rPr>
          <w:rFonts w:ascii="Times New Roman" w:hAnsi="Times New Roman" w:cs="Times New Roman" w:eastAsia="Times New Roman"/>
          <w:sz w:val="7"/>
          <w:szCs w:val="7"/>
          <w:color w:val="7C7C7C"/>
          <w:spacing w:val="0"/>
          <w:w w:val="100"/>
          <w:position w:val="-1"/>
        </w:rPr>
        <w:t>    </w:t>
      </w:r>
      <w:r>
        <w:rPr>
          <w:rFonts w:ascii="Times New Roman" w:hAnsi="Times New Roman" w:cs="Times New Roman" w:eastAsia="Times New Roman"/>
          <w:sz w:val="7"/>
          <w:szCs w:val="7"/>
          <w:color w:val="7C7C7C"/>
          <w:spacing w:val="-2"/>
          <w:w w:val="100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C1C1C1"/>
          <w:spacing w:val="0"/>
          <w:w w:val="323"/>
          <w:position w:val="1"/>
        </w:rPr>
        <w:t>'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40" w:bottom="280" w:left="380" w:right="360"/>
          <w:cols w:num="3" w:equalWidth="0">
            <w:col w:w="331" w:space="2154"/>
            <w:col w:w="3381" w:space="2804"/>
            <w:col w:w="2510"/>
          </w:cols>
        </w:sectPr>
      </w:pPr>
      <w:rPr/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34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4.965218pt;margin-top:-.381555pt;width:20.837326pt;height:42.5pt;mso-position-horizontal-relative:page;mso-position-vertical-relative:paragraph;z-index:-17099" type="#_x0000_t202" filled="f" stroked="f">
            <v:textbox inset="0,0,0,0">
              <w:txbxContent>
                <w:p>
                  <w:pPr>
                    <w:spacing w:before="0" w:after="0" w:line="850" w:lineRule="exact"/>
                    <w:ind w:right="-168"/>
                    <w:jc w:val="left"/>
                    <w:rPr>
                      <w:rFonts w:ascii="Times New Roman" w:hAnsi="Times New Roman" w:cs="Times New Roman" w:eastAsia="Times New Roman"/>
                      <w:sz w:val="85"/>
                      <w:szCs w:val="8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5"/>
                      <w:szCs w:val="85"/>
                      <w:color w:val="3B3B3B"/>
                      <w:spacing w:val="0"/>
                      <w:w w:val="176"/>
                      <w:b/>
                      <w:bCs/>
                      <w:i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85"/>
                      <w:szCs w:val="8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DDDDDD"/>
          <w:spacing w:val="0"/>
          <w:w w:val="192"/>
        </w:rPr>
        <w:t>ı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6" w:lineRule="auto"/>
        <w:ind w:left="621" w:right="-33" w:firstLine="-22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B3B3B"/>
          <w:spacing w:val="0"/>
          <w:w w:val="124"/>
        </w:rPr>
        <w:t>IZMIR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24"/>
        </w:rPr>
        <w:t> 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4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4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17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7" w:lineRule="auto"/>
        <w:ind w:left="377" w:right="4096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1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237" w:lineRule="exact"/>
        <w:ind w:left="1111" w:right="4917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w w:val="91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5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99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20" w:bottom="280" w:left="580" w:right="320"/>
          <w:cols w:num="2" w:equalWidth="0">
            <w:col w:w="1675" w:space="1424"/>
            <w:col w:w="7921"/>
          </w:cols>
        </w:sectPr>
      </w:pPr>
      <w:rPr/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580" w:right="320"/>
        </w:sectPr>
      </w:pPr>
      <w:rPr/>
    </w:p>
    <w:p>
      <w:pPr>
        <w:spacing w:before="35" w:after="0" w:line="215" w:lineRule="exact"/>
        <w:ind w:left="153" w:right="-69"/>
        <w:jc w:val="left"/>
        <w:tabs>
          <w:tab w:pos="1760" w:val="left"/>
          <w:tab w:pos="2960" w:val="left"/>
          <w:tab w:pos="5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657"/>
          <w:w w:val="139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  <w:position w:val="-1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-1"/>
        </w:rPr>
        <w:t>Tari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17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3B3B3B"/>
          <w:spacing w:val="5"/>
          <w:w w:val="116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44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10/0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11"/>
          <w:w w:val="100"/>
          <w:position w:val="-1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6"/>
          <w:w w:val="100"/>
          <w:position w:val="-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05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4"/>
          <w:position w:val="-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3"/>
          <w:position w:val="-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0"/>
          <w:w w:val="44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8"/>
          <w:w w:val="4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0"/>
          <w:w w:val="91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38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38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3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38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3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3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-1"/>
        </w:rPr>
        <w:t>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6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fel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580" w:right="320"/>
          <w:cols w:num="2" w:equalWidth="0">
            <w:col w:w="7055" w:space="371"/>
            <w:col w:w="3594"/>
          </w:cols>
        </w:sectPr>
      </w:pPr>
      <w:rPr/>
    </w:p>
    <w:p>
      <w:pPr>
        <w:spacing w:before="3" w:after="0" w:line="20" w:lineRule="exact"/>
        <w:jc w:val="left"/>
        <w:rPr>
          <w:sz w:val="2"/>
          <w:szCs w:val="2"/>
        </w:rPr>
      </w:pPr>
      <w:rPr/>
      <w:r>
        <w:rPr>
          <w:sz w:val="2"/>
          <w:szCs w:val="2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2.99324" w:type="dxa"/>
      </w:tblPr>
      <w:tblGrid/>
      <w:tr>
        <w:trPr>
          <w:trHeight w:val="241" w:hRule="exact"/>
        </w:trPr>
        <w:tc>
          <w:tcPr>
            <w:tcW w:w="1495" w:type="dxa"/>
            <w:tcBorders>
              <w:top w:val="single" w:sz="5.711632" w:space="0" w:color="777777"/>
              <w:bottom w:val="single" w:sz="5.711632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5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w w:val="84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657"/>
                <w:spacing w:val="0"/>
                <w:w w:val="99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657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657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80"/>
              </w:rPr>
              <w:t>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28"/>
                <w:w w:val="8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3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273" w:type="dxa"/>
            <w:tcBorders>
              <w:top w:val="single" w:sz="5.711632" w:space="0" w:color="777777"/>
              <w:bottom w:val="single" w:sz="5.711632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16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3"/>
              </w:rPr>
              <w:t>10/03/2017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354" w:type="dxa"/>
            <w:tcBorders>
              <w:top w:val="single" w:sz="5.711632" w:space="0" w:color="777777"/>
              <w:bottom w:val="single" w:sz="5.711632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8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696969"/>
                <w:spacing w:val="-6"/>
                <w:w w:val="91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81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657"/>
                <w:spacing w:val="0"/>
                <w:w w:val="105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657"/>
                <w:spacing w:val="0"/>
                <w:w w:val="106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657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2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849" w:type="dxa"/>
            <w:tcBorders>
              <w:top w:val="single" w:sz="5.711632" w:space="0" w:color="777777"/>
              <w:bottom w:val="single" w:sz="5.711632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8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657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657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2"/>
              </w:rPr>
              <w:t>1583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804" w:type="dxa"/>
            <w:tcBorders>
              <w:top w:val="single" w:sz="5.711632" w:space="0" w:color="777777"/>
              <w:bottom w:val="single" w:sz="5.711632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25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696969"/>
                <w:spacing w:val="-11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Alan: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3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4" w:hRule="exact"/>
        </w:trPr>
        <w:tc>
          <w:tcPr>
            <w:tcW w:w="1495" w:type="dxa"/>
            <w:tcBorders>
              <w:top w:val="single" w:sz="5.711632" w:space="0" w:color="777777"/>
              <w:bottom w:val="single" w:sz="5.711632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40" w:lineRule="auto"/>
              <w:ind w:left="6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f3ildirileıı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2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273" w:type="dxa"/>
            <w:tcBorders>
              <w:top w:val="single" w:sz="5.711632" w:space="0" w:color="777777"/>
              <w:bottom w:val="single" w:sz="5.711632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40" w:lineRule="auto"/>
              <w:ind w:left="15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210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3"/>
                <w:w w:val="100"/>
              </w:rPr>
              <w:t>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657"/>
                <w:spacing w:val="7"/>
                <w:w w:val="100"/>
              </w:rPr>
              <w:t>/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2"/>
              </w:rPr>
              <w:t>soka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3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354" w:type="dxa"/>
            <w:tcBorders>
              <w:top w:val="single" w:sz="5.711632" w:space="0" w:color="777777"/>
              <w:bottom w:val="single" w:sz="5.711632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40" w:lineRule="auto"/>
              <w:ind w:left="6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No:4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Bayrakit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849" w:type="dxa"/>
            <w:tcBorders>
              <w:top w:val="single" w:sz="5.711632" w:space="0" w:color="777777"/>
              <w:bottom w:val="single" w:sz="5.711632" w:space="0" w:color="777777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5804" w:type="dxa"/>
            <w:tcBorders>
              <w:top w:val="single" w:sz="5.711632" w:space="0" w:color="777777"/>
              <w:bottom w:val="single" w:sz="5.711632" w:space="0" w:color="777777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41" w:hRule="exact"/>
        </w:trPr>
        <w:tc>
          <w:tcPr>
            <w:tcW w:w="1495" w:type="dxa"/>
            <w:tcBorders>
              <w:top w:val="single" w:sz="5.711632" w:space="0" w:color="777777"/>
              <w:bottom w:val="single" w:sz="5.711632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657"/>
                <w:w w:val="18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657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2"/>
                <w:w w:val="87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657"/>
                <w:spacing w:val="0"/>
                <w:w w:val="87"/>
              </w:rPr>
              <w:t>Q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657"/>
                <w:spacing w:val="3"/>
                <w:w w:val="87"/>
              </w:rPr>
              <w:t>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87"/>
              </w:rPr>
              <w:t>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8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6"/>
                <w:w w:val="8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1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273" w:type="dxa"/>
            <w:tcBorders>
              <w:top w:val="single" w:sz="5.711632" w:space="0" w:color="777777"/>
              <w:bottom w:val="single" w:sz="5.711632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5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210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2"/>
                <w:w w:val="100"/>
              </w:rPr>
              <w:t>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96969"/>
                <w:spacing w:val="-2"/>
                <w:w w:val="100"/>
              </w:rPr>
              <w:t>/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2"/>
              </w:rPr>
              <w:t>soka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3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354" w:type="dxa"/>
            <w:tcBorders>
              <w:top w:val="single" w:sz="5.711632" w:space="0" w:color="777777"/>
              <w:bottom w:val="single" w:sz="5.711632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6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No:4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91"/>
              </w:rPr>
              <w:t>Ba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657"/>
                <w:spacing w:val="0"/>
                <w:w w:val="92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657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95"/>
              </w:rPr>
              <w:t>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96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79"/>
              </w:rPr>
              <w:t>lı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849" w:type="dxa"/>
            <w:tcBorders>
              <w:top w:val="single" w:sz="5.711632" w:space="0" w:color="777777"/>
              <w:bottom w:val="single" w:sz="5.711632" w:space="0" w:color="777777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5804" w:type="dxa"/>
            <w:tcBorders>
              <w:top w:val="single" w:sz="5.711632" w:space="0" w:color="777777"/>
              <w:bottom w:val="single" w:sz="5.711632" w:space="0" w:color="777777"/>
              <w:left w:val="nil" w:sz="6" w:space="0" w:color="auto"/>
              <w:right w:val="single" w:sz="5.711632" w:space="0" w:color="6B6B6B"/>
            </w:tcBorders>
          </w:tcPr>
          <w:p>
            <w:pPr/>
            <w:rPr/>
          </w:p>
        </w:tc>
      </w:tr>
    </w:tbl>
    <w:p>
      <w:pPr>
        <w:spacing w:before="0" w:after="0" w:line="207" w:lineRule="exact"/>
        <w:ind w:left="177" w:right="-20"/>
        <w:jc w:val="left"/>
        <w:tabs>
          <w:tab w:pos="1740" w:val="left"/>
          <w:tab w:pos="4500" w:val="left"/>
          <w:tab w:pos="7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7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4"/>
          <w:w w:val="100"/>
        </w:rPr>
        <w:t>p</w:t>
      </w:r>
      <w:r>
        <w:rPr>
          <w:rFonts w:ascii="Arial" w:hAnsi="Arial" w:cs="Arial" w:eastAsia="Arial"/>
          <w:sz w:val="17"/>
          <w:szCs w:val="17"/>
          <w:color w:val="545657"/>
          <w:spacing w:val="-3"/>
          <w:w w:val="100"/>
        </w:rPr>
        <w:t>a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</w:rPr>
        <w:t>ı</w:t>
      </w:r>
      <w:r>
        <w:rPr>
          <w:rFonts w:ascii="Arial" w:hAnsi="Arial" w:cs="Arial" w:eastAsia="Arial"/>
          <w:sz w:val="17"/>
          <w:szCs w:val="17"/>
          <w:color w:val="3B3B3B"/>
          <w:spacing w:val="-15"/>
          <w:w w:val="100"/>
        </w:rPr>
        <w:t>ı</w:t>
      </w:r>
      <w:r>
        <w:rPr>
          <w:rFonts w:ascii="Arial" w:hAnsi="Arial" w:cs="Arial" w:eastAsia="Arial"/>
          <w:sz w:val="17"/>
          <w:szCs w:val="17"/>
          <w:color w:val="696969"/>
          <w:spacing w:val="0"/>
          <w:w w:val="100"/>
        </w:rPr>
        <w:t>o</w:t>
      </w:r>
      <w:r>
        <w:rPr>
          <w:rFonts w:ascii="Arial" w:hAnsi="Arial" w:cs="Arial" w:eastAsia="Arial"/>
          <w:sz w:val="17"/>
          <w:szCs w:val="17"/>
          <w:color w:val="696969"/>
          <w:spacing w:val="-7"/>
          <w:w w:val="100"/>
        </w:rPr>
        <w:t>s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</w:rPr>
        <w:t>u</w:t>
      </w:r>
      <w:r>
        <w:rPr>
          <w:rFonts w:ascii="Arial" w:hAnsi="Arial" w:cs="Arial" w:eastAsia="Arial"/>
          <w:sz w:val="17"/>
          <w:szCs w:val="17"/>
          <w:color w:val="3B3B3B"/>
          <w:spacing w:val="-11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8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0"/>
          <w:w w:val="10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:Elektiri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580" w:right="320"/>
        </w:sectPr>
      </w:pPr>
      <w:rPr/>
    </w:p>
    <w:p>
      <w:pPr>
        <w:spacing w:before="24" w:after="0" w:line="240" w:lineRule="auto"/>
        <w:ind w:left="17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59595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1.792572pt;margin-top:4.128047pt;width:3.74504pt;height:26pt;mso-position-horizontal-relative:page;mso-position-vertical-relative:paragraph;z-index:-17098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696969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0"/>
        </w:rPr>
        <w:t>llctomırıııc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72"/>
        </w:rPr>
        <w:t>a!-\i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7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7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3"/>
          <w:w w:val="7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83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11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17" w:lineRule="exact"/>
        <w:ind w:left="-34" w:right="-54"/>
        <w:jc w:val="center"/>
        <w:tabs>
          <w:tab w:pos="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36" w:lineRule="exact"/>
        <w:ind w:left="388" w:right="423"/>
        <w:jc w:val="center"/>
        <w:rPr>
          <w:rFonts w:ascii="Arial" w:hAnsi="Arial" w:cs="Arial" w:eastAsia="Arial"/>
          <w:sz w:val="33"/>
          <w:szCs w:val="33"/>
        </w:rPr>
      </w:pPr>
      <w:rPr/>
      <w:r>
        <w:rPr>
          <w:rFonts w:ascii="Arial" w:hAnsi="Arial" w:cs="Arial" w:eastAsia="Arial"/>
          <w:sz w:val="33"/>
          <w:szCs w:val="33"/>
          <w:color w:val="3B3B3B"/>
          <w:spacing w:val="0"/>
          <w:w w:val="52"/>
          <w:b/>
          <w:bCs/>
        </w:rPr>
        <w:t>ı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</w:rPr>
      </w:r>
    </w:p>
    <w:p>
      <w:pPr>
        <w:spacing w:before="8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580" w:right="320"/>
          <w:cols w:num="4" w:equalWidth="0">
            <w:col w:w="1769" w:space="1682"/>
            <w:col w:w="1826" w:space="135"/>
            <w:col w:w="970" w:space="172"/>
            <w:col w:w="4466"/>
          </w:cols>
        </w:sectPr>
      </w:pPr>
      <w:rPr/>
    </w:p>
    <w:p>
      <w:pPr>
        <w:spacing w:before="0" w:after="0" w:line="210" w:lineRule="exact"/>
        <w:ind w:left="172" w:right="-20"/>
        <w:jc w:val="left"/>
        <w:tabs>
          <w:tab w:pos="1940" w:val="left"/>
          <w:tab w:pos="5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808587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80858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0858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alıibi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isımil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0"/>
          <w:w w:val="85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-12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8"/>
          <w:w w:val="3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8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:Kendisi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9" w:after="0" w:line="214" w:lineRule="exact"/>
        <w:ind w:left="19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isınail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  <w:position w:val="-1"/>
        </w:rPr>
        <w:t>KAR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7"/>
          <w:w w:val="9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  <w:position w:val="-1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580" w:right="320"/>
        </w:sectPr>
      </w:pPr>
      <w:rPr/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16" w:right="-4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31"/>
        </w:rPr>
        <w:t>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7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4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080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8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4"/>
          <w:w w:val="1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3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31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4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4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4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4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4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4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:36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" w:right="-20"/>
        <w:jc w:val="left"/>
        <w:tabs>
          <w:tab w:pos="2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4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4" w:right="-20"/>
        <w:jc w:val="left"/>
        <w:tabs>
          <w:tab w:pos="2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-1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580" w:right="320"/>
          <w:cols w:num="3" w:equalWidth="0">
            <w:col w:w="673" w:space="1274"/>
            <w:col w:w="1916" w:space="630"/>
            <w:col w:w="6527"/>
          </w:cols>
        </w:sectPr>
      </w:pPr>
      <w:rPr/>
    </w:p>
    <w:p>
      <w:pPr>
        <w:spacing w:before="29" w:after="0" w:line="214" w:lineRule="exact"/>
        <w:ind w:left="1947" w:right="-20"/>
        <w:jc w:val="left"/>
        <w:tabs>
          <w:tab w:pos="4500" w:val="left"/>
          <w:tab w:pos="6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8"/>
          <w:position w:val="-1"/>
        </w:rPr>
        <w:t>Sayı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Doj!algaz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580" w:right="320"/>
        </w:sectPr>
      </w:pPr>
      <w:rPr/>
    </w:p>
    <w:p>
      <w:pPr>
        <w:spacing w:before="19" w:after="0" w:line="257" w:lineRule="auto"/>
        <w:ind w:left="243" w:right="-53" w:firstLine="-7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96969"/>
          <w:w w:val="7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ardı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7"/>
          <w:w w:val="105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8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</w:rPr>
        <w:t>itnı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9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6" w:lineRule="auto"/>
        <w:ind w:left="24" w:right="1089" w:firstLine="4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4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4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4"/>
          <w:w w:val="1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  <w:position w:val="-1"/>
        </w:rPr>
        <w:t>Adı-Soyadı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580" w:right="320"/>
          <w:cols w:num="3" w:equalWidth="0">
            <w:col w:w="1334" w:space="590"/>
            <w:col w:w="2203" w:space="367"/>
            <w:col w:w="6526"/>
          </w:cols>
        </w:sectPr>
      </w:pPr>
      <w:rPr/>
    </w:p>
    <w:p>
      <w:pPr>
        <w:spacing w:before="29" w:after="0" w:line="240" w:lineRule="auto"/>
        <w:ind w:left="153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1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duıııanlı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3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580" w:right="320"/>
          <w:cols w:num="2" w:equalWidth="0">
            <w:col w:w="1599" w:space="506"/>
            <w:col w:w="8915"/>
          </w:cols>
        </w:sectPr>
      </w:pPr>
      <w:rPr/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5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söndürnıe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181" w:lineRule="exact"/>
        <w:ind w:right="-20"/>
        <w:jc w:val="left"/>
        <w:tabs>
          <w:tab w:pos="1900" w:val="left"/>
          <w:tab w:pos="3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m3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7"/>
          <w:w w:val="44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88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93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K.T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5" w:lineRule="exact"/>
        <w:ind w:left="1913" w:right="-20"/>
        <w:jc w:val="left"/>
        <w:tabs>
          <w:tab w:pos="3420" w:val="left"/>
          <w:tab w:pos="4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1"/>
          <w:szCs w:val="41"/>
          <w:color w:val="696969"/>
          <w:spacing w:val="0"/>
          <w:w w:val="54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696969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1"/>
          <w:szCs w:val="41"/>
          <w:color w:val="69696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7"/>
          <w:szCs w:val="37"/>
          <w:color w:val="545657"/>
          <w:spacing w:val="0"/>
          <w:w w:val="54"/>
          <w:position w:val="4"/>
        </w:rPr>
        <w:t>J</w:t>
      </w:r>
      <w:r>
        <w:rPr>
          <w:rFonts w:ascii="Times New Roman" w:hAnsi="Times New Roman" w:cs="Times New Roman" w:eastAsia="Times New Roman"/>
          <w:sz w:val="37"/>
          <w:szCs w:val="37"/>
          <w:color w:val="545657"/>
          <w:spacing w:val="-46"/>
          <w:w w:val="54"/>
          <w:position w:val="4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545657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545657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4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4"/>
        </w:rPr>
        <w:t>kg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580" w:right="320"/>
          <w:cols w:num="3" w:equalWidth="0">
            <w:col w:w="1292" w:space="1312"/>
            <w:col w:w="1224" w:space="670"/>
            <w:col w:w="6522"/>
          </w:cols>
        </w:sectPr>
      </w:pPr>
      <w:rPr/>
    </w:p>
    <w:p>
      <w:pPr>
        <w:spacing w:before="0" w:after="0" w:line="194" w:lineRule="exact"/>
        <w:ind w:left="21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merdive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atomatiği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!.katı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2.katı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pan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çevresinde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52" w:lineRule="auto"/>
        <w:ind w:left="172" w:right="4265" w:firstLine="35"/>
        <w:jc w:val="left"/>
        <w:tabs>
          <w:tab w:pos="1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3"/>
        </w:rPr>
        <w:t>öndiirme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0"/>
          <w:w w:val="9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tesisat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kabloları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falıınini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6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500(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Beşy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3"/>
          <w:w w:val="97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TL'Dir.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207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başlangıcmın: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grişindeki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elektiri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panosunda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görülmüş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7"/>
        </w:rPr>
        <w:t>plu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108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0"/>
          <w:w w:val="16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soruşturnıada;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kablolarını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yüklennı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yıpranma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eskim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7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vb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nedenlerle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52" w:lineRule="auto"/>
        <w:ind w:left="1943" w:right="76" w:firstLine="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'lektri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yapara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yaneı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yüzeylerini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çıktıığı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63" w:right="-20"/>
        <w:jc w:val="left"/>
        <w:tabs>
          <w:tab w:pos="1980" w:val="left"/>
          <w:tab w:pos="6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5"/>
          <w:position w:val="0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5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6"/>
          <w:position w:val="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24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0"/>
          <w:w w:val="100"/>
          <w:position w:val="0"/>
        </w:rPr>
        <w:t>Öğ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2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renilemedi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  <w:position w:val="0"/>
        </w:rPr>
        <w:t>IBedel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6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4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53" w:right="-20"/>
        <w:jc w:val="left"/>
        <w:tabs>
          <w:tab w:pos="1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2"/>
        </w:rPr>
        <w:t>11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2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657"/>
          <w:w w:val="7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14" w:lineRule="exact"/>
        <w:ind w:left="2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esi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8"/>
          <w:position w:val="-1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-1"/>
        </w:rPr>
        <w:t>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580" w:right="320"/>
        </w:sectPr>
      </w:pPr>
      <w:rPr/>
    </w:p>
    <w:p>
      <w:pPr>
        <w:spacing w:before="43" w:after="0" w:line="240" w:lineRule="auto"/>
        <w:ind w:left="172" w:right="-20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96969"/>
          <w:w w:val="8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9"/>
        </w:rPr>
        <w:t>binDön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9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1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08587"/>
          <w:spacing w:val="-15"/>
          <w:w w:val="146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0"/>
          <w:w w:val="86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lrarih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9"/>
        </w:rPr>
        <w:t>:1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13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2"/>
          <w:w w:val="107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5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6"/>
          <w:w w:val="98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796" w:right="-69"/>
        <w:jc w:val="left"/>
        <w:tabs>
          <w:tab w:pos="1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rJİDE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EKİ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4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2.Posta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Bayraklı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3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</w:rPr>
        <w:t>IS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8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8"/>
          <w:w w:val="8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12:30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580" w:right="320"/>
          <w:cols w:num="3" w:equalWidth="0">
            <w:col w:w="4986" w:space="869"/>
            <w:col w:w="976" w:space="1466"/>
            <w:col w:w="2723"/>
          </w:cols>
        </w:sectPr>
      </w:pPr>
      <w:rPr/>
    </w:p>
    <w:p>
      <w:pPr>
        <w:spacing w:before="15" w:after="0" w:line="214" w:lineRule="exact"/>
        <w:ind w:left="1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580" w:right="3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35.578728pt;margin-top:25.698978pt;width:539.273582pt;height:764.942274pt;mso-position-horizontal-relative:page;mso-position-vertical-relative:page;z-index:-17100" coordorigin="712,514" coordsize="10785,15299">
            <v:shape style="position:absolute;left:8544;top:13114;width:2573;height:1958" type="#_x0000_t75">
              <v:imagedata r:id="rId25" o:title=""/>
            </v:shape>
            <v:group style="position:absolute;left:719;top:533;width:10738;height:2" coordorigin="719,533" coordsize="10738,2">
              <v:shape style="position:absolute;left:719;top:533;width:10738;height:2" coordorigin="719,533" coordsize="10738,0" path="m719,533l11457,533e" filled="f" stroked="t" strokeweight=".713954pt" strokecolor="#7C7C7C">
                <v:path arrowok="t"/>
              </v:shape>
            </v:group>
            <v:group style="position:absolute;left:9300;top:521;width:2;height:1535" coordorigin="9300,521" coordsize="2,1535">
              <v:shape style="position:absolute;left:9300;top:521;width:2;height:1535" coordorigin="9300,521" coordsize="0,1535" path="m9300,2056l9300,521e" filled="f" stroked="t" strokeweight=".713954pt" strokecolor="#646464">
                <v:path arrowok="t"/>
              </v:shape>
            </v:group>
            <v:group style="position:absolute;left:733;top:1664;width:2;height:4432" coordorigin="733,1664" coordsize="2,4432">
              <v:shape style="position:absolute;left:733;top:1664;width:2;height:4432" coordorigin="733,1664" coordsize="0,4432" path="m733,6096l733,1664e" filled="f" stroked="t" strokeweight=".713954pt" strokecolor="#676767">
                <v:path arrowok="t"/>
              </v:shape>
            </v:group>
            <v:group style="position:absolute;left:2508;top:612;width:2;height:1449" coordorigin="2508,612" coordsize="2,1449">
              <v:shape style="position:absolute;left:2508;top:612;width:2;height:1449" coordorigin="2508,612" coordsize="0,1449" path="m2508,2061l2508,612e" filled="f" stroked="t" strokeweight=".713954pt" strokecolor="#ACACAC">
                <v:path arrowok="t"/>
              </v:shape>
            </v:group>
            <v:group style="position:absolute;left:723;top:2051;width:10743;height:2" coordorigin="723,2051" coordsize="10743,2">
              <v:shape style="position:absolute;left:723;top:2051;width:10743;height:2" coordorigin="723,2051" coordsize="10743,0" path="m723,2051l11466,2051e" filled="f" stroked="t" strokeweight=".713954pt" strokecolor="#777777">
                <v:path arrowok="t"/>
              </v:shape>
            </v:group>
            <v:group style="position:absolute;left:11468;top:2821;width:2;height:12985" coordorigin="11468,2821" coordsize="2,12985">
              <v:shape style="position:absolute;left:11468;top:2821;width:2;height:12985" coordorigin="11468,2821" coordsize="0,12985" path="m11468,15806l11468,2821e" filled="f" stroked="t" strokeweight=".713954pt" strokecolor="#6B6B6B">
                <v:path arrowok="t"/>
              </v:shape>
            </v:group>
            <v:group style="position:absolute;left:719;top:3261;width:10747;height:2" coordorigin="719,3261" coordsize="10747,2">
              <v:shape style="position:absolute;left:719;top:3261;width:10747;height:2" coordorigin="719,3261" coordsize="10747,0" path="m719,3261l11466,3261e" filled="f" stroked="t" strokeweight=".713954pt" strokecolor="#777777">
                <v:path arrowok="t"/>
              </v:shape>
            </v:group>
            <v:group style="position:absolute;left:1830;top:11101;width:2;height:4704" coordorigin="1830,11101" coordsize="2,4704">
              <v:shape style="position:absolute;left:1830;top:11101;width:2;height:4704" coordorigin="1830,11101" coordsize="0,4704" path="m1830,15806l1830,11101e" filled="f" stroked="t" strokeweight=".713954pt" strokecolor="#646464">
                <v:path arrowok="t"/>
              </v:shape>
            </v:group>
            <v:group style="position:absolute;left:2508;top:3992;width:2;height:11809" coordorigin="2508,3992" coordsize="2,11809">
              <v:shape style="position:absolute;left:2508;top:3992;width:2;height:11809" coordorigin="2508,3992" coordsize="0,11809" path="m2508,15801l2508,3992e" filled="f" stroked="t" strokeweight=".713954pt" strokecolor="#5B5B5B">
                <v:path arrowok="t"/>
              </v:shape>
            </v:group>
            <v:group style="position:absolute;left:4015;top:3256;width:2;height:789" coordorigin="4015,3256" coordsize="2,789">
              <v:shape style="position:absolute;left:4015;top:3256;width:2;height:789" coordorigin="4015,3256" coordsize="0,789" path="m4015,4045l4015,3256e" filled="f" stroked="t" strokeweight=".47597pt" strokecolor="#575757">
                <v:path arrowok="t"/>
              </v:shape>
            </v:group>
            <v:group style="position:absolute;left:7116;top:3256;width:2;height:746" coordorigin="7116,3256" coordsize="2,746">
              <v:shape style="position:absolute;left:7116;top:3256;width:2;height:746" coordorigin="7116,3256" coordsize="0,746" path="m7116,4002l7116,3256e" filled="f" stroked="t" strokeweight=".713954pt" strokecolor="#606060">
                <v:path arrowok="t"/>
              </v:shape>
            </v:group>
            <v:group style="position:absolute;left:7106;top:3629;width:4360;height:2" coordorigin="7106,3629" coordsize="4360,2">
              <v:shape style="position:absolute;left:7106;top:3629;width:4360;height:2" coordorigin="7106,3629" coordsize="4360,0" path="m7106,3629l11466,3629e" filled="f" stroked="t" strokeweight=".713954pt" strokecolor="#777777">
                <v:path arrowok="t"/>
              </v:shape>
            </v:group>
            <v:group style="position:absolute;left:723;top:3997;width:10747;height:2" coordorigin="723,3997" coordsize="10747,2">
              <v:shape style="position:absolute;left:723;top:3997;width:10747;height:2" coordorigin="723,3997" coordsize="10747,0" path="m723,3997l11471,3997e" filled="f" stroked="t" strokeweight=".713954pt" strokecolor="#6B6B6B">
                <v:path arrowok="t"/>
              </v:shape>
            </v:group>
            <v:group style="position:absolute;left:723;top:4274;width:10747;height:2" coordorigin="723,4274" coordsize="10747,2">
              <v:shape style="position:absolute;left:723;top:4274;width:10747;height:2" coordorigin="723,4274" coordsize="10747,0" path="m723,4274l11471,4274e" filled="f" stroked="t" strokeweight=".713954pt" strokecolor="#777777">
                <v:path arrowok="t"/>
              </v:shape>
            </v:group>
            <v:group style="position:absolute;left:2499;top:4513;width:8972;height:2" coordorigin="2499,4513" coordsize="8972,2">
              <v:shape style="position:absolute;left:2499;top:4513;width:8972;height:2" coordorigin="2499,4513" coordsize="8972,0" path="m2499,4513l11471,4513e" filled="f" stroked="t" strokeweight=".713954pt" strokecolor="#747474">
                <v:path arrowok="t"/>
              </v:shape>
            </v:group>
            <v:group style="position:absolute;left:5064;top:4504;width:2;height:2190" coordorigin="5064,4504" coordsize="2,2190">
              <v:shape style="position:absolute;left:5064;top:4504;width:2;height:2190" coordorigin="5064,4504" coordsize="0,2190" path="m5064,6693l5064,4504e" filled="f" stroked="t" strokeweight=".713954pt" strokecolor="#646464">
                <v:path arrowok="t"/>
              </v:shape>
            </v:group>
            <v:group style="position:absolute;left:5060;top:5001;width:6407;height:2" coordorigin="5060,5001" coordsize="6407,2">
              <v:shape style="position:absolute;left:5060;top:5001;width:6407;height:2" coordorigin="5060,5001" coordsize="6407,0" path="m5060,5001l11466,5001e" filled="f" stroked="t" strokeweight=".713954pt" strokecolor="#747474">
                <v:path arrowok="t"/>
              </v:shape>
            </v:group>
            <v:group style="position:absolute;left:5055;top:5245;width:6421;height:2" coordorigin="5055,5245" coordsize="6421,2">
              <v:shape style="position:absolute;left:5055;top:5245;width:6421;height:2" coordorigin="5055,5245" coordsize="6421,0" path="m5055,5245l11476,5245e" filled="f" stroked="t" strokeweight=".713954pt" strokecolor="#747474">
                <v:path arrowok="t"/>
              </v:shape>
            </v:group>
            <v:group style="position:absolute;left:5055;top:5488;width:6421;height:2" coordorigin="5055,5488" coordsize="6421,2">
              <v:shape style="position:absolute;left:5055;top:5488;width:6421;height:2" coordorigin="5055,5488" coordsize="6421,0" path="m5055,5488l11476,5488e" filled="f" stroked="t" strokeweight=".713954pt" strokecolor="#747474">
                <v:path arrowok="t"/>
              </v:shape>
            </v:group>
            <v:group style="position:absolute;left:2494;top:5728;width:8977;height:2" coordorigin="2494,5728" coordsize="8977,2">
              <v:shape style="position:absolute;left:2494;top:5728;width:8977;height:2" coordorigin="2494,5728" coordsize="8977,0" path="m2494,5728l11471,5728e" filled="f" stroked="t" strokeweight=".713954pt" strokecolor="#747474">
                <v:path arrowok="t"/>
              </v:shape>
            </v:group>
            <v:group style="position:absolute;left:723;top:5971;width:10752;height:2" coordorigin="723,5971" coordsize="10752,2">
              <v:shape style="position:absolute;left:723;top:5971;width:10752;height:2" coordorigin="723,5971" coordsize="10752,0" path="m723,5971l11476,5971e" filled="f" stroked="t" strokeweight=".713954pt" strokecolor="#747474">
                <v:path arrowok="t"/>
              </v:shape>
            </v:group>
            <v:group style="position:absolute;left:731;top:6354;width:2;height:4312" coordorigin="731,6354" coordsize="2,4312">
              <v:shape style="position:absolute;left:731;top:6354;width:2;height:4312" coordorigin="731,6354" coordsize="0,4312" path="m731,10666l731,6354e" filled="f" stroked="t" strokeweight=".713954pt" strokecolor="#676767">
                <v:path arrowok="t"/>
              </v:shape>
            </v:group>
            <v:group style="position:absolute;left:2499;top:6442;width:8977;height:2" coordorigin="2499,6442" coordsize="8977,2">
              <v:shape style="position:absolute;left:2499;top:6442;width:8977;height:2" coordorigin="2499,6442" coordsize="8977,0" path="m2499,6442l11476,6442e" filled="f" stroked="t" strokeweight=".713954pt" strokecolor="#777777">
                <v:path arrowok="t"/>
              </v:shape>
            </v:group>
            <v:group style="position:absolute;left:7982;top:5967;width:2;height:727" coordorigin="7982,5967" coordsize="2,727">
              <v:shape style="position:absolute;left:7982;top:5967;width:2;height:727" coordorigin="7982,5967" coordsize="0,727" path="m7982,6693l7982,5967e" filled="f" stroked="t" strokeweight=".713954pt" strokecolor="#606060">
                <v:path arrowok="t"/>
              </v:shape>
            </v:group>
            <v:group style="position:absolute;left:2499;top:6684;width:8977;height:2" coordorigin="2499,6684" coordsize="8977,2">
              <v:shape style="position:absolute;left:2499;top:6684;width:8977;height:2" coordorigin="2499,6684" coordsize="8977,0" path="m2499,6684l11476,6684e" filled="f" stroked="t" strokeweight=".713954pt" strokecolor="#777777">
                <v:path arrowok="t"/>
              </v:shape>
            </v:group>
            <v:group style="position:absolute;left:723;top:6923;width:10752;height:2" coordorigin="723,6923" coordsize="10752,2">
              <v:shape style="position:absolute;left:723;top:6923;width:10752;height:2" coordorigin="723,6923" coordsize="10752,0" path="m723,6923l11476,6923e" filled="f" stroked="t" strokeweight=".713954pt" strokecolor="#7C7C7C">
                <v:path arrowok="t"/>
              </v:shape>
            </v:group>
            <v:group style="position:absolute;left:723;top:7396;width:10757;height:2" coordorigin="723,7396" coordsize="10757,2">
              <v:shape style="position:absolute;left:723;top:7396;width:10757;height:2" coordorigin="723,7396" coordsize="10757,0" path="m723,7396l11480,7396e" filled="f" stroked="t" strokeweight=".713954pt" strokecolor="#7C7C7C">
                <v:path arrowok="t"/>
              </v:shape>
            </v:group>
            <v:group style="position:absolute;left:5067;top:7391;width:2;height:784" coordorigin="5067,7391" coordsize="2,784">
              <v:shape style="position:absolute;left:5067;top:7391;width:2;height:784" coordorigin="5067,7391" coordsize="0,784" path="m5067,8175l5067,7391e" filled="f" stroked="t" strokeweight=".47597pt" strokecolor="#646464">
                <v:path arrowok="t"/>
              </v:shape>
            </v:group>
            <v:group style="position:absolute;left:5064;top:7640;width:6416;height:2" coordorigin="5064,7640" coordsize="6416,2">
              <v:shape style="position:absolute;left:5064;top:7640;width:6416;height:2" coordorigin="5064,7640" coordsize="6416,0" path="m5064,7640l11480,7640e" filled="f" stroked="t" strokeweight=".713954pt" strokecolor="#777777">
                <v:path arrowok="t"/>
              </v:shape>
            </v:group>
            <v:group style="position:absolute;left:5060;top:7884;width:6421;height:2" coordorigin="5060,7884" coordsize="6421,2">
              <v:shape style="position:absolute;left:5060;top:7884;width:6421;height:2" coordorigin="5060,7884" coordsize="6421,0" path="m5060,7884l11480,7884e" filled="f" stroked="t" strokeweight=".713954pt" strokecolor="#777777">
                <v:path arrowok="t"/>
              </v:shape>
            </v:group>
            <v:group style="position:absolute;left:719;top:8171;width:10757;height:2" coordorigin="719,8171" coordsize="10757,2">
              <v:shape style="position:absolute;left:719;top:8171;width:10757;height:2" coordorigin="719,8171" coordsize="10757,0" path="m719,8171l11476,8171e" filled="f" stroked="t" strokeweight=".713954pt" strokecolor="#7C7C7C">
                <v:path arrowok="t"/>
              </v:shape>
            </v:group>
            <v:group style="position:absolute;left:723;top:8979;width:10757;height:2" coordorigin="723,8979" coordsize="10757,2">
              <v:shape style="position:absolute;left:723;top:8979;width:10757;height:2" coordorigin="723,8979" coordsize="10757,0" path="m723,8979l11480,8979e" filled="f" stroked="t" strokeweight=".713954pt" strokecolor="#7C7C7C">
                <v:path arrowok="t"/>
              </v:shape>
            </v:group>
            <v:group style="position:absolute;left:719;top:9916;width:10762;height:2" coordorigin="719,9916" coordsize="10762,2">
              <v:shape style="position:absolute;left:719;top:9916;width:10762;height:2" coordorigin="719,9916" coordsize="10762,0" path="m719,9916l11480,9916e" filled="f" stroked="t" strokeweight=".713954pt" strokecolor="#7C7C7C">
                <v:path arrowok="t"/>
              </v:shape>
            </v:group>
            <v:group style="position:absolute;left:723;top:10155;width:10762;height:2" coordorigin="723,10155" coordsize="10762,2">
              <v:shape style="position:absolute;left:723;top:10155;width:10762;height:2" coordorigin="723,10155" coordsize="10762,0" path="m723,10155l11485,10155e" filled="f" stroked="t" strokeweight=".713954pt" strokecolor="#7C7C7C">
                <v:path arrowok="t"/>
              </v:shape>
            </v:group>
            <v:group style="position:absolute;left:723;top:10394;width:10762;height:2" coordorigin="723,10394" coordsize="10762,2">
              <v:shape style="position:absolute;left:723;top:10394;width:10762;height:2" coordorigin="723,10394" coordsize="10762,0" path="m723,10394l11485,10394e" filled="f" stroked="t" strokeweight=".713954pt" strokecolor="#7C7C7C">
                <v:path arrowok="t"/>
              </v:shape>
            </v:group>
            <v:group style="position:absolute;left:809;top:10872;width:10671;height:2" coordorigin="809,10872" coordsize="10671,2">
              <v:shape style="position:absolute;left:809;top:10872;width:10671;height:2" coordorigin="809,10872" coordsize="10671,0" path="m809,10872l11480,10872e" filled="f" stroked="t" strokeweight=".713954pt" strokecolor="#7C7C7C">
                <v:path arrowok="t"/>
              </v:shape>
            </v:group>
            <v:group style="position:absolute;left:733;top:10944;width:2;height:4857" coordorigin="733,10944" coordsize="2,4857">
              <v:shape style="position:absolute;left:733;top:10944;width:2;height:4857" coordorigin="733,10944" coordsize="0,4857" path="m733,15801l733,10944e" filled="f" stroked="t" strokeweight=".713954pt" strokecolor="#6B6B6B">
                <v:path arrowok="t"/>
              </v:shape>
            </v:group>
            <v:group style="position:absolute;left:719;top:11111;width:10762;height:2" coordorigin="719,11111" coordsize="10762,2">
              <v:shape style="position:absolute;left:719;top:11111;width:10762;height:2" coordorigin="719,11111" coordsize="10762,0" path="m719,11111l11480,11111e" filled="f" stroked="t" strokeweight=".713954pt" strokecolor="#777777">
                <v:path arrowok="t"/>
              </v:shape>
            </v:group>
            <v:group style="position:absolute;left:1252;top:11101;width:2;height:4704" coordorigin="1252,11101" coordsize="2,4704">
              <v:shape style="position:absolute;left:1252;top:11101;width:2;height:4704" coordorigin="1252,11101" coordsize="0,4704" path="m1252,15806l1252,11101e" filled="f" stroked="t" strokeweight=".713954pt" strokecolor="#6B6B6B">
                <v:path arrowok="t"/>
              </v:shape>
            </v:group>
            <v:group style="position:absolute;left:7535;top:11106;width:2;height:4695" coordorigin="7535,11106" coordsize="2,4695">
              <v:shape style="position:absolute;left:7535;top:11106;width:2;height:4695" coordorigin="7535,11106" coordsize="0,4695" path="m7535,15801l7535,11106e" filled="f" stroked="t" strokeweight=".713954pt" strokecolor="#606060">
                <v:path arrowok="t"/>
              </v:shape>
            </v:group>
            <v:group style="position:absolute;left:728;top:11584;width:10757;height:2" coordorigin="728,11584" coordsize="10757,2">
              <v:shape style="position:absolute;left:728;top:11584;width:10757;height:2" coordorigin="728,11584" coordsize="10757,0" path="m728,11584l11485,11584e" filled="f" stroked="t" strokeweight=".713954pt" strokecolor="#777777">
                <v:path arrowok="t"/>
              </v:shape>
            </v:group>
            <v:group style="position:absolute;left:11083;top:14056;width:2;height:540" coordorigin="11083,14056" coordsize="2,540">
              <v:shape style="position:absolute;left:11083;top:14056;width:2;height:540" coordorigin="11083,14056" coordsize="0,540" path="m11083,14596l11083,14056e" filled="f" stroked="t" strokeweight="1.189924pt" strokecolor="#444BAF">
                <v:path arrowok="t"/>
              </v:shape>
            </v:group>
            <v:group style="position:absolute;left:723;top:13654;width:1794;height:2" coordorigin="723,13654" coordsize="1794,2">
              <v:shape style="position:absolute;left:723;top:13654;width:1794;height:2" coordorigin="723,13654" coordsize="1794,0" path="m723,13654l2518,13654e" filled="f" stroked="t" strokeweight=".713954pt" strokecolor="#939393">
                <v:path arrowok="t"/>
              </v:shape>
            </v:group>
            <v:group style="position:absolute;left:723;top:15794;width:10766;height:2" coordorigin="723,15794" coordsize="10766,2">
              <v:shape style="position:absolute;left:723;top:15794;width:10766;height:2" coordorigin="723,15794" coordsize="10766,0" path="m723,15794l11490,15794e" filled="f" stroked="t" strokeweight=".713954pt" strokecolor="#878787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17"/>
        <w:jc w:val="righ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3B3B3B"/>
          <w:w w:val="170"/>
          <w:i/>
        </w:rPr>
        <w:t>(</w:t>
      </w:r>
      <w:r>
        <w:rPr>
          <w:rFonts w:ascii="Arial" w:hAnsi="Arial" w:cs="Arial" w:eastAsia="Arial"/>
          <w:sz w:val="7"/>
          <w:szCs w:val="7"/>
          <w:color w:val="3B3B3B"/>
          <w:w w:val="169"/>
          <w:i/>
        </w:rPr>
        <w:t>.</w:t>
      </w:r>
      <w:r>
        <w:rPr>
          <w:rFonts w:ascii="Arial" w:hAnsi="Arial" w:cs="Arial" w:eastAsia="Arial"/>
          <w:sz w:val="7"/>
          <w:szCs w:val="7"/>
          <w:color w:val="3B3B3B"/>
          <w:w w:val="170"/>
          <w:i/>
        </w:rPr>
        <w:t>)</w:t>
      </w:r>
      <w:r>
        <w:rPr>
          <w:rFonts w:ascii="Arial" w:hAnsi="Arial" w:cs="Arial" w:eastAsia="Arial"/>
          <w:sz w:val="7"/>
          <w:szCs w:val="7"/>
          <w:color w:val="000000"/>
          <w:w w:val="100"/>
        </w:rPr>
      </w:r>
    </w:p>
    <w:p>
      <w:pPr>
        <w:spacing w:before="5" w:after="0" w:line="64" w:lineRule="exact"/>
        <w:ind w:right="13"/>
        <w:jc w:val="righ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3B3B3B"/>
          <w:w w:val="141"/>
          <w:i/>
          <w:position w:val="-1"/>
        </w:rPr>
        <w:t>1.</w:t>
      </w:r>
      <w:r>
        <w:rPr>
          <w:rFonts w:ascii="Arial" w:hAnsi="Arial" w:cs="Arial" w:eastAsia="Arial"/>
          <w:sz w:val="7"/>
          <w:szCs w:val="7"/>
          <w:color w:val="3B3B3B"/>
          <w:w w:val="142"/>
          <w:i/>
          <w:position w:val="-1"/>
        </w:rPr>
        <w:t>)</w:t>
      </w:r>
      <w:r>
        <w:rPr>
          <w:rFonts w:ascii="Arial" w:hAnsi="Arial" w:cs="Arial" w:eastAsia="Arial"/>
          <w:sz w:val="7"/>
          <w:szCs w:val="7"/>
          <w:color w:val="000000"/>
          <w:w w:val="100"/>
          <w:position w:val="0"/>
        </w:rPr>
      </w:r>
    </w:p>
    <w:p>
      <w:pPr>
        <w:spacing w:before="0" w:after="0" w:line="148" w:lineRule="exact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7"/>
        </w:rPr>
        <w:t>&gt;.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15" w:lineRule="exact"/>
        <w:ind w:right="10"/>
        <w:jc w:val="righ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3B3B3B"/>
          <w:spacing w:val="0"/>
          <w:w w:val="265"/>
        </w:rPr>
        <w:t>;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35" w:after="0" w:line="170" w:lineRule="exact"/>
        <w:ind w:right="-20"/>
        <w:jc w:val="left"/>
        <w:tabs>
          <w:tab w:pos="2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  <w:position w:val="-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4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4" w:lineRule="exact"/>
        <w:ind w:left="2775" w:right="-20"/>
        <w:jc w:val="left"/>
        <w:tabs>
          <w:tab w:pos="632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</w:r>
      <w:r>
        <w:rPr>
          <w:rFonts w:ascii="Arial" w:hAnsi="Arial" w:cs="Arial" w:eastAsia="Arial"/>
          <w:sz w:val="28"/>
          <w:szCs w:val="28"/>
          <w:color w:val="545657"/>
          <w:spacing w:val="0"/>
          <w:w w:val="72"/>
          <w:b/>
          <w:bCs/>
          <w:position w:val="3"/>
        </w:rPr>
        <w:t>1</w:t>
      </w:r>
      <w:r>
        <w:rPr>
          <w:rFonts w:ascii="Arial" w:hAnsi="Arial" w:cs="Arial" w:eastAsia="Arial"/>
          <w:sz w:val="28"/>
          <w:szCs w:val="28"/>
          <w:color w:val="545657"/>
          <w:spacing w:val="5"/>
          <w:w w:val="72"/>
          <w:b/>
          <w:bCs/>
          <w:position w:val="3"/>
        </w:rPr>
        <w:t> </w:t>
      </w:r>
      <w:r>
        <w:rPr>
          <w:rFonts w:ascii="Arial" w:hAnsi="Arial" w:cs="Arial" w:eastAsia="Arial"/>
          <w:sz w:val="28"/>
          <w:szCs w:val="28"/>
          <w:color w:val="545657"/>
          <w:spacing w:val="0"/>
          <w:w w:val="72"/>
          <w:b/>
          <w:bCs/>
          <w:position w:val="3"/>
        </w:rPr>
        <w:t>3</w:t>
      </w:r>
      <w:r>
        <w:rPr>
          <w:rFonts w:ascii="Arial" w:hAnsi="Arial" w:cs="Arial" w:eastAsia="Arial"/>
          <w:sz w:val="28"/>
          <w:szCs w:val="28"/>
          <w:color w:val="545657"/>
          <w:spacing w:val="4"/>
          <w:w w:val="72"/>
          <w:b/>
          <w:bCs/>
          <w:position w:val="3"/>
        </w:rPr>
        <w:t> </w:t>
      </w:r>
      <w:r>
        <w:rPr>
          <w:rFonts w:ascii="Arial" w:hAnsi="Arial" w:cs="Arial" w:eastAsia="Arial"/>
          <w:sz w:val="28"/>
          <w:szCs w:val="28"/>
          <w:color w:val="545657"/>
          <w:spacing w:val="0"/>
          <w:w w:val="58"/>
          <w:b/>
          <w:bCs/>
          <w:position w:val="3"/>
        </w:rPr>
        <w:t>Mart</w:t>
      </w:r>
      <w:r>
        <w:rPr>
          <w:rFonts w:ascii="Arial" w:hAnsi="Arial" w:cs="Arial" w:eastAsia="Arial"/>
          <w:sz w:val="28"/>
          <w:szCs w:val="28"/>
          <w:color w:val="545657"/>
          <w:spacing w:val="19"/>
          <w:w w:val="58"/>
          <w:b/>
          <w:bCs/>
          <w:position w:val="3"/>
        </w:rPr>
        <w:t> </w:t>
      </w:r>
      <w:r>
        <w:rPr>
          <w:rFonts w:ascii="Arial" w:hAnsi="Arial" w:cs="Arial" w:eastAsia="Arial"/>
          <w:sz w:val="27"/>
          <w:szCs w:val="27"/>
          <w:color w:val="545657"/>
          <w:spacing w:val="-53"/>
          <w:w w:val="114"/>
          <w:position w:val="3"/>
        </w:rPr>
        <w:t>1</w:t>
      </w:r>
      <w:r>
        <w:rPr>
          <w:rFonts w:ascii="Arial" w:hAnsi="Arial" w:cs="Arial" w:eastAsia="Arial"/>
          <w:sz w:val="27"/>
          <w:szCs w:val="27"/>
          <w:color w:val="808587"/>
          <w:spacing w:val="0"/>
          <w:w w:val="39"/>
          <w:position w:val="3"/>
        </w:rPr>
        <w:t>'1</w:t>
      </w:r>
      <w:r>
        <w:rPr>
          <w:rFonts w:ascii="Arial" w:hAnsi="Arial" w:cs="Arial" w:eastAsia="Arial"/>
          <w:sz w:val="27"/>
          <w:szCs w:val="27"/>
          <w:color w:val="808587"/>
          <w:spacing w:val="9"/>
          <w:w w:val="39"/>
          <w:position w:val="3"/>
        </w:rPr>
        <w:t>'</w:t>
      </w:r>
      <w:r>
        <w:rPr>
          <w:rFonts w:ascii="Arial" w:hAnsi="Arial" w:cs="Arial" w:eastAsia="Arial"/>
          <w:sz w:val="19"/>
          <w:szCs w:val="19"/>
          <w:color w:val="696969"/>
          <w:spacing w:val="-49"/>
          <w:w w:val="85"/>
          <w:position w:val="10"/>
        </w:rPr>
        <w:t>1</w:t>
      </w:r>
      <w:r>
        <w:rPr>
          <w:rFonts w:ascii="Times New Roman" w:hAnsi="Times New Roman" w:cs="Times New Roman" w:eastAsia="Times New Roman"/>
          <w:sz w:val="30"/>
          <w:szCs w:val="30"/>
          <w:color w:val="696969"/>
          <w:spacing w:val="0"/>
          <w:w w:val="79"/>
          <w:position w:val="3"/>
        </w:rPr>
        <w:t>?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483" w:lineRule="auto"/>
        <w:ind w:left="6178" w:right="1140" w:firstLine="33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136.320007pt;margin-top:8.224442pt;width:213.119995pt;height:152.639999pt;mso-position-horizontal-relative:page;mso-position-vertical-relative:paragraph;z-index:-17101" type="#_x0000_t75">
            <v:imagedata r:id="rId2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73"/>
          <w:i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73"/>
          <w:i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33"/>
          <w:w w:val="73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73"/>
          <w:i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8"/>
          <w:w w:val="7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0"/>
          <w:w w:val="105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545657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580" w:right="320"/>
          <w:cols w:num="2" w:equalWidth="0">
            <w:col w:w="484" w:space="1607"/>
            <w:col w:w="892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6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448101pt;margin-top:-17.303492pt;width:31.490001pt;height:47pt;mso-position-horizontal-relative:page;mso-position-vertical-relative:paragraph;z-index:-17093" type="#_x0000_t202" filled="f" stroked="f">
            <v:textbox inset="0,0,0,0">
              <w:txbxContent>
                <w:p>
                  <w:pPr>
                    <w:spacing w:before="0" w:after="0" w:line="940" w:lineRule="exact"/>
                    <w:ind w:right="-181"/>
                    <w:jc w:val="left"/>
                    <w:rPr>
                      <w:rFonts w:ascii="Times New Roman" w:hAnsi="Times New Roman" w:cs="Times New Roman" w:eastAsia="Times New Roman"/>
                      <w:sz w:val="94"/>
                      <w:szCs w:val="9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363636"/>
                      <w:spacing w:val="0"/>
                      <w:w w:val="134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161" w:lineRule="exact"/>
        <w:ind w:left="3764" w:right="-20"/>
        <w:jc w:val="left"/>
        <w:tabs>
          <w:tab w:pos="988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  <w:position w:val="-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9"/>
          <w:w w:val="111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  <w:position w:val="-5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11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  <w:position w:val="-5"/>
        </w:rPr>
        <w:t>BAŞKANLlCil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76"/>
          <w:position w:val="-6"/>
        </w:rPr>
        <w:t>'".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35" w:lineRule="exact"/>
        <w:ind w:left="849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13"/>
          <w:position w:val="-1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576" w:right="-20"/>
        <w:jc w:val="left"/>
        <w:tabs>
          <w:tab w:pos="3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b/>
          <w:bCs/>
          <w:position w:val="-1"/>
        </w:rPr>
        <w:t>BÜYÜKSEHIR</w:t>
      </w:r>
      <w:r>
        <w:rPr>
          <w:rFonts w:ascii="Arial" w:hAnsi="Arial" w:cs="Arial" w:eastAsia="Arial"/>
          <w:sz w:val="15"/>
          <w:szCs w:val="15"/>
          <w:color w:val="363636"/>
          <w:spacing w:val="-22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584" w:right="5133"/>
        <w:jc w:val="center"/>
        <w:tabs>
          <w:tab w:pos="4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9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  <w:position w:val="-1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66" w:lineRule="exact"/>
        <w:ind w:left="105" w:right="-20"/>
        <w:jc w:val="left"/>
        <w:tabs>
          <w:tab w:pos="3140" w:val="left"/>
          <w:tab w:pos="548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Qla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Tarihi: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10.03.2017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2"/>
          <w:w w:val="100"/>
          <w:position w:val="-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:ı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0.20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Arial" w:hAnsi="Arial" w:cs="Arial" w:eastAsia="Arial"/>
          <w:sz w:val="24"/>
          <w:szCs w:val="24"/>
          <w:color w:val="4B4B4B"/>
          <w:spacing w:val="0"/>
          <w:w w:val="100"/>
          <w:position w:val="-1"/>
        </w:rPr>
        <w:t>[eı:</w:t>
      </w:r>
      <w:r>
        <w:rPr>
          <w:rFonts w:ascii="Arial" w:hAnsi="Arial" w:cs="Arial" w:eastAsia="Arial"/>
          <w:sz w:val="24"/>
          <w:szCs w:val="24"/>
          <w:color w:val="4B4B4B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1"/>
        </w:rPr>
        <w:t>2938800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119" w:right="-20"/>
        <w:jc w:val="left"/>
        <w:tabs>
          <w:tab w:pos="3140" w:val="left"/>
          <w:tab w:pos="5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Tarihi: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363636"/>
          <w:spacing w:val="-11"/>
          <w:w w:val="17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1"/>
        </w:rPr>
        <w:t>0.03.20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ı7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ı582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66" w:lineRule="auto"/>
        <w:ind w:left="119" w:right="6988" w:firstLine="5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</w:rPr>
        <w:t>:Buca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1/3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No:1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iZMiR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71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ı/3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No:l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19" w:right="-20"/>
        <w:jc w:val="left"/>
        <w:tabs>
          <w:tab w:pos="1460" w:val="left"/>
          <w:tab w:pos="4540" w:val="left"/>
          <w:tab w:pos="7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6"/>
        </w:rPr>
        <w:t>:Bina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Sınıfı:A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3"/>
        </w:rPr>
        <w:t>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2" w:lineRule="exact"/>
        <w:ind w:left="124" w:right="-20"/>
        <w:jc w:val="left"/>
        <w:tabs>
          <w:tab w:pos="360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2"/>
        </w:rPr>
      </w:r>
      <w:r>
        <w:rPr>
          <w:rFonts w:ascii="Arial" w:hAnsi="Arial" w:cs="Arial" w:eastAsia="Arial"/>
          <w:sz w:val="21"/>
          <w:szCs w:val="21"/>
          <w:color w:val="4B4B4B"/>
          <w:spacing w:val="0"/>
          <w:w w:val="49"/>
          <w:i/>
          <w:position w:val="3"/>
        </w:rPr>
        <w:t>1'</w:t>
      </w:r>
      <w:r>
        <w:rPr>
          <w:rFonts w:ascii="Arial" w:hAnsi="Arial" w:cs="Arial" w:eastAsia="Arial"/>
          <w:sz w:val="21"/>
          <w:szCs w:val="21"/>
          <w:color w:val="4B4B4B"/>
          <w:spacing w:val="0"/>
          <w:w w:val="50"/>
          <w:i/>
          <w:position w:val="3"/>
        </w:rPr>
        <w:t>1</w:t>
      </w:r>
      <w:r>
        <w:rPr>
          <w:rFonts w:ascii="Arial" w:hAnsi="Arial" w:cs="Arial" w:eastAsia="Arial"/>
          <w:sz w:val="21"/>
          <w:szCs w:val="21"/>
          <w:color w:val="4B4B4B"/>
          <w:spacing w:val="-34"/>
          <w:w w:val="100"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3"/>
        </w:rPr>
        <w:t>apını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3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5"/>
        </w:rPr>
        <w:t>:Metruk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left="362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5.579742pt;margin-top:2.681994pt;width:3.72288pt;height:24pt;mso-position-horizontal-relative:page;mso-position-vertical-relative:paragraph;z-index:-17092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4B4B4B"/>
                      <w:spacing w:val="0"/>
                      <w:w w:val="55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"/>
          <w:w w:val="83"/>
          <w:position w:val="1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7"/>
          <w:w w:val="103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67"/>
          <w:position w:val="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7"/>
          <w:w w:val="103"/>
          <w:position w:val="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9"/>
          <w:position w:val="1"/>
        </w:rPr>
        <w:t>nanne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position w:val="1"/>
        </w:rPr>
        <w:t>K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position w:val="1"/>
        </w:rPr>
        <w:t>a</w:t>
      </w:r>
      <w:r>
        <w:rPr>
          <w:rFonts w:ascii="Arial" w:hAnsi="Arial" w:cs="Arial" w:eastAsia="Arial"/>
          <w:sz w:val="17"/>
          <w:szCs w:val="17"/>
          <w:color w:val="595959"/>
          <w:spacing w:val="-5"/>
          <w:w w:val="100"/>
          <w:position w:val="1"/>
        </w:rPr>
        <w:t>a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position w:val="1"/>
        </w:rPr>
        <w:t>ir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363636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Alısap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7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595959"/>
          <w:spacing w:val="0"/>
          <w:w w:val="93"/>
          <w:position w:val="1"/>
        </w:rPr>
        <w:t>Ç</w:t>
      </w:r>
      <w:r>
        <w:rPr>
          <w:rFonts w:ascii="Arial" w:hAnsi="Arial" w:cs="Arial" w:eastAsia="Arial"/>
          <w:sz w:val="17"/>
          <w:szCs w:val="17"/>
          <w:color w:val="595959"/>
          <w:spacing w:val="-2"/>
          <w:w w:val="93"/>
          <w:position w:val="1"/>
        </w:rPr>
        <w:t>e</w:t>
      </w:r>
      <w:r>
        <w:rPr>
          <w:rFonts w:ascii="Arial" w:hAnsi="Arial" w:cs="Arial" w:eastAsia="Arial"/>
          <w:sz w:val="17"/>
          <w:szCs w:val="17"/>
          <w:color w:val="363636"/>
          <w:spacing w:val="-8"/>
          <w:w w:val="157"/>
          <w:position w:val="1"/>
        </w:rPr>
        <w:t>l</w:t>
      </w:r>
      <w:r>
        <w:rPr>
          <w:rFonts w:ascii="Arial" w:hAnsi="Arial" w:cs="Arial" w:eastAsia="Arial"/>
          <w:sz w:val="17"/>
          <w:szCs w:val="17"/>
          <w:color w:val="595959"/>
          <w:spacing w:val="0"/>
          <w:w w:val="102"/>
          <w:position w:val="1"/>
        </w:rPr>
        <w:t>ik</w:t>
      </w:r>
      <w:r>
        <w:rPr>
          <w:rFonts w:ascii="Arial" w:hAnsi="Arial" w:cs="Arial" w:eastAsia="Arial"/>
          <w:sz w:val="17"/>
          <w:szCs w:val="17"/>
          <w:color w:val="595959"/>
          <w:spacing w:val="0"/>
          <w:w w:val="100"/>
          <w:position w:val="1"/>
        </w:rPr>
        <w:t>   </w:t>
      </w:r>
      <w:r>
        <w:rPr>
          <w:rFonts w:ascii="Arial" w:hAnsi="Arial" w:cs="Arial" w:eastAsia="Arial"/>
          <w:sz w:val="17"/>
          <w:szCs w:val="17"/>
          <w:color w:val="595959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49" w:lineRule="exact"/>
        <w:ind w:left="3957" w:right="-20"/>
        <w:jc w:val="left"/>
        <w:tabs>
          <w:tab w:pos="4420" w:val="left"/>
          <w:tab w:pos="598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8"/>
        </w:rPr>
        <w:t>X</w:t>
      </w:r>
      <w:r>
        <w:rPr>
          <w:rFonts w:ascii="Arial" w:hAnsi="Arial" w:cs="Arial" w:eastAsia="Arial"/>
          <w:sz w:val="19"/>
          <w:szCs w:val="19"/>
          <w:color w:val="363636"/>
          <w:spacing w:val="-46"/>
          <w:w w:val="100"/>
          <w:position w:val="8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8"/>
        </w:rPr>
      </w:r>
      <w:r>
        <w:rPr>
          <w:rFonts w:ascii="Arial" w:hAnsi="Arial" w:cs="Arial" w:eastAsia="Arial"/>
          <w:sz w:val="26"/>
          <w:szCs w:val="26"/>
          <w:color w:val="4B4B4B"/>
          <w:spacing w:val="0"/>
          <w:w w:val="51"/>
          <w:b/>
          <w:bCs/>
          <w:position w:val="-1"/>
        </w:rPr>
        <w:t>ı</w:t>
      </w:r>
      <w:r>
        <w:rPr>
          <w:rFonts w:ascii="Arial" w:hAnsi="Arial" w:cs="Arial" w:eastAsia="Arial"/>
          <w:sz w:val="26"/>
          <w:szCs w:val="26"/>
          <w:color w:val="4B4B4B"/>
          <w:spacing w:val="-36"/>
          <w:w w:val="51"/>
          <w:b/>
          <w:bCs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4B4B4B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6"/>
          <w:szCs w:val="26"/>
          <w:color w:val="4B4B4B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33"/>
          <w:szCs w:val="33"/>
          <w:color w:val="363636"/>
          <w:spacing w:val="0"/>
          <w:w w:val="51"/>
          <w:b/>
          <w:bCs/>
          <w:position w:val="0"/>
        </w:rPr>
        <w:t>ı</w:t>
      </w:r>
      <w:r>
        <w:rPr>
          <w:rFonts w:ascii="Arial" w:hAnsi="Arial" w:cs="Arial" w:eastAsia="Arial"/>
          <w:sz w:val="33"/>
          <w:szCs w:val="33"/>
          <w:color w:val="363636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33"/>
          <w:szCs w:val="33"/>
          <w:color w:val="363636"/>
          <w:spacing w:val="0"/>
          <w:w w:val="100"/>
          <w:b/>
          <w:bCs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8"/>
        </w:rPr>
        <w:t>:ı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8"/>
        </w:rPr>
        <w:t>0.30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left="114" w:right="-20"/>
        <w:jc w:val="left"/>
        <w:tabs>
          <w:tab w:pos="2160" w:val="left"/>
          <w:tab w:pos="5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2"/>
          <w:position w:val="0"/>
        </w:rPr>
        <w:t>ahibi: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2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Belirlenemedi.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ıKiracı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Kullanan: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1"/>
        </w:rPr>
        <w:t>Belirlenemedi.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7" w:after="0" w:line="218" w:lineRule="exact"/>
        <w:ind w:left="2086" w:right="674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Güve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KÜSER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5" w:lineRule="exact"/>
        <w:ind w:left="2120" w:right="-20"/>
        <w:jc w:val="left"/>
        <w:tabs>
          <w:tab w:pos="464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170"/>
        </w:rPr>
        <w:t>ı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21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10.21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:ı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10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"/>
          <w:w w:val="115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1"/>
        </w:rPr>
        <w:t>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167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0"/>
        </w:rPr>
        <w:t>iden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2" w:lineRule="exact"/>
        <w:ind w:left="119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9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4643" w:right="451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Gellı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left="46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9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mııiyet-Jandarma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6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7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1"/>
        </w:rPr>
        <w:t>0.30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185" w:lineRule="exact"/>
        <w:ind w:left="1146" w:right="-20"/>
        <w:jc w:val="left"/>
        <w:tabs>
          <w:tab w:pos="1460" w:val="left"/>
          <w:tab w:pos="2140" w:val="left"/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u w:val="single" w:color="3F3F3F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u w:val="single" w:color="3F3F3F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u w:val="single" w:color="3F3F3F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"/>
          <w:w w:val="100"/>
          <w:position w:val="-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Say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-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"/>
          <w:w w:val="100"/>
          <w:position w:val="-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Dogalgaz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-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77" w:lineRule="exact"/>
        <w:ind w:left="105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595959"/>
          <w:spacing w:val="0"/>
          <w:w w:val="177"/>
          <w:position w:val="-3"/>
        </w:rPr>
        <w:t>!-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left="105" w:right="-20"/>
        <w:jc w:val="left"/>
        <w:tabs>
          <w:tab w:pos="464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Yaruımcı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9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9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6"/>
          <w:w w:val="13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  <w:position w:val="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214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14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50" w:lineRule="auto"/>
        <w:ind w:left="119" w:right="1881" w:firstLine="-14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p!ayı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Göıüldüğü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500" w:bottom="280" w:left="300" w:right="240"/>
        </w:sectPr>
      </w:pPr>
      <w:rPr/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0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50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5"/>
        </w:rPr>
        <w:t>§_öndlirmede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1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2505" w:right="-20"/>
        <w:jc w:val="left"/>
        <w:tabs>
          <w:tab w:pos="4400" w:val="left"/>
          <w:tab w:pos="5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6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8"/>
          <w:w w:val="16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1"/>
        </w:rPr>
        <w:t>IKöpil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8"/>
          <w:w w:val="3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1"/>
        </w:rPr>
        <w:t>K.K.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2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1" w:lineRule="exact"/>
        <w:ind w:left="4372" w:right="3181"/>
        <w:jc w:val="center"/>
        <w:tabs>
          <w:tab w:pos="5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4B4B4B"/>
          <w:spacing w:val="0"/>
          <w:w w:val="50"/>
          <w:b/>
          <w:bCs/>
          <w:position w:val="-1"/>
        </w:rPr>
        <w:t>ı</w:t>
      </w:r>
      <w:r>
        <w:rPr>
          <w:rFonts w:ascii="Arial" w:hAnsi="Arial" w:cs="Arial" w:eastAsia="Arial"/>
          <w:sz w:val="27"/>
          <w:szCs w:val="27"/>
          <w:color w:val="4B4B4B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7"/>
          <w:szCs w:val="27"/>
          <w:color w:val="4B4B4B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32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Yangında;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metru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kavrulma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00" w:right="240"/>
          <w:cols w:num="2" w:equalWidth="0">
            <w:col w:w="1349" w:space="790"/>
            <w:col w:w="9241"/>
          </w:cols>
        </w:sectPr>
      </w:pPr>
      <w:rPr/>
    </w:p>
    <w:p>
      <w:pPr>
        <w:spacing w:before="18" w:after="0" w:line="240" w:lineRule="auto"/>
        <w:ind w:left="159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!Tahmini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14" w:lineRule="exact"/>
        <w:ind w:left="1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53" w:lineRule="auto"/>
        <w:ind w:left="86" w:right="91" w:firstLine="2157"/>
        <w:jc w:val="righ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başlangıcı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metru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göıülmüş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plup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soıuşturma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kişileri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içinde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</w:rPr>
        <w:t>ısınmak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</w:rPr>
        <w:t>macıyla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yakmı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oldukları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05" w:right="-20"/>
        <w:jc w:val="left"/>
        <w:tabs>
          <w:tab w:pos="216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9"/>
          <w:position w:val="0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9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1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[Bedel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12" w:lineRule="exact"/>
        <w:ind w:left="1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1"/>
          <w:position w:val="-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2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1"/>
          <w:position w:val="-1"/>
        </w:rPr>
        <w:t>Gw:ç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6"/>
          <w:w w:val="12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2"/>
          <w:position w:val="-1"/>
        </w:rPr>
        <w:t>Kay_bı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4" w:lineRule="exact"/>
        <w:ind w:left="105" w:right="-20"/>
        <w:jc w:val="left"/>
        <w:tabs>
          <w:tab w:pos="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-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·ı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0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Tt.,ıım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6" w:lineRule="exact"/>
        <w:ind w:left="119" w:right="-20"/>
        <w:jc w:val="left"/>
        <w:tabs>
          <w:tab w:pos="2120" w:val="left"/>
          <w:tab w:pos="6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Dönüşü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trarih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7074"/>
          <w:spacing w:val="-14"/>
          <w:w w:val="15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2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0"/>
          <w:w w:val="92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03.2017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3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363636"/>
          <w:spacing w:val="5"/>
          <w:w w:val="13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0"/>
        </w:rPr>
        <w:t>1.00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209" w:right="-20"/>
        <w:jc w:val="left"/>
        <w:tabs>
          <w:tab w:pos="1000" w:val="left"/>
          <w:tab w:pos="1500" w:val="left"/>
          <w:tab w:pos="8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8"/>
        </w:rPr>
        <w:t>K:/iDE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4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KiP: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96" w:lineRule="exact"/>
        <w:ind w:left="2271" w:right="-20"/>
        <w:jc w:val="left"/>
        <w:tabs>
          <w:tab w:pos="4760" w:val="left"/>
          <w:tab w:pos="850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6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1"/>
          <w:position w:val="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5"/>
          <w:position w:val="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Koyan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82"/>
          <w:b/>
          <w:bCs/>
          <w:position w:val="-5"/>
        </w:rPr>
        <w:t>16</w:t>
      </w:r>
      <w:r>
        <w:rPr>
          <w:rFonts w:ascii="Arial" w:hAnsi="Arial" w:cs="Arial" w:eastAsia="Arial"/>
          <w:sz w:val="27"/>
          <w:szCs w:val="27"/>
          <w:color w:val="363636"/>
          <w:spacing w:val="24"/>
          <w:w w:val="82"/>
          <w:b/>
          <w:bCs/>
          <w:position w:val="-5"/>
        </w:rPr>
        <w:t> </w: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58"/>
          <w:b/>
          <w:bCs/>
          <w:position w:val="-5"/>
        </w:rPr>
        <w:t>Mart</w: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58"/>
          <w:b/>
          <w:bCs/>
          <w:position w:val="-5"/>
        </w:rPr>
        <w:t> </w:t>
      </w:r>
      <w:r>
        <w:rPr>
          <w:rFonts w:ascii="Arial" w:hAnsi="Arial" w:cs="Arial" w:eastAsia="Arial"/>
          <w:sz w:val="27"/>
          <w:szCs w:val="27"/>
          <w:color w:val="363636"/>
          <w:spacing w:val="3"/>
          <w:w w:val="58"/>
          <w:b/>
          <w:bCs/>
          <w:position w:val="-5"/>
        </w:rPr>
        <w:t> </w: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58"/>
          <w:b/>
          <w:bCs/>
          <w:position w:val="-5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51" w:lineRule="exact"/>
        <w:ind w:left="4973" w:right="542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40" w:bottom="280" w:left="300" w:right="240"/>
        </w:sectPr>
      </w:pPr>
      <w:rPr/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363636"/>
          <w:spacing w:val="0"/>
          <w:w w:val="195"/>
        </w:rPr>
        <w:t>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9" w:after="0" w:line="240" w:lineRule="auto"/>
        <w:ind w:right="65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40" w:lineRule="auto"/>
        <w:ind w:left="871" w:right="-84"/>
        <w:jc w:val="left"/>
        <w:tabs>
          <w:tab w:pos="2380" w:val="left"/>
        </w:tabs>
        <w:rPr>
          <w:rFonts w:ascii="Arial" w:hAnsi="Arial" w:cs="Arial" w:eastAsia="Arial"/>
          <w:sz w:val="92"/>
          <w:szCs w:val="92"/>
        </w:rPr>
      </w:pPr>
      <w:rPr/>
      <w:r>
        <w:rPr>
          <w:rFonts w:ascii="Arial" w:hAnsi="Arial" w:cs="Arial" w:eastAsia="Arial"/>
          <w:sz w:val="47"/>
          <w:szCs w:val="47"/>
          <w:color w:val="9397BA"/>
          <w:w w:val="35"/>
          <w:i/>
        </w:rPr>
        <w:t>11</w:t>
      </w:r>
      <w:r>
        <w:rPr>
          <w:rFonts w:ascii="Arial" w:hAnsi="Arial" w:cs="Arial" w:eastAsia="Arial"/>
          <w:sz w:val="47"/>
          <w:szCs w:val="47"/>
          <w:color w:val="9397BA"/>
          <w:spacing w:val="-89"/>
          <w:w w:val="100"/>
          <w:i/>
        </w:rPr>
        <w:t> </w:t>
      </w:r>
      <w:r>
        <w:rPr>
          <w:rFonts w:ascii="Arial" w:hAnsi="Arial" w:cs="Arial" w:eastAsia="Arial"/>
          <w:sz w:val="47"/>
          <w:szCs w:val="47"/>
          <w:color w:val="565D89"/>
          <w:spacing w:val="0"/>
          <w:w w:val="126"/>
          <w:i/>
        </w:rPr>
        <w:t>,V</w:t>
      </w:r>
      <w:r>
        <w:rPr>
          <w:rFonts w:ascii="Arial" w:hAnsi="Arial" w:cs="Arial" w:eastAsia="Arial"/>
          <w:sz w:val="47"/>
          <w:szCs w:val="47"/>
          <w:color w:val="565D89"/>
          <w:spacing w:val="0"/>
          <w:w w:val="100"/>
          <w:i/>
        </w:rPr>
        <w:tab/>
      </w:r>
      <w:r>
        <w:rPr>
          <w:rFonts w:ascii="Arial" w:hAnsi="Arial" w:cs="Arial" w:eastAsia="Arial"/>
          <w:sz w:val="47"/>
          <w:szCs w:val="47"/>
          <w:color w:val="565D89"/>
          <w:spacing w:val="0"/>
          <w:w w:val="100"/>
          <w:i/>
        </w:rPr>
      </w:r>
      <w:r>
        <w:rPr>
          <w:rFonts w:ascii="Arial" w:hAnsi="Arial" w:cs="Arial" w:eastAsia="Arial"/>
          <w:sz w:val="92"/>
          <w:szCs w:val="92"/>
          <w:color w:val="2D3487"/>
          <w:spacing w:val="0"/>
          <w:w w:val="83"/>
          <w:i/>
          <w:position w:val="-34"/>
        </w:rPr>
        <w:t>/</w:t>
      </w:r>
      <w:r>
        <w:rPr>
          <w:rFonts w:ascii="Arial" w:hAnsi="Arial" w:cs="Arial" w:eastAsia="Arial"/>
          <w:sz w:val="92"/>
          <w:szCs w:val="92"/>
          <w:color w:val="2D3487"/>
          <w:spacing w:val="0"/>
          <w:w w:val="84"/>
          <w:i/>
          <w:position w:val="-34"/>
        </w:rPr>
        <w:t>)</w:t>
      </w:r>
      <w:r>
        <w:rPr>
          <w:rFonts w:ascii="Arial" w:hAnsi="Arial" w:cs="Arial" w:eastAsia="Arial"/>
          <w:sz w:val="92"/>
          <w:szCs w:val="92"/>
          <w:color w:val="2D3487"/>
          <w:spacing w:val="0"/>
          <w:w w:val="83"/>
          <w:i/>
          <w:position w:val="-34"/>
        </w:rPr>
        <w:t>!</w:t>
      </w:r>
      <w:r>
        <w:rPr>
          <w:rFonts w:ascii="Arial" w:hAnsi="Arial" w:cs="Arial" w:eastAsia="Arial"/>
          <w:sz w:val="92"/>
          <w:szCs w:val="92"/>
          <w:color w:val="000000"/>
          <w:spacing w:val="0"/>
          <w:w w:val="100"/>
          <w:position w:val="0"/>
        </w:rPr>
      </w:r>
    </w:p>
    <w:p>
      <w:pPr>
        <w:spacing w:before="95" w:after="0" w:line="421" w:lineRule="atLeast"/>
        <w:ind w:right="-84"/>
        <w:jc w:val="left"/>
        <w:tabs>
          <w:tab w:pos="2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79.878479pt;margin-top:21.873398pt;width:52.150634pt;height:16.627384pt;mso-position-horizontal-relative:page;mso-position-vertical-relative:paragraph;z-index:-17095" coordorigin="3598,437" coordsize="1043,333">
            <v:group style="position:absolute;left:3609;top:449;width:2;height:309" coordorigin="3609,449" coordsize="2,309">
              <v:shape style="position:absolute;left:3609;top:449;width:2;height:309" coordorigin="3609,449" coordsize="0,309" path="m3609,758l3609,449e" filled="f" stroked="t" strokeweight="1.177215pt" strokecolor="#3F4897">
                <v:path arrowok="t"/>
              </v:shape>
            </v:group>
            <v:group style="position:absolute;left:3616;top:739;width:461;height:2" coordorigin="3616,739" coordsize="461,2">
              <v:shape style="position:absolute;left:3616;top:739;width:461;height:2" coordorigin="3616,739" coordsize="461,0" path="m3616,739l4078,739e" filled="f" stroked="t" strokeweight=".941772pt" strokecolor="#606BA3">
                <v:path arrowok="t"/>
              </v:shape>
            </v:group>
            <v:group style="position:absolute;left:4050;top:730;width:589;height:2" coordorigin="4050,730" coordsize="589,2">
              <v:shape style="position:absolute;left:4050;top:730;width:589;height:2" coordorigin="4050,730" coordsize="589,0" path="m4050,730l4638,730e" filled="f" stroked="t" strokeweight=".235443pt" strokecolor="#6B749C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83"/>
        </w:rPr>
        <w:t>2</w:t>
      </w:r>
      <w:r>
        <w:rPr>
          <w:rFonts w:ascii="Arial" w:hAnsi="Arial" w:cs="Arial" w:eastAsia="Arial"/>
          <w:sz w:val="18"/>
          <w:szCs w:val="18"/>
          <w:color w:val="363636"/>
          <w:spacing w:val="8"/>
          <w:w w:val="83"/>
        </w:rPr>
        <w:t> 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193"/>
        </w:rPr>
        <w:t>Post</w:t>
      </w:r>
      <w:r>
        <w:rPr>
          <w:rFonts w:ascii="Arial" w:hAnsi="Arial" w:cs="Arial" w:eastAsia="Arial"/>
          <w:sz w:val="18"/>
          <w:szCs w:val="18"/>
          <w:color w:val="595959"/>
          <w:spacing w:val="1"/>
          <w:w w:val="193"/>
        </w:rPr>
        <w:t> 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193"/>
        </w:rPr>
        <w:t>k</w:t>
      </w:r>
      <w:r>
        <w:rPr>
          <w:rFonts w:ascii="Arial" w:hAnsi="Arial" w:cs="Arial" w:eastAsia="Arial"/>
          <w:sz w:val="18"/>
          <w:szCs w:val="18"/>
          <w:color w:val="595959"/>
          <w:spacing w:val="83"/>
          <w:w w:val="193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rupAmir</w:t>
      </w:r>
      <w:r>
        <w:rPr>
          <w:rFonts w:ascii="Arial" w:hAnsi="Arial" w:cs="Arial" w:eastAsia="Arial"/>
          <w:sz w:val="18"/>
          <w:szCs w:val="18"/>
          <w:color w:val="363636"/>
          <w:spacing w:val="-3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-10"/>
        </w:rPr>
        <w:t>itf.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3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10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left="58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4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86" w:lineRule="atLeas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428.859497pt;margin-top:-2.038464pt;width:3.06076pt;height:25.177646pt;mso-position-horizontal-relative:page;mso-position-vertical-relative:paragraph;z-index:-17096" coordorigin="8577,-41" coordsize="61,504">
            <v:group style="position:absolute;left:8603;top:-15;width:2;height:409" coordorigin="8603,-15" coordsize="2,409">
              <v:shape style="position:absolute;left:8603;top:-15;width:2;height:409" coordorigin="8603,-15" coordsize="0,409" path="m8603,394l8603,-15e" filled="f" stroked="t" strokeweight="2.589873pt" strokecolor="#3B3B3B">
                <v:path arrowok="t"/>
              </v:shape>
            </v:group>
            <v:group style="position:absolute;left:8620;top:223;width:2;height:214" coordorigin="8620,223" coordsize="2,214">
              <v:shape style="position:absolute;left:8620;top:223;width:2;height:214" coordorigin="8620,223" coordsize="0,214" path="m8620,437l8620,223e" filled="f" stroked="t" strokeweight="1.883544pt" strokecolor="#3B3B3B">
                <v:path arrowok="t"/>
              </v:shape>
            </v:group>
            <v:group style="position:absolute;left:8624;top:380;width:2;height:71" coordorigin="8624,380" coordsize="2,71">
              <v:shape style="position:absolute;left:8624;top:380;width:2;height:71" coordorigin="8624,380" coordsize="0,71" path="m8624,451l8624,380e" filled="f" stroked="t" strokeweight="1.177215pt" strokecolor="#545454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46.689514pt;margin-top:7.315311pt;width:.1pt;height:25.9209pt;mso-position-horizontal-relative:page;mso-position-vertical-relative:paragraph;z-index:-17094" coordorigin="8934,146" coordsize="2,518">
            <v:shape style="position:absolute;left:8934;top:146;width:2;height:518" coordorigin="8934,146" coordsize="0,518" path="m8934,665l8934,146e" filled="f" stroked="t" strokeweight="1.050760pt" strokecolor="#DFDFDF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2"/>
          <w:szCs w:val="22"/>
          <w:color w:val="363636"/>
          <w:spacing w:val="0"/>
          <w:w w:val="65"/>
          <w:position w:val="5"/>
        </w:rPr>
        <w:t>1</w:t>
      </w:r>
      <w:r>
        <w:rPr>
          <w:rFonts w:ascii="Arial" w:hAnsi="Arial" w:cs="Arial" w:eastAsia="Arial"/>
          <w:sz w:val="22"/>
          <w:szCs w:val="22"/>
          <w:color w:val="363636"/>
          <w:spacing w:val="-2"/>
          <w:w w:val="65"/>
          <w:position w:val="5"/>
        </w:rPr>
        <w:t> </w:t>
      </w:r>
      <w:r>
        <w:rPr>
          <w:rFonts w:ascii="Arial" w:hAnsi="Arial" w:cs="Arial" w:eastAsia="Arial"/>
          <w:sz w:val="24"/>
          <w:szCs w:val="24"/>
          <w:color w:val="595959"/>
          <w:spacing w:val="0"/>
          <w:w w:val="238"/>
          <w:position w:val="5"/>
        </w:rPr>
        <w:t>e</w:t>
      </w:r>
      <w:r>
        <w:rPr>
          <w:rFonts w:ascii="Arial" w:hAnsi="Arial" w:cs="Arial" w:eastAsia="Arial"/>
          <w:sz w:val="24"/>
          <w:szCs w:val="24"/>
          <w:color w:val="595959"/>
          <w:spacing w:val="-2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432"/>
          <w:position w:val="0"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43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D1D1D"/>
          <w:spacing w:val="0"/>
          <w:w w:val="72"/>
          <w:position w:val="0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1D1D1D"/>
          <w:spacing w:val="25"/>
          <w:w w:val="7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54"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39393"/>
          <w:spacing w:val="0"/>
          <w:w w:val="131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38" w:lineRule="exact"/>
        <w:ind w:right="-20"/>
        <w:jc w:val="left"/>
        <w:rPr>
          <w:rFonts w:ascii="Times New Roman" w:hAnsi="Times New Roman" w:cs="Times New Roman" w:eastAsia="Times New Roman"/>
          <w:sz w:val="102"/>
          <w:szCs w:val="102"/>
        </w:rPr>
      </w:pPr>
      <w:rPr/>
      <w:r>
        <w:rPr>
          <w:rFonts w:ascii="Times New Roman" w:hAnsi="Times New Roman" w:cs="Times New Roman" w:eastAsia="Times New Roman"/>
          <w:sz w:val="102"/>
          <w:szCs w:val="102"/>
          <w:color w:val="595959"/>
          <w:spacing w:val="-213"/>
          <w:w w:val="49"/>
          <w:position w:val="-7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46"/>
          <w:position w:val="-81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7"/>
          <w:w w:val="100"/>
          <w:position w:val="-81"/>
        </w:rPr>
        <w:t> </w:t>
      </w:r>
      <w:r>
        <w:rPr>
          <w:rFonts w:ascii="Times New Roman" w:hAnsi="Times New Roman" w:cs="Times New Roman" w:eastAsia="Times New Roman"/>
          <w:sz w:val="102"/>
          <w:szCs w:val="102"/>
          <w:color w:val="595959"/>
          <w:spacing w:val="-340"/>
          <w:w w:val="50"/>
          <w:position w:val="-7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15"/>
          <w:position w:val="-81"/>
        </w:rPr>
        <w:t>"l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5"/>
          <w:w w:val="115"/>
          <w:position w:val="-81"/>
        </w:rPr>
        <w:t>i</w:t>
      </w:r>
      <w:r>
        <w:rPr>
          <w:rFonts w:ascii="Times New Roman" w:hAnsi="Times New Roman" w:cs="Times New Roman" w:eastAsia="Times New Roman"/>
          <w:sz w:val="102"/>
          <w:szCs w:val="102"/>
          <w:color w:val="363636"/>
          <w:spacing w:val="26"/>
          <w:w w:val="28"/>
          <w:position w:val="-76"/>
        </w:rPr>
        <w:t>'</w:t>
      </w:r>
      <w:r>
        <w:rPr>
          <w:rFonts w:ascii="Times New Roman" w:hAnsi="Times New Roman" w:cs="Times New Roman" w:eastAsia="Times New Roman"/>
          <w:sz w:val="102"/>
          <w:szCs w:val="102"/>
          <w:color w:val="595959"/>
          <w:spacing w:val="-41"/>
          <w:w w:val="62"/>
          <w:position w:val="-76"/>
        </w:rPr>
        <w:t>\</w:t>
      </w:r>
      <w:r>
        <w:rPr>
          <w:rFonts w:ascii="Times New Roman" w:hAnsi="Times New Roman" w:cs="Times New Roman" w:eastAsia="Times New Roman"/>
          <w:sz w:val="102"/>
          <w:szCs w:val="102"/>
          <w:color w:val="444B9A"/>
          <w:spacing w:val="0"/>
          <w:w w:val="178"/>
          <w:position w:val="-76"/>
        </w:rPr>
        <w:t>l</w:t>
      </w:r>
      <w:r>
        <w:rPr>
          <w:rFonts w:ascii="Times New Roman" w:hAnsi="Times New Roman" w:cs="Times New Roman" w:eastAsia="Times New Roman"/>
          <w:sz w:val="102"/>
          <w:szCs w:val="10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00" w:right="240"/>
          <w:cols w:num="4" w:equalWidth="0">
            <w:col w:w="808" w:space="1760"/>
            <w:col w:w="3176" w:space="2517"/>
            <w:col w:w="1348" w:space="61"/>
            <w:col w:w="1710"/>
          </w:cols>
        </w:sectPr>
      </w:pPr>
      <w:rPr/>
    </w:p>
    <w:p>
      <w:pPr>
        <w:spacing w:before="0" w:after="0" w:line="258" w:lineRule="atLeast"/>
        <w:ind w:right="-20"/>
        <w:jc w:val="right"/>
        <w:rPr>
          <w:rFonts w:ascii="Arial" w:hAnsi="Arial" w:cs="Arial" w:eastAsia="Arial"/>
          <w:sz w:val="40"/>
          <w:szCs w:val="40"/>
        </w:rPr>
      </w:pPr>
      <w:rPr/>
      <w:r>
        <w:rPr>
          <w:rFonts w:ascii="Arial" w:hAnsi="Arial" w:cs="Arial" w:eastAsia="Arial"/>
          <w:sz w:val="40"/>
          <w:szCs w:val="40"/>
          <w:color w:val="4B4B4B"/>
          <w:w w:val="65"/>
        </w:rPr>
        <w:t>H&gt;Yl</w:t>
      </w:r>
      <w:r>
        <w:rPr>
          <w:rFonts w:ascii="Arial" w:hAnsi="Arial" w:cs="Arial" w:eastAsia="Arial"/>
          <w:sz w:val="40"/>
          <w:szCs w:val="40"/>
          <w:color w:val="4B4B4B"/>
          <w:w w:val="66"/>
        </w:rPr>
        <w:t>i</w:t>
      </w:r>
      <w:r>
        <w:rPr>
          <w:rFonts w:ascii="Arial" w:hAnsi="Arial" w:cs="Arial" w:eastAsia="Arial"/>
          <w:sz w:val="40"/>
          <w:szCs w:val="40"/>
          <w:color w:val="000000"/>
          <w:w w:val="100"/>
        </w:rPr>
      </w:r>
    </w:p>
    <w:p>
      <w:pPr>
        <w:spacing w:before="0" w:after="0" w:line="297" w:lineRule="atLeas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Güve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KUSER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656" w:lineRule="atLeast"/>
        <w:ind w:left="542" w:right="-20"/>
        <w:jc w:val="left"/>
        <w:tabs>
          <w:tab w:pos="940" w:val="left"/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25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68"/>
        </w:rPr>
        <w:t>.lO-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1"/>
          <w:w w:val="6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AAACAC"/>
          <w:spacing w:val="0"/>
          <w:w w:val="68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34" w:lineRule="exact"/>
        <w:ind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363636"/>
          <w:spacing w:val="0"/>
          <w:w w:val="600"/>
          <w:position w:val="2"/>
        </w:rPr>
        <w:t>1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00" w:right="240"/>
          <w:cols w:num="3" w:equalWidth="0">
            <w:col w:w="3418" w:space="1288"/>
            <w:col w:w="1216" w:space="2603"/>
            <w:col w:w="2855"/>
          </w:cols>
        </w:sectPr>
      </w:pPr>
      <w:rPr/>
    </w:p>
    <w:p>
      <w:pPr>
        <w:spacing w:before="0" w:after="0" w:line="220" w:lineRule="exact"/>
        <w:ind w:left="2582" w:right="-206"/>
        <w:jc w:val="left"/>
        <w:rPr>
          <w:rFonts w:ascii="Arial" w:hAnsi="Arial" w:cs="Arial" w:eastAsia="Arial"/>
          <w:sz w:val="111"/>
          <w:szCs w:val="111"/>
        </w:rPr>
      </w:pPr>
      <w:rPr/>
      <w:r>
        <w:rPr>
          <w:rFonts w:ascii="Arial" w:hAnsi="Arial" w:cs="Arial" w:eastAsia="Arial"/>
          <w:sz w:val="111"/>
          <w:szCs w:val="111"/>
          <w:color w:val="6E7074"/>
          <w:w w:val="60"/>
          <w:position w:val="-46"/>
        </w:rPr>
        <w:t>Alıd</w:t>
      </w:r>
      <w:r>
        <w:rPr>
          <w:rFonts w:ascii="Arial" w:hAnsi="Arial" w:cs="Arial" w:eastAsia="Arial"/>
          <w:sz w:val="111"/>
          <w:szCs w:val="111"/>
          <w:color w:val="6E7074"/>
          <w:spacing w:val="-156"/>
          <w:w w:val="61"/>
          <w:position w:val="-46"/>
        </w:rPr>
        <w:t>l</w:t>
      </w:r>
      <w:r>
        <w:rPr>
          <w:rFonts w:ascii="Arial" w:hAnsi="Arial" w:cs="Arial" w:eastAsia="Arial"/>
          <w:sz w:val="111"/>
          <w:szCs w:val="111"/>
          <w:color w:val="2D3487"/>
          <w:spacing w:val="0"/>
          <w:w w:val="155"/>
          <w:position w:val="-46"/>
        </w:rPr>
        <w:t>#-</w:t>
      </w:r>
      <w:r>
        <w:rPr>
          <w:rFonts w:ascii="Arial" w:hAnsi="Arial" w:cs="Arial" w:eastAsia="Arial"/>
          <w:sz w:val="111"/>
          <w:szCs w:val="111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right="-97"/>
        <w:jc w:val="left"/>
        <w:tabs>
          <w:tab w:pos="540" w:val="left"/>
        </w:tabs>
        <w:rPr>
          <w:rFonts w:ascii="Arial" w:hAnsi="Arial" w:cs="Arial" w:eastAsia="Arial"/>
          <w:sz w:val="6"/>
          <w:szCs w:val="6"/>
        </w:rPr>
      </w:pPr>
      <w:rPr/>
      <w:r>
        <w:rPr/>
        <w:br w:type="column"/>
      </w:r>
      <w:r>
        <w:rPr>
          <w:rFonts w:ascii="Arial" w:hAnsi="Arial" w:cs="Arial" w:eastAsia="Arial"/>
          <w:sz w:val="38"/>
          <w:szCs w:val="38"/>
          <w:color w:val="363636"/>
          <w:spacing w:val="-2"/>
          <w:w w:val="95"/>
          <w:position w:val="-5"/>
        </w:rPr>
        <w:t>.</w:t>
      </w:r>
      <w:r>
        <w:rPr>
          <w:rFonts w:ascii="Arial" w:hAnsi="Arial" w:cs="Arial" w:eastAsia="Arial"/>
          <w:sz w:val="38"/>
          <w:szCs w:val="38"/>
          <w:color w:val="363636"/>
          <w:spacing w:val="-26"/>
          <w:w w:val="95"/>
          <w:position w:val="-5"/>
        </w:rPr>
        <w:t>,</w:t>
      </w:r>
      <w:r>
        <w:rPr>
          <w:rFonts w:ascii="Arial" w:hAnsi="Arial" w:cs="Arial" w:eastAsia="Arial"/>
          <w:sz w:val="38"/>
          <w:szCs w:val="38"/>
          <w:color w:val="AAACAC"/>
          <w:spacing w:val="0"/>
          <w:w w:val="9"/>
          <w:position w:val="-5"/>
        </w:rPr>
        <w:t>_</w:t>
      </w:r>
      <w:r>
        <w:rPr>
          <w:rFonts w:ascii="Arial" w:hAnsi="Arial" w:cs="Arial" w:eastAsia="Arial"/>
          <w:sz w:val="38"/>
          <w:szCs w:val="38"/>
          <w:color w:val="AAACAC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8"/>
          <w:szCs w:val="38"/>
          <w:color w:val="AAACAC"/>
          <w:spacing w:val="0"/>
          <w:w w:val="100"/>
          <w:position w:val="-5"/>
        </w:rPr>
      </w:r>
      <w:r>
        <w:rPr>
          <w:rFonts w:ascii="Arial" w:hAnsi="Arial" w:cs="Arial" w:eastAsia="Arial"/>
          <w:sz w:val="38"/>
          <w:szCs w:val="38"/>
          <w:color w:val="363636"/>
          <w:spacing w:val="-65"/>
          <w:w w:val="160"/>
          <w:b/>
          <w:bCs/>
          <w:i/>
          <w:position w:val="-5"/>
        </w:rPr>
        <w:t>v</w:t>
      </w:r>
      <w:r>
        <w:rPr>
          <w:rFonts w:ascii="Arial" w:hAnsi="Arial" w:cs="Arial" w:eastAsia="Arial"/>
          <w:sz w:val="6"/>
          <w:szCs w:val="6"/>
          <w:color w:val="4B4B4B"/>
          <w:spacing w:val="0"/>
          <w:w w:val="285"/>
          <w:position w:val="15"/>
        </w:rPr>
        <w:t>•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right="-20"/>
        <w:jc w:val="left"/>
        <w:tabs>
          <w:tab w:pos="660" w:val="left"/>
        </w:tabs>
        <w:rPr>
          <w:rFonts w:ascii="Arial" w:hAnsi="Arial" w:cs="Arial" w:eastAsia="Arial"/>
          <w:sz w:val="6"/>
          <w:szCs w:val="6"/>
        </w:rPr>
      </w:pPr>
      <w:rPr/>
      <w:r>
        <w:rPr/>
        <w:br w:type="column"/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159"/>
          <w:b/>
          <w:bCs/>
          <w:i/>
          <w:position w:val="-5"/>
        </w:rPr>
        <w:t>.·</w:t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100"/>
          <w:b/>
          <w:bCs/>
          <w:i/>
          <w:position w:val="-5"/>
        </w:rPr>
        <w:tab/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100"/>
          <w:b/>
          <w:bCs/>
          <w:i/>
          <w:position w:val="-5"/>
        </w:rPr>
      </w:r>
      <w:r>
        <w:rPr>
          <w:rFonts w:ascii="Arial" w:hAnsi="Arial" w:cs="Arial" w:eastAsia="Arial"/>
          <w:sz w:val="38"/>
          <w:szCs w:val="38"/>
          <w:color w:val="AAACAC"/>
          <w:spacing w:val="-29"/>
          <w:w w:val="139"/>
          <w:position w:val="-5"/>
        </w:rPr>
        <w:t>;</w:t>
      </w:r>
      <w:r>
        <w:rPr>
          <w:rFonts w:ascii="Arial" w:hAnsi="Arial" w:cs="Arial" w:eastAsia="Arial"/>
          <w:sz w:val="6"/>
          <w:szCs w:val="6"/>
          <w:color w:val="AAACAC"/>
          <w:spacing w:val="0"/>
          <w:w w:val="236"/>
          <w:position w:val="15"/>
        </w:rPr>
        <w:t>j</w:t>
      </w:r>
      <w:r>
        <w:rPr>
          <w:rFonts w:ascii="Arial" w:hAnsi="Arial" w:cs="Arial" w:eastAsia="Arial"/>
          <w:sz w:val="6"/>
          <w:szCs w:val="6"/>
          <w:color w:val="AAACAC"/>
          <w:spacing w:val="0"/>
          <w:w w:val="100"/>
          <w:position w:val="15"/>
        </w:rPr>
        <w:t>    </w:t>
      </w:r>
      <w:r>
        <w:rPr>
          <w:rFonts w:ascii="Arial" w:hAnsi="Arial" w:cs="Arial" w:eastAsia="Arial"/>
          <w:sz w:val="6"/>
          <w:szCs w:val="6"/>
          <w:color w:val="AAACAC"/>
          <w:spacing w:val="-2"/>
          <w:w w:val="100"/>
          <w:position w:val="15"/>
        </w:rPr>
        <w:t> </w:t>
      </w:r>
      <w:r>
        <w:rPr>
          <w:rFonts w:ascii="Arial" w:hAnsi="Arial" w:cs="Arial" w:eastAsia="Arial"/>
          <w:sz w:val="6"/>
          <w:szCs w:val="6"/>
          <w:color w:val="AAACAC"/>
          <w:spacing w:val="0"/>
          <w:w w:val="127"/>
          <w:position w:val="15"/>
        </w:rPr>
        <w:t>•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00" w:right="240"/>
          <w:cols w:num="3" w:equalWidth="0">
            <w:col w:w="5326" w:space="3156"/>
            <w:col w:w="790" w:space="103"/>
            <w:col w:w="2005"/>
          </w:cols>
        </w:sectPr>
      </w:pPr>
      <w:rPr/>
    </w:p>
    <w:p>
      <w:pPr>
        <w:spacing w:before="0" w:after="0" w:line="214" w:lineRule="exact"/>
        <w:ind w:right="1304"/>
        <w:jc w:val="right"/>
        <w:tabs>
          <w:tab w:pos="4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9"/>
          <w:szCs w:val="19"/>
          <w:color w:val="363636"/>
          <w:spacing w:val="0"/>
          <w:w w:val="85"/>
          <w:i/>
        </w:rPr>
        <w:t>""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85"/>
          <w:i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85"/>
          <w:i/>
        </w:rPr>
        <w:t>&gt;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i/>
        </w:rPr>
        <w:tab/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i/>
        </w:rPr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  <w:b/>
          <w:bCs/>
          <w:i/>
        </w:rPr>
        <w:t>ll</w:t>
      </w:r>
      <w:r>
        <w:rPr>
          <w:rFonts w:ascii="Arial" w:hAnsi="Arial" w:cs="Arial" w:eastAsia="Arial"/>
          <w:sz w:val="16"/>
          <w:szCs w:val="16"/>
          <w:color w:val="363636"/>
          <w:spacing w:val="17"/>
          <w:w w:val="100"/>
          <w:b/>
          <w:bCs/>
          <w:i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79"/>
          <w:b/>
          <w:bCs/>
        </w:rPr>
        <w:t>rı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79"/>
          <w:b/>
          <w:bCs/>
        </w:rPr>
        <w:t>  </w:t>
      </w:r>
      <w:r>
        <w:rPr>
          <w:rFonts w:ascii="Arial" w:hAnsi="Arial" w:cs="Arial" w:eastAsia="Arial"/>
          <w:sz w:val="20"/>
          <w:szCs w:val="20"/>
          <w:color w:val="363636"/>
          <w:spacing w:val="35"/>
          <w:w w:val="79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261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6E7074"/>
          <w:spacing w:val="-19"/>
          <w:w w:val="51"/>
          <w:i/>
        </w:rPr>
        <w:t>O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-91"/>
          <w:w w:val="166"/>
          <w:i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6E7074"/>
          <w:spacing w:val="-5"/>
          <w:w w:val="51"/>
          <w:i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AAACAC"/>
          <w:spacing w:val="0"/>
          <w:w w:val="259"/>
          <w:i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AAACAC"/>
          <w:spacing w:val="-13"/>
          <w:w w:val="261"/>
          <w:i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939393"/>
          <w:spacing w:val="-22"/>
          <w:w w:val="91"/>
          <w:i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AAACAC"/>
          <w:spacing w:val="0"/>
          <w:w w:val="55"/>
          <w:i/>
        </w:rPr>
        <w:t>•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440" w:bottom="280" w:left="300" w:right="240"/>
        </w:sectPr>
      </w:pPr>
      <w:rPr/>
    </w:p>
    <w:p>
      <w:pPr>
        <w:spacing w:before="23" w:after="0" w:line="66" w:lineRule="exact"/>
        <w:ind w:right="-20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  <w:b/>
          <w:bCs/>
          <w:i/>
          <w:position w:val="-10"/>
        </w:rPr>
        <w:t>1'</w:t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  <w:b/>
          <w:bCs/>
          <w:i/>
          <w:position w:val="-10"/>
        </w:rPr>
        <w:t>  </w:t>
      </w:r>
      <w:r>
        <w:rPr>
          <w:rFonts w:ascii="Arial" w:hAnsi="Arial" w:cs="Arial" w:eastAsia="Arial"/>
          <w:sz w:val="16"/>
          <w:szCs w:val="16"/>
          <w:color w:val="363636"/>
          <w:spacing w:val="2"/>
          <w:w w:val="100"/>
          <w:b/>
          <w:bCs/>
          <w:i/>
          <w:position w:val="-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B4B4B"/>
          <w:spacing w:val="0"/>
          <w:w w:val="94"/>
          <w:i/>
          <w:position w:val="-1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89" w:lineRule="exact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4B4B4B"/>
          <w:spacing w:val="0"/>
          <w:w w:val="100"/>
          <w:i/>
          <w:position w:val="-10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4B4B4B"/>
          <w:spacing w:val="-15"/>
          <w:w w:val="100"/>
          <w:i/>
          <w:position w:val="-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185"/>
          <w:position w:val="-10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4B4B4B"/>
          <w:spacing w:val="0"/>
          <w:w w:val="158"/>
          <w:position w:val="-10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4B4B4B"/>
          <w:spacing w:val="3"/>
          <w:w w:val="158"/>
          <w:position w:val="-10"/>
        </w:rPr>
        <w:t>'</w:t>
      </w:r>
      <w:r>
        <w:rPr>
          <w:rFonts w:ascii="Arial" w:hAnsi="Arial" w:cs="Arial" w:eastAsia="Arial"/>
          <w:sz w:val="19"/>
          <w:szCs w:val="19"/>
          <w:color w:val="6E7074"/>
          <w:spacing w:val="0"/>
          <w:w w:val="103"/>
          <w:b/>
          <w:bCs/>
          <w:position w:val="-10"/>
        </w:rPr>
        <w:t>;</w:t>
      </w:r>
      <w:r>
        <w:rPr>
          <w:rFonts w:ascii="Arial" w:hAnsi="Arial" w:cs="Arial" w:eastAsia="Arial"/>
          <w:sz w:val="19"/>
          <w:szCs w:val="19"/>
          <w:color w:val="6E7074"/>
          <w:spacing w:val="-41"/>
          <w:w w:val="102"/>
          <w:b/>
          <w:bCs/>
          <w:position w:val="-10"/>
        </w:rPr>
        <w:t>ı</w:t>
      </w:r>
      <w:r>
        <w:rPr>
          <w:rFonts w:ascii="Arial" w:hAnsi="Arial" w:cs="Arial" w:eastAsia="Arial"/>
          <w:sz w:val="19"/>
          <w:szCs w:val="19"/>
          <w:color w:val="939393"/>
          <w:spacing w:val="0"/>
          <w:w w:val="53"/>
          <w:b/>
          <w:bCs/>
          <w:position w:val="-10"/>
        </w:rPr>
        <w:t>..</w:t>
      </w:r>
      <w:r>
        <w:rPr>
          <w:rFonts w:ascii="Arial" w:hAnsi="Arial" w:cs="Arial" w:eastAsia="Arial"/>
          <w:sz w:val="19"/>
          <w:szCs w:val="19"/>
          <w:color w:val="939393"/>
          <w:spacing w:val="-10"/>
          <w:w w:val="100"/>
          <w:b/>
          <w:bCs/>
          <w:position w:val="-10"/>
        </w:rPr>
        <w:t> 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48"/>
          <w:position w:val="-10"/>
        </w:rPr>
        <w:t>..</w:t>
      </w:r>
      <w:r>
        <w:rPr>
          <w:rFonts w:ascii="Arial" w:hAnsi="Arial" w:cs="Arial" w:eastAsia="Arial"/>
          <w:sz w:val="19"/>
          <w:szCs w:val="19"/>
          <w:color w:val="595959"/>
          <w:spacing w:val="-16"/>
          <w:w w:val="48"/>
          <w:position w:val="-10"/>
        </w:rPr>
        <w:t>.</w:t>
      </w:r>
      <w:r>
        <w:rPr>
          <w:rFonts w:ascii="Arial" w:hAnsi="Arial" w:cs="Arial" w:eastAsia="Arial"/>
          <w:sz w:val="19"/>
          <w:szCs w:val="19"/>
          <w:color w:val="6E7074"/>
          <w:spacing w:val="0"/>
          <w:w w:val="247"/>
          <w:position w:val="-10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00" w:right="240"/>
          <w:cols w:num="2" w:equalWidth="0">
            <w:col w:w="9097" w:space="0"/>
            <w:col w:w="2283"/>
          </w:cols>
        </w:sectPr>
      </w:pPr>
      <w:rPr/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/>
        <w:pict>
          <v:group style="position:absolute;margin-left:18.835443pt;margin-top:32.448734pt;width:560.23672pt;height:740.295187pt;mso-position-horizontal-relative:page;mso-position-vertical-relative:page;z-index:-17097" coordorigin="377,649" coordsize="11205,14806">
            <v:group style="position:absolute;left:386;top:668;width:739;height:2" coordorigin="386,668" coordsize="739,2">
              <v:shape style="position:absolute;left:386;top:668;width:739;height:2" coordorigin="386,668" coordsize="739,0" path="m386,668l1125,668e" filled="f" stroked="t" strokeweight=".941772pt" strokecolor="#7C7C7C">
                <v:path arrowok="t"/>
              </v:shape>
            </v:group>
            <v:group style="position:absolute;left:1069;top:673;width:2585;height:2" coordorigin="1069,673" coordsize="2585,2">
              <v:shape style="position:absolute;left:1069;top:673;width:2585;height:2" coordorigin="1069,673" coordsize="2585,0" path="m1069,673l3654,673e" filled="f" stroked="t" strokeweight=".706329pt" strokecolor="#646464">
                <v:path arrowok="t"/>
              </v:shape>
            </v:group>
            <v:group style="position:absolute;left:2420;top:661;width:2;height:1531" coordorigin="2420,661" coordsize="2,1531">
              <v:shape style="position:absolute;left:2420;top:661;width:2;height:1531" coordorigin="2420,661" coordsize="0,1531" path="m2420,2192l2420,661e" filled="f" stroked="t" strokeweight=".706329pt" strokecolor="#4F4F4F">
                <v:path arrowok="t"/>
              </v:shape>
            </v:group>
            <v:group style="position:absolute;left:3598;top:675;width:334;height:2" coordorigin="3598,675" coordsize="334,2">
              <v:shape style="position:absolute;left:3598;top:675;width:334;height:2" coordorigin="3598,675" coordsize="334,0" path="m3598,675l3932,675e" filled="f" stroked="t" strokeweight=".470886pt" strokecolor="#4B4B4B">
                <v:path arrowok="t"/>
              </v:shape>
            </v:group>
            <v:group style="position:absolute;left:3875;top:673;width:7675;height:2" coordorigin="3875,673" coordsize="7675,2">
              <v:shape style="position:absolute;left:3875;top:673;width:7675;height:2" coordorigin="3875,673" coordsize="7675,0" path="m3875,673l11551,673e" filled="f" stroked="t" strokeweight=".706329pt" strokecolor="#5B5B5B">
                <v:path arrowok="t"/>
              </v:shape>
            </v:group>
            <v:group style="position:absolute;left:9123;top:656;width:2;height:1531" coordorigin="9123,656" coordsize="2,1531">
              <v:shape style="position:absolute;left:9123;top:656;width:2;height:1531" coordorigin="9123,656" coordsize="0,1531" path="m9123,2187l9123,656e" filled="f" stroked="t" strokeweight=".706329pt" strokecolor="#575757">
                <v:path arrowok="t"/>
              </v:shape>
            </v:group>
            <v:group style="position:absolute;left:11553;top:661;width:2;height:14409" coordorigin="11553,661" coordsize="2,14409">
              <v:shape style="position:absolute;left:11553;top:661;width:2;height:14409" coordorigin="11553,661" coordsize="0,14409" path="m11553,15070l11553,661e" filled="f" stroked="t" strokeweight=".706329pt" strokecolor="#606060">
                <v:path arrowok="t"/>
              </v:shape>
            </v:group>
            <v:group style="position:absolute;left:398;top:661;width:2;height:1070" coordorigin="398,661" coordsize="2,1070">
              <v:shape style="position:absolute;left:398;top:661;width:2;height:1070" coordorigin="398,661" coordsize="0,1070" path="m398,1730l398,661e" filled="f" stroked="t" strokeweight=".706329pt" strokecolor="#9C9C9C">
                <v:path arrowok="t"/>
              </v:shape>
            </v:group>
            <v:group style="position:absolute;left:400;top:1331;width:2;height:185" coordorigin="400,1331" coordsize="2,185">
              <v:shape style="position:absolute;left:400;top:1331;width:2;height:185" coordorigin="400,1331" coordsize="0,185" path="m400,1516l400,1331e" filled="f" stroked="t" strokeweight=".470886pt" strokecolor="#878787">
                <v:path arrowok="t"/>
              </v:shape>
            </v:group>
            <v:group style="position:absolute;left:396;top:2184;width:6319;height:2" coordorigin="396,2184" coordsize="6319,2">
              <v:shape style="position:absolute;left:396;top:2184;width:6319;height:2" coordorigin="396,2184" coordsize="6319,0" path="m396,2184l6715,2184e" filled="f" stroked="t" strokeweight=".706329pt" strokecolor="#5B5B5B">
                <v:path arrowok="t"/>
              </v:shape>
            </v:group>
            <v:group style="position:absolute;left:6630;top:2182;width:363;height:2" coordorigin="6630,2182" coordsize="363,2">
              <v:shape style="position:absolute;left:6630;top:2182;width:363;height:2" coordorigin="6630,2182" coordsize="363,0" path="m6630,2182l6993,2182e" filled="f" stroked="t" strokeweight=".470886pt" strokecolor="#484848">
                <v:path arrowok="t"/>
              </v:shape>
            </v:group>
            <v:group style="position:absolute;left:6936;top:2182;width:4619;height:2" coordorigin="6936,2182" coordsize="4619,2">
              <v:shape style="position:absolute;left:6936;top:2182;width:4619;height:2" coordorigin="6936,2182" coordsize="4619,0" path="m6936,2182l11556,2182e" filled="f" stroked="t" strokeweight=".706329pt" strokecolor="#5B5B5B">
                <v:path arrowok="t"/>
              </v:shape>
            </v:group>
            <v:group style="position:absolute;left:391;top:2422;width:11165;height:2" coordorigin="391,2422" coordsize="11165,2">
              <v:shape style="position:absolute;left:391;top:2422;width:11165;height:2" coordorigin="391,2422" coordsize="11165,0" path="m391,2422l11556,2422e" filled="f" stroked="t" strokeweight=".706329pt" strokecolor="#5B5B5B">
                <v:path arrowok="t"/>
              </v:shape>
            </v:group>
            <v:group style="position:absolute;left:396;top:2662;width:7369;height:2" coordorigin="396,2662" coordsize="7369,2">
              <v:shape style="position:absolute;left:396;top:2662;width:7369;height:2" coordorigin="396,2662" coordsize="7369,0" path="m396,2662l7765,2662e" filled="f" stroked="t" strokeweight=".706329pt" strokecolor="#575757">
                <v:path arrowok="t"/>
              </v:shape>
            </v:group>
            <v:group style="position:absolute;left:400;top:661;width:2;height:2748" coordorigin="400,661" coordsize="2,2748">
              <v:shape style="position:absolute;left:400;top:661;width:2;height:2748" coordorigin="400,661" coordsize="0,2748" path="m400,3409l400,661e" filled="f" stroked="t" strokeweight=".706329pt" strokecolor="#6B6B6B">
                <v:path arrowok="t"/>
              </v:shape>
            </v:group>
            <v:group style="position:absolute;left:7708;top:2662;width:306;height:2" coordorigin="7708,2662" coordsize="306,2">
              <v:shape style="position:absolute;left:7708;top:2662;width:306;height:2" coordorigin="7708,2662" coordsize="306,0" path="m7708,2662l8014,2662e" filled="f" stroked="t" strokeweight=".470886pt" strokecolor="#3F3F3F">
                <v:path arrowok="t"/>
              </v:shape>
            </v:group>
            <v:group style="position:absolute;left:7958;top:2660;width:3602;height:2" coordorigin="7958,2660" coordsize="3602,2">
              <v:shape style="position:absolute;left:7958;top:2660;width:3602;height:2" coordorigin="7958,2660" coordsize="3602,0" path="m7958,2660l11560,2660e" filled="f" stroked="t" strokeweight=".706329pt" strokecolor="#606060">
                <v:path arrowok="t"/>
              </v:shape>
            </v:group>
            <v:group style="position:absolute;left:396;top:2902;width:11160;height:2" coordorigin="396,2902" coordsize="11160,2">
              <v:shape style="position:absolute;left:396;top:2902;width:11160;height:2" coordorigin="396,2902" coordsize="11160,0" path="m396,2902l11556,2902e" filled="f" stroked="t" strokeweight=".706329pt" strokecolor="#747474">
                <v:path arrowok="t"/>
              </v:shape>
            </v:group>
            <v:group style="position:absolute;left:7708;top:2900;width:306;height:2" coordorigin="7708,2900" coordsize="306,2">
              <v:shape style="position:absolute;left:7708;top:2900;width:306;height:2" coordorigin="7708,2900" coordsize="306,0" path="m7708,2900l8014,2900e" filled="f" stroked="t" strokeweight=".470886pt" strokecolor="#606060">
                <v:path arrowok="t"/>
              </v:shape>
            </v:group>
            <v:group style="position:absolute;left:9083;top:2900;width:292;height:2" coordorigin="9083,2900" coordsize="292,2">
              <v:shape style="position:absolute;left:9083;top:2900;width:292;height:2" coordorigin="9083,2900" coordsize="292,0" path="m9083,2900l9375,2900e" filled="f" stroked="t" strokeweight=".470886pt" strokecolor="#646464">
                <v:path arrowok="t"/>
              </v:shape>
            </v:group>
            <v:group style="position:absolute;left:2825;top:3142;width:1841;height:2" coordorigin="2825,3142" coordsize="1841,2">
              <v:shape style="position:absolute;left:2825;top:3142;width:1841;height:2" coordorigin="2825,3142" coordsize="1841,0" path="m2825,3142l4666,3142e" filled="f" stroked="t" strokeweight=".470886pt" strokecolor="#707070">
                <v:path arrowok="t"/>
              </v:shape>
            </v:group>
            <v:group style="position:absolute;left:4610;top:3142;width:358;height:2" coordorigin="4610,3142" coordsize="358,2">
              <v:shape style="position:absolute;left:4610;top:3142;width:358;height:2" coordorigin="4610,3142" coordsize="358,0" path="m4610,3142l4968,3142e" filled="f" stroked="t" strokeweight=".470886pt" strokecolor="#4F4F4F">
                <v:path arrowok="t"/>
              </v:shape>
            </v:group>
            <v:group style="position:absolute;left:391;top:3140;width:11169;height:2" coordorigin="391,3140" coordsize="11169,2">
              <v:shape style="position:absolute;left:391;top:3140;width:11169;height:2" coordorigin="391,3140" coordsize="11169,0" path="m391,3140l11560,3140e" filled="f" stroked="t" strokeweight=".706329pt" strokecolor="#707070">
                <v:path arrowok="t"/>
              </v:shape>
            </v:group>
            <v:group style="position:absolute;left:11551;top:2857;width:2;height:509" coordorigin="11551,2857" coordsize="2,509">
              <v:shape style="position:absolute;left:11551;top:2857;width:2;height:509" coordorigin="11551,2857" coordsize="0,509" path="m11551,3366l11551,2857e" filled="f" stroked="t" strokeweight=".470886pt" strokecolor="#575757">
                <v:path arrowok="t"/>
              </v:shape>
            </v:group>
            <v:group style="position:absolute;left:396;top:3385;width:3259;height:2" coordorigin="396,3385" coordsize="3259,2">
              <v:shape style="position:absolute;left:396;top:3385;width:3259;height:2" coordorigin="396,3385" coordsize="3259,0" path="m396,3385l3654,3385e" filled="f" stroked="t" strokeweight=".706329pt" strokecolor="#5B5B5B">
                <v:path arrowok="t"/>
              </v:shape>
            </v:group>
            <v:group style="position:absolute;left:3598;top:3385;width:334;height:2" coordorigin="3598,3385" coordsize="334,2">
              <v:shape style="position:absolute;left:3598;top:3385;width:334;height:2" coordorigin="3598,3385" coordsize="334,0" path="m3598,3385l3932,3385e" filled="f" stroked="t" strokeweight=".470886pt" strokecolor="#484848">
                <v:path arrowok="t"/>
              </v:shape>
            </v:group>
            <v:group style="position:absolute;left:3875;top:3385;width:7685;height:2" coordorigin="3875,3385" coordsize="7685,2">
              <v:shape style="position:absolute;left:3875;top:3385;width:7685;height:2" coordorigin="3875,3385" coordsize="7685,0" path="m3875,3385l11560,3385e" filled="f" stroked="t" strokeweight=".706329pt" strokecolor="#575757">
                <v:path arrowok="t"/>
              </v:shape>
            </v:group>
            <v:group style="position:absolute;left:400;top:661;width:2;height:4469" coordorigin="400,661" coordsize="2,4469">
              <v:shape style="position:absolute;left:400;top:661;width:2;height:4469" coordorigin="400,661" coordsize="0,4469" path="m400,5129l400,661e" filled="f" stroked="t" strokeweight=".706329pt" strokecolor="#5B5B5B">
                <v:path arrowok="t"/>
              </v:shape>
            </v:group>
            <v:group style="position:absolute;left:3908;top:3380;width:2;height:466" coordorigin="3908,3380" coordsize="2,466">
              <v:shape style="position:absolute;left:3908;top:3380;width:2;height:466" coordorigin="3908,3380" coordsize="0,466" path="m3908,3846l3908,3380e" filled="f" stroked="t" strokeweight=".941772pt" strokecolor="#5B5B5B">
                <v:path arrowok="t"/>
              </v:shape>
            </v:group>
            <v:group style="position:absolute;left:6974;top:3375;width:2;height:276" coordorigin="6974,3375" coordsize="2,276">
              <v:shape style="position:absolute;left:6974;top:3375;width:2;height:276" coordorigin="6974,3375" coordsize="0,276" path="m6974,3651l6974,3375e" filled="f" stroked="t" strokeweight=".470886pt" strokecolor="#3B3B3B">
                <v:path arrowok="t"/>
              </v:shape>
            </v:group>
            <v:group style="position:absolute;left:3904;top:3808;width:1921;height:2" coordorigin="3904,3808" coordsize="1921,2">
              <v:shape style="position:absolute;left:3904;top:3808;width:1921;height:2" coordorigin="3904,3808" coordsize="1921,0" path="m3904,3808l5825,3808e" filled="f" stroked="t" strokeweight=".706329pt" strokecolor="#575757">
                <v:path arrowok="t"/>
              </v:shape>
            </v:group>
            <v:group style="position:absolute;left:6960;top:3817;width:2152;height:2" coordorigin="6960,3817" coordsize="2152,2">
              <v:shape style="position:absolute;left:6960;top:3817;width:2152;height:2" coordorigin="6960,3817" coordsize="2152,0" path="m6960,3817l9112,3817e" filled="f" stroked="t" strokeweight=".235443pt" strokecolor="#676767">
                <v:path arrowok="t"/>
              </v:shape>
            </v:group>
            <v:group style="position:absolute;left:6976;top:3594;width:2;height:532" coordorigin="6976,3594" coordsize="2,532">
              <v:shape style="position:absolute;left:6976;top:3594;width:2;height:532" coordorigin="6976,3594" coordsize="0,532" path="m6976,4126l6976,3594e" filled="f" stroked="t" strokeweight=".941772pt" strokecolor="#5B5B5B">
                <v:path arrowok="t"/>
              </v:shape>
            </v:group>
            <v:group style="position:absolute;left:9112;top:3817;width:235;height:2" coordorigin="9112,3817" coordsize="235,2">
              <v:shape style="position:absolute;left:9112;top:3817;width:235;height:2" coordorigin="9112,3817" coordsize="235,0" path="m9112,3817l9347,3817e" filled="f" stroked="t" strokeweight=".235443pt" strokecolor="#000000">
                <v:path arrowok="t"/>
              </v:shape>
            </v:group>
            <v:group style="position:absolute;left:9347;top:3817;width:2204;height:2" coordorigin="9347,3817" coordsize="2204,2">
              <v:shape style="position:absolute;left:9347;top:3817;width:2204;height:2" coordorigin="9347,3817" coordsize="2204,0" path="m9347,3817l11551,3817e" filled="f" stroked="t" strokeweight=".235443pt" strokecolor="#6B6B6B">
                <v:path arrowok="t"/>
              </v:shape>
            </v:group>
            <v:group style="position:absolute;left:396;top:4117;width:452;height:2" coordorigin="396,4117" coordsize="452,2">
              <v:shape style="position:absolute;left:396;top:4117;width:452;height:2" coordorigin="396,4117" coordsize="452,0" path="m396,4117l848,4117e" filled="f" stroked="t" strokeweight=".941772pt" strokecolor="#646464">
                <v:path arrowok="t"/>
              </v:shape>
            </v:group>
            <v:group style="position:absolute;left:749;top:4117;width:377;height:2" coordorigin="749,4117" coordsize="377,2">
              <v:shape style="position:absolute;left:749;top:4117;width:377;height:2" coordorigin="749,4117" coordsize="377,0" path="m749,4117l1125,4117e" filled="f" stroked="t" strokeweight=".470886pt" strokecolor="#484848">
                <v:path arrowok="t"/>
              </v:shape>
            </v:group>
            <v:group style="position:absolute;left:1069;top:4117;width:2736;height:2" coordorigin="1069,4117" coordsize="2736,2">
              <v:shape style="position:absolute;left:1069;top:4117;width:2736;height:2" coordorigin="1069,4117" coordsize="2736,0" path="m1069,4117l3805,4117e" filled="f" stroked="t" strokeweight=".706329pt" strokecolor="#575757">
                <v:path arrowok="t"/>
              </v:shape>
            </v:group>
            <v:group style="position:absolute;left:3748;top:4117;width:193;height:2" coordorigin="3748,4117" coordsize="193,2">
              <v:shape style="position:absolute;left:3748;top:4117;width:193;height:2" coordorigin="3748,4117" coordsize="193,0" path="m3748,4117l3941,4117e" filled="f" stroked="t" strokeweight=".470886pt" strokecolor="#282828">
                <v:path arrowok="t"/>
              </v:shape>
            </v:group>
            <v:group style="position:absolute;left:3908;top:3789;width:2;height:333" coordorigin="3908,3789" coordsize="2,333">
              <v:shape style="position:absolute;left:3908;top:3789;width:2;height:333" coordorigin="3908,3789" coordsize="0,333" path="m3908,4122l3908,3789e" filled="f" stroked="t" strokeweight=".470886pt" strokecolor="#343434">
                <v:path arrowok="t"/>
              </v:shape>
            </v:group>
            <v:group style="position:absolute;left:3871;top:4112;width:1954;height:2" coordorigin="3871,4112" coordsize="1954,2">
              <v:shape style="position:absolute;left:3871;top:4112;width:1954;height:2" coordorigin="3871,4112" coordsize="1954,0" path="m3871,4112l5825,4112e" filled="f" stroked="t" strokeweight="1.177215pt" strokecolor="#3B3B3B">
                <v:path arrowok="t"/>
              </v:shape>
            </v:group>
            <v:group style="position:absolute;left:5707;top:4117;width:5853;height:2" coordorigin="5707,4117" coordsize="5853,2">
              <v:shape style="position:absolute;left:5707;top:4117;width:5853;height:2" coordorigin="5707,4117" coordsize="5853,0" path="m5707,4117l11560,4117e" filled="f" stroked="t" strokeweight=".706329pt" strokecolor="#575757">
                <v:path arrowok="t"/>
              </v:shape>
            </v:group>
            <v:group style="position:absolute;left:391;top:4393;width:8749;height:2" coordorigin="391,4393" coordsize="8749,2">
              <v:shape style="position:absolute;left:391;top:4393;width:8749;height:2" coordorigin="391,4393" coordsize="8749,0" path="m391,4393l9140,4393e" filled="f" stroked="t" strokeweight=".706329pt" strokecolor="#575757">
                <v:path arrowok="t"/>
              </v:shape>
            </v:group>
            <v:group style="position:absolute;left:9083;top:4393;width:292;height:2" coordorigin="9083,4393" coordsize="292,2">
              <v:shape style="position:absolute;left:9083;top:4393;width:292;height:2" coordorigin="9083,4393" coordsize="292,0" path="m9083,4393l9375,4393e" filled="f" stroked="t" strokeweight=".470886pt" strokecolor="#3F3F3F">
                <v:path arrowok="t"/>
              </v:shape>
            </v:group>
            <v:group style="position:absolute;left:9319;top:4393;width:2246;height:2" coordorigin="9319,4393" coordsize="2246,2">
              <v:shape style="position:absolute;left:9319;top:4393;width:2246;height:2" coordorigin="9319,4393" coordsize="2246,0" path="m9319,4393l11565,4393e" filled="f" stroked="t" strokeweight=".706329pt" strokecolor="#606060">
                <v:path arrowok="t"/>
              </v:shape>
            </v:group>
            <v:group style="position:absolute;left:2416;top:4635;width:4982;height:2" coordorigin="2416,4635" coordsize="4982,2">
              <v:shape style="position:absolute;left:2416;top:4635;width:4982;height:2" coordorigin="2416,4635" coordsize="4982,0" path="m2416,4635l7398,4635e" filled="f" stroked="t" strokeweight=".706329pt" strokecolor="#575757">
                <v:path arrowok="t"/>
              </v:shape>
            </v:group>
            <v:group style="position:absolute;left:7341;top:4635;width:424;height:2" coordorigin="7341,4635" coordsize="424,2">
              <v:shape style="position:absolute;left:7341;top:4635;width:424;height:2" coordorigin="7341,4635" coordsize="424,0" path="m7341,4635l7765,4635e" filled="f" stroked="t" strokeweight=".470886pt" strokecolor="#484848">
                <v:path arrowok="t"/>
              </v:shape>
            </v:group>
            <v:group style="position:absolute;left:7708;top:4635;width:3852;height:2" coordorigin="7708,4635" coordsize="3852,2">
              <v:shape style="position:absolute;left:7708;top:4635;width:3852;height:2" coordorigin="7708,4635" coordsize="3852,0" path="m7708,4635l11560,4635e" filled="f" stroked="t" strokeweight=".706329pt" strokecolor="#606060">
                <v:path arrowok="t"/>
              </v:shape>
            </v:group>
            <v:group style="position:absolute;left:400;top:4597;width:2;height:304" coordorigin="400,4597" coordsize="2,304">
              <v:shape style="position:absolute;left:400;top:4597;width:2;height:304" coordorigin="400,4597" coordsize="0,304" path="m400,4901l400,4597e" filled="f" stroked="t" strokeweight=".706329pt" strokecolor="#444444">
                <v:path arrowok="t"/>
              </v:shape>
            </v:group>
            <v:group style="position:absolute;left:4944;top:4630;width:2;height:2168" coordorigin="4944,4630" coordsize="2,2168">
              <v:shape style="position:absolute;left:4944;top:4630;width:2;height:2168" coordorigin="4944,4630" coordsize="0,2168" path="m4944,6798l4944,4630e" filled="f" stroked="t" strokeweight=".706329pt" strokecolor="#4B4B4B">
                <v:path arrowok="t"/>
              </v:shape>
            </v:group>
            <v:group style="position:absolute;left:4935;top:5115;width:4205;height:2" coordorigin="4935,5115" coordsize="4205,2">
              <v:shape style="position:absolute;left:4935;top:5115;width:4205;height:2" coordorigin="4935,5115" coordsize="4205,0" path="m4935,5115l9140,5115e" filled="f" stroked="t" strokeweight=".706329pt" strokecolor="#646464">
                <v:path arrowok="t"/>
              </v:shape>
            </v:group>
            <v:group style="position:absolute;left:7737;top:4621;width:2;height:252" coordorigin="7737,4621" coordsize="2,252">
              <v:shape style="position:absolute;left:7737;top:4621;width:2;height:252" coordorigin="7737,4621" coordsize="0,252" path="m7737,4873l7737,4621e" filled="f" stroked="t" strokeweight=".235443pt" strokecolor="#7C7C7C">
                <v:path arrowok="t"/>
              </v:shape>
            </v:group>
            <v:group style="position:absolute;left:11556;top:4592;width:2;height:309" coordorigin="11556,4592" coordsize="2,309">
              <v:shape style="position:absolute;left:11556;top:4592;width:2;height:309" coordorigin="11556,4592" coordsize="0,309" path="m11556,4901l11556,4592e" filled="f" stroked="t" strokeweight=".470886pt" strokecolor="#3F3F3F">
                <v:path arrowok="t"/>
              </v:shape>
            </v:group>
            <v:group style="position:absolute;left:4944;top:4844;width:2;height:285" coordorigin="4944,4844" coordsize="2,285">
              <v:shape style="position:absolute;left:4944;top:4844;width:2;height:285" coordorigin="4944,4844" coordsize="0,285" path="m4944,5129l4944,4844e" filled="f" stroked="t" strokeweight=".941772pt" strokecolor="#575757">
                <v:path arrowok="t"/>
              </v:shape>
            </v:group>
            <v:group style="position:absolute;left:7737;top:4873;width:2;height:238" coordorigin="7737,4873" coordsize="2,238">
              <v:shape style="position:absolute;left:7737;top:4873;width:2;height:238" coordorigin="7737,4873" coordsize="0,238" path="m7737,5110l7737,4873e" filled="f" stroked="t" strokeweight=".235443pt" strokecolor="#646464">
                <v:path arrowok="t"/>
              </v:shape>
            </v:group>
            <v:group style="position:absolute;left:9083;top:5115;width:292;height:2" coordorigin="9083,5115" coordsize="292,2">
              <v:shape style="position:absolute;left:9083;top:5115;width:292;height:2" coordorigin="9083,5115" coordsize="292,0" path="m9083,5115l9375,5115e" filled="f" stroked="t" strokeweight=".470886pt" strokecolor="#575757">
                <v:path arrowok="t"/>
              </v:shape>
            </v:group>
            <v:group style="position:absolute;left:9319;top:5115;width:2246;height:2" coordorigin="9319,5115" coordsize="2246,2">
              <v:shape style="position:absolute;left:9319;top:5115;width:2246;height:2" coordorigin="9319,5115" coordsize="2246,0" path="m9319,5115l11565,5115e" filled="f" stroked="t" strokeweight=".706329pt" strokecolor="#646464">
                <v:path arrowok="t"/>
              </v:shape>
            </v:group>
            <v:group style="position:absolute;left:11556;top:4844;width:2;height:1968" coordorigin="11556,4844" coordsize="2,1968">
              <v:shape style="position:absolute;left:11556;top:4844;width:2;height:1968" coordorigin="11556,4844" coordsize="0,1968" path="m11556,6812l11556,4844e" filled="f" stroked="t" strokeweight=".706329pt" strokecolor="#575757">
                <v:path arrowok="t"/>
              </v:shape>
            </v:group>
            <v:group style="position:absolute;left:4940;top:5358;width:6621;height:2" coordorigin="4940,5358" coordsize="6621,2">
              <v:shape style="position:absolute;left:4940;top:5358;width:6621;height:2" coordorigin="4940,5358" coordsize="6621,0" path="m4940,5358l11560,5358e" filled="f" stroked="t" strokeweight=".706329pt" strokecolor="#5B5B5B">
                <v:path arrowok="t"/>
              </v:shape>
            </v:group>
            <v:group style="position:absolute;left:4944;top:5320;width:2;height:542" coordorigin="4944,5320" coordsize="2,542">
              <v:shape style="position:absolute;left:4944;top:5320;width:2;height:542" coordorigin="4944,5320" coordsize="0,542" path="m4944,5862l4944,5320e" filled="f" stroked="t" strokeweight=".941772pt" strokecolor="#545454">
                <v:path arrowok="t"/>
              </v:shape>
            </v:group>
            <v:group style="position:absolute;left:4935;top:5595;width:2529;height:2" coordorigin="4935,5595" coordsize="2529,2">
              <v:shape style="position:absolute;left:4935;top:5595;width:2529;height:2" coordorigin="4935,5595" coordsize="2529,0" path="m4935,5595l7464,5595e" filled="f" stroked="t" strokeweight=".706329pt" strokecolor="#545454">
                <v:path arrowok="t"/>
              </v:shape>
            </v:group>
            <v:group style="position:absolute;left:7341;top:5595;width:424;height:2" coordorigin="7341,5595" coordsize="424,2">
              <v:shape style="position:absolute;left:7341;top:5595;width:424;height:2" coordorigin="7341,5595" coordsize="424,0" path="m7341,5595l7765,5595e" filled="f" stroked="t" strokeweight=".470886pt" strokecolor="#4B4B4B">
                <v:path arrowok="t"/>
              </v:shape>
            </v:group>
            <v:group style="position:absolute;left:7708;top:5595;width:3857;height:2" coordorigin="7708,5595" coordsize="3857,2">
              <v:shape style="position:absolute;left:7708;top:5595;width:3857;height:2" coordorigin="7708,5595" coordsize="3857,0" path="m7708,5595l11565,5595e" filled="f" stroked="t" strokeweight=".706329pt" strokecolor="#5B5B5B">
                <v:path arrowok="t"/>
              </v:shape>
            </v:group>
            <v:group style="position:absolute;left:3598;top:5838;width:207;height:2" coordorigin="3598,5838" coordsize="207,2">
              <v:shape style="position:absolute;left:3598;top:5838;width:207;height:2" coordorigin="3598,5838" coordsize="207,0" path="m3598,5838l3805,5838e" filled="f" stroked="t" strokeweight=".470886pt" strokecolor="#3F3F3F">
                <v:path arrowok="t"/>
              </v:shape>
            </v:group>
            <v:group style="position:absolute;left:2416;top:5835;width:6724;height:2" coordorigin="2416,5835" coordsize="6724,2">
              <v:shape style="position:absolute;left:2416;top:5835;width:6724;height:2" coordorigin="2416,5835" coordsize="6724,0" path="m2416,5835l9140,5835e" filled="f" stroked="t" strokeweight=".706329pt" strokecolor="#575757">
                <v:path arrowok="t"/>
              </v:shape>
            </v:group>
            <v:group style="position:absolute;left:9083;top:5838;width:292;height:2" coordorigin="9083,5838" coordsize="292,2">
              <v:shape style="position:absolute;left:9083;top:5838;width:292;height:2" coordorigin="9083,5838" coordsize="292,0" path="m9083,5838l9375,5838e" filled="f" stroked="t" strokeweight=".470886pt" strokecolor="#444444">
                <v:path arrowok="t"/>
              </v:shape>
            </v:group>
            <v:group style="position:absolute;left:9319;top:5838;width:2246;height:2" coordorigin="9319,5838" coordsize="2246,2">
              <v:shape style="position:absolute;left:9319;top:5838;width:2246;height:2" coordorigin="9319,5838" coordsize="2246,0" path="m9319,5838l11565,5838e" filled="f" stroked="t" strokeweight=".706329pt" strokecolor="#606060">
                <v:path arrowok="t"/>
              </v:shape>
            </v:group>
            <v:group style="position:absolute;left:862;top:6075;width:6903;height:2" coordorigin="862,6075" coordsize="6903,2">
              <v:shape style="position:absolute;left:862;top:6075;width:6903;height:2" coordorigin="862,6075" coordsize="6903,0" path="m862,6075l7765,6075e" filled="f" stroked="t" strokeweight=".706329pt" strokecolor="#545454">
                <v:path arrowok="t"/>
              </v:shape>
            </v:group>
            <v:group style="position:absolute;left:7708;top:6075;width:306;height:2" coordorigin="7708,6075" coordsize="306,2">
              <v:shape style="position:absolute;left:7708;top:6075;width:306;height:2" coordorigin="7708,6075" coordsize="306,0" path="m7708,6075l8014,6075e" filled="f" stroked="t" strokeweight=".470886pt" strokecolor="#444444">
                <v:path arrowok="t"/>
              </v:shape>
            </v:group>
            <v:group style="position:absolute;left:7958;top:6078;width:3602;height:2" coordorigin="7958,6078" coordsize="3602,2">
              <v:shape style="position:absolute;left:7958;top:6078;width:3602;height:2" coordorigin="7958,6078" coordsize="3602,0" path="m7958,6078l11560,6078e" filled="f" stroked="t" strokeweight=".706329pt" strokecolor="#5B5B5B">
                <v:path arrowok="t"/>
              </v:shape>
            </v:group>
            <v:group style="position:absolute;left:4944;top:6047;width:2;height:561" coordorigin="4944,6047" coordsize="2,561">
              <v:shape style="position:absolute;left:4944;top:6047;width:2;height:561" coordorigin="4944,6047" coordsize="0,561" path="m4944,6608l4944,6047e" filled="f" stroked="t" strokeweight=".706329pt" strokecolor="#575757">
                <v:path arrowok="t"/>
              </v:shape>
            </v:group>
            <v:group style="position:absolute;left:7737;top:6075;width:2;height:504" coordorigin="7737,6075" coordsize="2,504">
              <v:shape style="position:absolute;left:7737;top:6075;width:2;height:504" coordorigin="7737,6075" coordsize="0,504" path="m7737,6579l7737,6075e" filled="f" stroked="t" strokeweight=".235443pt" strokecolor="#575757">
                <v:path arrowok="t"/>
              </v:shape>
            </v:group>
            <v:group style="position:absolute;left:2416;top:6551;width:1238;height:2" coordorigin="2416,6551" coordsize="1238,2">
              <v:shape style="position:absolute;left:2416;top:6551;width:1238;height:2" coordorigin="2416,6551" coordsize="1238,0" path="m2416,6551l3654,6551e" filled="f" stroked="t" strokeweight=".706329pt" strokecolor="#5B5B5B">
                <v:path arrowok="t"/>
              </v:shape>
            </v:group>
            <v:group style="position:absolute;left:3598;top:6551;width:334;height:2" coordorigin="3598,6551" coordsize="334,2">
              <v:shape style="position:absolute;left:3598;top:6551;width:334;height:2" coordorigin="3598,6551" coordsize="334,0" path="m3598,6551l3932,6551e" filled="f" stroked="t" strokeweight=".470886pt" strokecolor="#3F3F3F">
                <v:path arrowok="t"/>
              </v:shape>
            </v:group>
            <v:group style="position:absolute;left:3875;top:6548;width:5265;height:2" coordorigin="3875,6548" coordsize="5265,2">
              <v:shape style="position:absolute;left:3875;top:6548;width:5265;height:2" coordorigin="3875,6548" coordsize="5265,0" path="m3875,6548l9140,6548e" filled="f" stroked="t" strokeweight=".706329pt" strokecolor="#5B5B5B">
                <v:path arrowok="t"/>
              </v:shape>
            </v:group>
            <v:group style="position:absolute;left:9083;top:6551;width:292;height:2" coordorigin="9083,6551" coordsize="292,2">
              <v:shape style="position:absolute;left:9083;top:6551;width:292;height:2" coordorigin="9083,6551" coordsize="292,0" path="m9083,6551l9375,6551e" filled="f" stroked="t" strokeweight=".470886pt" strokecolor="#545454">
                <v:path arrowok="t"/>
              </v:shape>
            </v:group>
            <v:group style="position:absolute;left:9319;top:6551;width:2246;height:2" coordorigin="9319,6551" coordsize="2246,2">
              <v:shape style="position:absolute;left:9319;top:6551;width:2246;height:2" coordorigin="9319,6551" coordsize="2246,0" path="m9319,6551l11565,6551e" filled="f" stroked="t" strokeweight=".706329pt" strokecolor="#777777">
                <v:path arrowok="t"/>
              </v:shape>
            </v:group>
            <v:group style="position:absolute;left:2416;top:6789;width:2251;height:2" coordorigin="2416,6789" coordsize="2251,2">
              <v:shape style="position:absolute;left:2416;top:6789;width:2251;height:2" coordorigin="2416,6789" coordsize="2251,0" path="m2416,6789l4666,6789e" filled="f" stroked="t" strokeweight=".470886pt" strokecolor="#545454">
                <v:path arrowok="t"/>
              </v:shape>
            </v:group>
            <v:group style="position:absolute;left:4610;top:6791;width:6950;height:2" coordorigin="4610,6791" coordsize="6950,2">
              <v:shape style="position:absolute;left:4610;top:6791;width:6950;height:2" coordorigin="4610,6791" coordsize="6950,0" path="m4610,6791l11560,6791e" filled="f" stroked="t" strokeweight=".706329pt" strokecolor="#5B5B5B">
                <v:path arrowok="t"/>
              </v:shape>
            </v:group>
            <v:group style="position:absolute;left:7737;top:6565;width:2;height:219" coordorigin="7737,6565" coordsize="2,219">
              <v:shape style="position:absolute;left:7737;top:6565;width:2;height:219" coordorigin="7737,6565" coordsize="0,219" path="m7737,6784l7737,6565e" filled="f" stroked="t" strokeweight=".235443pt" strokecolor="#7C7C7C">
                <v:path arrowok="t"/>
              </v:shape>
            </v:group>
            <v:group style="position:absolute;left:396;top:7029;width:4271;height:2" coordorigin="396,7029" coordsize="4271,2">
              <v:shape style="position:absolute;left:396;top:7029;width:4271;height:2" coordorigin="396,7029" coordsize="4271,0" path="m396,7029l4666,7029e" filled="f" stroked="t" strokeweight=".706329pt" strokecolor="#5B5B5B">
                <v:path arrowok="t"/>
              </v:shape>
            </v:group>
            <v:group style="position:absolute;left:4610;top:7031;width:358;height:2" coordorigin="4610,7031" coordsize="358,2">
              <v:shape style="position:absolute;left:4610;top:7031;width:358;height:2" coordorigin="4610,7031" coordsize="358,0" path="m4610,7031l4968,7031e" filled="f" stroked="t" strokeweight=".470886pt" strokecolor="#3F3F3F">
                <v:path arrowok="t"/>
              </v:shape>
            </v:group>
            <v:group style="position:absolute;left:4911;top:7033;width:6654;height:2" coordorigin="4911,7033" coordsize="6654,2">
              <v:shape style="position:absolute;left:4911;top:7033;width:6654;height:2" coordorigin="4911,7033" coordsize="6654,0" path="m4911,7033l11565,7033e" filled="f" stroked="t" strokeweight=".706329pt" strokecolor="#5B5B5B">
                <v:path arrowok="t"/>
              </v:shape>
            </v:group>
            <v:group style="position:absolute;left:400;top:6988;width:2;height:328" coordorigin="400,6988" coordsize="2,328">
              <v:shape style="position:absolute;left:400;top:6988;width:2;height:328" coordorigin="400,6988" coordsize="0,328" path="m400,7316l400,6988e" filled="f" stroked="t" strokeweight=".706329pt" strokecolor="#484848">
                <v:path arrowok="t"/>
              </v:shape>
            </v:group>
            <v:group style="position:absolute;left:11556;top:6988;width:2;height:537" coordorigin="11556,6988" coordsize="2,537">
              <v:shape style="position:absolute;left:11556;top:6988;width:2;height:537" coordorigin="11556,6988" coordsize="0,537" path="m11556,7525l11556,6988e" filled="f" stroked="t" strokeweight=".706329pt" strokecolor="#5B5B5B">
                <v:path arrowok="t"/>
              </v:shape>
            </v:group>
            <v:group style="position:absolute;left:386;top:7499;width:11184;height:2" coordorigin="386,7499" coordsize="11184,2">
              <v:shape style="position:absolute;left:386;top:7499;width:11184;height:2" coordorigin="386,7499" coordsize="11184,0" path="m386,7499l11570,7499e" filled="f" stroked="t" strokeweight=".706329pt" strokecolor="#5B5B5B">
                <v:path arrowok="t"/>
              </v:shape>
            </v:group>
            <v:group style="position:absolute;left:3598;top:7502;width:334;height:2" coordorigin="3598,7502" coordsize="334,2">
              <v:shape style="position:absolute;left:3598;top:7502;width:334;height:2" coordorigin="3598,7502" coordsize="334,0" path="m3598,7502l3932,7502e" filled="f" stroked="t" strokeweight=".470886pt" strokecolor="#444444">
                <v:path arrowok="t"/>
              </v:shape>
            </v:group>
            <v:group style="position:absolute;left:7708;top:7502;width:306;height:2" coordorigin="7708,7502" coordsize="306,2">
              <v:shape style="position:absolute;left:7708;top:7502;width:306;height:2" coordorigin="7708,7502" coordsize="306,0" path="m7708,7502l8014,7502e" filled="f" stroked="t" strokeweight=".470886pt" strokecolor="#444444">
                <v:path arrowok="t"/>
              </v:shape>
            </v:group>
            <v:group style="position:absolute;left:9083;top:7502;width:292;height:2" coordorigin="9083,7502" coordsize="292,2">
              <v:shape style="position:absolute;left:9083;top:7502;width:292;height:2" coordorigin="9083,7502" coordsize="292,0" path="m9083,7502l9375,7502e" filled="f" stroked="t" strokeweight=".470886pt" strokecolor="#545454">
                <v:path arrowok="t"/>
              </v:shape>
            </v:group>
            <v:group style="position:absolute;left:398;top:5586;width:2;height:266" coordorigin="398,5586" coordsize="2,266">
              <v:shape style="position:absolute;left:398;top:5586;width:2;height:266" coordorigin="398,5586" coordsize="0,266" path="m398,5852l398,5586e" filled="f" stroked="t" strokeweight=".470886pt" strokecolor="#383838">
                <v:path arrowok="t"/>
              </v:shape>
            </v:group>
            <v:group style="position:absolute;left:398;top:661;width:2;height:14766" coordorigin="398,661" coordsize="2,14766">
              <v:shape style="position:absolute;left:398;top:661;width:2;height:14766" coordorigin="398,661" coordsize="0,14766" path="m398,15426l398,661e" filled="f" stroked="t" strokeweight=".706329pt" strokecolor="#575757">
                <v:path arrowok="t"/>
              </v:shape>
            </v:group>
            <v:group style="position:absolute;left:4947;top:7492;width:2;height:761" coordorigin="4947,7492" coordsize="2,761">
              <v:shape style="position:absolute;left:4947;top:7492;width:2;height:761" coordorigin="4947,7492" coordsize="0,761" path="m4947,8253l4947,7492e" filled="f" stroked="t" strokeweight=".941772pt" strokecolor="#5B5B5B">
                <v:path arrowok="t"/>
              </v:shape>
            </v:group>
            <v:group style="position:absolute;left:4935;top:7744;width:6635;height:2" coordorigin="4935,7744" coordsize="6635,2">
              <v:shape style="position:absolute;left:4935;top:7744;width:6635;height:2" coordorigin="4935,7744" coordsize="6635,0" path="m4935,7744l11570,7744e" filled="f" stroked="t" strokeweight=".706329pt" strokecolor="#606060">
                <v:path arrowok="t"/>
              </v:shape>
            </v:group>
            <v:group style="position:absolute;left:4940;top:7982;width:6625;height:2" coordorigin="4940,7982" coordsize="6625,2">
              <v:shape style="position:absolute;left:4940;top:7982;width:6625;height:2" coordorigin="4940,7982" coordsize="6625,0" path="m4940,7982l11565,7982e" filled="f" stroked="t" strokeweight=".706329pt" strokecolor="#5B5B5B">
                <v:path arrowok="t"/>
              </v:shape>
            </v:group>
            <v:group style="position:absolute;left:386;top:8241;width:1163;height:2" coordorigin="386,8241" coordsize="1163,2">
              <v:shape style="position:absolute;left:386;top:8241;width:1163;height:2" coordorigin="386,8241" coordsize="1163,0" path="m386,8241l1549,8241e" filled="f" stroked="t" strokeweight=".941772pt" strokecolor="#646464">
                <v:path arrowok="t"/>
              </v:shape>
            </v:group>
            <v:group style="position:absolute;left:1446;top:8243;width:325;height:2" coordorigin="1446,8243" coordsize="325,2">
              <v:shape style="position:absolute;left:1446;top:8243;width:325;height:2" coordorigin="1446,8243" coordsize="325,0" path="m1446,8243l1771,8243e" filled="f" stroked="t" strokeweight=".470886pt" strokecolor="#4B4B4B">
                <v:path arrowok="t"/>
              </v:shape>
            </v:group>
            <v:group style="position:absolute;left:1714;top:8243;width:1940;height:2" coordorigin="1714,8243" coordsize="1940,2">
              <v:shape style="position:absolute;left:1714;top:8243;width:1940;height:2" coordorigin="1714,8243" coordsize="1940,0" path="m1714,8243l3654,8243e" filled="f" stroked="t" strokeweight=".706329pt" strokecolor="#5B5B5B">
                <v:path arrowok="t"/>
              </v:shape>
            </v:group>
            <v:group style="position:absolute;left:3598;top:8243;width:207;height:2" coordorigin="3598,8243" coordsize="207,2">
              <v:shape style="position:absolute;left:3598;top:8243;width:207;height:2" coordorigin="3598,8243" coordsize="207,0" path="m3598,8243l3805,8243e" filled="f" stroked="t" strokeweight=".470886pt" strokecolor="#4B4B4B">
                <v:path arrowok="t"/>
              </v:shape>
            </v:group>
            <v:group style="position:absolute;left:3748;top:8243;width:184;height:2" coordorigin="3748,8243" coordsize="184,2">
              <v:shape style="position:absolute;left:3748;top:8243;width:184;height:2" coordorigin="3748,8243" coordsize="184,0" path="m3748,8243l3932,8243e" filled="f" stroked="t" strokeweight=".470886pt" strokecolor="#343434">
                <v:path arrowok="t"/>
              </v:shape>
            </v:group>
            <v:group style="position:absolute;left:3875;top:8246;width:7694;height:2" coordorigin="3875,8246" coordsize="7694,2">
              <v:shape style="position:absolute;left:3875;top:8246;width:7694;height:2" coordorigin="3875,8246" coordsize="7694,0" path="m3875,8246l11570,8246e" filled="f" stroked="t" strokeweight=".706329pt" strokecolor="#606060">
                <v:path arrowok="t"/>
              </v:shape>
            </v:group>
            <v:group style="position:absolute;left:11560;top:8457;width:2;height:299" coordorigin="11560,8457" coordsize="2,299">
              <v:shape style="position:absolute;left:11560;top:8457;width:2;height:299" coordorigin="11560,8457" coordsize="0,299" path="m11560,8757l11560,8457e" filled="f" stroked="t" strokeweight=".470886pt" strokecolor="#484848">
                <v:path arrowok="t"/>
              </v:shape>
            </v:group>
            <v:group style="position:absolute;left:396;top:9049;width:3259;height:2" coordorigin="396,9049" coordsize="3259,2">
              <v:shape style="position:absolute;left:396;top:9049;width:3259;height:2" coordorigin="396,9049" coordsize="3259,0" path="m396,9049l3654,9049e" filled="f" stroked="t" strokeweight=".706329pt" strokecolor="#5B5B5B">
                <v:path arrowok="t"/>
              </v:shape>
            </v:group>
            <v:group style="position:absolute;left:3598;top:9051;width:207;height:2" coordorigin="3598,9051" coordsize="207,2">
              <v:shape style="position:absolute;left:3598;top:9051;width:207;height:2" coordorigin="3598,9051" coordsize="207,0" path="m3598,9051l3805,9051e" filled="f" stroked="t" strokeweight=".470886pt" strokecolor="#444444">
                <v:path arrowok="t"/>
              </v:shape>
            </v:group>
            <v:group style="position:absolute;left:3748;top:9049;width:4017;height:2" coordorigin="3748,9049" coordsize="4017,2">
              <v:shape style="position:absolute;left:3748;top:9049;width:4017;height:2" coordorigin="3748,9049" coordsize="4017,0" path="m3748,9049l7765,9049e" filled="f" stroked="t" strokeweight=".706329pt" strokecolor="#5B5B5B">
                <v:path arrowok="t"/>
              </v:shape>
            </v:group>
            <v:group style="position:absolute;left:7708;top:9051;width:306;height:2" coordorigin="7708,9051" coordsize="306,2">
              <v:shape style="position:absolute;left:7708;top:9051;width:306;height:2" coordorigin="7708,9051" coordsize="306,0" path="m7708,9051l8014,9051e" filled="f" stroked="t" strokeweight=".470886pt" strokecolor="#3B3B3B">
                <v:path arrowok="t"/>
              </v:shape>
            </v:group>
            <v:group style="position:absolute;left:7958;top:9051;width:1182;height:2" coordorigin="7958,9051" coordsize="1182,2">
              <v:shape style="position:absolute;left:7958;top:9051;width:1182;height:2" coordorigin="7958,9051" coordsize="1182,0" path="m7958,9051l9140,9051e" filled="f" stroked="t" strokeweight=".706329pt" strokecolor="#575757">
                <v:path arrowok="t"/>
              </v:shape>
            </v:group>
            <v:group style="position:absolute;left:9083;top:9051;width:292;height:2" coordorigin="9083,9051" coordsize="292,2">
              <v:shape style="position:absolute;left:9083;top:9051;width:292;height:2" coordorigin="9083,9051" coordsize="292,0" path="m9083,9051l9375,9051e" filled="f" stroked="t" strokeweight=".470886pt" strokecolor="#484848">
                <v:path arrowok="t"/>
              </v:shape>
            </v:group>
            <v:group style="position:absolute;left:9319;top:9051;width:2251;height:2" coordorigin="9319,9051" coordsize="2251,2">
              <v:shape style="position:absolute;left:9319;top:9051;width:2251;height:2" coordorigin="9319,9051" coordsize="2251,0" path="m9319,9051l11570,9051e" filled="f" stroked="t" strokeweight=".706329pt" strokecolor="#606060">
                <v:path arrowok="t"/>
              </v:shape>
            </v:group>
            <v:group style="position:absolute;left:11560;top:8700;width:2;height:376" coordorigin="11560,8700" coordsize="2,376">
              <v:shape style="position:absolute;left:11560;top:8700;width:2;height:376" coordorigin="11560,8700" coordsize="0,376" path="m11560,9075l11560,8700e" filled="f" stroked="t" strokeweight=".941772pt" strokecolor="#676767">
                <v:path arrowok="t"/>
              </v:shape>
            </v:group>
            <v:group style="position:absolute;left:398;top:9004;width:2;height:333" coordorigin="398,9004" coordsize="2,333">
              <v:shape style="position:absolute;left:398;top:9004;width:2;height:333" coordorigin="398,9004" coordsize="0,333" path="m398,9337l398,9004e" filled="f" stroked="t" strokeweight=".470886pt" strokecolor="#383838">
                <v:path arrowok="t"/>
              </v:shape>
            </v:group>
            <v:group style="position:absolute;left:11560;top:9004;width:2;height:333" coordorigin="11560,9004" coordsize="2,333">
              <v:shape style="position:absolute;left:11560;top:9004;width:2;height:333" coordorigin="11560,9004" coordsize="0,333" path="m11560,9337l11560,9004e" filled="f" stroked="t" strokeweight=".470886pt" strokecolor="#4F4F4F">
                <v:path arrowok="t"/>
              </v:shape>
            </v:group>
            <v:group style="position:absolute;left:11560;top:9280;width:2;height:1136" coordorigin="11560,9280" coordsize="2,1136">
              <v:shape style="position:absolute;left:11560;top:9280;width:2;height:1136" coordorigin="11560,9280" coordsize="0,1136" path="m11560,10416l11560,9280e" filled="f" stroked="t" strokeweight=".706329pt" strokecolor="#606060">
                <v:path arrowok="t"/>
              </v:shape>
            </v:group>
            <v:group style="position:absolute;left:391;top:9890;width:11174;height:2" coordorigin="391,9890" coordsize="11174,2">
              <v:shape style="position:absolute;left:391;top:9890;width:11174;height:2" coordorigin="391,9890" coordsize="11174,0" path="m391,9890l11565,9890e" filled="f" stroked="t" strokeweight=".706329pt" strokecolor="#5B5B5B">
                <v:path arrowok="t"/>
              </v:shape>
            </v:group>
            <v:group style="position:absolute;left:391;top:10133;width:11179;height:2" coordorigin="391,10133" coordsize="11179,2">
              <v:shape style="position:absolute;left:391;top:10133;width:11179;height:2" coordorigin="391,10133" coordsize="11179,0" path="m391,10133l11570,10133e" filled="f" stroked="t" strokeweight=".706329pt" strokecolor="#606060">
                <v:path arrowok="t"/>
              </v:shape>
            </v:group>
            <v:group style="position:absolute;left:9083;top:10135;width:292;height:2" coordorigin="9083,10135" coordsize="292,2">
              <v:shape style="position:absolute;left:9083;top:10135;width:292;height:2" coordorigin="9083,10135" coordsize="292,0" path="m9083,10135l9375,10135e" filled="f" stroked="t" strokeweight=".470886pt" strokecolor="#484848">
                <v:path arrowok="t"/>
              </v:shape>
            </v:group>
            <v:group style="position:absolute;left:386;top:10371;width:3268;height:2" coordorigin="386,10371" coordsize="3268,2">
              <v:shape style="position:absolute;left:386;top:10371;width:3268;height:2" coordorigin="386,10371" coordsize="3268,0" path="m386,10371l3654,10371e" filled="f" stroked="t" strokeweight=".706329pt" strokecolor="#5B5B5B">
                <v:path arrowok="t"/>
              </v:shape>
            </v:group>
            <v:group style="position:absolute;left:3598;top:10373;width:207;height:2" coordorigin="3598,10373" coordsize="207,2">
              <v:shape style="position:absolute;left:3598;top:10373;width:207;height:2" coordorigin="3598,10373" coordsize="207,0" path="m3598,10373l3805,10373e" filled="f" stroked="t" strokeweight=".470886pt" strokecolor="#383838">
                <v:path arrowok="t"/>
              </v:shape>
            </v:group>
            <v:group style="position:absolute;left:3748;top:10373;width:7821;height:2" coordorigin="3748,10373" coordsize="7821,2">
              <v:shape style="position:absolute;left:3748;top:10373;width:7821;height:2" coordorigin="3748,10373" coordsize="7821,0" path="m3748,10373l11570,10373e" filled="f" stroked="t" strokeweight=".706329pt" strokecolor="#5B5B5B">
                <v:path arrowok="t"/>
              </v:shape>
            </v:group>
            <v:group style="position:absolute;left:11563;top:10344;width:2;height:299" coordorigin="11563,10344" coordsize="2,299">
              <v:shape style="position:absolute;left:11563;top:10344;width:2;height:299" coordorigin="11563,10344" coordsize="0,299" path="m11563,10644l11563,10344e" filled="f" stroked="t" strokeweight=".470886pt" strokecolor="#4B4B4B">
                <v:path arrowok="t"/>
              </v:shape>
            </v:group>
            <v:group style="position:absolute;left:391;top:10846;width:8749;height:2" coordorigin="391,10846" coordsize="8749,2">
              <v:shape style="position:absolute;left:391;top:10846;width:8749;height:2" coordorigin="391,10846" coordsize="8749,0" path="m391,10846l9140,10846e" filled="f" stroked="t" strokeweight=".706329pt" strokecolor="#606060">
                <v:path arrowok="t"/>
              </v:shape>
            </v:group>
            <v:group style="position:absolute;left:2420;top:4112;width:2;height:8162" coordorigin="2420,4112" coordsize="2,8162">
              <v:shape style="position:absolute;left:2420;top:4112;width:2;height:8162" coordorigin="2420,4112" coordsize="0,8162" path="m2420,12275l2420,4112e" filled="f" stroked="t" strokeweight=".706329pt" strokecolor="#545454">
                <v:path arrowok="t"/>
              </v:shape>
            </v:group>
            <v:group style="position:absolute;left:9083;top:10848;width:292;height:2" coordorigin="9083,10848" coordsize="292,2">
              <v:shape style="position:absolute;left:9083;top:10848;width:292;height:2" coordorigin="9083,10848" coordsize="292,0" path="m9083,10848l9375,10848e" filled="f" stroked="t" strokeweight=".470886pt" strokecolor="#545454">
                <v:path arrowok="t"/>
              </v:shape>
            </v:group>
            <v:group style="position:absolute;left:9319;top:10848;width:2251;height:2" coordorigin="9319,10848" coordsize="2251,2">
              <v:shape style="position:absolute;left:9319;top:10848;width:2251;height:2" coordorigin="9319,10848" coordsize="2251,0" path="m9319,10848l11570,10848e" filled="f" stroked="t" strokeweight=".706329pt" strokecolor="#676767">
                <v:path arrowok="t"/>
              </v:shape>
            </v:group>
            <v:group style="position:absolute;left:386;top:11086;width:11184;height:2" coordorigin="386,11086" coordsize="11184,2">
              <v:shape style="position:absolute;left:386;top:11086;width:11184;height:2" coordorigin="386,11086" coordsize="11184,0" path="m386,11086l11570,11086e" filled="f" stroked="t" strokeweight=".706329pt" strokecolor="#606060">
                <v:path arrowok="t"/>
              </v:shape>
            </v:group>
            <v:group style="position:absolute;left:11560;top:10820;width:2;height:1250" coordorigin="11560,10820" coordsize="2,1250">
              <v:shape style="position:absolute;left:11560;top:10820;width:2;height:1250" coordorigin="11560,10820" coordsize="0,1250" path="m11560,12070l11560,10820e" filled="f" stroked="t" strokeweight=".706329pt" strokecolor="#5B5B5B">
                <v:path arrowok="t"/>
              </v:shape>
            </v:group>
            <v:group style="position:absolute;left:391;top:11319;width:739;height:2" coordorigin="391,11319" coordsize="739,2">
              <v:shape style="position:absolute;left:391;top:11319;width:739;height:2" coordorigin="391,11319" coordsize="739,0" path="m391,11319l1130,11319e" filled="f" stroked="t" strokeweight=".706329pt" strokecolor="#5B5B5B">
                <v:path arrowok="t"/>
              </v:shape>
            </v:group>
            <v:group style="position:absolute;left:1097;top:11067;width:2;height:746" coordorigin="1097,11067" coordsize="2,746">
              <v:shape style="position:absolute;left:1097;top:11067;width:2;height:746" coordorigin="1097,11067" coordsize="0,746" path="m1097,11813l1097,11067e" filled="f" stroked="t" strokeweight=".235443pt" strokecolor="#676767">
                <v:path arrowok="t"/>
              </v:shape>
            </v:group>
            <v:group style="position:absolute;left:1069;top:11321;width:711;height:2" coordorigin="1069,11321" coordsize="711,2">
              <v:shape style="position:absolute;left:1069;top:11321;width:711;height:2" coordorigin="1069,11321" coordsize="711,0" path="m1069,11321l1780,11321e" filled="f" stroked="t" strokeweight=".470886pt" strokecolor="#484848">
                <v:path arrowok="t"/>
              </v:shape>
            </v:group>
            <v:group style="position:absolute;left:1754;top:11081;width:2;height:3109" coordorigin="1754,11081" coordsize="2,3109">
              <v:shape style="position:absolute;left:1754;top:11081;width:2;height:3109" coordorigin="1754,11081" coordsize="0,3109" path="m1754,14190l1754,11081e" filled="f" stroked="t" strokeweight=".706329pt" strokecolor="#4F4F4F">
                <v:path arrowok="t"/>
              </v:shape>
            </v:group>
            <v:group style="position:absolute;left:1709;top:11326;width:9860;height:2" coordorigin="1709,11326" coordsize="9860,2">
              <v:shape style="position:absolute;left:1709;top:11326;width:9860;height:2" coordorigin="1709,11326" coordsize="9860,0" path="m1709,11326l11570,11326e" filled="f" stroked="t" strokeweight=".706329pt" strokecolor="#5B5B5B">
                <v:path arrowok="t"/>
              </v:shape>
            </v:group>
            <v:group style="position:absolute;left:7376;top:11081;width:2;height:2201" coordorigin="7376,11081" coordsize="2,2201">
              <v:shape style="position:absolute;left:7376;top:11081;width:2;height:2201" coordorigin="7376,11081" coordsize="0,2201" path="m7376,13282l7376,11081e" filled="f" stroked="t" strokeweight=".706329pt" strokecolor="#5B5B5B">
                <v:path arrowok="t"/>
              </v:shape>
            </v:group>
            <v:group style="position:absolute;left:1097;top:11813;width:2;height:1440" coordorigin="1097,11813" coordsize="2,1440">
              <v:shape style="position:absolute;left:1097;top:11813;width:2;height:1440" coordorigin="1097,11813" coordsize="0,1440" path="m1097,13254l1097,11813e" filled="f" stroked="t" strokeweight=".235443pt" strokecolor="#000000">
                <v:path arrowok="t"/>
              </v:shape>
            </v:group>
            <v:group style="position:absolute;left:396;top:12013;width:2;height:261" coordorigin="396,12013" coordsize="2,261">
              <v:shape style="position:absolute;left:396;top:12013;width:2;height:261" coordorigin="396,12013" coordsize="0,261" path="m396,12275l396,12013e" filled="f" stroked="t" strokeweight=".470886pt" strokecolor="#2B2B2B">
                <v:path arrowok="t"/>
              </v:shape>
            </v:group>
            <v:group style="position:absolute;left:1752;top:11585;width:2;height:1131" coordorigin="1752,11585" coordsize="2,1131">
              <v:shape style="position:absolute;left:1752;top:11585;width:2;height:1131" coordorigin="1752,11585" coordsize="0,1131" path="m1752,12717l1752,11585e" filled="f" stroked="t" strokeweight=".470886pt" strokecolor="#4F4F4F">
                <v:path arrowok="t"/>
              </v:shape>
            </v:group>
            <v:group style="position:absolute;left:2418;top:12218;width:2;height:280" coordorigin="2418,12218" coordsize="2,280">
              <v:shape style="position:absolute;left:2418;top:12218;width:2;height:280" coordorigin="2418,12218" coordsize="0,280" path="m2418,12498l2418,12218e" filled="f" stroked="t" strokeweight=".470886pt" strokecolor="#444444">
                <v:path arrowok="t"/>
              </v:shape>
            </v:group>
            <v:group style="position:absolute;left:11565;top:12218;width:2;height:280" coordorigin="11565,12218" coordsize="2,280">
              <v:shape style="position:absolute;left:11565;top:12218;width:2;height:280" coordorigin="11565,12218" coordsize="0,280" path="m11565,12498l11565,12218e" filled="f" stroked="t" strokeweight=".470886pt" strokecolor="#3B3B3B">
                <v:path arrowok="t"/>
              </v:shape>
            </v:group>
            <v:group style="position:absolute;left:2420;top:12441;width:2;height:409" coordorigin="2420,12441" coordsize="2,409">
              <v:shape style="position:absolute;left:2420;top:12441;width:2;height:409" coordorigin="2420,12441" coordsize="0,409" path="m2420,12850l2420,12441e" filled="f" stroked="t" strokeweight=".941772pt" strokecolor="#606060">
                <v:path arrowok="t"/>
              </v:shape>
            </v:group>
            <v:group style="position:absolute;left:2418;top:12793;width:2;height:490" coordorigin="2418,12793" coordsize="2,490">
              <v:shape style="position:absolute;left:2418;top:12793;width:2;height:490" coordorigin="2418,12793" coordsize="0,490" path="m2418,13282l2418,12793e" filled="f" stroked="t" strokeweight=".470886pt" strokecolor="#444444">
                <v:path arrowok="t"/>
              </v:shape>
            </v:group>
            <v:group style="position:absolute;left:386;top:13430;width:391;height:2" coordorigin="386,13430" coordsize="391,2">
              <v:shape style="position:absolute;left:386;top:13430;width:391;height:2" coordorigin="386,13430" coordsize="391,0" path="m386,13430l777,13430e" filled="f" stroked="t" strokeweight=".235443pt" strokecolor="#343434">
                <v:path arrowok="t"/>
              </v:shape>
            </v:group>
            <v:group style="position:absolute;left:777;top:13430;width:325;height:2" coordorigin="777,13430" coordsize="325,2">
              <v:shape style="position:absolute;left:777;top:13430;width:325;height:2" coordorigin="777,13430" coordsize="325,0" path="m777,13430l1102,13430e" filled="f" stroked="t" strokeweight=".235443pt" strokecolor="#000000">
                <v:path arrowok="t"/>
              </v:shape>
            </v:group>
            <v:group style="position:absolute;left:1097;top:13254;width:2;height:181" coordorigin="1097,13254" coordsize="2,181">
              <v:shape style="position:absolute;left:1097;top:13254;width:2;height:181" coordorigin="1097,13254" coordsize="0,181" path="m1097,13435l1097,13254e" filled="f" stroked="t" strokeweight=".235443pt" strokecolor="#3B3B3B">
                <v:path arrowok="t"/>
              </v:shape>
            </v:group>
            <v:group style="position:absolute;left:1097;top:13430;width:377;height:2" coordorigin="1097,13430" coordsize="377,2">
              <v:shape style="position:absolute;left:1097;top:13430;width:377;height:2" coordorigin="1097,13430" coordsize="377,0" path="m1097,13430l1474,13430e" filled="f" stroked="t" strokeweight=".235443pt" strokecolor="#4B4B4B">
                <v:path arrowok="t"/>
              </v:shape>
            </v:group>
            <v:group style="position:absolute;left:1559;top:13399;width:141;height:2" coordorigin="1559,13399" coordsize="141,2">
              <v:shape style="position:absolute;left:1559;top:13399;width:141;height:2" coordorigin="1559,13399" coordsize="141,0" path="m1559,13399l1700,13399e" filled="f" stroked="t" strokeweight=".235443pt" strokecolor="#A3A3A3">
                <v:path arrowok="t"/>
              </v:shape>
            </v:group>
            <v:group style="position:absolute;left:1738;top:13430;width:683;height:2" coordorigin="1738,13430" coordsize="683,2">
              <v:shape style="position:absolute;left:1738;top:13430;width:683;height:2" coordorigin="1738,13430" coordsize="683,0" path="m1738,13430l2420,13430e" filled="f" stroked="t" strokeweight=".235443pt" strokecolor="#5B5B5B">
                <v:path arrowok="t"/>
              </v:shape>
            </v:group>
            <v:group style="position:absolute;left:2418;top:13192;width:2;height:2244" coordorigin="2418,13192" coordsize="2,2244">
              <v:shape style="position:absolute;left:2418;top:13192;width:2;height:2244" coordorigin="2418,13192" coordsize="0,2244" path="m2418,15436l2418,13192e" filled="f" stroked="t" strokeweight=".706329pt" strokecolor="#575757">
                <v:path arrowok="t"/>
              </v:shape>
            </v:group>
            <v:group style="position:absolute;left:7379;top:13225;width:2;height:233" coordorigin="7379,13225" coordsize="2,233">
              <v:shape style="position:absolute;left:7379;top:13225;width:2;height:233" coordorigin="7379,13225" coordsize="0,233" path="m7379,13458l7379,13225e" filled="f" stroked="t" strokeweight=".470886pt" strokecolor="#343434">
                <v:path arrowok="t"/>
              </v:shape>
            </v:group>
            <v:group style="position:absolute;left:396;top:13401;width:2;height:2025" coordorigin="396,13401" coordsize="2,2025">
              <v:shape style="position:absolute;left:396;top:13401;width:2;height:2025" coordorigin="396,13401" coordsize="0,2025" path="m396,15426l396,13401e" filled="f" stroked="t" strokeweight=".706329pt" strokecolor="#4F4F4F">
                <v:path arrowok="t"/>
              </v:shape>
            </v:group>
            <v:group style="position:absolute;left:1097;top:13430;width:2;height:1612" coordorigin="1097,13430" coordsize="2,1612">
              <v:shape style="position:absolute;left:1097;top:13430;width:2;height:1612" coordorigin="1097,13430" coordsize="0,1612" path="m1097,15041l1097,13430e" filled="f" stroked="t" strokeweight=".235443pt" strokecolor="#000000">
                <v:path arrowok="t"/>
              </v:shape>
            </v:group>
            <v:group style="position:absolute;left:7379;top:13401;width:2;height:452" coordorigin="7379,13401" coordsize="2,452">
              <v:shape style="position:absolute;left:7379;top:13401;width:2;height:452" coordorigin="7379,13401" coordsize="0,452" path="m7379,13853l7379,13401e" filled="f" stroked="t" strokeweight=".706329pt" strokecolor="#575757">
                <v:path arrowok="t"/>
              </v:shape>
            </v:group>
            <v:group style="position:absolute;left:11565;top:13672;width:2;height:181" coordorigin="11565,13672" coordsize="2,181">
              <v:shape style="position:absolute;left:11565;top:13672;width:2;height:181" coordorigin="11565,13672" coordsize="0,181" path="m11565,13853l11565,13672e" filled="f" stroked="t" strokeweight=".470886pt" strokecolor="#484848">
                <v:path arrowok="t"/>
              </v:shape>
            </v:group>
            <v:group style="position:absolute;left:7379;top:13796;width:2;height:395" coordorigin="7379,13796" coordsize="2,395">
              <v:shape style="position:absolute;left:7379;top:13796;width:2;height:395" coordorigin="7379,13796" coordsize="0,395" path="m7379,14190l7379,13796e" filled="f" stroked="t" strokeweight=".470886pt" strokecolor="#3B3B3B">
                <v:path arrowok="t"/>
              </v:shape>
            </v:group>
            <v:group style="position:absolute;left:396;top:14133;width:2;height:261" coordorigin="396,14133" coordsize="2,261">
              <v:shape style="position:absolute;left:396;top:14133;width:2;height:261" coordorigin="396,14133" coordsize="0,261" path="m396,14395l396,14133e" filled="f" stroked="t" strokeweight=".470886pt" strokecolor="#282828">
                <v:path arrowok="t"/>
              </v:shape>
            </v:group>
            <v:group style="position:absolute;left:1752;top:14133;width:2;height:261" coordorigin="1752,14133" coordsize="2,261">
              <v:shape style="position:absolute;left:1752;top:14133;width:2;height:261" coordorigin="1752,14133" coordsize="0,261" path="m1752,14395l1752,14133e" filled="f" stroked="t" strokeweight=".470886pt" strokecolor="#2F2F2F">
                <v:path arrowok="t"/>
              </v:shape>
            </v:group>
            <v:group style="position:absolute;left:7379;top:14133;width:2;height:1303" coordorigin="7379,14133" coordsize="2,1303">
              <v:shape style="position:absolute;left:7379;top:14133;width:2;height:1303" coordorigin="7379,14133" coordsize="0,1303" path="m7379,15436l7379,14133e" filled="f" stroked="t" strokeweight=".706329pt" strokecolor="#575757">
                <v:path arrowok="t"/>
              </v:shape>
            </v:group>
            <v:group style="position:absolute;left:1752;top:14338;width:2;height:414" coordorigin="1752,14338" coordsize="2,414">
              <v:shape style="position:absolute;left:1752;top:14338;width:2;height:414" coordorigin="1752,14338" coordsize="0,414" path="m1752,14751l1752,14338e" filled="f" stroked="t" strokeweight=".941772pt" strokecolor="#646464">
                <v:path arrowok="t"/>
              </v:shape>
            </v:group>
            <v:group style="position:absolute;left:11563;top:14338;width:2;height:414" coordorigin="11563,14338" coordsize="2,414">
              <v:shape style="position:absolute;left:11563;top:14338;width:2;height:414" coordorigin="11563,14338" coordsize="0,414" path="m11563,14751l11563,14338e" filled="f" stroked="t" strokeweight=".470886pt" strokecolor="#575757">
                <v:path arrowok="t"/>
              </v:shape>
            </v:group>
            <v:group style="position:absolute;left:1752;top:14694;width:2;height:376" coordorigin="1752,14694" coordsize="2,376">
              <v:shape style="position:absolute;left:1752;top:14694;width:2;height:376" coordorigin="1752,14694" coordsize="0,376" path="m1752,15070l1752,14694e" filled="f" stroked="t" strokeweight=".470886pt" strokecolor="#444444">
                <v:path arrowok="t"/>
              </v:shape>
            </v:group>
            <v:group style="position:absolute;left:749;top:15422;width:381;height:2" coordorigin="749,15422" coordsize="381,2">
              <v:shape style="position:absolute;left:749;top:15422;width:381;height:2" coordorigin="749,15422" coordsize="381,0" path="m749,15422l1130,15422e" filled="f" stroked="t" strokeweight=".470886pt" strokecolor="#4B4B4B">
                <v:path arrowok="t"/>
              </v:shape>
            </v:group>
            <v:group style="position:absolute;left:1097;top:15041;width:2;height:385" coordorigin="1097,15041" coordsize="2,385">
              <v:shape style="position:absolute;left:1097;top:15041;width:2;height:385" coordorigin="1097,15041" coordsize="0,385" path="m1097,15426l1097,15041e" filled="f" stroked="t" strokeweight=".235443pt" strokecolor="#383838">
                <v:path arrowok="t"/>
              </v:shape>
            </v:group>
            <v:group style="position:absolute;left:386;top:15426;width:7379;height:2" coordorigin="386,15426" coordsize="7379,2">
              <v:shape style="position:absolute;left:386;top:15426;width:7379;height:2" coordorigin="386,15426" coordsize="7379,0" path="m386,15426l7765,15426e" filled="f" stroked="t" strokeweight=".706329pt" strokecolor="#646464">
                <v:path arrowok="t"/>
              </v:shape>
            </v:group>
            <v:group style="position:absolute;left:1752;top:15013;width:2;height:423" coordorigin="1752,15013" coordsize="2,423">
              <v:shape style="position:absolute;left:1752;top:15013;width:2;height:423" coordorigin="1752,15013" coordsize="0,423" path="m1752,15436l1752,15013e" filled="f" stroked="t" strokeweight=".941772pt" strokecolor="#606060">
                <v:path arrowok="t"/>
              </v:shape>
            </v:group>
            <v:group style="position:absolute;left:4610;top:15429;width:358;height:2" coordorigin="4610,15429" coordsize="358,2">
              <v:shape style="position:absolute;left:4610;top:15429;width:358;height:2" coordorigin="4610,15429" coordsize="358,0" path="m4610,15429l4968,15429e" filled="f" stroked="t" strokeweight=".470886pt" strokecolor="#676767">
                <v:path arrowok="t"/>
              </v:shape>
            </v:group>
            <v:group style="position:absolute;left:6936;top:15431;width:471;height:2" coordorigin="6936,15431" coordsize="471,2">
              <v:shape style="position:absolute;left:6936;top:15431;width:471;height:2" coordorigin="6936,15431" coordsize="471,0" path="m6936,15431l7407,15431e" filled="f" stroked="t" strokeweight=".470886pt" strokecolor="#575757">
                <v:path arrowok="t"/>
              </v:shape>
            </v:group>
            <v:group style="position:absolute;left:7708;top:15431;width:306;height:2" coordorigin="7708,15431" coordsize="306,2">
              <v:shape style="position:absolute;left:7708;top:15431;width:306;height:2" coordorigin="7708,15431" coordsize="306,0" path="m7708,15431l8014,15431e" filled="f" stroked="t" strokeweight=".470886pt" strokecolor="#646464">
                <v:path arrowok="t"/>
              </v:shape>
            </v:group>
            <v:group style="position:absolute;left:7402;top:15434;width:4172;height:2" coordorigin="7402,15434" coordsize="4172,2">
              <v:shape style="position:absolute;left:7402;top:15434;width:4172;height:2" coordorigin="7402,15434" coordsize="4172,0" path="m7402,15434l11574,15434e" filled="f" stroked="t" strokeweight=".706329pt" strokecolor="#777777">
                <v:path arrowok="t"/>
              </v:shape>
            </v:group>
            <v:group style="position:absolute;left:11563;top:15013;width:2;height:437" coordorigin="11563,15013" coordsize="2,437">
              <v:shape style="position:absolute;left:11563;top:15013;width:2;height:437" coordorigin="11563,15013" coordsize="0,437" path="m11563,15450l11563,15013e" filled="f" stroked="t" strokeweight=".470886pt" strokecolor="#575757">
                <v:path arrowok="t"/>
              </v:shape>
            </v:group>
            <w10:wrap type="none"/>
          </v:group>
        </w:pict>
      </w:r>
      <w:r>
        <w:rPr>
          <w:sz w:val="17"/>
          <w:szCs w:val="17"/>
        </w:rPr>
      </w:r>
    </w:p>
    <w:p>
      <w:pPr>
        <w:spacing w:before="0" w:after="0" w:line="240" w:lineRule="auto"/>
        <w:ind w:left="11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14" w:lineRule="exact"/>
        <w:ind w:right="-20"/>
        <w:jc w:val="left"/>
        <w:tabs>
          <w:tab w:pos="1320" w:val="left"/>
          <w:tab w:pos="6120" w:val="left"/>
          <w:tab w:pos="6780" w:val="left"/>
        </w:tabs>
        <w:rPr>
          <w:rFonts w:ascii="Arial" w:hAnsi="Arial" w:cs="Arial" w:eastAsia="Arial"/>
          <w:sz w:val="9"/>
          <w:szCs w:val="9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6E7074"/>
          <w:w w:val="88"/>
          <w:position w:val="-1"/>
        </w:rPr>
        <w:t>lt</w:t>
      </w:r>
      <w:r>
        <w:rPr>
          <w:rFonts w:ascii="Arial" w:hAnsi="Arial" w:cs="Arial" w:eastAsia="Arial"/>
          <w:sz w:val="22"/>
          <w:szCs w:val="22"/>
          <w:color w:val="6E7074"/>
          <w:spacing w:val="-2"/>
          <w:w w:val="88"/>
          <w:position w:val="-1"/>
        </w:rPr>
        <w:t>f</w:t>
      </w:r>
      <w:r>
        <w:rPr>
          <w:rFonts w:ascii="Arial" w:hAnsi="Arial" w:cs="Arial" w:eastAsia="Arial"/>
          <w:sz w:val="22"/>
          <w:szCs w:val="22"/>
          <w:color w:val="595959"/>
          <w:spacing w:val="0"/>
          <w:w w:val="331"/>
          <w:position w:val="-1"/>
        </w:rPr>
        <w:t>aı</w:t>
      </w:r>
      <w:r>
        <w:rPr>
          <w:rFonts w:ascii="Arial" w:hAnsi="Arial" w:cs="Arial" w:eastAsia="Arial"/>
          <w:sz w:val="22"/>
          <w:szCs w:val="22"/>
          <w:color w:val="595959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2"/>
          <w:szCs w:val="22"/>
          <w:color w:val="595959"/>
          <w:spacing w:val="0"/>
          <w:w w:val="40"/>
          <w:position w:val="-1"/>
        </w:rPr>
        <w:t>&gt;</w:t>
      </w:r>
      <w:r>
        <w:rPr>
          <w:rFonts w:ascii="Arial" w:hAnsi="Arial" w:cs="Arial" w:eastAsia="Arial"/>
          <w:sz w:val="22"/>
          <w:szCs w:val="22"/>
          <w:color w:val="595959"/>
          <w:spacing w:val="23"/>
          <w:w w:val="40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6E7074"/>
          <w:spacing w:val="0"/>
          <w:w w:val="80"/>
          <w:position w:val="-1"/>
        </w:rPr>
        <w:t>ge</w:t>
      </w:r>
      <w:r>
        <w:rPr>
          <w:rFonts w:ascii="Arial" w:hAnsi="Arial" w:cs="Arial" w:eastAsia="Arial"/>
          <w:sz w:val="22"/>
          <w:szCs w:val="22"/>
          <w:color w:val="6E7074"/>
          <w:spacing w:val="-8"/>
          <w:w w:val="8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6E7074"/>
          <w:spacing w:val="0"/>
          <w:w w:val="75"/>
          <w:position w:val="-1"/>
        </w:rPr>
        <w:t>A</w:t>
      </w:r>
      <w:r>
        <w:rPr>
          <w:rFonts w:ascii="Arial" w:hAnsi="Arial" w:cs="Arial" w:eastAsia="Arial"/>
          <w:sz w:val="23"/>
          <w:szCs w:val="23"/>
          <w:color w:val="595959"/>
          <w:spacing w:val="0"/>
          <w:w w:val="76"/>
          <w:position w:val="-1"/>
        </w:rPr>
        <w:t>mı</w:t>
      </w:r>
      <w:r>
        <w:rPr>
          <w:rFonts w:ascii="Arial" w:hAnsi="Arial" w:cs="Arial" w:eastAsia="Arial"/>
          <w:sz w:val="23"/>
          <w:szCs w:val="23"/>
          <w:color w:val="595959"/>
          <w:spacing w:val="-1"/>
          <w:w w:val="77"/>
          <w:position w:val="-1"/>
        </w:rPr>
        <w:t>r</w:t>
      </w:r>
      <w:r>
        <w:rPr>
          <w:rFonts w:ascii="Arial" w:hAnsi="Arial" w:cs="Arial" w:eastAsia="Arial"/>
          <w:sz w:val="23"/>
          <w:szCs w:val="23"/>
          <w:color w:val="6E7074"/>
          <w:spacing w:val="0"/>
          <w:w w:val="116"/>
          <w:position w:val="-1"/>
        </w:rPr>
        <w:t>i</w:t>
      </w:r>
      <w:r>
        <w:rPr>
          <w:rFonts w:ascii="Arial" w:hAnsi="Arial" w:cs="Arial" w:eastAsia="Arial"/>
          <w:sz w:val="23"/>
          <w:szCs w:val="23"/>
          <w:color w:val="6E707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3"/>
          <w:szCs w:val="23"/>
          <w:color w:val="6E7074"/>
          <w:spacing w:val="0"/>
          <w:w w:val="100"/>
          <w:position w:val="-1"/>
        </w:rPr>
      </w:r>
      <w:r>
        <w:rPr>
          <w:rFonts w:ascii="Arial" w:hAnsi="Arial" w:cs="Arial" w:eastAsia="Arial"/>
          <w:sz w:val="28"/>
          <w:szCs w:val="28"/>
          <w:color w:val="595959"/>
          <w:spacing w:val="0"/>
          <w:w w:val="48"/>
          <w:position w:val="2"/>
        </w:rPr>
        <w:t>·</w:t>
      </w:r>
      <w:r>
        <w:rPr>
          <w:rFonts w:ascii="Arial" w:hAnsi="Arial" w:cs="Arial" w:eastAsia="Arial"/>
          <w:sz w:val="28"/>
          <w:szCs w:val="28"/>
          <w:color w:val="595959"/>
          <w:spacing w:val="-41"/>
          <w:w w:val="100"/>
          <w:position w:val="2"/>
        </w:rPr>
        <w:t> </w:t>
      </w:r>
      <w:r>
        <w:rPr>
          <w:rFonts w:ascii="Arial" w:hAnsi="Arial" w:cs="Arial" w:eastAsia="Arial"/>
          <w:sz w:val="28"/>
          <w:szCs w:val="28"/>
          <w:color w:val="595959"/>
          <w:spacing w:val="0"/>
          <w:w w:val="47"/>
          <w:position w:val="2"/>
        </w:rPr>
        <w:t>·....:....</w:t>
      </w:r>
      <w:r>
        <w:rPr>
          <w:rFonts w:ascii="Arial" w:hAnsi="Arial" w:cs="Arial" w:eastAsia="Arial"/>
          <w:sz w:val="28"/>
          <w:szCs w:val="28"/>
          <w:color w:val="595959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8"/>
          <w:szCs w:val="28"/>
          <w:color w:val="595959"/>
          <w:spacing w:val="0"/>
          <w:w w:val="100"/>
          <w:position w:val="2"/>
        </w:rPr>
      </w:r>
      <w:r>
        <w:rPr>
          <w:rFonts w:ascii="Arial" w:hAnsi="Arial" w:cs="Arial" w:eastAsia="Arial"/>
          <w:sz w:val="9"/>
          <w:szCs w:val="9"/>
          <w:color w:val="363636"/>
          <w:spacing w:val="0"/>
          <w:w w:val="416"/>
          <w:position w:val="2"/>
        </w:rPr>
        <w:t>'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5" w:lineRule="auto"/>
        <w:ind w:left="2590" w:right="5497" w:firstLine="-30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Yiğit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ÖZER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00" w:right="240"/>
          <w:cols w:num="2" w:equalWidth="0">
            <w:col w:w="480" w:space="2088"/>
            <w:col w:w="8812"/>
          </w:cols>
        </w:sectPr>
      </w:pPr>
      <w:rPr/>
    </w:p>
    <w:p>
      <w:pPr>
        <w:spacing w:before="80" w:after="0" w:line="240" w:lineRule="auto"/>
        <w:ind w:left="3006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200001pt;margin-top:16.159081pt;width:21.572761pt;height:44pt;mso-position-horizontal-relative:page;mso-position-vertical-relative:paragraph;z-index:-17066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1F1F1F"/>
                      <w:spacing w:val="0"/>
                      <w:w w:val="176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B8B8B8"/>
          <w:spacing w:val="0"/>
          <w:w w:val="102"/>
          <w:i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831" w:right="4351" w:firstLine="-11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0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16"/>
          <w:w w:val="1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0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9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2"/>
          <w:w w:val="109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9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2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9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1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9"/>
        </w:rPr>
        <w:t>BAŞKANLlCii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72" w:lineRule="exact"/>
        <w:ind w:left="884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1F1F1F"/>
          <w:spacing w:val="0"/>
          <w:w w:val="114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77" w:lineRule="exact"/>
        <w:ind w:left="610" w:right="-20"/>
        <w:jc w:val="left"/>
        <w:tabs>
          <w:tab w:pos="3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1F1F1F"/>
          <w:spacing w:val="0"/>
          <w:w w:val="100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1F1F1F"/>
          <w:spacing w:val="-12"/>
          <w:w w:val="10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1F1F1F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1F1F1F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3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4"/>
          <w:w w:val="11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9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3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8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60" w:lineRule="exact"/>
        <w:ind w:left="658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1F1F1F"/>
          <w:spacing w:val="0"/>
          <w:w w:val="109"/>
          <w:position w:val="10"/>
        </w:rPr>
        <w:t>BELEDIYESI</w:t>
      </w:r>
      <w:r>
        <w:rPr>
          <w:rFonts w:ascii="Arial" w:hAnsi="Arial" w:cs="Arial" w:eastAsia="Arial"/>
          <w:sz w:val="15"/>
          <w:szCs w:val="15"/>
          <w:color w:val="1F1F1F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5"/>
          <w:szCs w:val="15"/>
          <w:color w:val="1F1F1F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9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9"/>
          <w:position w:val="-1"/>
        </w:rPr>
        <w:t>ANGIN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3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9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26" w:right="-20"/>
        <w:jc w:val="left"/>
        <w:tabs>
          <w:tab w:pos="1500" w:val="left"/>
          <w:tab w:pos="3180" w:val="left"/>
          <w:tab w:pos="5560" w:val="left"/>
          <w:tab w:pos="7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3"/>
        </w:rPr>
        <w:t>Tarihi</w:t>
        <w:tab/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2"/>
        </w:rPr>
        <w:t>10.03.2017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95"/>
          <w:position w:val="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1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5"/>
          <w:w w:val="95"/>
          <w:position w:val="1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95"/>
          <w:position w:val="1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7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  <w:t>:01.47</w:t>
        <w:tab/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3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el: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67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20"/>
          <w:w w:val="6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542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748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left="135" w:right="-20"/>
        <w:jc w:val="left"/>
        <w:tabs>
          <w:tab w:pos="1500" w:val="left"/>
          <w:tab w:pos="3180" w:val="left"/>
          <w:tab w:pos="4560" w:val="left"/>
          <w:tab w:pos="55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  <w:position w:val="2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97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2"/>
        </w:rPr>
        <w:t>Tarihi</w:t>
        <w:tab/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  <w:t>10.03.20ı7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93"/>
          <w:position w:val="1"/>
        </w:rPr>
        <w:t>!K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8"/>
          <w:w w:val="93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3"/>
          <w:position w:val="1"/>
        </w:rPr>
        <w:t>yıt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8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  <w:t>ı58ı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0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Mustafa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13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414141"/>
          <w:spacing w:val="0"/>
          <w:w w:val="114"/>
          <w:position w:val="0"/>
        </w:rPr>
        <w:t>T</w:t>
      </w:r>
      <w:r>
        <w:rPr>
          <w:rFonts w:ascii="Arial" w:hAnsi="Arial" w:cs="Arial" w:eastAsia="Arial"/>
          <w:sz w:val="18"/>
          <w:szCs w:val="18"/>
          <w:color w:val="414141"/>
          <w:spacing w:val="-25"/>
          <w:w w:val="114"/>
          <w:position w:val="0"/>
        </w:rPr>
        <w:t>B</w:t>
      </w:r>
      <w:r>
        <w:rPr>
          <w:rFonts w:ascii="Arial" w:hAnsi="Arial" w:cs="Arial" w:eastAsia="Arial"/>
          <w:sz w:val="18"/>
          <w:szCs w:val="18"/>
          <w:color w:val="1F1F1F"/>
          <w:spacing w:val="0"/>
          <w:w w:val="104"/>
          <w:position w:val="0"/>
        </w:rPr>
        <w:t>R1M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30" w:lineRule="exact"/>
        <w:ind w:left="135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Çanda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Malı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Muhsi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Arına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Sk.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89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7"/>
          <w:w w:val="89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89"/>
          <w:position w:val="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7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Dikili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35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Doğru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Çanda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5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Malı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Muhsi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Arına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Sk.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89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7"/>
          <w:w w:val="89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89"/>
          <w:position w:val="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7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Dikili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126" w:right="-20"/>
        <w:jc w:val="left"/>
        <w:tabs>
          <w:tab w:pos="1500" w:val="left"/>
          <w:tab w:pos="4700" w:val="left"/>
          <w:tab w:pos="6100" w:val="left"/>
          <w:tab w:pos="8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Işyeri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4" w:lineRule="exact"/>
        <w:ind w:left="126" w:right="-20"/>
        <w:jc w:val="left"/>
        <w:tabs>
          <w:tab w:pos="3680" w:val="left"/>
          <w:tab w:pos="6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3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4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4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0"/>
          <w:w w:val="100"/>
          <w:position w:val="4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-1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5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5"/>
        </w:rPr>
        <w:t>Boş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3652" w:right="485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5.360016pt;margin-top:2.854289pt;width:3.78936pt;height:24pt;mso-position-horizontal-relative:page;mso-position-vertical-relative:paragraph;z-index:-17065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1F1F1F"/>
                      <w:spacing w:val="0"/>
                      <w:w w:val="56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91"/>
          <w:position w:val="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1"/>
          <w:position w:val="1"/>
        </w:rPr>
        <w:t>etonanne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1"/>
        </w:rPr>
        <w:t>Kngi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16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82"/>
          <w:position w:val="1"/>
        </w:rPr>
        <w:t>A</w:t>
      </w:r>
      <w:r>
        <w:rPr>
          <w:rFonts w:ascii="Arial" w:hAnsi="Arial" w:cs="Arial" w:eastAsia="Arial"/>
          <w:sz w:val="18"/>
          <w:szCs w:val="18"/>
          <w:color w:val="2F2F2F"/>
          <w:spacing w:val="2"/>
          <w:w w:val="82"/>
          <w:position w:val="1"/>
        </w:rPr>
        <w:t>h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82"/>
          <w:position w:val="1"/>
        </w:rPr>
        <w:t>şap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82"/>
          <w:position w:val="1"/>
        </w:rPr>
        <w:t>  </w:t>
      </w:r>
      <w:r>
        <w:rPr>
          <w:rFonts w:ascii="Arial" w:hAnsi="Arial" w:cs="Arial" w:eastAsia="Arial"/>
          <w:sz w:val="18"/>
          <w:szCs w:val="18"/>
          <w:color w:val="595959"/>
          <w:spacing w:val="23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82"/>
          <w:position w:val="1"/>
        </w:rPr>
        <w:t>Çı.:lik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82"/>
          <w:position w:val="1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10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3"/>
          <w:position w:val="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82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9"/>
          <w:position w:val="1"/>
        </w:rPr>
        <w:t>ğer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4" w:after="0" w:line="326" w:lineRule="exact"/>
        <w:ind w:left="4057" w:right="-20"/>
        <w:jc w:val="left"/>
        <w:tabs>
          <w:tab w:pos="4500" w:val="left"/>
          <w:tab w:pos="5100" w:val="left"/>
          <w:tab w:pos="5620" w:val="left"/>
          <w:tab w:pos="6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1F1F1F"/>
          <w:spacing w:val="0"/>
          <w:w w:val="100"/>
          <w:position w:val="10"/>
        </w:rPr>
        <w:t>X</w:t>
      </w:r>
      <w:r>
        <w:rPr>
          <w:rFonts w:ascii="Times New Roman" w:hAnsi="Times New Roman" w:cs="Times New Roman" w:eastAsia="Times New Roman"/>
          <w:sz w:val="15"/>
          <w:szCs w:val="15"/>
          <w:color w:val="1F1F1F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1F1F1F"/>
          <w:spacing w:val="0"/>
          <w:w w:val="100"/>
          <w:position w:val="10"/>
        </w:rPr>
      </w:r>
      <w:r>
        <w:rPr>
          <w:rFonts w:ascii="Arial" w:hAnsi="Arial" w:cs="Arial" w:eastAsia="Arial"/>
          <w:sz w:val="29"/>
          <w:szCs w:val="29"/>
          <w:color w:val="595959"/>
          <w:spacing w:val="0"/>
          <w:w w:val="74"/>
          <w:position w:val="-1"/>
        </w:rPr>
        <w:t>ı</w:t>
      </w:r>
      <w:r>
        <w:rPr>
          <w:rFonts w:ascii="Arial" w:hAnsi="Arial" w:cs="Arial" w:eastAsia="Arial"/>
          <w:sz w:val="29"/>
          <w:szCs w:val="29"/>
          <w:color w:val="595959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9"/>
          <w:szCs w:val="29"/>
          <w:color w:val="595959"/>
          <w:spacing w:val="0"/>
          <w:w w:val="100"/>
          <w:position w:val="-1"/>
        </w:rPr>
      </w:r>
      <w:r>
        <w:rPr>
          <w:rFonts w:ascii="Arial" w:hAnsi="Arial" w:cs="Arial" w:eastAsia="Arial"/>
          <w:sz w:val="29"/>
          <w:szCs w:val="29"/>
          <w:color w:val="1F1F1F"/>
          <w:spacing w:val="0"/>
          <w:w w:val="44"/>
          <w:position w:val="-1"/>
        </w:rPr>
        <w:t>ı</w:t>
      </w:r>
      <w:r>
        <w:rPr>
          <w:rFonts w:ascii="Arial" w:hAnsi="Arial" w:cs="Arial" w:eastAsia="Arial"/>
          <w:sz w:val="29"/>
          <w:szCs w:val="29"/>
          <w:color w:val="1F1F1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9"/>
          <w:szCs w:val="29"/>
          <w:color w:val="1F1F1F"/>
          <w:spacing w:val="0"/>
          <w:w w:val="100"/>
          <w:position w:val="-1"/>
        </w:rPr>
      </w:r>
      <w:r>
        <w:rPr>
          <w:rFonts w:ascii="Arial" w:hAnsi="Arial" w:cs="Arial" w:eastAsia="Arial"/>
          <w:sz w:val="29"/>
          <w:szCs w:val="29"/>
          <w:color w:val="595959"/>
          <w:spacing w:val="0"/>
          <w:w w:val="44"/>
          <w:position w:val="-1"/>
        </w:rPr>
        <w:t>ı</w:t>
      </w:r>
      <w:r>
        <w:rPr>
          <w:rFonts w:ascii="Arial" w:hAnsi="Arial" w:cs="Arial" w:eastAsia="Arial"/>
          <w:sz w:val="29"/>
          <w:szCs w:val="29"/>
          <w:color w:val="595959"/>
          <w:spacing w:val="-27"/>
          <w:w w:val="44"/>
          <w:position w:val="-1"/>
        </w:rPr>
        <w:t> </w:t>
      </w:r>
      <w:r>
        <w:rPr>
          <w:rFonts w:ascii="Arial" w:hAnsi="Arial" w:cs="Arial" w:eastAsia="Arial"/>
          <w:sz w:val="29"/>
          <w:szCs w:val="29"/>
          <w:color w:val="595959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9"/>
          <w:szCs w:val="29"/>
          <w:color w:val="59595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7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7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7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7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7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1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7"/>
        </w:rPr>
        <w:t>:02.00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135" w:right="-20"/>
        <w:jc w:val="left"/>
        <w:tabs>
          <w:tab w:pos="2160" w:val="left"/>
          <w:tab w:pos="3140" w:val="left"/>
          <w:tab w:pos="5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  <w:t>MustafaKAYA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86"/>
          <w:position w:val="0"/>
        </w:rPr>
        <w:t>jı&lt;ira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1"/>
          <w:w w:val="86"/>
          <w:position w:val="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63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3" w:after="0" w:line="240" w:lineRule="auto"/>
        <w:ind w:left="217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17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40" w:lineRule="auto"/>
        <w:ind w:left="2170" w:right="-20"/>
        <w:jc w:val="left"/>
        <w:tabs>
          <w:tab w:pos="4740" w:val="left"/>
          <w:tab w:pos="7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6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:48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95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1"/>
        </w:rPr>
        <w:t>oı:52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left="135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2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2"/>
          <w:position w:val="0"/>
        </w:rPr>
        <w:t>615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9" w:lineRule="exact"/>
        <w:ind w:left="140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4735" w:right="457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98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40" w:lineRule="atLeast"/>
        <w:ind w:left="2185" w:right="4217" w:firstLine="2568"/>
        <w:jc w:val="left"/>
        <w:tabs>
          <w:tab w:pos="4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98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2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97"/>
          <w:position w:val="0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2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116" w:right="-20"/>
        <w:jc w:val="left"/>
        <w:tabs>
          <w:tab w:pos="4740" w:val="left"/>
          <w:tab w:pos="7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414141"/>
          <w:spacing w:val="8"/>
          <w:w w:val="152"/>
          <w:position w:val="1"/>
        </w:rPr>
        <w:t>)</w:t>
      </w:r>
      <w:r>
        <w:rPr>
          <w:rFonts w:ascii="Times New Roman" w:hAnsi="Times New Roman" w:cs="Times New Roman" w:eastAsia="Times New Roman"/>
          <w:sz w:val="25"/>
          <w:szCs w:val="25"/>
          <w:color w:val="919393"/>
          <w:spacing w:val="0"/>
          <w:w w:val="152"/>
          <w:position w:val="1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919393"/>
          <w:spacing w:val="7"/>
          <w:w w:val="15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2"/>
        </w:rPr>
        <w:t>.ıımcı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2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2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2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2"/>
        </w:rPr>
        <w:t>Saati:</w:t>
        <w:tab/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2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2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97"/>
          <w:position w:val="-3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1"/>
          <w:w w:val="97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3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left="2185" w:right="-20"/>
        <w:jc w:val="left"/>
        <w:tabs>
          <w:tab w:pos="1138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1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1"/>
        </w:rPr>
        <w:t>Saati:</w:t>
        <w:tab/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1"/>
        </w:rPr>
      </w:r>
      <w:r>
        <w:rPr>
          <w:rFonts w:ascii="Arial" w:hAnsi="Arial" w:cs="Arial" w:eastAsia="Arial"/>
          <w:sz w:val="26"/>
          <w:szCs w:val="26"/>
          <w:color w:val="919393"/>
          <w:spacing w:val="0"/>
          <w:w w:val="60"/>
          <w:position w:val="2"/>
        </w:rPr>
        <w:t>•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218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8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1F1F1F"/>
          <w:spacing w:val="0"/>
          <w:w w:val="100"/>
        </w:rPr>
        <w:t>A.</w:t>
      </w:r>
      <w:r>
        <w:rPr>
          <w:rFonts w:ascii="Arial" w:hAnsi="Arial" w:cs="Arial" w:eastAsia="Arial"/>
          <w:sz w:val="20"/>
          <w:szCs w:val="20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26" w:lineRule="exact"/>
        <w:ind w:left="218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99"/>
          <w:position w:val="-1"/>
        </w:rPr>
        <w:t>Adı-Soyad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1"/>
          <w:w w:val="99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31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5" w:after="0" w:line="226" w:lineRule="exact"/>
        <w:ind w:left="145" w:right="2871" w:firstLine="-10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97"/>
        </w:rPr>
        <w:t>ale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98"/>
        </w:rPr>
        <w:t>v</w:t>
      </w:r>
      <w:r>
        <w:rPr>
          <w:rFonts w:ascii="Arial" w:hAnsi="Arial" w:cs="Arial" w:eastAsia="Arial"/>
          <w:sz w:val="20"/>
          <w:szCs w:val="20"/>
          <w:color w:val="1F1F1F"/>
          <w:spacing w:val="0"/>
          <w:w w:val="162"/>
        </w:rPr>
        <w:t>li</w:t>
      </w:r>
      <w:r>
        <w:rPr>
          <w:rFonts w:ascii="Arial" w:hAnsi="Arial" w:cs="Arial" w:eastAsia="Arial"/>
          <w:sz w:val="20"/>
          <w:szCs w:val="20"/>
          <w:color w:val="1F1F1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5222" w:right="345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93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9" w:lineRule="exact"/>
        <w:ind w:left="145" w:right="-20"/>
        <w:jc w:val="left"/>
        <w:tabs>
          <w:tab w:pos="2380" w:val="left"/>
          <w:tab w:pos="5000" w:val="left"/>
          <w:tab w:pos="6660" w:val="left"/>
          <w:tab w:pos="82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3"/>
          <w:szCs w:val="23"/>
          <w:color w:val="1F1F1F"/>
          <w:spacing w:val="0"/>
          <w:w w:val="100"/>
          <w:b/>
          <w:bCs/>
          <w:position w:val="-6"/>
        </w:rPr>
        <w:t>Sul</w:t>
      </w:r>
      <w:r>
        <w:rPr>
          <w:rFonts w:ascii="Times New Roman" w:hAnsi="Times New Roman" w:cs="Times New Roman" w:eastAsia="Times New Roman"/>
          <w:sz w:val="23"/>
          <w:szCs w:val="23"/>
          <w:color w:val="1F1F1F"/>
          <w:spacing w:val="0"/>
          <w:w w:val="100"/>
          <w:b/>
          <w:bCs/>
          <w:position w:val="-6"/>
        </w:rPr>
        <w:t>u</w:t>
      </w:r>
      <w:r>
        <w:rPr>
          <w:rFonts w:ascii="Times New Roman" w:hAnsi="Times New Roman" w:cs="Times New Roman" w:eastAsia="Times New Roman"/>
          <w:sz w:val="23"/>
          <w:szCs w:val="23"/>
          <w:color w:val="1F1F1F"/>
          <w:spacing w:val="21"/>
          <w:w w:val="100"/>
          <w:b/>
          <w:bCs/>
          <w:position w:val="-6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1F1F1F"/>
          <w:spacing w:val="0"/>
          <w:w w:val="100"/>
          <w:b/>
          <w:bCs/>
          <w:position w:val="-6"/>
        </w:rPr>
        <w:t>söndürme</w:t>
      </w:r>
      <w:r>
        <w:rPr>
          <w:rFonts w:ascii="Times New Roman" w:hAnsi="Times New Roman" w:cs="Times New Roman" w:eastAsia="Times New Roman"/>
          <w:sz w:val="23"/>
          <w:szCs w:val="23"/>
          <w:color w:val="1F1F1F"/>
          <w:spacing w:val="-18"/>
          <w:w w:val="100"/>
          <w:b/>
          <w:bCs/>
          <w:position w:val="-6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1F1F1F"/>
          <w:spacing w:val="0"/>
          <w:w w:val="100"/>
          <w:b/>
          <w:bCs/>
          <w:position w:val="-6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1F1F1F"/>
          <w:spacing w:val="0"/>
          <w:w w:val="100"/>
          <w:b/>
          <w:bCs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3"/>
        </w:rPr>
        <w:t>Suın3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8"/>
          <w:w w:val="34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4"/>
          <w:position w:val="-3"/>
        </w:rPr>
        <w:t>KöpükKg.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position w:val="-3"/>
        </w:rPr>
        <w:t>IK.K.T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91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1"/>
          <w:position w:val="-3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77" w:lineRule="exact"/>
        <w:ind w:left="5050" w:right="3153"/>
        <w:jc w:val="center"/>
        <w:tabs>
          <w:tab w:pos="6620" w:val="left"/>
          <w:tab w:pos="8180" w:val="left"/>
        </w:tabs>
        <w:rPr>
          <w:rFonts w:ascii="Arial" w:hAnsi="Arial" w:cs="Arial" w:eastAsia="Arial"/>
          <w:sz w:val="44"/>
          <w:szCs w:val="44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7"/>
        </w:rPr>
        <w:t>0.5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7"/>
        </w:rPr>
      </w:r>
      <w:r>
        <w:rPr>
          <w:rFonts w:ascii="Arial" w:hAnsi="Arial" w:cs="Arial" w:eastAsia="Arial"/>
          <w:sz w:val="44"/>
          <w:szCs w:val="44"/>
          <w:color w:val="595959"/>
          <w:spacing w:val="0"/>
          <w:w w:val="49"/>
          <w:position w:val="1"/>
        </w:rPr>
        <w:t>ı</w:t>
      </w:r>
      <w:r>
        <w:rPr>
          <w:rFonts w:ascii="Arial" w:hAnsi="Arial" w:cs="Arial" w:eastAsia="Arial"/>
          <w:sz w:val="44"/>
          <w:szCs w:val="44"/>
          <w:color w:val="59595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4"/>
          <w:szCs w:val="44"/>
          <w:color w:val="595959"/>
          <w:spacing w:val="0"/>
          <w:w w:val="100"/>
          <w:position w:val="1"/>
        </w:rPr>
      </w:r>
      <w:r>
        <w:rPr>
          <w:rFonts w:ascii="Arial" w:hAnsi="Arial" w:cs="Arial" w:eastAsia="Arial"/>
          <w:sz w:val="44"/>
          <w:szCs w:val="44"/>
          <w:color w:val="1F1F1F"/>
          <w:spacing w:val="0"/>
          <w:w w:val="61"/>
          <w:position w:val="1"/>
        </w:rPr>
        <w:t>ı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2159" w:right="16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9"/>
          <w:position w:val="-1"/>
        </w:rPr>
        <w:t>Betonarme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2"/>
          <w:w w:val="11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9"/>
          <w:position w:val="-1"/>
        </w:rPr>
        <w:t>yapılı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21"/>
          <w:w w:val="11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9"/>
          <w:position w:val="-1"/>
        </w:rPr>
        <w:t>binanı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9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8"/>
          <w:w w:val="11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1"/>
        </w:rPr>
        <w:t>alt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8"/>
          <w:position w:val="-1"/>
        </w:rPr>
        <w:t>katında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7"/>
          <w:w w:val="11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8"/>
          <w:position w:val="-1"/>
        </w:rPr>
        <w:t>girişe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3"/>
          <w:w w:val="11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8"/>
          <w:position w:val="-1"/>
        </w:rPr>
        <w:t>gör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8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7"/>
          <w:w w:val="11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1"/>
        </w:rPr>
        <w:t>sa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1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6"/>
          <w:position w:val="-1"/>
        </w:rPr>
        <w:t>tarafta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23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6"/>
          <w:position w:val="-1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6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25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6"/>
          <w:position w:val="-1"/>
        </w:rPr>
        <w:t>tekli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21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6"/>
          <w:position w:val="-1"/>
        </w:rPr>
        <w:t>koltuğu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6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4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6"/>
          <w:position w:val="-1"/>
        </w:rPr>
        <w:t>tamamen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260" w:bottom="280" w:left="220" w:right="140"/>
        </w:sectPr>
      </w:pPr>
      <w:rPr/>
    </w:p>
    <w:p>
      <w:pPr>
        <w:spacing w:before="0" w:after="0" w:line="204" w:lineRule="exact"/>
        <w:ind w:left="145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14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5" w:after="0" w:line="256" w:lineRule="auto"/>
        <w:ind w:left="66" w:right="153" w:firstLine="-66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17"/>
        </w:rPr>
        <w:t>tyandığı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7"/>
          <w:w w:val="11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7"/>
        </w:rPr>
        <w:t>duvarların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7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3"/>
          <w:w w:val="11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7"/>
        </w:rPr>
        <w:t>islenmek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54"/>
          <w:w w:val="11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7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41"/>
          <w:w w:val="11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4"/>
          <w:w w:val="12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20"/>
        </w:rPr>
        <w:t>amın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2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25"/>
          <w:w w:val="12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20"/>
        </w:rPr>
        <w:t>kınlmak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2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2"/>
          <w:w w:val="12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2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2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7"/>
          <w:w w:val="12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zarar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6"/>
        </w:rPr>
        <w:t>gördüğü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42"/>
          <w:w w:val="1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6"/>
        </w:rPr>
        <w:t>tespit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26"/>
        </w:rPr>
        <w:t>dilmiştir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2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4"/>
          <w:w w:val="12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26"/>
        </w:rPr>
        <w:t>Eşyada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32"/>
          <w:w w:val="126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1F1F1F"/>
          <w:spacing w:val="0"/>
          <w:w w:val="100"/>
        </w:rPr>
        <w:t>250</w:t>
      </w:r>
      <w:r>
        <w:rPr>
          <w:rFonts w:ascii="Times New Roman" w:hAnsi="Times New Roman" w:cs="Times New Roman" w:eastAsia="Times New Roman"/>
          <w:sz w:val="23"/>
          <w:szCs w:val="23"/>
          <w:color w:val="1F1F1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30"/>
        </w:rPr>
        <w:t>binada: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13"/>
          <w:w w:val="13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1F1F1F"/>
          <w:spacing w:val="0"/>
          <w:w w:val="100"/>
        </w:rPr>
        <w:t>1.500.</w:t>
      </w:r>
      <w:r>
        <w:rPr>
          <w:rFonts w:ascii="Times New Roman" w:hAnsi="Times New Roman" w:cs="Times New Roman" w:eastAsia="Times New Roman"/>
          <w:sz w:val="23"/>
          <w:szCs w:val="23"/>
          <w:color w:val="1F1F1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9"/>
        </w:rPr>
        <w:t>Toplam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6"/>
          <w:w w:val="11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9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3"/>
          <w:w w:val="11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9"/>
        </w:rPr>
        <w:t>Maddi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3"/>
          <w:w w:val="11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9"/>
        </w:rPr>
        <w:t>Hasar: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12"/>
          <w:w w:val="119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1F1F1F"/>
          <w:spacing w:val="0"/>
          <w:w w:val="100"/>
        </w:rPr>
        <w:t>1.750.</w:t>
      </w:r>
      <w:r>
        <w:rPr>
          <w:rFonts w:ascii="Times New Roman" w:hAnsi="Times New Roman" w:cs="Times New Roman" w:eastAsia="Times New Roman"/>
          <w:sz w:val="23"/>
          <w:szCs w:val="23"/>
          <w:color w:val="1F1F1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6"/>
        </w:rPr>
        <w:t>dir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9" w:after="0" w:line="218" w:lineRule="exact"/>
        <w:ind w:left="1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8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8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2"/>
          <w:w w:val="11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8"/>
          <w:position w:val="-1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4"/>
          <w:w w:val="11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8"/>
          <w:position w:val="-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8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39"/>
          <w:w w:val="11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8"/>
          <w:position w:val="-1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49"/>
          <w:w w:val="11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8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8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41"/>
          <w:w w:val="11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8"/>
          <w:position w:val="-1"/>
        </w:rPr>
        <w:t>başlangıcının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8"/>
          <w:position w:val="-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52"/>
          <w:w w:val="11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8"/>
          <w:position w:val="-1"/>
        </w:rPr>
        <w:t>betonarme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42"/>
          <w:w w:val="11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8"/>
          <w:position w:val="-1"/>
        </w:rPr>
        <w:t>yapılı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45"/>
          <w:w w:val="11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8"/>
          <w:position w:val="-1"/>
        </w:rPr>
        <w:t>binanı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8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39"/>
          <w:w w:val="11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8"/>
          <w:position w:val="-1"/>
        </w:rPr>
        <w:t>girişe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38"/>
          <w:w w:val="11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8"/>
          <w:position w:val="-1"/>
        </w:rPr>
        <w:t>göre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140"/>
          <w:cols w:num="2" w:equalWidth="0">
            <w:col w:w="1862" w:space="308"/>
            <w:col w:w="9390"/>
          </w:cols>
        </w:sectPr>
      </w:pPr>
      <w:rPr/>
    </w:p>
    <w:p>
      <w:pPr>
        <w:spacing w:before="33" w:after="0" w:line="274" w:lineRule="exact"/>
        <w:ind w:left="2199" w:right="131" w:firstLine="-2054"/>
        <w:jc w:val="left"/>
        <w:tabs>
          <w:tab w:pos="2240" w:val="left"/>
          <w:tab w:pos="7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9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9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9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9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9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22"/>
          <w:position w:val="0"/>
        </w:rPr>
        <w:t>ağdaki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2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5"/>
          <w:w w:val="12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22"/>
          <w:position w:val="0"/>
        </w:rPr>
        <w:t>tekli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2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2"/>
          <w:w w:val="12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22"/>
          <w:position w:val="0"/>
        </w:rPr>
        <w:t>koltukta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42"/>
          <w:w w:val="12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22"/>
          <w:position w:val="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22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42"/>
          <w:w w:val="12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20"/>
          <w:position w:val="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21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9"/>
          <w:position w:val="0"/>
        </w:rPr>
        <w:t>olup,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55"/>
          <w:w w:val="11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9"/>
          <w:position w:val="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9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54"/>
          <w:w w:val="11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9"/>
          <w:position w:val="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59"/>
          <w:w w:val="11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8"/>
          <w:position w:val="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52"/>
          <w:w w:val="11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8"/>
          <w:position w:val="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7"/>
          <w:position w:val="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6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9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3"/>
          <w:w w:val="11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9"/>
          <w:position w:val="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20"/>
          <w:w w:val="11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9"/>
          <w:position w:val="0"/>
        </w:rPr>
        <w:t>sehve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9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7"/>
          <w:w w:val="11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9"/>
          <w:position w:val="0"/>
        </w:rPr>
        <w:t>unutulan/bırakıla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9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4"/>
          <w:w w:val="11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tam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7"/>
          <w:position w:val="0"/>
        </w:rPr>
        <w:t>sönmemi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7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28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7"/>
          <w:position w:val="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20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7"/>
          <w:position w:val="0"/>
        </w:rPr>
        <w:t>izmaritini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7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20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7"/>
          <w:position w:val="0"/>
        </w:rPr>
        <w:t>koltuğu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7" w:after="0" w:line="240" w:lineRule="auto"/>
        <w:ind w:left="225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9"/>
        </w:rPr>
        <w:t>utuşturması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9"/>
          <w:w w:val="11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9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9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8"/>
          <w:w w:val="11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9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2"/>
          <w:w w:val="11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9"/>
        </w:rPr>
        <w:t>çıkmı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9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"/>
          <w:w w:val="11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9"/>
        </w:rPr>
        <w:t>olabileceği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1"/>
          <w:w w:val="11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9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3"/>
          <w:w w:val="11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19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5" w:lineRule="auto"/>
        <w:ind w:left="154" w:right="4035" w:firstLine="-5"/>
        <w:jc w:val="left"/>
        <w:tabs>
          <w:tab w:pos="1700" w:val="left"/>
          <w:tab w:pos="2140" w:val="left"/>
          <w:tab w:pos="3520" w:val="left"/>
          <w:tab w:pos="6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igortalı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Adı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3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2"/>
          <w:w w:val="4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1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5"/>
          <w:w w:val="9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C8C8C8"/>
          <w:spacing w:val="1"/>
          <w:w w:val="33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1"/>
        </w:rPr>
        <w:t>eli: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135" w:right="9871" w:firstLine="1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lfeslim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8" w:after="0" w:line="240" w:lineRule="auto"/>
        <w:ind w:left="159" w:right="-20"/>
        <w:jc w:val="left"/>
        <w:tabs>
          <w:tab w:pos="2180" w:val="left"/>
          <w:tab w:pos="4720" w:val="left"/>
          <w:tab w:pos="6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</w:r>
      <w:r>
        <w:rPr>
          <w:rFonts w:ascii="Arial" w:hAnsi="Arial" w:cs="Arial" w:eastAsia="Arial"/>
          <w:sz w:val="18"/>
          <w:szCs w:val="18"/>
          <w:color w:val="414141"/>
          <w:spacing w:val="0"/>
          <w:w w:val="100"/>
          <w:position w:val="0"/>
        </w:rPr>
        <w:t>Tarih</w:t>
      </w:r>
      <w:r>
        <w:rPr>
          <w:rFonts w:ascii="Arial" w:hAnsi="Arial" w:cs="Arial" w:eastAsia="Arial"/>
          <w:sz w:val="18"/>
          <w:szCs w:val="18"/>
          <w:color w:val="414141"/>
          <w:spacing w:val="0"/>
          <w:w w:val="100"/>
          <w:position w:val="0"/>
        </w:rPr>
        <w:t>  </w:t>
      </w:r>
      <w:r>
        <w:rPr>
          <w:rFonts w:ascii="Arial" w:hAnsi="Arial" w:cs="Arial" w:eastAsia="Arial"/>
          <w:sz w:val="18"/>
          <w:szCs w:val="18"/>
          <w:color w:val="414141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31"/>
          <w:u w:val="single" w:color="C3C3C3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24"/>
          <w:w w:val="131"/>
          <w:u w:val="single" w:color="C3C3C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u w:val="single" w:color="C3C3C3"/>
          <w:position w:val="0"/>
        </w:rPr>
        <w:t>10.03.20ı7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u w:val="single" w:color="C3C3C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"/>
          <w:w w:val="100"/>
          <w:u w:val="single" w:color="C3C3C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u w:val="single" w:color="C3C3C3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u w:val="single" w:color="C3C3C3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  <w:t>ISaari: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02:10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left="255" w:right="-20"/>
        <w:jc w:val="left"/>
        <w:tabs>
          <w:tab w:pos="1060" w:val="left"/>
          <w:tab w:pos="1560" w:val="left"/>
          <w:tab w:pos="8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pİDE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6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1" w:after="0" w:line="651" w:lineRule="exact"/>
        <w:ind w:left="2084" w:right="-20"/>
        <w:jc w:val="left"/>
        <w:tabs>
          <w:tab w:pos="4880" w:val="left"/>
          <w:tab w:pos="858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7.360016pt;margin-top:24.818417pt;width:45.063071pt;height:10pt;mso-position-horizontal-relative:page;mso-position-vertical-relative:paragraph;z-index:-17064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1F1F1F"/>
                      <w:spacing w:val="0"/>
                      <w:w w:val="100"/>
                    </w:rPr>
                    <w:t>Eki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1F1F1F"/>
                      <w:spacing w:val="0"/>
                      <w:w w:val="100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1F1F1F"/>
                      <w:spacing w:val="-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1F1F1F"/>
                      <w:spacing w:val="0"/>
                      <w:w w:val="100"/>
                    </w:rPr>
                    <w:t>Amiri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4"/>
          <w:szCs w:val="144"/>
          <w:color w:val="2F2F2F"/>
          <w:spacing w:val="-5"/>
          <w:w w:val="48"/>
          <w:position w:val="-83"/>
        </w:rPr>
        <w:t>*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"/>
          <w:w w:val="101"/>
          <w:position w:val="16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6"/>
        </w:rPr>
        <w:t>itınişse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5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6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6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1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2"/>
          <w:position w:val="1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26"/>
          <w:w w:val="101"/>
          <w:position w:val="16"/>
        </w:rPr>
        <w:t>m</w:t>
      </w:r>
      <w:r>
        <w:rPr>
          <w:rFonts w:ascii="Arial" w:hAnsi="Arial" w:cs="Arial" w:eastAsia="Arial"/>
          <w:sz w:val="144"/>
          <w:szCs w:val="144"/>
          <w:color w:val="919393"/>
          <w:spacing w:val="-193"/>
          <w:w w:val="30"/>
          <w:position w:val="-8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1"/>
          <w:position w:val="1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54"/>
          <w:w w:val="102"/>
          <w:position w:val="16"/>
        </w:rPr>
        <w:t>r</w:t>
      </w:r>
      <w:r>
        <w:rPr>
          <w:rFonts w:ascii="Arial" w:hAnsi="Arial" w:cs="Arial" w:eastAsia="Arial"/>
          <w:sz w:val="144"/>
          <w:szCs w:val="144"/>
          <w:color w:val="919393"/>
          <w:spacing w:val="-262"/>
          <w:w w:val="29"/>
          <w:position w:val="-83"/>
        </w:rPr>
        <w:t>{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1"/>
          <w:position w:val="16"/>
        </w:rPr>
        <w:t>i: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6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9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6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1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6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6"/>
        </w:rPr>
      </w:r>
      <w:r>
        <w:rPr>
          <w:rFonts w:ascii="Arial" w:hAnsi="Arial" w:cs="Arial" w:eastAsia="Arial"/>
          <w:sz w:val="27"/>
          <w:szCs w:val="27"/>
          <w:color w:val="414141"/>
          <w:spacing w:val="0"/>
          <w:w w:val="67"/>
          <w:position w:val="4"/>
        </w:rPr>
        <w:t>2</w:t>
      </w:r>
      <w:r>
        <w:rPr>
          <w:rFonts w:ascii="Arial" w:hAnsi="Arial" w:cs="Arial" w:eastAsia="Arial"/>
          <w:sz w:val="27"/>
          <w:szCs w:val="27"/>
          <w:color w:val="414141"/>
          <w:spacing w:val="7"/>
          <w:w w:val="67"/>
          <w:position w:val="4"/>
        </w:rPr>
        <w:t> </w:t>
      </w:r>
      <w:r>
        <w:rPr>
          <w:rFonts w:ascii="Arial" w:hAnsi="Arial" w:cs="Arial" w:eastAsia="Arial"/>
          <w:sz w:val="27"/>
          <w:szCs w:val="27"/>
          <w:color w:val="414141"/>
          <w:spacing w:val="0"/>
          <w:w w:val="41"/>
          <w:position w:val="4"/>
        </w:rPr>
        <w:t>O</w:t>
      </w:r>
      <w:r>
        <w:rPr>
          <w:rFonts w:ascii="Arial" w:hAnsi="Arial" w:cs="Arial" w:eastAsia="Arial"/>
          <w:sz w:val="27"/>
          <w:szCs w:val="27"/>
          <w:color w:val="414141"/>
          <w:spacing w:val="0"/>
          <w:w w:val="41"/>
          <w:position w:val="4"/>
        </w:rPr>
        <w:t>  </w:t>
      </w:r>
      <w:r>
        <w:rPr>
          <w:rFonts w:ascii="Arial" w:hAnsi="Arial" w:cs="Arial" w:eastAsia="Arial"/>
          <w:sz w:val="27"/>
          <w:szCs w:val="27"/>
          <w:color w:val="414141"/>
          <w:spacing w:val="14"/>
          <w:w w:val="41"/>
          <w:position w:val="4"/>
        </w:rPr>
        <w:t> </w:t>
      </w:r>
      <w:r>
        <w:rPr>
          <w:rFonts w:ascii="Arial" w:hAnsi="Arial" w:cs="Arial" w:eastAsia="Arial"/>
          <w:sz w:val="27"/>
          <w:szCs w:val="27"/>
          <w:color w:val="414141"/>
          <w:spacing w:val="0"/>
          <w:w w:val="61"/>
          <w:position w:val="4"/>
        </w:rPr>
        <w:t>Mar</w:t>
      </w:r>
      <w:r>
        <w:rPr>
          <w:rFonts w:ascii="Arial" w:hAnsi="Arial" w:cs="Arial" w:eastAsia="Arial"/>
          <w:sz w:val="27"/>
          <w:szCs w:val="27"/>
          <w:color w:val="414141"/>
          <w:spacing w:val="0"/>
          <w:w w:val="61"/>
          <w:position w:val="4"/>
        </w:rPr>
        <w:t>t</w:t>
      </w:r>
      <w:r>
        <w:rPr>
          <w:rFonts w:ascii="Arial" w:hAnsi="Arial" w:cs="Arial" w:eastAsia="Arial"/>
          <w:sz w:val="27"/>
          <w:szCs w:val="27"/>
          <w:color w:val="414141"/>
          <w:spacing w:val="0"/>
          <w:w w:val="61"/>
          <w:position w:val="4"/>
        </w:rPr>
        <w:t> </w:t>
      </w:r>
      <w:r>
        <w:rPr>
          <w:rFonts w:ascii="Arial" w:hAnsi="Arial" w:cs="Arial" w:eastAsia="Arial"/>
          <w:sz w:val="27"/>
          <w:szCs w:val="27"/>
          <w:color w:val="414141"/>
          <w:spacing w:val="14"/>
          <w:w w:val="61"/>
          <w:position w:val="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14141"/>
          <w:spacing w:val="0"/>
          <w:w w:val="61"/>
          <w:b/>
          <w:bCs/>
          <w:position w:val="4"/>
        </w:rPr>
        <w:t>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140"/>
        </w:sectPr>
      </w:pPr>
      <w:rPr/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36" w:lineRule="exact"/>
        <w:ind w:left="2065" w:right="-110"/>
        <w:jc w:val="left"/>
        <w:tabs>
          <w:tab w:pos="3140" w:val="left"/>
          <w:tab w:pos="8480" w:val="left"/>
        </w:tabs>
        <w:rPr>
          <w:rFonts w:ascii="Times New Roman" w:hAnsi="Times New Roman" w:cs="Times New Roman" w:eastAsia="Times New Roman"/>
          <w:sz w:val="46"/>
          <w:szCs w:val="4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2.496704pt;margin-top:-2.597013pt;width:13.167001pt;height:30.962404pt;mso-position-horizontal-relative:page;mso-position-vertical-relative:paragraph;z-index:-17091" type="#_x0000_t202" filled="f" stroked="f">
            <v:textbox inset="0,0,0,0">
              <w:txbxContent>
                <w:p>
                  <w:pPr>
                    <w:spacing w:before="2" w:after="0" w:line="160" w:lineRule="exact"/>
                    <w:jc w:val="left"/>
                    <w:rPr>
                      <w:sz w:val="16"/>
                      <w:szCs w:val="16"/>
                    </w:rPr>
                  </w:pPr>
                  <w:rPr/>
                  <w:r>
                    <w:rPr>
                      <w:sz w:val="16"/>
                      <w:szCs w:val="16"/>
                    </w:rPr>
                  </w:r>
                </w:p>
                <w:p>
                  <w:pPr>
                    <w:spacing w:before="0" w:after="0" w:line="240" w:lineRule="auto"/>
                    <w:ind w:right="-7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F2F2F"/>
                      <w:spacing w:val="0"/>
                      <w:w w:val="100"/>
                    </w:rPr>
                    <w:t>tfai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46.657013pt;margin-top:-2.597013pt;width:8.80785pt;height:30.962404pt;mso-position-horizontal-relative:page;mso-position-vertical-relative:paragraph;z-index:-17077" coordorigin="8933,-52" coordsize="176,619">
            <v:shape style="position:absolute;left:8933;top:-52;width:176;height:619" coordorigin="8933,-52" coordsize="176,619" path="m8933,-52l9109,-52,9109,567,8933,567,8933,-52e" filled="t" fillcolor="#EBEBEB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72.443024pt;margin-top:-2.597013pt;width:.1pt;height:30.962404pt;mso-position-horizontal-relative:page;mso-position-vertical-relative:paragraph;z-index:-17076" coordorigin="9449,-52" coordsize="2,619">
            <v:shape style="position:absolute;left:9449;top:-52;width:2;height:619" coordorigin="9449,-52" coordsize="0,619" path="m9449,567l9449,-52e" filled="f" stroked="t" strokeweight=".1pt" strokecolor="#EBEBE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color w:val="1F1F1F"/>
          <w:w w:val="69"/>
          <w:b/>
          <w:bCs/>
          <w:position w:val="-36"/>
        </w:rPr>
        <w:t>i</w:t>
      </w:r>
      <w:r>
        <w:rPr>
          <w:rFonts w:ascii="Arial" w:hAnsi="Arial" w:cs="Arial" w:eastAsia="Arial"/>
          <w:sz w:val="24"/>
          <w:szCs w:val="24"/>
          <w:color w:val="1F1F1F"/>
          <w:w w:val="70"/>
          <w:b/>
          <w:bCs/>
          <w:position w:val="-36"/>
        </w:rPr>
        <w:t>1</w:t>
      </w:r>
      <w:r>
        <w:rPr>
          <w:rFonts w:ascii="Arial" w:hAnsi="Arial" w:cs="Arial" w:eastAsia="Arial"/>
          <w:sz w:val="24"/>
          <w:szCs w:val="24"/>
          <w:color w:val="1F1F1F"/>
          <w:spacing w:val="-38"/>
          <w:w w:val="100"/>
          <w:b/>
          <w:bCs/>
          <w:position w:val="-36"/>
        </w:rPr>
        <w:t> </w:t>
      </w:r>
      <w:r>
        <w:rPr>
          <w:rFonts w:ascii="Arial" w:hAnsi="Arial" w:cs="Arial" w:eastAsia="Arial"/>
          <w:sz w:val="22"/>
          <w:szCs w:val="22"/>
          <w:color w:val="1F1F1F"/>
          <w:spacing w:val="0"/>
          <w:w w:val="88"/>
          <w:b/>
          <w:bCs/>
          <w:position w:val="-36"/>
        </w:rPr>
        <w:t>f</w:t>
      </w:r>
      <w:r>
        <w:rPr>
          <w:rFonts w:ascii="Arial" w:hAnsi="Arial" w:cs="Arial" w:eastAsia="Arial"/>
          <w:sz w:val="22"/>
          <w:szCs w:val="22"/>
          <w:color w:val="1F1F1F"/>
          <w:spacing w:val="13"/>
          <w:w w:val="88"/>
          <w:b/>
          <w:bCs/>
          <w:position w:val="-36"/>
        </w:rPr>
        <w:t>a</w:t>
      </w:r>
      <w:r>
        <w:rPr>
          <w:rFonts w:ascii="Arial" w:hAnsi="Arial" w:cs="Arial" w:eastAsia="Arial"/>
          <w:sz w:val="22"/>
          <w:szCs w:val="22"/>
          <w:color w:val="1F1F1F"/>
          <w:spacing w:val="1"/>
          <w:w w:val="79"/>
          <w:b/>
          <w:bCs/>
          <w:position w:val="-36"/>
        </w:rPr>
        <w:t>i</w:t>
      </w:r>
      <w:r>
        <w:rPr>
          <w:rFonts w:ascii="Arial" w:hAnsi="Arial" w:cs="Arial" w:eastAsia="Arial"/>
          <w:sz w:val="28"/>
          <w:szCs w:val="28"/>
          <w:color w:val="1F1F1F"/>
          <w:spacing w:val="0"/>
          <w:w w:val="78"/>
          <w:i/>
          <w:position w:val="-36"/>
        </w:rPr>
        <w:t>vf</w:t>
      </w:r>
      <w:r>
        <w:rPr>
          <w:rFonts w:ascii="Arial" w:hAnsi="Arial" w:cs="Arial" w:eastAsia="Arial"/>
          <w:sz w:val="28"/>
          <w:szCs w:val="28"/>
          <w:color w:val="1F1F1F"/>
          <w:spacing w:val="-43"/>
          <w:w w:val="100"/>
          <w:i/>
          <w:position w:val="-36"/>
        </w:rPr>
        <w:t> </w:t>
      </w:r>
      <w:r>
        <w:rPr>
          <w:rFonts w:ascii="Arial" w:hAnsi="Arial" w:cs="Arial" w:eastAsia="Arial"/>
          <w:sz w:val="28"/>
          <w:szCs w:val="28"/>
          <w:color w:val="2F2F2F"/>
          <w:spacing w:val="0"/>
          <w:w w:val="45"/>
          <w:position w:val="-36"/>
        </w:rPr>
        <w:t>-</w:t>
      </w:r>
      <w:r>
        <w:rPr>
          <w:rFonts w:ascii="Arial" w:hAnsi="Arial" w:cs="Arial" w:eastAsia="Arial"/>
          <w:sz w:val="28"/>
          <w:szCs w:val="28"/>
          <w:color w:val="2F2F2F"/>
          <w:spacing w:val="-8"/>
          <w:w w:val="44"/>
          <w:position w:val="-36"/>
        </w:rPr>
        <w:t>:</w:t>
      </w:r>
      <w:r>
        <w:rPr>
          <w:rFonts w:ascii="Arial" w:hAnsi="Arial" w:cs="Arial" w:eastAsia="Arial"/>
          <w:sz w:val="28"/>
          <w:szCs w:val="28"/>
          <w:color w:val="1F1F1F"/>
          <w:spacing w:val="0"/>
          <w:w w:val="41"/>
          <w:position w:val="-36"/>
        </w:rPr>
        <w:t>-,,</w:t>
      </w:r>
      <w:r>
        <w:rPr>
          <w:rFonts w:ascii="Arial" w:hAnsi="Arial" w:cs="Arial" w:eastAsia="Arial"/>
          <w:sz w:val="28"/>
          <w:szCs w:val="28"/>
          <w:color w:val="1F1F1F"/>
          <w:spacing w:val="0"/>
          <w:w w:val="85"/>
          <w:position w:val="-36"/>
        </w:rPr>
        <w:t>/</w:t>
      </w:r>
      <w:r>
        <w:rPr>
          <w:rFonts w:ascii="Arial" w:hAnsi="Arial" w:cs="Arial" w:eastAsia="Arial"/>
          <w:sz w:val="28"/>
          <w:szCs w:val="28"/>
          <w:color w:val="1F1F1F"/>
          <w:spacing w:val="0"/>
          <w:w w:val="100"/>
          <w:position w:val="-36"/>
        </w:rPr>
        <w:tab/>
      </w:r>
      <w:r>
        <w:rPr>
          <w:rFonts w:ascii="Arial" w:hAnsi="Arial" w:cs="Arial" w:eastAsia="Arial"/>
          <w:sz w:val="28"/>
          <w:szCs w:val="28"/>
          <w:color w:val="1F1F1F"/>
          <w:spacing w:val="0"/>
          <w:w w:val="100"/>
          <w:position w:val="-36"/>
        </w:rPr>
      </w:r>
      <w:r>
        <w:rPr>
          <w:rFonts w:ascii="Times New Roman" w:hAnsi="Times New Roman" w:cs="Times New Roman" w:eastAsia="Times New Roman"/>
          <w:sz w:val="24"/>
          <w:szCs w:val="24"/>
          <w:color w:val="1F1F1F"/>
          <w:spacing w:val="0"/>
          <w:w w:val="68"/>
          <w:i/>
          <w:position w:val="-36"/>
        </w:rPr>
        <w:t>t:·</w:t>
      </w:r>
      <w:r>
        <w:rPr>
          <w:rFonts w:ascii="Times New Roman" w:hAnsi="Times New Roman" w:cs="Times New Roman" w:eastAsia="Times New Roman"/>
          <w:sz w:val="24"/>
          <w:szCs w:val="24"/>
          <w:color w:val="1F1F1F"/>
          <w:spacing w:val="0"/>
          <w:w w:val="68"/>
          <w:i/>
          <w:position w:val="-36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color w:val="1F1F1F"/>
          <w:spacing w:val="0"/>
          <w:w w:val="68"/>
          <w:i/>
          <w:position w:val="-36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1F1F1F"/>
          <w:spacing w:val="24"/>
          <w:w w:val="68"/>
          <w:i/>
          <w:position w:val="-3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F1F1F"/>
          <w:spacing w:val="0"/>
          <w:w w:val="68"/>
          <w:position w:val="-36"/>
        </w:rPr>
        <w:t>C._.</w:t>
      </w:r>
      <w:r>
        <w:rPr>
          <w:rFonts w:ascii="Times New Roman" w:hAnsi="Times New Roman" w:cs="Times New Roman" w:eastAsia="Times New Roman"/>
          <w:sz w:val="22"/>
          <w:szCs w:val="22"/>
          <w:color w:val="1F1F1F"/>
          <w:spacing w:val="34"/>
          <w:w w:val="68"/>
          <w:position w:val="-36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F2F2F"/>
          <w:spacing w:val="0"/>
          <w:w w:val="132"/>
          <w:position w:val="-36"/>
        </w:rPr>
        <w:t>&lt;L</w:t>
      </w:r>
      <w:r>
        <w:rPr>
          <w:rFonts w:ascii="Times New Roman" w:hAnsi="Times New Roman" w:cs="Times New Roman" w:eastAsia="Times New Roman"/>
          <w:sz w:val="15"/>
          <w:szCs w:val="15"/>
          <w:color w:val="2F2F2F"/>
          <w:spacing w:val="0"/>
          <w:w w:val="100"/>
          <w:position w:val="-36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2F2F2F"/>
          <w:spacing w:val="0"/>
          <w:w w:val="100"/>
          <w:position w:val="-36"/>
        </w:rPr>
      </w:r>
      <w:r>
        <w:rPr>
          <w:rFonts w:ascii="Times New Roman" w:hAnsi="Times New Roman" w:cs="Times New Roman" w:eastAsia="Times New Roman"/>
          <w:sz w:val="46"/>
          <w:szCs w:val="46"/>
          <w:color w:val="B8B8B8"/>
          <w:spacing w:val="0"/>
          <w:w w:val="9"/>
          <w:position w:val="-32"/>
        </w:rPr>
        <w:t>/</w:t>
      </w:r>
      <w:r>
        <w:rPr>
          <w:rFonts w:ascii="Times New Roman" w:hAnsi="Times New Roman" w:cs="Times New Roman" w:eastAsia="Times New Roman"/>
          <w:sz w:val="46"/>
          <w:szCs w:val="46"/>
          <w:color w:val="B8B8B8"/>
          <w:spacing w:val="5"/>
          <w:w w:val="9"/>
          <w:position w:val="-32"/>
        </w:rPr>
        <w:t>&gt;</w:t>
      </w:r>
      <w:r>
        <w:rPr>
          <w:rFonts w:ascii="Times New Roman" w:hAnsi="Times New Roman" w:cs="Times New Roman" w:eastAsia="Times New Roman"/>
          <w:sz w:val="46"/>
          <w:szCs w:val="46"/>
          <w:color w:val="B8B8B8"/>
          <w:spacing w:val="0"/>
          <w:w w:val="115"/>
          <w:position w:val="-32"/>
        </w:rPr>
        <w:t>-</w:t>
      </w:r>
      <w:r>
        <w:rPr>
          <w:rFonts w:ascii="Times New Roman" w:hAnsi="Times New Roman" w:cs="Times New Roman" w:eastAsia="Times New Roman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414141"/>
          <w:spacing w:val="0"/>
          <w:w w:val="100"/>
          <w:i/>
        </w:rPr>
        <w:t>1</w:t>
      </w:r>
      <w:r>
        <w:rPr>
          <w:rFonts w:ascii="Arial" w:hAnsi="Arial" w:cs="Arial" w:eastAsia="Arial"/>
          <w:sz w:val="20"/>
          <w:szCs w:val="20"/>
          <w:color w:val="414141"/>
          <w:spacing w:val="0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color w:val="414141"/>
          <w:spacing w:val="3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5"/>
          <w:position w:val="1"/>
        </w:rPr>
        <w:t>12017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140"/>
          <w:cols w:num="2" w:equalWidth="0">
            <w:col w:w="8717" w:space="250"/>
            <w:col w:w="2593"/>
          </w:cols>
        </w:sectPr>
      </w:pPr>
      <w:rPr/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6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432.812744pt;margin-top:1.980885pt;width:.1pt;height:14.808106pt;mso-position-horizontal-relative:page;mso-position-vertical-relative:paragraph;z-index:-17075" coordorigin="8656,40" coordsize="2,296">
            <v:shape style="position:absolute;left:8656;top:40;width:2;height:296" coordorigin="8656,40" coordsize="0,296" path="m8656,336l8656,40e" filled="f" stroked="t" strokeweight="2.62747pt" strokecolor="#EBEBEB">
              <v:path arrowok="t"/>
            </v:shape>
          </v:group>
          <w10:wrap type="none"/>
        </w:pict>
      </w:r>
      <w:r>
        <w:rPr/>
        <w:pict>
          <v:group style="position:absolute;margin-left:459.869019pt;margin-top:1.980885pt;width:7.5806pt;height:14.808106pt;mso-position-horizontal-relative:page;mso-position-vertical-relative:paragraph;z-index:-17074" coordorigin="9197,40" coordsize="152,296">
            <v:shape style="position:absolute;left:9197;top:40;width:152;height:296" coordorigin="9197,40" coordsize="152,296" path="m9197,40l9349,40,9349,336,9197,336,9197,40e" filled="t" fillcolor="#EBEBEB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83.651794pt;margin-top:1.980885pt;width:.1pt;height:14.808106pt;mso-position-horizontal-relative:page;mso-position-vertical-relative:paragraph;z-index:-17073" coordorigin="9673,40" coordsize="2,296">
            <v:shape style="position:absolute;left:9673;top:40;width:2;height:296" coordorigin="9673,40" coordsize="0,296" path="m9673,336l9673,40e" filled="f" stroked="t" strokeweight="3.21355pt" strokecolor="#EBEBEB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3.432465pt;margin-top:1.622848pt;width:5.767561pt;height:57.5pt;mso-position-horizontal-relative:page;mso-position-vertical-relative:paragraph;z-index:-17063" type="#_x0000_t202" filled="f" stroked="f">
            <v:textbox inset="0,0,0,0">
              <w:txbxContent>
                <w:p>
                  <w:pPr>
                    <w:spacing w:before="0" w:after="0" w:line="1150" w:lineRule="exact"/>
                    <w:ind w:right="-213"/>
                    <w:jc w:val="left"/>
                    <w:rPr>
                      <w:rFonts w:ascii="Arial" w:hAnsi="Arial" w:cs="Arial" w:eastAsia="Arial"/>
                      <w:sz w:val="115"/>
                      <w:szCs w:val="115"/>
                    </w:rPr>
                  </w:pPr>
                  <w:rPr/>
                  <w:r>
                    <w:rPr>
                      <w:rFonts w:ascii="Arial" w:hAnsi="Arial" w:cs="Arial" w:eastAsia="Arial"/>
                      <w:sz w:val="115"/>
                      <w:szCs w:val="115"/>
                      <w:color w:val="7C7C7C"/>
                      <w:spacing w:val="-295"/>
                      <w:w w:val="149"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115"/>
                      <w:szCs w:val="11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İtfaiyeci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3" w:lineRule="exact"/>
        <w:ind w:right="-82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Courier New" w:hAnsi="Courier New" w:cs="Courier New" w:eastAsia="Courier New"/>
          <w:sz w:val="23"/>
          <w:szCs w:val="23"/>
          <w:color w:val="1F1F1F"/>
          <w:w w:val="75"/>
          <w:position w:val="-2"/>
        </w:rPr>
        <w:t>1.</w:t>
      </w:r>
      <w:r>
        <w:rPr>
          <w:rFonts w:ascii="Courier New" w:hAnsi="Courier New" w:cs="Courier New" w:eastAsia="Courier New"/>
          <w:sz w:val="23"/>
          <w:szCs w:val="23"/>
          <w:color w:val="1F1F1F"/>
          <w:spacing w:val="-67"/>
          <w:w w:val="100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1F1F1F"/>
          <w:spacing w:val="0"/>
          <w:w w:val="100"/>
          <w:position w:val="1"/>
        </w:rPr>
        <w:t>'ef.h&gt;</w:t>
      </w:r>
      <w:r>
        <w:rPr>
          <w:rFonts w:ascii="Arial" w:hAnsi="Arial" w:cs="Arial" w:eastAsia="Arial"/>
          <w:sz w:val="18"/>
          <w:szCs w:val="18"/>
          <w:color w:val="1F1F1F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1F1F1F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1F1F1F"/>
          <w:spacing w:val="0"/>
          <w:w w:val="86"/>
          <w:position w:val="1"/>
        </w:rPr>
        <w:t>ç,,</w:t>
      </w:r>
      <w:r>
        <w:rPr>
          <w:rFonts w:ascii="Times New Roman" w:hAnsi="Times New Roman" w:cs="Times New Roman" w:eastAsia="Times New Roman"/>
          <w:sz w:val="24"/>
          <w:szCs w:val="24"/>
          <w:color w:val="1F1F1F"/>
          <w:spacing w:val="-4"/>
          <w:w w:val="86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1F1F1F"/>
          <w:spacing w:val="0"/>
          <w:w w:val="86"/>
          <w:position w:val="1"/>
        </w:rPr>
        <w:t>ı.:•t</w:t>
      </w:r>
      <w:r>
        <w:rPr>
          <w:rFonts w:ascii="Arial" w:hAnsi="Arial" w:cs="Arial" w:eastAsia="Arial"/>
          <w:sz w:val="18"/>
          <w:szCs w:val="18"/>
          <w:color w:val="1F1F1F"/>
          <w:spacing w:val="-6"/>
          <w:w w:val="86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1F1F1F"/>
          <w:spacing w:val="0"/>
          <w:w w:val="86"/>
          <w:position w:val="1"/>
        </w:rPr>
        <w:t>l,.:ıt</w:t>
      </w:r>
      <w:r>
        <w:rPr>
          <w:rFonts w:ascii="Arial" w:hAnsi="Arial" w:cs="Arial" w:eastAsia="Arial"/>
          <w:sz w:val="18"/>
          <w:szCs w:val="18"/>
          <w:color w:val="1F1F1F"/>
          <w:spacing w:val="20"/>
          <w:w w:val="86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1F1F1F"/>
          <w:spacing w:val="0"/>
          <w:w w:val="128"/>
          <w:position w:val="1"/>
        </w:rPr>
        <w:t>.l,.nır;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4" w:lineRule="exact"/>
        <w:ind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14141"/>
          <w:spacing w:val="-15"/>
          <w:w w:val="126"/>
          <w:position w:val="-2"/>
        </w:rPr>
        <w:t>M</w:t>
      </w:r>
      <w:r>
        <w:rPr>
          <w:rFonts w:ascii="Arial" w:hAnsi="Arial" w:cs="Arial" w:eastAsia="Arial"/>
          <w:sz w:val="19"/>
          <w:szCs w:val="19"/>
          <w:color w:val="1F1F1F"/>
          <w:spacing w:val="-9"/>
          <w:w w:val="96"/>
          <w:position w:val="-2"/>
        </w:rPr>
        <w:t>u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94"/>
          <w:position w:val="-2"/>
        </w:rPr>
        <w:t>sm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566" w:right="-20"/>
        <w:jc w:val="left"/>
        <w:tabs>
          <w:tab w:pos="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ej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1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irim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exact"/>
        <w:ind w:left="360" w:right="-20"/>
        <w:jc w:val="left"/>
        <w:tabs>
          <w:tab w:pos="14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919393"/>
          <w:w w:val="68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919393"/>
          <w:spacing w:val="-33"/>
          <w:w w:val="68"/>
        </w:rPr>
        <w:t>•</w:t>
      </w:r>
      <w:r>
        <w:rPr>
          <w:rFonts w:ascii="Times New Roman" w:hAnsi="Times New Roman" w:cs="Times New Roman" w:eastAsia="Times New Roman"/>
          <w:sz w:val="22"/>
          <w:szCs w:val="22"/>
          <w:color w:val="B8B8B8"/>
          <w:spacing w:val="-15"/>
          <w:w w:val="69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919393"/>
          <w:spacing w:val="0"/>
          <w:w w:val="107"/>
        </w:rPr>
        <w:t>•</w:t>
      </w:r>
      <w:r>
        <w:rPr>
          <w:rFonts w:ascii="Times New Roman" w:hAnsi="Times New Roman" w:cs="Times New Roman" w:eastAsia="Times New Roman"/>
          <w:sz w:val="22"/>
          <w:szCs w:val="22"/>
          <w:color w:val="91939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919393"/>
          <w:spacing w:val="0"/>
          <w:w w:val="141"/>
        </w:rPr>
        <w:t>')</w:t>
      </w:r>
      <w:r>
        <w:rPr>
          <w:rFonts w:ascii="Times New Roman" w:hAnsi="Times New Roman" w:cs="Times New Roman" w:eastAsia="Times New Roman"/>
          <w:sz w:val="22"/>
          <w:szCs w:val="22"/>
          <w:color w:val="919393"/>
          <w:spacing w:val="0"/>
          <w:w w:val="140"/>
        </w:rPr>
        <w:t>/</w:t>
      </w:r>
      <w:r>
        <w:rPr>
          <w:rFonts w:ascii="Times New Roman" w:hAnsi="Times New Roman" w:cs="Times New Roman" w:eastAsia="Times New Roman"/>
          <w:sz w:val="22"/>
          <w:szCs w:val="22"/>
          <w:color w:val="A7A8A7"/>
          <w:spacing w:val="0"/>
          <w:w w:val="93"/>
        </w:rPr>
        <w:t>-!/</w:t>
      </w:r>
      <w:r>
        <w:rPr>
          <w:rFonts w:ascii="Times New Roman" w:hAnsi="Times New Roman" w:cs="Times New Roman" w:eastAsia="Times New Roman"/>
          <w:sz w:val="22"/>
          <w:szCs w:val="22"/>
          <w:color w:val="7C7C7C"/>
          <w:spacing w:val="0"/>
          <w:w w:val="67"/>
        </w:rPr>
        <w:t>."</w:t>
      </w:r>
      <w:r>
        <w:rPr>
          <w:rFonts w:ascii="Times New Roman" w:hAnsi="Times New Roman" w:cs="Times New Roman" w:eastAsia="Times New Roman"/>
          <w:sz w:val="22"/>
          <w:szCs w:val="22"/>
          <w:color w:val="7C7C7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7C7C7C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A7A8A7"/>
          <w:spacing w:val="-42"/>
          <w:w w:val="85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7C7C7C"/>
          <w:spacing w:val="-37"/>
          <w:w w:val="69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919393"/>
          <w:spacing w:val="0"/>
          <w:w w:val="85"/>
        </w:rPr>
        <w:t>..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tabs>
          <w:tab w:pos="700" w:val="left"/>
          <w:tab w:pos="1120" w:val="left"/>
          <w:tab w:pos="1620" w:val="left"/>
          <w:tab w:pos="2320" w:val="left"/>
        </w:tabs>
        <w:rPr>
          <w:rFonts w:ascii="Times New Roman" w:hAnsi="Times New Roman" w:cs="Times New Roman" w:eastAsia="Times New Roman"/>
          <w:sz w:val="42"/>
          <w:szCs w:val="4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6.950012pt;margin-top:7.662102pt;width:13.744075pt;height:15.190438pt;mso-position-horizontal-relative:page;mso-position-vertical-relative:paragraph;z-index:-17090" type="#_x0000_t202" filled="f" stroked="f">
            <v:textbox inset="0,0,0,0">
              <w:txbxContent>
                <w:p>
                  <w:pPr>
                    <w:spacing w:before="0" w:after="0" w:line="102" w:lineRule="exact"/>
                    <w:ind w:left="83" w:right="-20"/>
                    <w:jc w:val="left"/>
                    <w:rPr>
                      <w:rFonts w:ascii="Times New Roman" w:hAnsi="Times New Roman" w:cs="Times New Roman" w:eastAsia="Times New Roman"/>
                      <w:sz w:val="10"/>
                      <w:szCs w:val="1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B8B8B8"/>
                      <w:spacing w:val="0"/>
                      <w:w w:val="119"/>
                      <w:b/>
                      <w:bCs/>
                    </w:rPr>
                    <w:t>ic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4.731995pt;margin-top:17.078728pt;width:8.828013pt;height:31.592834pt;mso-position-horizontal-relative:page;mso-position-vertical-relative:paragraph;z-index:-17089" type="#_x0000_t202" filled="f" stroked="f">
            <v:textbox inset="0,0,0,0">
              <w:txbxContent>
                <w:p>
                  <w:pPr>
                    <w:spacing w:before="0" w:after="0" w:line="204" w:lineRule="exact"/>
                    <w:ind w:left="5" w:right="-7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919393"/>
                      <w:spacing w:val="0"/>
                      <w:w w:val="100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919393"/>
                      <w:spacing w:val="0"/>
                      <w:w w:val="100"/>
                    </w:rPr>
                    <w:t>.-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12.320007pt;margin-top:2.085468pt;width:.1pt;height:5.28pt;mso-position-horizontal-relative:page;mso-position-vertical-relative:paragraph;z-index:-17083" coordorigin="8246,42" coordsize="2,106">
            <v:shape style="position:absolute;left:8246;top:42;width:2;height:106" coordorigin="8246,42" coordsize="0,106" path="m8246,147l8246,42e" filled="f" stroked="t" strokeweight=".48pt" strokecolor="#000000">
              <v:path arrowok="t"/>
            </v:shape>
          </v:group>
          <w10:wrap type="none"/>
        </w:pict>
      </w:r>
      <w:r>
        <w:rPr/>
        <w:pict>
          <v:group style="position:absolute;margin-left:411.480011pt;margin-top:19.485468pt;width:2.64pt;height:24.84pt;mso-position-horizontal-relative:page;mso-position-vertical-relative:paragraph;z-index:-17080" coordorigin="8230,390" coordsize="53,497">
            <v:group style="position:absolute;left:8246;top:407;width:2;height:317" coordorigin="8246,407" coordsize="2,317">
              <v:shape style="position:absolute;left:8246;top:407;width:2;height:317" coordorigin="8246,407" coordsize="0,317" path="m8246,723l8246,407e" filled="f" stroked="t" strokeweight="1.68pt" strokecolor="#6B6B6B">
                <v:path arrowok="t"/>
              </v:shape>
            </v:group>
            <v:group style="position:absolute;left:8273;top:704;width:2;height:173" coordorigin="8273,704" coordsize="2,173">
              <v:shape style="position:absolute;left:8273;top:704;width:2;height:173" coordorigin="8273,704" coordsize="0,173" path="m8273,877l8273,704e" filled="f" stroked="t" strokeweight=".96pt" strokecolor="#575757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41.462006pt;margin-top:-3.873037pt;width:46.511201pt;height:80.601769pt;mso-position-horizontal-relative:page;mso-position-vertical-relative:paragraph;z-index:-17072" coordorigin="8829,-77" coordsize="930,1612">
            <v:group style="position:absolute;left:8830;top:133;width:359;height:246" coordorigin="8830,133" coordsize="359,246">
              <v:shape style="position:absolute;left:8830;top:133;width:359;height:246" coordorigin="8830,133" coordsize="359,246" path="m8830,133l9189,133,9189,379,8830,379,8830,133e" filled="t" fillcolor="#EBEBEB" stroked="f">
                <v:path arrowok="t"/>
                <v:fill/>
              </v:shape>
            </v:group>
            <v:group style="position:absolute;left:9007;top:-42;width:2;height:243" coordorigin="9007,-42" coordsize="2,243">
              <v:shape style="position:absolute;left:9007;top:-42;width:2;height:243" coordorigin="9007,-42" coordsize="0,243" path="m9007,202l9007,-42e" filled="f" stroked="t" strokeweight="1.55979pt" strokecolor="#EBEBEB">
                <v:path arrowok="t"/>
              </v:shape>
            </v:group>
            <v:group style="position:absolute;left:9044;top:57;width:2;height:229" coordorigin="9044,57" coordsize="2,229">
              <v:shape style="position:absolute;left:9044;top:57;width:2;height:229" coordorigin="9044,57" coordsize="0,229" path="m9044,286l9044,57e" filled="f" stroked="t" strokeweight="2.331250pt" strokecolor="#EBEBEB">
                <v:path arrowok="t"/>
              </v:shape>
            </v:group>
            <v:group style="position:absolute;left:9190;top:57;width:2;height:229" coordorigin="9190,57" coordsize="2,229">
              <v:shape style="position:absolute;left:9190;top:57;width:2;height:229" coordorigin="9190,57" coordsize="0,229" path="m9190,57l9190,286,9190,57xe" filled="t" fillcolor="#EBEBEB" stroked="f">
                <v:path arrowok="t"/>
                <v:fill/>
              </v:shape>
            </v:group>
            <v:group style="position:absolute;left:9316;top:-42;width:2;height:243" coordorigin="9316,-42" coordsize="2,243">
              <v:shape style="position:absolute;left:9316;top:-42;width:2;height:243" coordorigin="9316,-42" coordsize="0,243" path="m9316,202l9316,-42e" filled="f" stroked="t" strokeweight="3.57072pt" strokecolor="#EBEBEB">
                <v:path arrowok="t"/>
              </v:shape>
            </v:group>
            <v:group style="position:absolute;left:9420;top:160;width:86;height:2" coordorigin="9420,160" coordsize="86,2">
              <v:shape style="position:absolute;left:9420;top:160;width:86;height:2" coordorigin="9420,160" coordsize="86,0" path="m9420,160l9506,160e" filled="f" stroked="t" strokeweight="4.31125pt" strokecolor="#EBEBEB">
                <v:path arrowok="t"/>
              </v:shape>
            </v:group>
            <v:group style="position:absolute;left:9339;top:193;width:275;height:264" coordorigin="9339,193" coordsize="275,264">
              <v:shape style="position:absolute;left:9339;top:193;width:275;height:264" coordorigin="9339,193" coordsize="275,264" path="m9339,193l9614,193,9614,457,9339,457,9339,193e" filled="t" fillcolor="#EBEBEB" stroked="f">
                <v:path arrowok="t"/>
                <v:fill/>
              </v:shape>
            </v:group>
            <v:group style="position:absolute;left:9089;top:326;width:184;height:229" coordorigin="9089,326" coordsize="184,229">
              <v:shape style="position:absolute;left:9089;top:326;width:184;height:229" coordorigin="9089,326" coordsize="184,229" path="m9089,326l9273,326,9273,555,9089,555,9089,326e" filled="t" fillcolor="#EBEBEB" stroked="f">
                <v:path arrowok="t"/>
                <v:fill/>
              </v:shape>
            </v:group>
            <v:group style="position:absolute;left:8895;top:381;width:156;height:352" coordorigin="8895,381" coordsize="156,352">
              <v:shape style="position:absolute;left:8895;top:381;width:156;height:352" coordorigin="8895,381" coordsize="156,352" path="m8895,381l9050,381,9050,733,8895,733,8895,381xe" filled="t" fillcolor="#EBEBEB" stroked="f">
                <v:path arrowok="t"/>
                <v:fill/>
              </v:shape>
            </v:group>
            <v:group style="position:absolute;left:9201;top:530;width:2;height:437" coordorigin="9201,530" coordsize="2,437">
              <v:shape style="position:absolute;left:9201;top:530;width:2;height:437" coordorigin="9201,530" coordsize="0,437" path="m9201,966l9201,530e" filled="f" stroked="t" strokeweight="3.2968pt" strokecolor="#EBEBEB">
                <v:path arrowok="t"/>
              </v:shape>
            </v:group>
            <v:group style="position:absolute;left:9568;top:748;width:2;height:148" coordorigin="9568,748" coordsize="2,148">
              <v:shape style="position:absolute;left:9568;top:748;width:2;height:148" coordorigin="9568,748" coordsize="0,148" path="m9568,896l9568,748e" filled="f" stroked="t" strokeweight="3.08680pt" strokecolor="#EBEBEB">
                <v:path arrowok="t"/>
              </v:shape>
            </v:group>
            <v:group style="position:absolute;left:8888;top:733;width:161;height:327" coordorigin="8888,733" coordsize="161,327">
              <v:shape style="position:absolute;left:8888;top:733;width:161;height:327" coordorigin="8888,733" coordsize="161,327" path="m8888,733l9049,733,9049,1060,8888,1060,8888,733e" filled="t" fillcolor="#EBEBEB" stroked="f">
                <v:path arrowok="t"/>
                <v:fill/>
              </v:shape>
            </v:group>
            <v:group style="position:absolute;left:9151;top:847;width:2;height:177" coordorigin="9151,847" coordsize="2,177">
              <v:shape style="position:absolute;left:9151;top:847;width:2;height:177" coordorigin="9151,847" coordsize="0,177" path="m9151,1025l9151,847e" filled="f" stroked="t" strokeweight="3.30346pt" strokecolor="#CCD1DF">
                <v:path arrowok="t"/>
              </v:shape>
            </v:group>
            <v:group style="position:absolute;left:9691;top:748;width:2;height:148" coordorigin="9691,748" coordsize="2,148">
              <v:shape style="position:absolute;left:9691;top:748;width:2;height:148" coordorigin="9691,748" coordsize="0,148" path="m9691,896l9691,748e" filled="f" stroked="t" strokeweight="2.3275pt" strokecolor="#EBEBEB">
                <v:path arrowok="t"/>
              </v:shape>
            </v:group>
            <v:group style="position:absolute;left:9626;top:847;width:2;height:177" coordorigin="9626,847" coordsize="2,177">
              <v:shape style="position:absolute;left:9626;top:847;width:2;height:177" coordorigin="9626,847" coordsize="0,177" path="m9626,1025l9626,847e" filled="f" stroked="t" strokeweight="3.2863pt" strokecolor="#EBEBEB">
                <v:path arrowok="t"/>
              </v:shape>
            </v:group>
            <v:group style="position:absolute;left:8913;top:887;width:195;height:149" coordorigin="8913,887" coordsize="195,149">
              <v:shape style="position:absolute;left:8913;top:887;width:195;height:149" coordorigin="8913,887" coordsize="195,149" path="m8913,887l9108,887,9108,1035,8913,1035,8913,887xe" filled="t" fillcolor="#EBEBEB" stroked="f">
                <v:path arrowok="t"/>
                <v:fill/>
              </v:shape>
            </v:group>
            <v:group style="position:absolute;left:9621;top:899;width:118;height:188" coordorigin="9621,899" coordsize="118,188">
              <v:shape style="position:absolute;left:9621;top:899;width:118;height:188" coordorigin="9621,899" coordsize="118,188" path="m9621,899l9739,899,9739,1088,9621,1088,9621,899e" filled="t" fillcolor="#EBEBEB" stroked="f">
                <v:path arrowok="t"/>
                <v:fill/>
              </v:shape>
            </v:group>
            <v:group style="position:absolute;left:8902;top:1035;width:285;height:207" coordorigin="8902,1035" coordsize="285,207">
              <v:shape style="position:absolute;left:8902;top:1035;width:285;height:207" coordorigin="8902,1035" coordsize="285,207" path="m8902,1035l9187,1035,9187,1243,8902,1243,8902,1035e" filled="t" fillcolor="#EBEBEB" stroked="f">
                <v:path arrowok="t"/>
                <v:fill/>
              </v:shape>
            </v:group>
            <v:group style="position:absolute;left:9290;top:1111;width:2;height:109" coordorigin="9290,1111" coordsize="2,109">
              <v:shape style="position:absolute;left:9290;top:1111;width:2;height:109" coordorigin="9290,1111" coordsize="0,109" path="m9290,1220l9290,1111e" filled="f" stroked="t" strokeweight="2.12384pt" strokecolor="#EBEBEB">
                <v:path arrowok="t"/>
              </v:shape>
            </v:group>
            <v:group style="position:absolute;left:9514;top:1099;width:2;height:124" coordorigin="9514,1099" coordsize="2,124">
              <v:shape style="position:absolute;left:9514;top:1099;width:2;height:124" coordorigin="9514,1099" coordsize="0,124" path="m9514,1223l9514,1099e" filled="f" stroked="t" strokeweight="2.231515pt" strokecolor="#EBEBEB">
                <v:path arrowok="t"/>
              </v:shape>
            </v:group>
            <v:group style="position:absolute;left:9548;top:1120;width:56;height:2" coordorigin="9548,1120" coordsize="56,2">
              <v:shape style="position:absolute;left:9548;top:1120;width:56;height:2" coordorigin="9548,1120" coordsize="56,0" path="m9548,1120l9604,1120e" filled="f" stroked="t" strokeweight="2.7973pt" strokecolor="#EBEBEB">
                <v:path arrowok="t"/>
              </v:shape>
            </v:group>
            <v:group style="position:absolute;left:9719;top:1111;width:2;height:107" coordorigin="9719,1111" coordsize="2,107">
              <v:shape style="position:absolute;left:9719;top:1111;width:2;height:107" coordorigin="9719,1111" coordsize="0,107" path="m9719,1218l9719,1111e" filled="f" stroked="t" strokeweight="4.0712pt" strokecolor="#EBEBEB">
                <v:path arrowok="t"/>
              </v:shape>
            </v:group>
            <v:group style="position:absolute;left:8868;top:1162;width:2;height:215" coordorigin="8868,1162" coordsize="2,215">
              <v:shape style="position:absolute;left:8868;top:1162;width:2;height:215" coordorigin="8868,1162" coordsize="0,215" path="m8868,1377l8868,1162e" filled="f" stroked="t" strokeweight="3.9pt" strokecolor="#EBEBEB">
                <v:path arrowok="t"/>
              </v:shape>
            </v:group>
            <v:group style="position:absolute;left:9105;top:902;width:2;height:559" coordorigin="9105,902" coordsize="2,559">
              <v:shape style="position:absolute;left:9105;top:902;width:2;height:559" coordorigin="9105,902" coordsize="0,559" path="m9105,1461l9105,902e" filled="f" stroked="t" strokeweight="3.308455pt" strokecolor="#EBEBEB">
                <v:path arrowok="t"/>
              </v:shape>
            </v:group>
            <v:group style="position:absolute;left:9508;top:1141;width:123;height:246" coordorigin="9508,1141" coordsize="123,246">
              <v:shape style="position:absolute;left:9508;top:1141;width:123;height:246" coordorigin="9508,1141" coordsize="123,246" path="m9508,1141l9632,1141,9632,1387,9508,1387,9508,1141e" filled="t" fillcolor="#EBEBEB" stroked="f">
                <v:path arrowok="t"/>
                <v:fill/>
              </v:shape>
            </v:group>
            <v:group style="position:absolute;left:9076;top:1247;width:2;height:246" coordorigin="9076,1247" coordsize="2,246">
              <v:shape style="position:absolute;left:9076;top:1247;width:2;height:246" coordorigin="9076,1247" coordsize="0,246" path="m9076,1492l9076,1247e" filled="f" stroked="t" strokeweight="4.241800pt" strokecolor="#EBEBE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91.707886pt;margin-top:-3.029284pt;width:5.48934pt;height:18.457266pt;mso-position-horizontal-relative:page;mso-position-vertical-relative:paragraph;z-index:-17071" coordorigin="9834,-61" coordsize="110,369">
            <v:group style="position:absolute;left:9925;top:-42;width:2;height:243" coordorigin="9925,-42" coordsize="2,243">
              <v:shape style="position:absolute;left:9925;top:-42;width:2;height:243" coordorigin="9925,-42" coordsize="0,243" path="m9925,202l9925,-42e" filled="f" stroked="t" strokeweight="1.883215pt" strokecolor="#EBEBEB">
                <v:path arrowok="t"/>
              </v:shape>
            </v:group>
            <v:group style="position:absolute;left:9866;top:96;width:2;height:180" coordorigin="9866,96" coordsize="2,180">
              <v:shape style="position:absolute;left:9866;top:96;width:2;height:180" coordorigin="9866,96" coordsize="0,180" path="m9866,276l9866,96e" filled="f" stroked="t" strokeweight="3.22575pt" strokecolor="#EBEBE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01.984009pt;margin-top:8.518476pt;width:2.14434pt;height:4.149903pt;mso-position-horizontal-relative:page;mso-position-vertical-relative:paragraph;z-index:-17070" coordorigin="10040,170" coordsize="43,83">
            <v:shape style="position:absolute;left:10040;top:170;width:43;height:83" coordorigin="10040,170" coordsize="43,83" path="m10061,253l10061,170e" filled="f" stroked="t" strokeweight="2.244340pt" strokecolor="#EBEBEB">
              <v:path arrowok="t"/>
            </v:shape>
          </v:group>
          <w10:wrap type="none"/>
        </w:pict>
      </w:r>
      <w:r>
        <w:rPr/>
        <w:pict>
          <v:group style="position:absolute;margin-left:526.658997pt;margin-top:-2.225099pt;width:5.03496pt;height:28.270021pt;mso-position-horizontal-relative:page;mso-position-vertical-relative:paragraph;z-index:-17069" coordorigin="10533,-45" coordsize="101,565">
            <v:shape style="position:absolute;left:10533;top:-45;width:101;height:565" coordorigin="10533,-45" coordsize="101,565" path="m10533,-45l10634,-45,10634,521,10533,521,10533,-45e" filled="t" fillcolor="#EBEBEB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20"/>
          <w:szCs w:val="20"/>
          <w:color w:val="7C7C7C"/>
          <w:spacing w:val="0"/>
          <w:w w:val="95"/>
        </w:rPr>
        <w:t>.</w:t>
      </w:r>
      <w:r>
        <w:rPr>
          <w:rFonts w:ascii="Arial" w:hAnsi="Arial" w:cs="Arial" w:eastAsia="Arial"/>
          <w:sz w:val="20"/>
          <w:szCs w:val="20"/>
          <w:color w:val="7C7C7C"/>
          <w:spacing w:val="-19"/>
          <w:w w:val="95"/>
        </w:rPr>
        <w:t> </w:t>
      </w:r>
      <w:r>
        <w:rPr>
          <w:rFonts w:ascii="Arial" w:hAnsi="Arial" w:cs="Arial" w:eastAsia="Arial"/>
          <w:sz w:val="18"/>
          <w:szCs w:val="18"/>
          <w:color w:val="919393"/>
          <w:spacing w:val="-13"/>
          <w:w w:val="106"/>
          <w:position w:val="-4"/>
        </w:rPr>
        <w:t>.</w:t>
      </w:r>
      <w:r>
        <w:rPr>
          <w:rFonts w:ascii="Arial" w:hAnsi="Arial" w:cs="Arial" w:eastAsia="Arial"/>
          <w:sz w:val="20"/>
          <w:szCs w:val="20"/>
          <w:color w:val="919393"/>
          <w:spacing w:val="-6"/>
          <w:w w:val="35"/>
          <w:position w:val="0"/>
        </w:rPr>
        <w:t>-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101"/>
          <w:position w:val="0"/>
        </w:rPr>
        <w:t>..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100"/>
          <w:position w:val="0"/>
        </w:rPr>
      </w:r>
      <w:r>
        <w:rPr>
          <w:rFonts w:ascii="Arial" w:hAnsi="Arial" w:cs="Arial" w:eastAsia="Arial"/>
          <w:sz w:val="20"/>
          <w:szCs w:val="20"/>
          <w:color w:val="919393"/>
          <w:spacing w:val="0"/>
          <w:w w:val="155"/>
          <w:i/>
          <w:position w:val="0"/>
        </w:rPr>
        <w:t>(</w:t>
      </w:r>
      <w:r>
        <w:rPr>
          <w:rFonts w:ascii="Arial" w:hAnsi="Arial" w:cs="Arial" w:eastAsia="Arial"/>
          <w:sz w:val="20"/>
          <w:szCs w:val="20"/>
          <w:color w:val="919393"/>
          <w:spacing w:val="0"/>
          <w:w w:val="155"/>
          <w:i/>
          <w:position w:val="0"/>
        </w:rPr>
        <w:t>,</w:t>
      </w:r>
      <w:r>
        <w:rPr>
          <w:rFonts w:ascii="Arial" w:hAnsi="Arial" w:cs="Arial" w:eastAsia="Arial"/>
          <w:sz w:val="20"/>
          <w:szCs w:val="20"/>
          <w:color w:val="919393"/>
          <w:spacing w:val="0"/>
          <w:w w:val="100"/>
          <w:i/>
          <w:position w:val="0"/>
        </w:rPr>
        <w:tab/>
      </w:r>
      <w:r>
        <w:rPr>
          <w:rFonts w:ascii="Arial" w:hAnsi="Arial" w:cs="Arial" w:eastAsia="Arial"/>
          <w:sz w:val="20"/>
          <w:szCs w:val="20"/>
          <w:color w:val="919393"/>
          <w:spacing w:val="0"/>
          <w:w w:val="100"/>
          <w:i/>
          <w:position w:val="0"/>
        </w:rPr>
      </w:r>
      <w:r>
        <w:rPr>
          <w:rFonts w:ascii="Arial" w:hAnsi="Arial" w:cs="Arial" w:eastAsia="Arial"/>
          <w:sz w:val="20"/>
          <w:szCs w:val="20"/>
          <w:color w:val="A7A8A7"/>
          <w:spacing w:val="0"/>
          <w:w w:val="155"/>
          <w:i/>
          <w:position w:val="0"/>
        </w:rPr>
        <w:t>:lt</w:t>
      </w:r>
      <w:r>
        <w:rPr>
          <w:rFonts w:ascii="Arial" w:hAnsi="Arial" w:cs="Arial" w:eastAsia="Arial"/>
          <w:sz w:val="20"/>
          <w:szCs w:val="20"/>
          <w:color w:val="A7A8A7"/>
          <w:spacing w:val="-55"/>
          <w:w w:val="155"/>
          <w:i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A7A8A7"/>
          <w:spacing w:val="0"/>
          <w:w w:val="100"/>
          <w:i/>
          <w:position w:val="0"/>
        </w:rPr>
        <w:tab/>
      </w:r>
      <w:r>
        <w:rPr>
          <w:rFonts w:ascii="Arial" w:hAnsi="Arial" w:cs="Arial" w:eastAsia="Arial"/>
          <w:sz w:val="20"/>
          <w:szCs w:val="20"/>
          <w:color w:val="A7A8A7"/>
          <w:spacing w:val="0"/>
          <w:w w:val="100"/>
          <w:i/>
          <w:position w:val="0"/>
        </w:rPr>
      </w:r>
      <w:r>
        <w:rPr>
          <w:rFonts w:ascii="Times New Roman" w:hAnsi="Times New Roman" w:cs="Times New Roman" w:eastAsia="Times New Roman"/>
          <w:sz w:val="42"/>
          <w:szCs w:val="42"/>
          <w:color w:val="919393"/>
          <w:spacing w:val="7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42"/>
          <w:szCs w:val="42"/>
          <w:color w:val="919393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42"/>
          <w:szCs w:val="42"/>
          <w:color w:val="919393"/>
          <w:spacing w:val="-8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91939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42"/>
          <w:szCs w:val="42"/>
          <w:color w:val="91939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42"/>
          <w:szCs w:val="42"/>
          <w:color w:val="AFB1D3"/>
          <w:spacing w:val="0"/>
          <w:w w:val="72"/>
          <w:position w:val="0"/>
        </w:rPr>
        <w:t>-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140"/>
          <w:cols w:num="4" w:equalWidth="0">
            <w:col w:w="823" w:space="1117"/>
            <w:col w:w="2250" w:space="390"/>
            <w:col w:w="516" w:space="2902"/>
            <w:col w:w="3562"/>
          </w:cols>
        </w:sectPr>
      </w:pPr>
      <w:rPr/>
    </w:p>
    <w:p>
      <w:pPr>
        <w:spacing w:before="0" w:after="0" w:line="235" w:lineRule="atLeast"/>
        <w:ind w:right="-20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172.800003pt;margin-top:12.429529pt;width:.1pt;height:9.36pt;mso-position-horizontal-relative:page;mso-position-vertical-relative:paragraph;z-index:-17082" coordorigin="3456,249" coordsize="2,187">
            <v:shape style="position:absolute;left:3456;top:249;width:2;height:187" coordorigin="3456,249" coordsize="0,187" path="m3456,436l3456,249e" filled="f" stroked="t" strokeweight=".48pt" strokecolor="#28447C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2"/>
          <w:szCs w:val="22"/>
          <w:color w:val="595959"/>
          <w:w w:val="86"/>
        </w:rPr>
        <w:t>tf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w w:val="87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w w:val="100"/>
        </w:rPr>
      </w:r>
    </w:p>
    <w:p>
      <w:pPr>
        <w:spacing w:before="0" w:after="0" w:line="240" w:lineRule="atLeas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1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2" w:lineRule="atLeast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919393"/>
          <w:spacing w:val="0"/>
          <w:w w:val="6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919393"/>
          <w:spacing w:val="0"/>
          <w:w w:val="67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919393"/>
          <w:spacing w:val="16"/>
          <w:w w:val="6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F1F1F"/>
          <w:spacing w:val="0"/>
          <w:w w:val="67"/>
          <w:b/>
          <w:bCs/>
        </w:rPr>
        <w:t>•1-t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348" w:lineRule="atLeast"/>
        <w:ind w:right="-65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B8B8B8"/>
          <w:w w:val="61"/>
          <w:b/>
          <w:bCs/>
        </w:rPr>
        <w:t>.</w:t>
      </w:r>
      <w:r>
        <w:rPr>
          <w:rFonts w:ascii="Arial" w:hAnsi="Arial" w:cs="Arial" w:eastAsia="Arial"/>
          <w:sz w:val="17"/>
          <w:szCs w:val="17"/>
          <w:color w:val="919393"/>
          <w:w w:val="44"/>
          <w:b/>
          <w:bCs/>
        </w:rPr>
        <w:t>....</w:t>
      </w:r>
      <w:r>
        <w:rPr>
          <w:rFonts w:ascii="Arial" w:hAnsi="Arial" w:cs="Arial" w:eastAsia="Arial"/>
          <w:sz w:val="17"/>
          <w:szCs w:val="17"/>
          <w:color w:val="919393"/>
          <w:spacing w:val="2"/>
          <w:w w:val="44"/>
          <w:b/>
          <w:bCs/>
        </w:rPr>
        <w:t>.</w:t>
      </w:r>
      <w:r>
        <w:rPr>
          <w:rFonts w:ascii="Arial" w:hAnsi="Arial" w:cs="Arial" w:eastAsia="Arial"/>
          <w:sz w:val="17"/>
          <w:szCs w:val="17"/>
          <w:color w:val="919393"/>
          <w:spacing w:val="-7"/>
          <w:w w:val="220"/>
          <w:b/>
          <w:bCs/>
        </w:rPr>
        <w:t>-</w:t>
      </w:r>
      <w:r>
        <w:rPr>
          <w:rFonts w:ascii="Arial" w:hAnsi="Arial" w:cs="Arial" w:eastAsia="Arial"/>
          <w:sz w:val="17"/>
          <w:szCs w:val="17"/>
          <w:color w:val="595959"/>
          <w:spacing w:val="-14"/>
          <w:w w:val="102"/>
          <w:b/>
          <w:bCs/>
        </w:rPr>
        <w:t>.</w:t>
      </w:r>
      <w:r>
        <w:rPr>
          <w:rFonts w:ascii="Arial" w:hAnsi="Arial" w:cs="Arial" w:eastAsia="Arial"/>
          <w:sz w:val="17"/>
          <w:szCs w:val="17"/>
          <w:color w:val="A7A8A7"/>
          <w:spacing w:val="0"/>
          <w:w w:val="34"/>
          <w:b/>
          <w:bCs/>
        </w:rPr>
        <w:t>r;..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97" w:lineRule="exact"/>
        <w:ind w:left="2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B8B8B8"/>
          <w:spacing w:val="-19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919393"/>
          <w:spacing w:val="0"/>
          <w:w w:val="100"/>
          <w:position w:val="2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919393"/>
          <w:spacing w:val="0"/>
          <w:w w:val="100"/>
          <w:position w:val="2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32" w:lineRule="atLeast"/>
        <w:ind w:left="77" w:right="-20"/>
        <w:jc w:val="left"/>
        <w:rPr>
          <w:rFonts w:ascii="Arial" w:hAnsi="Arial" w:cs="Arial" w:eastAsia="Arial"/>
          <w:sz w:val="6"/>
          <w:szCs w:val="6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B8B8B8"/>
          <w:spacing w:val="0"/>
          <w:w w:val="63"/>
          <w:b/>
          <w:bCs/>
        </w:rPr>
        <w:t>-</w:t>
      </w:r>
      <w:r>
        <w:rPr>
          <w:rFonts w:ascii="Arial" w:hAnsi="Arial" w:cs="Arial" w:eastAsia="Arial"/>
          <w:sz w:val="17"/>
          <w:szCs w:val="17"/>
          <w:color w:val="B8B8B8"/>
          <w:spacing w:val="0"/>
          <w:w w:val="63"/>
          <w:b/>
          <w:bCs/>
        </w:rPr>
        <w:t>   </w:t>
      </w:r>
      <w:r>
        <w:rPr>
          <w:rFonts w:ascii="Arial" w:hAnsi="Arial" w:cs="Arial" w:eastAsia="Arial"/>
          <w:sz w:val="17"/>
          <w:szCs w:val="17"/>
          <w:color w:val="B8B8B8"/>
          <w:spacing w:val="18"/>
          <w:w w:val="63"/>
          <w:b/>
          <w:bCs/>
        </w:rPr>
        <w:t> </w:t>
      </w:r>
      <w:r>
        <w:rPr>
          <w:rFonts w:ascii="Arial" w:hAnsi="Arial" w:cs="Arial" w:eastAsia="Arial"/>
          <w:sz w:val="6"/>
          <w:szCs w:val="6"/>
          <w:color w:val="7C7C7C"/>
          <w:spacing w:val="0"/>
          <w:w w:val="107"/>
          <w:b/>
          <w:bCs/>
        </w:rPr>
        <w:t>J,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</w:rPr>
      </w:r>
    </w:p>
    <w:p>
      <w:pPr>
        <w:spacing w:before="0" w:after="0" w:line="88" w:lineRule="exact"/>
        <w:ind w:right="-20"/>
        <w:jc w:val="left"/>
        <w:rPr>
          <w:rFonts w:ascii="Times New Roman" w:hAnsi="Times New Roman" w:cs="Times New Roman" w:eastAsia="Times New Roman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A7A8A7"/>
          <w:spacing w:val="0"/>
          <w:w w:val="66"/>
          <w:b/>
          <w:bCs/>
          <w:position w:val="1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A7A8A7"/>
          <w:spacing w:val="3"/>
          <w:w w:val="66"/>
          <w:b/>
          <w:bCs/>
          <w:position w:val="1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7C7C7C"/>
          <w:spacing w:val="0"/>
          <w:w w:val="66"/>
          <w:b/>
          <w:bCs/>
          <w:position w:val="1"/>
        </w:rPr>
        <w:t>of</w:t>
      </w:r>
      <w:r>
        <w:rPr>
          <w:rFonts w:ascii="Times New Roman" w:hAnsi="Times New Roman" w:cs="Times New Roman" w:eastAsia="Times New Roman"/>
          <w:sz w:val="13"/>
          <w:szCs w:val="13"/>
          <w:color w:val="7C7C7C"/>
          <w:spacing w:val="0"/>
          <w:w w:val="66"/>
          <w:b/>
          <w:bCs/>
          <w:position w:val="1"/>
        </w:rPr>
        <w:t>  </w:t>
      </w:r>
      <w:r>
        <w:rPr>
          <w:rFonts w:ascii="Times New Roman" w:hAnsi="Times New Roman" w:cs="Times New Roman" w:eastAsia="Times New Roman"/>
          <w:sz w:val="13"/>
          <w:szCs w:val="13"/>
          <w:color w:val="7C7C7C"/>
          <w:spacing w:val="2"/>
          <w:w w:val="66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7A8A7"/>
          <w:spacing w:val="0"/>
          <w:w w:val="66"/>
          <w:b/>
          <w:bCs/>
          <w:position w:val="1"/>
        </w:rPr>
        <w:t>,o;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140"/>
          <w:cols w:num="5" w:equalWidth="0">
            <w:col w:w="5417" w:space="95"/>
            <w:col w:w="249" w:space="2236"/>
            <w:col w:w="303" w:space="484"/>
            <w:col w:w="365" w:space="470"/>
            <w:col w:w="1941"/>
          </w:cols>
        </w:sectPr>
      </w:pPr>
      <w:rPr/>
    </w:p>
    <w:p>
      <w:pPr>
        <w:spacing w:before="0" w:after="0" w:line="30" w:lineRule="atLeast"/>
        <w:ind w:left="3216" w:right="3565"/>
        <w:jc w:val="center"/>
        <w:rPr>
          <w:rFonts w:ascii="Arial" w:hAnsi="Arial" w:cs="Arial" w:eastAsia="Arial"/>
          <w:sz w:val="13"/>
          <w:szCs w:val="13"/>
        </w:rPr>
      </w:pPr>
      <w:rPr/>
      <w:r>
        <w:rPr/>
        <w:pict>
          <v:group style="position:absolute;margin-left:270.720001pt;margin-top:6.096923pt;width:.48pt;height:34.32pt;mso-position-horizontal-relative:page;mso-position-vertical-relative:paragraph;z-index:-17081" coordorigin="5414,122" coordsize="10,686">
            <v:group style="position:absolute;left:5419;top:127;width:2;height:82" coordorigin="5419,127" coordsize="2,82">
              <v:shape style="position:absolute;left:5419;top:127;width:2;height:82" coordorigin="5419,127" coordsize="0,82" path="m5419,208l5419,127e" filled="f" stroked="t" strokeweight=".48pt" strokecolor="#000000">
                <v:path arrowok="t"/>
              </v:shape>
            </v:group>
            <v:group style="position:absolute;left:5419;top:208;width:2;height:206" coordorigin="5419,208" coordsize="2,206">
              <v:shape style="position:absolute;left:5419;top:208;width:2;height:206" coordorigin="5419,208" coordsize="0,206" path="m5419,415l5419,208e" filled="f" stroked="t" strokeweight=".48pt" strokecolor="#A3A3BF">
                <v:path arrowok="t"/>
              </v:shape>
            </v:group>
            <v:group style="position:absolute;left:5419;top:415;width:2;height:389" coordorigin="5419,415" coordsize="2,389">
              <v:shape style="position:absolute;left:5419;top:415;width:2;height:389" coordorigin="5419,415" coordsize="0,389" path="m5419,804l5419,415e" filled="f" stroked="t" strokeweight=".48pt" strokecolor="#00000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7.920013pt;margin-top:.481941pt;width:80.850744pt;height:63.5pt;mso-position-horizontal-relative:page;mso-position-vertical-relative:paragraph;z-index:-17062" type="#_x0000_t202" filled="f" stroked="f">
            <v:textbox inset="0,0,0,0">
              <w:txbxContent>
                <w:p>
                  <w:pPr>
                    <w:spacing w:before="0" w:after="0" w:line="1270" w:lineRule="exact"/>
                    <w:ind w:right="-230"/>
                    <w:jc w:val="left"/>
                    <w:rPr>
                      <w:rFonts w:ascii="Arial" w:hAnsi="Arial" w:cs="Arial" w:eastAsia="Arial"/>
                      <w:sz w:val="127"/>
                      <w:szCs w:val="127"/>
                    </w:rPr>
                  </w:pPr>
                  <w:rPr/>
                  <w:r>
                    <w:rPr>
                      <w:rFonts w:ascii="Arial" w:hAnsi="Arial" w:cs="Arial" w:eastAsia="Arial"/>
                      <w:sz w:val="127"/>
                      <w:szCs w:val="127"/>
                      <w:color w:val="464974"/>
                      <w:spacing w:val="0"/>
                      <w:w w:val="229"/>
                      <w:position w:val="-1"/>
                    </w:rPr>
                    <w:t>0</w:t>
                  </w:r>
                  <w:r>
                    <w:rPr>
                      <w:rFonts w:ascii="Arial" w:hAnsi="Arial" w:cs="Arial" w:eastAsia="Arial"/>
                      <w:sz w:val="127"/>
                      <w:szCs w:val="12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3"/>
          <w:szCs w:val="13"/>
          <w:color w:val="1C2DA3"/>
          <w:spacing w:val="0"/>
          <w:w w:val="132"/>
          <w:b/>
          <w:bCs/>
          <w:i/>
        </w:rPr>
        <w:t>1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63" w:lineRule="exact"/>
        <w:ind w:left="2989" w:right="3207"/>
        <w:jc w:val="center"/>
        <w:rPr>
          <w:rFonts w:ascii="Courier New" w:hAnsi="Courier New" w:cs="Courier New" w:eastAsia="Courier New"/>
          <w:sz w:val="15"/>
          <w:szCs w:val="15"/>
        </w:rPr>
      </w:pPr>
      <w:rPr/>
      <w:r>
        <w:rPr/>
        <w:pict>
          <v:group style="position:absolute;margin-left:185.639999pt;margin-top:-8.636103pt;width:28.44pt;height:2.88pt;mso-position-horizontal-relative:page;mso-position-vertical-relative:paragraph;z-index:-17079" coordorigin="3713,-173" coordsize="569,58">
            <v:group style="position:absolute;left:3725;top:-127;width:187;height:2" coordorigin="3725,-127" coordsize="187,2">
              <v:shape style="position:absolute;left:3725;top:-127;width:187;height:2" coordorigin="3725,-127" coordsize="187,0" path="m3725,-127l3912,-127e" filled="f" stroked="t" strokeweight="1.2pt" strokecolor="#343FD4">
                <v:path arrowok="t"/>
              </v:shape>
            </v:group>
            <v:group style="position:absolute;left:3883;top:-168;width:394;height:2" coordorigin="3883,-168" coordsize="394,2">
              <v:shape style="position:absolute;left:3883;top:-168;width:394;height:2" coordorigin="3883,-168" coordsize="394,0" path="m3883,-168l4277,-168e" filled="f" stroked="t" strokeweight=".48pt" strokecolor="#2334AF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72.800003pt;margin-top:-2.396102pt;width:.1pt;height:6.48pt;mso-position-horizontal-relative:page;mso-position-vertical-relative:paragraph;z-index:-17078" coordorigin="3456,-48" coordsize="2,130">
            <v:shape style="position:absolute;left:3456;top:-48;width:2;height:130" coordorigin="3456,-48" coordsize="0,130" path="m3456,82l3456,-48e" filled="f" stroked="t" strokeweight=".48pt" strokecolor="#3444A0">
              <v:path arrowok="t"/>
            </v:shape>
          </v:group>
          <w10:wrap type="none"/>
        </w:pict>
      </w:r>
      <w:r>
        <w:rPr>
          <w:rFonts w:ascii="Courier New" w:hAnsi="Courier New" w:cs="Courier New" w:eastAsia="Courier New"/>
          <w:sz w:val="15"/>
          <w:szCs w:val="15"/>
          <w:color w:val="414990"/>
          <w:spacing w:val="0"/>
          <w:w w:val="600"/>
          <w:i/>
          <w:position w:val="1"/>
        </w:rPr>
        <w:t>L</w:t>
      </w:r>
      <w:r>
        <w:rPr>
          <w:rFonts w:ascii="Courier New" w:hAnsi="Courier New" w:cs="Courier New" w:eastAsia="Courier New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704" w:lineRule="atLeast"/>
        <w:ind w:left="460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eyh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63" w:lineRule="exact"/>
        <w:ind w:right="-20"/>
        <w:jc w:val="left"/>
        <w:tabs>
          <w:tab w:pos="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7C7C7C"/>
          <w:w w:val="171"/>
          <w:position w:val="3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-9"/>
          <w:w w:val="171"/>
          <w:position w:val="3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52"/>
          <w:position w:val="3"/>
        </w:rPr>
        <w:t>&lt;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4"/>
          <w:w w:val="53"/>
          <w:position w:val="3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74"/>
          <w:position w:val="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7"/>
          <w:szCs w:val="17"/>
          <w:color w:val="B8B8B8"/>
          <w:spacing w:val="0"/>
          <w:w w:val="78"/>
          <w:position w:val="3"/>
        </w:rPr>
        <w:t>Yl!</w:t>
      </w:r>
      <w:r>
        <w:rPr>
          <w:rFonts w:ascii="Times New Roman" w:hAnsi="Times New Roman" w:cs="Times New Roman" w:eastAsia="Times New Roman"/>
          <w:sz w:val="17"/>
          <w:szCs w:val="17"/>
          <w:color w:val="B8B8B8"/>
          <w:spacing w:val="0"/>
          <w:w w:val="78"/>
          <w:position w:val="3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B8B8B8"/>
          <w:spacing w:val="19"/>
          <w:w w:val="78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19393"/>
          <w:spacing w:val="0"/>
          <w:w w:val="142"/>
          <w:position w:val="3"/>
        </w:rPr>
        <w:t>••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69" w:lineRule="atLeast"/>
        <w:ind w:left="413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4.720001pt;margin-top:3.380921pt;width:6.857439pt;height:13.263394pt;mso-position-horizontal-relative:page;mso-position-vertical-relative:paragraph;z-index:-17085" type="#_x0000_t202" filled="f" stroked="f">
            <v:textbox inset="0,0,0,0">
              <w:txbxContent>
                <w:p>
                  <w:pPr>
                    <w:spacing w:before="0" w:after="0" w:line="92" w:lineRule="exact"/>
                    <w:ind w:right="-20"/>
                    <w:jc w:val="left"/>
                    <w:rPr>
                      <w:rFonts w:ascii="Times New Roman" w:hAnsi="Times New Roman" w:cs="Times New Roman" w:eastAsia="Times New Roman"/>
                      <w:sz w:val="9"/>
                      <w:szCs w:val="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B8B8B8"/>
                      <w:spacing w:val="-15"/>
                      <w:w w:val="170"/>
                      <w:b/>
                      <w:bCs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B8B8B8"/>
                      <w:spacing w:val="2"/>
                      <w:w w:val="115"/>
                      <w:b/>
                      <w:bCs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B8B8B8"/>
                      <w:spacing w:val="0"/>
                      <w:w w:val="53"/>
                      <w:b/>
                      <w:bCs/>
                    </w:rPr>
                    <w:t>O: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5"/>
          <w:szCs w:val="15"/>
          <w:color w:val="1F1F1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1F1F1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5"/>
          <w:szCs w:val="15"/>
          <w:color w:val="1F1F1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7A8A7"/>
          <w:spacing w:val="0"/>
          <w:w w:val="51"/>
          <w:b/>
          <w:bCs/>
        </w:rPr>
        <w:t>.fJ..</w:t>
      </w:r>
      <w:r>
        <w:rPr>
          <w:rFonts w:ascii="Times New Roman" w:hAnsi="Times New Roman" w:cs="Times New Roman" w:eastAsia="Times New Roman"/>
          <w:sz w:val="15"/>
          <w:szCs w:val="15"/>
          <w:color w:val="A7A8A7"/>
          <w:spacing w:val="0"/>
          <w:w w:val="51"/>
          <w:b/>
          <w:bCs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7A8A7"/>
          <w:spacing w:val="19"/>
          <w:w w:val="51"/>
          <w:b/>
          <w:bCs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B8B8B8"/>
          <w:spacing w:val="0"/>
          <w:w w:val="100"/>
        </w:rPr>
        <w:t>.;</w:t>
      </w:r>
      <w:r>
        <w:rPr>
          <w:rFonts w:ascii="Times New Roman" w:hAnsi="Times New Roman" w:cs="Times New Roman" w:eastAsia="Times New Roman"/>
          <w:sz w:val="15"/>
          <w:szCs w:val="15"/>
          <w:color w:val="B8B8B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B8B8B8"/>
          <w:spacing w:val="37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A7A8A7"/>
          <w:spacing w:val="0"/>
          <w:w w:val="100"/>
        </w:rPr>
        <w:t>1</w:t>
      </w:r>
      <w:r>
        <w:rPr>
          <w:rFonts w:ascii="Arial" w:hAnsi="Arial" w:cs="Arial" w:eastAsia="Arial"/>
          <w:sz w:val="8"/>
          <w:szCs w:val="8"/>
          <w:color w:val="A7A8A7"/>
          <w:spacing w:val="0"/>
          <w:w w:val="100"/>
        </w:rPr>
        <w:tab/>
      </w:r>
      <w:r>
        <w:rPr>
          <w:rFonts w:ascii="Arial" w:hAnsi="Arial" w:cs="Arial" w:eastAsia="Arial"/>
          <w:sz w:val="8"/>
          <w:szCs w:val="8"/>
          <w:color w:val="A7A8A7"/>
          <w:spacing w:val="0"/>
          <w:w w:val="100"/>
        </w:rPr>
      </w:r>
      <w:r>
        <w:rPr>
          <w:rFonts w:ascii="Times New Roman" w:hAnsi="Times New Roman" w:cs="Times New Roman" w:eastAsia="Times New Roman"/>
          <w:sz w:val="8"/>
          <w:szCs w:val="8"/>
          <w:color w:val="A7A8A7"/>
          <w:spacing w:val="0"/>
          <w:w w:val="72"/>
          <w:b/>
          <w:bCs/>
          <w:i/>
        </w:rPr>
        <w:t>,Jif</w:t>
      </w:r>
      <w:r>
        <w:rPr>
          <w:rFonts w:ascii="Times New Roman" w:hAnsi="Times New Roman" w:cs="Times New Roman" w:eastAsia="Times New Roman"/>
          <w:sz w:val="8"/>
          <w:szCs w:val="8"/>
          <w:color w:val="A7A8A7"/>
          <w:spacing w:val="0"/>
          <w:w w:val="72"/>
          <w:b/>
          <w:bCs/>
          <w:i/>
        </w:rPr>
        <w:t>      </w:t>
      </w:r>
      <w:r>
        <w:rPr>
          <w:rFonts w:ascii="Times New Roman" w:hAnsi="Times New Roman" w:cs="Times New Roman" w:eastAsia="Times New Roman"/>
          <w:sz w:val="8"/>
          <w:szCs w:val="8"/>
          <w:color w:val="A7A8A7"/>
          <w:spacing w:val="2"/>
          <w:w w:val="72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919393"/>
          <w:spacing w:val="0"/>
          <w:w w:val="134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919393"/>
          <w:spacing w:val="-1"/>
          <w:w w:val="134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B8B8B8"/>
          <w:spacing w:val="0"/>
          <w:w w:val="278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140"/>
          <w:cols w:num="2" w:equalWidth="0">
            <w:col w:w="6956" w:space="1152"/>
            <w:col w:w="3452"/>
          </w:cols>
        </w:sectPr>
      </w:pPr>
      <w:rPr/>
    </w:p>
    <w:p>
      <w:pPr>
        <w:spacing w:before="0" w:after="0" w:line="598" w:lineRule="atLeast"/>
        <w:ind w:right="-20"/>
        <w:jc w:val="right"/>
        <w:rPr>
          <w:rFonts w:ascii="Times New Roman" w:hAnsi="Times New Roman" w:cs="Times New Roman" w:eastAsia="Times New Roman"/>
          <w:sz w:val="44"/>
          <w:szCs w:val="4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4.420013pt;margin-top:8.574027pt;width:8.881593pt;height:22.861523pt;mso-position-horizontal-relative:page;mso-position-vertical-relative:paragraph;z-index:-17088" type="#_x0000_t202" filled="f" stroked="f">
            <v:textbox inset="0,0,0,0">
              <w:txbxContent>
                <w:p>
                  <w:pPr>
                    <w:spacing w:before="0" w:after="0" w:line="327" w:lineRule="exact"/>
                    <w:ind w:left="82" w:right="-88"/>
                    <w:jc w:val="left"/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Pr/>
                  <w:r>
                    <w:rPr>
                      <w:rFonts w:ascii="Arial" w:hAnsi="Arial" w:cs="Arial" w:eastAsia="Arial"/>
                      <w:sz w:val="32"/>
                      <w:szCs w:val="32"/>
                      <w:color w:val="919393"/>
                      <w:spacing w:val="0"/>
                      <w:w w:val="100"/>
                    </w:rPr>
                    <w:t>·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4.959991pt;margin-top:17.815287pt;width:10.431005pt;height:15.301054pt;mso-position-horizontal-relative:page;mso-position-vertical-relative:paragraph;z-index:-17087" type="#_x0000_t202" filled="f" stroked="f">
            <v:textbox inset="0,0,0,0">
              <w:txbxContent>
                <w:p>
                  <w:pPr>
                    <w:spacing w:before="0" w:after="0" w:line="245" w:lineRule="exact"/>
                    <w:ind w:right="-20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Pr/>
                  <w:r>
                    <w:rPr>
                      <w:rFonts w:ascii="Arial" w:hAnsi="Arial" w:cs="Arial" w:eastAsia="Arial"/>
                      <w:sz w:val="24"/>
                      <w:szCs w:val="24"/>
                      <w:color w:val="A7A8A7"/>
                      <w:spacing w:val="0"/>
                      <w:w w:val="67"/>
                    </w:rPr>
                    <w:t>'ifı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0pt;margin-top:22.272017pt;width:9.207301pt;height:10.533532pt;mso-position-horizontal-relative:page;mso-position-vertical-relative:paragraph;z-index:-17086" type="#_x0000_t202" filled="f" stroked="f">
            <v:textbox inset="0,0,0,0">
              <w:txbxContent>
                <w:p>
                  <w:pPr>
                    <w:spacing w:before="0" w:after="0" w:line="133" w:lineRule="exact"/>
                    <w:ind w:right="-60"/>
                    <w:jc w:val="left"/>
                    <w:rPr>
                      <w:rFonts w:ascii="Arial" w:hAnsi="Arial" w:cs="Arial" w:eastAsia="Arial"/>
                      <w:sz w:val="13"/>
                      <w:szCs w:val="13"/>
                    </w:rPr>
                  </w:pPr>
                  <w:rPr/>
                  <w:r>
                    <w:rPr>
                      <w:rFonts w:ascii="Arial" w:hAnsi="Arial" w:cs="Arial" w:eastAsia="Arial"/>
                      <w:sz w:val="13"/>
                      <w:szCs w:val="13"/>
                      <w:color w:val="B8B8B8"/>
                      <w:spacing w:val="0"/>
                      <w:w w:val="256"/>
                    </w:rPr>
                    <w:t>'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B8B8B8"/>
                      <w:spacing w:val="-50"/>
                      <w:w w:val="256"/>
                    </w:rPr>
                    <w:t> 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7C7C7C"/>
                      <w:spacing w:val="0"/>
                      <w:w w:val="158"/>
                    </w:rPr>
                    <w:t>''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26.842499pt;margin-top:2.858252pt;width:6.6275pt;height:31.376981pt;mso-position-horizontal-relative:page;mso-position-vertical-relative:paragraph;z-index:-17068" coordorigin="8537,57" coordsize="133,628">
            <v:group style="position:absolute;left:8628;top:98;width:2;height:437" coordorigin="8628,98" coordsize="2,437">
              <v:shape style="position:absolute;left:8628;top:98;width:2;height:437" coordorigin="8628,98" coordsize="0,437" path="m8628,535l8628,98e" filled="f" stroked="t" strokeweight="4.096pt" strokecolor="#EBEBEB">
                <v:path arrowok="t"/>
              </v:shape>
            </v:group>
            <v:group style="position:absolute;left:8562;top:457;width:2;height:202" coordorigin="8562,457" coordsize="2,202">
              <v:shape style="position:absolute;left:8562;top:457;width:2;height:202" coordorigin="8562,457" coordsize="0,202" path="m8562,659l8562,457e" filled="f" stroked="t" strokeweight="2.552725pt" strokecolor="#EBEBE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93.470001pt;margin-top:20.483284pt;width:5.905pt;height:20.282345pt;mso-position-horizontal-relative:page;mso-position-vertical-relative:paragraph;z-index:-17067" coordorigin="9869,410" coordsize="118,406">
            <v:group style="position:absolute;left:9869;top:410;width:118;height:279" coordorigin="9869,410" coordsize="118,279">
              <v:shape style="position:absolute;left:9869;top:410;width:118;height:279" coordorigin="9869,410" coordsize="118,279" path="m9869,410l9988,410,9988,688,9869,688,9869,410e" filled="t" fillcolor="#EBEBEB" stroked="f">
                <v:path arrowok="t"/>
                <v:fill/>
              </v:shape>
            </v:group>
            <v:group style="position:absolute;left:9934;top:679;width:2;height:108" coordorigin="9934,679" coordsize="2,108">
              <v:shape style="position:absolute;left:9934;top:679;width:2;height:108" coordorigin="9934,679" coordsize="0,108" path="m9934,787l9934,679e" filled="f" stroked="t" strokeweight="2.88pt" strokecolor="#EBEBE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44"/>
          <w:szCs w:val="44"/>
          <w:color w:val="1F1F1F"/>
          <w:spacing w:val="-122"/>
          <w:w w:val="72"/>
          <w:position w:val="2"/>
        </w:rPr>
        <w:t>"</w:t>
      </w:r>
      <w:r>
        <w:rPr>
          <w:rFonts w:ascii="Arial" w:hAnsi="Arial" w:cs="Arial" w:eastAsia="Arial"/>
          <w:sz w:val="32"/>
          <w:szCs w:val="32"/>
          <w:color w:val="919393"/>
          <w:spacing w:val="-42"/>
          <w:w w:val="56"/>
          <w:position w:val="0"/>
        </w:rPr>
        <w:t>,</w:t>
      </w:r>
      <w:r>
        <w:rPr>
          <w:rFonts w:ascii="Arial" w:hAnsi="Arial" w:cs="Arial" w:eastAsia="Arial"/>
          <w:sz w:val="32"/>
          <w:szCs w:val="32"/>
          <w:color w:val="595959"/>
          <w:spacing w:val="0"/>
          <w:w w:val="70"/>
          <w:position w:val="0"/>
        </w:rPr>
        <w:t>.</w:t>
      </w:r>
      <w:r>
        <w:rPr>
          <w:rFonts w:ascii="Arial" w:hAnsi="Arial" w:cs="Arial" w:eastAsia="Arial"/>
          <w:sz w:val="32"/>
          <w:szCs w:val="32"/>
          <w:color w:val="595959"/>
          <w:spacing w:val="-73"/>
          <w:w w:val="70"/>
          <w:position w:val="0"/>
        </w:rPr>
        <w:t>.</w:t>
      </w:r>
      <w:r>
        <w:rPr>
          <w:rFonts w:ascii="Times New Roman" w:hAnsi="Times New Roman" w:cs="Times New Roman" w:eastAsia="Times New Roman"/>
          <w:sz w:val="44"/>
          <w:szCs w:val="44"/>
          <w:color w:val="1F1F1F"/>
          <w:spacing w:val="-1"/>
          <w:w w:val="72"/>
          <w:position w:val="2"/>
        </w:rPr>
        <w:t>'</w:t>
      </w:r>
      <w:r>
        <w:rPr>
          <w:rFonts w:ascii="Arial" w:hAnsi="Arial" w:cs="Arial" w:eastAsia="Arial"/>
          <w:sz w:val="32"/>
          <w:szCs w:val="32"/>
          <w:color w:val="595959"/>
          <w:spacing w:val="-36"/>
          <w:w w:val="70"/>
          <w:position w:val="0"/>
        </w:rPr>
        <w:t>,</w:t>
      </w:r>
      <w:r>
        <w:rPr>
          <w:rFonts w:ascii="Times New Roman" w:hAnsi="Times New Roman" w:cs="Times New Roman" w:eastAsia="Times New Roman"/>
          <w:sz w:val="44"/>
          <w:szCs w:val="44"/>
          <w:color w:val="7C7C7C"/>
          <w:spacing w:val="-106"/>
          <w:w w:val="122"/>
          <w:position w:val="2"/>
        </w:rPr>
        <w:t>ı</w:t>
      </w:r>
      <w:r>
        <w:rPr>
          <w:rFonts w:ascii="Arial" w:hAnsi="Arial" w:cs="Arial" w:eastAsia="Arial"/>
          <w:sz w:val="32"/>
          <w:szCs w:val="32"/>
          <w:color w:val="B8B8B8"/>
          <w:spacing w:val="-40"/>
          <w:w w:val="75"/>
          <w:position w:val="0"/>
        </w:rPr>
        <w:t>·</w:t>
      </w:r>
      <w:r>
        <w:rPr>
          <w:rFonts w:ascii="Arial" w:hAnsi="Arial" w:cs="Arial" w:eastAsia="Arial"/>
          <w:sz w:val="32"/>
          <w:szCs w:val="32"/>
          <w:color w:val="7C7C7C"/>
          <w:spacing w:val="0"/>
          <w:w w:val="61"/>
          <w:position w:val="0"/>
        </w:rPr>
        <w:t>·</w:t>
      </w:r>
      <w:r>
        <w:rPr>
          <w:rFonts w:ascii="Arial" w:hAnsi="Arial" w:cs="Arial" w:eastAsia="Arial"/>
          <w:sz w:val="32"/>
          <w:szCs w:val="32"/>
          <w:color w:val="7C7C7C"/>
          <w:spacing w:val="-70"/>
          <w:w w:val="61"/>
          <w:position w:val="0"/>
        </w:rPr>
        <w:t>r</w:t>
      </w:r>
      <w:r>
        <w:rPr>
          <w:rFonts w:ascii="Times New Roman" w:hAnsi="Times New Roman" w:cs="Times New Roman" w:eastAsia="Times New Roman"/>
          <w:sz w:val="44"/>
          <w:szCs w:val="44"/>
          <w:color w:val="7C7C7C"/>
          <w:spacing w:val="-77"/>
          <w:w w:val="122"/>
          <w:position w:val="2"/>
        </w:rPr>
        <w:t>;</w:t>
      </w:r>
      <w:r>
        <w:rPr>
          <w:rFonts w:ascii="Arial" w:hAnsi="Arial" w:cs="Arial" w:eastAsia="Arial"/>
          <w:sz w:val="32"/>
          <w:szCs w:val="32"/>
          <w:color w:val="7C7C7C"/>
          <w:spacing w:val="0"/>
          <w:w w:val="61"/>
          <w:position w:val="0"/>
        </w:rPr>
        <w:t>·</w:t>
      </w:r>
      <w:r>
        <w:rPr>
          <w:rFonts w:ascii="Arial" w:hAnsi="Arial" w:cs="Arial" w:eastAsia="Arial"/>
          <w:sz w:val="32"/>
          <w:szCs w:val="32"/>
          <w:color w:val="7C7C7C"/>
          <w:spacing w:val="-5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A7A8A7"/>
          <w:spacing w:val="0"/>
          <w:w w:val="34"/>
          <w:position w:val="2"/>
        </w:rPr>
        <w:t>,</w:t>
      </w:r>
      <w:r>
        <w:rPr>
          <w:rFonts w:ascii="Times New Roman" w:hAnsi="Times New Roman" w:cs="Times New Roman" w:eastAsia="Times New Roman"/>
          <w:sz w:val="44"/>
          <w:szCs w:val="44"/>
          <w:color w:val="A7A8A7"/>
          <w:spacing w:val="-86"/>
          <w:w w:val="34"/>
          <w:position w:val="2"/>
        </w:rPr>
        <w:t>Y</w:t>
      </w:r>
      <w:r>
        <w:rPr>
          <w:rFonts w:ascii="Times New Roman" w:hAnsi="Times New Roman" w:cs="Times New Roman" w:eastAsia="Times New Roman"/>
          <w:sz w:val="44"/>
          <w:szCs w:val="44"/>
          <w:color w:val="595959"/>
          <w:spacing w:val="0"/>
          <w:w w:val="59"/>
          <w:position w:val="2"/>
        </w:rPr>
        <w:t>:</w:t>
      </w:r>
      <w:r>
        <w:rPr>
          <w:rFonts w:ascii="Times New Roman" w:hAnsi="Times New Roman" w:cs="Times New Roman" w:eastAsia="Times New Roman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0" w:after="0" w:line="598" w:lineRule="atLeast"/>
        <w:ind w:right="-20"/>
        <w:jc w:val="left"/>
        <w:tabs>
          <w:tab w:pos="1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32"/>
          <w:szCs w:val="32"/>
          <w:color w:val="A7A8A7"/>
          <w:spacing w:val="0"/>
          <w:w w:val="60"/>
        </w:rPr>
        <w:t>·</w:t>
      </w:r>
      <w:r>
        <w:rPr>
          <w:rFonts w:ascii="Arial" w:hAnsi="Arial" w:cs="Arial" w:eastAsia="Arial"/>
          <w:sz w:val="32"/>
          <w:szCs w:val="32"/>
          <w:color w:val="A7A8A7"/>
          <w:spacing w:val="5"/>
          <w:w w:val="60"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7C7C7C"/>
          <w:spacing w:val="31"/>
          <w:w w:val="142"/>
          <w:position w:val="2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595959"/>
          <w:spacing w:val="1"/>
          <w:w w:val="142"/>
          <w:position w:val="0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919393"/>
          <w:spacing w:val="-7"/>
          <w:w w:val="142"/>
          <w:position w:val="0"/>
        </w:rPr>
        <w:t>h</w:t>
      </w:r>
      <w:r>
        <w:rPr>
          <w:rFonts w:ascii="Times New Roman" w:hAnsi="Times New Roman" w:cs="Times New Roman" w:eastAsia="Times New Roman"/>
          <w:sz w:val="11"/>
          <w:szCs w:val="11"/>
          <w:color w:val="B8B8B8"/>
          <w:spacing w:val="0"/>
          <w:w w:val="142"/>
          <w:position w:val="0"/>
        </w:rPr>
        <w:t>''</w:t>
      </w:r>
      <w:r>
        <w:rPr>
          <w:rFonts w:ascii="Times New Roman" w:hAnsi="Times New Roman" w:cs="Times New Roman" w:eastAsia="Times New Roman"/>
          <w:sz w:val="11"/>
          <w:szCs w:val="11"/>
          <w:color w:val="B8B8B8"/>
          <w:spacing w:val="23"/>
          <w:w w:val="142"/>
          <w:position w:val="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8B8B8"/>
          <w:spacing w:val="0"/>
          <w:w w:val="142"/>
          <w:position w:val="0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B8B8B8"/>
          <w:spacing w:val="0"/>
          <w:w w:val="142"/>
          <w:position w:val="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8B8B8"/>
          <w:spacing w:val="31"/>
          <w:w w:val="142"/>
          <w:position w:val="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595959"/>
          <w:spacing w:val="0"/>
          <w:w w:val="142"/>
          <w:position w:val="0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5959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59595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55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140"/>
          <w:cols w:num="2" w:equalWidth="0">
            <w:col w:w="8846" w:space="115"/>
            <w:col w:w="2599"/>
          </w:cols>
        </w:sectPr>
      </w:pPr>
      <w:rPr/>
    </w:p>
    <w:p>
      <w:pPr>
        <w:spacing w:before="0" w:after="0" w:line="178" w:lineRule="exact"/>
        <w:ind w:left="178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5.36pt;margin-top:28.800001pt;width:565.440012pt;height:799.320002pt;mso-position-horizontal-relative:page;mso-position-vertical-relative:page;z-index:-17084" coordorigin="307,576" coordsize="11309,15986">
            <v:group style="position:absolute;left:317;top:595;width:5827;height:2" coordorigin="317,595" coordsize="5827,2">
              <v:shape style="position:absolute;left:317;top:595;width:5827;height:2" coordorigin="317,595" coordsize="5827,0" path="m317,595l6144,595e" filled="f" stroked="t" strokeweight=".96pt" strokecolor="#4F4F4F">
                <v:path arrowok="t"/>
              </v:shape>
            </v:group>
            <v:group style="position:absolute;left:326;top:586;width:2;height:1099" coordorigin="326,586" coordsize="2,1099">
              <v:shape style="position:absolute;left:326;top:586;width:2;height:1099" coordorigin="326,586" coordsize="0,1099" path="m326,1685l326,586e" filled="f" stroked="t" strokeweight=".96pt" strokecolor="#4F4F4F">
                <v:path arrowok="t"/>
              </v:shape>
            </v:group>
            <v:group style="position:absolute;left:1037;top:600;width:725;height:2" coordorigin="1037,600" coordsize="725,2">
              <v:shape style="position:absolute;left:1037;top:600;width:725;height:2" coordorigin="1037,600" coordsize="725,0" path="m1037,600l1762,600e" filled="f" stroked="t" strokeweight=".48pt" strokecolor="#2F2F2F">
                <v:path arrowok="t"/>
              </v:shape>
            </v:group>
            <v:group style="position:absolute;left:1704;top:605;width:7459;height:2" coordorigin="1704,605" coordsize="7459,2">
              <v:shape style="position:absolute;left:1704;top:605;width:7459;height:2" coordorigin="1704,605" coordsize="7459,0" path="m1704,605l9163,605e" filled="f" stroked="t" strokeweight=".96pt" strokecolor="#4F4F4F">
                <v:path arrowok="t"/>
              </v:shape>
            </v:group>
            <v:group style="position:absolute;left:2371;top:595;width:2;height:864" coordorigin="2371,595" coordsize="2,864">
              <v:shape style="position:absolute;left:2371;top:595;width:2;height:864" coordorigin="2371,595" coordsize="0,864" path="m2371,1459l2371,595e" filled="f" stroked="t" strokeweight=".96pt" strokecolor="#545454">
                <v:path arrowok="t"/>
              </v:shape>
            </v:group>
            <v:group style="position:absolute;left:2971;top:610;width:941;height:2" coordorigin="2971,610" coordsize="941,2">
              <v:shape style="position:absolute;left:2971;top:610;width:941;height:2" coordorigin="2971,610" coordsize="941,0" path="m2971,610l3912,610e" filled="f" stroked="t" strokeweight=".48pt" strokecolor="#2B2B2B">
                <v:path arrowok="t"/>
              </v:shape>
            </v:group>
            <v:group style="position:absolute;left:3854;top:614;width:7694;height:2" coordorigin="3854,614" coordsize="7694,2">
              <v:shape style="position:absolute;left:3854;top:614;width:7694;height:2" coordorigin="3854,614" coordsize="7694,0" path="m3854,614l11549,614e" filled="f" stroked="t" strokeweight=".72pt" strokecolor="#4F4F4F">
                <v:path arrowok="t"/>
              </v:shape>
            </v:group>
            <v:group style="position:absolute;left:7416;top:605;width:437;height:2" coordorigin="7416,605" coordsize="437,2">
              <v:shape style="position:absolute;left:7416;top:605;width:437;height:2" coordorigin="7416,605" coordsize="437,0" path="m7416,605l7853,605e" filled="f" stroked="t" strokeweight=".48pt" strokecolor="#000000">
                <v:path arrowok="t"/>
              </v:shape>
            </v:group>
            <v:group style="position:absolute;left:7738;top:624;width:1805;height:2" coordorigin="7738,624" coordsize="1805,2">
              <v:shape style="position:absolute;left:7738;top:624;width:1805;height:2" coordorigin="7738,624" coordsize="1805,0" path="m7738,624l9542,624e" filled="f" stroked="t" strokeweight=".96pt" strokecolor="#575757">
                <v:path arrowok="t"/>
              </v:shape>
            </v:group>
            <v:group style="position:absolute;left:9178;top:614;width:2;height:1546" coordorigin="9178,614" coordsize="2,1546">
              <v:shape style="position:absolute;left:9178;top:614;width:2;height:1546" coordorigin="9178,614" coordsize="0,1546" path="m9178,2160l9178,614e" filled="f" stroked="t" strokeweight=".96pt" strokecolor="#4B4B4B">
                <v:path arrowok="t"/>
              </v:shape>
            </v:group>
            <v:group style="position:absolute;left:9418;top:624;width:2131;height:2" coordorigin="9418,624" coordsize="2131,2">
              <v:shape style="position:absolute;left:9418;top:624;width:2131;height:2" coordorigin="9418,624" coordsize="2131,0" path="m9418,624l11549,624e" filled="f" stroked="t" strokeweight=".72pt" strokecolor="#343434">
                <v:path arrowok="t"/>
              </v:shape>
            </v:group>
            <v:group style="position:absolute;left:10070;top:629;width:1478;height:2" coordorigin="10070,629" coordsize="1478,2">
              <v:shape style="position:absolute;left:10070;top:629;width:1478;height:2" coordorigin="10070,629" coordsize="1478,0" path="m10070,629l11549,629e" filled="f" stroked="t" strokeweight=".48pt" strokecolor="#2B2B2B">
                <v:path arrowok="t"/>
              </v:shape>
            </v:group>
            <v:group style="position:absolute;left:11539;top:624;width:2;height:1603" coordorigin="11539,624" coordsize="2,1603">
              <v:shape style="position:absolute;left:11539;top:624;width:2;height:1603" coordorigin="11539,624" coordsize="0,1603" path="m11539,2227l11539,624e" filled="f" stroked="t" strokeweight=".96pt" strokecolor="#606060">
                <v:path arrowok="t"/>
              </v:shape>
            </v:group>
            <v:group style="position:absolute;left:2376;top:1402;width:2;height:739" coordorigin="2376,1402" coordsize="2,739">
              <v:shape style="position:absolute;left:2376;top:1402;width:2;height:739" coordorigin="2376,1402" coordsize="0,739" path="m2376,2141l2376,1402e" filled="f" stroked="t" strokeweight=".48pt" strokecolor="#1F1F1F">
                <v:path arrowok="t"/>
              </v:shape>
            </v:group>
            <v:group style="position:absolute;left:326;top:2131;width:3158;height:2" coordorigin="326,2131" coordsize="3158,2">
              <v:shape style="position:absolute;left:326;top:2131;width:3158;height:2" coordorigin="326,2131" coordsize="3158,0" path="m326,2131l3485,2131e" filled="f" stroked="t" strokeweight=".72pt" strokecolor="#4F4F4F">
                <v:path arrowok="t"/>
              </v:shape>
            </v:group>
            <v:group style="position:absolute;left:331;top:1627;width:2;height:1013" coordorigin="331,1627" coordsize="2,1013">
              <v:shape style="position:absolute;left:331;top:1627;width:2;height:1013" coordorigin="331,1627" coordsize="0,1013" path="m331,2640l331,1627e" filled="f" stroked="t" strokeweight=".48pt" strokecolor="#282828">
                <v:path arrowok="t"/>
              </v:shape>
            </v:group>
            <v:group style="position:absolute;left:3427;top:2136;width:1258;height:2" coordorigin="3427,2136" coordsize="1258,2">
              <v:shape style="position:absolute;left:3427;top:2136;width:1258;height:2" coordorigin="3427,2136" coordsize="1258,0" path="m3427,2136l4685,2136e" filled="f" stroked="t" strokeweight=".48pt" strokecolor="#2B2B2B">
                <v:path arrowok="t"/>
              </v:shape>
            </v:group>
            <v:group style="position:absolute;left:4627;top:2141;width:2126;height:2" coordorigin="4627,2141" coordsize="2126,2">
              <v:shape style="position:absolute;left:4627;top:2141;width:2126;height:2" coordorigin="4627,2141" coordsize="2126,0" path="m4627,2141l6754,2141e" filled="f" stroked="t" strokeweight=".96pt" strokecolor="#575757">
                <v:path arrowok="t"/>
              </v:shape>
            </v:group>
            <v:group style="position:absolute;left:6696;top:2146;width:1579;height:2" coordorigin="6696,2146" coordsize="1579,2">
              <v:shape style="position:absolute;left:6696;top:2146;width:1579;height:2" coordorigin="6696,2146" coordsize="1579,0" path="m6696,2146l8275,2146e" filled="f" stroked="t" strokeweight=".48pt" strokecolor="#2B2B2B">
                <v:path arrowok="t"/>
              </v:shape>
            </v:group>
            <v:group style="position:absolute;left:8246;top:2131;width:154;height:2" coordorigin="8246,2131" coordsize="154,2">
              <v:shape style="position:absolute;left:8246;top:2131;width:154;height:2" coordorigin="8246,2131" coordsize="154,0" path="m8246,2131l8400,2131e" filled="f" stroked="t" strokeweight=".48pt" strokecolor="#000000">
                <v:path arrowok="t"/>
              </v:shape>
            </v:group>
            <v:group style="position:absolute;left:8222;top:2150;width:3326;height:2" coordorigin="8222,2150" coordsize="3326,2">
              <v:shape style="position:absolute;left:8222;top:2150;width:3326;height:2" coordorigin="8222,2150" coordsize="3326,0" path="m8222,2150l11549,2150e" filled="f" stroked="t" strokeweight=".96pt" strokecolor="#575757">
                <v:path arrowok="t"/>
              </v:shape>
            </v:group>
            <v:group style="position:absolute;left:317;top:2362;width:1445;height:2" coordorigin="317,2362" coordsize="1445,2">
              <v:shape style="position:absolute;left:317;top:2362;width:1445;height:2" coordorigin="317,2362" coordsize="1445,0" path="m317,2362l1762,2362e" filled="f" stroked="t" strokeweight=".72pt" strokecolor="#444444">
                <v:path arrowok="t"/>
              </v:shape>
            </v:group>
            <v:group style="position:absolute;left:1704;top:2371;width:1618;height:2" coordorigin="1704,2371" coordsize="1618,2">
              <v:shape style="position:absolute;left:1704;top:2371;width:1618;height:2" coordorigin="1704,2371" coordsize="1618,0" path="m1704,2371l3322,2371e" filled="f" stroked="t" strokeweight=".96pt" strokecolor="#545454">
                <v:path arrowok="t"/>
              </v:shape>
            </v:group>
            <v:group style="position:absolute;left:3163;top:2376;width:2285;height:2" coordorigin="3163,2376" coordsize="2285,2">
              <v:shape style="position:absolute;left:3163;top:2376;width:2285;height:2" coordorigin="3163,2376" coordsize="2285,0" path="m3163,2376l5448,2376e" filled="f" stroked="t" strokeweight=".48pt" strokecolor="#3B3B3B">
                <v:path arrowok="t"/>
              </v:shape>
            </v:group>
            <v:group style="position:absolute;left:5390;top:2381;width:2054;height:2" coordorigin="5390,2381" coordsize="2054,2">
              <v:shape style="position:absolute;left:5390;top:2381;width:2054;height:2" coordorigin="5390,2381" coordsize="2054,0" path="m5390,2381l7445,2381e" filled="f" stroked="t" strokeweight=".96pt" strokecolor="#575757">
                <v:path arrowok="t"/>
              </v:shape>
            </v:group>
            <v:group style="position:absolute;left:7387;top:2386;width:2741;height:2" coordorigin="7387,2386" coordsize="2741,2">
              <v:shape style="position:absolute;left:7387;top:2386;width:2741;height:2" coordorigin="7387,2386" coordsize="2741,0" path="m7387,2386l10128,2386e" filled="f" stroked="t" strokeweight=".48pt" strokecolor="#343434">
                <v:path arrowok="t"/>
              </v:shape>
            </v:group>
            <v:group style="position:absolute;left:9274;top:2390;width:2275;height:2" coordorigin="9274,2390" coordsize="2275,2">
              <v:shape style="position:absolute;left:9274;top:2390;width:2275;height:2" coordorigin="9274,2390" coordsize="2275,0" path="m9274,2390l11549,2390e" filled="f" stroked="t" strokeweight=".96pt" strokecolor="#5B5B5B">
                <v:path arrowok="t"/>
              </v:shape>
            </v:group>
            <v:group style="position:absolute;left:11539;top:2098;width:2;height:326" coordorigin="11539,2098" coordsize="2,326">
              <v:shape style="position:absolute;left:11539;top:2098;width:2;height:326" coordorigin="11539,2098" coordsize="0,326" path="m11539,2424l11539,2098e" filled="f" stroked="t" strokeweight=".72pt" strokecolor="#484848">
                <v:path arrowok="t"/>
              </v:shape>
            </v:group>
            <v:group style="position:absolute;left:317;top:2606;width:1445;height:2" coordorigin="317,2606" coordsize="1445,2">
              <v:shape style="position:absolute;left:317;top:2606;width:1445;height:2" coordorigin="317,2606" coordsize="1445,0" path="m317,2606l1762,2606e" filled="f" stroked="t" strokeweight=".48pt" strokecolor="#343434">
                <v:path arrowok="t"/>
              </v:shape>
            </v:group>
            <v:group style="position:absolute;left:1613;top:2611;width:1786;height:2" coordorigin="1613,2611" coordsize="1786,2">
              <v:shape style="position:absolute;left:1613;top:2611;width:1786;height:2" coordorigin="1613,2611" coordsize="1786,0" path="m1613,2611l3398,2611e" filled="f" stroked="t" strokeweight=".96pt" strokecolor="#545454">
                <v:path arrowok="t"/>
              </v:shape>
            </v:group>
            <v:group style="position:absolute;left:3163;top:2616;width:1522;height:2" coordorigin="3163,2616" coordsize="1522,2">
              <v:shape style="position:absolute;left:3163;top:2616;width:1522;height:2" coordorigin="3163,2616" coordsize="1522,0" path="m3163,2616l4685,2616e" filled="f" stroked="t" strokeweight=".48pt" strokecolor="#2F2F2F">
                <v:path arrowok="t"/>
              </v:shape>
            </v:group>
            <v:group style="position:absolute;left:4656;top:2606;width:763;height:2" coordorigin="4656,2606" coordsize="763,2">
              <v:shape style="position:absolute;left:4656;top:2606;width:763;height:2" coordorigin="4656,2606" coordsize="763,0" path="m4656,2606l5419,2606e" filled="f" stroked="t" strokeweight=".48pt" strokecolor="#282828">
                <v:path arrowok="t"/>
              </v:shape>
            </v:group>
            <v:group style="position:absolute;left:5390;top:2621;width:3038;height:2" coordorigin="5390,2621" coordsize="3038,2">
              <v:shape style="position:absolute;left:5390;top:2621;width:3038;height:2" coordorigin="5390,2621" coordsize="3038,0" path="m5390,2621l8429,2621e" filled="f" stroked="t" strokeweight=".72pt" strokecolor="#484848">
                <v:path arrowok="t"/>
              </v:shape>
            </v:group>
            <v:group style="position:absolute;left:8400;top:2606;width:768;height:2" coordorigin="8400,2606" coordsize="768,2">
              <v:shape style="position:absolute;left:8400;top:2606;width:768;height:2" coordorigin="8400,2606" coordsize="768,0" path="m8400,2606l9168,2606e" filled="f" stroked="t" strokeweight=".48pt" strokecolor="#000000">
                <v:path arrowok="t"/>
              </v:shape>
            </v:group>
            <v:group style="position:absolute;left:8981;top:2630;width:2568;height:2" coordorigin="8981,2630" coordsize="2568,2">
              <v:shape style="position:absolute;left:8981;top:2630;width:2568;height:2" coordorigin="8981,2630" coordsize="2568,0" path="m8981,2630l11549,2630e" filled="f" stroked="t" strokeweight=".96pt" strokecolor="#575757">
                <v:path arrowok="t"/>
              </v:shape>
            </v:group>
            <v:group style="position:absolute;left:11544;top:2347;width:2;height:298" coordorigin="11544,2347" coordsize="2,298">
              <v:shape style="position:absolute;left:11544;top:2347;width:2;height:298" coordorigin="11544,2347" coordsize="0,298" path="m11544,2645l11544,2347e" filled="f" stroked="t" strokeweight=".48pt" strokecolor="#343434">
                <v:path arrowok="t"/>
              </v:shape>
            </v:group>
            <v:group style="position:absolute;left:326;top:2846;width:1622;height:2" coordorigin="326,2846" coordsize="1622,2">
              <v:shape style="position:absolute;left:326;top:2846;width:1622;height:2" coordorigin="326,2846" coordsize="1622,0" path="m326,2846l1949,2846e" filled="f" stroked="t" strokeweight=".48pt" strokecolor="#3B3B3B">
                <v:path arrowok="t"/>
              </v:shape>
            </v:group>
            <v:group style="position:absolute;left:331;top:2573;width:2;height:7296" coordorigin="331,2573" coordsize="2,7296">
              <v:shape style="position:absolute;left:331;top:2573;width:2;height:7296" coordorigin="331,2573" coordsize="0,7296" path="m331,9869l331,2573e" filled="f" stroked="t" strokeweight=".48pt" strokecolor="#3F3F3F">
                <v:path arrowok="t"/>
              </v:shape>
            </v:group>
            <v:group style="position:absolute;left:1891;top:2856;width:4056;height:2" coordorigin="1891,2856" coordsize="4056,2">
              <v:shape style="position:absolute;left:1891;top:2856;width:4056;height:2" coordorigin="1891,2856" coordsize="4056,0" path="m1891,2856l5947,2856e" filled="f" stroked="t" strokeweight=".48pt" strokecolor="#3F3F3F">
                <v:path arrowok="t"/>
              </v:shape>
            </v:group>
            <v:group style="position:absolute;left:4910;top:2861;width:3384;height:2" coordorigin="4910,2861" coordsize="3384,2">
              <v:shape style="position:absolute;left:4910;top:2861;width:3384;height:2" coordorigin="4910,2861" coordsize="3384,0" path="m4910,2861l8294,2861e" filled="f" stroked="t" strokeweight=".96pt" strokecolor="#545454">
                <v:path arrowok="t"/>
              </v:shape>
            </v:group>
            <v:group style="position:absolute;left:8218;top:2861;width:211;height:2" coordorigin="8218,2861" coordsize="211,2">
              <v:shape style="position:absolute;left:8218;top:2861;width:211;height:2" coordorigin="8218,2861" coordsize="211,0" path="m8218,2861l8429,2861e" filled="f" stroked="t" strokeweight=".72pt" strokecolor="#383838">
                <v:path arrowok="t"/>
              </v:shape>
            </v:group>
            <v:group style="position:absolute;left:8371;top:2866;width:1757;height:2" coordorigin="8371,2866" coordsize="1757,2">
              <v:shape style="position:absolute;left:8371;top:2866;width:1757;height:2" coordorigin="8371,2866" coordsize="1757,0" path="m8371,2866l10128,2866e" filled="f" stroked="t" strokeweight=".48pt" strokecolor="#1F1F1F">
                <v:path arrowok="t"/>
              </v:shape>
            </v:group>
            <v:group style="position:absolute;left:10070;top:2870;width:1483;height:2" coordorigin="10070,2870" coordsize="1483,2">
              <v:shape style="position:absolute;left:10070;top:2870;width:1483;height:2" coordorigin="10070,2870" coordsize="1483,0" path="m10070,2870l11554,2870e" filled="f" stroked="t" strokeweight=".96pt" strokecolor="#545454">
                <v:path arrowok="t"/>
              </v:shape>
            </v:group>
            <v:group style="position:absolute;left:11549;top:624;width:2;height:4027" coordorigin="11549,624" coordsize="2,4027">
              <v:shape style="position:absolute;left:11549;top:624;width:2;height:4027" coordorigin="11549,624" coordsize="0,4027" path="m11549,4651l11549,624e" filled="f" stroked="t" strokeweight=".72pt" strokecolor="#545454">
                <v:path arrowok="t"/>
              </v:shape>
            </v:group>
            <v:group style="position:absolute;left:326;top:3091;width:1435;height:2" coordorigin="326,3091" coordsize="1435,2">
              <v:shape style="position:absolute;left:326;top:3091;width:1435;height:2" coordorigin="326,3091" coordsize="1435,0" path="m326,3091l1762,3091e" filled="f" stroked="t" strokeweight=".72pt" strokecolor="#545454">
                <v:path arrowok="t"/>
              </v:shape>
            </v:group>
            <v:group style="position:absolute;left:1704;top:3096;width:4243;height:2" coordorigin="1704,3096" coordsize="4243,2">
              <v:shape style="position:absolute;left:1704;top:3096;width:4243;height:2" coordorigin="1704,3096" coordsize="4243,0" path="m1704,3096l5947,3096e" filled="f" stroked="t" strokeweight=".48pt" strokecolor="#3F3F3F">
                <v:path arrowok="t"/>
              </v:shape>
            </v:group>
            <v:group style="position:absolute;left:4762;top:3101;width:2683;height:2" coordorigin="4762,3101" coordsize="2683,2">
              <v:shape style="position:absolute;left:4762;top:3101;width:2683;height:2" coordorigin="4762,3101" coordsize="2683,0" path="m4762,3101l7445,3101e" filled="f" stroked="t" strokeweight=".96pt" strokecolor="#575757">
                <v:path arrowok="t"/>
              </v:shape>
            </v:group>
            <v:group style="position:absolute;left:7387;top:3106;width:2741;height:2" coordorigin="7387,3106" coordsize="2741,2">
              <v:shape style="position:absolute;left:7387;top:3106;width:2741;height:2" coordorigin="7387,3106" coordsize="2741,0" path="m7387,3106l10128,3106e" filled="f" stroked="t" strokeweight=".48pt" strokecolor="#1F1F1F">
                <v:path arrowok="t"/>
              </v:shape>
            </v:group>
            <v:group style="position:absolute;left:10099;top:3086;width:950;height:2" coordorigin="10099,3086" coordsize="950,2">
              <v:shape style="position:absolute;left:10099;top:3086;width:950;height:2" coordorigin="10099,3086" coordsize="950,0" path="m10099,3086l11050,3086e" filled="f" stroked="t" strokeweight=".48pt" strokecolor="#000000">
                <v:path arrowok="t"/>
              </v:shape>
            </v:group>
            <v:group style="position:absolute;left:10834;top:3110;width:725;height:2" coordorigin="10834,3110" coordsize="725,2">
              <v:shape style="position:absolute;left:10834;top:3110;width:725;height:2" coordorigin="10834,3110" coordsize="725,0" path="m10834,3110l11558,3110e" filled="f" stroked="t" strokeweight=".72pt" strokecolor="#4B4B4B">
                <v:path arrowok="t"/>
              </v:shape>
            </v:group>
            <v:group style="position:absolute;left:326;top:3331;width:1435;height:2" coordorigin="326,3331" coordsize="1435,2">
              <v:shape style="position:absolute;left:326;top:3331;width:1435;height:2" coordorigin="326,3331" coordsize="1435,0" path="m326,3331l1762,3331e" filled="f" stroked="t" strokeweight=".96pt" strokecolor="#545454">
                <v:path arrowok="t"/>
              </v:shape>
            </v:group>
            <v:group style="position:absolute;left:1704;top:3336;width:1781;height:2" coordorigin="1704,3336" coordsize="1781,2">
              <v:shape style="position:absolute;left:1704;top:3336;width:1781;height:2" coordorigin="1704,3336" coordsize="1781,0" path="m1704,3336l3485,3336e" filled="f" stroked="t" strokeweight=".48pt" strokecolor="#1F1F1F">
                <v:path arrowok="t"/>
              </v:shape>
            </v:group>
            <v:group style="position:absolute;left:3456;top:3350;width:298;height:2" coordorigin="3456,3350" coordsize="298,2">
              <v:shape style="position:absolute;left:3456;top:3350;width:298;height:2" coordorigin="3456,3350" coordsize="298,0" path="m3456,3350l3754,3350e" filled="f" stroked="t" strokeweight=".48pt" strokecolor="#ACACAC">
                <v:path arrowok="t"/>
              </v:shape>
            </v:group>
            <v:group style="position:absolute;left:3725;top:3336;width:581;height:2" coordorigin="3725,3336" coordsize="581,2">
              <v:shape style="position:absolute;left:3725;top:3336;width:581;height:2" coordorigin="3725,3336" coordsize="581,0" path="m3725,3336l4306,3336e" filled="f" stroked="t" strokeweight=".48pt" strokecolor="#2F2F2F">
                <v:path arrowok="t"/>
              </v:shape>
            </v:group>
            <v:group style="position:absolute;left:4248;top:3341;width:2088;height:2" coordorigin="4248,3341" coordsize="2088,2">
              <v:shape style="position:absolute;left:4248;top:3341;width:2088;height:2" coordorigin="4248,3341" coordsize="2088,0" path="m4248,3341l6336,3341e" filled="f" stroked="t" strokeweight=".96pt" strokecolor="#5B5B5B">
                <v:path arrowok="t"/>
              </v:shape>
            </v:group>
            <v:group style="position:absolute;left:6250;top:3346;width:2026;height:2" coordorigin="6250,3346" coordsize="2026,2">
              <v:shape style="position:absolute;left:6250;top:3346;width:2026;height:2" coordorigin="6250,3346" coordsize="2026,0" path="m6250,3346l8275,3346e" filled="f" stroked="t" strokeweight=".48pt" strokecolor="#232323">
                <v:path arrowok="t"/>
              </v:shape>
            </v:group>
            <v:group style="position:absolute;left:8218;top:3350;width:3341;height:2" coordorigin="8218,3350" coordsize="3341,2">
              <v:shape style="position:absolute;left:8218;top:3350;width:3341;height:2" coordorigin="8218,3350" coordsize="3341,0" path="m8218,3350l11558,3350e" filled="f" stroked="t" strokeweight=".72pt" strokecolor="#4B4B4B">
                <v:path arrowok="t"/>
              </v:shape>
            </v:group>
            <v:group style="position:absolute;left:3888;top:3331;width:2;height:480" coordorigin="3888,3331" coordsize="2,480">
              <v:shape style="position:absolute;left:3888;top:3331;width:2;height:480" coordorigin="3888,3331" coordsize="0,480" path="m3888,3811l3888,3331e" filled="f" stroked="t" strokeweight=".96pt" strokecolor="#575757">
                <v:path arrowok="t"/>
              </v:shape>
            </v:group>
            <v:group style="position:absolute;left:7003;top:3341;width:2;height:360" coordorigin="7003,3341" coordsize="2,360">
              <v:shape style="position:absolute;left:7003;top:3341;width:2;height:360" coordorigin="7003,3341" coordsize="0,360" path="m7003,3701l7003,3341e" filled="f" stroked="t" strokeweight=".48pt" strokecolor="#343434">
                <v:path arrowok="t"/>
              </v:shape>
            </v:group>
            <v:group style="position:absolute;left:331;top:3552;width:2;height:259" coordorigin="331,3552" coordsize="2,259">
              <v:shape style="position:absolute;left:331;top:3552;width:2;height:259" coordorigin="331,3552" coordsize="0,259" path="m331,3811l331,3552e" filled="f" stroked="t" strokeweight=".48pt" strokecolor="#0F0F0F">
                <v:path arrowok="t"/>
              </v:shape>
            </v:group>
            <v:group style="position:absolute;left:3878;top:3768;width:2429;height:2" coordorigin="3878,3768" coordsize="2429,2">
              <v:shape style="position:absolute;left:3878;top:3768;width:2429;height:2" coordorigin="3878,3768" coordsize="2429,0" path="m3878,3768l6307,3768e" filled="f" stroked="t" strokeweight=".48pt" strokecolor="#444444">
                <v:path arrowok="t"/>
              </v:shape>
            </v:group>
            <v:group style="position:absolute;left:6994;top:3782;width:2174;height:2" coordorigin="6994,3782" coordsize="2174,2">
              <v:shape style="position:absolute;left:6994;top:3782;width:2174;height:2" coordorigin="6994,3782" coordsize="2174,0" path="m6994,3782l9168,3782e" filled="f" stroked="t" strokeweight=".48pt" strokecolor="#4F4F4F">
                <v:path arrowok="t"/>
              </v:shape>
            </v:group>
            <v:group style="position:absolute;left:6250;top:3768;width:768;height:2" coordorigin="6250,3768" coordsize="768,2">
              <v:shape style="position:absolute;left:6250;top:3768;width:768;height:2" coordorigin="6250,3768" coordsize="768,0" path="m6250,3768l7018,3768e" filled="f" stroked="t" strokeweight=".48pt" strokecolor="#8C8C8C">
                <v:path arrowok="t"/>
              </v:shape>
            </v:group>
            <v:group style="position:absolute;left:7008;top:3552;width:2;height:566" coordorigin="7008,3552" coordsize="2,566">
              <v:shape style="position:absolute;left:7008;top:3552;width:2;height:566" coordorigin="7008,3552" coordsize="0,566" path="m7008,4118l7008,3552e" filled="f" stroked="t" strokeweight=".96pt" strokecolor="#545454">
                <v:path arrowok="t"/>
              </v:shape>
            </v:group>
            <v:group style="position:absolute;left:9168;top:3782;width:1882;height:2" coordorigin="9168,3782" coordsize="1882,2">
              <v:shape style="position:absolute;left:9168;top:3782;width:1882;height:2" coordorigin="9168,3782" coordsize="1882,0" path="m9168,3782l11050,3782e" filled="f" stroked="t" strokeweight=".48pt" strokecolor="#000000">
                <v:path arrowok="t"/>
              </v:shape>
            </v:group>
            <v:group style="position:absolute;left:11050;top:3782;width:509;height:2" coordorigin="11050,3782" coordsize="509,2">
              <v:shape style="position:absolute;left:11050;top:3782;width:509;height:2" coordorigin="11050,3782" coordsize="509,0" path="m11050,3782l11558,3782e" filled="f" stroked="t" strokeweight=".48pt" strokecolor="#606060">
                <v:path arrowok="t"/>
              </v:shape>
            </v:group>
            <v:group style="position:absolute;left:326;top:4090;width:768;height:2" coordorigin="326,4090" coordsize="768,2">
              <v:shape style="position:absolute;left:326;top:4090;width:768;height:2" coordorigin="326,4090" coordsize="768,0" path="m326,4090l1094,4090e" filled="f" stroked="t" strokeweight=".72pt" strokecolor="#4B4B4F">
                <v:path arrowok="t"/>
              </v:shape>
            </v:group>
            <v:group style="position:absolute;left:1037;top:4094;width:912;height:2" coordorigin="1037,4094" coordsize="912,2">
              <v:shape style="position:absolute;left:1037;top:4094;width:912;height:2" coordorigin="1037,4094" coordsize="912,0" path="m1037,4094l1949,4094e" filled="f" stroked="t" strokeweight=".48pt" strokecolor="#232828">
                <v:path arrowok="t"/>
              </v:shape>
            </v:group>
            <v:group style="position:absolute;left:1891;top:4099;width:2030;height:2" coordorigin="1891,4099" coordsize="2030,2">
              <v:shape style="position:absolute;left:1891;top:4099;width:2030;height:2" coordorigin="1891,4099" coordsize="2030,0" path="m1891,4099l3922,4099e" filled="f" stroked="t" strokeweight=".96pt" strokecolor="#4F4F54">
                <v:path arrowok="t"/>
              </v:shape>
            </v:group>
            <v:group style="position:absolute;left:3898;top:3763;width:2;height:346" coordorigin="3898,3763" coordsize="2,346">
              <v:shape style="position:absolute;left:3898;top:3763;width:2;height:346" coordorigin="3898,3763" coordsize="0,346" path="m3898,4109l3898,3763e" filled="f" stroked="t" strokeweight=".96pt" strokecolor="#282828">
                <v:path arrowok="t"/>
              </v:shape>
            </v:group>
            <v:group style="position:absolute;left:2074;top:4090;width:3787;height:2" coordorigin="2074,4090" coordsize="3787,2">
              <v:shape style="position:absolute;left:2074;top:4090;width:3787;height:2" coordorigin="2074,4090" coordsize="3787,0" path="m2074,4090l5861,4090e" filled="f" stroked="t" strokeweight="1.44pt" strokecolor="#5B5B5B">
                <v:path arrowok="t"/>
              </v:shape>
            </v:group>
            <v:group style="position:absolute;left:5918;top:4090;width:1090;height:2" coordorigin="5918,4090" coordsize="1090,2">
              <v:shape style="position:absolute;left:5918;top:4090;width:1090;height:2" coordorigin="5918,4090" coordsize="1090,0" path="m5918,4090l7008,4090e" filled="f" stroked="t" strokeweight=".48pt" strokecolor="#A3A3A3">
                <v:path arrowok="t"/>
              </v:shape>
            </v:group>
            <v:group style="position:absolute;left:6960;top:4109;width:4118;height:2" coordorigin="6960,4109" coordsize="4118,2">
              <v:shape style="position:absolute;left:6960;top:4109;width:4118;height:2" coordorigin="6960,4109" coordsize="4118,0" path="m6960,4109l11078,4109e" filled="f" stroked="t" strokeweight=".96pt" strokecolor="#545454">
                <v:path arrowok="t"/>
              </v:shape>
            </v:group>
            <v:group style="position:absolute;left:11021;top:4114;width:538;height:2" coordorigin="11021,4114" coordsize="538,2">
              <v:shape style="position:absolute;left:11021;top:4114;width:538;height:2" coordorigin="11021,4114" coordsize="538,0" path="m11021,4114l11558,4114e" filled="f" stroked="t" strokeweight=".48pt" strokecolor="#2F2F2F">
                <v:path arrowok="t"/>
              </v:shape>
            </v:group>
            <v:group style="position:absolute;left:326;top:4378;width:2069;height:2" coordorigin="326,4378" coordsize="2069,2">
              <v:shape style="position:absolute;left:326;top:4378;width:2069;height:2" coordorigin="326,4378" coordsize="2069,0" path="m326,4378l2395,4378e" filled="f" stroked="t" strokeweight=".96pt" strokecolor="#5B5B5B">
                <v:path arrowok="t"/>
              </v:shape>
            </v:group>
            <v:group style="position:absolute;left:2381;top:4090;width:2;height:2510" coordorigin="2381,4090" coordsize="2,2510">
              <v:shape style="position:absolute;left:2381;top:4090;width:2;height:2510" coordorigin="2381,4090" coordsize="0,2510" path="m2381,6600l2381,4090e" filled="f" stroked="t" strokeweight=".96pt" strokecolor="#545454">
                <v:path arrowok="t"/>
              </v:shape>
            </v:group>
            <v:group style="position:absolute;left:2328;top:4382;width:2357;height:2" coordorigin="2328,4382" coordsize="2357,2">
              <v:shape style="position:absolute;left:2328;top:4382;width:2357;height:2" coordorigin="2328,4382" coordsize="2357,0" path="m2328,4382l4685,4382e" filled="f" stroked="t" strokeweight=".48pt" strokecolor="#2B2B2B">
                <v:path arrowok="t"/>
              </v:shape>
            </v:group>
            <v:group style="position:absolute;left:4512;top:4387;width:3370;height:2" coordorigin="4512,4387" coordsize="3370,2">
              <v:shape style="position:absolute;left:4512;top:4387;width:3370;height:2" coordorigin="4512,4387" coordsize="3370,0" path="m4512,4387l7882,4387e" filled="f" stroked="t" strokeweight=".96pt" strokecolor="#545454">
                <v:path arrowok="t"/>
              </v:shape>
            </v:group>
            <v:group style="position:absolute;left:7824;top:4392;width:605;height:2" coordorigin="7824,4392" coordsize="605,2">
              <v:shape style="position:absolute;left:7824;top:4392;width:605;height:2" coordorigin="7824,4392" coordsize="605,0" path="m7824,4392l8429,4392e" filled="f" stroked="t" strokeweight=".48pt" strokecolor="#1F1F1F">
                <v:path arrowok="t"/>
              </v:shape>
            </v:group>
            <v:group style="position:absolute;left:8400;top:4378;width:1046;height:2" coordorigin="8400,4378" coordsize="1046,2">
              <v:shape style="position:absolute;left:8400;top:4378;width:1046;height:2" coordorigin="8400,4378" coordsize="1046,0" path="m8400,4378l9446,4378e" filled="f" stroked="t" strokeweight=".48pt" strokecolor="#000000">
                <v:path arrowok="t"/>
              </v:shape>
            </v:group>
            <v:group style="position:absolute;left:9221;top:4397;width:2338;height:2" coordorigin="9221,4397" coordsize="2338,2">
              <v:shape style="position:absolute;left:9221;top:4397;width:2338;height:2" coordorigin="9221,4397" coordsize="2338,0" path="m9221,4397l11558,4397e" filled="f" stroked="t" strokeweight=".96pt" strokecolor="#5B5B5B">
                <v:path arrowok="t"/>
              </v:shape>
            </v:group>
            <v:group style="position:absolute;left:2371;top:4618;width:2573;height:2" coordorigin="2371,4618" coordsize="2573,2">
              <v:shape style="position:absolute;left:2371;top:4618;width:2573;height:2" coordorigin="2371,4618" coordsize="2573,0" path="m2371,4618l4944,4618e" filled="f" stroked="t" strokeweight=".48pt" strokecolor="#3B3B3B">
                <v:path arrowok="t"/>
              </v:shape>
            </v:group>
            <v:group style="position:absolute;left:4877;top:4627;width:3686;height:2" coordorigin="4877,4627" coordsize="3686,2">
              <v:shape style="position:absolute;left:4877;top:4627;width:3686;height:2" coordorigin="4877,4627" coordsize="3686,0" path="m4877,4627l8563,4627e" filled="f" stroked="t" strokeweight=".96pt" strokecolor="#575757">
                <v:path arrowok="t"/>
              </v:shape>
            </v:group>
            <v:group style="position:absolute;left:8371;top:4632;width:3187;height:2" coordorigin="8371,4632" coordsize="3187,2">
              <v:shape style="position:absolute;left:8371;top:4632;width:3187;height:2" coordorigin="8371,4632" coordsize="3187,0" path="m8371,4632l11558,4632e" filled="f" stroked="t" strokeweight=".48pt" strokecolor="#232323">
                <v:path arrowok="t"/>
              </v:shape>
            </v:group>
            <v:group style="position:absolute;left:336;top:4589;width:2;height:2630" coordorigin="336,4589" coordsize="2,2630">
              <v:shape style="position:absolute;left:336;top:4589;width:2;height:2630" coordorigin="336,4589" coordsize="0,2630" path="m336,7219l336,4589e" filled="f" stroked="t" strokeweight=".96pt" strokecolor="#575757">
                <v:path arrowok="t"/>
              </v:shape>
            </v:group>
            <v:group style="position:absolute;left:4949;top:4618;width:2;height:1027" coordorigin="4949,4618" coordsize="2,1027">
              <v:shape style="position:absolute;left:4949;top:4618;width:2;height:1027" coordorigin="4949,4618" coordsize="0,1027" path="m4949,5645l4949,4618e" filled="f" stroked="t" strokeweight=".48pt" strokecolor="#2F2F2F">
                <v:path arrowok="t"/>
              </v:shape>
            </v:group>
            <v:group style="position:absolute;left:7862;top:4618;width:2;height:509" coordorigin="7862,4618" coordsize="2,509">
              <v:shape style="position:absolute;left:7862;top:4618;width:2;height:509" coordorigin="7862,4618" coordsize="0,509" path="m7862,5126l7862,4618e" filled="f" stroked="t" strokeweight=".96pt" strokecolor="#575757">
                <v:path arrowok="t"/>
              </v:shape>
            </v:group>
            <v:group style="position:absolute;left:11556;top:4584;width:2;height:2026" coordorigin="11556,4584" coordsize="2,2026">
              <v:shape style="position:absolute;left:11556;top:4584;width:2;height:2026" coordorigin="11556,4584" coordsize="0,2026" path="m11556,6610l11556,4584e" filled="f" stroked="t" strokeweight=".48pt" strokecolor="#3B3B3B">
                <v:path arrowok="t"/>
              </v:shape>
            </v:group>
            <v:group style="position:absolute;left:4944;top:5117;width:2318;height:2" coordorigin="4944,5117" coordsize="2318,2">
              <v:shape style="position:absolute;left:4944;top:5117;width:2318;height:2" coordorigin="4944,5117" coordsize="2318,0" path="m4944,5117l7262,5117e" filled="f" stroked="t" strokeweight=".96pt" strokecolor="#575757">
                <v:path arrowok="t"/>
              </v:shape>
            </v:group>
            <v:group style="position:absolute;left:7205;top:5122;width:1224;height:2" coordorigin="7205,5122" coordsize="1224,2">
              <v:shape style="position:absolute;left:7205;top:5122;width:1224;height:2" coordorigin="7205,5122" coordsize="1224,0" path="m7205,5122l8429,5122e" filled="f" stroked="t" strokeweight=".48pt" strokecolor="#1C1C1C">
                <v:path arrowok="t"/>
              </v:shape>
            </v:group>
            <v:group style="position:absolute;left:8400;top:5107;width:2650;height:2" coordorigin="8400,5107" coordsize="2650,2">
              <v:shape style="position:absolute;left:8400;top:5107;width:2650;height:2" coordorigin="8400,5107" coordsize="2650,0" path="m8400,5107l11050,5107e" filled="f" stroked="t" strokeweight=".48pt" strokecolor="#000000">
                <v:path arrowok="t"/>
              </v:shape>
            </v:group>
            <v:group style="position:absolute;left:10685;top:5126;width:878;height:2" coordorigin="10685,5126" coordsize="878,2">
              <v:shape style="position:absolute;left:10685;top:5126;width:878;height:2" coordorigin="10685,5126" coordsize="878,0" path="m10685,5126l11563,5126e" filled="f" stroked="t" strokeweight=".96pt" strokecolor="#5B5B5B">
                <v:path arrowok="t"/>
              </v:shape>
            </v:group>
            <v:group style="position:absolute;left:4944;top:5371;width:3331;height:2" coordorigin="4944,5371" coordsize="3331,2">
              <v:shape style="position:absolute;left:4944;top:5371;width:3331;height:2" coordorigin="4944,5371" coordsize="3331,0" path="m4944,5371l8275,5371e" filled="f" stroked="t" strokeweight=".48pt" strokecolor="#2B2B2B">
                <v:path arrowok="t"/>
              </v:shape>
            </v:group>
            <v:group style="position:absolute;left:8246;top:5362;width:154;height:2" coordorigin="8246,5362" coordsize="154,2">
              <v:shape style="position:absolute;left:8246;top:5362;width:154;height:2" coordorigin="8246,5362" coordsize="154,0" path="m8246,5362l8400,5362e" filled="f" stroked="t" strokeweight=".48pt" strokecolor="#232323">
                <v:path arrowok="t"/>
              </v:shape>
            </v:group>
            <v:group style="position:absolute;left:8371;top:5376;width:3192;height:2" coordorigin="8371,5376" coordsize="3192,2">
              <v:shape style="position:absolute;left:8371;top:5376;width:3192;height:2" coordorigin="8371,5376" coordsize="3192,0" path="m8371,5376l11563,5376e" filled="f" stroked="t" strokeweight=".96pt" strokecolor="#606060">
                <v:path arrowok="t"/>
              </v:shape>
            </v:group>
            <v:group style="position:absolute;left:4944;top:5626;width:6614;height:2" coordorigin="4944,5626" coordsize="6614,2">
              <v:shape style="position:absolute;left:4944;top:5626;width:6614;height:2" coordorigin="4944,5626" coordsize="6614,0" path="m4944,5626l11558,5626e" filled="f" stroked="t" strokeweight=".96pt" strokecolor="#5B5B5B">
                <v:path arrowok="t"/>
              </v:shape>
            </v:group>
            <v:group style="position:absolute;left:2371;top:5861;width:850;height:2" coordorigin="2371,5861" coordsize="850,2">
              <v:shape style="position:absolute;left:2371;top:5861;width:850;height:2" coordorigin="2371,5861" coordsize="850,0" path="m2371,5861l3221,5861e" filled="f" stroked="t" strokeweight=".48pt" strokecolor="#181818">
                <v:path arrowok="t"/>
              </v:shape>
            </v:group>
            <v:group style="position:absolute;left:3163;top:5866;width:322;height:2" coordorigin="3163,5866" coordsize="322,2">
              <v:shape style="position:absolute;left:3163;top:5866;width:322;height:2" coordorigin="3163,5866" coordsize="322,0" path="m3163,5866l3485,5866e" filled="f" stroked="t" strokeweight=".72pt" strokecolor="#3F3F3F">
                <v:path arrowok="t"/>
              </v:shape>
            </v:group>
            <v:group style="position:absolute;left:3427;top:5866;width:4018;height:2" coordorigin="3427,5866" coordsize="4018,2">
              <v:shape style="position:absolute;left:3427;top:5866;width:4018;height:2" coordorigin="3427,5866" coordsize="4018,0" path="m3427,5866l7445,5866e" filled="f" stroked="t" strokeweight=".96pt" strokecolor="#575757">
                <v:path arrowok="t"/>
              </v:shape>
            </v:group>
            <v:group style="position:absolute;left:4954;top:5587;width:2;height:1238" coordorigin="4954,5587" coordsize="2,1238">
              <v:shape style="position:absolute;left:4954;top:5587;width:2;height:1238" coordorigin="4954,5587" coordsize="0,1238" path="m4954,6826l4954,5587e" filled="f" stroked="t" strokeweight=".96pt" strokecolor="#575757">
                <v:path arrowok="t"/>
              </v:shape>
            </v:group>
            <v:group style="position:absolute;left:7387;top:5870;width:4171;height:2" coordorigin="7387,5870" coordsize="4171,2">
              <v:shape style="position:absolute;left:7387;top:5870;width:4171;height:2" coordorigin="7387,5870" coordsize="4171,0" path="m7387,5870l11558,5870e" filled="f" stroked="t" strokeweight=".48pt" strokecolor="#232323">
                <v:path arrowok="t"/>
              </v:shape>
            </v:group>
            <v:group style="position:absolute;left:768;top:6101;width:326;height:2" coordorigin="768,6101" coordsize="326,2">
              <v:shape style="position:absolute;left:768;top:6101;width:326;height:2" coordorigin="768,6101" coordsize="326,0" path="m768,6101l1094,6101e" filled="f" stroked="t" strokeweight=".48pt" strokecolor="#282828">
                <v:path arrowok="t"/>
              </v:shape>
            </v:group>
            <v:group style="position:absolute;left:768;top:6106;width:3014;height:2" coordorigin="768,6106" coordsize="3014,2">
              <v:shape style="position:absolute;left:768;top:6106;width:3014;height:2" coordorigin="768,6106" coordsize="3014,0" path="m768,6106l3782,6106e" filled="f" stroked="t" strokeweight=".96pt" strokecolor="#545454">
                <v:path arrowok="t"/>
              </v:shape>
            </v:group>
            <v:group style="position:absolute;left:3725;top:6110;width:3720;height:2" coordorigin="3725,6110" coordsize="3720,2">
              <v:shape style="position:absolute;left:3725;top:6110;width:3720;height:2" coordorigin="3725,6110" coordsize="3720,0" path="m3725,6110l7445,6110e" filled="f" stroked="t" strokeweight=".48pt" strokecolor="#2B2B2B">
                <v:path arrowok="t"/>
              </v:shape>
            </v:group>
            <v:group style="position:absolute;left:7416;top:6120;width:984;height:2" coordorigin="7416,6120" coordsize="984,2">
              <v:shape style="position:absolute;left:7416;top:6120;width:984;height:2" coordorigin="7416,6120" coordsize="984,0" path="m7416,6120l8400,6120e" filled="f" stroked="t" strokeweight=".48pt" strokecolor="#575757">
                <v:path arrowok="t"/>
              </v:shape>
            </v:group>
            <v:group style="position:absolute;left:8146;top:6115;width:3413;height:2" coordorigin="8146,6115" coordsize="3413,2">
              <v:shape style="position:absolute;left:8146;top:6115;width:3413;height:2" coordorigin="8146,6115" coordsize="3413,0" path="m8146,6115l11558,6115e" filled="f" stroked="t" strokeweight=".96pt" strokecolor="#545454">
                <v:path arrowok="t"/>
              </v:shape>
            </v:group>
            <v:group style="position:absolute;left:7867;top:6106;width:2;height:730" coordorigin="7867,6106" coordsize="2,730">
              <v:shape style="position:absolute;left:7867;top:6106;width:2;height:730" coordorigin="7867,6106" coordsize="0,730" path="m7867,6835l7867,6106e" filled="f" stroked="t" strokeweight=".48pt" strokecolor="#2B2B2B">
                <v:path arrowok="t"/>
              </v:shape>
            </v:group>
            <v:group style="position:absolute;left:2381;top:6576;width:2688;height:2" coordorigin="2381,6576" coordsize="2688,2">
              <v:shape style="position:absolute;left:2381;top:6576;width:2688;height:2" coordorigin="2381,6576" coordsize="2688,0" path="m2381,6576l5069,6576e" filled="f" stroked="t" strokeweight=".96pt" strokecolor="#5B5B5B">
                <v:path arrowok="t"/>
              </v:shape>
            </v:group>
            <v:group style="position:absolute;left:4906;top:6581;width:542;height:2" coordorigin="4906,6581" coordsize="542,2">
              <v:shape style="position:absolute;left:4906;top:6581;width:542;height:2" coordorigin="4906,6581" coordsize="542,0" path="m4906,6581l5448,6581e" filled="f" stroked="t" strokeweight=".48pt" strokecolor="#383838">
                <v:path arrowok="t"/>
              </v:shape>
            </v:group>
            <v:group style="position:absolute;left:5390;top:6581;width:1363;height:2" coordorigin="5390,6581" coordsize="1363,2">
              <v:shape style="position:absolute;left:5390;top:6581;width:1363;height:2" coordorigin="5390,6581" coordsize="1363,0" path="m5390,6581l6754,6581e" filled="f" stroked="t" strokeweight=".48pt" strokecolor="#1F1F1F">
                <v:path arrowok="t"/>
              </v:shape>
            </v:group>
            <v:group style="position:absolute;left:6725;top:6571;width:509;height:2" coordorigin="6725,6571" coordsize="509,2">
              <v:shape style="position:absolute;left:6725;top:6571;width:509;height:2" coordorigin="6725,6571" coordsize="509,0" path="m6725,6571l7234,6571e" filled="f" stroked="t" strokeweight=".48pt" strokecolor="#2F2F2F">
                <v:path arrowok="t"/>
              </v:shape>
            </v:group>
            <v:group style="position:absolute;left:7205;top:6581;width:682;height:2" coordorigin="7205,6581" coordsize="682,2">
              <v:shape style="position:absolute;left:7205;top:6581;width:682;height:2" coordorigin="7205,6581" coordsize="682,0" path="m7205,6581l7886,6581e" filled="f" stroked="t" strokeweight=".48pt" strokecolor="#2F2F2F">
                <v:path arrowok="t"/>
              </v:shape>
            </v:group>
            <v:group style="position:absolute;left:7848;top:6571;width:552;height:2" coordorigin="7848,6571" coordsize="552,2">
              <v:shape style="position:absolute;left:7848;top:6571;width:552;height:2" coordorigin="7848,6571" coordsize="552,0" path="m7848,6571l8400,6571e" filled="f" stroked="t" strokeweight=".48pt" strokecolor="#282828">
                <v:path arrowok="t"/>
              </v:shape>
            </v:group>
            <v:group style="position:absolute;left:8371;top:6586;width:3197;height:2" coordorigin="8371,6586" coordsize="3197,2">
              <v:shape style="position:absolute;left:8371;top:6586;width:3197;height:2" coordorigin="8371,6586" coordsize="3197,0" path="m8371,6586l11568,6586e" filled="f" stroked="t" strokeweight=".96pt" strokecolor="#5B5B5B">
                <v:path arrowok="t"/>
              </v:shape>
            </v:group>
            <v:group style="position:absolute;left:2386;top:6542;width:2;height:1243" coordorigin="2386,6542" coordsize="2,1243">
              <v:shape style="position:absolute;left:2386;top:6542;width:2;height:1243" coordorigin="2386,6542" coordsize="0,1243" path="m2386,7786l2386,6542e" filled="f" stroked="t" strokeweight=".48pt" strokecolor="#282828">
                <v:path arrowok="t"/>
              </v:shape>
            </v:group>
            <v:group style="position:absolute;left:2381;top:6816;width:3067;height:2" coordorigin="2381,6816" coordsize="3067,2">
              <v:shape style="position:absolute;left:2381;top:6816;width:3067;height:2" coordorigin="2381,6816" coordsize="3067,0" path="m2381,6816l5448,6816e" filled="f" stroked="t" strokeweight=".96pt" strokecolor="#575757">
                <v:path arrowok="t"/>
              </v:shape>
            </v:group>
            <v:group style="position:absolute;left:5390;top:6821;width:3038;height:2" coordorigin="5390,6821" coordsize="3038,2">
              <v:shape style="position:absolute;left:5390;top:6821;width:3038;height:2" coordorigin="5390,6821" coordsize="3038,0" path="m5390,6821l8429,6821e" filled="f" stroked="t" strokeweight=".48pt" strokecolor="#282828">
                <v:path arrowok="t"/>
              </v:shape>
            </v:group>
            <v:group style="position:absolute;left:8371;top:6826;width:3197;height:2" coordorigin="8371,6826" coordsize="3197,2">
              <v:shape style="position:absolute;left:8371;top:6826;width:3197;height:2" coordorigin="8371,6826" coordsize="3197,0" path="m8371,6826l11568,6826e" filled="f" stroked="t" strokeweight=".96pt" strokecolor="#575757">
                <v:path arrowok="t"/>
              </v:shape>
            </v:group>
            <v:group style="position:absolute;left:11558;top:6298;width:2;height:782" coordorigin="11558,6298" coordsize="2,782">
              <v:shape style="position:absolute;left:11558;top:6298;width:2;height:782" coordorigin="11558,6298" coordsize="0,782" path="m11558,7080l11558,6298e" filled="f" stroked="t" strokeweight=".96pt" strokecolor="#575757">
                <v:path arrowok="t"/>
              </v:shape>
            </v:group>
            <v:group style="position:absolute;left:326;top:7049;width:1406;height:2" coordorigin="326,7049" coordsize="1406,2">
              <v:shape style="position:absolute;left:326;top:7049;width:1406;height:2" coordorigin="326,7049" coordsize="1406,0" path="m326,7049l1733,7049e" filled="f" stroked="t" strokeweight=".48pt" strokecolor="#2F2F2F">
                <v:path arrowok="t"/>
              </v:shape>
            </v:group>
            <v:group style="position:absolute;left:1704;top:7056;width:3288;height:2" coordorigin="1704,7056" coordsize="3288,2">
              <v:shape style="position:absolute;left:1704;top:7056;width:3288;height:2" coordorigin="1704,7056" coordsize="3288,0" path="m1704,7056l4992,7056e" filled="f" stroked="t" strokeweight=".96pt" strokecolor="#5B5B5B">
                <v:path arrowok="t"/>
              </v:shape>
            </v:group>
            <v:group style="position:absolute;left:4915;top:7061;width:4282;height:2" coordorigin="4915,7061" coordsize="4282,2">
              <v:shape style="position:absolute;left:4915;top:7061;width:4282;height:2" coordorigin="4915,7061" coordsize="4282,0" path="m4915,7061l9197,7061e" filled="f" stroked="t" strokeweight=".48pt" strokecolor="#2B2B2B">
                <v:path arrowok="t"/>
              </v:shape>
            </v:group>
            <v:group style="position:absolute;left:9168;top:7046;width:2386;height:2" coordorigin="9168,7046" coordsize="2386,2">
              <v:shape style="position:absolute;left:9168;top:7046;width:2386;height:2" coordorigin="9168,7046" coordsize="2386,0" path="m9168,7046l11554,7046e" filled="f" stroked="t" strokeweight=".48pt" strokecolor="#000000">
                <v:path arrowok="t"/>
              </v:shape>
            </v:group>
            <v:group style="position:absolute;left:341;top:7013;width:2;height:331" coordorigin="341,7013" coordsize="2,331">
              <v:shape style="position:absolute;left:341;top:7013;width:2;height:331" coordorigin="341,7013" coordsize="0,331" path="m341,7344l341,7013e" filled="f" stroked="t" strokeweight=".48pt" strokecolor="#3B3B3B">
                <v:path arrowok="t"/>
              </v:shape>
            </v:group>
            <v:group style="position:absolute;left:336;top:7757;width:874;height:2" coordorigin="336,7757" coordsize="874,2">
              <v:shape style="position:absolute;left:336;top:7757;width:874;height:2" coordorigin="336,7757" coordsize="874,0" path="m336,7757l1210,7757e" filled="f" stroked="t" strokeweight=".96pt" strokecolor="#676767">
                <v:path arrowok="t"/>
              </v:shape>
            </v:group>
            <v:group style="position:absolute;left:341;top:7286;width:2;height:1757" coordorigin="341,7286" coordsize="2,1757">
              <v:shape style="position:absolute;left:341;top:7286;width:2;height:1757" coordorigin="341,7286" coordsize="0,1757" path="m341,9043l341,7286e" filled="f" stroked="t" strokeweight=".48pt" strokecolor="#232323">
                <v:path arrowok="t"/>
              </v:shape>
            </v:group>
            <v:group style="position:absolute;left:1037;top:7762;width:912;height:2" coordorigin="1037,7762" coordsize="912,2">
              <v:shape style="position:absolute;left:1037;top:7762;width:912;height:2" coordorigin="1037,7762" coordsize="912,0" path="m1037,7762l1949,7762e" filled="f" stroked="t" strokeweight=".48pt" strokecolor="#484848">
                <v:path arrowok="t"/>
              </v:shape>
            </v:group>
            <v:group style="position:absolute;left:1891;top:7762;width:1594;height:2" coordorigin="1891,7762" coordsize="1594,2">
              <v:shape style="position:absolute;left:1891;top:7762;width:1594;height:2" coordorigin="1891,7762" coordsize="1594,0" path="m1891,7762l3485,7762e" filled="f" stroked="t" strokeweight=".48pt" strokecolor="#2F2F2F">
                <v:path arrowok="t"/>
              </v:shape>
            </v:group>
            <v:group style="position:absolute;left:3456;top:7752;width:298;height:2" coordorigin="3456,7752" coordsize="298,2">
              <v:shape style="position:absolute;left:3456;top:7752;width:298;height:2" coordorigin="3456,7752" coordsize="298,0" path="m3456,7752l3754,7752e" filled="f" stroked="t" strokeweight=".48pt" strokecolor="#383838">
                <v:path arrowok="t"/>
              </v:shape>
            </v:group>
            <v:group style="position:absolute;left:3725;top:7762;width:187;height:2" coordorigin="3725,7762" coordsize="187,2">
              <v:shape style="position:absolute;left:3725;top:7762;width:187;height:2" coordorigin="3725,7762" coordsize="187,0" path="m3725,7762l3912,7762e" filled="f" stroked="t" strokeweight=".48pt" strokecolor="#3F3F3F">
                <v:path arrowok="t"/>
              </v:shape>
            </v:group>
            <v:group style="position:absolute;left:3883;top:7752;width:1061;height:2" coordorigin="3883,7752" coordsize="1061,2">
              <v:shape style="position:absolute;left:3883;top:7752;width:1061;height:2" coordorigin="3883,7752" coordsize="1061,0" path="m3883,7752l4944,7752e" filled="f" stroked="t" strokeweight=".48pt" strokecolor="#3F3F3F">
                <v:path arrowok="t"/>
              </v:shape>
            </v:group>
            <v:group style="position:absolute;left:4766;top:7766;width:6802;height:2" coordorigin="4766,7766" coordsize="6802,2">
              <v:shape style="position:absolute;left:4766;top:7766;width:6802;height:2" coordorigin="4766,7766" coordsize="6802,0" path="m4766,7766l11568,7766e" filled="f" stroked="t" strokeweight=".96pt" strokecolor="#606060">
                <v:path arrowok="t"/>
              </v:shape>
            </v:group>
            <v:group style="position:absolute;left:2388;top:7718;width:2;height:1680" coordorigin="2388,7718" coordsize="2,1680">
              <v:shape style="position:absolute;left:2388;top:7718;width:2;height:1680" coordorigin="2388,7718" coordsize="0,1680" path="m2388,9398l2388,7718e" filled="f" stroked="t" strokeweight=".72pt" strokecolor="#545454">
                <v:path arrowok="t"/>
              </v:shape>
            </v:group>
            <v:group style="position:absolute;left:4958;top:7757;width:2;height:768" coordorigin="4958,7757" coordsize="2,768">
              <v:shape style="position:absolute;left:4958;top:7757;width:2;height:768" coordorigin="4958,7757" coordsize="0,768" path="m4958,8525l4958,7757e" filled="f" stroked="t" strokeweight=".48pt" strokecolor="#2F2F2F">
                <v:path arrowok="t"/>
              </v:shape>
            </v:group>
            <v:group style="position:absolute;left:4954;top:8006;width:4262;height:2" coordorigin="4954,8006" coordsize="4262,2">
              <v:shape style="position:absolute;left:4954;top:8006;width:4262;height:2" coordorigin="4954,8006" coordsize="4262,0" path="m4954,8006l9216,8006e" filled="f" stroked="t" strokeweight=".96pt" strokecolor="#5B5B5B">
                <v:path arrowok="t"/>
              </v:shape>
            </v:group>
            <v:group style="position:absolute;left:9139;top:8006;width:336;height:2" coordorigin="9139,8006" coordsize="336,2">
              <v:shape style="position:absolute;left:9139;top:8006;width:336;height:2" coordorigin="9139,8006" coordsize="336,0" path="m9139,8006l9475,8006e" filled="f" stroked="t" strokeweight=".72pt" strokecolor="#3F3F3F">
                <v:path arrowok="t"/>
              </v:shape>
            </v:group>
            <v:group style="position:absolute;left:9418;top:8011;width:1661;height:2" coordorigin="9418,8011" coordsize="1661,2">
              <v:shape style="position:absolute;left:9418;top:8011;width:1661;height:2" coordorigin="9418,8011" coordsize="1661,0" path="m9418,8011l11078,8011e" filled="f" stroked="t" strokeweight=".48pt" strokecolor="#343434">
                <v:path arrowok="t"/>
              </v:shape>
            </v:group>
            <v:group style="position:absolute;left:10838;top:8006;width:730;height:2" coordorigin="10838,8006" coordsize="730,2">
              <v:shape style="position:absolute;left:10838;top:8006;width:730;height:2" coordorigin="10838,8006" coordsize="730,0" path="m10838,8006l11568,8006e" filled="f" stroked="t" strokeweight=".96pt" strokecolor="#5B5B5B">
                <v:path arrowok="t"/>
              </v:shape>
            </v:group>
            <v:group style="position:absolute;left:4954;top:8251;width:6614;height:2" coordorigin="4954,8251" coordsize="6614,2">
              <v:shape style="position:absolute;left:4954;top:8251;width:6614;height:2" coordorigin="4954,8251" coordsize="6614,0" path="m4954,8251l11568,8251e" filled="f" stroked="t" strokeweight=".48pt" strokecolor="#282828">
                <v:path arrowok="t"/>
              </v:shape>
            </v:group>
            <v:group style="position:absolute;left:336;top:8506;width:898;height:2" coordorigin="336,8506" coordsize="898,2">
              <v:shape style="position:absolute;left:336;top:8506;width:898;height:2" coordorigin="336,8506" coordsize="898,0" path="m336,8506l1234,8506e" filled="f" stroked="t" strokeweight=".96pt" strokecolor="#646464">
                <v:path arrowok="t"/>
              </v:shape>
            </v:group>
            <v:group style="position:absolute;left:1037;top:8510;width:912;height:2" coordorigin="1037,8510" coordsize="912,2">
              <v:shape style="position:absolute;left:1037;top:8510;width:912;height:2" coordorigin="1037,8510" coordsize="912,0" path="m1037,8510l1949,8510e" filled="f" stroked="t" strokeweight=".48pt" strokecolor="#444444">
                <v:path arrowok="t"/>
              </v:shape>
            </v:group>
            <v:group style="position:absolute;left:1891;top:8510;width:1138;height:2" coordorigin="1891,8510" coordsize="1138,2">
              <v:shape style="position:absolute;left:1891;top:8510;width:1138;height:2" coordorigin="1891,8510" coordsize="1138,0" path="m1891,8510l3029,8510e" filled="f" stroked="t" strokeweight=".48pt" strokecolor="#2B2B2B">
                <v:path arrowok="t"/>
              </v:shape>
            </v:group>
            <v:group style="position:absolute;left:3000;top:8534;width:456;height:2" coordorigin="3000,8534" coordsize="456,2">
              <v:shape style="position:absolute;left:3000;top:8534;width:456;height:2" coordorigin="3000,8534" coordsize="456,0" path="m3000,8534l3456,8534e" filled="f" stroked="t" strokeweight=".48pt" strokecolor="#000000">
                <v:path arrowok="t"/>
              </v:shape>
            </v:group>
            <v:group style="position:absolute;left:3427;top:8510;width:485;height:2" coordorigin="3427,8510" coordsize="485,2">
              <v:shape style="position:absolute;left:3427;top:8510;width:485;height:2" coordorigin="3427,8510" coordsize="485,0" path="m3427,8510l3912,8510e" filled="f" stroked="t" strokeweight=".48pt" strokecolor="#2B2B2B">
                <v:path arrowok="t"/>
              </v:shape>
            </v:group>
            <v:group style="position:absolute;left:3854;top:8515;width:7723;height:2" coordorigin="3854,8515" coordsize="7723,2">
              <v:shape style="position:absolute;left:3854;top:8515;width:7723;height:2" coordorigin="3854,8515" coordsize="7723,0" path="m3854,8515l11578,8515e" filled="f" stroked="t" strokeweight=".96pt" strokecolor="#575757">
                <v:path arrowok="t"/>
              </v:shape>
            </v:group>
            <v:group style="position:absolute;left:11566;top:3456;width:2;height:5117" coordorigin="11566,3456" coordsize="2,5117">
              <v:shape style="position:absolute;left:11566;top:3456;width:2;height:5117" coordorigin="11566,3456" coordsize="0,5117" path="m11566,8573l11566,3456e" filled="f" stroked="t" strokeweight=".72pt" strokecolor="#3B3B3B">
                <v:path arrowok="t"/>
              </v:shape>
            </v:group>
            <v:group style="position:absolute;left:11568;top:8285;width:2;height:773" coordorigin="11568,8285" coordsize="2,773">
              <v:shape style="position:absolute;left:11568;top:8285;width:2;height:773" coordorigin="11568,8285" coordsize="0,773" path="m11568,9058l11568,8285e" filled="f" stroked="t" strokeweight=".96pt" strokecolor="#5B5B5B">
                <v:path arrowok="t"/>
              </v:shape>
            </v:group>
            <v:group style="position:absolute;left:336;top:9341;width:1426;height:2" coordorigin="336,9341" coordsize="1426,2">
              <v:shape style="position:absolute;left:336;top:9341;width:1426;height:2" coordorigin="336,9341" coordsize="1426,0" path="m336,9341l1762,9341e" filled="f" stroked="t" strokeweight=".96pt" strokecolor="#5B5B5B">
                <v:path arrowok="t"/>
              </v:shape>
            </v:group>
            <v:group style="position:absolute;left:346;top:8986;width:2;height:5578" coordorigin="346,8986" coordsize="2,5578">
              <v:shape style="position:absolute;left:346;top:8986;width:2;height:5578" coordorigin="346,8986" coordsize="0,5578" path="m346,14563l346,8986e" filled="f" stroked="t" strokeweight=".96pt" strokecolor="#444444">
                <v:path arrowok="t"/>
              </v:shape>
            </v:group>
            <v:group style="position:absolute;left:1704;top:9346;width:9374;height:2" coordorigin="1704,9346" coordsize="9374,2">
              <v:shape style="position:absolute;left:1704;top:9346;width:9374;height:2" coordorigin="1704,9346" coordsize="9374,0" path="m1704,9346l11078,9346e" filled="f" stroked="t" strokeweight=".48pt" strokecolor="#2B2B2B">
                <v:path arrowok="t"/>
              </v:shape>
            </v:group>
            <v:group style="position:absolute;left:10829;top:9341;width:749;height:2" coordorigin="10829,9341" coordsize="749,2">
              <v:shape style="position:absolute;left:10829;top:9341;width:749;height:2" coordorigin="10829,9341" coordsize="749,0" path="m10829,9341l11578,9341e" filled="f" stroked="t" strokeweight=".96pt" strokecolor="#606060">
                <v:path arrowok="t"/>
              </v:shape>
            </v:group>
            <v:group style="position:absolute;left:346;top:9043;width:2;height:826" coordorigin="346,9043" coordsize="2,826">
              <v:shape style="position:absolute;left:346;top:9043;width:2;height:826" coordorigin="346,9043" coordsize="0,826" path="m346,9869l346,9043e" filled="f" stroked="t" strokeweight=".96pt" strokecolor="#5B5B5B">
                <v:path arrowok="t"/>
              </v:shape>
            </v:group>
            <v:group style="position:absolute;left:2393;top:4272;width:2;height:7670" coordorigin="2393,4272" coordsize="2,7670">
              <v:shape style="position:absolute;left:2393;top:4272;width:2;height:7670" coordorigin="2393,4272" coordsize="0,7670" path="m2393,11942l2393,4272e" filled="f" stroked="t" strokeweight=".48pt" strokecolor="#444444">
                <v:path arrowok="t"/>
              </v:shape>
            </v:group>
            <v:group style="position:absolute;left:350;top:9898;width:2;height:1570" coordorigin="350,9898" coordsize="2,1570">
              <v:shape style="position:absolute;left:350;top:9898;width:2;height:1570" coordorigin="350,9898" coordsize="0,1570" path="m350,11467l350,9898e" filled="f" stroked="t" strokeweight=".48pt" strokecolor="#232323">
                <v:path arrowok="t"/>
              </v:shape>
            </v:group>
            <v:group style="position:absolute;left:336;top:10925;width:11246;height:2" coordorigin="336,10925" coordsize="11246,2">
              <v:shape style="position:absolute;left:336;top:10925;width:11246;height:2" coordorigin="336,10925" coordsize="11246,0" path="m336,10925l11582,10925e" filled="f" stroked="t" strokeweight=".96pt" strokecolor="#5B5B5B">
                <v:path arrowok="t"/>
              </v:shape>
            </v:group>
            <v:group style="position:absolute;left:11575;top:6600;width:2;height:4349" coordorigin="11575,6600" coordsize="2,4349">
              <v:shape style="position:absolute;left:11575;top:6600;width:2;height:4349" coordorigin="11575,6600" coordsize="0,4349" path="m11575,10949l11575,6600e" filled="f" stroked="t" strokeweight=".48pt" strokecolor="#3F3F3F">
                <v:path arrowok="t"/>
              </v:shape>
            </v:group>
            <v:group style="position:absolute;left:346;top:11170;width:1603;height:2" coordorigin="346,11170" coordsize="1603,2">
              <v:shape style="position:absolute;left:346;top:11170;width:1603;height:2" coordorigin="346,11170" coordsize="1603,0" path="m346,11170l1949,11170e" filled="f" stroked="t" strokeweight=".48pt" strokecolor="#282828">
                <v:path arrowok="t"/>
              </v:shape>
            </v:group>
            <v:group style="position:absolute;left:2328;top:11170;width:1157;height:2" coordorigin="2328,11170" coordsize="1157,2">
              <v:shape style="position:absolute;left:2328;top:11170;width:1157;height:2" coordorigin="2328,11170" coordsize="1157,0" path="m2328,11170l3485,11170e" filled="f" stroked="t" strokeweight=".48pt" strokecolor="#232323">
                <v:path arrowok="t"/>
              </v:shape>
            </v:group>
            <v:group style="position:absolute;left:3725;top:11170;width:6403;height:2" coordorigin="3725,11170" coordsize="6403,2">
              <v:shape style="position:absolute;left:3725;top:11170;width:6403;height:2" coordorigin="3725,11170" coordsize="6403,0" path="m3725,11170l10128,11170e" filled="f" stroked="t" strokeweight=".48pt" strokecolor="#232323">
                <v:path arrowok="t"/>
              </v:shape>
            </v:group>
            <v:group style="position:absolute;left:10070;top:11165;width:1512;height:2" coordorigin="10070,11165" coordsize="1512,2">
              <v:shape style="position:absolute;left:10070;top:11165;width:1512;height:2" coordorigin="10070,11165" coordsize="1512,0" path="m10070,11165l11582,11165e" filled="f" stroked="t" strokeweight=".96pt" strokecolor="#575757">
                <v:path arrowok="t"/>
              </v:shape>
            </v:group>
            <v:group style="position:absolute;left:11575;top:10704;width:2;height:763" coordorigin="11575,10704" coordsize="2,763">
              <v:shape style="position:absolute;left:11575;top:10704;width:2;height:763" coordorigin="11575,10704" coordsize="0,763" path="m11575,11467l11575,10704e" filled="f" stroked="t" strokeweight=".96pt" strokecolor="#606060">
                <v:path arrowok="t"/>
              </v:shape>
            </v:group>
            <v:group style="position:absolute;left:346;top:11419;width:1603;height:2" coordorigin="346,11419" coordsize="1603,2">
              <v:shape style="position:absolute;left:346;top:11419;width:1603;height:2" coordorigin="346,11419" coordsize="1603,0" path="m346,11419l1949,11419e" filled="f" stroked="t" strokeweight=".48pt" strokecolor="#3B3B3B">
                <v:path arrowok="t"/>
              </v:shape>
            </v:group>
            <v:group style="position:absolute;left:1891;top:11419;width:2794;height:2" coordorigin="1891,11419" coordsize="2794,2">
              <v:shape style="position:absolute;left:1891;top:11419;width:2794;height:2" coordorigin="1891,11419" coordsize="2794,0" path="m1891,11419l4685,11419e" filled="f" stroked="t" strokeweight=".48pt" strokecolor="#232323">
                <v:path arrowok="t"/>
              </v:shape>
            </v:group>
            <v:group style="position:absolute;left:4627;top:11414;width:346;height:2" coordorigin="4627,11414" coordsize="346,2">
              <v:shape style="position:absolute;left:4627;top:11414;width:346;height:2" coordorigin="4627,11414" coordsize="346,0" path="m4627,11414l4973,11414e" filled="f" stroked="t" strokeweight=".72pt" strokecolor="#484848">
                <v:path arrowok="t"/>
              </v:shape>
            </v:group>
            <v:group style="position:absolute;left:4915;top:11414;width:4776;height:2" coordorigin="4915,11414" coordsize="4776,2">
              <v:shape style="position:absolute;left:4915;top:11414;width:4776;height:2" coordorigin="4915,11414" coordsize="4776,0" path="m4915,11414l9691,11414e" filled="f" stroked="t" strokeweight=".96pt" strokecolor="#606060">
                <v:path arrowok="t"/>
              </v:shape>
            </v:group>
            <v:group style="position:absolute;left:9446;top:11434;width:1603;height:2" coordorigin="9446,11434" coordsize="1603,2">
              <v:shape style="position:absolute;left:9446;top:11434;width:1603;height:2" coordorigin="9446,11434" coordsize="1603,0" path="m9446,11434l11050,11434e" filled="f" stroked="t" strokeweight=".48pt" strokecolor="#000000">
                <v:path arrowok="t"/>
              </v:shape>
            </v:group>
            <v:group style="position:absolute;left:11021;top:11410;width:562;height:2" coordorigin="11021,11410" coordsize="562,2">
              <v:shape style="position:absolute;left:11021;top:11410;width:562;height:2" coordorigin="11021,11410" coordsize="562,0" path="m11021,11410l11582,11410e" filled="f" stroked="t" strokeweight=".48pt" strokecolor="#282828">
                <v:path arrowok="t"/>
              </v:shape>
            </v:group>
            <v:group style="position:absolute;left:355;top:11400;width:2;height:5146" coordorigin="355,11400" coordsize="2,5146">
              <v:shape style="position:absolute;left:355;top:11400;width:2;height:5146" coordorigin="355,11400" coordsize="0,5146" path="m355,16546l355,11400e" filled="f" stroked="t" strokeweight=".96pt" strokecolor="#484848">
                <v:path arrowok="t"/>
              </v:shape>
            </v:group>
            <v:group style="position:absolute;left:2393;top:11400;width:2;height:283" coordorigin="2393,11400" coordsize="2,283">
              <v:shape style="position:absolute;left:2393;top:11400;width:2;height:283" coordorigin="2393,11400" coordsize="0,283" path="m2393,11683l2393,11400e" filled="f" stroked="t" strokeweight=".96pt" strokecolor="#6B6B6B">
                <v:path arrowok="t"/>
              </v:shape>
            </v:group>
            <v:group style="position:absolute;left:346;top:11909;width:3139;height:2" coordorigin="346,11909" coordsize="3139,2">
              <v:shape style="position:absolute;left:346;top:11909;width:3139;height:2" coordorigin="346,11909" coordsize="3139,0" path="m346,11909l3485,11909e" filled="f" stroked="t" strokeweight=".48pt" strokecolor="#2B2B2B">
                <v:path arrowok="t"/>
              </v:shape>
            </v:group>
            <v:group style="position:absolute;left:3427;top:11904;width:485;height:2" coordorigin="3427,11904" coordsize="485,2">
              <v:shape style="position:absolute;left:3427;top:11904;width:485;height:2" coordorigin="3427,11904" coordsize="485,0" path="m3427,11904l3912,11904e" filled="f" stroked="t" strokeweight=".72pt" strokecolor="#4F4F4F">
                <v:path arrowok="t"/>
              </v:shape>
            </v:group>
            <v:group style="position:absolute;left:3854;top:11909;width:451;height:2" coordorigin="3854,11909" coordsize="451,2">
              <v:shape style="position:absolute;left:3854;top:11909;width:451;height:2" coordorigin="3854,11909" coordsize="451,0" path="m3854,11909l4306,11909e" filled="f" stroked="t" strokeweight=".48pt" strokecolor="#444444">
                <v:path arrowok="t"/>
              </v:shape>
            </v:group>
            <v:group style="position:absolute;left:4224;top:11904;width:4142;height:2" coordorigin="4224,11904" coordsize="4142,2">
              <v:shape style="position:absolute;left:4224;top:11904;width:4142;height:2" coordorigin="4224,11904" coordsize="4142,0" path="m4224,11904l8366,11904e" filled="f" stroked="t" strokeweight=".96pt" strokecolor="#606060">
                <v:path arrowok="t"/>
              </v:shape>
            </v:group>
            <v:group style="position:absolute;left:8246;top:11897;width:1882;height:2" coordorigin="8246,11897" coordsize="1882,2">
              <v:shape style="position:absolute;left:8246;top:11897;width:1882;height:2" coordorigin="8246,11897" coordsize="1882,0" path="m8246,11897l10128,11897e" filled="f" stroked="t" strokeweight=".48pt" strokecolor="#282828">
                <v:path arrowok="t"/>
              </v:shape>
            </v:group>
            <v:group style="position:absolute;left:10070;top:11894;width:1512;height:2" coordorigin="10070,11894" coordsize="1512,2">
              <v:shape style="position:absolute;left:10070;top:11894;width:1512;height:2" coordorigin="10070,11894" coordsize="1512,0" path="m10070,11894l11582,11894e" filled="f" stroked="t" strokeweight=".72pt" strokecolor="#575757">
                <v:path arrowok="t"/>
              </v:shape>
            </v:group>
            <v:group style="position:absolute;left:11580;top:11626;width:2;height:542" coordorigin="11580,11626" coordsize="2,542">
              <v:shape style="position:absolute;left:11580;top:11626;width:2;height:542" coordorigin="11580,11626" coordsize="0,542" path="m11580,12168l11580,11626e" filled="f" stroked="t" strokeweight=".48pt" strokecolor="#2F2F2F">
                <v:path arrowok="t"/>
              </v:shape>
            </v:group>
            <v:group style="position:absolute;left:346;top:12154;width:2890;height:2" coordorigin="346,12154" coordsize="2890,2">
              <v:shape style="position:absolute;left:346;top:12154;width:2890;height:2" coordorigin="346,12154" coordsize="2890,0" path="m346,12154l3235,12154e" filled="f" stroked="t" strokeweight=".96pt" strokecolor="#5B5B5B">
                <v:path arrowok="t"/>
              </v:shape>
            </v:group>
            <v:group style="position:absolute;left:2362;top:11890;width:2;height:254" coordorigin="2362,11890" coordsize="2,254">
              <v:shape style="position:absolute;left:2362;top:11890;width:2;height:254" coordorigin="2362,11890" coordsize="0,254" path="m2362,12144l2362,11890e" filled="f" stroked="t" strokeweight=".48pt" strokecolor="#2B2B2B">
                <v:path arrowok="t"/>
              </v:shape>
            </v:group>
            <v:group style="position:absolute;left:4915;top:12149;width:1392;height:2" coordorigin="4915,12149" coordsize="1392,2">
              <v:shape style="position:absolute;left:4915;top:12149;width:1392;height:2" coordorigin="4915,12149" coordsize="1392,0" path="m4915,12149l6307,12149e" filled="f" stroked="t" strokeweight=".48pt" strokecolor="#3B3B3B">
                <v:path arrowok="t"/>
              </v:shape>
            </v:group>
            <v:group style="position:absolute;left:6250;top:12144;width:3422;height:2" coordorigin="6250,12144" coordsize="3422,2">
              <v:shape style="position:absolute;left:6250;top:12144;width:3422;height:2" coordorigin="6250,12144" coordsize="3422,0" path="m6250,12144l9672,12144e" filled="f" stroked="t" strokeweight=".96pt" strokecolor="#606060">
                <v:path arrowok="t"/>
              </v:shape>
            </v:group>
            <v:group style="position:absolute;left:9446;top:12137;width:2136;height:2" coordorigin="9446,12137" coordsize="2136,2">
              <v:shape style="position:absolute;left:9446;top:12137;width:2136;height:2" coordorigin="9446,12137" coordsize="2136,0" path="m9446,12137l11582,12137e" filled="f" stroked="t" strokeweight=".48pt" strokecolor="#383838">
                <v:path arrowok="t"/>
              </v:shape>
            </v:group>
            <v:group style="position:absolute;left:336;top:12514;width:734;height:2" coordorigin="336,12514" coordsize="734,2">
              <v:shape style="position:absolute;left:336;top:12514;width:734;height:2" coordorigin="336,12514" coordsize="734,0" path="m336,12514l1070,12514e" filled="f" stroked="t" strokeweight=".48pt" strokecolor="#1C1C1C">
                <v:path arrowok="t"/>
              </v:shape>
            </v:group>
            <v:group style="position:absolute;left:1066;top:12130;width:2;height:389" coordorigin="1066,12130" coordsize="2,389">
              <v:shape style="position:absolute;left:1066;top:12130;width:2;height:389" coordorigin="1066,12130" coordsize="0,389" path="m1066,12518l1066,12130e" filled="f" stroked="t" strokeweight=".48pt" strokecolor="#545454">
                <v:path arrowok="t"/>
              </v:shape>
            </v:group>
            <v:group style="position:absolute;left:1061;top:12514;width:1306;height:2" coordorigin="1061,12514" coordsize="1306,2">
              <v:shape style="position:absolute;left:1061;top:12514;width:1306;height:2" coordorigin="1061,12514" coordsize="1306,0" path="m1061,12514l2366,12514e" filled="f" stroked="t" strokeweight=".48pt" strokecolor="#575757">
                <v:path arrowok="t"/>
              </v:shape>
            </v:group>
            <v:group style="position:absolute;left:1738;top:12144;width:2;height:835" coordorigin="1738,12144" coordsize="2,835">
              <v:shape style="position:absolute;left:1738;top:12144;width:2;height:835" coordorigin="1738,12144" coordsize="0,835" path="m1738,12979l1738,12144e" filled="f" stroked="t" strokeweight=".96pt" strokecolor="#545454">
                <v:path arrowok="t"/>
              </v:shape>
            </v:group>
            <v:group style="position:absolute;left:2362;top:12125;width:2;height:394" coordorigin="2362,12125" coordsize="2,394">
              <v:shape style="position:absolute;left:2362;top:12125;width:2;height:394" coordorigin="2362,12125" coordsize="0,394" path="m2362,12518l2362,12125e" filled="f" stroked="t" strokeweight=".48pt" strokecolor="#3F3F3F">
                <v:path arrowok="t"/>
              </v:shape>
            </v:group>
            <v:group style="position:absolute;left:2357;top:12514;width:2299;height:2" coordorigin="2357,12514" coordsize="2299,2">
              <v:shape style="position:absolute;left:2357;top:12514;width:2299;height:2" coordorigin="2357,12514" coordsize="2299,0" path="m2357,12514l4656,12514e" filled="f" stroked="t" strokeweight=".48pt" strokecolor="#2F2F2F">
                <v:path arrowok="t"/>
              </v:shape>
            </v:group>
            <v:group style="position:absolute;left:4656;top:12514;width:2578;height:2" coordorigin="4656,12514" coordsize="2578,2">
              <v:shape style="position:absolute;left:4656;top:12514;width:2578;height:2" coordorigin="4656,12514" coordsize="2578,0" path="m4656,12514l7234,12514e" filled="f" stroked="t" strokeweight=".48pt" strokecolor="#000000">
                <v:path arrowok="t"/>
              </v:shape>
            </v:group>
            <v:group style="position:absolute;left:7234;top:12514;width:619;height:2" coordorigin="7234,12514" coordsize="619,2">
              <v:shape style="position:absolute;left:7234;top:12514;width:619;height:2" coordorigin="7234,12514" coordsize="619,0" path="m7234,12514l7853,12514e" filled="f" stroked="t" strokeweight=".48pt" strokecolor="#2B2B2B">
                <v:path arrowok="t"/>
              </v:shape>
            </v:group>
            <v:group style="position:absolute;left:7416;top:12134;width:2;height:773" coordorigin="7416,12134" coordsize="2,773">
              <v:shape style="position:absolute;left:7416;top:12134;width:2;height:773" coordorigin="7416,12134" coordsize="0,773" path="m7416,12907l7416,12134e" filled="f" stroked="t" strokeweight=".48pt" strokecolor="#343434">
                <v:path arrowok="t"/>
              </v:shape>
            </v:group>
            <v:group style="position:absolute;left:7853;top:12514;width:3701;height:2" coordorigin="7853,12514" coordsize="3701,2">
              <v:shape style="position:absolute;left:7853;top:12514;width:3701;height:2" coordorigin="7853,12514" coordsize="3701,0" path="m7853,12514l11554,12514e" filled="f" stroked="t" strokeweight=".48pt" strokecolor="#000000">
                <v:path arrowok="t"/>
              </v:shape>
            </v:group>
            <v:group style="position:absolute;left:11580;top:8525;width:2;height:7061" coordorigin="11580,8525" coordsize="2,7061">
              <v:shape style="position:absolute;left:11580;top:8525;width:2;height:7061" coordorigin="11580,8525" coordsize="0,7061" path="m11580,15586l11580,8525e" filled="f" stroked="t" strokeweight=".48pt" strokecolor="#484848">
                <v:path arrowok="t"/>
              </v:shape>
            </v:group>
            <v:group style="position:absolute;left:360;top:12480;width:2;height:960" coordorigin="360,12480" coordsize="2,960">
              <v:shape style="position:absolute;left:360;top:12480;width:2;height:960" coordorigin="360,12480" coordsize="0,960" path="m360,13440l360,12480e" filled="f" stroked="t" strokeweight=".48pt" strokecolor="#1C1C1C">
                <v:path arrowok="t"/>
              </v:shape>
            </v:group>
            <v:group style="position:absolute;left:1066;top:12509;width:2;height:1958" coordorigin="1066,12509" coordsize="2,1958">
              <v:shape style="position:absolute;left:1066;top:12509;width:2;height:1958" coordorigin="1066,12509" coordsize="0,1958" path="m1066,14467l1066,12509e" filled="f" stroked="t" strokeweight=".48pt" strokecolor="#000000">
                <v:path arrowok="t"/>
              </v:shape>
            </v:group>
            <v:group style="position:absolute;left:2362;top:12509;width:2;height:902" coordorigin="2362,12509" coordsize="2,902">
              <v:shape style="position:absolute;left:2362;top:12509;width:2;height:902" coordorigin="2362,12509" coordsize="0,902" path="m2362,13411l2362,12509e" filled="f" stroked="t" strokeweight=".48pt" strokecolor="#000000">
                <v:path arrowok="t"/>
              </v:shape>
            </v:group>
            <v:group style="position:absolute;left:11580;top:12403;width:2;height:658" coordorigin="11580,12403" coordsize="2,658">
              <v:shape style="position:absolute;left:11580;top:12403;width:2;height:658" coordorigin="11580,12403" coordsize="0,658" path="m11580,13061l11580,12403e" filled="f" stroked="t" strokeweight=".96pt" strokecolor="#6B6B6B">
                <v:path arrowok="t"/>
              </v:shape>
            </v:group>
            <v:group style="position:absolute;left:1738;top:12850;width:2;height:283" coordorigin="1738,12850" coordsize="2,283">
              <v:shape style="position:absolute;left:1738;top:12850;width:2;height:283" coordorigin="1738,12850" coordsize="0,283" path="m1738,13133l1738,12850e" filled="f" stroked="t" strokeweight=".72pt" strokecolor="#3B3B3B">
                <v:path arrowok="t"/>
              </v:shape>
            </v:group>
            <v:group style="position:absolute;left:7421;top:12850;width:2;height:936" coordorigin="7421,12850" coordsize="2,936">
              <v:shape style="position:absolute;left:7421;top:12850;width:2;height:936" coordorigin="7421,12850" coordsize="0,936" path="m7421,13786l7421,12850e" filled="f" stroked="t" strokeweight=".96pt" strokecolor="#575757">
                <v:path arrowok="t"/>
              </v:shape>
            </v:group>
            <v:group style="position:absolute;left:1742;top:13075;width:2;height:792" coordorigin="1742,13075" coordsize="2,792">
              <v:shape style="position:absolute;left:1742;top:13075;width:2;height:792" coordorigin="1742,13075" coordsize="0,792" path="m1742,13867l1742,13075e" filled="f" stroked="t" strokeweight=".48pt" strokecolor="#1C1C1C">
                <v:path arrowok="t"/>
              </v:shape>
            </v:group>
            <v:group style="position:absolute;left:11549;top:13104;width:2;height:2573" coordorigin="11549,13104" coordsize="2,2573">
              <v:shape style="position:absolute;left:11549;top:13104;width:2;height:2573" coordorigin="11549,13104" coordsize="0,2573" path="m11549,15677l11549,13104e" filled="f" stroked="t" strokeweight=".48pt" strokecolor="#000000">
                <v:path arrowok="t"/>
              </v:shape>
            </v:group>
            <v:group style="position:absolute;left:365;top:13382;width:2;height:3173" coordorigin="365,13382" coordsize="2,3173">
              <v:shape style="position:absolute;left:365;top:13382;width:2;height:3173" coordorigin="365,13382" coordsize="0,3173" path="m365,16555l365,13382e" filled="f" stroked="t" strokeweight=".72pt" strokecolor="#4F4F4F">
                <v:path arrowok="t"/>
              </v:shape>
            </v:group>
            <v:group style="position:absolute;left:2362;top:13411;width:2;height:427" coordorigin="2362,13411" coordsize="2,427">
              <v:shape style="position:absolute;left:2362;top:13411;width:2;height:427" coordorigin="2362,13411" coordsize="0,427" path="m2362,13838l2362,13411e" filled="f" stroked="t" strokeweight=".48pt" strokecolor="#1F1F1F">
                <v:path arrowok="t"/>
              </v:shape>
            </v:group>
            <v:group style="position:absolute;left:7426;top:13728;width:2;height:1243" coordorigin="7426,13728" coordsize="2,1243">
              <v:shape style="position:absolute;left:7426;top:13728;width:2;height:1243" coordorigin="7426,13728" coordsize="0,1243" path="m7426,14971l7426,13728e" filled="f" stroked="t" strokeweight=".48pt" strokecolor="#282828">
                <v:path arrowok="t"/>
              </v:shape>
            </v:group>
            <v:group style="position:absolute;left:1742;top:13810;width:2;height:197" coordorigin="1742,13810" coordsize="2,197">
              <v:shape style="position:absolute;left:1742;top:13810;width:2;height:197" coordorigin="1742,13810" coordsize="0,197" path="m1742,14006l1742,13810e" filled="f" stroked="t" strokeweight=".48pt" strokecolor="#2F2F2F">
                <v:path arrowok="t"/>
              </v:shape>
            </v:group>
            <v:group style="position:absolute;left:2369;top:13810;width:2;height:125" coordorigin="2369,13810" coordsize="2,125">
              <v:shape style="position:absolute;left:2369;top:13810;width:2;height:125" coordorigin="2369,13810" coordsize="0,125" path="m2369,13934l2369,13810e" filled="f" stroked="t" strokeweight=".96pt" strokecolor="#1F1F1F">
                <v:path arrowok="t"/>
              </v:shape>
            </v:group>
            <v:group style="position:absolute;left:1747;top:13949;width:2;height:1651" coordorigin="1747,13949" coordsize="2,1651">
              <v:shape style="position:absolute;left:1747;top:13949;width:2;height:1651" coordorigin="1747,13949" coordsize="0,1651" path="m1747,15600l1747,13949e" filled="f" stroked="t" strokeweight=".96pt" strokecolor="#5B5B5B">
                <v:path arrowok="t"/>
              </v:shape>
            </v:group>
            <v:group style="position:absolute;left:336;top:14654;width:259;height:2" coordorigin="336,14654" coordsize="259,2">
              <v:shape style="position:absolute;left:336;top:14654;width:259;height:2" coordorigin="336,14654" coordsize="259,0" path="m336,14654l595,14654e" filled="f" stroked="t" strokeweight=".48pt" strokecolor="#575757">
                <v:path arrowok="t"/>
              </v:shape>
            </v:group>
            <v:group style="position:absolute;left:595;top:14654;width:475;height:2" coordorigin="595,14654" coordsize="475,2">
              <v:shape style="position:absolute;left:595;top:14654;width:475;height:2" coordorigin="595,14654" coordsize="475,0" path="m595,14654l1070,14654e" filled="f" stroked="t" strokeweight=".48pt" strokecolor="#000000">
                <v:path arrowok="t"/>
              </v:shape>
            </v:group>
            <v:group style="position:absolute;left:1066;top:14467;width:2;height:192" coordorigin="1066,14467" coordsize="2,192">
              <v:shape style="position:absolute;left:1066;top:14467;width:2;height:192" coordorigin="1066,14467" coordsize="0,192" path="m1066,14659l1066,14467e" filled="f" stroked="t" strokeweight=".48pt" strokecolor="#3F3F3F">
                <v:path arrowok="t"/>
              </v:shape>
            </v:group>
            <v:group style="position:absolute;left:1061;top:14654;width:859;height:2" coordorigin="1061,14654" coordsize="859,2">
              <v:shape style="position:absolute;left:1061;top:14654;width:859;height:2" coordorigin="1061,14654" coordsize="859,0" path="m1061,14654l1920,14654e" filled="f" stroked="t" strokeweight=".48pt" strokecolor="#606060">
                <v:path arrowok="t"/>
              </v:shape>
            </v:group>
            <v:group style="position:absolute;left:1920;top:14654;width:446;height:2" coordorigin="1920,14654" coordsize="446,2">
              <v:shape style="position:absolute;left:1920;top:14654;width:446;height:2" coordorigin="1920,14654" coordsize="446,0" path="m1920,14654l2366,14654e" filled="f" stroked="t" strokeweight=".48pt" strokecolor="#000000">
                <v:path arrowok="t"/>
              </v:shape>
            </v:group>
            <v:group style="position:absolute;left:2362;top:13978;width:2;height:490" coordorigin="2362,13978" coordsize="2,490">
              <v:shape style="position:absolute;left:2362;top:13978;width:2;height:490" coordorigin="2362,13978" coordsize="0,490" path="m2362,14467l2362,13978e" filled="f" stroked="t" strokeweight=".48pt" strokecolor="#000000">
                <v:path arrowok="t"/>
              </v:shape>
            </v:group>
            <v:group style="position:absolute;left:2362;top:14467;width:2;height:192" coordorigin="2362,14467" coordsize="2,192">
              <v:shape style="position:absolute;left:2362;top:14467;width:2;height:192" coordorigin="2362,14467" coordsize="0,192" path="m2362,14659l2362,14467e" filled="f" stroked="t" strokeweight=".48pt" strokecolor="#575757">
                <v:path arrowok="t"/>
              </v:shape>
            </v:group>
            <v:group style="position:absolute;left:1066;top:14650;width:2;height:1882" coordorigin="1066,14650" coordsize="2,1882">
              <v:shape style="position:absolute;left:1066;top:14650;width:2;height:1882" coordorigin="1066,14650" coordsize="0,1882" path="m1066,16531l1066,14650e" filled="f" stroked="t" strokeweight=".48pt" strokecolor="#000000">
                <v:path arrowok="t"/>
              </v:shape>
            </v:group>
            <v:group style="position:absolute;left:2362;top:14650;width:2;height:1882" coordorigin="2362,14650" coordsize="2,1882">
              <v:shape style="position:absolute;left:2362;top:14650;width:2;height:1882" coordorigin="2362,14650" coordsize="0,1882" path="m2362,16531l2362,14650e" filled="f" stroked="t" strokeweight=".48pt" strokecolor="#000000">
                <v:path arrowok="t"/>
              </v:shape>
            </v:group>
            <v:group style="position:absolute;left:370;top:14914;width:2;height:446" coordorigin="370,14914" coordsize="2,446">
              <v:shape style="position:absolute;left:370;top:14914;width:2;height:446" coordorigin="370,14914" coordsize="0,446" path="m370,15360l370,14914e" filled="f" stroked="t" strokeweight=".48pt" strokecolor="#2F2F2F">
                <v:path arrowok="t"/>
              </v:shape>
            </v:group>
            <v:group style="position:absolute;left:7430;top:14914;width:2;height:1632" coordorigin="7430,14914" coordsize="2,1632">
              <v:shape style="position:absolute;left:7430;top:14914;width:2;height:1632" coordorigin="7430,14914" coordsize="0,1632" path="m7430,16546l7430,14914e" filled="f" stroked="t" strokeweight=".72pt" strokecolor="#545454">
                <v:path arrowok="t"/>
              </v:shape>
            </v:group>
            <v:group style="position:absolute;left:370;top:15302;width:2;height:298" coordorigin="370,15302" coordsize="2,298">
              <v:shape style="position:absolute;left:370;top:15302;width:2;height:298" coordorigin="370,15302" coordsize="0,298" path="m370,15600l370,15302e" filled="f" stroked="t" strokeweight=".48pt" strokecolor="#181818">
                <v:path arrowok="t"/>
              </v:shape>
            </v:group>
            <v:group style="position:absolute;left:374;top:16550;width:2021;height:2" coordorigin="374,16550" coordsize="2021,2">
              <v:shape style="position:absolute;left:374;top:16550;width:2021;height:2" coordorigin="374,16550" coordsize="2021,0" path="m374,16550l2395,16550e" filled="f" stroked="t" strokeweight=".48pt" strokecolor="#484848">
                <v:path arrowok="t"/>
              </v:shape>
            </v:group>
            <v:group style="position:absolute;left:370;top:15542;width:2;height:1013" coordorigin="370,15542" coordsize="2,1013">
              <v:shape style="position:absolute;left:370;top:15542;width:2;height:1013" coordorigin="370,15542" coordsize="0,1013" path="m370,16555l370,15542e" filled="f" stroked="t" strokeweight=".72pt" strokecolor="#4F4F4F">
                <v:path arrowok="t"/>
              </v:shape>
            </v:group>
            <v:group style="position:absolute;left:1752;top:15542;width:2;height:163" coordorigin="1752,15542" coordsize="2,163">
              <v:shape style="position:absolute;left:1752;top:15542;width:2;height:163" coordorigin="1752,15542" coordsize="0,163" path="m1752,15706l1752,15542e" filled="f" stroked="t" strokeweight=".48pt" strokecolor="#3F3F3F">
                <v:path arrowok="t"/>
              </v:shape>
            </v:group>
            <v:group style="position:absolute;left:1752;top:15648;width:2;height:907" coordorigin="1752,15648" coordsize="2,907">
              <v:shape style="position:absolute;left:1752;top:15648;width:2;height:907" coordorigin="1752,15648" coordsize="0,907" path="m1752,16555l1752,15648e" filled="f" stroked="t" strokeweight=".48pt" strokecolor="#232323">
                <v:path arrowok="t"/>
              </v:shape>
            </v:group>
            <v:group style="position:absolute;left:2328;top:16546;width:9230;height:2" coordorigin="2328,16546" coordsize="9230,2">
              <v:shape style="position:absolute;left:2328;top:16546;width:9230;height:2" coordorigin="2328,16546" coordsize="9230,0" path="m2328,16546l11558,16546e" filled="f" stroked="t" strokeweight=".96pt" strokecolor="#646464">
                <v:path arrowok="t"/>
              </v:shape>
            </v:group>
            <v:group style="position:absolute;left:4627;top:16541;width:821;height:2" coordorigin="4627,16541" coordsize="821,2">
              <v:shape style="position:absolute;left:4627;top:16541;width:821;height:2" coordorigin="4627,16541" coordsize="821,0" path="m4627,16541l5448,16541e" filled="f" stroked="t" strokeweight=".48pt" strokecolor="#3F3F3F">
                <v:path arrowok="t"/>
              </v:shape>
            </v:group>
            <v:group style="position:absolute;left:5390;top:16536;width:2899;height:2" coordorigin="5390,16536" coordsize="2899,2">
              <v:shape style="position:absolute;left:5390;top:16536;width:2899;height:2" coordorigin="5390,16536" coordsize="2899,0" path="m5390,16536l8290,16536e" filled="f" stroked="t" strokeweight=".96pt" strokecolor="#606060">
                <v:path arrowok="t"/>
              </v:shape>
            </v:group>
            <v:group style="position:absolute;left:8246;top:16529;width:1229;height:2" coordorigin="8246,16529" coordsize="1229,2">
              <v:shape style="position:absolute;left:8246;top:16529;width:1229;height:2" coordorigin="8246,16529" coordsize="1229,0" path="m8246,16529l9475,16529e" filled="f" stroked="t" strokeweight=".48pt" strokecolor="#3B3B3B">
                <v:path arrowok="t"/>
              </v:shape>
            </v:group>
            <v:group style="position:absolute;left:9418;top:16526;width:2189;height:2" coordorigin="9418,16526" coordsize="2189,2">
              <v:shape style="position:absolute;left:9418;top:16526;width:2189;height:2" coordorigin="9418,16526" coordsize="2189,0" path="m9418,16526l11606,16526e" filled="f" stroked="t" strokeweight=".96pt" strokecolor="#606060">
                <v:path arrowok="t"/>
              </v:shape>
            </v:group>
            <v:group style="position:absolute;left:11549;top:15677;width:2;height:854" coordorigin="11549,15677" coordsize="2,854">
              <v:shape style="position:absolute;left:11549;top:15677;width:2;height:854" coordorigin="11549,15677" coordsize="0,854" path="m11549,16531l11549,15677e" filled="f" stroked="t" strokeweight=".48pt" strokecolor="#6B6B6B">
                <v:path arrowok="t"/>
              </v:shape>
            </v:group>
            <v:group style="position:absolute;left:7399;top:10909;width:2;height:269" coordorigin="7399,10909" coordsize="2,269">
              <v:shape style="position:absolute;left:7399;top:10909;width:2;height:269" coordorigin="7399,10909" coordsize="0,269" path="m7399,11178l7399,10909e" filled="f" stroked="t" strokeweight=".925pt" strokecolor="#EBEBE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1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0" w:lineRule="atLeast"/>
        <w:ind w:left="1038" w:right="-91"/>
        <w:jc w:val="left"/>
        <w:tabs>
          <w:tab w:pos="600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4"/>
          <w:szCs w:val="34"/>
          <w:color w:val="1C2DA3"/>
          <w:spacing w:val="0"/>
          <w:w w:val="100"/>
          <w:i/>
        </w:rPr>
        <w:t>C?!f</w:t>
      </w:r>
      <w:r>
        <w:rPr>
          <w:rFonts w:ascii="Times New Roman" w:hAnsi="Times New Roman" w:cs="Times New Roman" w:eastAsia="Times New Roman"/>
          <w:sz w:val="34"/>
          <w:szCs w:val="34"/>
          <w:color w:val="1C2DA3"/>
          <w:spacing w:val="0"/>
          <w:w w:val="100"/>
          <w:i/>
        </w:rPr>
        <w:t>(</w:t>
      </w:r>
      <w:r>
        <w:rPr>
          <w:rFonts w:ascii="Times New Roman" w:hAnsi="Times New Roman" w:cs="Times New Roman" w:eastAsia="Times New Roman"/>
          <w:sz w:val="34"/>
          <w:szCs w:val="34"/>
          <w:color w:val="1C2DA3"/>
          <w:spacing w:val="0"/>
          <w:w w:val="100"/>
          <w:i/>
        </w:rPr>
        <w:t>j</w:t>
      </w:r>
      <w:r>
        <w:rPr>
          <w:rFonts w:ascii="Times New Roman" w:hAnsi="Times New Roman" w:cs="Times New Roman" w:eastAsia="Times New Roman"/>
          <w:sz w:val="34"/>
          <w:szCs w:val="34"/>
          <w:color w:val="1C2DA3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1C2DA3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5"/>
          <w:szCs w:val="15"/>
          <w:color w:val="919393"/>
          <w:spacing w:val="-11"/>
          <w:w w:val="68"/>
          <w:position w:val="6"/>
        </w:rPr>
        <w:t>\</w:t>
      </w:r>
      <w:r>
        <w:rPr>
          <w:rFonts w:ascii="Times New Roman" w:hAnsi="Times New Roman" w:cs="Times New Roman" w:eastAsia="Times New Roman"/>
          <w:sz w:val="15"/>
          <w:szCs w:val="15"/>
          <w:color w:val="B8B8B8"/>
          <w:spacing w:val="0"/>
          <w:w w:val="33"/>
          <w:position w:val="6"/>
        </w:rPr>
        <w:t>-"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70" w:lineRule="exact"/>
        <w:ind w:left="787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595959"/>
          <w:spacing w:val="0"/>
          <w:w w:val="100"/>
          <w:b/>
          <w:bCs/>
          <w:position w:val="-3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color w:val="595959"/>
          <w:spacing w:val="23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95959"/>
          <w:spacing w:val="0"/>
          <w:w w:val="100"/>
          <w:b/>
          <w:bCs/>
          <w:position w:val="-3"/>
        </w:rPr>
        <w:t>KÖSE</w:t>
      </w:r>
      <w:r>
        <w:rPr>
          <w:rFonts w:ascii="Times New Roman" w:hAnsi="Times New Roman" w:cs="Times New Roman" w:eastAsia="Times New Roman"/>
          <w:sz w:val="28"/>
          <w:szCs w:val="28"/>
          <w:color w:val="595959"/>
          <w:spacing w:val="-54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95959"/>
          <w:spacing w:val="0"/>
          <w:w w:val="100"/>
          <w:b/>
          <w:bCs/>
          <w:position w:val="-3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95959"/>
          <w:spacing w:val="0"/>
          <w:w w:val="100"/>
          <w:b/>
          <w:bCs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5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72" w:lineRule="exact"/>
        <w:ind w:right="-20"/>
        <w:jc w:val="left"/>
        <w:tabs>
          <w:tab w:pos="3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2"/>
          <w:szCs w:val="22"/>
          <w:color w:val="1F1F1F"/>
          <w:spacing w:val="0"/>
          <w:w w:val="83"/>
          <w:position w:val="-1"/>
        </w:rPr>
        <w:t>:tfaiy</w:t>
      </w:r>
      <w:r>
        <w:rPr>
          <w:rFonts w:ascii="Arial" w:hAnsi="Arial" w:cs="Arial" w:eastAsia="Arial"/>
          <w:sz w:val="22"/>
          <w:szCs w:val="22"/>
          <w:color w:val="1F1F1F"/>
          <w:spacing w:val="0"/>
          <w:w w:val="83"/>
          <w:position w:val="-1"/>
        </w:rPr>
        <w:t>e</w:t>
      </w:r>
      <w:r>
        <w:rPr>
          <w:rFonts w:ascii="Arial" w:hAnsi="Arial" w:cs="Arial" w:eastAsia="Arial"/>
          <w:sz w:val="22"/>
          <w:szCs w:val="22"/>
          <w:color w:val="1F1F1F"/>
          <w:spacing w:val="24"/>
          <w:w w:val="83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1F1F1F"/>
          <w:spacing w:val="0"/>
          <w:w w:val="83"/>
          <w:position w:val="-1"/>
        </w:rPr>
        <w:t>Kuze</w:t>
      </w:r>
      <w:r>
        <w:rPr>
          <w:rFonts w:ascii="Arial" w:hAnsi="Arial" w:cs="Arial" w:eastAsia="Arial"/>
          <w:sz w:val="22"/>
          <w:szCs w:val="22"/>
          <w:color w:val="1F1F1F"/>
          <w:spacing w:val="0"/>
          <w:w w:val="83"/>
          <w:position w:val="-1"/>
        </w:rPr>
        <w:t>y</w:t>
      </w:r>
      <w:r>
        <w:rPr>
          <w:rFonts w:ascii="Arial" w:hAnsi="Arial" w:cs="Arial" w:eastAsia="Arial"/>
          <w:sz w:val="22"/>
          <w:szCs w:val="22"/>
          <w:color w:val="1F1F1F"/>
          <w:spacing w:val="7"/>
          <w:w w:val="83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1F1F1F"/>
          <w:spacing w:val="0"/>
          <w:w w:val="83"/>
          <w:position w:val="-1"/>
        </w:rPr>
        <w:t>Bölg</w:t>
      </w:r>
      <w:r>
        <w:rPr>
          <w:rFonts w:ascii="Arial" w:hAnsi="Arial" w:cs="Arial" w:eastAsia="Arial"/>
          <w:sz w:val="22"/>
          <w:szCs w:val="22"/>
          <w:color w:val="1F1F1F"/>
          <w:spacing w:val="0"/>
          <w:w w:val="83"/>
          <w:position w:val="-1"/>
        </w:rPr>
        <w:t>e</w:t>
      </w:r>
      <w:r>
        <w:rPr>
          <w:rFonts w:ascii="Arial" w:hAnsi="Arial" w:cs="Arial" w:eastAsia="Arial"/>
          <w:sz w:val="22"/>
          <w:szCs w:val="22"/>
          <w:color w:val="1F1F1F"/>
          <w:spacing w:val="13"/>
          <w:w w:val="83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1F1F1F"/>
          <w:spacing w:val="0"/>
          <w:w w:val="83"/>
          <w:b/>
          <w:bCs/>
          <w:position w:val="-1"/>
        </w:rPr>
        <w:t>Amiri</w:t>
      </w:r>
      <w:r>
        <w:rPr>
          <w:rFonts w:ascii="Arial" w:hAnsi="Arial" w:cs="Arial" w:eastAsia="Arial"/>
          <w:sz w:val="23"/>
          <w:szCs w:val="23"/>
          <w:color w:val="1F1F1F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3"/>
          <w:szCs w:val="23"/>
          <w:color w:val="1F1F1F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9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1"/>
          <w:position w:val="9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86" w:lineRule="atLeast"/>
        <w:ind w:right="-20"/>
        <w:jc w:val="left"/>
        <w:rPr>
          <w:rFonts w:ascii="Arial" w:hAnsi="Arial" w:cs="Arial" w:eastAsia="Arial"/>
          <w:sz w:val="8"/>
          <w:szCs w:val="8"/>
        </w:rPr>
      </w:pPr>
      <w:rPr/>
      <w:r>
        <w:rPr/>
        <w:br w:type="column"/>
      </w:r>
      <w:r>
        <w:rPr>
          <w:rFonts w:ascii="Arial" w:hAnsi="Arial" w:cs="Arial" w:eastAsia="Arial"/>
          <w:sz w:val="8"/>
          <w:szCs w:val="8"/>
          <w:color w:val="919393"/>
          <w:spacing w:val="0"/>
          <w:w w:val="273"/>
        </w:rPr>
        <w:t>l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spacing w:before="1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9"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7C7C7C"/>
          <w:spacing w:val="0"/>
          <w:w w:val="53"/>
        </w:rPr>
        <w:t>...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344" w:lineRule="atLeast"/>
        <w:ind w:left="34"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7C7C7C"/>
          <w:spacing w:val="0"/>
          <w:w w:val="100"/>
          <w:position w:val="6"/>
        </w:rPr>
        <w:t>'</w:t>
      </w:r>
      <w:r>
        <w:rPr>
          <w:rFonts w:ascii="Arial" w:hAnsi="Arial" w:cs="Arial" w:eastAsia="Arial"/>
          <w:sz w:val="24"/>
          <w:szCs w:val="24"/>
          <w:color w:val="7C7C7C"/>
          <w:spacing w:val="1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B8B8B8"/>
          <w:spacing w:val="0"/>
          <w:w w:val="100"/>
          <w:b/>
          <w:bCs/>
          <w:position w:val="0"/>
        </w:rPr>
        <w:t>\</w:t>
      </w:r>
      <w:r>
        <w:rPr>
          <w:rFonts w:ascii="Times New Roman" w:hAnsi="Times New Roman" w:cs="Times New Roman" w:eastAsia="Times New Roman"/>
          <w:sz w:val="15"/>
          <w:szCs w:val="15"/>
          <w:color w:val="B8B8B8"/>
          <w:spacing w:val="-9"/>
          <w:w w:val="100"/>
          <w:b/>
          <w:bCs/>
          <w:position w:val="0"/>
        </w:rPr>
        <w:t>t</w:t>
      </w:r>
      <w:r>
        <w:rPr>
          <w:rFonts w:ascii="Times New Roman" w:hAnsi="Times New Roman" w:cs="Times New Roman" w:eastAsia="Times New Roman"/>
          <w:sz w:val="15"/>
          <w:szCs w:val="15"/>
          <w:color w:val="919393"/>
          <w:spacing w:val="0"/>
          <w:w w:val="100"/>
          <w:b/>
          <w:bCs/>
          <w:position w:val="0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919393"/>
          <w:spacing w:val="2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3"/>
          <w:szCs w:val="13"/>
          <w:color w:val="AFB1D3"/>
          <w:spacing w:val="-61"/>
          <w:w w:val="148"/>
          <w:position w:val="6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919393"/>
          <w:spacing w:val="0"/>
          <w:w w:val="67"/>
          <w:i/>
          <w:position w:val="0"/>
        </w:rPr>
        <w:t>r.</w:t>
      </w:r>
      <w:r>
        <w:rPr>
          <w:rFonts w:ascii="Times New Roman" w:hAnsi="Times New Roman" w:cs="Times New Roman" w:eastAsia="Times New Roman"/>
          <w:sz w:val="17"/>
          <w:szCs w:val="17"/>
          <w:color w:val="919393"/>
          <w:spacing w:val="-18"/>
          <w:w w:val="100"/>
          <w:i/>
          <w:position w:val="0"/>
        </w:rPr>
        <w:t> </w:t>
      </w:r>
      <w:r>
        <w:rPr>
          <w:rFonts w:ascii="Arial" w:hAnsi="Arial" w:cs="Arial" w:eastAsia="Arial"/>
          <w:sz w:val="13"/>
          <w:szCs w:val="13"/>
          <w:color w:val="919393"/>
          <w:spacing w:val="0"/>
          <w:w w:val="135"/>
          <w:position w:val="6"/>
        </w:rPr>
        <w:t>)</w:t>
      </w:r>
      <w:r>
        <w:rPr>
          <w:rFonts w:ascii="Arial" w:hAnsi="Arial" w:cs="Arial" w:eastAsia="Arial"/>
          <w:sz w:val="13"/>
          <w:szCs w:val="13"/>
          <w:color w:val="919393"/>
          <w:spacing w:val="0"/>
          <w:w w:val="134"/>
          <w:position w:val="6"/>
        </w:rPr>
        <w:t>!_</w:t>
      </w:r>
      <w:r>
        <w:rPr>
          <w:rFonts w:ascii="Arial" w:hAnsi="Arial" w:cs="Arial" w:eastAsia="Arial"/>
          <w:sz w:val="13"/>
          <w:szCs w:val="13"/>
          <w:color w:val="5D647B"/>
          <w:spacing w:val="-14"/>
          <w:w w:val="168"/>
          <w:position w:val="6"/>
        </w:rPr>
        <w:t>"</w:t>
      </w:r>
      <w:r>
        <w:rPr>
          <w:rFonts w:ascii="Times New Roman" w:hAnsi="Times New Roman" w:cs="Times New Roman" w:eastAsia="Times New Roman"/>
          <w:sz w:val="17"/>
          <w:szCs w:val="17"/>
          <w:color w:val="919393"/>
          <w:spacing w:val="0"/>
          <w:w w:val="69"/>
          <w:position w:val="0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919393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919393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7A8A7"/>
          <w:spacing w:val="0"/>
          <w:w w:val="64"/>
          <w:position w:val="0"/>
        </w:rPr>
        <w:t>•'</w:t>
      </w:r>
      <w:r>
        <w:rPr>
          <w:rFonts w:ascii="Times New Roman" w:hAnsi="Times New Roman" w:cs="Times New Roman" w:eastAsia="Times New Roman"/>
          <w:sz w:val="14"/>
          <w:szCs w:val="14"/>
          <w:color w:val="A7A8A7"/>
          <w:spacing w:val="-6"/>
          <w:w w:val="64"/>
          <w:position w:val="0"/>
        </w:rPr>
        <w:t>=</w:t>
      </w:r>
      <w:r>
        <w:rPr>
          <w:rFonts w:ascii="Times New Roman" w:hAnsi="Times New Roman" w:cs="Times New Roman" w:eastAsia="Times New Roman"/>
          <w:sz w:val="14"/>
          <w:szCs w:val="14"/>
          <w:color w:val="A7A8A7"/>
          <w:spacing w:val="0"/>
          <w:w w:val="64"/>
          <w:position w:val="0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A7A8A7"/>
          <w:spacing w:val="15"/>
          <w:w w:val="64"/>
          <w:position w:val="0"/>
        </w:rPr>
        <w:t> </w:t>
      </w:r>
      <w:r>
        <w:rPr>
          <w:rFonts w:ascii="Arial" w:hAnsi="Arial" w:cs="Arial" w:eastAsia="Arial"/>
          <w:sz w:val="13"/>
          <w:szCs w:val="13"/>
          <w:color w:val="7C7C7C"/>
          <w:spacing w:val="-11"/>
          <w:w w:val="159"/>
          <w:position w:val="6"/>
        </w:rPr>
        <w:t>l</w:t>
      </w:r>
      <w:r>
        <w:rPr>
          <w:rFonts w:ascii="Times New Roman" w:hAnsi="Times New Roman" w:cs="Times New Roman" w:eastAsia="Times New Roman"/>
          <w:sz w:val="14"/>
          <w:szCs w:val="14"/>
          <w:color w:val="A7A8A7"/>
          <w:spacing w:val="0"/>
          <w:w w:val="102"/>
          <w:position w:val="0"/>
        </w:rPr>
        <w:t>)</w:t>
      </w:r>
      <w:r>
        <w:rPr>
          <w:rFonts w:ascii="Times New Roman" w:hAnsi="Times New Roman" w:cs="Times New Roman" w:eastAsia="Times New Roman"/>
          <w:sz w:val="14"/>
          <w:szCs w:val="14"/>
          <w:color w:val="A7A8A7"/>
          <w:spacing w:val="-7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A7A8A7"/>
          <w:spacing w:val="0"/>
          <w:w w:val="51"/>
          <w:b/>
          <w:bCs/>
          <w:i/>
          <w:position w:val="0"/>
        </w:rPr>
        <w:t>.</w:t>
      </w:r>
      <w:r>
        <w:rPr>
          <w:rFonts w:ascii="Arial" w:hAnsi="Arial" w:cs="Arial" w:eastAsia="Arial"/>
          <w:sz w:val="20"/>
          <w:szCs w:val="20"/>
          <w:color w:val="A7A8A7"/>
          <w:spacing w:val="-46"/>
          <w:w w:val="51"/>
          <w:b/>
          <w:bCs/>
          <w:i/>
          <w:position w:val="0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919393"/>
          <w:spacing w:val="0"/>
          <w:w w:val="80"/>
          <w:position w:val="6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919393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19393"/>
          <w:spacing w:val="-1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595959"/>
          <w:spacing w:val="0"/>
          <w:w w:val="182"/>
          <w:position w:val="6"/>
        </w:rPr>
        <w:t>u</w:t>
      </w:r>
      <w:r>
        <w:rPr>
          <w:rFonts w:ascii="Times New Roman" w:hAnsi="Times New Roman" w:cs="Times New Roman" w:eastAsia="Times New Roman"/>
          <w:sz w:val="8"/>
          <w:szCs w:val="8"/>
          <w:color w:val="595959"/>
          <w:spacing w:val="0"/>
          <w:w w:val="182"/>
          <w:position w:val="6"/>
        </w:rPr>
        <w:t>   </w:t>
      </w:r>
      <w:r>
        <w:rPr>
          <w:rFonts w:ascii="Times New Roman" w:hAnsi="Times New Roman" w:cs="Times New Roman" w:eastAsia="Times New Roman"/>
          <w:sz w:val="8"/>
          <w:szCs w:val="8"/>
          <w:color w:val="595959"/>
          <w:spacing w:val="17"/>
          <w:w w:val="182"/>
          <w:position w:val="6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1F1F1F"/>
          <w:spacing w:val="0"/>
          <w:w w:val="182"/>
          <w:position w:val="6"/>
        </w:rPr>
        <w:t>'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398" w:lineRule="exact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8"/>
          <w:szCs w:val="18"/>
          <w:color w:val="7C7C7C"/>
          <w:spacing w:val="0"/>
          <w:w w:val="53"/>
          <w:position w:val="8"/>
        </w:rPr>
        <w:t>.</w:t>
      </w:r>
      <w:r>
        <w:rPr>
          <w:rFonts w:ascii="Arial" w:hAnsi="Arial" w:cs="Arial" w:eastAsia="Arial"/>
          <w:sz w:val="18"/>
          <w:szCs w:val="18"/>
          <w:color w:val="7C7C7C"/>
          <w:spacing w:val="25"/>
          <w:w w:val="53"/>
          <w:position w:val="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8B8B8"/>
          <w:spacing w:val="0"/>
          <w:w w:val="38"/>
          <w:position w:val="8"/>
        </w:rPr>
        <w:t>..</w:t>
      </w:r>
      <w:r>
        <w:rPr>
          <w:rFonts w:ascii="Times New Roman" w:hAnsi="Times New Roman" w:cs="Times New Roman" w:eastAsia="Times New Roman"/>
          <w:sz w:val="16"/>
          <w:szCs w:val="16"/>
          <w:color w:val="B8B8B8"/>
          <w:spacing w:val="-12"/>
          <w:w w:val="38"/>
          <w:position w:val="8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7C7C7C"/>
          <w:spacing w:val="-32"/>
          <w:w w:val="53"/>
          <w:position w:val="-3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B8B8B8"/>
          <w:spacing w:val="0"/>
          <w:w w:val="38"/>
          <w:position w:val="8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B8B8B8"/>
          <w:spacing w:val="-14"/>
          <w:w w:val="38"/>
          <w:position w:val="8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7C7C7C"/>
          <w:spacing w:val="0"/>
          <w:w w:val="53"/>
          <w:position w:val="-3"/>
        </w:rPr>
        <w:t>...</w:t>
      </w:r>
      <w:r>
        <w:rPr>
          <w:rFonts w:ascii="Times New Roman" w:hAnsi="Times New Roman" w:cs="Times New Roman" w:eastAsia="Times New Roman"/>
          <w:sz w:val="22"/>
          <w:szCs w:val="22"/>
          <w:color w:val="7C7C7C"/>
          <w:spacing w:val="-13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B8B8B8"/>
          <w:spacing w:val="-30"/>
          <w:w w:val="64"/>
          <w:position w:val="-3"/>
        </w:rPr>
        <w:t>"</w:t>
      </w:r>
      <w:r>
        <w:rPr>
          <w:rFonts w:ascii="Arial" w:hAnsi="Arial" w:cs="Arial" w:eastAsia="Arial"/>
          <w:sz w:val="41"/>
          <w:szCs w:val="41"/>
          <w:color w:val="B8B8B8"/>
          <w:spacing w:val="-76"/>
          <w:w w:val="47"/>
          <w:position w:val="8"/>
        </w:rPr>
        <w:t>·</w:t>
      </w:r>
      <w:r>
        <w:rPr>
          <w:rFonts w:ascii="Arial" w:hAnsi="Arial" w:cs="Arial" w:eastAsia="Arial"/>
          <w:sz w:val="18"/>
          <w:szCs w:val="18"/>
          <w:color w:val="B8B8B8"/>
          <w:spacing w:val="-30"/>
          <w:w w:val="64"/>
          <w:position w:val="-3"/>
        </w:rPr>
        <w:t>"</w:t>
      </w:r>
      <w:r>
        <w:rPr>
          <w:rFonts w:ascii="Arial" w:hAnsi="Arial" w:cs="Arial" w:eastAsia="Arial"/>
          <w:sz w:val="18"/>
          <w:szCs w:val="18"/>
          <w:color w:val="919393"/>
          <w:spacing w:val="0"/>
          <w:w w:val="88"/>
          <w:position w:val="-3"/>
        </w:rPr>
        <w:t>-</w:t>
      </w:r>
      <w:r>
        <w:rPr>
          <w:rFonts w:ascii="Arial" w:hAnsi="Arial" w:cs="Arial" w:eastAsia="Arial"/>
          <w:sz w:val="18"/>
          <w:szCs w:val="18"/>
          <w:color w:val="919393"/>
          <w:spacing w:val="0"/>
          <w:w w:val="100"/>
          <w:position w:val="-3"/>
        </w:rPr>
        <w:t>  </w:t>
      </w:r>
      <w:r>
        <w:rPr>
          <w:rFonts w:ascii="Arial" w:hAnsi="Arial" w:cs="Arial" w:eastAsia="Arial"/>
          <w:sz w:val="18"/>
          <w:szCs w:val="18"/>
          <w:color w:val="919393"/>
          <w:spacing w:val="-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19393"/>
          <w:spacing w:val="0"/>
          <w:w w:val="54"/>
          <w:position w:val="1"/>
        </w:rPr>
        <w:t>......</w:t>
      </w:r>
      <w:r>
        <w:rPr>
          <w:rFonts w:ascii="Times New Roman" w:hAnsi="Times New Roman" w:cs="Times New Roman" w:eastAsia="Times New Roman"/>
          <w:sz w:val="21"/>
          <w:szCs w:val="21"/>
          <w:color w:val="919393"/>
          <w:spacing w:val="0"/>
          <w:w w:val="54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19393"/>
          <w:spacing w:val="4"/>
          <w:w w:val="54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A7A8A7"/>
          <w:spacing w:val="0"/>
          <w:w w:val="110"/>
          <w:position w:val="8"/>
        </w:rPr>
        <w:t>,</w:t>
      </w:r>
      <w:r>
        <w:rPr>
          <w:rFonts w:ascii="Arial" w:hAnsi="Arial" w:cs="Arial" w:eastAsia="Arial"/>
          <w:sz w:val="18"/>
          <w:szCs w:val="18"/>
          <w:color w:val="A7A8A7"/>
          <w:spacing w:val="-29"/>
          <w:w w:val="110"/>
          <w:position w:val="8"/>
        </w:rPr>
        <w:t>,</w:t>
      </w:r>
      <w:r>
        <w:rPr>
          <w:rFonts w:ascii="Arial" w:hAnsi="Arial" w:cs="Arial" w:eastAsia="Arial"/>
          <w:sz w:val="17"/>
          <w:szCs w:val="17"/>
          <w:color w:val="919393"/>
          <w:spacing w:val="0"/>
          <w:w w:val="51"/>
          <w:position w:val="8"/>
        </w:rPr>
        <w:t>..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140"/>
          <w:cols w:num="4" w:equalWidth="0">
            <w:col w:w="552" w:space="1729"/>
            <w:col w:w="6074" w:space="94"/>
            <w:col w:w="100" w:space="0"/>
            <w:col w:w="3011"/>
          </w:cols>
        </w:sectPr>
      </w:pPr>
      <w:rPr/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57" w:right="424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6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0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6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178" w:lineRule="exact"/>
        <w:ind w:left="3768" w:right="437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9"/>
          <w:position w:val="-4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109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7"/>
          <w:position w:val="-4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22" w:lineRule="exact"/>
        <w:ind w:left="932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9.297607pt;margin-top:-33.684799pt;width:497.33937pt;height:48.699968pt;mso-position-horizontal-relative:page;mso-position-vertical-relative:paragraph;z-index:-17060" type="#_x0000_t202" filled="f" stroked="f">
            <v:textbox inset="0,0,0,0">
              <w:txbxContent>
                <w:p>
                  <w:pPr>
                    <w:spacing w:before="0" w:after="0" w:line="974" w:lineRule="exact"/>
                    <w:ind w:right="-186"/>
                    <w:jc w:val="left"/>
                    <w:tabs>
                      <w:tab w:pos="9220" w:val="left"/>
                    </w:tabs>
                    <w:rPr>
                      <w:rFonts w:ascii="Times New Roman" w:hAnsi="Times New Roman" w:cs="Times New Roman" w:eastAsia="Times New Roman"/>
                      <w:sz w:val="81"/>
                      <w:szCs w:val="81"/>
                    </w:rPr>
                  </w:pPr>
                  <w:rPr/>
                  <w:r>
                    <w:rPr>
                      <w:rFonts w:ascii="Arial" w:hAnsi="Arial" w:cs="Arial" w:eastAsia="Arial"/>
                      <w:sz w:val="83"/>
                      <w:szCs w:val="83"/>
                      <w:color w:val="383838"/>
                      <w:spacing w:val="0"/>
                      <w:w w:val="470"/>
                      <w:position w:val="11"/>
                    </w:rPr>
                    <w:t>!</w:t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383838"/>
                      <w:spacing w:val="0"/>
                      <w:w w:val="100"/>
                      <w:position w:val="11"/>
                    </w:rPr>
                    <w:tab/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383838"/>
                      <w:spacing w:val="0"/>
                      <w:w w:val="100"/>
                      <w:position w:val="1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81"/>
                      <w:szCs w:val="81"/>
                      <w:color w:val="B8BDC1"/>
                      <w:spacing w:val="0"/>
                      <w:w w:val="267"/>
                      <w:position w:val="-4"/>
                    </w:rPr>
                    <w:t>)</w:t>
                  </w:r>
                  <w:r>
                    <w:rPr>
                      <w:rFonts w:ascii="Times New Roman" w:hAnsi="Times New Roman" w:cs="Times New Roman" w:eastAsia="Times New Roman"/>
                      <w:sz w:val="81"/>
                      <w:szCs w:val="8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22"/>
          <w:position w:val="-2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661" w:right="-20"/>
        <w:jc w:val="left"/>
        <w:tabs>
          <w:tab w:pos="3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-1"/>
        </w:rPr>
        <w:t>BÜYUKSEHIR</w:t>
      </w:r>
      <w:r>
        <w:rPr>
          <w:rFonts w:ascii="Arial" w:hAnsi="Arial" w:cs="Arial" w:eastAsia="Arial"/>
          <w:sz w:val="15"/>
          <w:szCs w:val="15"/>
          <w:color w:val="383838"/>
          <w:spacing w:val="7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8"/>
          <w:position w:val="1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6"/>
          <w:position w:val="1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704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383838"/>
          <w:w w:val="106"/>
          <w:position w:val="9"/>
        </w:rPr>
        <w:t>B</w:t>
      </w:r>
      <w:r>
        <w:rPr>
          <w:rFonts w:ascii="Arial" w:hAnsi="Arial" w:cs="Arial" w:eastAsia="Arial"/>
          <w:sz w:val="14"/>
          <w:szCs w:val="14"/>
          <w:color w:val="383838"/>
          <w:spacing w:val="-26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505050"/>
          <w:spacing w:val="0"/>
          <w:w w:val="113"/>
          <w:position w:val="9"/>
        </w:rPr>
        <w:t>ELEDIY</w:t>
      </w:r>
      <w:r>
        <w:rPr>
          <w:rFonts w:ascii="Arial" w:hAnsi="Arial" w:cs="Arial" w:eastAsia="Arial"/>
          <w:sz w:val="14"/>
          <w:szCs w:val="14"/>
          <w:color w:val="505050"/>
          <w:spacing w:val="-22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88"/>
          <w:position w:val="9"/>
        </w:rPr>
        <w:t>E</w:t>
      </w:r>
      <w:r>
        <w:rPr>
          <w:rFonts w:ascii="Arial" w:hAnsi="Arial" w:cs="Arial" w:eastAsia="Arial"/>
          <w:sz w:val="14"/>
          <w:szCs w:val="14"/>
          <w:color w:val="383838"/>
          <w:spacing w:val="-22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505050"/>
          <w:spacing w:val="0"/>
          <w:w w:val="100"/>
          <w:position w:val="9"/>
        </w:rPr>
        <w:t>SI</w:t>
      </w:r>
      <w:r>
        <w:rPr>
          <w:rFonts w:ascii="Arial" w:hAnsi="Arial" w:cs="Arial" w:eastAsia="Arial"/>
          <w:sz w:val="14"/>
          <w:szCs w:val="14"/>
          <w:color w:val="505050"/>
          <w:spacing w:val="-23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505050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505050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9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6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0" w:lineRule="exact"/>
        <w:ind w:left="177" w:right="-20"/>
        <w:jc w:val="left"/>
        <w:tabs>
          <w:tab w:pos="1560" w:val="left"/>
          <w:tab w:pos="3160" w:val="left"/>
          <w:tab w:pos="552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82"/>
          <w:position w:val="-1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81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82"/>
          <w:position w:val="-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81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9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10.0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-2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2"/>
          <w:w w:val="100"/>
          <w:position w:val="-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No:2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6"/>
          <w:w w:val="100"/>
          <w:position w:val="-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8"/>
          <w:w w:val="114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11"/>
          <w:position w:val="-2"/>
        </w:rPr>
        <w:t>0</w:t>
      </w:r>
      <w:r>
        <w:rPr>
          <w:rFonts w:ascii="Arial" w:hAnsi="Arial" w:cs="Arial" w:eastAsia="Arial"/>
          <w:sz w:val="25"/>
          <w:szCs w:val="25"/>
          <w:color w:val="383838"/>
          <w:spacing w:val="-12"/>
          <w:w w:val="150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"/>
          <w:w w:val="114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2"/>
        </w:rPr>
        <w:t>32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-1"/>
        </w:rPr>
        <w:t>tTe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88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8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-1"/>
        </w:rPr>
        <w:t>05354500402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6" w:lineRule="exact"/>
        <w:ind w:left="196" w:right="-20"/>
        <w:jc w:val="left"/>
        <w:tabs>
          <w:tab w:pos="1560" w:val="left"/>
          <w:tab w:pos="3160" w:val="left"/>
          <w:tab w:pos="4520" w:val="left"/>
          <w:tab w:pos="5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8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color w:val="505050"/>
          <w:spacing w:val="0"/>
          <w:w w:val="61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50505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60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-5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0.03.2017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1580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8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9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9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9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7" w:lineRule="exact"/>
        <w:ind w:left="1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lül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129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-11"/>
          <w:w w:val="17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04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Önü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-KEMALPAŞA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0" w:lineRule="exact"/>
        <w:ind w:left="191" w:right="-20"/>
        <w:jc w:val="left"/>
        <w:tabs>
          <w:tab w:pos="1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9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0"/>
        </w:rPr>
        <w:t>Q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9"/>
          <w:w w:val="9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ylül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129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2"/>
          <w:w w:val="108"/>
        </w:rPr>
        <w:t>:</w:t>
      </w:r>
      <w:r>
        <w:rPr>
          <w:rFonts w:ascii="Arial" w:hAnsi="Arial" w:cs="Arial" w:eastAsia="Arial"/>
          <w:sz w:val="25"/>
          <w:szCs w:val="25"/>
          <w:color w:val="383838"/>
          <w:spacing w:val="-14"/>
          <w:w w:val="10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</w:rPr>
        <w:t>04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Ön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0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-KEMALP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ŞA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191" w:right="-20"/>
        <w:jc w:val="left"/>
        <w:tabs>
          <w:tab w:pos="1560" w:val="left"/>
          <w:tab w:pos="358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8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10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7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11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9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Sınıfı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9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Devresi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8" w:after="0" w:line="180" w:lineRule="auto"/>
        <w:ind w:left="3651" w:right="3255" w:firstLine="-3465"/>
        <w:jc w:val="left"/>
        <w:tabs>
          <w:tab w:pos="362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4.677521pt;margin-top:16.709091pt;width:86.093905pt;height:26pt;mso-position-horizontal-relative:page;mso-position-vertical-relative:paragraph;z-index:-17059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  <w:tab w:pos="1640" w:val="left"/>
                    </w:tabs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505050"/>
                      <w:spacing w:val="0"/>
                      <w:w w:val="54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05050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05050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83838"/>
                      <w:spacing w:val="0"/>
                      <w:w w:val="54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83838"/>
                      <w:spacing w:val="-68"/>
                      <w:w w:val="54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83838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83838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383838"/>
                      <w:spacing w:val="0"/>
                      <w:w w:val="54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4"/>
        </w:rPr>
        <w:t>se: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apını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  <w:position w:val="1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27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14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14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91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6"/>
          <w:w w:val="111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  <w:position w:val="0"/>
        </w:rPr>
        <w:t>to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97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95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0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91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agi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8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67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w w:val="8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6"/>
          <w:w w:val="10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9" w:after="0" w:line="296" w:lineRule="auto"/>
        <w:ind w:left="2166" w:right="2214" w:firstLine="-1975"/>
        <w:jc w:val="left"/>
        <w:tabs>
          <w:tab w:pos="2160" w:val="left"/>
          <w:tab w:pos="5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:Rıza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KlRKPlNAR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:Rıza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1"/>
        </w:rPr>
        <w:t>KlRKPlNAR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:Ça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0"/>
        </w:rPr>
        <w:t>ŞAHB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191" w:lineRule="auto"/>
        <w:ind w:left="177" w:right="2265" w:firstLine="1975"/>
        <w:jc w:val="left"/>
        <w:tabs>
          <w:tab w:pos="2140" w:val="left"/>
          <w:tab w:pos="468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!A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9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9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1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  <w:position w:val="1"/>
        </w:rPr>
        <w:t>:0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33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82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7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-8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01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91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1"/>
        </w:rPr>
        <w:t>34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-14"/>
          <w:w w:val="15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  <w:position w:val="0"/>
        </w:rPr>
        <w:t>04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left="196" w:right="-20"/>
        <w:jc w:val="left"/>
        <w:tabs>
          <w:tab w:pos="4700" w:val="left"/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0"/>
          <w:w w:val="87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65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105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  <w:position w:val="-1"/>
        </w:rPr>
        <w:t>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3"/>
          <w:w w:val="8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-3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1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1"/>
          <w:position w:val="-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98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  <w:position w:val="-1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729" w:right="-20"/>
        <w:jc w:val="left"/>
        <w:tabs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5"/>
          <w:w w:val="11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7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1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4715" w:right="-20"/>
        <w:jc w:val="left"/>
        <w:tabs>
          <w:tab w:pos="7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9"/>
          <w:w w:val="8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ınn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94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64"/>
        </w:rPr>
        <w:t>y_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12"/>
          <w:w w:val="6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8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2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62"/>
        </w:rPr>
        <w:t>ş_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8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01:45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2171" w:right="-20"/>
        <w:jc w:val="left"/>
        <w:tabs>
          <w:tab w:pos="4700" w:val="left"/>
          <w:tab w:pos="7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"/>
          <w:w w:val="12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ı:3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oı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7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51" w:lineRule="auto"/>
        <w:ind w:left="2171" w:right="2452" w:firstLine="-1804"/>
        <w:jc w:val="left"/>
        <w:tabs>
          <w:tab w:pos="470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9"/>
          <w:w w:val="10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rdımcı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7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2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1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2132" w:right="707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141" w:right="697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w w:val="7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Adı-S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4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1" w:lineRule="auto"/>
        <w:ind w:left="196" w:right="2524" w:firstLine="-19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2"/>
        </w:rPr>
        <w:t>ııı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görtildiL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Du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12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4661" w:right="396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öndür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</w:rPr>
        <w:t>söndüıi.icü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09" w:lineRule="exact"/>
        <w:ind w:left="232" w:right="-20"/>
        <w:jc w:val="left"/>
        <w:tabs>
          <w:tab w:pos="2380" w:val="left"/>
          <w:tab w:pos="4680" w:val="left"/>
          <w:tab w:pos="6600" w:val="left"/>
          <w:tab w:pos="8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  <w:position w:val="-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5"/>
          <w:szCs w:val="15"/>
          <w:color w:val="383838"/>
          <w:spacing w:val="0"/>
          <w:w w:val="100"/>
          <w:position w:val="3"/>
        </w:rPr>
        <w:t>Sul</w:t>
      </w:r>
      <w:r>
        <w:rPr>
          <w:rFonts w:ascii="Times New Roman" w:hAnsi="Times New Roman" w:cs="Times New Roman" w:eastAsia="Times New Roman"/>
          <w:sz w:val="15"/>
          <w:szCs w:val="15"/>
          <w:color w:val="383838"/>
          <w:spacing w:val="0"/>
          <w:w w:val="100"/>
          <w:position w:val="3"/>
        </w:rPr>
        <w:t>u</w:t>
      </w:r>
      <w:r>
        <w:rPr>
          <w:rFonts w:ascii="Times New Roman" w:hAnsi="Times New Roman" w:cs="Times New Roman" w:eastAsia="Times New Roman"/>
          <w:sz w:val="15"/>
          <w:szCs w:val="15"/>
          <w:color w:val="383838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83838"/>
          <w:spacing w:val="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83838"/>
          <w:spacing w:val="0"/>
          <w:w w:val="112"/>
          <w:position w:val="3"/>
        </w:rPr>
        <w:t>Söııdürme</w:t>
      </w:r>
      <w:r>
        <w:rPr>
          <w:rFonts w:ascii="Times New Roman" w:hAnsi="Times New Roman" w:cs="Times New Roman" w:eastAsia="Times New Roman"/>
          <w:sz w:val="15"/>
          <w:szCs w:val="15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38383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!Köpük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  <w:position w:val="-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87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3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K.T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2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6" w:lineRule="exact"/>
        <w:ind w:left="4923" w:right="-20"/>
        <w:jc w:val="left"/>
        <w:tabs>
          <w:tab w:pos="6600" w:val="left"/>
          <w:tab w:pos="816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7"/>
          <w:position w:val="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7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67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m3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54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383838"/>
          <w:spacing w:val="-43"/>
          <w:w w:val="54"/>
          <w:position w:val="0"/>
        </w:rPr>
        <w:t> </w:t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54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right="104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9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ngınd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AJ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2311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2005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Ford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Tourne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Connect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otomobili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kısmı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kaput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ğü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ük,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1" w:lineRule="exact"/>
        <w:ind w:left="177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Söndüıme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Sonund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69"/>
          <w:position w:val="-1"/>
        </w:rPr>
        <w:t>11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69"/>
          <w:position w:val="-1"/>
        </w:rPr>
        <w:t>    </w:t>
      </w:r>
      <w:r>
        <w:rPr>
          <w:rFonts w:ascii="Arial" w:hAnsi="Arial" w:cs="Arial" w:eastAsia="Arial"/>
          <w:sz w:val="15"/>
          <w:szCs w:val="15"/>
          <w:color w:val="383838"/>
          <w:spacing w:val="7"/>
          <w:w w:val="6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koltukla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ön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laktikle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ön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cam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yükse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ısıda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patlama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5"/>
          <w:w w:val="100"/>
          <w:position w:val="-1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9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116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9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  <w:position w:val="-1"/>
        </w:rPr>
        <w:t>ın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8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1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196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7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6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4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105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7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-14"/>
          <w:w w:val="107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  <w:position w:val="0"/>
        </w:rPr>
        <w:t>5.000,00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0"/>
        </w:rPr>
        <w:t>vardır.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6" w:after="0" w:line="250" w:lineRule="auto"/>
        <w:ind w:left="200" w:right="91" w:firstLine="2108"/>
        <w:jc w:val="righ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AJ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28"/>
        </w:rPr>
        <w:t>ı</w:t>
      </w:r>
      <w:r>
        <w:rPr>
          <w:rFonts w:ascii="Arial" w:hAnsi="Arial" w:cs="Arial" w:eastAsia="Arial"/>
          <w:sz w:val="25"/>
          <w:szCs w:val="25"/>
          <w:color w:val="383838"/>
          <w:spacing w:val="-5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3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38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2005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Ford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Tourne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104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ıı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5"/>
          <w:w w:val="106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7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7"/>
        </w:rPr>
        <w:t>&gt;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77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11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mo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3"/>
          <w:w w:val="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göğüslü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soruştur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göğüslük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estel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1"/>
          <w:w w:val="9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79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5"/>
          <w:w w:val="11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lümünde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eskimi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yıpranmı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kablolarda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resiyle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4"/>
        </w:rPr>
        <w:t>kolay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auto"/>
        <w:ind w:left="21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w w:val="6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6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anıcı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izol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asy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numı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9"/>
          <w:w w:val="125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2"/>
        </w:rPr>
        <w:t>tuşt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urm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4"/>
          <w:w w:val="11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8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8"/>
          <w:w w:val="8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105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</w:rPr>
        <w:t>tı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11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varılm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0"/>
          <w:w w:val="10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51" w:lineRule="auto"/>
        <w:ind w:left="191" w:right="3916" w:firstLine="-14"/>
        <w:jc w:val="left"/>
        <w:tabs>
          <w:tab w:pos="214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$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oı1alı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9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1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1"/>
          <w:w w:val="91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91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6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2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91" w:right="-20"/>
        <w:jc w:val="left"/>
        <w:tabs>
          <w:tab w:pos="2160" w:val="left"/>
          <w:tab w:pos="678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Emniyet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676767"/>
          <w:spacing w:val="-14"/>
          <w:w w:val="166"/>
          <w:i/>
        </w:rPr>
        <w:t>:</w:t>
      </w:r>
      <w:r>
        <w:rPr>
          <w:rFonts w:ascii="Times New Roman" w:hAnsi="Times New Roman" w:cs="Times New Roman" w:eastAsia="Times New Roman"/>
          <w:sz w:val="14"/>
          <w:szCs w:val="14"/>
          <w:color w:val="858587"/>
          <w:spacing w:val="0"/>
          <w:w w:val="131"/>
          <w:i/>
        </w:rPr>
        <w:t>t</w:t>
      </w:r>
      <w:r>
        <w:rPr>
          <w:rFonts w:ascii="Times New Roman" w:hAnsi="Times New Roman" w:cs="Times New Roman" w:eastAsia="Times New Roman"/>
          <w:sz w:val="14"/>
          <w:szCs w:val="14"/>
          <w:color w:val="858587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676767"/>
          <w:spacing w:val="-4"/>
          <w:w w:val="139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858587"/>
          <w:spacing w:val="0"/>
          <w:w w:val="126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10" w:after="0" w:line="212" w:lineRule="exact"/>
        <w:ind w:left="10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w w:val="429"/>
          <w:position w:val="-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1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lim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111"/>
          <w:position w:val="-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5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9" w:lineRule="exact"/>
        <w:ind w:left="196" w:right="-20"/>
        <w:jc w:val="left"/>
        <w:tabs>
          <w:tab w:pos="2140" w:val="left"/>
          <w:tab w:pos="6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9"/>
          <w:w w:val="87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66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94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4"/>
          <w:position w:val="1"/>
        </w:rPr>
        <w:t>öı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0"/>
          <w:w w:val="94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79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115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1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8"/>
          <w:szCs w:val="28"/>
          <w:color w:val="505050"/>
          <w:spacing w:val="0"/>
          <w:w w:val="69"/>
          <w:position w:val="0"/>
        </w:rPr>
        <w:t>lf</w:t>
      </w:r>
      <w:r>
        <w:rPr>
          <w:rFonts w:ascii="Times New Roman" w:hAnsi="Times New Roman" w:cs="Times New Roman" w:eastAsia="Times New Roman"/>
          <w:sz w:val="28"/>
          <w:szCs w:val="28"/>
          <w:color w:val="505050"/>
          <w:spacing w:val="12"/>
          <w:w w:val="69"/>
          <w:position w:val="0"/>
        </w:rPr>
        <w:t>a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12"/>
          <w:position w:val="0"/>
        </w:rPr>
        <w:t>r</w:t>
      </w:r>
      <w:r>
        <w:rPr>
          <w:rFonts w:ascii="Arial" w:hAnsi="Arial" w:cs="Arial" w:eastAsia="Arial"/>
          <w:sz w:val="20"/>
          <w:szCs w:val="20"/>
          <w:color w:val="383838"/>
          <w:spacing w:val="-5"/>
          <w:w w:val="112"/>
          <w:position w:val="0"/>
        </w:rPr>
        <w:t>i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1"/>
          <w:position w:val="0"/>
        </w:rPr>
        <w:t>h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0"/>
        </w:rPr>
        <w:t>  </w:t>
      </w:r>
      <w:r>
        <w:rPr>
          <w:rFonts w:ascii="Arial" w:hAnsi="Arial" w:cs="Arial" w:eastAsia="Arial"/>
          <w:sz w:val="19"/>
          <w:szCs w:val="19"/>
          <w:color w:val="383838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:10.03.2017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6"/>
          <w:position w:val="0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50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  <w:position w:val="0"/>
        </w:rPr>
        <w:t>:02:02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281" w:right="-20"/>
        <w:jc w:val="left"/>
        <w:tabs>
          <w:tab w:pos="1100" w:val="left"/>
          <w:tab w:pos="8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0"/>
        </w:rPr>
        <w:t>KJiDE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EKİP:Kemalpaşa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Posta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77" w:lineRule="exact"/>
        <w:ind w:left="2264" w:right="1962"/>
        <w:jc w:val="center"/>
        <w:tabs>
          <w:tab w:pos="4760" w:val="left"/>
          <w:tab w:pos="838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5.054565pt;margin-top:12.443948pt;width:43.635056pt;height:9.5pt;mso-position-horizontal-relative:page;mso-position-vertical-relative:paragraph;z-index:-17058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>Eki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11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>Amiri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5"/>
        </w:rPr>
        <w:t>Gitmiş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5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5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Koyan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81"/>
          <w:position w:val="-7"/>
        </w:rPr>
        <w:t>1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-7"/>
          <w:w w:val="81"/>
          <w:position w:val="-7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55"/>
          <w:position w:val="-7"/>
        </w:rPr>
        <w:t>Me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-3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62"/>
          <w:position w:val="-7"/>
        </w:rPr>
        <w:t>r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62"/>
          <w:position w:val="-7"/>
        </w:rPr>
        <w:t>t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-1"/>
          <w:w w:val="62"/>
          <w:position w:val="-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62"/>
          <w:position w:val="-7"/>
        </w:rPr>
        <w:t>1017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206" w:right="-20"/>
        <w:jc w:val="left"/>
        <w:tabs>
          <w:tab w:pos="2200" w:val="left"/>
          <w:tab w:pos="8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5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-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5"/>
        </w:rPr>
      </w:r>
      <w:r>
        <w:rPr>
          <w:rFonts w:ascii="Times New Roman" w:hAnsi="Times New Roman" w:cs="Times New Roman" w:eastAsia="Times New Roman"/>
          <w:sz w:val="144"/>
          <w:szCs w:val="144"/>
          <w:color w:val="383838"/>
          <w:spacing w:val="-429"/>
          <w:w w:val="22"/>
          <w:i/>
          <w:position w:val="-92"/>
        </w:rPr>
        <w:t>A</w:t>
      </w:r>
      <w:r>
        <w:rPr>
          <w:rFonts w:ascii="Times New Roman" w:hAnsi="Times New Roman" w:cs="Times New Roman" w:eastAsia="Times New Roman"/>
          <w:sz w:val="144"/>
          <w:szCs w:val="144"/>
          <w:color w:val="33385B"/>
          <w:spacing w:val="0"/>
          <w:w w:val="600"/>
          <w:i/>
          <w:position w:val="-92"/>
        </w:rPr>
        <w:t>.</w:t>
      </w:r>
      <w:r>
        <w:rPr>
          <w:rFonts w:ascii="Times New Roman" w:hAnsi="Times New Roman" w:cs="Times New Roman" w:eastAsia="Times New Roman"/>
          <w:sz w:val="144"/>
          <w:szCs w:val="144"/>
          <w:color w:val="33385B"/>
          <w:spacing w:val="0"/>
          <w:w w:val="100"/>
          <w:i/>
          <w:position w:val="-92"/>
        </w:rPr>
        <w:tab/>
      </w:r>
      <w:r>
        <w:rPr>
          <w:rFonts w:ascii="Times New Roman" w:hAnsi="Times New Roman" w:cs="Times New Roman" w:eastAsia="Times New Roman"/>
          <w:sz w:val="144"/>
          <w:szCs w:val="144"/>
          <w:color w:val="33385B"/>
          <w:spacing w:val="0"/>
          <w:w w:val="100"/>
          <w:i/>
          <w:position w:val="-9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  <w:position w:val="-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6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-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6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right="1704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676767"/>
          <w:spacing w:val="0"/>
          <w:w w:val="90"/>
          <w:i/>
        </w:rPr>
        <w:t>1</w:t>
      </w:r>
      <w:r>
        <w:rPr>
          <w:rFonts w:ascii="Arial" w:hAnsi="Arial" w:cs="Arial" w:eastAsia="Arial"/>
          <w:sz w:val="19"/>
          <w:szCs w:val="19"/>
          <w:color w:val="676767"/>
          <w:spacing w:val="0"/>
          <w:w w:val="90"/>
          <w:i/>
        </w:rPr>
        <w:t>  </w:t>
      </w:r>
      <w:r>
        <w:rPr>
          <w:rFonts w:ascii="Arial" w:hAnsi="Arial" w:cs="Arial" w:eastAsia="Arial"/>
          <w:sz w:val="19"/>
          <w:szCs w:val="19"/>
          <w:color w:val="676767"/>
          <w:spacing w:val="18"/>
          <w:w w:val="90"/>
          <w:i/>
        </w:rPr>
        <w:t> </w:t>
      </w:r>
      <w:r>
        <w:rPr>
          <w:rFonts w:ascii="Arial" w:hAnsi="Arial" w:cs="Arial" w:eastAsia="Arial"/>
          <w:sz w:val="19"/>
          <w:szCs w:val="19"/>
          <w:color w:val="505050"/>
          <w:spacing w:val="0"/>
          <w:w w:val="90"/>
          <w:i/>
        </w:rPr>
        <w:t>1</w:t>
      </w:r>
      <w:r>
        <w:rPr>
          <w:rFonts w:ascii="Arial" w:hAnsi="Arial" w:cs="Arial" w:eastAsia="Arial"/>
          <w:sz w:val="19"/>
          <w:szCs w:val="19"/>
          <w:color w:val="505050"/>
          <w:spacing w:val="-12"/>
          <w:w w:val="90"/>
          <w:i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90"/>
          <w:i/>
        </w:rPr>
        <w:t>2017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460" w:bottom="280" w:left="440" w:right="100"/>
        </w:sectPr>
      </w:pPr>
      <w:rPr/>
    </w:p>
    <w:p>
      <w:pPr>
        <w:spacing w:before="33" w:after="0" w:line="193" w:lineRule="exact"/>
        <w:ind w:left="2166" w:right="-20"/>
        <w:jc w:val="left"/>
        <w:tabs>
          <w:tab w:pos="31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i/>
          <w:position w:val="-4"/>
        </w:rPr>
        <w:t>Itfaiye</w:t>
      </w:r>
      <w:r>
        <w:rPr>
          <w:rFonts w:ascii="Arial" w:hAnsi="Arial" w:cs="Arial" w:eastAsia="Arial"/>
          <w:sz w:val="20"/>
          <w:szCs w:val="20"/>
          <w:color w:val="383838"/>
          <w:spacing w:val="-24"/>
          <w:w w:val="100"/>
          <w:i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i/>
          <w:position w:val="-4"/>
        </w:rPr>
        <w:tab/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i/>
          <w:position w:val="-4"/>
        </w:rPr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i/>
          <w:position w:val="-4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right="-11"/>
        <w:jc w:val="right"/>
        <w:tabs>
          <w:tab w:pos="1160" w:val="left"/>
          <w:tab w:pos="158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20"/>
          <w:szCs w:val="20"/>
          <w:color w:val="676767"/>
          <w:w w:val="77"/>
          <w:i/>
          <w:position w:val="1"/>
        </w:rPr>
        <w:t>.</w:t>
      </w:r>
      <w:r>
        <w:rPr>
          <w:rFonts w:ascii="Arial" w:hAnsi="Arial" w:cs="Arial" w:eastAsia="Arial"/>
          <w:sz w:val="20"/>
          <w:szCs w:val="20"/>
          <w:color w:val="676767"/>
          <w:spacing w:val="-39"/>
          <w:w w:val="100"/>
          <w:i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i/>
          <w:position w:val="1"/>
        </w:rPr>
        <w:t>P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i/>
          <w:position w:val="1"/>
        </w:rPr>
        <w:t>o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i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14"/>
          <w:w w:val="100"/>
          <w:i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93"/>
          <w:position w:val="1"/>
        </w:rPr>
        <w:t>t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0"/>
          <w:w w:val="74"/>
          <w:i/>
          <w:position w:val="1"/>
        </w:rPr>
        <w:t>ı: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0"/>
          <w:w w:val="100"/>
          <w:i/>
          <w:position w:val="1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1"/>
          <w:position w:val="1"/>
        </w:rPr>
        <w:t>lge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right="-20"/>
        <w:jc w:val="righ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i/>
        </w:rPr>
        <w:t>rJ</w:t>
      </w:r>
      <w:r>
        <w:rPr>
          <w:rFonts w:ascii="Arial" w:hAnsi="Arial" w:cs="Arial" w:eastAsia="Arial"/>
          <w:sz w:val="20"/>
          <w:szCs w:val="20"/>
          <w:color w:val="383838"/>
          <w:spacing w:val="35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94"/>
          <w:i/>
        </w:rPr>
        <w:t>m</w:t>
      </w:r>
      <w:r>
        <w:rPr>
          <w:rFonts w:ascii="Arial" w:hAnsi="Arial" w:cs="Arial" w:eastAsia="Arial"/>
          <w:sz w:val="20"/>
          <w:szCs w:val="20"/>
          <w:color w:val="383838"/>
          <w:spacing w:val="-41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color w:val="1A1A1A"/>
          <w:spacing w:val="0"/>
          <w:w w:val="70"/>
          <w:i/>
        </w:rPr>
        <w:t>i</w:t>
      </w:r>
      <w:r>
        <w:rPr>
          <w:rFonts w:ascii="Arial" w:hAnsi="Arial" w:cs="Arial" w:eastAsia="Arial"/>
          <w:sz w:val="20"/>
          <w:szCs w:val="20"/>
          <w:color w:val="1A1A1A"/>
          <w:spacing w:val="-35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92"/>
          <w:i/>
        </w:rPr>
        <w:t>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39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>Ahme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39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-7"/>
        </w:rPr>
        <w:t>ŞAHBAZ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80" w:lineRule="exact"/>
        <w:ind w:right="-20"/>
        <w:jc w:val="left"/>
        <w:tabs>
          <w:tab w:pos="194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Arial" w:hAnsi="Arial" w:cs="Arial" w:eastAsia="Arial"/>
          <w:sz w:val="71"/>
          <w:szCs w:val="71"/>
          <w:color w:val="343679"/>
          <w:w w:val="94"/>
          <w:i/>
          <w:position w:val="-28"/>
        </w:rPr>
        <w:t>CJ;2</w:t>
      </w:r>
      <w:r>
        <w:rPr>
          <w:rFonts w:ascii="Arial" w:hAnsi="Arial" w:cs="Arial" w:eastAsia="Arial"/>
          <w:sz w:val="71"/>
          <w:szCs w:val="71"/>
          <w:color w:val="343679"/>
          <w:spacing w:val="-137"/>
          <w:w w:val="94"/>
          <w:i/>
          <w:position w:val="-28"/>
        </w:rPr>
        <w:t>.</w:t>
      </w:r>
      <w:r>
        <w:rPr>
          <w:rFonts w:ascii="Arial" w:hAnsi="Arial" w:cs="Arial" w:eastAsia="Arial"/>
          <w:sz w:val="18"/>
          <w:szCs w:val="18"/>
          <w:color w:val="AAAAAA"/>
          <w:spacing w:val="-14"/>
          <w:w w:val="262"/>
          <w:position w:val="-14"/>
        </w:rPr>
        <w:t>'</w:t>
      </w:r>
      <w:r>
        <w:rPr>
          <w:rFonts w:ascii="Arial" w:hAnsi="Arial" w:cs="Arial" w:eastAsia="Arial"/>
          <w:sz w:val="18"/>
          <w:szCs w:val="18"/>
          <w:color w:val="505050"/>
          <w:spacing w:val="0"/>
          <w:w w:val="184"/>
          <w:position w:val="-14"/>
        </w:rPr>
        <w:t>'</w:t>
      </w:r>
      <w:r>
        <w:rPr>
          <w:rFonts w:ascii="Arial" w:hAnsi="Arial" w:cs="Arial" w:eastAsia="Arial"/>
          <w:sz w:val="18"/>
          <w:szCs w:val="18"/>
          <w:color w:val="505050"/>
          <w:spacing w:val="0"/>
          <w:w w:val="100"/>
          <w:position w:val="-14"/>
        </w:rPr>
        <w:tab/>
      </w:r>
      <w:r>
        <w:rPr>
          <w:rFonts w:ascii="Arial" w:hAnsi="Arial" w:cs="Arial" w:eastAsia="Arial"/>
          <w:sz w:val="18"/>
          <w:szCs w:val="18"/>
          <w:color w:val="505050"/>
          <w:spacing w:val="0"/>
          <w:w w:val="100"/>
          <w:position w:val="-14"/>
        </w:rPr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133"/>
          <w:i/>
          <w:position w:val="-14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440" w:right="100"/>
          <w:cols w:num="4" w:equalWidth="0">
            <w:col w:w="4072" w:space="837"/>
            <w:col w:w="469" w:space="0"/>
            <w:col w:w="907" w:space="1287"/>
            <w:col w:w="3808"/>
          </w:cols>
        </w:sectPr>
      </w:pPr>
      <w:rPr/>
    </w:p>
    <w:p>
      <w:pPr>
        <w:spacing w:before="0" w:after="0" w:line="308" w:lineRule="exact"/>
        <w:ind w:left="5109" w:right="-20"/>
        <w:jc w:val="left"/>
        <w:tabs>
          <w:tab w:pos="8660" w:val="left"/>
          <w:tab w:pos="8980" w:val="left"/>
        </w:tabs>
        <w:rPr>
          <w:rFonts w:ascii="Arial" w:hAnsi="Arial" w:cs="Arial" w:eastAsia="Arial"/>
          <w:sz w:val="31"/>
          <w:szCs w:val="3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8.870819pt;margin-top:12.815253pt;width:117.77024pt;height:32.5pt;mso-position-horizontal-relative:page;mso-position-vertical-relative:paragraph;z-index:-17057" type="#_x0000_t202" filled="f" stroked="f">
            <v:textbox inset="0,0,0,0">
              <w:txbxContent>
                <w:p>
                  <w:pPr>
                    <w:spacing w:before="0" w:after="0" w:line="650" w:lineRule="exact"/>
                    <w:ind w:right="-138"/>
                    <w:jc w:val="left"/>
                    <w:tabs>
                      <w:tab w:pos="2260" w:val="left"/>
                    </w:tabs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Arial" w:hAnsi="Arial" w:cs="Arial" w:eastAsia="Arial"/>
                      <w:sz w:val="56"/>
                      <w:szCs w:val="56"/>
                      <w:color w:val="1C2157"/>
                      <w:w w:val="94"/>
                      <w:position w:val="-1"/>
                    </w:rPr>
                    <w:t>/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1C2157"/>
                      <w:spacing w:val="18"/>
                      <w:w w:val="95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65"/>
                      <w:szCs w:val="65"/>
                      <w:color w:val="383838"/>
                      <w:spacing w:val="-89"/>
                      <w:w w:val="38"/>
                      <w:position w:val="-1"/>
                    </w:rPr>
                    <w:t>=</w:t>
                  </w:r>
                  <w:r>
                    <w:rPr>
                      <w:rFonts w:ascii="Arial" w:hAnsi="Arial" w:cs="Arial" w:eastAsia="Arial"/>
                      <w:sz w:val="65"/>
                      <w:szCs w:val="65"/>
                      <w:color w:val="505050"/>
                      <w:spacing w:val="11"/>
                      <w:w w:val="26"/>
                      <w:position w:val="-1"/>
                    </w:rPr>
                    <w:t>ü</w:t>
                  </w:r>
                  <w:r>
                    <w:rPr>
                      <w:rFonts w:ascii="Arial" w:hAnsi="Arial" w:cs="Arial" w:eastAsia="Arial"/>
                      <w:sz w:val="65"/>
                      <w:szCs w:val="65"/>
                      <w:color w:val="505050"/>
                      <w:spacing w:val="0"/>
                      <w:w w:val="33"/>
                      <w:position w:val="-1"/>
                    </w:rPr>
                    <w:t>,.</w:t>
                  </w:r>
                  <w:r>
                    <w:rPr>
                      <w:rFonts w:ascii="Arial" w:hAnsi="Arial" w:cs="Arial" w:eastAsia="Arial"/>
                      <w:sz w:val="65"/>
                      <w:szCs w:val="65"/>
                      <w:color w:val="505050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65"/>
                      <w:szCs w:val="65"/>
                      <w:color w:val="505050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676767"/>
                      <w:spacing w:val="0"/>
                      <w:w w:val="70"/>
                      <w:i/>
                      <w:position w:val="-1"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Çavuşu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</w:r>
      <w:r>
        <w:rPr>
          <w:rFonts w:ascii="Arial" w:hAnsi="Arial" w:cs="Arial" w:eastAsia="Arial"/>
          <w:sz w:val="7"/>
          <w:szCs w:val="7"/>
          <w:color w:val="B8BDC1"/>
          <w:spacing w:val="0"/>
          <w:w w:val="128"/>
          <w:position w:val="-2"/>
        </w:rPr>
        <w:t>"</w:t>
      </w:r>
      <w:r>
        <w:rPr>
          <w:rFonts w:ascii="Arial" w:hAnsi="Arial" w:cs="Arial" w:eastAsia="Arial"/>
          <w:sz w:val="7"/>
          <w:szCs w:val="7"/>
          <w:color w:val="B8BDC1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7"/>
          <w:szCs w:val="7"/>
          <w:color w:val="B8BDC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336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94"/>
          <w:w w:val="336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-2"/>
        </w:rPr>
        <w:t>,_,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45"/>
          <w:w w:val="100"/>
          <w:position w:val="-2"/>
        </w:rPr>
        <w:t> </w:t>
      </w:r>
      <w:r>
        <w:rPr>
          <w:rFonts w:ascii="Arial" w:hAnsi="Arial" w:cs="Arial" w:eastAsia="Arial"/>
          <w:sz w:val="33"/>
          <w:szCs w:val="33"/>
          <w:color w:val="383838"/>
          <w:spacing w:val="0"/>
          <w:w w:val="52"/>
          <w:position w:val="-2"/>
        </w:rPr>
        <w:t>..</w:t>
      </w:r>
      <w:r>
        <w:rPr>
          <w:rFonts w:ascii="Arial" w:hAnsi="Arial" w:cs="Arial" w:eastAsia="Arial"/>
          <w:sz w:val="33"/>
          <w:szCs w:val="33"/>
          <w:color w:val="383838"/>
          <w:spacing w:val="0"/>
          <w:w w:val="52"/>
          <w:position w:val="-2"/>
        </w:rPr>
        <w:t> </w:t>
      </w:r>
      <w:r>
        <w:rPr>
          <w:rFonts w:ascii="Arial" w:hAnsi="Arial" w:cs="Arial" w:eastAsia="Arial"/>
          <w:sz w:val="33"/>
          <w:szCs w:val="33"/>
          <w:color w:val="383838"/>
          <w:spacing w:val="32"/>
          <w:w w:val="52"/>
          <w:position w:val="-2"/>
        </w:rPr>
        <w:t> </w:t>
      </w:r>
      <w:r>
        <w:rPr>
          <w:rFonts w:ascii="Arial" w:hAnsi="Arial" w:cs="Arial" w:eastAsia="Arial"/>
          <w:sz w:val="31"/>
          <w:szCs w:val="31"/>
          <w:color w:val="383838"/>
          <w:spacing w:val="0"/>
          <w:w w:val="372"/>
          <w:i/>
          <w:position w:val="-2"/>
        </w:rPr>
        <w:t>-</w:t>
      </w:r>
      <w:r>
        <w:rPr>
          <w:rFonts w:ascii="Arial" w:hAnsi="Arial" w:cs="Arial" w:eastAsia="Arial"/>
          <w:sz w:val="31"/>
          <w:szCs w:val="31"/>
          <w:color w:val="383838"/>
          <w:spacing w:val="-48"/>
          <w:w w:val="100"/>
          <w:i/>
          <w:position w:val="-2"/>
        </w:rPr>
        <w:t> </w:t>
      </w:r>
      <w:r>
        <w:rPr>
          <w:rFonts w:ascii="Arial" w:hAnsi="Arial" w:cs="Arial" w:eastAsia="Arial"/>
          <w:sz w:val="31"/>
          <w:szCs w:val="31"/>
          <w:color w:val="505050"/>
          <w:spacing w:val="0"/>
          <w:w w:val="64"/>
          <w:i/>
          <w:position w:val="-2"/>
        </w:rPr>
        <w:t>"""</w:t>
      </w:r>
      <w:r>
        <w:rPr>
          <w:rFonts w:ascii="Arial" w:hAnsi="Arial" w:cs="Arial" w:eastAsia="Arial"/>
          <w:sz w:val="31"/>
          <w:szCs w:val="31"/>
          <w:color w:val="505050"/>
          <w:spacing w:val="5"/>
          <w:w w:val="64"/>
          <w:i/>
          <w:position w:val="-2"/>
        </w:rPr>
        <w:t>'</w:t>
      </w:r>
      <w:r>
        <w:rPr>
          <w:rFonts w:ascii="Arial" w:hAnsi="Arial" w:cs="Arial" w:eastAsia="Arial"/>
          <w:sz w:val="31"/>
          <w:szCs w:val="31"/>
          <w:color w:val="858587"/>
          <w:spacing w:val="0"/>
          <w:w w:val="117"/>
          <w:i/>
          <w:position w:val="-2"/>
        </w:rPr>
        <w:t>: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257" w:lineRule="exact"/>
        <w:ind w:right="1173"/>
        <w:jc w:val="right"/>
        <w:tabs>
          <w:tab w:pos="5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383838"/>
          <w:w w:val="182"/>
          <w:position w:val="-7"/>
        </w:rPr>
        <w:t>'</w:t>
      </w:r>
      <w:r>
        <w:rPr>
          <w:rFonts w:ascii="Arial" w:hAnsi="Arial" w:cs="Arial" w:eastAsia="Arial"/>
          <w:sz w:val="38"/>
          <w:szCs w:val="38"/>
          <w:color w:val="383838"/>
          <w:w w:val="100"/>
          <w:position w:val="-7"/>
        </w:rPr>
        <w:tab/>
      </w:r>
      <w:r>
        <w:rPr>
          <w:rFonts w:ascii="Arial" w:hAnsi="Arial" w:cs="Arial" w:eastAsia="Arial"/>
          <w:sz w:val="38"/>
          <w:szCs w:val="38"/>
          <w:color w:val="383838"/>
          <w:w w:val="182"/>
          <w:position w:val="-7"/>
        </w:rPr>
        <w:t>L&lt;</w:t>
      </w:r>
      <w:r>
        <w:rPr>
          <w:rFonts w:ascii="Arial" w:hAnsi="Arial" w:cs="Arial" w:eastAsia="Arial"/>
          <w:sz w:val="38"/>
          <w:szCs w:val="38"/>
          <w:color w:val="505050"/>
          <w:spacing w:val="-30"/>
          <w:w w:val="164"/>
          <w:position w:val="-7"/>
        </w:rPr>
        <w:t>,</w:t>
      </w:r>
      <w:r>
        <w:rPr>
          <w:rFonts w:ascii="Arial" w:hAnsi="Arial" w:cs="Arial" w:eastAsia="Arial"/>
          <w:sz w:val="38"/>
          <w:szCs w:val="38"/>
          <w:color w:val="505050"/>
          <w:spacing w:val="2"/>
          <w:w w:val="91"/>
          <w:position w:val="-7"/>
        </w:rPr>
        <w:t>•</w:t>
      </w:r>
      <w:r>
        <w:rPr>
          <w:rFonts w:ascii="Arial" w:hAnsi="Arial" w:cs="Arial" w:eastAsia="Arial"/>
          <w:sz w:val="38"/>
          <w:szCs w:val="38"/>
          <w:color w:val="383838"/>
          <w:spacing w:val="-31"/>
          <w:w w:val="101"/>
          <w:position w:val="-7"/>
        </w:rPr>
        <w:t>•</w:t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232"/>
          <w:position w:val="-7"/>
        </w:rPr>
        <w:t>,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26" w:lineRule="exact"/>
        <w:ind w:right="1272"/>
        <w:jc w:val="right"/>
        <w:rPr>
          <w:rFonts w:ascii="Arial" w:hAnsi="Arial" w:cs="Arial" w:eastAsia="Arial"/>
          <w:sz w:val="39"/>
          <w:szCs w:val="39"/>
        </w:rPr>
      </w:pPr>
      <w:rPr/>
      <w:r>
        <w:rPr>
          <w:rFonts w:ascii="Arial" w:hAnsi="Arial" w:cs="Arial" w:eastAsia="Arial"/>
          <w:sz w:val="39"/>
          <w:szCs w:val="39"/>
          <w:color w:val="505050"/>
          <w:w w:val="44"/>
          <w:position w:val="-12"/>
        </w:rPr>
        <w:t>:</w:t>
      </w:r>
      <w:r>
        <w:rPr>
          <w:rFonts w:ascii="Arial" w:hAnsi="Arial" w:cs="Arial" w:eastAsia="Arial"/>
          <w:sz w:val="39"/>
          <w:szCs w:val="39"/>
          <w:color w:val="505050"/>
          <w:spacing w:val="-34"/>
          <w:w w:val="45"/>
          <w:position w:val="-12"/>
        </w:rPr>
        <w:t>_</w:t>
      </w:r>
      <w:r>
        <w:rPr>
          <w:rFonts w:ascii="Arial" w:hAnsi="Arial" w:cs="Arial" w:eastAsia="Arial"/>
          <w:sz w:val="39"/>
          <w:szCs w:val="39"/>
          <w:color w:val="383838"/>
          <w:spacing w:val="0"/>
          <w:w w:val="125"/>
          <w:position w:val="-12"/>
        </w:rPr>
        <w:t>u</w:t>
      </w:r>
      <w:r>
        <w:rPr>
          <w:rFonts w:ascii="Arial" w:hAnsi="Arial" w:cs="Arial" w:eastAsia="Arial"/>
          <w:sz w:val="39"/>
          <w:szCs w:val="39"/>
          <w:color w:val="505050"/>
          <w:spacing w:val="0"/>
          <w:w w:val="35"/>
          <w:position w:val="-12"/>
        </w:rPr>
        <w:t>}</w:t>
      </w:r>
      <w:r>
        <w:rPr>
          <w:rFonts w:ascii="Arial" w:hAnsi="Arial" w:cs="Arial" w:eastAsia="Arial"/>
          <w:sz w:val="39"/>
          <w:szCs w:val="39"/>
          <w:color w:val="505050"/>
          <w:spacing w:val="0"/>
          <w:w w:val="36"/>
          <w:position w:val="-12"/>
        </w:rPr>
        <w:t>M</w:t>
      </w:r>
      <w:r>
        <w:rPr>
          <w:rFonts w:ascii="Arial" w:hAnsi="Arial" w:cs="Arial" w:eastAsia="Arial"/>
          <w:sz w:val="39"/>
          <w:szCs w:val="39"/>
          <w:color w:val="505050"/>
          <w:spacing w:val="-72"/>
          <w:w w:val="100"/>
          <w:position w:val="-12"/>
        </w:rPr>
        <w:t> </w:t>
      </w:r>
      <w:r>
        <w:rPr>
          <w:rFonts w:ascii="Arial" w:hAnsi="Arial" w:cs="Arial" w:eastAsia="Arial"/>
          <w:sz w:val="39"/>
          <w:szCs w:val="39"/>
          <w:color w:val="383838"/>
          <w:spacing w:val="0"/>
          <w:w w:val="90"/>
          <w:position w:val="-12"/>
        </w:rPr>
        <w:t>dt</w:t>
      </w:r>
      <w:r>
        <w:rPr>
          <w:rFonts w:ascii="Arial" w:hAnsi="Arial" w:cs="Arial" w:eastAsia="Arial"/>
          <w:sz w:val="39"/>
          <w:szCs w:val="3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40" w:bottom="280" w:left="440" w:right="100"/>
        </w:sectPr>
      </w:pPr>
      <w:rPr/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48" w:lineRule="atLeast"/>
        <w:ind w:left="2451" w:right="-86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5.240189pt;margin-top:14.117782pt;width:15.647671pt;height:37pt;mso-position-horizontal-relative:page;mso-position-vertical-relative:paragraph;z-index:-17055" type="#_x0000_t202" filled="f" stroked="f">
            <v:textbox inset="0,0,0,0">
              <w:txbxContent>
                <w:p>
                  <w:pPr>
                    <w:spacing w:before="0" w:after="0" w:line="740" w:lineRule="exact"/>
                    <w:ind w:right="-151"/>
                    <w:jc w:val="left"/>
                    <w:rPr>
                      <w:rFonts w:ascii="Times New Roman" w:hAnsi="Times New Roman" w:cs="Times New Roman" w:eastAsia="Times New Roman"/>
                      <w:sz w:val="74"/>
                      <w:szCs w:val="7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4"/>
                      <w:szCs w:val="74"/>
                      <w:color w:val="5B60AC"/>
                      <w:spacing w:val="0"/>
                      <w:w w:val="127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74"/>
                      <w:szCs w:val="7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Courier New" w:hAnsi="Courier New" w:cs="Courier New" w:eastAsia="Courier New"/>
          <w:sz w:val="31"/>
          <w:szCs w:val="31"/>
          <w:color w:val="676767"/>
          <w:spacing w:val="0"/>
          <w:w w:val="67"/>
          <w:position w:val="-2"/>
        </w:rPr>
        <w:t>Abd</w:t>
      </w:r>
      <w:r>
        <w:rPr>
          <w:rFonts w:ascii="Courier New" w:hAnsi="Courier New" w:cs="Courier New" w:eastAsia="Courier New"/>
          <w:sz w:val="31"/>
          <w:szCs w:val="31"/>
          <w:color w:val="676767"/>
          <w:spacing w:val="61"/>
          <w:w w:val="67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505050"/>
          <w:spacing w:val="-54"/>
          <w:w w:val="67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505050"/>
          <w:spacing w:val="0"/>
          <w:w w:val="281"/>
          <w:u w:val="single" w:color="484B90"/>
          <w:position w:val="0"/>
        </w:rPr>
        <w:t>t</w:t>
      </w:r>
      <w:r>
        <w:rPr>
          <w:rFonts w:ascii="Arial" w:hAnsi="Arial" w:cs="Arial" w:eastAsia="Arial"/>
          <w:sz w:val="18"/>
          <w:szCs w:val="18"/>
          <w:color w:val="505050"/>
          <w:spacing w:val="0"/>
          <w:w w:val="281"/>
          <w:u w:val="single" w:color="484B9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505050"/>
          <w:spacing w:val="0"/>
          <w:w w:val="281"/>
          <w:u w:val="single" w:color="484B90"/>
          <w:position w:val="0"/>
        </w:rPr>
        <w:t>a]</w:t>
      </w:r>
      <w:r>
        <w:rPr>
          <w:rFonts w:ascii="Arial" w:hAnsi="Arial" w:cs="Arial" w:eastAsia="Arial"/>
          <w:sz w:val="18"/>
          <w:szCs w:val="18"/>
          <w:color w:val="505050"/>
          <w:spacing w:val="0"/>
          <w:w w:val="281"/>
          <w:position w:val="0"/>
        </w:rPr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40" w:lineRule="exact"/>
        <w:ind w:right="-103"/>
        <w:jc w:val="left"/>
        <w:tabs>
          <w:tab w:pos="4300" w:val="left"/>
        </w:tabs>
        <w:rPr>
          <w:rFonts w:ascii="Arial" w:hAnsi="Arial" w:cs="Arial" w:eastAsia="Arial"/>
          <w:sz w:val="39"/>
          <w:szCs w:val="3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505050"/>
          <w:spacing w:val="0"/>
          <w:w w:val="63"/>
          <w:position w:val="-26"/>
        </w:rPr>
        <w:t>1-'Ç\</w:t>
      </w:r>
      <w:r>
        <w:rPr>
          <w:rFonts w:ascii="Times New Roman" w:hAnsi="Times New Roman" w:cs="Times New Roman" w:eastAsia="Times New Roman"/>
          <w:sz w:val="27"/>
          <w:szCs w:val="27"/>
          <w:color w:val="505050"/>
          <w:spacing w:val="0"/>
          <w:w w:val="63"/>
          <w:position w:val="-26"/>
        </w:rPr>
        <w:t>J</w:t>
      </w:r>
      <w:r>
        <w:rPr>
          <w:rFonts w:ascii="Times New Roman" w:hAnsi="Times New Roman" w:cs="Times New Roman" w:eastAsia="Times New Roman"/>
          <w:sz w:val="27"/>
          <w:szCs w:val="27"/>
          <w:color w:val="505050"/>
          <w:spacing w:val="-41"/>
          <w:w w:val="63"/>
          <w:position w:val="-26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05050"/>
          <w:spacing w:val="0"/>
          <w:w w:val="100"/>
          <w:position w:val="-26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505050"/>
          <w:spacing w:val="0"/>
          <w:w w:val="100"/>
          <w:position w:val="-26"/>
        </w:rPr>
      </w:r>
      <w:r>
        <w:rPr>
          <w:rFonts w:ascii="Arial" w:hAnsi="Arial" w:cs="Arial" w:eastAsia="Arial"/>
          <w:sz w:val="39"/>
          <w:szCs w:val="39"/>
          <w:color w:val="383838"/>
          <w:spacing w:val="-43"/>
          <w:w w:val="45"/>
          <w:position w:val="-20"/>
        </w:rPr>
        <w:t>_</w:t>
      </w:r>
      <w:r>
        <w:rPr>
          <w:rFonts w:ascii="Arial" w:hAnsi="Arial" w:cs="Arial" w:eastAsia="Arial"/>
          <w:sz w:val="39"/>
          <w:szCs w:val="39"/>
          <w:color w:val="383838"/>
          <w:spacing w:val="0"/>
          <w:w w:val="44"/>
          <w:position w:val="-20"/>
        </w:rPr>
        <w:t>.</w:t>
      </w:r>
      <w:r>
        <w:rPr>
          <w:rFonts w:ascii="Arial" w:hAnsi="Arial" w:cs="Arial" w:eastAsia="Arial"/>
          <w:sz w:val="39"/>
          <w:szCs w:val="39"/>
          <w:color w:val="383838"/>
          <w:spacing w:val="-46"/>
          <w:w w:val="100"/>
          <w:position w:val="-20"/>
        </w:rPr>
        <w:t> </w:t>
      </w:r>
      <w:r>
        <w:rPr>
          <w:rFonts w:ascii="Arial" w:hAnsi="Arial" w:cs="Arial" w:eastAsia="Arial"/>
          <w:sz w:val="39"/>
          <w:szCs w:val="39"/>
          <w:color w:val="383838"/>
          <w:spacing w:val="0"/>
          <w:w w:val="100"/>
          <w:position w:val="-20"/>
        </w:rPr>
        <w:t>"</w:t>
      </w:r>
      <w:r>
        <w:rPr>
          <w:rFonts w:ascii="Arial" w:hAnsi="Arial" w:cs="Arial" w:eastAsia="Arial"/>
          <w:sz w:val="39"/>
          <w:szCs w:val="39"/>
          <w:color w:val="383838"/>
          <w:spacing w:val="-32"/>
          <w:w w:val="100"/>
          <w:position w:val="-20"/>
        </w:rPr>
        <w:t> </w:t>
      </w:r>
      <w:r>
        <w:rPr>
          <w:rFonts w:ascii="Arial" w:hAnsi="Arial" w:cs="Arial" w:eastAsia="Arial"/>
          <w:sz w:val="39"/>
          <w:szCs w:val="39"/>
          <w:color w:val="383838"/>
          <w:spacing w:val="0"/>
          <w:w w:val="82"/>
          <w:position w:val="-20"/>
        </w:rPr>
        <w:t>Viii.J.</w:t>
      </w:r>
      <w:r>
        <w:rPr>
          <w:rFonts w:ascii="Arial" w:hAnsi="Arial" w:cs="Arial" w:eastAsia="Arial"/>
          <w:sz w:val="39"/>
          <w:szCs w:val="39"/>
          <w:color w:val="000000"/>
          <w:spacing w:val="0"/>
          <w:w w:val="100"/>
          <w:position w:val="0"/>
        </w:rPr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141" w:lineRule="atLeast"/>
        <w:ind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0"/>
          <w:w w:val="144"/>
        </w:rPr>
        <w:t>...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-23"/>
          <w:w w:val="144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0"/>
          <w:w w:val="600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440" w:right="100"/>
          <w:cols w:num="3" w:equalWidth="0">
            <w:col w:w="3786" w:space="330"/>
            <w:col w:w="5507" w:space="227"/>
            <w:col w:w="1530"/>
          </w:cols>
        </w:sectPr>
      </w:pPr>
      <w:rPr/>
    </w:p>
    <w:p>
      <w:pPr>
        <w:spacing w:before="0" w:after="0" w:line="69" w:lineRule="atLeast"/>
        <w:ind w:left="2446" w:right="-20"/>
        <w:jc w:val="left"/>
        <w:tabs>
          <w:tab w:pos="3780" w:val="left"/>
          <w:tab w:pos="8400" w:val="left"/>
          <w:tab w:pos="8940" w:val="left"/>
          <w:tab w:pos="1116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5.688049pt;margin-top:10.969511pt;width:3.43562pt;height:6.5pt;mso-position-horizontal-relative:page;mso-position-vertical-relative:paragraph;z-index:-17056" type="#_x0000_t202" filled="f" stroked="f">
            <v:textbox inset="0,0,0,0">
              <w:txbxContent>
                <w:p>
                  <w:pPr>
                    <w:spacing w:before="0" w:after="0" w:line="130" w:lineRule="exact"/>
                    <w:ind w:right="-60"/>
                    <w:jc w:val="left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383838"/>
                      <w:w w:val="75"/>
                    </w:rPr>
                    <w:t>o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383838"/>
                      <w:spacing w:val="-74"/>
                      <w:w w:val="74"/>
                    </w:rPr>
                    <w:t>&amp;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979797"/>
          <w:spacing w:val="-1"/>
          <w:w w:val="90"/>
          <w:position w:val="-19"/>
        </w:rPr>
        <w:t>I</w:t>
      </w:r>
      <w:r>
        <w:rPr>
          <w:rFonts w:ascii="Arial" w:hAnsi="Arial" w:cs="Arial" w:eastAsia="Arial"/>
          <w:sz w:val="22"/>
          <w:szCs w:val="22"/>
          <w:color w:val="505050"/>
          <w:spacing w:val="0"/>
          <w:w w:val="85"/>
          <w:position w:val="-19"/>
        </w:rPr>
        <w:t>tf</w:t>
      </w:r>
      <w:r>
        <w:rPr>
          <w:rFonts w:ascii="Arial" w:hAnsi="Arial" w:cs="Arial" w:eastAsia="Arial"/>
          <w:sz w:val="22"/>
          <w:szCs w:val="22"/>
          <w:color w:val="505050"/>
          <w:spacing w:val="-12"/>
          <w:w w:val="86"/>
          <w:position w:val="-19"/>
        </w:rPr>
        <w:t>a</w:t>
      </w:r>
      <w:r>
        <w:rPr>
          <w:rFonts w:ascii="Arial" w:hAnsi="Arial" w:cs="Arial" w:eastAsia="Arial"/>
          <w:sz w:val="22"/>
          <w:szCs w:val="22"/>
          <w:color w:val="383838"/>
          <w:spacing w:val="-12"/>
          <w:w w:val="147"/>
          <w:position w:val="-19"/>
        </w:rPr>
        <w:t>i</w:t>
      </w:r>
      <w:r>
        <w:rPr>
          <w:rFonts w:ascii="Arial" w:hAnsi="Arial" w:cs="Arial" w:eastAsia="Arial"/>
          <w:sz w:val="22"/>
          <w:szCs w:val="22"/>
          <w:color w:val="505050"/>
          <w:spacing w:val="0"/>
          <w:w w:val="86"/>
          <w:position w:val="-19"/>
        </w:rPr>
        <w:t>ye</w:t>
      </w:r>
      <w:r>
        <w:rPr>
          <w:rFonts w:ascii="Arial" w:hAnsi="Arial" w:cs="Arial" w:eastAsia="Arial"/>
          <w:sz w:val="22"/>
          <w:szCs w:val="22"/>
          <w:color w:val="505050"/>
          <w:spacing w:val="0"/>
          <w:w w:val="100"/>
          <w:position w:val="-19"/>
        </w:rPr>
        <w:tab/>
      </w:r>
      <w:r>
        <w:rPr>
          <w:rFonts w:ascii="Arial" w:hAnsi="Arial" w:cs="Arial" w:eastAsia="Arial"/>
          <w:sz w:val="22"/>
          <w:szCs w:val="22"/>
          <w:color w:val="505050"/>
          <w:spacing w:val="0"/>
          <w:w w:val="100"/>
          <w:position w:val="-19"/>
        </w:rPr>
      </w:r>
      <w:r>
        <w:rPr>
          <w:rFonts w:ascii="Arial" w:hAnsi="Arial" w:cs="Arial" w:eastAsia="Arial"/>
          <w:sz w:val="24"/>
          <w:szCs w:val="24"/>
          <w:color w:val="676767"/>
          <w:spacing w:val="-2"/>
          <w:w w:val="79"/>
          <w:position w:val="-11"/>
        </w:rPr>
        <w:t>·</w:t>
      </w:r>
      <w:r>
        <w:rPr>
          <w:rFonts w:ascii="Arial" w:hAnsi="Arial" w:cs="Arial" w:eastAsia="Arial"/>
          <w:sz w:val="24"/>
          <w:szCs w:val="24"/>
          <w:color w:val="383838"/>
          <w:spacing w:val="-20"/>
          <w:w w:val="134"/>
          <w:position w:val="-11"/>
        </w:rPr>
        <w:t>ı</w:t>
      </w:r>
      <w:r>
        <w:rPr>
          <w:rFonts w:ascii="Arial" w:hAnsi="Arial" w:cs="Arial" w:eastAsia="Arial"/>
          <w:sz w:val="24"/>
          <w:szCs w:val="24"/>
          <w:color w:val="505050"/>
          <w:spacing w:val="0"/>
          <w:w w:val="78"/>
          <w:position w:val="-11"/>
        </w:rPr>
        <w:t>ge</w:t>
      </w:r>
      <w:r>
        <w:rPr>
          <w:rFonts w:ascii="Arial" w:hAnsi="Arial" w:cs="Arial" w:eastAsia="Arial"/>
          <w:sz w:val="24"/>
          <w:szCs w:val="24"/>
          <w:color w:val="505050"/>
          <w:spacing w:val="-26"/>
          <w:w w:val="100"/>
          <w:position w:val="-11"/>
        </w:rPr>
        <w:t> </w:t>
      </w:r>
      <w:r>
        <w:rPr>
          <w:rFonts w:ascii="Arial" w:hAnsi="Arial" w:cs="Arial" w:eastAsia="Arial"/>
          <w:sz w:val="24"/>
          <w:szCs w:val="24"/>
          <w:color w:val="383838"/>
          <w:spacing w:val="-4"/>
          <w:w w:val="67"/>
          <w:position w:val="-11"/>
        </w:rPr>
        <w:t>A</w:t>
      </w:r>
      <w:r>
        <w:rPr>
          <w:rFonts w:ascii="Arial" w:hAnsi="Arial" w:cs="Arial" w:eastAsia="Arial"/>
          <w:sz w:val="24"/>
          <w:szCs w:val="24"/>
          <w:color w:val="464969"/>
          <w:spacing w:val="0"/>
          <w:w w:val="67"/>
          <w:position w:val="-11"/>
        </w:rPr>
        <w:t>miri:</w:t>
      </w:r>
      <w:r>
        <w:rPr>
          <w:rFonts w:ascii="Arial" w:hAnsi="Arial" w:cs="Arial" w:eastAsia="Arial"/>
          <w:sz w:val="24"/>
          <w:szCs w:val="24"/>
          <w:color w:val="464969"/>
          <w:spacing w:val="31"/>
          <w:w w:val="67"/>
          <w:position w:val="-11"/>
        </w:rPr>
        <w:t> </w:t>
      </w:r>
      <w:r>
        <w:rPr>
          <w:rFonts w:ascii="Arial" w:hAnsi="Arial" w:cs="Arial" w:eastAsia="Arial"/>
          <w:sz w:val="24"/>
          <w:szCs w:val="24"/>
          <w:color w:val="464969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24"/>
          <w:szCs w:val="24"/>
          <w:color w:val="464969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16"/>
          <w:szCs w:val="16"/>
          <w:color w:val="979797"/>
          <w:spacing w:val="0"/>
          <w:w w:val="67"/>
          <w:position w:val="0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979797"/>
          <w:spacing w:val="0"/>
          <w:w w:val="67"/>
          <w:position w:val="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979797"/>
          <w:spacing w:val="14"/>
          <w:w w:val="67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67"/>
          <w:i/>
          <w:position w:val="0"/>
        </w:rPr>
        <w:t>41'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i/>
          <w:position w:val="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i/>
          <w:position w:val="0"/>
        </w:rPr>
      </w:r>
      <w:r>
        <w:rPr>
          <w:rFonts w:ascii="Times New Roman" w:hAnsi="Times New Roman" w:cs="Times New Roman" w:eastAsia="Times New Roman"/>
          <w:sz w:val="48"/>
          <w:szCs w:val="48"/>
          <w:color w:val="383838"/>
          <w:spacing w:val="0"/>
          <w:w w:val="67"/>
          <w:i/>
          <w:position w:val="0"/>
        </w:rPr>
        <w:t>u,._.</w:t>
      </w:r>
      <w:r>
        <w:rPr>
          <w:rFonts w:ascii="Times New Roman" w:hAnsi="Times New Roman" w:cs="Times New Roman" w:eastAsia="Times New Roman"/>
          <w:sz w:val="48"/>
          <w:szCs w:val="48"/>
          <w:color w:val="676767"/>
          <w:spacing w:val="0"/>
          <w:w w:val="67"/>
          <w:i/>
          <w:position w:val="0"/>
        </w:rPr>
        <w:t>:</w:t>
      </w:r>
      <w:r>
        <w:rPr>
          <w:rFonts w:ascii="Times New Roman" w:hAnsi="Times New Roman" w:cs="Times New Roman" w:eastAsia="Times New Roman"/>
          <w:sz w:val="48"/>
          <w:szCs w:val="48"/>
          <w:color w:val="676767"/>
          <w:spacing w:val="-29"/>
          <w:w w:val="67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color w:val="676767"/>
          <w:spacing w:val="0"/>
          <w:w w:val="100"/>
          <w:i/>
          <w:position w:val="0"/>
        </w:rPr>
        <w:tab/>
      </w:r>
      <w:r>
        <w:rPr>
          <w:rFonts w:ascii="Times New Roman" w:hAnsi="Times New Roman" w:cs="Times New Roman" w:eastAsia="Times New Roman"/>
          <w:sz w:val="48"/>
          <w:szCs w:val="48"/>
          <w:color w:val="676767"/>
          <w:spacing w:val="0"/>
          <w:w w:val="100"/>
          <w:i/>
          <w:position w:val="0"/>
        </w:rPr>
      </w:r>
      <w:r>
        <w:rPr>
          <w:rFonts w:ascii="Times New Roman" w:hAnsi="Times New Roman" w:cs="Times New Roman" w:eastAsia="Times New Roman"/>
          <w:sz w:val="25"/>
          <w:szCs w:val="25"/>
          <w:color w:val="B8BDC1"/>
          <w:spacing w:val="0"/>
          <w:w w:val="67"/>
          <w:position w:val="-7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440" w:right="100"/>
        </w:sectPr>
      </w:pPr>
      <w:rPr/>
    </w:p>
    <w:p>
      <w:pPr>
        <w:spacing w:before="0" w:after="0" w:line="281" w:lineRule="exact"/>
        <w:ind w:left="191" w:right="-112"/>
        <w:jc w:val="left"/>
        <w:tabs>
          <w:tab w:pos="4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9.546412pt;margin-top:25.663015pt;width:555.804797pt;height:779.849598pt;mso-position-horizontal-relative:page;mso-position-vertical-relative:page;z-index:-17061" coordorigin="591,513" coordsize="11116,15597">
            <v:group style="position:absolute;left:603;top:544;width:6996;height:2" coordorigin="603,544" coordsize="6996,2">
              <v:shape style="position:absolute;left:603;top:544;width:6996;height:2" coordorigin="603,544" coordsize="6996,0" path="m603,544l7599,544e" filled="f" stroked="t" strokeweight=".711962pt" strokecolor="#606060">
                <v:path arrowok="t"/>
              </v:shape>
            </v:group>
            <v:group style="position:absolute;left:608;top:539;width:2;height:769" coordorigin="608,539" coordsize="2,769">
              <v:shape style="position:absolute;left:608;top:539;width:2;height:769" coordorigin="608,539" coordsize="0,769" path="m608,1308l608,539e" filled="f" stroked="t" strokeweight=".711962pt" strokecolor="#7C7C7C">
                <v:path arrowok="t"/>
              </v:shape>
            </v:group>
            <v:group style="position:absolute;left:7903;top:537;width:631;height:2" coordorigin="7903,537" coordsize="631,2">
              <v:shape style="position:absolute;left:7903;top:537;width:631;height:2" coordorigin="7903,537" coordsize="631,0" path="m7903,537l8534,537e" filled="f" stroked="t" strokeweight=".474641pt" strokecolor="#545454">
                <v:path arrowok="t"/>
              </v:shape>
            </v:group>
            <v:group style="position:absolute;left:9450;top:520;width:2;height:525" coordorigin="9450,520" coordsize="2,525">
              <v:shape style="position:absolute;left:9450;top:520;width:2;height:525" coordorigin="9450,520" coordsize="0,525" path="m9450,1046l9450,520e" filled="f" stroked="t" strokeweight=".237321pt" strokecolor="#4B4B4B">
                <v:path arrowok="t"/>
              </v:shape>
            </v:group>
            <v:group style="position:absolute;left:603;top:535;width:11064;height:2" coordorigin="603,535" coordsize="11064,2">
              <v:shape style="position:absolute;left:603;top:535;width:11064;height:2" coordorigin="603,535" coordsize="11064,0" path="m603,535l11667,535e" filled="f" stroked="t" strokeweight=".711962pt" strokecolor="#606060">
                <v:path arrowok="t"/>
              </v:shape>
            </v:group>
            <v:group style="position:absolute;left:11667;top:783;width:2;height:291" coordorigin="11667,783" coordsize="2,291">
              <v:shape style="position:absolute;left:11667;top:783;width:2;height:291" coordorigin="11667,783" coordsize="0,291" path="m11667,1074l11667,783e" filled="f" stroked="t" strokeweight=".474641pt" strokecolor="#707070">
                <v:path arrowok="t"/>
              </v:shape>
            </v:group>
            <v:group style="position:absolute;left:9450;top:1046;width:2;height:530" coordorigin="9450,1046" coordsize="2,530">
              <v:shape style="position:absolute;left:9450;top:1046;width:2;height:530" coordorigin="9450,1046" coordsize="0,530" path="m9450,1575l9450,1046e" filled="f" stroked="t" strokeweight=".237321pt" strokecolor="#000000">
                <v:path arrowok="t"/>
              </v:shape>
            </v:group>
            <v:group style="position:absolute;left:612;top:539;width:2;height:5462" coordorigin="612,539" coordsize="2,5462">
              <v:shape style="position:absolute;left:612;top:539;width:2;height:5462" coordorigin="612,539" coordsize="0,5462" path="m612,6001l612,539e" filled="f" stroked="t" strokeweight=".711962pt" strokecolor="#5B5B5B">
                <v:path arrowok="t"/>
              </v:shape>
            </v:group>
            <v:group style="position:absolute;left:2592;top:1165;width:2;height:458" coordorigin="2592,1165" coordsize="2,458">
              <v:shape style="position:absolute;left:2592;top:1165;width:2;height:458" coordorigin="2592,1165" coordsize="0,458" path="m2592,1623l2592,1165e" filled="f" stroked="t" strokeweight=".949282pt" strokecolor="#9C9C9C">
                <v:path arrowok="t"/>
              </v:shape>
            </v:group>
            <v:group style="position:absolute;left:11664;top:1208;width:2;height:396" coordorigin="11664,1208" coordsize="2,396">
              <v:shape style="position:absolute;left:11664;top:1208;width:2;height:396" coordorigin="11664,1208" coordsize="0,396" path="m11664,1604l11664,1208e" filled="f" stroked="t" strokeweight=".237321pt" strokecolor="#484848">
                <v:path arrowok="t"/>
              </v:shape>
            </v:group>
            <v:group style="position:absolute;left:610;top:1337;width:2;height:267" coordorigin="610,1337" coordsize="2,267">
              <v:shape style="position:absolute;left:610;top:1337;width:2;height:267" coordorigin="610,1337" coordsize="0,267" path="m610,1604l610,1337e" filled="f" stroked="t" strokeweight=".474641pt" strokecolor="#6B6B6B">
                <v:path arrowok="t"/>
              </v:shape>
            </v:group>
            <v:group style="position:absolute;left:603;top:2058;width:2933;height:2" coordorigin="603,2058" coordsize="2933,2">
              <v:shape style="position:absolute;left:603;top:2058;width:2933;height:2" coordorigin="603,2058" coordsize="2933,0" path="m603,2058l3536,2058e" filled="f" stroked="t" strokeweight=".711962pt" strokecolor="#5B5B5B">
                <v:path arrowok="t"/>
              </v:shape>
            </v:group>
            <v:group style="position:absolute;left:2589;top:535;width:2;height:1532" coordorigin="2589,535" coordsize="2,1532">
              <v:shape style="position:absolute;left:2589;top:535;width:2;height:1532" coordorigin="2589,535" coordsize="0,1532" path="m2589,2067l2589,535e" filled="f" stroked="t" strokeweight=".711962pt" strokecolor="#7C7C7C">
                <v:path arrowok="t"/>
              </v:shape>
            </v:group>
            <v:group style="position:absolute;left:3479;top:2058;width:612;height:2" coordorigin="3479,2058" coordsize="612,2">
              <v:shape style="position:absolute;left:3479;top:2058;width:612;height:2" coordorigin="3479,2058" coordsize="612,0" path="m3479,2058l4091,2058e" filled="f" stroked="t" strokeweight=".474641pt" strokecolor="#3B3B3B">
                <v:path arrowok="t"/>
              </v:shape>
            </v:group>
            <v:group style="position:absolute;left:9450;top:1575;width:2;height:482" coordorigin="9450,1575" coordsize="2,482">
              <v:shape style="position:absolute;left:9450;top:1575;width:2;height:482" coordorigin="9450,1575" coordsize="0,482" path="m9450,2058l9450,1575e" filled="f" stroked="t" strokeweight=".237321pt" strokecolor="#646464">
                <v:path arrowok="t"/>
              </v:shape>
            </v:group>
            <v:group style="position:absolute;left:4034;top:2053;width:7637;height:2" coordorigin="4034,2053" coordsize="7637,2">
              <v:shape style="position:absolute;left:4034;top:2053;width:7637;height:2" coordorigin="4034,2053" coordsize="7637,0" path="m4034,2053l11671,2053e" filled="f" stroked="t" strokeweight=".711962pt" strokecolor="#5B5B5B">
                <v:path arrowok="t"/>
              </v:shape>
            </v:group>
            <v:group style="position:absolute;left:615;top:2015;width:2;height:329" coordorigin="615,2015" coordsize="2,329">
              <v:shape style="position:absolute;left:615;top:2015;width:2;height:329" coordorigin="615,2015" coordsize="0,329" path="m615,2344l615,2015e" filled="f" stroked="t" strokeweight=".711962pt" strokecolor="#444444">
                <v:path arrowok="t"/>
              </v:shape>
            </v:group>
            <v:group style="position:absolute;left:608;top:2294;width:11064;height:2" coordorigin="608,2294" coordsize="11064,2">
              <v:shape style="position:absolute;left:608;top:2294;width:11064;height:2" coordorigin="608,2294" coordsize="11064,0" path="m608,2294l11671,2294e" filled="f" stroked="t" strokeweight=".711962pt" strokecolor="#5B5B5B">
                <v:path arrowok="t"/>
              </v:shape>
            </v:group>
            <v:group style="position:absolute;left:612;top:2272;width:2;height:291" coordorigin="612,2272" coordsize="2,291">
              <v:shape style="position:absolute;left:612;top:2272;width:2;height:291" coordorigin="612,2272" coordsize="0,291" path="m612,2564l612,2272e" filled="f" stroked="t" strokeweight=".474641pt" strokecolor="#232323">
                <v:path arrowok="t"/>
              </v:shape>
            </v:group>
            <v:group style="position:absolute;left:608;top:2535;width:10865;height:2" coordorigin="608,2535" coordsize="10865,2">
              <v:shape style="position:absolute;left:608;top:2535;width:10865;height:2" coordorigin="608,2535" coordsize="10865,0" path="m608,2535l11472,2535e" filled="f" stroked="t" strokeweight=".711962pt" strokecolor="#5B5B5B">
                <v:path arrowok="t"/>
              </v:shape>
            </v:group>
            <v:group style="position:absolute;left:11415;top:2530;width:261;height:2" coordorigin="11415,2530" coordsize="261,2">
              <v:shape style="position:absolute;left:11415;top:2530;width:261;height:2" coordorigin="11415,2530" coordsize="261,0" path="m11415,2530l11676,2530e" filled="f" stroked="t" strokeweight=".474641pt" strokecolor="#3B3B3B">
                <v:path arrowok="t"/>
              </v:shape>
            </v:group>
            <v:group style="position:absolute;left:603;top:2781;width:6996;height:2" coordorigin="603,2781" coordsize="6996,2">
              <v:shape style="position:absolute;left:603;top:2781;width:6996;height:2" coordorigin="603,2781" coordsize="6996,0" path="m603,2781l7599,2781e" filled="f" stroked="t" strokeweight=".711962pt" strokecolor="#707070">
                <v:path arrowok="t"/>
              </v:shape>
            </v:group>
            <v:group style="position:absolute;left:7542;top:2779;width:418;height:2" coordorigin="7542,2779" coordsize="418,2">
              <v:shape style="position:absolute;left:7542;top:2779;width:418;height:2" coordorigin="7542,2779" coordsize="418,0" path="m7542,2779l7960,2779e" filled="f" stroked="t" strokeweight=".474641pt" strokecolor="#545454">
                <v:path arrowok="t"/>
              </v:shape>
            </v:group>
            <v:group style="position:absolute;left:7903;top:2776;width:3773;height:2" coordorigin="7903,2776" coordsize="3773,2">
              <v:shape style="position:absolute;left:7903;top:2776;width:3773;height:2" coordorigin="7903,2776" coordsize="3773,0" path="m7903,2776l11676,2776e" filled="f" stroked="t" strokeweight=".711962pt" strokecolor="#747474">
                <v:path arrowok="t"/>
              </v:shape>
            </v:group>
            <v:group style="position:absolute;left:603;top:3020;width:7063;height:2" coordorigin="603,3020" coordsize="7063,2">
              <v:shape style="position:absolute;left:603;top:3020;width:7063;height:2" coordorigin="603,3020" coordsize="7063,0" path="m603,3020l7665,3020e" filled="f" stroked="t" strokeweight=".711962pt" strokecolor="#707070">
                <v:path arrowok="t"/>
              </v:shape>
            </v:group>
            <v:group style="position:absolute;left:7542;top:3017;width:418;height:2" coordorigin="7542,3017" coordsize="418,2">
              <v:shape style="position:absolute;left:7542;top:3017;width:418;height:2" coordorigin="7542,3017" coordsize="418,0" path="m7542,3017l7960,3017e" filled="f" stroked="t" strokeweight=".474641pt" strokecolor="#5B5B5B">
                <v:path arrowok="t"/>
              </v:shape>
            </v:group>
            <v:group style="position:absolute;left:7903;top:3017;width:907;height:2" coordorigin="7903,3017" coordsize="907,2">
              <v:shape style="position:absolute;left:7903;top:3017;width:907;height:2" coordorigin="7903,3017" coordsize="907,0" path="m7903,3017l8809,3017e" filled="f" stroked="t" strokeweight=".711962pt" strokecolor="#747474">
                <v:path arrowok="t"/>
              </v:shape>
            </v:group>
            <v:group style="position:absolute;left:8700;top:3017;width:778;height:2" coordorigin="8700,3017" coordsize="778,2">
              <v:shape style="position:absolute;left:8700;top:3017;width:778;height:2" coordorigin="8700,3017" coordsize="778,0" path="m8700,3017l9479,3017e" filled="f" stroked="t" strokeweight=".474641pt" strokecolor="#646464">
                <v:path arrowok="t"/>
              </v:shape>
            </v:group>
            <v:group style="position:absolute;left:9422;top:3015;width:2255;height:2" coordorigin="9422,3015" coordsize="2255,2">
              <v:shape style="position:absolute;left:9422;top:3015;width:2255;height:2" coordorigin="9422,3015" coordsize="2255,0" path="m9422,3015l11676,3015e" filled="f" stroked="t" strokeweight=".711962pt" strokecolor="#777777">
                <v:path arrowok="t"/>
              </v:shape>
            </v:group>
            <v:group style="position:absolute;left:608;top:3263;width:10865;height:2" coordorigin="608,3263" coordsize="10865,2">
              <v:shape style="position:absolute;left:608;top:3263;width:10865;height:2" coordorigin="608,3263" coordsize="10865,0" path="m608,3263l11472,3263e" filled="f" stroked="t" strokeweight=".711962pt" strokecolor="#575757">
                <v:path arrowok="t"/>
              </v:shape>
            </v:group>
            <v:group style="position:absolute;left:11415;top:3256;width:256;height:2" coordorigin="11415,3256" coordsize="256,2">
              <v:shape style="position:absolute;left:11415;top:3256;width:256;height:2" coordorigin="11415,3256" coordsize="256,0" path="m11415,3256l11671,3256e" filled="f" stroked="t" strokeweight=".474641pt" strokecolor="#3B3B3B">
                <v:path arrowok="t"/>
              </v:shape>
            </v:group>
            <v:group style="position:absolute;left:11667;top:3008;width:2;height:282" coordorigin="11667,3008" coordsize="2,282">
              <v:shape style="position:absolute;left:11667;top:3008;width:2;height:282" coordorigin="11667,3008" coordsize="0,282" path="m11667,3289l11667,3008e" filled="f" stroked="t" strokeweight=".474641pt" strokecolor="#3B3B3B">
                <v:path arrowok="t"/>
              </v:shape>
            </v:group>
            <v:group style="position:absolute;left:615;top:3218;width:2;height:501" coordorigin="615,3218" coordsize="2,501">
              <v:shape style="position:absolute;left:615;top:3218;width:2;height:501" coordorigin="615,3218" coordsize="0,501" path="m615,3719l615,3218e" filled="f" stroked="t" strokeweight=".474641pt" strokecolor="#3F3F3F">
                <v:path arrowok="t"/>
              </v:shape>
            </v:group>
            <v:group style="position:absolute;left:4072;top:3261;width:2;height:773" coordorigin="4072,3261" coordsize="2,773">
              <v:shape style="position:absolute;left:4072;top:3261;width:2;height:773" coordorigin="4072,3261" coordsize="0,773" path="m4072,4034l4072,3261e" filled="f" stroked="t" strokeweight=".949282pt" strokecolor="#575757">
                <v:path arrowok="t"/>
              </v:shape>
            </v:group>
            <v:group style="position:absolute;left:7167;top:3256;width:2;height:282" coordorigin="7167,3256" coordsize="2,282">
              <v:shape style="position:absolute;left:7167;top:3256;width:2;height:282" coordorigin="7167,3256" coordsize="0,282" path="m7167,3538l7167,3256e" filled="f" stroked="t" strokeweight=".711962pt" strokecolor="#4F4F4F">
                <v:path arrowok="t"/>
              </v:shape>
            </v:group>
            <v:group style="position:absolute;left:7158;top:3495;width:1301;height:2" coordorigin="7158,3495" coordsize="1301,2">
              <v:shape style="position:absolute;left:7158;top:3495;width:1301;height:2" coordorigin="7158,3495" coordsize="1301,0" path="m7158,3495l8458,3495e" filled="f" stroked="t" strokeweight=".949282pt" strokecolor="#4B4B4B">
                <v:path arrowok="t"/>
              </v:shape>
            </v:group>
            <v:group style="position:absolute;left:8729;top:3509;width:2715;height:2" coordorigin="8729,3509" coordsize="2715,2">
              <v:shape style="position:absolute;left:8729;top:3509;width:2715;height:2" coordorigin="8729,3509" coordsize="2715,0" path="m8729,3509l11444,3509e" filled="f" stroked="t" strokeweight=".237321pt" strokecolor="#000000">
                <v:path arrowok="t"/>
              </v:shape>
            </v:group>
            <v:group style="position:absolute;left:11444;top:3509;width:261;height:2" coordorigin="11444,3509" coordsize="261,2">
              <v:shape style="position:absolute;left:11444;top:3509;width:261;height:2" coordorigin="11444,3509" coordsize="261,0" path="m11444,3509l11705,3509e" filled="f" stroked="t" strokeweight=".237321pt" strokecolor="#676767">
                <v:path arrowok="t"/>
              </v:shape>
            </v:group>
            <v:group style="position:absolute;left:4058;top:3690;width:2929;height:2" coordorigin="4058,3690" coordsize="2929,2">
              <v:shape style="position:absolute;left:4058;top:3690;width:2929;height:2" coordorigin="4058,3690" coordsize="2929,0" path="m4058,3690l6987,3690e" filled="f" stroked="t" strokeweight=".711962pt" strokecolor="#747474">
                <v:path arrowok="t"/>
              </v:shape>
            </v:group>
            <v:group style="position:absolute;left:7167;top:3423;width:2;height:606" coordorigin="7167,3423" coordsize="2,606">
              <v:shape style="position:absolute;left:7167;top:3423;width:2;height:606" coordorigin="7167,3423" coordsize="0,606" path="m7167,4029l7167,3423e" filled="f" stroked="t" strokeweight=".949282pt" strokecolor="#5B5B5B">
                <v:path arrowok="t"/>
              </v:shape>
            </v:group>
            <v:group style="position:absolute;left:11674;top:520;width:2;height:8961" coordorigin="11674,520" coordsize="2,8961">
              <v:shape style="position:absolute;left:11674;top:520;width:2;height:8961" coordorigin="11674,520" coordsize="0,8961" path="m11674,9481l11674,520e" filled="f" stroked="t" strokeweight=".711962pt" strokecolor="#5B5B5B">
                <v:path arrowok="t"/>
              </v:shape>
            </v:group>
            <v:group style="position:absolute;left:603;top:4027;width:788;height:2" coordorigin="603,4027" coordsize="788,2">
              <v:shape style="position:absolute;left:603;top:4027;width:788;height:2" coordorigin="603,4027" coordsize="788,0" path="m603,4027l1391,4027e" filled="f" stroked="t" strokeweight=".949282pt" strokecolor="#606060">
                <v:path arrowok="t"/>
              </v:shape>
            </v:group>
            <v:group style="position:absolute;left:1301;top:4027;width:631;height:2" coordorigin="1301,4027" coordsize="631,2">
              <v:shape style="position:absolute;left:1301;top:4027;width:631;height:2" coordorigin="1301,4027" coordsize="631,0" path="m1301,4027l1932,4027e" filled="f" stroked="t" strokeweight=".474641pt" strokecolor="#444444">
                <v:path arrowok="t"/>
              </v:shape>
            </v:group>
            <v:group style="position:absolute;left:1875;top:4029;width:731;height:2" coordorigin="1875,4029" coordsize="731,2">
              <v:shape style="position:absolute;left:1875;top:4029;width:731;height:2" coordorigin="1875,4029" coordsize="731,0" path="m1875,4029l2606,4029e" filled="f" stroked="t" strokeweight=".711962pt" strokecolor="#606060">
                <v:path arrowok="t"/>
              </v:shape>
            </v:group>
            <v:group style="position:absolute;left:2549;top:4029;width:646;height:2" coordorigin="2549,4029" coordsize="646,2">
              <v:shape style="position:absolute;left:2549;top:4029;width:646;height:2" coordorigin="2549,4029" coordsize="646,0" path="m2549,4029l3194,4029e" filled="f" stroked="t" strokeweight=".474641pt" strokecolor="#3B3B3B">
                <v:path arrowok="t"/>
              </v:shape>
            </v:group>
            <v:group style="position:absolute;left:3137;top:4025;width:3959;height:2" coordorigin="3137,4025" coordsize="3959,2">
              <v:shape style="position:absolute;left:3137;top:4025;width:3959;height:2" coordorigin="3137,4025" coordsize="3959,0" path="m3137,4025l7096,4025e" filled="f" stroked="t" strokeweight=".949282pt" strokecolor="#4B4B4B">
                <v:path arrowok="t"/>
              </v:shape>
            </v:group>
            <v:group style="position:absolute;left:6958;top:4027;width:4514;height:2" coordorigin="6958,4027" coordsize="4514,2">
              <v:shape style="position:absolute;left:6958;top:4027;width:4514;height:2" coordorigin="6958,4027" coordsize="4514,0" path="m6958,4027l11472,4027e" filled="f" stroked="t" strokeweight=".711962pt" strokecolor="#606060">
                <v:path arrowok="t"/>
              </v:shape>
            </v:group>
            <v:group style="position:absolute;left:11415;top:4020;width:261;height:2" coordorigin="11415,4020" coordsize="261,2">
              <v:shape style="position:absolute;left:11415;top:4020;width:261;height:2" coordorigin="11415,4020" coordsize="261,0" path="m11415,4020l11676,4020e" filled="f" stroked="t" strokeweight=".474641pt" strokecolor="#3B3B3B">
                <v:path arrowok="t"/>
              </v:shape>
            </v:group>
            <v:group style="position:absolute;left:603;top:4306;width:2012;height:2" coordorigin="603,4306" coordsize="2012,2">
              <v:shape style="position:absolute;left:603;top:4306;width:2012;height:2" coordorigin="603,4306" coordsize="2012,0" path="m603,4306l2615,4306e" filled="f" stroked="t" strokeweight=".711962pt" strokecolor="#5B5B5B">
                <v:path arrowok="t"/>
              </v:shape>
            </v:group>
            <v:group style="position:absolute;left:2589;top:4020;width:2;height:12059" coordorigin="2589,4020" coordsize="2,12059">
              <v:shape style="position:absolute;left:2589;top:4020;width:2;height:12059" coordorigin="2589,4020" coordsize="0,12059" path="m2589,16079l2589,4020e" filled="f" stroked="t" strokeweight=".711962pt" strokecolor="#4F4F4F">
                <v:path arrowok="t"/>
              </v:shape>
            </v:group>
            <v:group style="position:absolute;left:2544;top:4306;width:650;height:2" coordorigin="2544,4306" coordsize="650,2">
              <v:shape style="position:absolute;left:2544;top:4306;width:650;height:2" coordorigin="2544,4306" coordsize="650,0" path="m2544,4306l3194,4306e" filled="f" stroked="t" strokeweight=".474641pt" strokecolor="#444444">
                <v:path arrowok="t"/>
              </v:shape>
            </v:group>
            <v:group style="position:absolute;left:3137;top:4304;width:8335;height:2" coordorigin="3137,4304" coordsize="8335,2">
              <v:shape style="position:absolute;left:3137;top:4304;width:8335;height:2" coordorigin="3137,4304" coordsize="8335,0" path="m3137,4304l11472,4304e" filled="f" stroked="t" strokeweight=".711962pt" strokecolor="#5B5B5B">
                <v:path arrowok="t"/>
              </v:shape>
            </v:group>
            <v:group style="position:absolute;left:11415;top:4297;width:266;height:2" coordorigin="11415,4297" coordsize="266,2">
              <v:shape style="position:absolute;left:11415;top:4297;width:266;height:2" coordorigin="11415,4297" coordsize="266,0" path="m11415,4297l11681,4297e" filled="f" stroked="t" strokeweight=".474641pt" strokecolor="#4B4B4B">
                <v:path arrowok="t"/>
              </v:shape>
            </v:group>
            <v:group style="position:absolute;left:617;top:4254;width:2;height:807" coordorigin="617,4254" coordsize="2,807">
              <v:shape style="position:absolute;left:617;top:4254;width:2;height:807" coordorigin="617,4254" coordsize="0,807" path="m617,5061l617,4254e" filled="f" stroked="t" strokeweight=".711962pt" strokecolor="#444444">
                <v:path arrowok="t"/>
              </v:shape>
            </v:group>
            <v:group style="position:absolute;left:2582;top:4547;width:6175;height:2" coordorigin="2582,4547" coordsize="6175,2">
              <v:shape style="position:absolute;left:2582;top:4547;width:6175;height:2" coordorigin="2582,4547" coordsize="6175,0" path="m2582,4547l8757,4547e" filled="f" stroked="t" strokeweight=".711962pt" strokecolor="#5B5B5B">
                <v:path arrowok="t"/>
              </v:shape>
            </v:group>
            <v:group style="position:absolute;left:8700;top:4545;width:778;height:2" coordorigin="8700,4545" coordsize="778,2">
              <v:shape style="position:absolute;left:8700;top:4545;width:778;height:2" coordorigin="8700,4545" coordsize="778,0" path="m8700,4545l9479,4545e" filled="f" stroked="t" strokeweight=".474641pt" strokecolor="#484848">
                <v:path arrowok="t"/>
              </v:shape>
            </v:group>
            <v:group style="position:absolute;left:9422;top:4543;width:2259;height:2" coordorigin="9422,4543" coordsize="2259,2">
              <v:shape style="position:absolute;left:9422;top:4543;width:2259;height:2" coordorigin="9422,4543" coordsize="2259,0" path="m9422,4543l11681,4543e" filled="f" stroked="t" strokeweight=".711962pt" strokecolor="#606060">
                <v:path arrowok="t"/>
              </v:shape>
            </v:group>
            <v:group style="position:absolute;left:5131;top:4535;width:2;height:291" coordorigin="5131,4535" coordsize="2,291">
              <v:shape style="position:absolute;left:5131;top:4535;width:2;height:291" coordorigin="5131,4535" coordsize="0,291" path="m5131,4827l5131,4535e" filled="f" stroked="t" strokeweight=".474641pt" strokecolor="#575757">
                <v:path arrowok="t"/>
              </v:shape>
            </v:group>
            <v:group style="position:absolute;left:5126;top:5030;width:2060;height:2" coordorigin="5126,5030" coordsize="2060,2">
              <v:shape style="position:absolute;left:5126;top:5030;width:2060;height:2" coordorigin="5126,5030" coordsize="2060,0" path="m5126,5030l7186,5030e" filled="f" stroked="t" strokeweight=".711962pt" strokecolor="#606060">
                <v:path arrowok="t"/>
              </v:shape>
            </v:group>
            <v:group style="position:absolute;left:7931;top:4531;width:2;height:267" coordorigin="7931,4531" coordsize="2,267">
              <v:shape style="position:absolute;left:7931;top:4531;width:2;height:267" coordorigin="7931,4531" coordsize="0,267" path="m7931,4798l7931,4531e" filled="f" stroked="t" strokeweight=".237321pt" strokecolor="#1C1C1C">
                <v:path arrowok="t"/>
              </v:shape>
            </v:group>
            <v:group style="position:absolute;left:5131;top:4769;width:2;height:291" coordorigin="5131,4769" coordsize="2,291">
              <v:shape style="position:absolute;left:5131;top:4769;width:2;height:291" coordorigin="5131,4769" coordsize="0,291" path="m5131,5061l5131,4769e" filled="f" stroked="t" strokeweight=".474641pt" strokecolor="#343434">
                <v:path arrowok="t"/>
              </v:shape>
            </v:group>
            <v:group style="position:absolute;left:7129;top:5027;width:470;height:2" coordorigin="7129,5027" coordsize="470,2">
              <v:shape style="position:absolute;left:7129;top:5027;width:470;height:2" coordorigin="7129,5027" coordsize="470,0" path="m7129,5027l7599,5027e" filled="f" stroked="t" strokeweight=".474641pt" strokecolor="#3F3F3F">
                <v:path arrowok="t"/>
              </v:shape>
            </v:group>
            <v:group style="position:absolute;left:7542;top:5027;width:992;height:2" coordorigin="7542,5027" coordsize="992,2">
              <v:shape style="position:absolute;left:7542;top:5027;width:992;height:2" coordorigin="7542,5027" coordsize="992,0" path="m7542,5027l8534,5027e" filled="f" stroked="t" strokeweight=".711962pt" strokecolor="#575757">
                <v:path arrowok="t"/>
              </v:shape>
            </v:group>
            <v:group style="position:absolute;left:7931;top:4798;width:2;height:243" coordorigin="7931,4798" coordsize="2,243">
              <v:shape style="position:absolute;left:7931;top:4798;width:2;height:243" coordorigin="7931,4798" coordsize="0,243" path="m7931,5041l7931,4798e" filled="f" stroked="t" strokeweight=".237321pt" strokecolor="#606060">
                <v:path arrowok="t"/>
              </v:shape>
            </v:group>
            <v:group style="position:absolute;left:8477;top:5027;width:280;height:2" coordorigin="8477,5027" coordsize="280,2">
              <v:shape style="position:absolute;left:8477;top:5027;width:280;height:2" coordorigin="8477,5027" coordsize="280,0" path="m8477,5027l8757,5027e" filled="f" stroked="t" strokeweight=".474641pt" strokecolor="#383838">
                <v:path arrowok="t"/>
              </v:shape>
            </v:group>
            <v:group style="position:absolute;left:8700;top:5027;width:2772;height:2" coordorigin="8700,5027" coordsize="2772,2">
              <v:shape style="position:absolute;left:8700;top:5027;width:2772;height:2" coordorigin="8700,5027" coordsize="2772,0" path="m8700,5027l11472,5027e" filled="f" stroked="t" strokeweight=".711962pt" strokecolor="#5B5B5B">
                <v:path arrowok="t"/>
              </v:shape>
            </v:group>
            <v:group style="position:absolute;left:11415;top:5022;width:261;height:2" coordorigin="11415,5022" coordsize="261,2">
              <v:shape style="position:absolute;left:11415;top:5022;width:261;height:2" coordorigin="11415,5022" coordsize="261,0" path="m11415,5022l11676,5022e" filled="f" stroked="t" strokeweight=".474641pt" strokecolor="#383838">
                <v:path arrowok="t"/>
              </v:shape>
            </v:group>
            <v:group style="position:absolute;left:11671;top:4769;width:2;height:301" coordorigin="11671,4769" coordsize="2,301">
              <v:shape style="position:absolute;left:11671;top:4769;width:2;height:301" coordorigin="11671,4769" coordsize="0,301" path="m11671,5070l11671,4769e" filled="f" stroked="t" strokeweight=".474641pt" strokecolor="#3F3F3F">
                <v:path arrowok="t"/>
              </v:shape>
            </v:group>
            <v:group style="position:absolute;left:5131;top:5003;width:2;height:282" coordorigin="5131,5003" coordsize="2,282">
              <v:shape style="position:absolute;left:5131;top:5003;width:2;height:282" coordorigin="5131,5003" coordsize="0,282" path="m5131,5285l5131,5003e" filled="f" stroked="t" strokeweight=".474641pt" strokecolor="#5B5B5B">
                <v:path arrowok="t"/>
              </v:shape>
            </v:group>
            <v:group style="position:absolute;left:5121;top:5271;width:3688;height:2" coordorigin="5121,5271" coordsize="3688,2">
              <v:shape style="position:absolute;left:5121;top:5271;width:3688;height:2" coordorigin="5121,5271" coordsize="3688,0" path="m5121,5271l8809,5271e" filled="f" stroked="t" strokeweight=".711962pt" strokecolor="#5B5B5B">
                <v:path arrowok="t"/>
              </v:shape>
            </v:group>
            <v:group style="position:absolute;left:8700;top:5271;width:778;height:2" coordorigin="8700,5271" coordsize="778,2">
              <v:shape style="position:absolute;left:8700;top:5271;width:778;height:2" coordorigin="8700,5271" coordsize="778,0" path="m8700,5271l9479,5271e" filled="f" stroked="t" strokeweight=".474641pt" strokecolor="#545454">
                <v:path arrowok="t"/>
              </v:shape>
            </v:group>
            <v:group style="position:absolute;left:9422;top:5268;width:2259;height:2" coordorigin="9422,5268" coordsize="2259,2">
              <v:shape style="position:absolute;left:9422;top:5268;width:2259;height:2" coordorigin="9422,5268" coordsize="2259,0" path="m9422,5268l11681,5268e" filled="f" stroked="t" strokeweight=".711962pt" strokecolor="#606060">
                <v:path arrowok="t"/>
              </v:shape>
            </v:group>
            <v:group style="position:absolute;left:2592;top:5228;width:2;height:301" coordorigin="2592,5228" coordsize="2,301">
              <v:shape style="position:absolute;left:2592;top:5228;width:2;height:301" coordorigin="2592,5228" coordsize="0,301" path="m2592,5528l2592,5228e" filled="f" stroked="t" strokeweight=".474641pt" strokecolor="#2B2B2B">
                <v:path arrowok="t"/>
              </v:shape>
            </v:group>
            <v:group style="position:absolute;left:5131;top:5132;width:2;height:668" coordorigin="5131,5132" coordsize="2,668">
              <v:shape style="position:absolute;left:5131;top:5132;width:2;height:668" coordorigin="5131,5132" coordsize="0,668" path="m5131,5801l5131,5132e" filled="f" stroked="t" strokeweight=".949282pt" strokecolor="#6B6B6B">
                <v:path arrowok="t"/>
              </v:shape>
            </v:group>
            <v:group style="position:absolute;left:5121;top:5512;width:6351;height:2" coordorigin="5121,5512" coordsize="6351,2">
              <v:shape style="position:absolute;left:5121;top:5512;width:6351;height:2" coordorigin="5121,5512" coordsize="6351,0" path="m5121,5512l11472,5512e" filled="f" stroked="t" strokeweight=".711962pt" strokecolor="#5B5B5B">
                <v:path arrowok="t"/>
              </v:shape>
            </v:group>
            <v:group style="position:absolute;left:11415;top:5509;width:266;height:2" coordorigin="11415,5509" coordsize="266,2">
              <v:shape style="position:absolute;left:11415;top:5509;width:266;height:2" coordorigin="11415,5509" coordsize="266,0" path="m11415,5509l11681,5509e" filled="f" stroked="t" strokeweight=".474641pt" strokecolor="#3B3B3B">
                <v:path arrowok="t"/>
              </v:shape>
            </v:group>
            <v:group style="position:absolute;left:2587;top:5755;width:608;height:2" coordorigin="2587,5755" coordsize="608,2">
              <v:shape style="position:absolute;left:2587;top:5755;width:608;height:2" coordorigin="2587,5755" coordsize="608,0" path="m2587,5755l3194,5755e" filled="f" stroked="t" strokeweight=".474641pt" strokecolor="#484848">
                <v:path arrowok="t"/>
              </v:shape>
            </v:group>
            <v:group style="position:absolute;left:3137;top:5755;width:5397;height:2" coordorigin="3137,5755" coordsize="5397,2">
              <v:shape style="position:absolute;left:3137;top:5755;width:5397;height:2" coordorigin="3137,5755" coordsize="5397,0" path="m3137,5755l8534,5755e" filled="f" stroked="t" strokeweight=".711962pt" strokecolor="#5B5B5B">
                <v:path arrowok="t"/>
              </v:shape>
            </v:group>
            <v:group style="position:absolute;left:8477;top:5753;width:280;height:2" coordorigin="8477,5753" coordsize="280,2">
              <v:shape style="position:absolute;left:8477;top:5753;width:280;height:2" coordorigin="8477,5753" coordsize="280,0" path="m8477,5753l8757,5753e" filled="f" stroked="t" strokeweight=".474641pt" strokecolor="#343434">
                <v:path arrowok="t"/>
              </v:shape>
            </v:group>
            <v:group style="position:absolute;left:8700;top:5753;width:2981;height:2" coordorigin="8700,5753" coordsize="2981,2">
              <v:shape style="position:absolute;left:8700;top:5753;width:2981;height:2" coordorigin="8700,5753" coordsize="2981,0" path="m8700,5753l11681,5753e" filled="f" stroked="t" strokeweight=".711962pt" strokecolor="#5B5B5B">
                <v:path arrowok="t"/>
              </v:shape>
            </v:group>
            <v:group style="position:absolute;left:608;top:5996;width:7927;height:2" coordorigin="608,5996" coordsize="7927,2">
              <v:shape style="position:absolute;left:608;top:5996;width:7927;height:2" coordorigin="608,5996" coordsize="7927,0" path="m608,5996l8534,5996e" filled="f" stroked="t" strokeweight=".711962pt" strokecolor="#5B5B5B">
                <v:path arrowok="t"/>
              </v:shape>
            </v:group>
            <v:group style="position:absolute;left:615;top:5629;width:2;height:372" coordorigin="615,5629" coordsize="2,372">
              <v:shape style="position:absolute;left:615;top:5629;width:2;height:372" coordorigin="615,5629" coordsize="0,372" path="m615,6001l615,5629e" filled="f" stroked="t" strokeweight=".474641pt" strokecolor="#4B4B4B">
                <v:path arrowok="t"/>
              </v:shape>
            </v:group>
            <v:group style="position:absolute;left:5131;top:5729;width:2;height:573" coordorigin="5131,5729" coordsize="2,573">
              <v:shape style="position:absolute;left:5131;top:5729;width:2;height:573" coordorigin="5131,5729" coordsize="0,573" path="m5131,6302l5131,5729e" filled="f" stroked="t" strokeweight=".474641pt" strokecolor="#484848">
                <v:path arrowok="t"/>
              </v:shape>
            </v:group>
            <v:group style="position:absolute;left:8477;top:5992;width:280;height:2" coordorigin="8477,5992" coordsize="280,2">
              <v:shape style="position:absolute;left:8477;top:5992;width:280;height:2" coordorigin="8477,5992" coordsize="280,0" path="m8477,5992l8757,5992e" filled="f" stroked="t" strokeweight=".474641pt" strokecolor="#444444">
                <v:path arrowok="t"/>
              </v:shape>
            </v:group>
            <v:group style="position:absolute;left:8700;top:5992;width:2981;height:2" coordorigin="8700,5992" coordsize="2981,2">
              <v:shape style="position:absolute;left:8700;top:5992;width:2981;height:2" coordorigin="8700,5992" coordsize="2981,0" path="m8700,5992l11681,5992e" filled="f" stroked="t" strokeweight=".711962pt" strokecolor="#606060">
                <v:path arrowok="t"/>
              </v:shape>
            </v:group>
            <v:group style="position:absolute;left:11676;top:5729;width:2;height:291" coordorigin="11676,5729" coordsize="2,291">
              <v:shape style="position:absolute;left:11676;top:5729;width:2;height:291" coordorigin="11676,5729" coordsize="0,291" path="m11676,6020l11676,5729e" filled="f" stroked="t" strokeweight=".474641pt" strokecolor="#4F4F4F">
                <v:path arrowok="t"/>
              </v:shape>
            </v:group>
            <v:group style="position:absolute;left:7931;top:5977;width:2;height:296" coordorigin="7931,5977" coordsize="2,296">
              <v:shape style="position:absolute;left:7931;top:5977;width:2;height:296" coordorigin="7931,5977" coordsize="0,296" path="m7931,6273l7931,5977e" filled="f" stroked="t" strokeweight=".237321pt" strokecolor="#1F1F1F">
                <v:path arrowok="t"/>
              </v:shape>
            </v:group>
            <v:group style="position:absolute;left:615;top:6316;width:2;height:926" coordorigin="615,6316" coordsize="2,926">
              <v:shape style="position:absolute;left:615;top:6316;width:2;height:926" coordorigin="615,6316" coordsize="0,926" path="m615,7242l615,6316e" filled="f" stroked="t" strokeweight=".949282pt" strokecolor="#5B5B5B">
                <v:path arrowok="t"/>
              </v:shape>
            </v:group>
            <v:group style="position:absolute;left:2577;top:6469;width:2378;height:2" coordorigin="2577,6469" coordsize="2378,2">
              <v:shape style="position:absolute;left:2577;top:6469;width:2378;height:2" coordorigin="2577,6469" coordsize="2378,0" path="m2577,6469l4955,6469e" filled="f" stroked="t" strokeweight=".711962pt" strokecolor="#838383">
                <v:path arrowok="t"/>
              </v:shape>
            </v:group>
            <v:group style="position:absolute;left:3731;top:6469;width:3285;height:2" coordorigin="3731,6469" coordsize="3285,2">
              <v:shape style="position:absolute;left:3731;top:6469;width:3285;height:2" coordorigin="3731,6469" coordsize="3285,0" path="m3731,6469l7015,6469e" filled="f" stroked="t" strokeweight=".711962pt" strokecolor="#646464">
                <v:path arrowok="t"/>
              </v:shape>
            </v:group>
            <v:group style="position:absolute;left:6958;top:6469;width:641;height:2" coordorigin="6958,6469" coordsize="641,2">
              <v:shape style="position:absolute;left:6958;top:6469;width:641;height:2" coordorigin="6958,6469" coordsize="641,0" path="m6958,6469l7599,6469e" filled="f" stroked="t" strokeweight=".474641pt" strokecolor="#444444">
                <v:path arrowok="t"/>
              </v:shape>
            </v:group>
            <v:group style="position:absolute;left:7931;top:6273;width:2;height:430" coordorigin="7931,6273" coordsize="2,430">
              <v:shape style="position:absolute;left:7931;top:6273;width:2;height:430" coordorigin="7931,6273" coordsize="0,430" path="m7931,6703l7931,6273e" filled="f" stroked="t" strokeweight=".237321pt" strokecolor="#606060">
                <v:path arrowok="t"/>
              </v:shape>
            </v:group>
            <v:group style="position:absolute;left:7518;top:6467;width:3954;height:2" coordorigin="7518,6467" coordsize="3954,2">
              <v:shape style="position:absolute;left:7518;top:6467;width:3954;height:2" coordorigin="7518,6467" coordsize="3954,0" path="m7518,6467l11472,6467e" filled="f" stroked="t" strokeweight=".711962pt" strokecolor="#606060">
                <v:path arrowok="t"/>
              </v:shape>
            </v:group>
            <v:group style="position:absolute;left:11415;top:6464;width:271;height:2" coordorigin="11415,6464" coordsize="271,2">
              <v:shape style="position:absolute;left:11415;top:6464;width:271;height:2" coordorigin="11415,6464" coordsize="271,0" path="m11415,6464l11686,6464e" filled="f" stroked="t" strokeweight=".474641pt" strokecolor="#444444">
                <v:path arrowok="t"/>
              </v:shape>
            </v:group>
            <v:group style="position:absolute;left:2587;top:6708;width:2573;height:2" coordorigin="2587,6708" coordsize="2573,2">
              <v:shape style="position:absolute;left:2587;top:6708;width:2573;height:2" coordorigin="2587,6708" coordsize="2573,0" path="m2587,6708l5159,6708e" filled="f" stroked="t" strokeweight=".474641pt" strokecolor="#545454">
                <v:path arrowok="t"/>
              </v:shape>
            </v:group>
            <v:group style="position:absolute;left:5133;top:6245;width:2;height:468" coordorigin="5133,6245" coordsize="2,468">
              <v:shape style="position:absolute;left:5133;top:6245;width:2;height:468" coordorigin="5133,6245" coordsize="0,468" path="m5133,6712l5133,6245e" filled="f" stroked="t" strokeweight=".949282pt" strokecolor="#676767">
                <v:path arrowok="t"/>
              </v:shape>
            </v:group>
            <v:group style="position:absolute;left:5088;top:6710;width:2098;height:2" coordorigin="5088,6710" coordsize="2098,2">
              <v:shape style="position:absolute;left:5088;top:6710;width:2098;height:2" coordorigin="5088,6710" coordsize="2098,0" path="m5088,6710l7186,6710e" filled="f" stroked="t" strokeweight=".711962pt" strokecolor="#646464">
                <v:path arrowok="t"/>
              </v:shape>
            </v:group>
            <v:group style="position:absolute;left:7129;top:6708;width:470;height:2" coordorigin="7129,6708" coordsize="470,2">
              <v:shape style="position:absolute;left:7129;top:6708;width:470;height:2" coordorigin="7129,6708" coordsize="470,0" path="m7129,6708l7599,6708e" filled="f" stroked="t" strokeweight=".474641pt" strokecolor="#3B3B3B">
                <v:path arrowok="t"/>
              </v:shape>
            </v:group>
            <v:group style="position:absolute;left:7542;top:6708;width:992;height:2" coordorigin="7542,6708" coordsize="992,2">
              <v:shape style="position:absolute;left:7542;top:6708;width:992;height:2" coordorigin="7542,6708" coordsize="992,0" path="m7542,6708l8534,6708e" filled="f" stroked="t" strokeweight=".711962pt" strokecolor="#606060">
                <v:path arrowok="t"/>
              </v:shape>
            </v:group>
            <v:group style="position:absolute;left:8477;top:6708;width:280;height:2" coordorigin="8477,6708" coordsize="280,2">
              <v:shape style="position:absolute;left:8477;top:6708;width:280;height:2" coordorigin="8477,6708" coordsize="280,0" path="m8477,6708l8757,6708e" filled="f" stroked="t" strokeweight=".474641pt" strokecolor="#3B3B3B">
                <v:path arrowok="t"/>
              </v:shape>
            </v:group>
            <v:group style="position:absolute;left:8700;top:6708;width:2786;height:2" coordorigin="8700,6708" coordsize="2786,2">
              <v:shape style="position:absolute;left:8700;top:6708;width:2786;height:2" coordorigin="8700,6708" coordsize="2786,0" path="m8700,6708l11486,6708e" filled="f" stroked="t" strokeweight=".711962pt" strokecolor="#646464">
                <v:path arrowok="t"/>
              </v:shape>
            </v:group>
            <v:group style="position:absolute;left:11415;top:6703;width:271;height:2" coordorigin="11415,6703" coordsize="271,2">
              <v:shape style="position:absolute;left:11415;top:6703;width:271;height:2" coordorigin="11415,6703" coordsize="271,0" path="m11415,6703l11686,6703e" filled="f" stroked="t" strokeweight=".474641pt" strokecolor="#4B4B4B">
                <v:path arrowok="t"/>
              </v:shape>
            </v:group>
            <v:group style="position:absolute;left:603;top:6951;width:7082;height:2" coordorigin="603,6951" coordsize="7082,2">
              <v:shape style="position:absolute;left:603;top:6951;width:7082;height:2" coordorigin="603,6951" coordsize="7082,0" path="m603,6951l7684,6951e" filled="f" stroked="t" strokeweight=".711962pt" strokecolor="#575757">
                <v:path arrowok="t"/>
              </v:shape>
            </v:group>
            <v:group style="position:absolute;left:7542;top:6951;width:418;height:2" coordorigin="7542,6951" coordsize="418,2">
              <v:shape style="position:absolute;left:7542;top:6951;width:418;height:2" coordorigin="7542,6951" coordsize="418,0" path="m7542,6951l7960,6951e" filled="f" stroked="t" strokeweight=".474641pt" strokecolor="#484848">
                <v:path arrowok="t"/>
              </v:shape>
            </v:group>
            <v:group style="position:absolute;left:7903;top:6951;width:907;height:2" coordorigin="7903,6951" coordsize="907,2">
              <v:shape style="position:absolute;left:7903;top:6951;width:907;height:2" coordorigin="7903,6951" coordsize="907,0" path="m7903,6951l8809,6951e" filled="f" stroked="t" strokeweight=".711962pt" strokecolor="#575757">
                <v:path arrowok="t"/>
              </v:shape>
            </v:group>
            <v:group style="position:absolute;left:8700;top:6951;width:778;height:2" coordorigin="8700,6951" coordsize="778,2">
              <v:shape style="position:absolute;left:8700;top:6951;width:778;height:2" coordorigin="8700,6951" coordsize="778,0" path="m8700,6951l9479,6951e" filled="f" stroked="t" strokeweight=".474641pt" strokecolor="#4F4F4F">
                <v:path arrowok="t"/>
              </v:shape>
            </v:group>
            <v:group style="position:absolute;left:9422;top:6949;width:2259;height:2" coordorigin="9422,6949" coordsize="2259,2">
              <v:shape style="position:absolute;left:9422;top:6949;width:2259;height:2" coordorigin="9422,6949" coordsize="2259,0" path="m9422,6949l11681,6949e" filled="f" stroked="t" strokeweight=".711962pt" strokecolor="#646464">
                <v:path arrowok="t"/>
              </v:shape>
            </v:group>
            <v:group style="position:absolute;left:11676;top:6660;width:2;height:315" coordorigin="11676,6660" coordsize="2,315">
              <v:shape style="position:absolute;left:11676;top:6660;width:2;height:315" coordorigin="11676,6660" coordsize="0,315" path="m11676,6975l11676,6660e" filled="f" stroked="t" strokeweight=".474641pt" strokecolor="#3F3F3F">
                <v:path arrowok="t"/>
              </v:shape>
            </v:group>
            <v:group style="position:absolute;left:11676;top:6903;width:2;height:1026" coordorigin="11676,6903" coordsize="2,1026">
              <v:shape style="position:absolute;left:11676;top:6903;width:2;height:1026" coordorigin="11676,6903" coordsize="0,1026" path="m11676,7930l11676,6903e" filled="f" stroked="t" strokeweight=".711962pt" strokecolor="#606060">
                <v:path arrowok="t"/>
              </v:shape>
            </v:group>
            <v:group style="position:absolute;left:608;top:7421;width:4220;height:2" coordorigin="608,7421" coordsize="4220,2">
              <v:shape style="position:absolute;left:608;top:7421;width:4220;height:2" coordorigin="608,7421" coordsize="4220,0" path="m608,7421l4827,7421e" filled="f" stroked="t" strokeweight=".711962pt" strokecolor="#606060">
                <v:path arrowok="t"/>
              </v:shape>
            </v:group>
            <v:group style="position:absolute;left:612;top:7185;width:2;height:267" coordorigin="612,7185" coordsize="2,267">
              <v:shape style="position:absolute;left:612;top:7185;width:2;height:267" coordorigin="612,7185" coordsize="0,267" path="m612,7452l612,7185e" filled="f" stroked="t" strokeweight=".474641pt" strokecolor="#282828">
                <v:path arrowok="t"/>
              </v:shape>
            </v:group>
            <v:group style="position:absolute;left:4770;top:7424;width:380;height:2" coordorigin="4770,7424" coordsize="380,2">
              <v:shape style="position:absolute;left:4770;top:7424;width:380;height:2" coordorigin="4770,7424" coordsize="380,0" path="m4770,7424l5150,7424e" filled="f" stroked="t" strokeweight=".474641pt" strokecolor="#383838">
                <v:path arrowok="t"/>
              </v:shape>
            </v:group>
            <v:group style="position:absolute;left:5093;top:7424;width:1922;height:2" coordorigin="5093,7424" coordsize="1922,2">
              <v:shape style="position:absolute;left:5093;top:7424;width:1922;height:2" coordorigin="5093,7424" coordsize="1922,0" path="m5093,7424l7015,7424e" filled="f" stroked="t" strokeweight=".711962pt" strokecolor="#5B5B5B">
                <v:path arrowok="t"/>
              </v:shape>
            </v:group>
            <v:group style="position:absolute;left:6958;top:7424;width:641;height:2" coordorigin="6958,7424" coordsize="641,2">
              <v:shape style="position:absolute;left:6958;top:7424;width:641;height:2" coordorigin="6958,7424" coordsize="641,0" path="m6958,7424l7599,7424e" filled="f" stroked="t" strokeweight=".474641pt" strokecolor="#383838">
                <v:path arrowok="t"/>
              </v:shape>
            </v:group>
            <v:group style="position:absolute;left:7542;top:7421;width:4144;height:2" coordorigin="7542,7421" coordsize="4144,2">
              <v:shape style="position:absolute;left:7542;top:7421;width:4144;height:2" coordorigin="7542,7421" coordsize="4144,0" path="m7542,7421l11686,7421e" filled="f" stroked="t" strokeweight=".711962pt" strokecolor="#606060">
                <v:path arrowok="t"/>
              </v:shape>
            </v:group>
            <v:group style="position:absolute;left:612;top:7381;width:2;height:310" coordorigin="612,7381" coordsize="2,310">
              <v:shape style="position:absolute;left:612;top:7381;width:2;height:310" coordorigin="612,7381" coordsize="0,310" path="m612,7691l612,7381e" filled="f" stroked="t" strokeweight=".474641pt" strokecolor="#3F3F3F">
                <v:path arrowok="t"/>
              </v:shape>
            </v:group>
            <v:group style="position:absolute;left:5126;top:7665;width:3408;height:2" coordorigin="5126,7665" coordsize="3408,2">
              <v:shape style="position:absolute;left:5126;top:7665;width:3408;height:2" coordorigin="5126,7665" coordsize="3408,0" path="m5126,7665l8534,7665e" filled="f" stroked="t" strokeweight=".711962pt" strokecolor="#606060">
                <v:path arrowok="t"/>
              </v:shape>
            </v:group>
            <v:group style="position:absolute;left:8477;top:7662;width:280;height:2" coordorigin="8477,7662" coordsize="280,2">
              <v:shape style="position:absolute;left:8477;top:7662;width:280;height:2" coordorigin="8477,7662" coordsize="280,0" path="m8477,7662l8757,7662e" filled="f" stroked="t" strokeweight=".474641pt" strokecolor="#3F3F3F">
                <v:path arrowok="t"/>
              </v:shape>
            </v:group>
            <v:group style="position:absolute;left:8700;top:7665;width:2985;height:2" coordorigin="8700,7665" coordsize="2985,2">
              <v:shape style="position:absolute;left:8700;top:7665;width:2985;height:2" coordorigin="8700,7665" coordsize="2985,0" path="m8700,7665l11686,7665e" filled="f" stroked="t" strokeweight=".711962pt" strokecolor="#606060">
                <v:path arrowok="t"/>
              </v:shape>
            </v:group>
            <v:group style="position:absolute;left:612;top:7634;width:2;height:616" coordorigin="612,7634" coordsize="2,616">
              <v:shape style="position:absolute;left:612;top:7634;width:2;height:616" coordorigin="612,7634" coordsize="0,616" path="m612,8250l612,7634e" filled="f" stroked="t" strokeweight=".949282pt" strokecolor="#5B5B5B">
                <v:path arrowok="t"/>
              </v:shape>
            </v:group>
            <v:group style="position:absolute;left:5133;top:7409;width:2;height:573" coordorigin="5133,7409" coordsize="2,573">
              <v:shape style="position:absolute;left:5133;top:7409;width:2;height:573" coordorigin="5133,7409" coordsize="0,573" path="m5133,7982l5133,7409e" filled="f" stroked="t" strokeweight=".949282pt" strokecolor="#6B6B6B">
                <v:path arrowok="t"/>
              </v:shape>
            </v:group>
            <v:group style="position:absolute;left:5121;top:7904;width:6560;height:2" coordorigin="5121,7904" coordsize="6560,2">
              <v:shape style="position:absolute;left:5121;top:7904;width:6560;height:2" coordorigin="5121,7904" coordsize="6560,0" path="m5121,7904l11681,7904e" filled="f" stroked="t" strokeweight=".711962pt" strokecolor="#575757">
                <v:path arrowok="t"/>
              </v:shape>
            </v:group>
            <v:group style="position:absolute;left:603;top:8147;width:1329;height:2" coordorigin="603,8147" coordsize="1329,2">
              <v:shape style="position:absolute;left:603;top:8147;width:1329;height:2" coordorigin="603,8147" coordsize="1329,0" path="m603,8147l1932,8147e" filled="f" stroked="t" strokeweight=".711962pt" strokecolor="#606060">
                <v:path arrowok="t"/>
              </v:shape>
            </v:group>
            <v:group style="position:absolute;left:1875;top:8147;width:740;height:2" coordorigin="1875,8147" coordsize="740,2">
              <v:shape style="position:absolute;left:1875;top:8147;width:740;height:2" coordorigin="1875,8147" coordsize="740,0" path="m1875,8147l2615,8147e" filled="f" stroked="t" strokeweight=".474641pt" strokecolor="#3F3F3F">
                <v:path arrowok="t"/>
              </v:shape>
            </v:group>
            <v:group style="position:absolute;left:2544;top:8147;width:4471;height:2" coordorigin="2544,8147" coordsize="4471,2">
              <v:shape style="position:absolute;left:2544;top:8147;width:4471;height:2" coordorigin="2544,8147" coordsize="4471,0" path="m2544,8147l7015,8147e" filled="f" stroked="t" strokeweight=".711962pt" strokecolor="#5B5B5B">
                <v:path arrowok="t"/>
              </v:shape>
            </v:group>
            <v:group style="position:absolute;left:5131;top:7863;width:2;height:296" coordorigin="5131,7863" coordsize="2,296">
              <v:shape style="position:absolute;left:5131;top:7863;width:2;height:296" coordorigin="5131,7863" coordsize="0,296" path="m5131,8159l5131,7863e" filled="f" stroked="t" strokeweight=".711962pt" strokecolor="#545454">
                <v:path arrowok="t"/>
              </v:shape>
            </v:group>
            <v:group style="position:absolute;left:6958;top:8149;width:641;height:2" coordorigin="6958,8149" coordsize="641,2">
              <v:shape style="position:absolute;left:6958;top:8149;width:641;height:2" coordorigin="6958,8149" coordsize="641,0" path="m6958,8149l7599,8149e" filled="f" stroked="t" strokeweight=".474641pt" strokecolor="#444444">
                <v:path arrowok="t"/>
              </v:shape>
            </v:group>
            <v:group style="position:absolute;left:7537;top:8149;width:3935;height:2" coordorigin="7537,8149" coordsize="3935,2">
              <v:shape style="position:absolute;left:7537;top:8149;width:3935;height:2" coordorigin="7537,8149" coordsize="3935,0" path="m7537,8149l11472,8149e" filled="f" stroked="t" strokeweight=".711962pt" strokecolor="#606060">
                <v:path arrowok="t"/>
              </v:shape>
            </v:group>
            <v:group style="position:absolute;left:11415;top:8145;width:271;height:2" coordorigin="11415,8145" coordsize="271,2">
              <v:shape style="position:absolute;left:11415;top:8145;width:271;height:2" coordorigin="11415,8145" coordsize="271,0" path="m11415,8145l11686,8145e" filled="f" stroked="t" strokeweight=".474641pt" strokecolor="#484848">
                <v:path arrowok="t"/>
              </v:shape>
            </v:group>
            <v:group style="position:absolute;left:11676;top:7858;width:2;height:320" coordorigin="11676,7858" coordsize="2,320">
              <v:shape style="position:absolute;left:11676;top:7858;width:2;height:320" coordorigin="11676,7858" coordsize="0,320" path="m11676,8178l11676,7858e" filled="f" stroked="t" strokeweight=".474641pt" strokecolor="#3B3B3B">
                <v:path arrowok="t"/>
              </v:shape>
            </v:group>
            <v:group style="position:absolute;left:612;top:8106;width:2;height:310" coordorigin="612,8106" coordsize="2,310">
              <v:shape style="position:absolute;left:612;top:8106;width:2;height:310" coordorigin="612,8106" coordsize="0,310" path="m612,8417l612,8106e" filled="f" stroked="t" strokeweight=".711962pt" strokecolor="#484848">
                <v:path arrowok="t"/>
              </v:shape>
            </v:group>
            <v:group style="position:absolute;left:612;top:8359;width:2;height:286" coordorigin="612,8359" coordsize="2,286">
              <v:shape style="position:absolute;left:612;top:8359;width:2;height:286" coordorigin="612,8359" coordsize="0,286" path="m612,8646l612,8359e" filled="f" stroked="t" strokeweight=".474641pt" strokecolor="#282828">
                <v:path arrowok="t"/>
              </v:shape>
            </v:group>
            <v:group style="position:absolute;left:11676;top:8192;width:2;height:788" coordorigin="11676,8192" coordsize="2,788">
              <v:shape style="position:absolute;left:11676;top:8192;width:2;height:788" coordorigin="11676,8192" coordsize="0,788" path="m11676,8980l11676,8192e" filled="f" stroked="t" strokeweight=".949282pt" strokecolor="#676767">
                <v:path arrowok="t"/>
              </v:shape>
            </v:group>
            <v:group style="position:absolute;left:603;top:8956;width:7058;height:2" coordorigin="603,8956" coordsize="7058,2">
              <v:shape style="position:absolute;left:603;top:8956;width:7058;height:2" coordorigin="603,8956" coordsize="7058,0" path="m603,8956l7661,8956e" filled="f" stroked="t" strokeweight=".711962pt" strokecolor="#575757">
                <v:path arrowok="t"/>
              </v:shape>
            </v:group>
            <v:group style="position:absolute;left:615;top:8589;width:2;height:1127" coordorigin="615,8589" coordsize="2,1127">
              <v:shape style="position:absolute;left:615;top:8589;width:2;height:1127" coordorigin="615,8589" coordsize="0,1127" path="m615,9715l615,8589e" filled="f" stroked="t" strokeweight=".949282pt" strokecolor="#575757">
                <v:path arrowok="t"/>
              </v:shape>
            </v:group>
            <v:group style="position:absolute;left:7542;top:8956;width:418;height:2" coordorigin="7542,8956" coordsize="418,2">
              <v:shape style="position:absolute;left:7542;top:8956;width:418;height:2" coordorigin="7542,8956" coordsize="418,0" path="m7542,8956l7960,8956e" filled="f" stroked="t" strokeweight=".474641pt" strokecolor="#484848">
                <v:path arrowok="t"/>
              </v:shape>
            </v:group>
            <v:group style="position:absolute;left:7903;top:8956;width:3569;height:2" coordorigin="7903,8956" coordsize="3569,2">
              <v:shape style="position:absolute;left:7903;top:8956;width:3569;height:2" coordorigin="7903,8956" coordsize="3569,0" path="m7903,8956l11472,8956e" filled="f" stroked="t" strokeweight=".711962pt" strokecolor="#5B5B5B">
                <v:path arrowok="t"/>
              </v:shape>
            </v:group>
            <v:group style="position:absolute;left:11415;top:8956;width:271;height:2" coordorigin="11415,8956" coordsize="271,2">
              <v:shape style="position:absolute;left:11415;top:8956;width:271;height:2" coordorigin="11415,8956" coordsize="271,0" path="m11415,8956l11686,8956e" filled="f" stroked="t" strokeweight=".474641pt" strokecolor="#444444">
                <v:path arrowok="t"/>
              </v:shape>
            </v:group>
            <v:group style="position:absolute;left:11679;top:8909;width:2;height:315" coordorigin="11679,8909" coordsize="2,315">
              <v:shape style="position:absolute;left:11679;top:8909;width:2;height:315" coordorigin="11679,8909" coordsize="0,315" path="m11679,9224l11679,8909e" filled="f" stroked="t" strokeweight=".474641pt" strokecolor="#545454">
                <v:path arrowok="t"/>
              </v:shape>
            </v:group>
            <v:group style="position:absolute;left:11679;top:9333;width:2;height:582" coordorigin="11679,9333" coordsize="2,582">
              <v:shape style="position:absolute;left:11679;top:9333;width:2;height:582" coordorigin="11679,9333" coordsize="0,582" path="m11679,9916l11679,9333e" filled="f" stroked="t" strokeweight=".949282pt" strokecolor="#707070">
                <v:path arrowok="t"/>
              </v:shape>
            </v:group>
            <v:group style="position:absolute;left:608;top:9890;width:750;height:2" coordorigin="608,9890" coordsize="750,2">
              <v:shape style="position:absolute;left:608;top:9890;width:750;height:2" coordorigin="608,9890" coordsize="750,0" path="m608,9890l1357,9890e" filled="f" stroked="t" strokeweight=".949282pt" strokecolor="#676767">
                <v:path arrowok="t"/>
              </v:shape>
            </v:group>
            <v:group style="position:absolute;left:612;top:9658;width:2;height:258" coordorigin="612,9658" coordsize="2,258">
              <v:shape style="position:absolute;left:612;top:9658;width:2;height:258" coordorigin="612,9658" coordsize="0,258" path="m612,9916l612,9658e" filled="f" stroked="t" strokeweight=".474641pt" strokecolor="#232323">
                <v:path arrowok="t"/>
              </v:shape>
            </v:group>
            <v:group style="position:absolute;left:1301;top:9890;width:631;height:2" coordorigin="1301,9890" coordsize="631,2">
              <v:shape style="position:absolute;left:1301;top:9890;width:631;height:2" coordorigin="1301,9890" coordsize="631,0" path="m1301,9890l1932,9890e" filled="f" stroked="t" strokeweight=".474641pt" strokecolor="#3F3F3F">
                <v:path arrowok="t"/>
              </v:shape>
            </v:group>
            <v:group style="position:absolute;left:1875;top:9892;width:9725;height:2" coordorigin="1875,9892" coordsize="9725,2">
              <v:shape style="position:absolute;left:1875;top:9892;width:9725;height:2" coordorigin="1875,9892" coordsize="9725,0" path="m1875,9892l11600,9892e" filled="f" stroked="t" strokeweight=".711962pt" strokecolor="#5B5B5B">
                <v:path arrowok="t"/>
              </v:shape>
            </v:group>
            <v:group style="position:absolute;left:11069;top:9897;width:617;height:2" coordorigin="11069,9897" coordsize="617,2">
              <v:shape style="position:absolute;left:11069;top:9897;width:617;height:2" coordorigin="11069,9897" coordsize="617,0" path="m11069,9897l11686,9897e" filled="f" stroked="t" strokeweight=".949282pt" strokecolor="#747474">
                <v:path arrowok="t"/>
              </v:shape>
            </v:group>
            <v:group style="position:absolute;left:603;top:10131;width:1329;height:2" coordorigin="603,10131" coordsize="1329,2">
              <v:shape style="position:absolute;left:603;top:10131;width:1329;height:2" coordorigin="603,10131" coordsize="1329,0" path="m603,10131l1932,10131e" filled="f" stroked="t" strokeweight=".711962pt" strokecolor="#5B5B5B">
                <v:path arrowok="t"/>
              </v:shape>
            </v:group>
            <v:group style="position:absolute;left:612;top:9844;width:2;height:769" coordorigin="612,9844" coordsize="2,769">
              <v:shape style="position:absolute;left:612;top:9844;width:2;height:769" coordorigin="612,9844" coordsize="0,769" path="m612,10613l612,9844e" filled="f" stroked="t" strokeweight=".949282pt" strokecolor="#575757">
                <v:path arrowok="t"/>
              </v:shape>
            </v:group>
            <v:group style="position:absolute;left:1875;top:10133;width:740;height:2" coordorigin="1875,10133" coordsize="740,2">
              <v:shape style="position:absolute;left:1875;top:10133;width:740;height:2" coordorigin="1875,10133" coordsize="740,0" path="m1875,10133l2615,10133e" filled="f" stroked="t" strokeweight=".474641pt" strokecolor="#3F3F3F">
                <v:path arrowok="t"/>
              </v:shape>
            </v:group>
            <v:group style="position:absolute;left:2544;top:10138;width:9142;height:2" coordorigin="2544,10138" coordsize="9142,2">
              <v:shape style="position:absolute;left:2544;top:10138;width:9142;height:2" coordorigin="2544,10138" coordsize="9142,0" path="m2544,10138l11686,10138e" filled="f" stroked="t" strokeweight=".711962pt" strokecolor="#646464">
                <v:path arrowok="t"/>
              </v:shape>
            </v:group>
            <v:group style="position:absolute;left:4770;top:10135;width:380;height:2" coordorigin="4770,10135" coordsize="380,2">
              <v:shape style="position:absolute;left:4770;top:10135;width:380;height:2" coordorigin="4770,10135" coordsize="380,0" path="m4770,10135l5150,10135e" filled="f" stroked="t" strokeweight=".474641pt" strokecolor="#3F3F3F">
                <v:path arrowok="t"/>
              </v:shape>
            </v:group>
            <v:group style="position:absolute;left:8477;top:10135;width:280;height:2" coordorigin="8477,10135" coordsize="280,2">
              <v:shape style="position:absolute;left:8477;top:10135;width:280;height:2" coordorigin="8477,10135" coordsize="280,0" path="m8477,10135l8757,10135e" filled="f" stroked="t" strokeweight=".474641pt" strokecolor="#4F4F4F">
                <v:path arrowok="t"/>
              </v:shape>
            </v:group>
            <v:group style="position:absolute;left:11681;top:9844;width:2;height:320" coordorigin="11681,9844" coordsize="2,320">
              <v:shape style="position:absolute;left:11681;top:9844;width:2;height:320" coordorigin="11681,9844" coordsize="0,320" path="m11681,10164l11681,9844e" filled="f" stroked="t" strokeweight=".474641pt" strokecolor="#545454">
                <v:path arrowok="t"/>
              </v:shape>
            </v:group>
            <v:group style="position:absolute;left:603;top:10374;width:2933;height:2" coordorigin="603,10374" coordsize="2933,2">
              <v:shape style="position:absolute;left:603;top:10374;width:2933;height:2" coordorigin="603,10374" coordsize="2933,0" path="m603,10374l3536,10374e" filled="f" stroked="t" strokeweight=".711962pt" strokecolor="#575757">
                <v:path arrowok="t"/>
              </v:shape>
            </v:group>
            <v:group style="position:absolute;left:3479;top:10374;width:612;height:2" coordorigin="3479,10374" coordsize="612,2">
              <v:shape style="position:absolute;left:3479;top:10374;width:612;height:2" coordorigin="3479,10374" coordsize="612,0" path="m3479,10374l4091,10374e" filled="f" stroked="t" strokeweight=".474641pt" strokecolor="#3B3B3B">
                <v:path arrowok="t"/>
              </v:shape>
            </v:group>
            <v:group style="position:absolute;left:4034;top:10374;width:793;height:2" coordorigin="4034,10374" coordsize="793,2">
              <v:shape style="position:absolute;left:4034;top:10374;width:793;height:2" coordorigin="4034,10374" coordsize="793,0" path="m4034,10374l4827,10374e" filled="f" stroked="t" strokeweight=".949282pt" strokecolor="#646464">
                <v:path arrowok="t"/>
              </v:shape>
            </v:group>
            <v:group style="position:absolute;left:4770;top:10374;width:380;height:2" coordorigin="4770,10374" coordsize="380,2">
              <v:shape style="position:absolute;left:4770;top:10374;width:380;height:2" coordorigin="4770,10374" coordsize="380,0" path="m4770,10374l5150,10374e" filled="f" stroked="t" strokeweight=".474641pt" strokecolor="#2F2F2F">
                <v:path arrowok="t"/>
              </v:shape>
            </v:group>
            <v:group style="position:absolute;left:5093;top:10377;width:2174;height:2" coordorigin="5093,10377" coordsize="2174,2">
              <v:shape style="position:absolute;left:5093;top:10377;width:2174;height:2" coordorigin="5093,10377" coordsize="2174,0" path="m5093,10377l7267,10377e" filled="f" stroked="t" strokeweight=".711962pt" strokecolor="#646464">
                <v:path arrowok="t"/>
              </v:shape>
            </v:group>
            <v:group style="position:absolute;left:7129;top:10374;width:470;height:2" coordorigin="7129,10374" coordsize="470,2">
              <v:shape style="position:absolute;left:7129;top:10374;width:470;height:2" coordorigin="7129,10374" coordsize="470,0" path="m7129,10374l7599,10374e" filled="f" stroked="t" strokeweight=".474641pt" strokecolor="#4B4B4B">
                <v:path arrowok="t"/>
              </v:shape>
            </v:group>
            <v:group style="position:absolute;left:7542;top:10377;width:992;height:2" coordorigin="7542,10377" coordsize="992,2">
              <v:shape style="position:absolute;left:7542;top:10377;width:992;height:2" coordorigin="7542,10377" coordsize="992,0" path="m7542,10377l8534,10377e" filled="f" stroked="t" strokeweight=".711962pt" strokecolor="#676767">
                <v:path arrowok="t"/>
              </v:shape>
            </v:group>
            <v:group style="position:absolute;left:8477;top:10374;width:280;height:2" coordorigin="8477,10374" coordsize="280,2">
              <v:shape style="position:absolute;left:8477;top:10374;width:280;height:2" coordorigin="8477,10374" coordsize="280,0" path="m8477,10374l8757,10374e" filled="f" stroked="t" strokeweight=".474641pt" strokecolor="#444444">
                <v:path arrowok="t"/>
              </v:shape>
            </v:group>
            <v:group style="position:absolute;left:8700;top:10377;width:2990;height:2" coordorigin="8700,10377" coordsize="2990,2">
              <v:shape style="position:absolute;left:8700;top:10377;width:2990;height:2" coordorigin="8700,10377" coordsize="2990,0" path="m8700,10377l11690,10377e" filled="f" stroked="t" strokeweight=".711962pt" strokecolor="#646464">
                <v:path arrowok="t"/>
              </v:shape>
            </v:group>
            <v:group style="position:absolute;left:11683;top:10093;width:2;height:6011" coordorigin="11683,10093" coordsize="2,6011">
              <v:shape style="position:absolute;left:11683;top:10093;width:2;height:6011" coordorigin="11683,10093" coordsize="0,6011" path="m11683,16103l11683,10093e" filled="f" stroked="t" strokeweight=".711962pt" strokecolor="#676767">
                <v:path arrowok="t"/>
              </v:shape>
            </v:group>
            <v:group style="position:absolute;left:655;top:10852;width:2881;height:2" coordorigin="655,10852" coordsize="2881,2">
              <v:shape style="position:absolute;left:655;top:10852;width:2881;height:2" coordorigin="655,10852" coordsize="2881,0" path="m655,10852l3536,10852e" filled="f" stroked="t" strokeweight=".711962pt" strokecolor="#606060">
                <v:path arrowok="t"/>
              </v:shape>
            </v:group>
            <v:group style="position:absolute;left:3479;top:10852;width:612;height:2" coordorigin="3479,10852" coordsize="612,2">
              <v:shape style="position:absolute;left:3479;top:10852;width:612;height:2" coordorigin="3479,10852" coordsize="612,0" path="m3479,10852l4091,10852e" filled="f" stroked="t" strokeweight=".474641pt" strokecolor="#444444">
                <v:path arrowok="t"/>
              </v:shape>
            </v:group>
            <v:group style="position:absolute;left:4034;top:10852;width:793;height:2" coordorigin="4034,10852" coordsize="793,2">
              <v:shape style="position:absolute;left:4034;top:10852;width:793;height:2" coordorigin="4034,10852" coordsize="793,0" path="m4034,10852l4827,10852e" filled="f" stroked="t" strokeweight=".949282pt" strokecolor="#646464">
                <v:path arrowok="t"/>
              </v:shape>
            </v:group>
            <v:group style="position:absolute;left:4770;top:10852;width:380;height:2" coordorigin="4770,10852" coordsize="380,2">
              <v:shape style="position:absolute;left:4770;top:10852;width:380;height:2" coordorigin="4770,10852" coordsize="380,0" path="m4770,10852l5150,10852e" filled="f" stroked="t" strokeweight=".474641pt" strokecolor="#3B3B3B">
                <v:path arrowok="t"/>
              </v:shape>
            </v:group>
            <v:group style="position:absolute;left:5093;top:10854;width:2506;height:2" coordorigin="5093,10854" coordsize="2506,2">
              <v:shape style="position:absolute;left:5093;top:10854;width:2506;height:2" coordorigin="5093,10854" coordsize="2506,0" path="m5093,10854l7599,10854e" filled="f" stroked="t" strokeweight=".711962pt" strokecolor="#606060">
                <v:path arrowok="t"/>
              </v:shape>
            </v:group>
            <v:group style="position:absolute;left:7542;top:10856;width:418;height:2" coordorigin="7542,10856" coordsize="418,2">
              <v:shape style="position:absolute;left:7542;top:10856;width:418;height:2" coordorigin="7542,10856" coordsize="418,0" path="m7542,10856l7960,10856e" filled="f" stroked="t" strokeweight=".474641pt" strokecolor="#545454">
                <v:path arrowok="t"/>
              </v:shape>
            </v:group>
            <v:group style="position:absolute;left:7874;top:10854;width:3598;height:2" coordorigin="7874,10854" coordsize="3598,2">
              <v:shape style="position:absolute;left:7874;top:10854;width:3598;height:2" coordorigin="7874,10854" coordsize="3598,0" path="m7874,10854l11472,10854e" filled="f" stroked="t" strokeweight=".711962pt" strokecolor="#707070">
                <v:path arrowok="t"/>
              </v:shape>
            </v:group>
            <v:group style="position:absolute;left:11415;top:10856;width:275;height:2" coordorigin="11415,10856" coordsize="275,2">
              <v:shape style="position:absolute;left:11415;top:10856;width:275;height:2" coordorigin="11415,10856" coordsize="275,0" path="m11415,10856l11690,10856e" filled="f" stroked="t" strokeweight=".474641pt" strokecolor="#545454">
                <v:path arrowok="t"/>
              </v:shape>
            </v:group>
            <v:group style="position:absolute;left:608;top:11093;width:4234;height:2" coordorigin="608,11093" coordsize="4234,2">
              <v:shape style="position:absolute;left:608;top:11093;width:4234;height:2" coordorigin="608,11093" coordsize="4234,0" path="m608,11093l4841,11093e" filled="f" stroked="t" strokeweight=".711962pt" strokecolor="#5B5B5B">
                <v:path arrowok="t"/>
              </v:shape>
            </v:group>
            <v:group style="position:absolute;left:612;top:10890;width:2;height:473" coordorigin="612,10890" coordsize="2,473">
              <v:shape style="position:absolute;left:612;top:10890;width:2;height:473" coordorigin="612,10890" coordsize="0,473" path="m612,11362l612,10890e" filled="f" stroked="t" strokeweight=".474641pt" strokecolor="#383838">
                <v:path arrowok="t"/>
              </v:shape>
            </v:group>
            <v:group style="position:absolute;left:4770;top:11090;width:380;height:2" coordorigin="4770,11090" coordsize="380,2">
              <v:shape style="position:absolute;left:4770;top:11090;width:380;height:2" coordorigin="4770,11090" coordsize="380,0" path="m4770,11090l5150,11090e" filled="f" stroked="t" strokeweight=".474641pt" strokecolor="#484848">
                <v:path arrowok="t"/>
              </v:shape>
            </v:group>
            <v:group style="position:absolute;left:5093;top:11090;width:2506;height:2" coordorigin="5093,11090" coordsize="2506,2">
              <v:shape style="position:absolute;left:5093;top:11090;width:2506;height:2" coordorigin="5093,11090" coordsize="2506,0" path="m5093,11090l7599,11090e" filled="f" stroked="t" strokeweight=".711962pt" strokecolor="#606060">
                <v:path arrowok="t"/>
              </v:shape>
            </v:group>
            <v:group style="position:absolute;left:7542;top:11095;width:418;height:2" coordorigin="7542,11095" coordsize="418,2">
              <v:shape style="position:absolute;left:7542;top:11095;width:418;height:2" coordorigin="7542,11095" coordsize="418,0" path="m7542,11095l7960,11095e" filled="f" stroked="t" strokeweight=".474641pt" strokecolor="#444444">
                <v:path arrowok="t"/>
              </v:shape>
            </v:group>
            <v:group style="position:absolute;left:7903;top:11093;width:3788;height:2" coordorigin="7903,11093" coordsize="3788,2">
              <v:shape style="position:absolute;left:7903;top:11093;width:3788;height:2" coordorigin="7903,11093" coordsize="3788,0" path="m7903,11093l11690,11093e" filled="f" stroked="t" strokeweight=".711962pt" strokecolor="#676767">
                <v:path arrowok="t"/>
              </v:shape>
            </v:group>
            <v:group style="position:absolute;left:11681;top:10804;width:2;height:315" coordorigin="11681,10804" coordsize="2,315">
              <v:shape style="position:absolute;left:11681;top:10804;width:2;height:315" coordorigin="11681,10804" coordsize="0,315" path="m11681,11119l11681,10804e" filled="f" stroked="t" strokeweight=".474641pt" strokecolor="#545454">
                <v:path arrowok="t"/>
              </v:shape>
            </v:group>
            <v:group style="position:absolute;left:603;top:11334;width:11092;height:2" coordorigin="603,11334" coordsize="11092,2">
              <v:shape style="position:absolute;left:603;top:11334;width:11092;height:2" coordorigin="603,11334" coordsize="11092,0" path="m603,11334l11695,11334e" filled="f" stroked="t" strokeweight=".711962pt" strokecolor="#606060">
                <v:path arrowok="t"/>
              </v:shape>
            </v:group>
            <v:group style="position:absolute;left:1329;top:11076;width:2;height:258" coordorigin="1329,11076" coordsize="2,258">
              <v:shape style="position:absolute;left:1329;top:11076;width:2;height:258" coordorigin="1329,11076" coordsize="0,258" path="m1329,11334l1329,11076e" filled="f" stroked="t" strokeweight=".237321pt" strokecolor="#575757">
                <v:path arrowok="t"/>
              </v:shape>
            </v:group>
            <v:group style="position:absolute;left:1329;top:11319;width:2;height:497" coordorigin="1329,11319" coordsize="2,497">
              <v:shape style="position:absolute;left:1329;top:11319;width:2;height:497" coordorigin="1329,11319" coordsize="0,497" path="m1329,11816l1329,11319e" filled="f" stroked="t" strokeweight=".237321pt" strokecolor="#3F3F3F">
                <v:path arrowok="t"/>
              </v:shape>
            </v:group>
            <v:group style="position:absolute;left:7582;top:11086;width:2;height:1022" coordorigin="7582,11086" coordsize="2,1022">
              <v:shape style="position:absolute;left:7582;top:11086;width:2;height:1022" coordorigin="7582,11086" coordsize="0,1022" path="m7582,12107l7582,11086e" filled="f" stroked="t" strokeweight=".711962pt" strokecolor="#5B5B5B">
                <v:path arrowok="t"/>
              </v:shape>
            </v:group>
            <v:group style="position:absolute;left:1329;top:11816;width:2;height:1432" coordorigin="1329,11816" coordsize="2,1432">
              <v:shape style="position:absolute;left:1329;top:11816;width:2;height:1432" coordorigin="1329,11816" coordsize="0,1432" path="m1329,13248l1329,11816e" filled="f" stroked="t" strokeweight=".237321pt" strokecolor="#000000">
                <v:path arrowok="t"/>
              </v:shape>
            </v:group>
            <v:group style="position:absolute;left:11686;top:11787;width:2;height:291" coordorigin="11686,11787" coordsize="2,291">
              <v:shape style="position:absolute;left:11686;top:11787;width:2;height:291" coordorigin="11686,11787" coordsize="0,291" path="m11686,12079l11686,11787e" filled="f" stroked="t" strokeweight=".474641pt" strokecolor="#484848">
                <v:path arrowok="t"/>
              </v:shape>
            </v:group>
            <v:group style="position:absolute;left:612;top:12021;width:2;height:248" coordorigin="612,12021" coordsize="2,248">
              <v:shape style="position:absolute;left:612;top:12021;width:2;height:248" coordorigin="612,12021" coordsize="0,248" path="m612,12270l612,12021e" filled="f" stroked="t" strokeweight=".474641pt" strokecolor="#2F2F2F">
                <v:path arrowok="t"/>
              </v:shape>
            </v:group>
            <v:group style="position:absolute;left:1913;top:12021;width:2;height:248" coordorigin="1913,12021" coordsize="2,248">
              <v:shape style="position:absolute;left:1913;top:12021;width:2;height:248" coordorigin="1913,12021" coordsize="0,248" path="m1913,12270l1913,12021e" filled="f" stroked="t" strokeweight=".474641pt" strokecolor="#2B2B2B">
                <v:path arrowok="t"/>
              </v:shape>
            </v:group>
            <v:group style="position:absolute;left:7580;top:12021;width:2;height:248" coordorigin="7580,12021" coordsize="2,248">
              <v:shape style="position:absolute;left:7580;top:12021;width:2;height:248" coordorigin="7580,12021" coordsize="0,248" path="m7580,12270l7580,12021e" filled="f" stroked="t" strokeweight=".474641pt" strokecolor="#3F3F3F">
                <v:path arrowok="t"/>
              </v:shape>
            </v:group>
            <v:group style="position:absolute;left:7582;top:12212;width:2;height:640" coordorigin="7582,12212" coordsize="2,640">
              <v:shape style="position:absolute;left:7582;top:12212;width:2;height:640" coordorigin="7582,12212" coordsize="0,640" path="m7582,12852l7582,12212e" filled="f" stroked="t" strokeweight=".949282pt" strokecolor="#606060">
                <v:path arrowok="t"/>
              </v:shape>
            </v:group>
            <v:group style="position:absolute;left:2587;top:12776;width:2;height:253" coordorigin="2587,12776" coordsize="2,253">
              <v:shape style="position:absolute;left:2587;top:12776;width:2;height:253" coordorigin="2587,12776" coordsize="0,253" path="m2587,13029l2587,12776e" filled="f" stroked="t" strokeweight=".711962pt" strokecolor="#2B2B2B">
                <v:path arrowok="t"/>
              </v:shape>
            </v:group>
            <v:group style="position:absolute;left:7585;top:12776;width:2;height:253" coordorigin="7585,12776" coordsize="2,253">
              <v:shape style="position:absolute;left:7585;top:12776;width:2;height:253" coordorigin="7585,12776" coordsize="0,253" path="m7585,13029l7585,12776e" filled="f" stroked="t" strokeweight=".474641pt" strokecolor="#383838">
                <v:path arrowok="t"/>
              </v:shape>
            </v:group>
            <v:group style="position:absolute;left:11686;top:12742;width:2;height:535" coordorigin="11686,12742" coordsize="2,535">
              <v:shape style="position:absolute;left:11686;top:12742;width:2;height:535" coordorigin="11686,12742" coordsize="0,535" path="m11686,13277l11686,12742e" filled="f" stroked="t" strokeweight=".474641pt" strokecolor="#484848">
                <v:path arrowok="t"/>
              </v:shape>
            </v:group>
            <v:group style="position:absolute;left:610;top:12814;width:2;height:463" coordorigin="610,12814" coordsize="2,463">
              <v:shape style="position:absolute;left:610;top:12814;width:2;height:463" coordorigin="610,12814" coordsize="0,463" path="m610,13277l610,12814e" filled="f" stroked="t" strokeweight=".949282pt" strokecolor="#676767">
                <v:path arrowok="t"/>
              </v:shape>
            </v:group>
            <v:group style="position:absolute;left:593;top:13453;width:1993;height:2" coordorigin="593,13453" coordsize="1993,2">
              <v:shape style="position:absolute;left:593;top:13453;width:1993;height:2" coordorigin="593,13453" coordsize="1993,0" path="m593,13453l2587,13453e" filled="f" stroked="t" strokeweight=".237321pt" strokecolor="#2B2B2B">
                <v:path arrowok="t"/>
              </v:shape>
            </v:group>
            <v:group style="position:absolute;left:610;top:10890;width:2;height:2597" coordorigin="610,10890" coordsize="2,2597">
              <v:shape style="position:absolute;left:610;top:10890;width:2;height:2597" coordorigin="610,10890" coordsize="0,2597" path="m610,13487l610,10890e" filled="f" stroked="t" strokeweight=".711962pt" strokecolor="#545454">
                <v:path arrowok="t"/>
              </v:shape>
            </v:group>
            <v:group style="position:absolute;left:1329;top:13248;width:2;height:210" coordorigin="1329,13248" coordsize="2,210">
              <v:shape style="position:absolute;left:1329;top:13248;width:2;height:210" coordorigin="1329,13248" coordsize="0,210" path="m1329,13458l1329,13248e" filled="f" stroked="t" strokeweight=".237321pt" strokecolor="#747474">
                <v:path arrowok="t"/>
              </v:shape>
            </v:group>
            <v:group style="position:absolute;left:4094;top:13248;width:2;height:406" coordorigin="4094,13248" coordsize="2,406">
              <v:shape style="position:absolute;left:4094;top:13248;width:2;height:406" coordorigin="4094,13248" coordsize="0,406" path="m4094,13654l4094,13248e" filled="f" stroked="t" strokeweight=".474641pt" strokecolor="#6467AF">
                <v:path arrowok="t"/>
              </v:shape>
            </v:group>
            <v:group style="position:absolute;left:612;top:13425;width:2;height:282" coordorigin="612,13425" coordsize="2,282">
              <v:shape style="position:absolute;left:612;top:13425;width:2;height:282" coordorigin="612,13425" coordsize="0,282" path="m612,13707l612,13425e" filled="f" stroked="t" strokeweight=".474641pt" strokecolor="#2F2F2F">
                <v:path arrowok="t"/>
              </v:shape>
            </v:group>
            <v:group style="position:absolute;left:1329;top:13453;width:2;height:1595" coordorigin="1329,13453" coordsize="2,1595">
              <v:shape style="position:absolute;left:1329;top:13453;width:2;height:1595" coordorigin="1329,13453" coordsize="0,1595" path="m1329,15048l1329,13453e" filled="f" stroked="t" strokeweight=".237321pt" strokecolor="#000000">
                <v:path arrowok="t"/>
              </v:shape>
            </v:group>
            <v:group style="position:absolute;left:1913;top:13425;width:2;height:282" coordorigin="1913,13425" coordsize="2,282">
              <v:shape style="position:absolute;left:1913;top:13425;width:2;height:282" coordorigin="1913,13425" coordsize="0,282" path="m1913,13707l1913,13425e" filled="f" stroked="t" strokeweight=".711962pt" strokecolor="#343434">
                <v:path arrowok="t"/>
              </v:shape>
            </v:group>
            <v:group style="position:absolute;left:4063;top:13453;width:2;height:420" coordorigin="4063,13453" coordsize="2,420">
              <v:shape style="position:absolute;left:4063;top:13453;width:2;height:420" coordorigin="4063,13453" coordsize="0,420" path="m4063,13874l4063,13453e" filled="f" stroked="t" strokeweight=".237321pt" strokecolor="#000000">
                <v:path arrowok="t"/>
              </v:shape>
            </v:group>
            <v:group style="position:absolute;left:8268;top:13678;width:365;height:2" coordorigin="8268,13678" coordsize="365,2">
              <v:shape style="position:absolute;left:8268;top:13678;width:365;height:2" coordorigin="8268,13678" coordsize="365,0" path="m8268,13678l8634,13678e" filled="f" stroked="t" strokeweight=".949282pt" strokecolor="#3844A8">
                <v:path arrowok="t"/>
              </v:shape>
            </v:group>
            <v:group style="position:absolute;left:8534;top:13659;width:171;height:2" coordorigin="8534,13659" coordsize="171,2">
              <v:shape style="position:absolute;left:8534;top:13659;width:171;height:2" coordorigin="8534,13659" coordsize="171,0" path="m8534,13659l8705,13659e" filled="f" stroked="t" strokeweight="1.186603pt" strokecolor="#2F44AF">
                <v:path arrowok="t"/>
              </v:shape>
            </v:group>
            <v:group style="position:absolute;left:8729;top:13678;width:2715;height:2" coordorigin="8729,13678" coordsize="2715,2">
              <v:shape style="position:absolute;left:8729;top:13678;width:2715;height:2" coordorigin="8729,13678" coordsize="2715,0" path="m8729,13678l11444,13678e" filled="f" stroked="t" strokeweight=".711962pt" strokecolor="#545760">
                <v:path arrowok="t"/>
              </v:shape>
            </v:group>
            <v:group style="position:absolute;left:7582;top:12971;width:2;height:1270" coordorigin="7582,12971" coordsize="2,1270">
              <v:shape style="position:absolute;left:7582;top:12971;width:2;height:1270" coordorigin="7582,12971" coordsize="0,1270" path="m7582,14241l7582,12971e" filled="f" stroked="t" strokeweight=".711962pt" strokecolor="#545454">
                <v:path arrowok="t"/>
              </v:shape>
            </v:group>
            <v:group style="position:absolute;left:8741;top:13640;width:2;height:282" coordorigin="8741,13640" coordsize="2,282">
              <v:shape style="position:absolute;left:8741;top:13640;width:2;height:282" coordorigin="8741,13640" coordsize="0,282" path="m8741,13921l8741,13640e" filled="f" stroked="t" strokeweight="2.610526pt" strokecolor="#282F3B">
                <v:path arrowok="t"/>
              </v:shape>
            </v:group>
            <v:group style="position:absolute;left:3479;top:14351;width:608;height:2" coordorigin="3479,14351" coordsize="608,2">
              <v:shape style="position:absolute;left:3479;top:14351;width:608;height:2" coordorigin="3479,14351" coordsize="608,0" path="m3479,14351l4087,14351e" filled="f" stroked="t" strokeweight="1.661244pt" strokecolor="#606493">
                <v:path arrowok="t"/>
              </v:shape>
            </v:group>
            <v:group style="position:absolute;left:7585;top:14184;width:2;height:196" coordorigin="7585,14184" coordsize="2,196">
              <v:shape style="position:absolute;left:7585;top:14184;width:2;height:196" coordorigin="7585,14184" coordsize="0,196" path="m7585,14380l7585,14184e" filled="f" stroked="t" strokeweight=".474641pt" strokecolor="#3B3B3B">
                <v:path arrowok="t"/>
              </v:shape>
            </v:group>
            <v:group style="position:absolute;left:8750;top:14184;width:2;height:138" coordorigin="8750,14184" coordsize="2,138">
              <v:shape style="position:absolute;left:8750;top:14184;width:2;height:138" coordorigin="8750,14184" coordsize="0,138" path="m8750,14322l8750,14184e" filled="f" stroked="t" strokeweight="1.898565pt" strokecolor="#383838">
                <v:path arrowok="t"/>
              </v:shape>
            </v:group>
            <v:group style="position:absolute;left:11686;top:14184;width:2;height:353" coordorigin="11686,14184" coordsize="2,353">
              <v:shape style="position:absolute;left:11686;top:14184;width:2;height:353" coordorigin="11686,14184" coordsize="0,353" path="m11686,14537l11686,14184e" filled="f" stroked="t" strokeweight=".474641pt" strokecolor="#4B4B4B">
                <v:path arrowok="t"/>
              </v:shape>
            </v:group>
            <v:group style="position:absolute;left:610;top:13649;width:2;height:2425" coordorigin="610,13649" coordsize="2,2425">
              <v:shape style="position:absolute;left:610;top:13649;width:2;height:2425" coordorigin="610,13649" coordsize="0,2425" path="m610,16074l610,13649e" filled="f" stroked="t" strokeweight=".711962pt" strokecolor="#5B5B5B">
                <v:path arrowok="t"/>
              </v:shape>
            </v:group>
            <v:group style="position:absolute;left:1913;top:14322;width:2;height:559" coordorigin="1913,14322" coordsize="2,559">
              <v:shape style="position:absolute;left:1913;top:14322;width:2;height:559" coordorigin="1913,14322" coordsize="0,559" path="m1913,14881l1913,14322e" filled="f" stroked="t" strokeweight=".474641pt" strokecolor="#343434">
                <v:path arrowok="t"/>
              </v:shape>
            </v:group>
            <v:group style="position:absolute;left:2587;top:14322;width:2;height:215" coordorigin="2587,14322" coordsize="2,215">
              <v:shape style="position:absolute;left:2587;top:14322;width:2;height:215" coordorigin="2587,14322" coordsize="0,215" path="m2587,14537l2587,14322e" filled="f" stroked="t" strokeweight=".474641pt" strokecolor="#484848">
                <v:path arrowok="t"/>
              </v:shape>
            </v:group>
            <v:group style="position:absolute;left:7585;top:14322;width:2;height:1776" coordorigin="7585,14322" coordsize="2,1776">
              <v:shape style="position:absolute;left:7585;top:14322;width:2;height:1776" coordorigin="7585,14322" coordsize="0,1776" path="m7585,16098l7585,14322e" filled="f" stroked="t" strokeweight=".711962pt" strokecolor="#5B5B5B">
                <v:path arrowok="t"/>
              </v:shape>
            </v:group>
            <v:group style="position:absolute;left:8729;top:14351;width:2;height:158" coordorigin="8729,14351" coordsize="2,158">
              <v:shape style="position:absolute;left:8729;top:14351;width:2;height:158" coordorigin="8729,14351" coordsize="0,158" path="m8729,14509l8729,14351e" filled="f" stroked="t" strokeweight=".711962pt" strokecolor="#000000">
                <v:path arrowok="t"/>
              </v:shape>
            </v:group>
            <v:group style="position:absolute;left:2587;top:14480;width:2;height:401" coordorigin="2587,14480" coordsize="2,401">
              <v:shape style="position:absolute;left:2587;top:14480;width:2;height:401" coordorigin="2587,14480" coordsize="0,401" path="m2587,14881l2587,14480e" filled="f" stroked="t" strokeweight=".474641pt" strokecolor="#232323">
                <v:path arrowok="t"/>
              </v:shape>
            </v:group>
            <v:group style="position:absolute;left:2573;top:14852;width:935;height:2" coordorigin="2573,14852" coordsize="935,2">
              <v:shape style="position:absolute;left:2573;top:14852;width:935;height:2" coordorigin="2573,14852" coordsize="935,0" path="m2573,14852l3508,14852e" filled="f" stroked="t" strokeweight=".237321pt" strokecolor="#484B97">
                <v:path arrowok="t"/>
              </v:shape>
            </v:group>
            <v:group style="position:absolute;left:3508;top:14852;width:555;height:2" coordorigin="3508,14852" coordsize="555,2">
              <v:shape style="position:absolute;left:3508;top:14852;width:555;height:2" coordorigin="3508,14852" coordsize="555,0" path="m3508,14852l4063,14852e" filled="f" stroked="t" strokeweight=".237321pt" strokecolor="#CFCFF4">
                <v:path arrowok="t"/>
              </v:shape>
            </v:group>
            <v:group style="position:absolute;left:598;top:16074;width:4552;height:2" coordorigin="598,16074" coordsize="4552,2">
              <v:shape style="position:absolute;left:598;top:16074;width:4552;height:2" coordorigin="598,16074" coordsize="4552,0" path="m598,16074l5150,16074e" filled="f" stroked="t" strokeweight=".711962pt" strokecolor="#747474">
                <v:path arrowok="t"/>
              </v:shape>
            </v:group>
            <v:group style="position:absolute;left:1329;top:15048;width:2;height:1031" coordorigin="1329,15048" coordsize="2,1031">
              <v:shape style="position:absolute;left:1329;top:15048;width:2;height:1031" coordorigin="1329,15048" coordsize="0,1031" path="m1329,16079l1329,15048e" filled="f" stroked="t" strokeweight=".237321pt" strokecolor="#747474">
                <v:path arrowok="t"/>
              </v:shape>
            </v:group>
            <v:group style="position:absolute;left:1913;top:11081;width:2;height:5003" coordorigin="1913,11081" coordsize="2,5003">
              <v:shape style="position:absolute;left:1913;top:11081;width:2;height:5003" coordorigin="1913,11081" coordsize="0,5003" path="m1913,16084l1913,11081e" filled="f" stroked="t" strokeweight=".711962pt" strokecolor="#545454">
                <v:path arrowok="t"/>
              </v:shape>
            </v:group>
            <v:group style="position:absolute;left:2544;top:16077;width:650;height:2" coordorigin="2544,16077" coordsize="650,2">
              <v:shape style="position:absolute;left:2544;top:16077;width:650;height:2" coordorigin="2544,16077" coordsize="650,0" path="m2544,16077l3194,16077e" filled="f" stroked="t" strokeweight=".474641pt" strokecolor="#606060">
                <v:path arrowok="t"/>
              </v:shape>
            </v:group>
            <v:group style="position:absolute;left:4034;top:16082;width:793;height:2" coordorigin="4034,16082" coordsize="793,2">
              <v:shape style="position:absolute;left:4034;top:16082;width:793;height:2" coordorigin="4034,16082" coordsize="793,0" path="m4034,16082l4827,16082e" filled="f" stroked="t" strokeweight=".474641pt" strokecolor="#606060">
                <v:path arrowok="t"/>
              </v:shape>
            </v:group>
            <v:group style="position:absolute;left:1932;top:16086;width:5677;height:2" coordorigin="1932,16086" coordsize="5677,2">
              <v:shape style="position:absolute;left:1932;top:16086;width:5677;height:2" coordorigin="1932,16086" coordsize="5677,0" path="m1932,16086l7608,16086e" filled="f" stroked="t" strokeweight=".711962pt" strokecolor="#747474">
                <v:path arrowok="t"/>
              </v:shape>
            </v:group>
            <v:group style="position:absolute;left:6616;top:16089;width:949;height:2" coordorigin="6616,16089" coordsize="949,2">
              <v:shape style="position:absolute;left:6616;top:16089;width:949;height:2" coordorigin="6616,16089" coordsize="949,0" path="m6616,16089l7566,16089e" filled="f" stroked="t" strokeweight=".949282pt" strokecolor="#878787">
                <v:path arrowok="t"/>
              </v:shape>
            </v:group>
            <v:group style="position:absolute;left:7537;top:16089;width:422;height:2" coordorigin="7537,16089" coordsize="422,2">
              <v:shape style="position:absolute;left:7537;top:16089;width:422;height:2" coordorigin="7537,16089" coordsize="422,0" path="m7537,16089l7960,16089e" filled="f" stroked="t" strokeweight=".474641pt" strokecolor="#6B6B6B">
                <v:path arrowok="t"/>
              </v:shape>
            </v:group>
            <v:group style="position:absolute;left:7903;top:16091;width:3792;height:2" coordorigin="7903,16091" coordsize="3792,2">
              <v:shape style="position:absolute;left:7903;top:16091;width:3792;height:2" coordorigin="7903,16091" coordsize="3792,0" path="m7903,16091l11695,16091e" filled="f" stroked="t" strokeweight=".711962pt" strokecolor="#838383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80"/>
          <w:position w:val="1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8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1"/>
          <w:position w:val="1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4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0"/>
        </w:rPr>
        <w:t>lk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48"/>
          <w:szCs w:val="48"/>
          <w:color w:val="464969"/>
          <w:spacing w:val="0"/>
          <w:w w:val="54"/>
          <w:position w:val="3"/>
        </w:rPr>
        <w:t>/de:l</w:t>
      </w:r>
      <w:r>
        <w:rPr>
          <w:rFonts w:ascii="Times New Roman" w:hAnsi="Times New Roman" w:cs="Times New Roman" w:eastAsia="Times New Roman"/>
          <w:sz w:val="48"/>
          <w:szCs w:val="48"/>
          <w:color w:val="464969"/>
          <w:spacing w:val="8"/>
          <w:w w:val="54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ÜNAL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right="281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  <w:position w:val="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6" w:lineRule="exact"/>
        <w:ind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"/>
          <w:szCs w:val="11"/>
          <w:color w:val="383838"/>
          <w:spacing w:val="0"/>
          <w:w w:val="100"/>
          <w:position w:val="3"/>
        </w:rPr>
        <w:t>-</w:t>
      </w:r>
      <w:r>
        <w:rPr>
          <w:rFonts w:ascii="Times New Roman" w:hAnsi="Times New Roman" w:cs="Times New Roman" w:eastAsia="Times New Roman"/>
          <w:sz w:val="11"/>
          <w:szCs w:val="11"/>
          <w:color w:val="383838"/>
          <w:spacing w:val="0"/>
          <w:w w:val="100"/>
          <w:position w:val="3"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color w:val="383838"/>
          <w:spacing w:val="4"/>
          <w:w w:val="100"/>
          <w:position w:val="3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2"/>
        </w:rPr>
        <w:t>&amp;</w:t>
      </w:r>
      <w:r>
        <w:rPr>
          <w:rFonts w:ascii="Arial" w:hAnsi="Arial" w:cs="Arial" w:eastAsia="Arial"/>
          <w:sz w:val="14"/>
          <w:szCs w:val="14"/>
          <w:color w:val="383838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383838"/>
          <w:spacing w:val="0"/>
          <w:w w:val="384"/>
          <w:position w:val="3"/>
        </w:rPr>
        <w:t>'i</w:t>
      </w:r>
      <w:r>
        <w:rPr>
          <w:rFonts w:ascii="Arial" w:hAnsi="Arial" w:cs="Arial" w:eastAsia="Arial"/>
          <w:sz w:val="12"/>
          <w:szCs w:val="12"/>
          <w:color w:val="383838"/>
          <w:spacing w:val="0"/>
          <w:w w:val="195"/>
          <w:position w:val="3"/>
        </w:rPr>
        <w:t>1</w:t>
      </w:r>
      <w:r>
        <w:rPr>
          <w:rFonts w:ascii="Arial" w:hAnsi="Arial" w:cs="Arial" w:eastAsia="Arial"/>
          <w:sz w:val="12"/>
          <w:szCs w:val="12"/>
          <w:color w:val="383838"/>
          <w:spacing w:val="-2"/>
          <w:w w:val="100"/>
          <w:position w:val="3"/>
        </w:rPr>
        <w:t> </w:t>
      </w:r>
      <w:r>
        <w:rPr>
          <w:rFonts w:ascii="Arial" w:hAnsi="Arial" w:cs="Arial" w:eastAsia="Arial"/>
          <w:sz w:val="13"/>
          <w:szCs w:val="13"/>
          <w:color w:val="383838"/>
          <w:spacing w:val="0"/>
          <w:w w:val="100"/>
          <w:position w:val="3"/>
        </w:rPr>
        <w:t>Jl</w:t>
      </w:r>
      <w:r>
        <w:rPr>
          <w:rFonts w:ascii="Arial" w:hAnsi="Arial" w:cs="Arial" w:eastAsia="Arial"/>
          <w:sz w:val="13"/>
          <w:szCs w:val="13"/>
          <w:color w:val="383838"/>
          <w:spacing w:val="9"/>
          <w:w w:val="100"/>
          <w:position w:val="3"/>
        </w:rPr>
        <w:t> </w:t>
      </w:r>
      <w:r>
        <w:rPr>
          <w:rFonts w:ascii="Arial" w:hAnsi="Arial" w:cs="Arial" w:eastAsia="Arial"/>
          <w:sz w:val="13"/>
          <w:szCs w:val="13"/>
          <w:color w:val="383838"/>
          <w:spacing w:val="0"/>
          <w:w w:val="100"/>
          <w:position w:val="3"/>
        </w:rPr>
        <w:t>...</w:t>
      </w:r>
      <w:r>
        <w:rPr>
          <w:rFonts w:ascii="Arial" w:hAnsi="Arial" w:cs="Arial" w:eastAsia="Arial"/>
          <w:sz w:val="13"/>
          <w:szCs w:val="13"/>
          <w:color w:val="383838"/>
          <w:spacing w:val="0"/>
          <w:w w:val="100"/>
          <w:position w:val="3"/>
        </w:rPr>
        <w:t> </w:t>
      </w:r>
      <w:r>
        <w:rPr>
          <w:rFonts w:ascii="Arial" w:hAnsi="Arial" w:cs="Arial" w:eastAsia="Arial"/>
          <w:sz w:val="13"/>
          <w:szCs w:val="13"/>
          <w:color w:val="383838"/>
          <w:spacing w:val="32"/>
          <w:w w:val="100"/>
          <w:position w:val="3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282"/>
          <w:position w:val="2"/>
        </w:rPr>
        <w:t>"'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64" w:lineRule="exact"/>
        <w:ind w:left="100" w:right="-20"/>
        <w:jc w:val="left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color w:val="505050"/>
          <w:spacing w:val="0"/>
          <w:w w:val="100"/>
        </w:rPr>
        <w:t>.....</w:t>
      </w:r>
      <w:r>
        <w:rPr>
          <w:rFonts w:ascii="Arial" w:hAnsi="Arial" w:cs="Arial" w:eastAsia="Arial"/>
          <w:sz w:val="6"/>
          <w:szCs w:val="6"/>
          <w:color w:val="505050"/>
          <w:spacing w:val="0"/>
          <w:w w:val="100"/>
        </w:rPr>
        <w:t> </w:t>
      </w:r>
      <w:r>
        <w:rPr>
          <w:rFonts w:ascii="Arial" w:hAnsi="Arial" w:cs="Arial" w:eastAsia="Arial"/>
          <w:sz w:val="6"/>
          <w:szCs w:val="6"/>
          <w:color w:val="505050"/>
          <w:spacing w:val="2"/>
          <w:w w:val="100"/>
        </w:rPr>
        <w:t> </w:t>
      </w:r>
      <w:r>
        <w:rPr>
          <w:rFonts w:ascii="Arial" w:hAnsi="Arial" w:cs="Arial" w:eastAsia="Arial"/>
          <w:sz w:val="6"/>
          <w:szCs w:val="6"/>
          <w:color w:val="505050"/>
          <w:spacing w:val="-10"/>
          <w:w w:val="159"/>
        </w:rPr>
        <w:t>•</w:t>
      </w:r>
      <w:r>
        <w:rPr>
          <w:rFonts w:ascii="Arial" w:hAnsi="Arial" w:cs="Arial" w:eastAsia="Arial"/>
          <w:sz w:val="6"/>
          <w:szCs w:val="6"/>
          <w:color w:val="858587"/>
          <w:spacing w:val="-8"/>
          <w:w w:val="128"/>
        </w:rPr>
        <w:t>•</w:t>
      </w:r>
      <w:r>
        <w:rPr>
          <w:rFonts w:ascii="Arial" w:hAnsi="Arial" w:cs="Arial" w:eastAsia="Arial"/>
          <w:sz w:val="6"/>
          <w:szCs w:val="6"/>
          <w:color w:val="505050"/>
          <w:spacing w:val="0"/>
          <w:w w:val="146"/>
        </w:rPr>
        <w:t>••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440" w:right="100"/>
          <w:cols w:num="2" w:equalWidth="0">
            <w:col w:w="6031" w:space="2604"/>
            <w:col w:w="2745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368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308598pt;margin-top:-16.20487pt;width:31.280001pt;height:46pt;mso-position-horizontal-relative:page;mso-position-vertical-relative:paragraph;z-index:-17053" type="#_x0000_t202" filled="f" stroked="f">
            <v:textbox inset="0,0,0,0">
              <w:txbxContent>
                <w:p>
                  <w:pPr>
                    <w:spacing w:before="0" w:after="0" w:line="920" w:lineRule="exact"/>
                    <w:ind w:right="-178"/>
                    <w:jc w:val="left"/>
                    <w:rPr>
                      <w:rFonts w:ascii="Times New Roman" w:hAnsi="Times New Roman" w:cs="Times New Roman" w:eastAsia="Times New Roman"/>
                      <w:sz w:val="92"/>
                      <w:szCs w:val="9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363636"/>
                      <w:spacing w:val="0"/>
                      <w:w w:val="136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3.099884pt;margin-top:10.756773pt;width:19.257041pt;height:22pt;mso-position-horizontal-relative:page;mso-position-vertical-relative:paragraph;z-index:-17052" type="#_x0000_t202" filled="f" stroked="f">
            <v:textbox inset="0,0,0,0">
              <w:txbxContent>
                <w:p>
                  <w:pPr>
                    <w:spacing w:before="0" w:after="0" w:line="440" w:lineRule="exact"/>
                    <w:ind w:right="-106"/>
                    <w:jc w:val="left"/>
                    <w:rPr>
                      <w:rFonts w:ascii="Times New Roman" w:hAnsi="Times New Roman" w:cs="Times New Roman" w:eastAsia="Times New Roman"/>
                      <w:sz w:val="44"/>
                      <w:szCs w:val="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  <w:color w:val="676767"/>
                      <w:spacing w:val="0"/>
                      <w:w w:val="157"/>
                      <w:b/>
                      <w:bCs/>
                    </w:rPr>
                    <w:t>ll</w:t>
                  </w:r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8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8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8" w:after="0" w:line="201" w:lineRule="auto"/>
        <w:ind w:left="595" w:right="3882" w:firstLine="267"/>
        <w:jc w:val="left"/>
        <w:tabs>
          <w:tab w:pos="2020" w:val="left"/>
          <w:tab w:pos="3300" w:val="left"/>
          <w:tab w:pos="3800" w:val="left"/>
          <w:tab w:pos="4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4D4D4D"/>
          <w:spacing w:val="0"/>
          <w:w w:val="122"/>
          <w:position w:val="-10"/>
        </w:rPr>
        <w:t>!ZMIR</w:t>
      </w:r>
      <w:r>
        <w:rPr>
          <w:rFonts w:ascii="Arial" w:hAnsi="Arial" w:cs="Arial" w:eastAsia="Arial"/>
          <w:sz w:val="14"/>
          <w:szCs w:val="14"/>
          <w:color w:val="4D4D4D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14"/>
          <w:szCs w:val="14"/>
          <w:color w:val="4D4D4D"/>
          <w:spacing w:val="0"/>
          <w:w w:val="100"/>
          <w:position w:val="-10"/>
        </w:rPr>
      </w:r>
      <w:r>
        <w:rPr>
          <w:rFonts w:ascii="Arial" w:hAnsi="Arial" w:cs="Arial" w:eastAsia="Arial"/>
          <w:sz w:val="13"/>
          <w:szCs w:val="13"/>
          <w:color w:val="D8D8D8"/>
          <w:spacing w:val="0"/>
          <w:w w:val="328"/>
          <w:position w:val="-4"/>
        </w:rPr>
        <w:t>'</w:t>
      </w:r>
      <w:r>
        <w:rPr>
          <w:rFonts w:ascii="Arial" w:hAnsi="Arial" w:cs="Arial" w:eastAsia="Arial"/>
          <w:sz w:val="13"/>
          <w:szCs w:val="13"/>
          <w:color w:val="D8D8D8"/>
          <w:spacing w:val="0"/>
          <w:w w:val="100"/>
          <w:position w:val="-4"/>
        </w:rPr>
        <w:tab/>
        <w:tab/>
      </w:r>
      <w:r>
        <w:rPr>
          <w:rFonts w:ascii="Arial" w:hAnsi="Arial" w:cs="Arial" w:eastAsia="Arial"/>
          <w:sz w:val="13"/>
          <w:szCs w:val="13"/>
          <w:color w:val="D8D8D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10"/>
          <w:position w:val="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6"/>
          <w:position w:val="0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6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63636"/>
          <w:spacing w:val="-3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0"/>
        </w:rPr>
        <w:tab/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7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10"/>
          <w:position w:val="11"/>
        </w:rPr>
        <w:t>BELEDIYESI</w:t>
      </w:r>
      <w:r>
        <w:rPr>
          <w:rFonts w:ascii="Arial" w:hAnsi="Arial" w:cs="Arial" w:eastAsia="Arial"/>
          <w:sz w:val="14"/>
          <w:szCs w:val="14"/>
          <w:color w:val="363636"/>
          <w:spacing w:val="-10"/>
          <w:w w:val="110"/>
          <w:position w:val="11"/>
        </w:rPr>
        <w:t> 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11"/>
        </w:rPr>
        <w:tab/>
        <w:tab/>
        <w:tab/>
        <w:tab/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1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10"/>
          <w:position w:val="0"/>
        </w:rPr>
        <w:t>ANGIN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10"/>
          <w:position w:val="0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4" w:right="-20"/>
        <w:jc w:val="left"/>
        <w:tabs>
          <w:tab w:pos="1480" w:val="left"/>
          <w:tab w:pos="3160" w:val="left"/>
          <w:tab w:pos="554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bla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5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5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.03.2017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4"/>
          <w:position w:val="0"/>
        </w:rPr>
        <w:t>IBj!d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6"/>
          <w:w w:val="9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4"/>
          <w:position w:val="0"/>
        </w:rPr>
        <w:t>rim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6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7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3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00.29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treı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110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33" w:right="-20"/>
        <w:jc w:val="left"/>
        <w:tabs>
          <w:tab w:pos="1480" w:val="left"/>
          <w:tab w:pos="3160" w:val="left"/>
          <w:tab w:pos="4260" w:val="left"/>
          <w:tab w:pos="5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KayıtTarihi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10.03.2017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1579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!Bildirile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Bayrak!ı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7161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no.3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14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9"/>
        </w:rPr>
        <w:t>IDol!,r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9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7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23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Bayrak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7169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no.3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28" w:right="-20"/>
        <w:jc w:val="left"/>
        <w:tabs>
          <w:tab w:pos="1940" w:val="left"/>
          <w:tab w:pos="4800" w:val="left"/>
          <w:tab w:pos="6480" w:val="left"/>
          <w:tab w:pos="8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28" w:right="-20"/>
        <w:jc w:val="left"/>
        <w:tabs>
          <w:tab w:pos="364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5"/>
          <w:position w:val="1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9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3" w:lineRule="exact"/>
        <w:ind w:left="36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102"/>
          <w:position w:val="5"/>
        </w:rPr>
        <w:t>Betonarm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7"/>
          <w:w w:val="102"/>
          <w:position w:val="5"/>
        </w:rPr>
        <w:t>e</w:t>
      </w:r>
      <w:r>
        <w:rPr>
          <w:rFonts w:ascii="Arial" w:hAnsi="Arial" w:cs="Arial" w:eastAsia="Arial"/>
          <w:sz w:val="48"/>
          <w:szCs w:val="48"/>
          <w:color w:val="363636"/>
          <w:spacing w:val="0"/>
          <w:w w:val="44"/>
          <w:position w:val="-21"/>
        </w:rPr>
        <w:t>ı</w:t>
      </w:r>
      <w:r>
        <w:rPr>
          <w:rFonts w:ascii="Arial" w:hAnsi="Arial" w:cs="Arial" w:eastAsia="Arial"/>
          <w:sz w:val="48"/>
          <w:szCs w:val="48"/>
          <w:color w:val="363636"/>
          <w:spacing w:val="-36"/>
          <w:w w:val="100"/>
          <w:position w:val="-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1"/>
          <w:position w:val="5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02"/>
          <w:position w:val="5"/>
        </w:rPr>
        <w:t>r</w:t>
      </w:r>
      <w:r>
        <w:rPr>
          <w:rFonts w:ascii="Arial" w:hAnsi="Arial" w:cs="Arial" w:eastAsia="Arial"/>
          <w:sz w:val="48"/>
          <w:szCs w:val="48"/>
          <w:color w:val="242424"/>
          <w:spacing w:val="0"/>
          <w:w w:val="55"/>
          <w:position w:val="-21"/>
        </w:rPr>
        <w:t>ı</w:t>
      </w:r>
      <w:r>
        <w:rPr>
          <w:rFonts w:ascii="Arial" w:hAnsi="Arial" w:cs="Arial" w:eastAsia="Arial"/>
          <w:sz w:val="48"/>
          <w:szCs w:val="48"/>
          <w:color w:val="242424"/>
          <w:spacing w:val="-95"/>
          <w:w w:val="100"/>
          <w:position w:val="-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2"/>
          <w:w w:val="102"/>
          <w:position w:val="5"/>
        </w:rPr>
        <w:t>h</w:t>
      </w:r>
      <w:r>
        <w:rPr>
          <w:rFonts w:ascii="Arial" w:hAnsi="Arial" w:cs="Arial" w:eastAsia="Arial"/>
          <w:sz w:val="48"/>
          <w:szCs w:val="48"/>
          <w:color w:val="C3C3C3"/>
          <w:spacing w:val="3"/>
          <w:w w:val="68"/>
          <w:position w:val="-2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5"/>
        </w:rPr>
        <w:t>şa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5"/>
        </w:rPr>
        <w:t>Çeü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7"/>
          <w:w w:val="100"/>
          <w:position w:val="5"/>
        </w:rPr>
        <w:t> </w:t>
      </w:r>
      <w:r>
        <w:rPr>
          <w:rFonts w:ascii="Arial" w:hAnsi="Arial" w:cs="Arial" w:eastAsia="Arial"/>
          <w:sz w:val="48"/>
          <w:szCs w:val="48"/>
          <w:color w:val="242424"/>
          <w:spacing w:val="-14"/>
          <w:w w:val="55"/>
          <w:position w:val="-2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5"/>
        </w:rPr>
        <w:t>Diger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4717" w:right="-20"/>
        <w:jc w:val="left"/>
        <w:tabs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5"/>
        </w:rPr>
        <w:t>X</w:t>
      </w:r>
      <w:r>
        <w:rPr>
          <w:rFonts w:ascii="Arial" w:hAnsi="Arial" w:cs="Arial" w:eastAsia="Arial"/>
          <w:sz w:val="19"/>
          <w:szCs w:val="19"/>
          <w:color w:val="363636"/>
          <w:spacing w:val="-40"/>
          <w:w w:val="100"/>
          <w:position w:val="5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-1"/>
        </w:rPr>
        <w:t>01.10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1" w:after="0" w:line="240" w:lineRule="auto"/>
        <w:ind w:left="133" w:right="-20"/>
        <w:jc w:val="left"/>
        <w:tabs>
          <w:tab w:pos="2200" w:val="left"/>
          <w:tab w:pos="5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8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2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7"/>
          <w:w w:val="12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  <w:position w:val="0"/>
        </w:rPr>
        <w:t>Mü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nevve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KAYA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8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  <w:position w:val="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9" w:after="0" w:line="240" w:lineRule="auto"/>
        <w:ind w:left="22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5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22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GÖÇMEZ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2151" w:right="-20"/>
        <w:jc w:val="left"/>
        <w:tabs>
          <w:tab w:pos="476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-1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9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9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0"/>
          <w:w w:val="13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:00.30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C3C3C3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C3C3C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C3C3C3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-1"/>
        </w:rPr>
        <w:t>00.33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80" w:bottom="280" w:left="200" w:right="40"/>
        </w:sectPr>
      </w:pPr>
      <w:rPr/>
    </w:p>
    <w:p>
      <w:pPr>
        <w:spacing w:before="0" w:after="0" w:line="240" w:lineRule="auto"/>
        <w:ind w:left="11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5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-1"/>
        </w:rPr>
        <w:t>599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00" w:right="40"/>
          <w:cols w:num="2" w:equalWidth="0">
            <w:col w:w="604" w:space="1547"/>
            <w:col w:w="9529"/>
          </w:cols>
        </w:sectPr>
      </w:pPr>
      <w:rPr/>
    </w:p>
    <w:p>
      <w:pPr>
        <w:spacing w:before="0" w:after="0" w:line="254" w:lineRule="exact"/>
        <w:ind w:left="138" w:right="-20"/>
        <w:jc w:val="left"/>
        <w:tabs>
          <w:tab w:pos="2140" w:val="left"/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71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4"/>
          <w:w w:val="17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27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4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left="4731" w:right="-20"/>
        <w:jc w:val="left"/>
        <w:tabs>
          <w:tab w:pos="876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C3C3C3"/>
          <w:spacing w:val="0"/>
          <w:w w:val="100"/>
          <w:i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C3C3C3"/>
          <w:spacing w:val="0"/>
          <w:w w:val="100"/>
          <w:i/>
          <w:position w:val="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C3C3C3"/>
          <w:spacing w:val="21"/>
          <w:w w:val="100"/>
          <w:i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C3C3C3"/>
          <w:spacing w:val="0"/>
          <w:w w:val="102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left="47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7"/>
        </w:rPr>
        <w:t>EnıniyeHandarma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00.45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170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8"/>
        </w:rPr>
        <w:t>Ek.iöi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7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C3C3C3"/>
          <w:spacing w:val="0"/>
          <w:w w:val="97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576" w:right="-20"/>
        <w:jc w:val="left"/>
        <w:tabs>
          <w:tab w:pos="472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6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6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Saatr: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00.35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42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21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!Dönüş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</w:rPr>
        <w:t>02.30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166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652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05" w:lineRule="exact"/>
        <w:ind w:left="217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1"/>
        </w:rPr>
        <w:t>YILDIZ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114" w:right="-20"/>
        <w:jc w:val="left"/>
        <w:tabs>
          <w:tab w:pos="2160" w:val="left"/>
          <w:tab w:pos="1012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yanrtıakta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Arial" w:hAnsi="Arial" w:cs="Arial" w:eastAsia="Arial"/>
          <w:sz w:val="23"/>
          <w:szCs w:val="23"/>
          <w:color w:val="C3C3C3"/>
          <w:spacing w:val="0"/>
          <w:w w:val="165"/>
          <w:position w:val="3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11" w:after="0" w:line="214" w:lineRule="exact"/>
        <w:ind w:left="1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left="4687" w:right="412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</w:rPr>
        <w:t>Söndi.irmede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KulJanıla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86" w:lineRule="exact"/>
        <w:ind w:left="133" w:right="-20"/>
        <w:jc w:val="left"/>
        <w:tabs>
          <w:tab w:pos="4720" w:val="left"/>
          <w:tab w:pos="6620" w:val="left"/>
          <w:tab w:pos="8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3"/>
        </w:rPr>
        <w:t>Söndürrn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1"/>
          <w:position w:val="-4"/>
        </w:rPr>
        <w:t>::s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1"/>
          <w:position w:val="-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71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4"/>
        </w:rPr>
        <w:t>ın3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  <w:position w:val="-5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95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4"/>
          <w:position w:val="-5"/>
        </w:rPr>
        <w:t>K_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74"/>
          <w:position w:val="-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16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75"/>
          <w:position w:val="-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75"/>
          <w:position w:val="-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-11"/>
          <w:w w:val="116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  <w:position w:val="-5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8"/>
          <w:position w:val="-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16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-1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0"/>
          <w:position w:val="-5"/>
        </w:rPr>
        <w:t>K_g.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5" w:lineRule="exact"/>
        <w:ind w:left="2865" w:right="-20"/>
        <w:jc w:val="left"/>
        <w:tabs>
          <w:tab w:pos="4720" w:val="left"/>
          <w:tab w:pos="8200" w:val="left"/>
        </w:tabs>
        <w:rPr>
          <w:rFonts w:ascii="Arial" w:hAnsi="Arial" w:cs="Arial" w:eastAsia="Arial"/>
          <w:sz w:val="45"/>
          <w:szCs w:val="4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6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12"/>
          <w:w w:val="65"/>
          <w:position w:val="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5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3"/>
        </w:rPr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5"/>
        </w:rPr>
        <w:t>lO</w:t>
        <w:tab/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5"/>
        </w:rPr>
      </w:r>
      <w:r>
        <w:rPr>
          <w:rFonts w:ascii="Arial" w:hAnsi="Arial" w:cs="Arial" w:eastAsia="Arial"/>
          <w:sz w:val="45"/>
          <w:szCs w:val="45"/>
          <w:color w:val="676767"/>
          <w:spacing w:val="0"/>
          <w:w w:val="59"/>
          <w:position w:val="0"/>
        </w:rPr>
        <w:t>ı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2188" w:right="19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buzdolabı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  <w:position w:val="1"/>
        </w:rPr>
        <w:t>!a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7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fırın;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çekyat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halı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7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7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5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yatağı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yastı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yorganlar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  <w:position w:val="1"/>
        </w:rPr>
        <w:t>muhtelif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33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eşyaları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çatısı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kapıları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pencereleri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duvarla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ısianma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43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&lt;'ara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gördü.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Eşyada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12.500,-TL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.7.500.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TLdi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Toplamtahmini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20.000.-Tldir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14" w:lineRule="exact"/>
        <w:ind w:left="2326" w:right="19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binaya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girişte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  <w:position w:val="-1"/>
        </w:rPr>
        <w:t>salonda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  <w:position w:val="-1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40" w:bottom="280" w:left="200" w:right="40"/>
        </w:sectPr>
      </w:pPr>
      <w:rPr/>
    </w:p>
    <w:p>
      <w:pPr>
        <w:spacing w:before="19" w:after="0" w:line="240" w:lineRule="auto"/>
        <w:ind w:left="13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57" w:lineRule="auto"/>
        <w:ind w:right="18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soruşturmada;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sahibini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yetişki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çocukları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kişileri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içerde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içile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söndürülınede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atılması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düşmesi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neticesi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440" w:bottom="280" w:left="200" w:right="40"/>
          <w:cols w:num="2" w:equalWidth="0">
            <w:col w:w="1797" w:space="374"/>
            <w:col w:w="9509"/>
          </w:cols>
        </w:sectPr>
      </w:pPr>
      <w:rPr/>
    </w:p>
    <w:p>
      <w:pPr>
        <w:spacing w:before="0" w:after="0" w:line="251" w:lineRule="auto"/>
        <w:ind w:left="133" w:right="4209"/>
        <w:jc w:val="left"/>
        <w:tabs>
          <w:tab w:pos="216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Sirketi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  <w:position w:val="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7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"/>
          <w:w w:val="75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0"/>
          <w:position w:val="0"/>
        </w:rPr>
        <w:t>e.deli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2"/>
          <w:position w:val="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43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Mürrevve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26" w:lineRule="exact"/>
        <w:ind w:left="133" w:right="-20"/>
        <w:jc w:val="left"/>
        <w:tabs>
          <w:tab w:pos="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27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-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00" w:right="40"/>
        </w:sectPr>
      </w:pPr>
      <w:rPr/>
    </w:p>
    <w:p>
      <w:pPr>
        <w:spacing w:before="18" w:after="0" w:line="40" w:lineRule="exact"/>
        <w:ind w:left="147" w:right="-7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3"/>
          <w:position w:val="-15"/>
        </w:rPr>
        <w:t>Rkibi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3"/>
          <w:position w:val="-1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7"/>
          <w:w w:val="93"/>
          <w:position w:val="-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5"/>
        </w:rPr>
        <w:t>Dönü§ü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7" w:after="0" w:line="21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130"/>
          <w:position w:val="-16"/>
        </w:rPr>
        <w:t>[ari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6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2" w:after="0" w:line="26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  <w:position w:val="-16"/>
        </w:rPr>
        <w:t>10.03.2017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2" w:after="0" w:line="26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6"/>
        </w:rPr>
        <w:t>lsaall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7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21"/>
          <w:position w:val="-1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-17"/>
          <w:w w:val="121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1"/>
          <w:position w:val="-16"/>
        </w:rPr>
        <w:t>02.30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00" w:right="40"/>
          <w:cols w:num="4" w:equalWidth="0">
            <w:col w:w="1318" w:space="852"/>
            <w:col w:w="442" w:space="148"/>
            <w:col w:w="1020" w:space="2307"/>
            <w:col w:w="5593"/>
          </w:cols>
        </w:sectPr>
      </w:pPr>
      <w:rPr/>
    </w:p>
    <w:p>
      <w:pPr>
        <w:spacing w:before="0" w:after="0" w:line="433" w:lineRule="exact"/>
        <w:ind w:left="233" w:right="-20"/>
        <w:jc w:val="left"/>
        <w:tabs>
          <w:tab w:pos="1040" w:val="left"/>
          <w:tab w:pos="1540" w:val="left"/>
          <w:tab w:pos="5040" w:val="left"/>
          <w:tab w:pos="7820" w:val="left"/>
          <w:tab w:pos="8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4D4D4D"/>
          <w:spacing w:val="0"/>
          <w:w w:val="52"/>
          <w:i/>
          <w:position w:val="-5"/>
        </w:rPr>
        <w:t>K:;</w:t>
      </w:r>
      <w:r>
        <w:rPr>
          <w:rFonts w:ascii="Arial" w:hAnsi="Arial" w:cs="Arial" w:eastAsia="Arial"/>
          <w:sz w:val="20"/>
          <w:szCs w:val="20"/>
          <w:color w:val="4D4D4D"/>
          <w:spacing w:val="-34"/>
          <w:w w:val="100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iDE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5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Karşıyaka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</w:r>
      <w:r>
        <w:rPr>
          <w:rFonts w:ascii="Arial" w:hAnsi="Arial" w:cs="Arial" w:eastAsia="Arial"/>
          <w:sz w:val="37"/>
          <w:szCs w:val="37"/>
          <w:color w:val="D8D8D8"/>
          <w:spacing w:val="0"/>
          <w:w w:val="63"/>
          <w:position w:val="5"/>
        </w:rPr>
        <w:t>.</w:t>
      </w:r>
      <w:r>
        <w:rPr>
          <w:rFonts w:ascii="Arial" w:hAnsi="Arial" w:cs="Arial" w:eastAsia="Arial"/>
          <w:sz w:val="37"/>
          <w:szCs w:val="37"/>
          <w:color w:val="D8D8D8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37"/>
          <w:szCs w:val="37"/>
          <w:color w:val="D8D8D8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4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-4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00" w:right="40"/>
        </w:sectPr>
      </w:pPr>
      <w:rPr/>
    </w:p>
    <w:p>
      <w:pPr>
        <w:spacing w:before="35" w:after="0" w:line="240" w:lineRule="auto"/>
        <w:ind w:left="2327" w:right="-69"/>
        <w:jc w:val="left"/>
        <w:tabs>
          <w:tab w:pos="4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Kqyan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72" w:lineRule="exact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7"/>
          <w:szCs w:val="27"/>
          <w:color w:val="363636"/>
          <w:w w:val="61"/>
          <w:i/>
          <w:position w:val="-4"/>
        </w:rPr>
        <w:t>61</w:t>
      </w:r>
      <w:r>
        <w:rPr>
          <w:rFonts w:ascii="Arial" w:hAnsi="Arial" w:cs="Arial" w:eastAsia="Arial"/>
          <w:sz w:val="27"/>
          <w:szCs w:val="27"/>
          <w:color w:val="363636"/>
          <w:spacing w:val="-48"/>
          <w:w w:val="100"/>
          <w:i/>
          <w:position w:val="-4"/>
        </w:rPr>
        <w:t> </w:t>
      </w:r>
      <w:r>
        <w:rPr>
          <w:rFonts w:ascii="Arial" w:hAnsi="Arial" w:cs="Arial" w:eastAsia="Arial"/>
          <w:sz w:val="28"/>
          <w:szCs w:val="28"/>
          <w:color w:val="363636"/>
          <w:spacing w:val="0"/>
          <w:w w:val="53"/>
          <w:b/>
          <w:bCs/>
          <w:position w:val="-4"/>
        </w:rPr>
        <w:t>Maııt?2017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00" w:right="40"/>
          <w:cols w:num="2" w:equalWidth="0">
            <w:col w:w="6328" w:space="2682"/>
            <w:col w:w="2670"/>
          </w:cols>
        </w:sectPr>
      </w:pPr>
      <w:rPr/>
    </w:p>
    <w:p>
      <w:pPr>
        <w:spacing w:before="0" w:after="0" w:line="172" w:lineRule="exact"/>
        <w:ind w:left="3237" w:right="-20"/>
        <w:jc w:val="left"/>
        <w:tabs>
          <w:tab w:pos="3620" w:val="left"/>
          <w:tab w:pos="508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3"/>
          <w:szCs w:val="23"/>
          <w:color w:val="31367E"/>
          <w:spacing w:val="0"/>
          <w:w w:val="61"/>
          <w:i/>
          <w:position w:val="-5"/>
        </w:rPr>
        <w:t>1</w:t>
      </w:r>
      <w:r>
        <w:rPr>
          <w:rFonts w:ascii="Arial" w:hAnsi="Arial" w:cs="Arial" w:eastAsia="Arial"/>
          <w:sz w:val="23"/>
          <w:szCs w:val="23"/>
          <w:color w:val="31367E"/>
          <w:spacing w:val="-21"/>
          <w:w w:val="61"/>
          <w:i/>
          <w:position w:val="-5"/>
        </w:rPr>
        <w:t> </w:t>
      </w:r>
      <w:r>
        <w:rPr>
          <w:rFonts w:ascii="Arial" w:hAnsi="Arial" w:cs="Arial" w:eastAsia="Arial"/>
          <w:sz w:val="23"/>
          <w:szCs w:val="23"/>
          <w:color w:val="31367E"/>
          <w:spacing w:val="0"/>
          <w:w w:val="100"/>
          <w:i/>
          <w:position w:val="-5"/>
        </w:rPr>
        <w:tab/>
      </w:r>
      <w:r>
        <w:rPr>
          <w:rFonts w:ascii="Arial" w:hAnsi="Arial" w:cs="Arial" w:eastAsia="Arial"/>
          <w:sz w:val="23"/>
          <w:szCs w:val="23"/>
          <w:color w:val="31367E"/>
          <w:spacing w:val="0"/>
          <w:w w:val="100"/>
          <w:i/>
          <w:position w:val="-5"/>
        </w:rPr>
      </w:r>
      <w:r>
        <w:rPr>
          <w:rFonts w:ascii="Arial" w:hAnsi="Arial" w:cs="Arial" w:eastAsia="Arial"/>
          <w:sz w:val="20"/>
          <w:szCs w:val="20"/>
          <w:color w:val="464B90"/>
          <w:spacing w:val="0"/>
          <w:w w:val="61"/>
          <w:i/>
          <w:position w:val="-5"/>
        </w:rPr>
        <w:t>A</w:t>
      </w:r>
      <w:r>
        <w:rPr>
          <w:rFonts w:ascii="Arial" w:hAnsi="Arial" w:cs="Arial" w:eastAsia="Arial"/>
          <w:sz w:val="20"/>
          <w:szCs w:val="20"/>
          <w:color w:val="464B90"/>
          <w:spacing w:val="0"/>
          <w:w w:val="100"/>
          <w:i/>
          <w:position w:val="-5"/>
        </w:rPr>
        <w:tab/>
      </w:r>
      <w:r>
        <w:rPr>
          <w:rFonts w:ascii="Arial" w:hAnsi="Arial" w:cs="Arial" w:eastAsia="Arial"/>
          <w:sz w:val="20"/>
          <w:szCs w:val="20"/>
          <w:color w:val="464B90"/>
          <w:spacing w:val="0"/>
          <w:w w:val="100"/>
          <w:i/>
          <w:position w:val="-5"/>
        </w:rPr>
      </w:r>
      <w:r>
        <w:rPr>
          <w:rFonts w:ascii="Arial" w:hAnsi="Arial" w:cs="Arial" w:eastAsia="Arial"/>
          <w:sz w:val="20"/>
          <w:szCs w:val="20"/>
          <w:color w:val="4D4D4D"/>
          <w:spacing w:val="0"/>
          <w:w w:val="100"/>
          <w:position w:val="-7"/>
        </w:rPr>
        <w:t>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5" w:lineRule="exact"/>
        <w:ind w:left="162" w:right="-20"/>
        <w:jc w:val="left"/>
        <w:tabs>
          <w:tab w:pos="2440" w:val="left"/>
          <w:tab w:pos="3360" w:val="left"/>
          <w:tab w:pos="8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6"/>
          <w:szCs w:val="26"/>
          <w:color w:val="C3C3C3"/>
          <w:spacing w:val="0"/>
          <w:w w:val="100"/>
          <w:position w:val="-9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C3C3C3"/>
          <w:spacing w:val="-53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C3C3C3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C3C3C3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26"/>
          <w:szCs w:val="26"/>
          <w:color w:val="31367E"/>
          <w:spacing w:val="0"/>
          <w:w w:val="180"/>
          <w:position w:val="-9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31367E"/>
          <w:spacing w:val="-10"/>
          <w:w w:val="180"/>
          <w:position w:val="-9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838CB1"/>
          <w:spacing w:val="0"/>
          <w:w w:val="28"/>
          <w:position w:val="-9"/>
        </w:rPr>
        <w:t>f</w:t>
      </w:r>
      <w:r>
        <w:rPr>
          <w:rFonts w:ascii="Times New Roman" w:hAnsi="Times New Roman" w:cs="Times New Roman" w:eastAsia="Times New Roman"/>
          <w:sz w:val="26"/>
          <w:szCs w:val="26"/>
          <w:color w:val="838CB1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838CB1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0"/>
        </w:rPr>
        <w:t>Birii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00" w:right="40"/>
        </w:sectPr>
      </w:pPr>
      <w:rPr/>
    </w:p>
    <w:p>
      <w:pPr>
        <w:spacing w:before="0" w:after="0" w:line="159" w:lineRule="exact"/>
        <w:ind w:right="-20"/>
        <w:jc w:val="right"/>
        <w:rPr>
          <w:rFonts w:ascii="Times New Roman" w:hAnsi="Times New Roman" w:cs="Times New Roman" w:eastAsia="Times New Roman"/>
          <w:sz w:val="47"/>
          <w:szCs w:val="47"/>
        </w:rPr>
      </w:pPr>
      <w:rPr/>
      <w:r>
        <w:rPr>
          <w:rFonts w:ascii="Times New Roman" w:hAnsi="Times New Roman" w:cs="Times New Roman" w:eastAsia="Times New Roman"/>
          <w:sz w:val="47"/>
          <w:szCs w:val="47"/>
          <w:color w:val="A3A3A5"/>
          <w:spacing w:val="-8"/>
          <w:w w:val="33"/>
          <w:i/>
          <w:position w:val="-25"/>
        </w:rPr>
        <w:t>J</w:t>
      </w:r>
      <w:r>
        <w:rPr>
          <w:rFonts w:ascii="Times New Roman" w:hAnsi="Times New Roman" w:cs="Times New Roman" w:eastAsia="Times New Roman"/>
          <w:sz w:val="47"/>
          <w:szCs w:val="47"/>
          <w:color w:val="50566B"/>
          <w:spacing w:val="-179"/>
          <w:w w:val="95"/>
          <w:i/>
          <w:position w:val="-25"/>
        </w:rPr>
        <w:t>{</w:t>
      </w:r>
      <w:r>
        <w:rPr>
          <w:rFonts w:ascii="Times New Roman" w:hAnsi="Times New Roman" w:cs="Times New Roman" w:eastAsia="Times New Roman"/>
          <w:sz w:val="47"/>
          <w:szCs w:val="47"/>
          <w:color w:val="A3A3A5"/>
          <w:spacing w:val="0"/>
          <w:w w:val="33"/>
          <w:i/>
          <w:position w:val="-25"/>
        </w:rPr>
        <w:t>'</w:t>
      </w:r>
      <w:r>
        <w:rPr>
          <w:rFonts w:ascii="Times New Roman" w:hAnsi="Times New Roman" w:cs="Times New Roman" w:eastAsia="Times New Roman"/>
          <w:sz w:val="47"/>
          <w:szCs w:val="47"/>
          <w:color w:val="000000"/>
          <w:spacing w:val="0"/>
          <w:w w:val="100"/>
          <w:position w:val="0"/>
        </w:rPr>
      </w:r>
    </w:p>
    <w:p>
      <w:pPr>
        <w:spacing w:before="0" w:after="0" w:line="159" w:lineRule="exact"/>
        <w:ind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7"/>
          <w:szCs w:val="47"/>
          <w:color w:val="50566B"/>
          <w:spacing w:val="0"/>
          <w:w w:val="100"/>
          <w:i/>
          <w:position w:val="-25"/>
        </w:rPr>
        <w:t>j</w:t>
      </w:r>
      <w:r>
        <w:rPr>
          <w:rFonts w:ascii="Times New Roman" w:hAnsi="Times New Roman" w:cs="Times New Roman" w:eastAsia="Times New Roman"/>
          <w:sz w:val="47"/>
          <w:szCs w:val="47"/>
          <w:color w:val="50566B"/>
          <w:spacing w:val="51"/>
          <w:w w:val="100"/>
          <w:i/>
          <w:position w:val="-25"/>
        </w:rPr>
        <w:t> </w:t>
      </w:r>
      <w:r>
        <w:rPr>
          <w:rFonts w:ascii="Arial" w:hAnsi="Arial" w:cs="Arial" w:eastAsia="Arial"/>
          <w:sz w:val="38"/>
          <w:szCs w:val="38"/>
          <w:color w:val="2D2A60"/>
          <w:spacing w:val="-42"/>
          <w:w w:val="100"/>
          <w:position w:val="-25"/>
        </w:rPr>
        <w:t>l</w:t>
      </w:r>
      <w:r>
        <w:rPr>
          <w:rFonts w:ascii="Arial" w:hAnsi="Arial" w:cs="Arial" w:eastAsia="Arial"/>
          <w:sz w:val="38"/>
          <w:szCs w:val="38"/>
          <w:color w:val="50566B"/>
          <w:spacing w:val="0"/>
          <w:w w:val="133"/>
          <w:position w:val="-25"/>
        </w:rPr>
        <w:t>t</w:t>
      </w:r>
      <w:r>
        <w:rPr>
          <w:rFonts w:ascii="Arial" w:hAnsi="Arial" w:cs="Arial" w:eastAsia="Arial"/>
          <w:sz w:val="38"/>
          <w:szCs w:val="38"/>
          <w:color w:val="50566B"/>
          <w:spacing w:val="-46"/>
          <w:w w:val="100"/>
          <w:position w:val="-25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8415B"/>
          <w:spacing w:val="0"/>
          <w:w w:val="78"/>
          <w:position w:val="-25"/>
        </w:rPr>
        <w:t>ff.U</w:t>
      </w:r>
      <w:r>
        <w:rPr>
          <w:rFonts w:ascii="Times New Roman" w:hAnsi="Times New Roman" w:cs="Times New Roman" w:eastAsia="Times New Roman"/>
          <w:sz w:val="25"/>
          <w:szCs w:val="25"/>
          <w:color w:val="38415B"/>
          <w:spacing w:val="-28"/>
          <w:w w:val="100"/>
          <w:position w:val="-25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76767"/>
          <w:spacing w:val="8"/>
          <w:w w:val="121"/>
          <w:position w:val="-25"/>
        </w:rPr>
        <w:t>J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-14"/>
          <w:w w:val="167"/>
          <w:position w:val="-25"/>
        </w:rPr>
        <w:t>l</w:t>
      </w:r>
      <w:r>
        <w:rPr>
          <w:rFonts w:ascii="Times New Roman" w:hAnsi="Times New Roman" w:cs="Times New Roman" w:eastAsia="Times New Roman"/>
          <w:sz w:val="25"/>
          <w:szCs w:val="25"/>
          <w:color w:val="8A8A8A"/>
          <w:spacing w:val="0"/>
          <w:w w:val="96"/>
          <w:position w:val="-25"/>
        </w:rPr>
        <w:t>'</w:t>
      </w:r>
      <w:r>
        <w:rPr>
          <w:rFonts w:ascii="Times New Roman" w:hAnsi="Times New Roman" w:cs="Times New Roman" w:eastAsia="Times New Roman"/>
          <w:sz w:val="25"/>
          <w:szCs w:val="25"/>
          <w:color w:val="8A8A8A"/>
          <w:spacing w:val="-22"/>
          <w:w w:val="100"/>
          <w:position w:val="-25"/>
        </w:rPr>
        <w:t> </w:t>
      </w:r>
      <w:r>
        <w:rPr>
          <w:rFonts w:ascii="Arial" w:hAnsi="Arial" w:cs="Arial" w:eastAsia="Arial"/>
          <w:sz w:val="25"/>
          <w:szCs w:val="25"/>
          <w:color w:val="50566B"/>
          <w:spacing w:val="0"/>
          <w:w w:val="53"/>
          <w:position w:val="-25"/>
        </w:rPr>
        <w:t>r-</w:t>
      </w:r>
      <w:r>
        <w:rPr>
          <w:rFonts w:ascii="Arial" w:hAnsi="Arial" w:cs="Arial" w:eastAsia="Arial"/>
          <w:sz w:val="25"/>
          <w:szCs w:val="25"/>
          <w:color w:val="50566B"/>
          <w:spacing w:val="-42"/>
          <w:w w:val="52"/>
          <w:position w:val="-25"/>
        </w:rPr>
        <w:t>ı</w:t>
      </w:r>
      <w:r>
        <w:rPr>
          <w:rFonts w:ascii="Arial" w:hAnsi="Arial" w:cs="Arial" w:eastAsia="Arial"/>
          <w:sz w:val="25"/>
          <w:szCs w:val="25"/>
          <w:color w:val="4D4D4D"/>
          <w:spacing w:val="0"/>
          <w:w w:val="142"/>
          <w:position w:val="-25"/>
        </w:rPr>
        <w:t>U</w:t>
      </w:r>
      <w:r>
        <w:rPr>
          <w:rFonts w:ascii="Arial" w:hAnsi="Arial" w:cs="Arial" w:eastAsia="Arial"/>
          <w:sz w:val="25"/>
          <w:szCs w:val="25"/>
          <w:color w:val="4D4D4D"/>
          <w:spacing w:val="0"/>
          <w:w w:val="100"/>
          <w:position w:val="-25"/>
        </w:rPr>
        <w:tab/>
      </w:r>
      <w:r>
        <w:rPr>
          <w:rFonts w:ascii="Arial" w:hAnsi="Arial" w:cs="Arial" w:eastAsia="Arial"/>
          <w:sz w:val="25"/>
          <w:szCs w:val="25"/>
          <w:color w:val="4D4D4D"/>
          <w:spacing w:val="0"/>
          <w:w w:val="100"/>
          <w:position w:val="-25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1"/>
        </w:rPr>
        <w:t>Ali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-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1"/>
        </w:rPr>
        <w:t>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-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21"/>
        </w:rPr>
        <w:t>GOÇMEZ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00" w:right="40"/>
          <w:cols w:num="2" w:equalWidth="0">
            <w:col w:w="2609" w:space="137"/>
            <w:col w:w="893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96" w:lineRule="atLeast"/>
        <w:ind w:left="2427" w:right="-85"/>
        <w:jc w:val="left"/>
        <w:tabs>
          <w:tab w:pos="658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1:Posta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7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mırı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464B90"/>
          <w:spacing w:val="0"/>
          <w:w w:val="103"/>
          <w:i/>
          <w:position w:val="-9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4" w:lineRule="exact"/>
        <w:ind w:right="-202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8"/>
          <w:szCs w:val="108"/>
          <w:color w:val="1849AC"/>
          <w:w w:val="67"/>
          <w:position w:val="-85"/>
        </w:rPr>
        <w:t>c</w:t>
      </w:r>
      <w:r>
        <w:rPr>
          <w:rFonts w:ascii="Times New Roman" w:hAnsi="Times New Roman" w:cs="Times New Roman" w:eastAsia="Times New Roman"/>
          <w:sz w:val="108"/>
          <w:szCs w:val="108"/>
          <w:color w:val="1849AC"/>
          <w:spacing w:val="-200"/>
          <w:w w:val="100"/>
          <w:position w:val="-85"/>
        </w:rPr>
        <w:t> </w:t>
      </w:r>
      <w:r>
        <w:rPr>
          <w:rFonts w:ascii="Times New Roman" w:hAnsi="Times New Roman" w:cs="Times New Roman" w:eastAsia="Times New Roman"/>
          <w:sz w:val="77"/>
          <w:szCs w:val="77"/>
          <w:color w:val="50566B"/>
          <w:spacing w:val="-187"/>
          <w:w w:val="80"/>
          <w:i/>
          <w:position w:val="-85"/>
        </w:rPr>
        <w:t>?</w:t>
      </w:r>
      <w:r>
        <w:rPr>
          <w:rFonts w:ascii="Arial" w:hAnsi="Arial" w:cs="Arial" w:eastAsia="Arial"/>
          <w:sz w:val="16"/>
          <w:szCs w:val="16"/>
          <w:color w:val="8A8A8A"/>
          <w:spacing w:val="0"/>
          <w:w w:val="88"/>
          <w:position w:val="-62"/>
        </w:rPr>
        <w:t>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122" w:lineRule="atLeast"/>
        <w:ind w:right="-20"/>
        <w:jc w:val="left"/>
        <w:tabs>
          <w:tab w:pos="110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77"/>
          <w:szCs w:val="77"/>
          <w:color w:val="50566B"/>
          <w:spacing w:val="-151"/>
          <w:w w:val="79"/>
          <w:i/>
          <w:position w:val="-23"/>
        </w:rPr>
        <w:t>l</w:t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48"/>
          <w:position w:val="0"/>
        </w:rPr>
        <w:t>'</w:t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363636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77"/>
          <w:szCs w:val="77"/>
          <w:color w:val="50566B"/>
          <w:spacing w:val="0"/>
          <w:w w:val="79"/>
          <w:i/>
          <w:position w:val="-23"/>
        </w:rPr>
        <w:t>ı</w:t>
      </w:r>
      <w:r>
        <w:rPr>
          <w:rFonts w:ascii="Times New Roman" w:hAnsi="Times New Roman" w:cs="Times New Roman" w:eastAsia="Times New Roman"/>
          <w:sz w:val="77"/>
          <w:szCs w:val="77"/>
          <w:color w:val="50566B"/>
          <w:spacing w:val="-41"/>
          <w:w w:val="80"/>
          <w:i/>
          <w:position w:val="-23"/>
        </w:rPr>
        <w:t>2</w:t>
      </w:r>
      <w:r>
        <w:rPr>
          <w:rFonts w:ascii="Arial" w:hAnsi="Arial" w:cs="Arial" w:eastAsia="Arial"/>
          <w:sz w:val="16"/>
          <w:szCs w:val="16"/>
          <w:color w:val="4D4D4D"/>
          <w:spacing w:val="-30"/>
          <w:w w:val="106"/>
          <w:b/>
          <w:bCs/>
          <w:position w:val="0"/>
        </w:rPr>
        <w:t>r</w:t>
      </w:r>
      <w:r>
        <w:rPr>
          <w:rFonts w:ascii="Times New Roman" w:hAnsi="Times New Roman" w:cs="Times New Roman" w:eastAsia="Times New Roman"/>
          <w:sz w:val="77"/>
          <w:szCs w:val="77"/>
          <w:color w:val="50566B"/>
          <w:spacing w:val="-83"/>
          <w:w w:val="80"/>
          <w:i/>
          <w:position w:val="-23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4D4D4D"/>
          <w:spacing w:val="0"/>
          <w:w w:val="71"/>
          <w:b/>
          <w:bCs/>
          <w:position w:val="0"/>
        </w:rPr>
        <w:t>.f.</w:t>
      </w:r>
      <w:r>
        <w:rPr>
          <w:rFonts w:ascii="Times New Roman" w:hAnsi="Times New Roman" w:cs="Times New Roman" w:eastAsia="Times New Roman"/>
          <w:sz w:val="26"/>
          <w:szCs w:val="26"/>
          <w:color w:val="4D4D4D"/>
          <w:spacing w:val="0"/>
          <w:w w:val="100"/>
          <w:b/>
          <w:bCs/>
          <w:position w:val="0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4D4D4D"/>
          <w:spacing w:val="0"/>
          <w:w w:val="100"/>
          <w:b/>
          <w:bCs/>
          <w:position w:val="0"/>
        </w:rPr>
      </w:r>
      <w:r>
        <w:rPr>
          <w:rFonts w:ascii="Times New Roman" w:hAnsi="Times New Roman" w:cs="Times New Roman" w:eastAsia="Times New Roman"/>
          <w:sz w:val="26"/>
          <w:szCs w:val="26"/>
          <w:color w:val="676767"/>
          <w:spacing w:val="0"/>
          <w:w w:val="67"/>
          <w:position w:val="0"/>
        </w:rPr>
        <w:t>•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00" w:right="40"/>
          <w:cols w:num="3" w:equalWidth="0">
            <w:col w:w="6696" w:space="1481"/>
            <w:col w:w="592" w:space="111"/>
            <w:col w:w="2800"/>
          </w:cols>
        </w:sectPr>
      </w:pPr>
      <w:rPr/>
    </w:p>
    <w:p>
      <w:pPr>
        <w:spacing w:before="0" w:after="0" w:line="458" w:lineRule="atLeast"/>
        <w:ind w:left="2456" w:right="-20"/>
        <w:jc w:val="left"/>
        <w:tabs>
          <w:tab w:pos="3040" w:val="left"/>
          <w:tab w:pos="5320" w:val="left"/>
          <w:tab w:pos="8980" w:val="left"/>
        </w:tabs>
        <w:rPr>
          <w:rFonts w:ascii="Arial" w:hAnsi="Arial" w:cs="Arial" w:eastAsia="Arial"/>
          <w:sz w:val="37"/>
          <w:szCs w:val="3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5.983521pt;margin-top:34.531219pt;width:49.782162pt;height:45.5pt;mso-position-horizontal-relative:page;mso-position-vertical-relative:paragraph;z-index:-17051" type="#_x0000_t202" filled="f" stroked="f">
            <v:textbox inset="0,0,0,0">
              <w:txbxContent>
                <w:p>
                  <w:pPr>
                    <w:spacing w:before="0" w:after="0" w:line="910" w:lineRule="exact"/>
                    <w:ind w:right="-176"/>
                    <w:jc w:val="left"/>
                    <w:rPr>
                      <w:rFonts w:ascii="Times New Roman" w:hAnsi="Times New Roman" w:cs="Times New Roman" w:eastAsia="Times New Roman"/>
                      <w:sz w:val="91"/>
                      <w:szCs w:val="91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363636"/>
                      <w:spacing w:val="-59"/>
                      <w:w w:val="112"/>
                      <w:position w:val="-8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4D4D4D"/>
                      <w:spacing w:val="-168"/>
                      <w:w w:val="80"/>
                      <w:position w:val="0"/>
                    </w:rPr>
                    <w:t>t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63636"/>
                      <w:spacing w:val="-12"/>
                      <w:w w:val="112"/>
                      <w:position w:val="-8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4D4D4D"/>
                      <w:spacing w:val="0"/>
                      <w:w w:val="81"/>
                      <w:position w:val="0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4D4D4D"/>
                      <w:spacing w:val="-185"/>
                      <w:w w:val="80"/>
                      <w:position w:val="0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676767"/>
          <w:w w:val="91"/>
          <w:position w:val="1"/>
        </w:rPr>
        <w:t>It</w:t>
      </w:r>
      <w:r>
        <w:rPr>
          <w:rFonts w:ascii="Arial" w:hAnsi="Arial" w:cs="Arial" w:eastAsia="Arial"/>
          <w:sz w:val="24"/>
          <w:szCs w:val="24"/>
          <w:color w:val="676767"/>
          <w:spacing w:val="-5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4D4D4D"/>
          <w:spacing w:val="0"/>
          <w:w w:val="64"/>
          <w:position w:val="1"/>
        </w:rPr>
        <w:t>f</w:t>
      </w:r>
      <w:r>
        <w:rPr>
          <w:rFonts w:ascii="Arial" w:hAnsi="Arial" w:cs="Arial" w:eastAsia="Arial"/>
          <w:sz w:val="24"/>
          <w:szCs w:val="24"/>
          <w:color w:val="4D4D4D"/>
          <w:spacing w:val="-50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8A8A8A"/>
          <w:spacing w:val="0"/>
          <w:w w:val="67"/>
          <w:position w:val="1"/>
        </w:rPr>
        <w:t>a</w:t>
      </w:r>
      <w:r>
        <w:rPr>
          <w:rFonts w:ascii="Arial" w:hAnsi="Arial" w:cs="Arial" w:eastAsia="Arial"/>
          <w:sz w:val="24"/>
          <w:szCs w:val="24"/>
          <w:color w:val="8A8A8A"/>
          <w:spacing w:val="-34"/>
          <w:w w:val="67"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8A8A8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4"/>
          <w:szCs w:val="24"/>
          <w:color w:val="8A8A8A"/>
          <w:spacing w:val="0"/>
          <w:w w:val="100"/>
          <w:position w:val="1"/>
        </w:rPr>
      </w:r>
      <w:r>
        <w:rPr>
          <w:rFonts w:ascii="Arial" w:hAnsi="Arial" w:cs="Arial" w:eastAsia="Arial"/>
          <w:sz w:val="21"/>
          <w:szCs w:val="21"/>
          <w:color w:val="38415B"/>
          <w:spacing w:val="0"/>
          <w:w w:val="67"/>
          <w:position w:val="1"/>
        </w:rPr>
        <w:t>.}k:</w:t>
      </w:r>
      <w:r>
        <w:rPr>
          <w:rFonts w:ascii="Arial" w:hAnsi="Arial" w:cs="Arial" w:eastAsia="Arial"/>
          <w:sz w:val="21"/>
          <w:szCs w:val="21"/>
          <w:color w:val="38415B"/>
          <w:spacing w:val="-1"/>
          <w:w w:val="6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rkez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Bplg·e·</w:t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</w:r>
      <w:r>
        <w:rPr>
          <w:rFonts w:ascii="Arial" w:hAnsi="Arial" w:cs="Arial" w:eastAsia="Arial"/>
          <w:sz w:val="21"/>
          <w:szCs w:val="21"/>
          <w:color w:val="242424"/>
          <w:spacing w:val="-2"/>
          <w:w w:val="104"/>
          <w:position w:val="0"/>
        </w:rPr>
        <w:t>l</w:t>
      </w:r>
      <w:r>
        <w:rPr>
          <w:rFonts w:ascii="Arial" w:hAnsi="Arial" w:cs="Arial" w:eastAsia="Arial"/>
          <w:sz w:val="21"/>
          <w:szCs w:val="21"/>
          <w:color w:val="4D4D4D"/>
          <w:spacing w:val="0"/>
          <w:w w:val="104"/>
          <w:position w:val="0"/>
        </w:rPr>
        <w:t>tf.</w:t>
      </w:r>
      <w:r>
        <w:rPr>
          <w:rFonts w:ascii="Arial" w:hAnsi="Arial" w:cs="Arial" w:eastAsia="Arial"/>
          <w:sz w:val="21"/>
          <w:szCs w:val="21"/>
          <w:color w:val="4D4D4D"/>
          <w:spacing w:val="-13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Arial" w:hAnsi="Arial" w:cs="Arial" w:eastAsia="Arial"/>
          <w:sz w:val="53"/>
          <w:szCs w:val="53"/>
          <w:color w:val="4D4D4D"/>
          <w:spacing w:val="-18"/>
          <w:w w:val="112"/>
          <w:position w:val="-4"/>
        </w:rPr>
        <w:t>-</w:t>
      </w:r>
      <w:r>
        <w:rPr>
          <w:rFonts w:ascii="Arial" w:hAnsi="Arial" w:cs="Arial" w:eastAsia="Arial"/>
          <w:sz w:val="53"/>
          <w:szCs w:val="53"/>
          <w:color w:val="676767"/>
          <w:spacing w:val="-43"/>
          <w:w w:val="46"/>
          <w:position w:val="-4"/>
        </w:rPr>
        <w:t>-</w:t>
      </w:r>
      <w:r>
        <w:rPr>
          <w:rFonts w:ascii="Arial" w:hAnsi="Arial" w:cs="Arial" w:eastAsia="Arial"/>
          <w:sz w:val="23"/>
          <w:szCs w:val="23"/>
          <w:color w:val="A3A3A5"/>
          <w:spacing w:val="-37"/>
          <w:w w:val="102"/>
          <w:position w:val="-8"/>
        </w:rPr>
        <w:t>.</w:t>
      </w:r>
      <w:r>
        <w:rPr>
          <w:rFonts w:ascii="Arial" w:hAnsi="Arial" w:cs="Arial" w:eastAsia="Arial"/>
          <w:sz w:val="53"/>
          <w:szCs w:val="53"/>
          <w:color w:val="676767"/>
          <w:spacing w:val="0"/>
          <w:w w:val="46"/>
          <w:position w:val="-4"/>
        </w:rPr>
        <w:t>-</w:t>
      </w:r>
      <w:r>
        <w:rPr>
          <w:rFonts w:ascii="Arial" w:hAnsi="Arial" w:cs="Arial" w:eastAsia="Arial"/>
          <w:sz w:val="53"/>
          <w:szCs w:val="53"/>
          <w:color w:val="A3A3A5"/>
          <w:spacing w:val="0"/>
          <w:w w:val="41"/>
          <w:position w:val="-4"/>
        </w:rPr>
        <w:t>,</w:t>
      </w:r>
      <w:r>
        <w:rPr>
          <w:rFonts w:ascii="Arial" w:hAnsi="Arial" w:cs="Arial" w:eastAsia="Arial"/>
          <w:sz w:val="53"/>
          <w:szCs w:val="53"/>
          <w:color w:val="A3A3A5"/>
          <w:spacing w:val="-89"/>
          <w:w w:val="100"/>
          <w:position w:val="-4"/>
        </w:rPr>
        <w:t> </w:t>
      </w:r>
      <w:r>
        <w:rPr>
          <w:rFonts w:ascii="Arial" w:hAnsi="Arial" w:cs="Arial" w:eastAsia="Arial"/>
          <w:sz w:val="37"/>
          <w:szCs w:val="37"/>
          <w:color w:val="676767"/>
          <w:spacing w:val="0"/>
          <w:w w:val="90"/>
          <w:position w:val="-8"/>
        </w:rPr>
        <w:t>-</w:t>
      </w:r>
      <w:r>
        <w:rPr>
          <w:rFonts w:ascii="Arial" w:hAnsi="Arial" w:cs="Arial" w:eastAsia="Arial"/>
          <w:sz w:val="37"/>
          <w:szCs w:val="37"/>
          <w:color w:val="A3A3A5"/>
          <w:spacing w:val="-46"/>
          <w:w w:val="103"/>
          <w:position w:val="-8"/>
        </w:rPr>
        <w:t>·</w:t>
      </w:r>
      <w:r>
        <w:rPr>
          <w:rFonts w:ascii="Arial" w:hAnsi="Arial" w:cs="Arial" w:eastAsia="Arial"/>
          <w:sz w:val="37"/>
          <w:szCs w:val="37"/>
          <w:color w:val="A3A3A5"/>
          <w:spacing w:val="0"/>
          <w:w w:val="63"/>
          <w:position w:val="-8"/>
        </w:rPr>
        <w:t>.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60" w:lineRule="exact"/>
        <w:ind w:right="1857"/>
        <w:jc w:val="right"/>
        <w:tabs>
          <w:tab w:pos="128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34"/>
          <w:szCs w:val="34"/>
          <w:color w:val="363636"/>
          <w:w w:val="203"/>
          <w:position w:val="3"/>
        </w:rPr>
        <w:t>l</w:t>
      </w:r>
      <w:r>
        <w:rPr>
          <w:rFonts w:ascii="Times New Roman" w:hAnsi="Times New Roman" w:cs="Times New Roman" w:eastAsia="Times New Roman"/>
          <w:sz w:val="34"/>
          <w:szCs w:val="34"/>
          <w:color w:val="363636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363636"/>
          <w:w w:val="100"/>
          <w:position w:val="3"/>
        </w:rPr>
      </w:r>
      <w:r>
        <w:rPr>
          <w:rFonts w:ascii="Times New Roman" w:hAnsi="Times New Roman" w:cs="Times New Roman" w:eastAsia="Times New Roman"/>
          <w:sz w:val="34"/>
          <w:szCs w:val="34"/>
          <w:color w:val="2F569A"/>
          <w:spacing w:val="0"/>
          <w:w w:val="68"/>
          <w:position w:val="3"/>
        </w:rPr>
        <w:t>·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7087" w:right="-20"/>
        <w:jc w:val="left"/>
        <w:tabs>
          <w:tab w:pos="9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2"/>
          <w:szCs w:val="32"/>
          <w:color w:val="C3C3C3"/>
          <w:spacing w:val="0"/>
          <w:w w:val="184"/>
          <w:position w:val="-6"/>
        </w:rPr>
        <w:t>..</w:t>
      </w:r>
      <w:r>
        <w:rPr>
          <w:rFonts w:ascii="Arial" w:hAnsi="Arial" w:cs="Arial" w:eastAsia="Arial"/>
          <w:sz w:val="32"/>
          <w:szCs w:val="32"/>
          <w:color w:val="C3C3C3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32"/>
          <w:szCs w:val="32"/>
          <w:color w:val="C3C3C3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48"/>
          <w:szCs w:val="48"/>
          <w:color w:val="4D4D4D"/>
          <w:spacing w:val="0"/>
          <w:w w:val="53"/>
          <w:i/>
          <w:position w:val="-20"/>
        </w:rPr>
        <w:t>ıJj;fJ</w:t>
      </w:r>
      <w:r>
        <w:rPr>
          <w:rFonts w:ascii="Times New Roman" w:hAnsi="Times New Roman" w:cs="Times New Roman" w:eastAsia="Times New Roman"/>
          <w:sz w:val="48"/>
          <w:szCs w:val="48"/>
          <w:color w:val="4D4D4D"/>
          <w:spacing w:val="14"/>
          <w:w w:val="53"/>
          <w:i/>
          <w:position w:val="-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7"/>
          <w:position w:val="-2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00" w:right="40"/>
        </w:sectPr>
      </w:pPr>
      <w:rPr/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76" w:lineRule="exact"/>
        <w:ind w:left="157" w:right="-102"/>
        <w:jc w:val="left"/>
        <w:tabs>
          <w:tab w:pos="2560" w:val="left"/>
          <w:tab w:pos="3460" w:val="left"/>
          <w:tab w:pos="3920" w:val="left"/>
          <w:tab w:pos="4180" w:val="left"/>
          <w:tab w:pos="514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0.971954pt;margin-top:1.100697pt;width:20.738679pt;height:7.5pt;mso-position-horizontal-relative:page;mso-position-vertical-relative:paragraph;z-index:-17050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242424"/>
                      <w:w w:val="143"/>
                      <w:i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242424"/>
                      <w:spacing w:val="-18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4D4D4D"/>
                      <w:spacing w:val="0"/>
                      <w:w w:val="73"/>
                      <w:i/>
                    </w:rPr>
                    <w:t>ıJ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4D4D4D"/>
                      <w:spacing w:val="-5"/>
                      <w:w w:val="73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676767"/>
                      <w:spacing w:val="0"/>
                      <w:w w:val="95"/>
                      <w:i/>
                    </w:rPr>
                    <w:t>?,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676767"/>
                      <w:spacing w:val="-22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8A8A8A"/>
                      <w:spacing w:val="0"/>
                      <w:w w:val="294"/>
                      <w:i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4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4"/>
        </w:rPr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87"/>
          <w:position w:val="-13"/>
        </w:rPr>
        <w:t>ltfaiu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88"/>
          <w:position w:val="-13"/>
        </w:rPr>
        <w:t>•</w:t>
      </w:r>
      <w:r>
        <w:rPr>
          <w:rFonts w:ascii="Arial" w:hAnsi="Arial" w:cs="Arial" w:eastAsia="Arial"/>
          <w:sz w:val="23"/>
          <w:szCs w:val="23"/>
          <w:color w:val="363636"/>
          <w:spacing w:val="-40"/>
          <w:w w:val="100"/>
          <w:position w:val="-13"/>
        </w:rPr>
        <w:t> </w:t>
      </w:r>
      <w:r>
        <w:rPr>
          <w:rFonts w:ascii="Arial" w:hAnsi="Arial" w:cs="Arial" w:eastAsia="Arial"/>
          <w:sz w:val="23"/>
          <w:szCs w:val="23"/>
          <w:color w:val="50566B"/>
          <w:spacing w:val="0"/>
          <w:w w:val="100"/>
          <w:position w:val="-13"/>
        </w:rPr>
        <w:t>•</w:t>
      </w:r>
      <w:r>
        <w:rPr>
          <w:rFonts w:ascii="Arial" w:hAnsi="Arial" w:cs="Arial" w:eastAsia="Arial"/>
          <w:sz w:val="23"/>
          <w:szCs w:val="23"/>
          <w:color w:val="50566B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23"/>
          <w:szCs w:val="23"/>
          <w:color w:val="50566B"/>
          <w:spacing w:val="0"/>
          <w:w w:val="100"/>
          <w:position w:val="-13"/>
        </w:rPr>
      </w:r>
      <w:r>
        <w:rPr>
          <w:rFonts w:ascii="Arial" w:hAnsi="Arial" w:cs="Arial" w:eastAsia="Arial"/>
          <w:sz w:val="28"/>
          <w:szCs w:val="28"/>
          <w:color w:val="4D4D4D"/>
          <w:spacing w:val="0"/>
          <w:w w:val="263"/>
          <w:position w:val="-5"/>
        </w:rPr>
        <w:t>d</w:t>
      </w:r>
      <w:r>
        <w:rPr>
          <w:rFonts w:ascii="Arial" w:hAnsi="Arial" w:cs="Arial" w:eastAsia="Arial"/>
          <w:sz w:val="28"/>
          <w:szCs w:val="28"/>
          <w:color w:val="4D4D4D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8"/>
          <w:szCs w:val="28"/>
          <w:color w:val="4D4D4D"/>
          <w:spacing w:val="0"/>
          <w:w w:val="100"/>
          <w:position w:val="-5"/>
        </w:rPr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83"/>
          <w:position w:val="-13"/>
        </w:rPr>
        <w:t>·</w:t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23"/>
          <w:szCs w:val="23"/>
          <w:color w:val="4D4D4D"/>
          <w:spacing w:val="-4"/>
          <w:w w:val="100"/>
          <w:position w:val="-13"/>
        </w:rPr>
        <w:t>A</w:t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100"/>
          <w:position w:val="-13"/>
        </w:rPr>
        <w:t>mir·</w:t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100"/>
          <w:position w:val="-13"/>
        </w:rPr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108"/>
          <w:position w:val="-19"/>
        </w:rPr>
        <w:t>B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79" w:lineRule="exact"/>
        <w:ind w:left="390" w:right="-20"/>
        <w:jc w:val="left"/>
        <w:tabs>
          <w:tab w:pos="1540" w:val="left"/>
          <w:tab w:pos="25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  <w:color w:val="242424"/>
          <w:spacing w:val="0"/>
          <w:w w:val="193"/>
          <w:position w:val="-2"/>
        </w:rPr>
        <w:t>.,</w:t>
      </w:r>
      <w:r>
        <w:rPr>
          <w:rFonts w:ascii="Times New Roman" w:hAnsi="Times New Roman" w:cs="Times New Roman" w:eastAsia="Times New Roman"/>
          <w:sz w:val="15"/>
          <w:szCs w:val="15"/>
          <w:color w:val="242424"/>
          <w:spacing w:val="0"/>
          <w:w w:val="193"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42424"/>
          <w:spacing w:val="20"/>
          <w:w w:val="193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2"/>
          <w:position w:val="7"/>
        </w:rPr>
        <w:t>l&amp;&gt;&lt;Jb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5"/>
          <w:szCs w:val="15"/>
          <w:color w:val="676767"/>
          <w:spacing w:val="0"/>
          <w:w w:val="100"/>
          <w:position w:val="-2"/>
        </w:rPr>
        <w:t>._</w:t>
      </w:r>
      <w:r>
        <w:rPr>
          <w:rFonts w:ascii="Times New Roman" w:hAnsi="Times New Roman" w:cs="Times New Roman" w:eastAsia="Times New Roman"/>
          <w:sz w:val="15"/>
          <w:szCs w:val="15"/>
          <w:color w:val="676767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15"/>
          <w:szCs w:val="15"/>
          <w:color w:val="676767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8A8A8A"/>
          <w:spacing w:val="-11"/>
          <w:w w:val="100"/>
          <w:position w:val="-2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A3A3A5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A3A3A5"/>
          <w:spacing w:val="-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3A3A5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A3A3A5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1"/>
          <w:szCs w:val="21"/>
          <w:color w:val="A3A3A5"/>
          <w:spacing w:val="0"/>
          <w:w w:val="111"/>
          <w:i/>
          <w:position w:val="-1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86" w:after="0" w:line="11" w:lineRule="exact"/>
        <w:ind w:right="-20"/>
        <w:jc w:val="left"/>
        <w:rPr>
          <w:rFonts w:ascii="Courier New" w:hAnsi="Courier New" w:cs="Courier New" w:eastAsia="Courier New"/>
          <w:sz w:val="6"/>
          <w:szCs w:val="6"/>
        </w:rPr>
      </w:pPr>
      <w:rPr/>
      <w:r>
        <w:rPr>
          <w:rFonts w:ascii="Courier New" w:hAnsi="Courier New" w:cs="Courier New" w:eastAsia="Courier New"/>
          <w:sz w:val="6"/>
          <w:szCs w:val="6"/>
          <w:color w:val="8A8A8A"/>
          <w:spacing w:val="0"/>
          <w:w w:val="263"/>
          <w:position w:val="-4"/>
        </w:rPr>
        <w:t>ç</w:t>
      </w:r>
      <w:r>
        <w:rPr>
          <w:rFonts w:ascii="Courier New" w:hAnsi="Courier New" w:cs="Courier New" w:eastAsia="Courier New"/>
          <w:sz w:val="6"/>
          <w:szCs w:val="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00" w:right="40"/>
          <w:cols w:num="2" w:equalWidth="0">
            <w:col w:w="5293" w:space="3174"/>
            <w:col w:w="3213"/>
          </w:cols>
        </w:sectPr>
      </w:pPr>
      <w:rPr/>
    </w:p>
    <w:p>
      <w:pPr>
        <w:spacing w:before="0" w:after="0" w:line="197" w:lineRule="exact"/>
        <w:ind w:left="2575" w:right="-20"/>
        <w:jc w:val="left"/>
        <w:tabs>
          <w:tab w:pos="3360" w:val="left"/>
          <w:tab w:pos="8480" w:val="left"/>
          <w:tab w:pos="9160" w:val="left"/>
          <w:tab w:pos="986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v:group style="position:absolute;margin-left:14.517074pt;margin-top:25.938023pt;width:571.996493pt;height:757.293881pt;mso-position-horizontal-relative:page;mso-position-vertical-relative:page;z-index:-17054" coordorigin="290,519" coordsize="11440,15146">
            <v:group style="position:absolute;left:305;top:540;width:990;height:2" coordorigin="305,540" coordsize="990,2">
              <v:shape style="position:absolute;left:305;top:540;width:990;height:2" coordorigin="305,540" coordsize="990,0" path="m305,540l1295,540e" filled="f" stroked="t" strokeweight=".713954pt" strokecolor="#575757">
                <v:path arrowok="t"/>
              </v:shape>
            </v:group>
            <v:group style="position:absolute;left:312;top:526;width:2;height:8826" coordorigin="312,526" coordsize="2,8826">
              <v:shape style="position:absolute;left:312;top:526;width:2;height:8826" coordorigin="312,526" coordsize="0,8826" path="m312,9351l312,526e" filled="f" stroked="t" strokeweight=".47597pt" strokecolor="#707070">
                <v:path arrowok="t"/>
              </v:shape>
            </v:group>
            <v:group style="position:absolute;left:1000;top:540;width:1371;height:2" coordorigin="1000,540" coordsize="1371,2">
              <v:shape style="position:absolute;left:1000;top:540;width:1371;height:2" coordorigin="1000,540" coordsize="1371,0" path="m1000,540l2370,540e" filled="f" stroked="t" strokeweight=".713954pt" strokecolor="#3F3F3F">
                <v:path arrowok="t"/>
              </v:shape>
            </v:group>
            <v:group style="position:absolute;left:2342;top:531;width:2;height:861" coordorigin="2342,531" coordsize="2,861">
              <v:shape style="position:absolute;left:2342;top:531;width:2;height:861" coordorigin="2342,531" coordsize="0,861" path="m2342,1391l2342,531e" filled="f" stroked="t" strokeweight=".951939pt" strokecolor="#646464">
                <v:path arrowok="t"/>
              </v:shape>
            </v:group>
            <v:group style="position:absolute;left:1956;top:543;width:5445;height:2" coordorigin="1956,543" coordsize="5445,2">
              <v:shape style="position:absolute;left:1956;top:543;width:5445;height:2" coordorigin="1956,543" coordsize="5445,0" path="m1956,543l7401,543e" filled="f" stroked="t" strokeweight=".951939pt" strokecolor="#545454">
                <v:path arrowok="t"/>
              </v:shape>
            </v:group>
            <v:group style="position:absolute;left:7344;top:547;width:838;height:2" coordorigin="7344,547" coordsize="838,2">
              <v:shape style="position:absolute;left:7344;top:547;width:838;height:2" coordorigin="7344,547" coordsize="838,0" path="m7344,547l8182,547e" filled="f" stroked="t" strokeweight=".713954pt" strokecolor="#3F3F3F">
                <v:path arrowok="t"/>
              </v:shape>
            </v:group>
            <v:group style="position:absolute;left:8053;top:547;width:3041;height:2" coordorigin="8053,547" coordsize="3041,2">
              <v:shape style="position:absolute;left:8053;top:547;width:3041;height:2" coordorigin="8053,547" coordsize="3041,0" path="m8053,547l11095,547e" filled="f" stroked="t" strokeweight=".713954pt" strokecolor="#545454">
                <v:path arrowok="t"/>
              </v:shape>
            </v:group>
            <v:group style="position:absolute;left:9110;top:540;width:2;height:578" coordorigin="9110,540" coordsize="2,578">
              <v:shape style="position:absolute;left:9110;top:540;width:2;height:578" coordorigin="9110,540" coordsize="0,578" path="m9110,1119l9110,540e" filled="f" stroked="t" strokeweight=".713954pt" strokecolor="#3B3B3B">
                <v:path arrowok="t"/>
              </v:shape>
            </v:group>
            <v:group style="position:absolute;left:11038;top:550;width:581;height:2" coordorigin="11038,550" coordsize="581,2">
              <v:shape style="position:absolute;left:11038;top:550;width:581;height:2" coordorigin="11038,550" coordsize="581,0" path="m11038,550l11618,550e" filled="f" stroked="t" strokeweight=".47597pt" strokecolor="#4B4B4B">
                <v:path arrowok="t"/>
              </v:shape>
            </v:group>
            <v:group style="position:absolute;left:11623;top:535;width:2;height:4097" coordorigin="11623,535" coordsize="2,4097">
              <v:shape style="position:absolute;left:11623;top:535;width:2;height:4097" coordorigin="11623,535" coordsize="0,4097" path="m11623,4633l11623,535e" filled="f" stroked="t" strokeweight=".713954pt" strokecolor="#575757">
                <v:path arrowok="t"/>
              </v:shape>
            </v:group>
            <v:group style="position:absolute;left:309;top:526;width:2;height:1559" coordorigin="309,526" coordsize="2,1559">
              <v:shape style="position:absolute;left:309;top:526;width:2;height:1559" coordorigin="309,526" coordsize="0,1559" path="m309,2084l309,526e" filled="f" stroked="t" strokeweight=".713954pt" strokecolor="#8C8C8C">
                <v:path arrowok="t"/>
              </v:shape>
            </v:group>
            <v:group style="position:absolute;left:2342;top:1334;width:2;height:727" coordorigin="2342,1334" coordsize="2,727">
              <v:shape style="position:absolute;left:2342;top:1334;width:2;height:727" coordorigin="2342,1334" coordsize="0,727" path="m2342,2061l2342,1334e" filled="f" stroked="t" strokeweight=".47597pt" strokecolor="#3F3F3F">
                <v:path arrowok="t"/>
              </v:shape>
            </v:group>
            <v:group style="position:absolute;left:9117;top:1061;width:2;height:550" coordorigin="9117,1061" coordsize="2,550">
              <v:shape style="position:absolute;left:9117;top:1061;width:2;height:550" coordorigin="9117,1061" coordsize="0,550" path="m9117,1611l9117,1061e" filled="f" stroked="t" strokeweight=".951939pt" strokecolor="#4F4F4F">
                <v:path arrowok="t"/>
              </v:shape>
            </v:group>
            <v:group style="position:absolute;left:305;top:2051;width:3541;height:2" coordorigin="305,2051" coordsize="3541,2">
              <v:shape style="position:absolute;left:305;top:2051;width:3541;height:2" coordorigin="305,2051" coordsize="3541,0" path="m305,2051l3846,2051e" filled="f" stroked="t" strokeweight=".951939pt" strokecolor="#4F4F4F">
                <v:path arrowok="t"/>
              </v:shape>
            </v:group>
            <v:group style="position:absolute;left:3789;top:2056;width:386;height:2" coordorigin="3789,2056" coordsize="386,2">
              <v:shape style="position:absolute;left:3789;top:2056;width:386;height:2" coordorigin="3789,2056" coordsize="386,0" path="m3789,2056l4174,2056e" filled="f" stroked="t" strokeweight=".47597pt" strokecolor="#181818">
                <v:path arrowok="t"/>
              </v:shape>
            </v:group>
            <v:group style="position:absolute;left:4117;top:2058;width:6978;height:2" coordorigin="4117,2058" coordsize="6978,2">
              <v:shape style="position:absolute;left:4117;top:2058;width:6978;height:2" coordorigin="4117,2058" coordsize="6978,0" path="m4117,2058l11095,2058e" filled="f" stroked="t" strokeweight=".951939pt" strokecolor="#545454">
                <v:path arrowok="t"/>
              </v:shape>
            </v:group>
            <v:group style="position:absolute;left:9124;top:1554;width:2;height:516" coordorigin="9124,1554" coordsize="2,516">
              <v:shape style="position:absolute;left:9124;top:1554;width:2;height:516" coordorigin="9124,1554" coordsize="0,516" path="m9124,2070l9124,1554e" filled="f" stroked="t" strokeweight=".713954pt" strokecolor="#3B3B3B">
                <v:path arrowok="t"/>
              </v:shape>
            </v:group>
            <v:group style="position:absolute;left:11038;top:2061;width:590;height:2" coordorigin="11038,2061" coordsize="590,2">
              <v:shape style="position:absolute;left:11038;top:2061;width:590;height:2" coordorigin="11038,2061" coordsize="590,0" path="m11038,2061l11628,2061e" filled="f" stroked="t" strokeweight=".47597pt" strokecolor="#4B4B4B">
                <v:path arrowok="t"/>
              </v:shape>
            </v:group>
            <v:group style="position:absolute;left:305;top:2295;width:10790;height:2" coordorigin="305,2295" coordsize="10790,2">
              <v:shape style="position:absolute;left:305;top:2295;width:10790;height:2" coordorigin="305,2295" coordsize="10790,0" path="m305,2295l11095,2295e" filled="f" stroked="t" strokeweight=".713954pt" strokecolor="#545454">
                <v:path arrowok="t"/>
              </v:shape>
            </v:group>
            <v:group style="position:absolute;left:309;top:2013;width:2;height:564" coordorigin="309,2013" coordsize="2,564">
              <v:shape style="position:absolute;left:309;top:2013;width:2;height:564" coordorigin="309,2013" coordsize="0,564" path="m309,2577l309,2013e" filled="f" stroked="t" strokeweight=".47597pt" strokecolor="#4F4F4F">
                <v:path arrowok="t"/>
              </v:shape>
            </v:group>
            <v:group style="position:absolute;left:11038;top:2295;width:595;height:2" coordorigin="11038,2295" coordsize="595,2">
              <v:shape style="position:absolute;left:11038;top:2295;width:595;height:2" coordorigin="11038,2295" coordsize="595,0" path="m11038,2295l11633,2295e" filled="f" stroked="t" strokeweight=".713954pt" strokecolor="#6B6B6B">
                <v:path arrowok="t"/>
              </v:shape>
            </v:group>
            <v:group style="position:absolute;left:305;top:2534;width:11328;height:2" coordorigin="305,2534" coordsize="11328,2">
              <v:shape style="position:absolute;left:305;top:2534;width:11328;height:2" coordorigin="305,2534" coordsize="11328,0" path="m305,2534l11633,2534e" filled="f" stroked="t" strokeweight=".713954pt" strokecolor="#707070">
                <v:path arrowok="t"/>
              </v:shape>
            </v:group>
            <v:group style="position:absolute;left:305;top:2771;width:3674;height:2" coordorigin="305,2771" coordsize="3674,2">
              <v:shape style="position:absolute;left:305;top:2771;width:3674;height:2" coordorigin="305,2771" coordsize="3674,0" path="m305,2771l3979,2771e" filled="f" stroked="t" strokeweight=".713954pt" strokecolor="#6B6B6B">
                <v:path arrowok="t"/>
              </v:shape>
            </v:group>
            <v:group style="position:absolute;left:3922;top:2773;width:252;height:2" coordorigin="3922,2773" coordsize="252,2">
              <v:shape style="position:absolute;left:3922;top:2773;width:252;height:2" coordorigin="3922,2773" coordsize="252,0" path="m3922,2773l4174,2773e" filled="f" stroked="t" strokeweight=".47597pt" strokecolor="#383838">
                <v:path arrowok="t"/>
              </v:shape>
            </v:group>
            <v:group style="position:absolute;left:4117;top:2773;width:371;height:2" coordorigin="4117,2773" coordsize="371,2">
              <v:shape style="position:absolute;left:4117;top:2773;width:371;height:2" coordorigin="4117,2773" coordsize="371,0" path="m4117,2773l4488,2773e" filled="f" stroked="t" strokeweight=".47597pt" strokecolor="#4F4F4F">
                <v:path arrowok="t"/>
              </v:shape>
            </v:group>
            <v:group style="position:absolute;left:4431;top:2775;width:7201;height:2" coordorigin="4431,2775" coordsize="7201,2">
              <v:shape style="position:absolute;left:4431;top:2775;width:7201;height:2" coordorigin="4431,2775" coordsize="7201,0" path="m4431,2775l11633,2775e" filled="f" stroked="t" strokeweight=".713954pt" strokecolor="#707070">
                <v:path arrowok="t"/>
              </v:shape>
            </v:group>
            <v:group style="position:absolute;left:5488;top:2773;width:538;height:2" coordorigin="5488,2773" coordsize="538,2">
              <v:shape style="position:absolute;left:5488;top:2773;width:538;height:2" coordorigin="5488,2773" coordsize="538,0" path="m5488,2773l6026,2773e" filled="f" stroked="t" strokeweight=".47597pt" strokecolor="#545454">
                <v:path arrowok="t"/>
              </v:shape>
            </v:group>
            <v:group style="position:absolute;left:6916;top:2773;width:485;height:2" coordorigin="6916,2773" coordsize="485,2">
              <v:shape style="position:absolute;left:6916;top:2773;width:485;height:2" coordorigin="6916,2773" coordsize="485,0" path="m6916,2773l7401,2773e" filled="f" stroked="t" strokeweight=".47597pt" strokecolor="#5B5B5B">
                <v:path arrowok="t"/>
              </v:shape>
            </v:group>
            <v:group style="position:absolute;left:7344;top:2773;width:267;height:2" coordorigin="7344,2773" coordsize="267,2">
              <v:shape style="position:absolute;left:7344;top:2773;width:267;height:2" coordorigin="7344,2773" coordsize="267,0" path="m7344,2773l7611,2773e" filled="f" stroked="t" strokeweight=".47597pt" strokecolor="#484848">
                <v:path arrowok="t"/>
              </v:shape>
            </v:group>
            <v:group style="position:absolute;left:300;top:3010;width:3679;height:2" coordorigin="300,3010" coordsize="3679,2">
              <v:shape style="position:absolute;left:300;top:3010;width:3679;height:2" coordorigin="300,3010" coordsize="3679,0" path="m300,3010l3979,3010e" filled="f" stroked="t" strokeweight=".951939pt" strokecolor="#575757">
                <v:path arrowok="t"/>
              </v:shape>
            </v:group>
            <v:group style="position:absolute;left:3922;top:3012;width:252;height:2" coordorigin="3922,3012" coordsize="252,2">
              <v:shape style="position:absolute;left:3922;top:3012;width:252;height:2" coordorigin="3922,3012" coordsize="252,0" path="m3922,3012l4174,3012e" filled="f" stroked="t" strokeweight=".47597pt" strokecolor="#1C1C1C">
                <v:path arrowok="t"/>
              </v:shape>
            </v:group>
            <v:group style="position:absolute;left:4117;top:3012;width:1523;height:2" coordorigin="4117,3012" coordsize="1523,2">
              <v:shape style="position:absolute;left:4117;top:3012;width:1523;height:2" coordorigin="4117,3012" coordsize="1523,0" path="m4117,3012l5640,3012e" filled="f" stroked="t" strokeweight=".951939pt" strokecolor="#5B5B5B">
                <v:path arrowok="t"/>
              </v:shape>
            </v:group>
            <v:group style="position:absolute;left:5488;top:3012;width:538;height:2" coordorigin="5488,3012" coordsize="538,2">
              <v:shape style="position:absolute;left:5488;top:3012;width:538;height:2" coordorigin="5488,3012" coordsize="538,0" path="m5488,3012l6026,3012e" filled="f" stroked="t" strokeweight=".47597pt" strokecolor="#343434">
                <v:path arrowok="t"/>
              </v:shape>
            </v:group>
            <v:group style="position:absolute;left:5969;top:3014;width:5664;height:2" coordorigin="5969,3014" coordsize="5664,2">
              <v:shape style="position:absolute;left:5969;top:3014;width:5664;height:2" coordorigin="5969,3014" coordsize="5664,0" path="m5969,3014l11633,3014e" filled="f" stroked="t" strokeweight=".951939pt" strokecolor="#545454">
                <v:path arrowok="t"/>
              </v:shape>
            </v:group>
            <v:group style="position:absolute;left:309;top:3251;width:3670;height:2" coordorigin="309,3251" coordsize="3670,2">
              <v:shape style="position:absolute;left:309;top:3251;width:3670;height:2" coordorigin="309,3251" coordsize="3670,0" path="m309,3251l3979,3251e" filled="f" stroked="t" strokeweight=".951939pt" strokecolor="#545454">
                <v:path arrowok="t"/>
              </v:shape>
            </v:group>
            <v:group style="position:absolute;left:314;top:526;width:2;height:5565" coordorigin="314,526" coordsize="2,5565">
              <v:shape style="position:absolute;left:314;top:526;width:2;height:5565" coordorigin="314,526" coordsize="0,5565" path="m314,6091l314,526e" filled="f" stroked="t" strokeweight=".713954pt" strokecolor="#747474">
                <v:path arrowok="t"/>
              </v:shape>
            </v:group>
            <v:group style="position:absolute;left:3922;top:3251;width:252;height:2" coordorigin="3922,3251" coordsize="252,2">
              <v:shape style="position:absolute;left:3922;top:3251;width:252;height:2" coordorigin="3922,3251" coordsize="252,0" path="m3922,3251l4174,3251e" filled="f" stroked="t" strokeweight=".47597pt" strokecolor="#2B2B2B">
                <v:path arrowok="t"/>
              </v:shape>
            </v:group>
            <v:group style="position:absolute;left:4117;top:3249;width:1218;height:2" coordorigin="4117,3249" coordsize="1218,2">
              <v:shape style="position:absolute;left:4117;top:3249;width:1218;height:2" coordorigin="4117,3249" coordsize="1218,0" path="m4117,3249l5336,3249e" filled="f" stroked="t" strokeweight=".951939pt" strokecolor="#575757">
                <v:path arrowok="t"/>
              </v:shape>
            </v:group>
            <v:group style="position:absolute;left:4874;top:3251;width:1809;height:2" coordorigin="4874,3251" coordsize="1809,2">
              <v:shape style="position:absolute;left:4874;top:3251;width:1809;height:2" coordorigin="4874,3251" coordsize="1809,0" path="m4874,3251l6683,3251e" filled="f" stroked="t" strokeweight=".47597pt" strokecolor="#484848">
                <v:path arrowok="t"/>
              </v:shape>
            </v:group>
            <v:group style="position:absolute;left:5945;top:3253;width:5688;height:2" coordorigin="5945,3253" coordsize="5688,2">
              <v:shape style="position:absolute;left:5945;top:3253;width:5688;height:2" coordorigin="5945,3253" coordsize="5688,0" path="m5945,3253l11633,3253e" filled="f" stroked="t" strokeweight=".951939pt" strokecolor="#545454">
                <v:path arrowok="t"/>
              </v:shape>
            </v:group>
            <v:group style="position:absolute;left:3841;top:3246;width:2;height:464" coordorigin="3841,3246" coordsize="2,464">
              <v:shape style="position:absolute;left:3841;top:3246;width:2;height:464" coordorigin="3841,3246" coordsize="0,464" path="m3841,3710l3841,3246e" filled="f" stroked="t" strokeweight=".951939pt" strokecolor="#4B4B4B">
                <v:path arrowok="t"/>
              </v:shape>
            </v:group>
            <v:group style="position:absolute;left:6954;top:3246;width:2;height:861" coordorigin="6954,3246" coordsize="2,861">
              <v:shape style="position:absolute;left:6954;top:3246;width:2;height:861" coordorigin="6954,3246" coordsize="0,861" path="m6954,4107l6954,3246e" filled="f" stroked="t" strokeweight=".713954pt" strokecolor="#4B4B4B">
                <v:path arrowok="t"/>
              </v:shape>
            </v:group>
            <v:group style="position:absolute;left:314;top:3466;width:2;height:244" coordorigin="314,3466" coordsize="2,244">
              <v:shape style="position:absolute;left:314;top:3466;width:2;height:244" coordorigin="314,3466" coordsize="0,244" path="m314,3710l314,3466e" filled="f" stroked="t" strokeweight=".47597pt" strokecolor="#545454">
                <v:path arrowok="t"/>
              </v:shape>
            </v:group>
            <v:group style="position:absolute;left:3813;top:3681;width:3141;height:2" coordorigin="3813,3681" coordsize="3141,2">
              <v:shape style="position:absolute;left:3813;top:3681;width:3141;height:2" coordorigin="3813,3681" coordsize="3141,0" path="m3813,3681l6954,3681e" filled="f" stroked="t" strokeweight=".713954pt" strokecolor="#747474">
                <v:path arrowok="t"/>
              </v:shape>
            </v:group>
            <v:group style="position:absolute;left:6940;top:3681;width:433;height:2" coordorigin="6940,3681" coordsize="433,2">
              <v:shape style="position:absolute;left:6940;top:3681;width:433;height:2" coordorigin="6940,3681" coordsize="433,0" path="m6940,3681l7373,3681e" filled="f" stroked="t" strokeweight=".237985pt" strokecolor="#575757">
                <v:path arrowok="t"/>
              </v:shape>
            </v:group>
            <v:group style="position:absolute;left:7373;top:3681;width:3694;height:2" coordorigin="7373,3681" coordsize="3694,2">
              <v:shape style="position:absolute;left:7373;top:3681;width:3694;height:2" coordorigin="7373,3681" coordsize="3694,0" path="m7373,3681l11066,3681e" filled="f" stroked="t" strokeweight=".237985pt" strokecolor="#000000">
                <v:path arrowok="t"/>
              </v:shape>
            </v:group>
            <v:group style="position:absolute;left:11066;top:3681;width:571;height:2" coordorigin="11066,3681" coordsize="571,2">
              <v:shape style="position:absolute;left:11066;top:3681;width:571;height:2" coordorigin="11066,3681" coordsize="571,0" path="m11066,3681l11637,3681e" filled="f" stroked="t" strokeweight=".237985pt" strokecolor="#606060">
                <v:path arrowok="t"/>
              </v:shape>
            </v:group>
            <v:group style="position:absolute;left:305;top:4092;width:11328;height:2" coordorigin="305,4092" coordsize="11328,2">
              <v:shape style="position:absolute;left:305;top:4092;width:11328;height:2" coordorigin="305,4092" coordsize="11328,0" path="m305,4092l11633,4092e" filled="f" stroked="t" strokeweight=".951939pt" strokecolor="#545454">
                <v:path arrowok="t"/>
              </v:shape>
            </v:group>
            <v:group style="position:absolute;left:3843;top:3653;width:2;height:445" coordorigin="3843,3653" coordsize="2,445">
              <v:shape style="position:absolute;left:3843;top:3653;width:2;height:445" coordorigin="3843,3653" coordsize="0,445" path="m3843,4097l3843,3653e" filled="f" stroked="t" strokeweight=".713954pt" strokecolor="#343434">
                <v:path arrowok="t"/>
              </v:shape>
            </v:group>
            <v:group style="position:absolute;left:305;top:4365;width:1352;height:2" coordorigin="305,4365" coordsize="1352,2">
              <v:shape style="position:absolute;left:305;top:4365;width:1352;height:2" coordorigin="305,4365" coordsize="1352,0" path="m305,4365l1656,4365e" filled="f" stroked="t" strokeweight=".713954pt" strokecolor="#7C7C7C">
                <v:path arrowok="t"/>
              </v:shape>
            </v:group>
            <v:group style="position:absolute;left:1599;top:4367;width:771;height:2" coordorigin="1599,4367" coordsize="771,2">
              <v:shape style="position:absolute;left:1599;top:4367;width:771;height:2" coordorigin="1599,4367" coordsize="771,0" path="m1599,4367l2370,4367e" filled="f" stroked="t" strokeweight=".47597pt" strokecolor="#545454">
                <v:path arrowok="t"/>
              </v:shape>
            </v:group>
            <v:group style="position:absolute;left:2351;top:4088;width:2;height:325" coordorigin="2351,4088" coordsize="2,325">
              <v:shape style="position:absolute;left:2351;top:4088;width:2;height:325" coordorigin="2351,4088" coordsize="0,325" path="m2351,4413l2351,4088e" filled="f" stroked="t" strokeweight=".713954pt" strokecolor="#5B6060">
                <v:path arrowok="t"/>
              </v:shape>
            </v:group>
            <v:group style="position:absolute;left:2299;top:4370;width:9334;height:2" coordorigin="2299,4370" coordsize="9334,2">
              <v:shape style="position:absolute;left:2299;top:4370;width:9334;height:2" coordorigin="2299,4370" coordsize="9334,0" path="m2299,4370l11633,4370e" filled="f" stroked="t" strokeweight=".713954pt" strokecolor="#6B6B6B">
                <v:path arrowok="t"/>
              </v:shape>
            </v:group>
            <v:group style="position:absolute;left:8596;top:4370;width:538;height:2" coordorigin="8596,4370" coordsize="538,2">
              <v:shape style="position:absolute;left:8596;top:4370;width:538;height:2" coordorigin="8596,4370" coordsize="538,0" path="m8596,4370l9134,4370e" filled="f" stroked="t" strokeweight=".47597pt" strokecolor="#444444">
                <v:path arrowok="t"/>
              </v:shape>
            </v:group>
            <v:group style="position:absolute;left:11628;top:4035;width:2;height:378" coordorigin="11628,4035" coordsize="2,378">
              <v:shape style="position:absolute;left:11628;top:4035;width:2;height:378" coordorigin="11628,4035" coordsize="0,378" path="m11628,4413l11628,4035e" filled="f" stroked="t" strokeweight=".47597pt" strokecolor="#383838">
                <v:path arrowok="t"/>
              </v:shape>
            </v:group>
            <v:group style="position:absolute;left:2349;top:4207;width:2;height:416" coordorigin="2349,4207" coordsize="2,416">
              <v:shape style="position:absolute;left:2349;top:4207;width:2;height:416" coordorigin="2349,4207" coordsize="0,416" path="m2349,4623l2349,4207e" filled="f" stroked="t" strokeweight=".951939pt" strokecolor="#707070">
                <v:path arrowok="t"/>
              </v:shape>
            </v:group>
            <v:group style="position:absolute;left:2337;top:4609;width:2594;height:2" coordorigin="2337,4609" coordsize="2594,2">
              <v:shape style="position:absolute;left:2337;top:4609;width:2594;height:2" coordorigin="2337,4609" coordsize="2594,0" path="m2337,4609l4931,4609e" filled="f" stroked="t" strokeweight=".47597pt" strokecolor="#606060">
                <v:path arrowok="t"/>
              </v:shape>
            </v:group>
            <v:group style="position:absolute;left:4555;top:4611;width:6540;height:2" coordorigin="4555,4611" coordsize="6540,2">
              <v:shape style="position:absolute;left:4555;top:4611;width:6540;height:2" coordorigin="4555,4611" coordsize="6540,0" path="m4555,4611l11095,4611e" filled="f" stroked="t" strokeweight=".713954pt" strokecolor="#6B6B6B">
                <v:path arrowok="t"/>
              </v:shape>
            </v:group>
            <v:group style="position:absolute;left:7344;top:4611;width:481;height:2" coordorigin="7344,4611" coordsize="481,2">
              <v:shape style="position:absolute;left:7344;top:4611;width:481;height:2" coordorigin="7344,4611" coordsize="481,0" path="m7344,4611l7825,4611e" filled="f" stroked="t" strokeweight=".47597pt" strokecolor="#545454">
                <v:path arrowok="t"/>
              </v:shape>
            </v:group>
            <v:group style="position:absolute;left:11038;top:4614;width:600;height:2" coordorigin="11038,4614" coordsize="600,2">
              <v:shape style="position:absolute;left:11038;top:4614;width:600;height:2" coordorigin="11038,4614" coordsize="600,0" path="m11038,4614l11637,4614e" filled="f" stroked="t" strokeweight=".47597pt" strokecolor="#646464">
                <v:path arrowok="t"/>
              </v:shape>
            </v:group>
            <v:group style="position:absolute;left:2351;top:4566;width:2;height:789" coordorigin="2351,4566" coordsize="2,789">
              <v:shape style="position:absolute;left:2351;top:4566;width:2;height:789" coordorigin="2351,4566" coordsize="0,789" path="m2351,5355l2351,4566e" filled="f" stroked="t" strokeweight=".47597pt" strokecolor="#4B4B4B">
                <v:path arrowok="t"/>
              </v:shape>
            </v:group>
            <v:group style="position:absolute;left:4902;top:4609;width:2;height:282" coordorigin="4902,4609" coordsize="2,282">
              <v:shape style="position:absolute;left:4902;top:4609;width:2;height:282" coordorigin="4902,4609" coordsize="0,282" path="m4902,4891l4902,4609e" filled="f" stroked="t" strokeweight=".47597pt" strokecolor="#282828">
                <v:path arrowok="t"/>
              </v:shape>
            </v:group>
            <v:group style="position:absolute;left:4898;top:5099;width:6740;height:2" coordorigin="4898,5099" coordsize="6740,2">
              <v:shape style="position:absolute;left:4898;top:5099;width:6740;height:2" coordorigin="4898,5099" coordsize="6740,0" path="m4898,5099l11637,5099e" filled="f" stroked="t" strokeweight=".713954pt" strokecolor="#707070">
                <v:path arrowok="t"/>
              </v:shape>
            </v:group>
            <v:group style="position:absolute;left:11628;top:4561;width:2;height:564" coordorigin="11628,4561" coordsize="2,564">
              <v:shape style="position:absolute;left:11628;top:4561;width:2;height:564" coordorigin="11628,4561" coordsize="0,564" path="m11628,5125l11628,4561e" filled="f" stroked="t" strokeweight=".951939pt" strokecolor="#606060">
                <v:path arrowok="t"/>
              </v:shape>
            </v:group>
            <v:group style="position:absolute;left:4902;top:4833;width:2;height:282" coordorigin="4902,4833" coordsize="2,282">
              <v:shape style="position:absolute;left:4902;top:4833;width:2;height:282" coordorigin="4902,4833" coordsize="0,282" path="m4902,5116l4902,4833e" filled="f" stroked="t" strokeweight=".47597pt" strokecolor="#131313">
                <v:path arrowok="t"/>
              </v:shape>
            </v:group>
            <v:group style="position:absolute;left:7344;top:5096;width:371;height:2" coordorigin="7344,5096" coordsize="371,2">
              <v:shape style="position:absolute;left:7344;top:5096;width:371;height:2" coordorigin="7344,5096" coordsize="371,0" path="m7344,5096l7715,5096e" filled="f" stroked="t" strokeweight=".47597pt" strokecolor="#5B5B5B">
                <v:path arrowok="t"/>
              </v:shape>
            </v:group>
            <v:group style="position:absolute;left:7806;top:4833;width:2;height:273" coordorigin="7806,4833" coordsize="2,273">
              <v:shape style="position:absolute;left:7806;top:4833;width:2;height:273" coordorigin="7806,4833" coordsize="0,273" path="m7806,5106l7806,4833e" filled="f" stroked="t" strokeweight=".47597pt" strokecolor="#1F1F1F">
                <v:path arrowok="t"/>
              </v:shape>
            </v:group>
            <v:group style="position:absolute;left:4893;top:5340;width:2508;height:2" coordorigin="4893,5340" coordsize="2508,2">
              <v:shape style="position:absolute;left:4893;top:5340;width:2508;height:2" coordorigin="4893,5340" coordsize="2508,0" path="m4893,5340l7401,5340e" filled="f" stroked="t" strokeweight=".47597pt" strokecolor="#606060">
                <v:path arrowok="t"/>
              </v:shape>
            </v:group>
            <v:group style="position:absolute;left:7002;top:5343;width:833;height:2" coordorigin="7002,5343" coordsize="833,2">
              <v:shape style="position:absolute;left:7002;top:5343;width:833;height:2" coordorigin="7002,5343" coordsize="833,0" path="m7002,5343l7834,5343e" filled="f" stroked="t" strokeweight=".951939pt" strokecolor="#707070">
                <v:path arrowok="t"/>
              </v:shape>
            </v:group>
            <v:group style="position:absolute;left:7768;top:5340;width:885;height:2" coordorigin="7768,5340" coordsize="885,2">
              <v:shape style="position:absolute;left:7768;top:5340;width:885;height:2" coordorigin="7768,5340" coordsize="885,0" path="m7768,5340l8653,5340e" filled="f" stroked="t" strokeweight=".47597pt" strokecolor="#575757">
                <v:path arrowok="t"/>
              </v:shape>
            </v:group>
            <v:group style="position:absolute;left:8596;top:5340;width:3022;height:2" coordorigin="8596,5340" coordsize="3022,2">
              <v:shape style="position:absolute;left:8596;top:5340;width:3022;height:2" coordorigin="8596,5340" coordsize="3022,0" path="m8596,5340l11618,5340e" filled="f" stroked="t" strokeweight=".713954pt" strokecolor="#676767">
                <v:path arrowok="t"/>
              </v:shape>
            </v:group>
            <v:group style="position:absolute;left:11038;top:5340;width:600;height:2" coordorigin="11038,5340" coordsize="600,2">
              <v:shape style="position:absolute;left:11038;top:5340;width:600;height:2" coordorigin="11038,5340" coordsize="600,0" path="m11038,5340l11637,5340e" filled="f" stroked="t" strokeweight=".47597pt" strokecolor="#545454">
                <v:path arrowok="t"/>
              </v:shape>
            </v:group>
            <v:group style="position:absolute;left:11642;top:1597;width:2;height:8883" coordorigin="11642,1597" coordsize="2,8883">
              <v:shape style="position:absolute;left:11642;top:1597;width:2;height:8883" coordorigin="11642,1597" coordsize="0,8883" path="m11642,10480l11642,1597e" filled="f" stroked="t" strokeweight=".713954pt" strokecolor="#575757">
                <v:path arrowok="t"/>
              </v:shape>
            </v:group>
            <v:group style="position:absolute;left:4905;top:5058;width:2;height:794" coordorigin="4905,5058" coordsize="2,794">
              <v:shape style="position:absolute;left:4905;top:5058;width:2;height:794" coordorigin="4905,5058" coordsize="0,794" path="m4905,5852l4905,5058e" filled="f" stroked="t" strokeweight=".951939pt" strokecolor="#484848">
                <v:path arrowok="t"/>
              </v:shape>
            </v:group>
            <v:group style="position:absolute;left:4893;top:5584;width:2508;height:2" coordorigin="4893,5584" coordsize="2508,2">
              <v:shape style="position:absolute;left:4893;top:5584;width:2508;height:2" coordorigin="4893,5584" coordsize="2508,0" path="m4893,5584l7401,5584e" filled="f" stroked="t" strokeweight=".713954pt" strokecolor="#3F3F3F">
                <v:path arrowok="t"/>
              </v:shape>
            </v:group>
            <v:group style="position:absolute;left:7344;top:5584;width:267;height:2" coordorigin="7344,5584" coordsize="267,2">
              <v:shape style="position:absolute;left:7344;top:5584;width:267;height:2" coordorigin="7344,5584" coordsize="267,0" path="m7344,5584l7611,5584e" filled="f" stroked="t" strokeweight=".47597pt" strokecolor="#232323">
                <v:path arrowok="t"/>
              </v:shape>
            </v:group>
            <v:group style="position:absolute;left:7535;top:5582;width:4108;height:2" coordorigin="7535,5582" coordsize="4108,2">
              <v:shape style="position:absolute;left:7535;top:5582;width:4108;height:2" coordorigin="7535,5582" coordsize="4108,0" path="m7535,5582l11642,5582e" filled="f" stroked="t" strokeweight=".951939pt" strokecolor="#545454">
                <v:path arrowok="t"/>
              </v:shape>
            </v:group>
            <v:group style="position:absolute;left:2351;top:5292;width:2;height:1071" coordorigin="2351,5292" coordsize="2,1071">
              <v:shape style="position:absolute;left:2351;top:5292;width:2;height:1071" coordorigin="2351,5292" coordsize="0,1071" path="m2351,6363l2351,5292e" filled="f" stroked="t" strokeweight=".951939pt" strokecolor="#606060">
                <v:path arrowok="t"/>
              </v:shape>
            </v:group>
            <v:group style="position:absolute;left:2342;top:5823;width:562;height:2" coordorigin="2342,5823" coordsize="562,2">
              <v:shape style="position:absolute;left:2342;top:5823;width:562;height:2" coordorigin="2342,5823" coordsize="562,0" path="m2342,5823l2903,5823e" filled="f" stroked="t" strokeweight=".47597pt" strokecolor="#2B2B2B">
                <v:path arrowok="t"/>
              </v:shape>
            </v:group>
            <v:group style="position:absolute;left:2737;top:5826;width:1242;height:2" coordorigin="2737,5826" coordsize="1242,2">
              <v:shape style="position:absolute;left:2737;top:5826;width:1242;height:2" coordorigin="2737,5826" coordsize="1242,0" path="m2737,5826l3979,5826e" filled="f" stroked="t" strokeweight=".951939pt" strokecolor="#4B4B4B">
                <v:path arrowok="t"/>
              </v:shape>
            </v:group>
            <v:group style="position:absolute;left:3922;top:5823;width:252;height:2" coordorigin="3922,5823" coordsize="252,2">
              <v:shape style="position:absolute;left:3922;top:5823;width:252;height:2" coordorigin="3922,5823" coordsize="252,0" path="m3922,5823l4174,5823e" filled="f" stroked="t" strokeweight=".47597pt" strokecolor="#1C1C1C">
                <v:path arrowok="t"/>
              </v:shape>
            </v:group>
            <v:group style="position:absolute;left:4117;top:5823;width:7525;height:2" coordorigin="4117,5823" coordsize="7525,2">
              <v:shape style="position:absolute;left:4117;top:5823;width:7525;height:2" coordorigin="4117,5823" coordsize="7525,0" path="m4117,5823l11642,5823e" filled="f" stroked="t" strokeweight=".951939pt" strokecolor="#4F4F4F">
                <v:path arrowok="t"/>
              </v:shape>
            </v:group>
            <v:group style="position:absolute;left:309;top:6060;width:1866;height:2" coordorigin="309,6060" coordsize="1866,2">
              <v:shape style="position:absolute;left:309;top:6060;width:1866;height:2" coordorigin="309,6060" coordsize="1866,0" path="m309,6060l2175,6060e" filled="f" stroked="t" strokeweight=".951939pt" strokecolor="#545454">
                <v:path arrowok="t"/>
              </v:shape>
            </v:group>
            <v:group style="position:absolute;left:2056;top:6060;width:314;height:2" coordorigin="2056,6060" coordsize="314,2">
              <v:shape style="position:absolute;left:2056;top:6060;width:314;height:2" coordorigin="2056,6060" coordsize="314,0" path="m2056,6060l2370,6060e" filled="f" stroked="t" strokeweight=".47597pt" strokecolor="#2F2F2F">
                <v:path arrowok="t"/>
              </v:shape>
            </v:group>
            <v:group style="position:absolute;left:2299;top:6062;width:1680;height:2" coordorigin="2299,6062" coordsize="1680,2">
              <v:shape style="position:absolute;left:2299;top:6062;width:1680;height:2" coordorigin="2299,6062" coordsize="1680,0" path="m2299,6062l3979,6062e" filled="f" stroked="t" strokeweight=".951939pt" strokecolor="#4B4B4B">
                <v:path arrowok="t"/>
              </v:shape>
            </v:group>
            <v:group style="position:absolute;left:3922;top:6062;width:252;height:2" coordorigin="3922,6062" coordsize="252,2">
              <v:shape style="position:absolute;left:3922;top:6062;width:252;height:2" coordorigin="3922,6062" coordsize="252,0" path="m3922,6062l4174,6062e" filled="f" stroked="t" strokeweight=".47597pt" strokecolor="#181818">
                <v:path arrowok="t"/>
              </v:shape>
            </v:group>
            <v:group style="position:absolute;left:4117;top:6065;width:371;height:2" coordorigin="4117,6065" coordsize="371,2">
              <v:shape style="position:absolute;left:4117;top:6065;width:371;height:2" coordorigin="4117,6065" coordsize="371,0" path="m4117,6065l4488,6065e" filled="f" stroked="t" strokeweight=".47597pt" strokecolor="#2F2F2F">
                <v:path arrowok="t"/>
              </v:shape>
            </v:group>
            <v:group style="position:absolute;left:4907;top:5780;width:2;height:306" coordorigin="4907,5780" coordsize="2,306">
              <v:shape style="position:absolute;left:4907;top:5780;width:2;height:306" coordorigin="4907,5780" coordsize="0,306" path="m4907,6086l4907,5780e" filled="f" stroked="t" strokeweight=".47597pt" strokecolor="#2F2F2F">
                <v:path arrowok="t"/>
              </v:shape>
            </v:group>
            <v:group style="position:absolute;left:7344;top:6060;width:267;height:2" coordorigin="7344,6060" coordsize="267,2">
              <v:shape style="position:absolute;left:7344;top:6060;width:267;height:2" coordorigin="7344,6060" coordsize="267,0" path="m7344,6060l7611,6060e" filled="f" stroked="t" strokeweight=".951939pt" strokecolor="#646464">
                <v:path arrowok="t"/>
              </v:shape>
            </v:group>
            <v:group style="position:absolute;left:4331;top:6060;width:4322;height:2" coordorigin="4331,6060" coordsize="4322,2">
              <v:shape style="position:absolute;left:4331;top:6060;width:4322;height:2" coordorigin="4331,6060" coordsize="4322,0" path="m4331,6060l8653,6060e" filled="f" stroked="t" strokeweight=".951939pt" strokecolor="#4B4B4B">
                <v:path arrowok="t"/>
              </v:shape>
            </v:group>
            <v:group style="position:absolute;left:8596;top:6062;width:538;height:2" coordorigin="8596,6062" coordsize="538,2">
              <v:shape style="position:absolute;left:8596;top:6062;width:538;height:2" coordorigin="8596,6062" coordsize="538,0" path="m8596,6062l9134,6062e" filled="f" stroked="t" strokeweight=".47597pt" strokecolor="#181818">
                <v:path arrowok="t"/>
              </v:shape>
            </v:group>
            <v:group style="position:absolute;left:9077;top:6062;width:2018;height:2" coordorigin="9077,6062" coordsize="2018,2">
              <v:shape style="position:absolute;left:9077;top:6062;width:2018;height:2" coordorigin="9077,6062" coordsize="2018,0" path="m9077,6062l11095,6062e" filled="f" stroked="t" strokeweight=".713954pt" strokecolor="#484848">
                <v:path arrowok="t"/>
              </v:shape>
            </v:group>
            <v:group style="position:absolute;left:10947;top:6062;width:700;height:2" coordorigin="10947,6062" coordsize="700,2">
              <v:shape style="position:absolute;left:10947;top:6062;width:700;height:2" coordorigin="10947,6062" coordsize="700,0" path="m10947,6062l11647,6062e" filled="f" stroked="t" strokeweight=".951939pt" strokecolor="#606060">
                <v:path arrowok="t"/>
              </v:shape>
            </v:group>
            <v:group style="position:absolute;left:11637;top:3127;width:2;height:2959" coordorigin="11637,3127" coordsize="2,2959">
              <v:shape style="position:absolute;left:11637;top:3127;width:2;height:2959" coordorigin="11637,3127" coordsize="0,2959" path="m11637,6086l11637,3127e" filled="f" stroked="t" strokeweight=".47597pt" strokecolor="#4F4F4F">
                <v:path arrowok="t"/>
              </v:shape>
            </v:group>
            <v:group style="position:absolute;left:4907;top:6014;width:2;height:765" coordorigin="4907,6014" coordsize="2,765">
              <v:shape style="position:absolute;left:4907;top:6014;width:2;height:765" coordorigin="4907,6014" coordsize="0,765" path="m4907,6779l4907,6014e" filled="f" stroked="t" strokeweight=".951939pt" strokecolor="#484848">
                <v:path arrowok="t"/>
              </v:shape>
            </v:group>
            <v:group style="position:absolute;left:7811;top:6053;width:2;height:727" coordorigin="7811,6053" coordsize="2,727">
              <v:shape style="position:absolute;left:7811;top:6053;width:2;height:727" coordorigin="7811,6053" coordsize="0,727" path="m7811,6779l7811,6053e" filled="f" stroked="t" strokeweight=".951939pt" strokecolor="#4F4F4F">
                <v:path arrowok="t"/>
              </v:shape>
            </v:group>
            <v:group style="position:absolute;left:2351;top:6306;width:2;height:244" coordorigin="2351,6306" coordsize="2,244">
              <v:shape style="position:absolute;left:2351;top:6306;width:2;height:244" coordorigin="2351,6306" coordsize="0,244" path="m2351,6550l2351,6306e" filled="f" stroked="t" strokeweight=".47597pt" strokecolor="#3B3B3B">
                <v:path arrowok="t"/>
              </v:shape>
            </v:group>
            <v:group style="position:absolute;left:2347;top:6536;width:1828;height:2" coordorigin="2347,6536" coordsize="1828,2">
              <v:shape style="position:absolute;left:2347;top:6536;width:1828;height:2" coordorigin="2347,6536" coordsize="1828,0" path="m2347,6536l4174,6536e" filled="f" stroked="t" strokeweight=".713954pt" strokecolor="#676767">
                <v:path arrowok="t"/>
              </v:shape>
            </v:group>
            <v:group style="position:absolute;left:4117;top:6533;width:823;height:2" coordorigin="4117,6533" coordsize="823,2">
              <v:shape style="position:absolute;left:4117;top:6533;width:823;height:2" coordorigin="4117,6533" coordsize="823,0" path="m4117,6533l4941,6533e" filled="f" stroked="t" strokeweight=".47597pt" strokecolor="#4B4B4B">
                <v:path arrowok="t"/>
              </v:shape>
            </v:group>
            <v:group style="position:absolute;left:4869;top:6533;width:6778;height:2" coordorigin="4869,6533" coordsize="6778,2">
              <v:shape style="position:absolute;left:4869;top:6533;width:6778;height:2" coordorigin="4869,6533" coordsize="6778,0" path="m4869,6533l11647,6533e" filled="f" stroked="t" strokeweight=".713954pt" strokecolor="#6B6B6B">
                <v:path arrowok="t"/>
              </v:shape>
            </v:group>
            <v:group style="position:absolute;left:7344;top:6531;width:405;height:2" coordorigin="7344,6531" coordsize="405,2">
              <v:shape style="position:absolute;left:7344;top:6531;width:405;height:2" coordorigin="7344,6531" coordsize="405,0" path="m7344,6531l7749,6531e" filled="f" stroked="t" strokeweight=".47597pt" strokecolor="#575757">
                <v:path arrowok="t"/>
              </v:shape>
            </v:group>
            <v:group style="position:absolute;left:2356;top:6492;width:2;height:292" coordorigin="2356,6492" coordsize="2,292">
              <v:shape style="position:absolute;left:2356;top:6492;width:2;height:292" coordorigin="2356,6492" coordsize="0,292" path="m2356,6784l2356,6492e" filled="f" stroked="t" strokeweight=".713954pt" strokecolor="#4F4F4F">
                <v:path arrowok="t"/>
              </v:shape>
            </v:group>
            <v:group style="position:absolute;left:2347;top:6772;width:8748;height:2" coordorigin="2347,6772" coordsize="8748,2">
              <v:shape style="position:absolute;left:2347;top:6772;width:8748;height:2" coordorigin="2347,6772" coordsize="8748,0" path="m2347,6772l11095,6772e" filled="f" stroked="t" strokeweight=".713954pt" strokecolor="#6B6B6B">
                <v:path arrowok="t"/>
              </v:shape>
            </v:group>
            <v:group style="position:absolute;left:4431;top:6775;width:509;height:2" coordorigin="4431,6775" coordsize="509,2">
              <v:shape style="position:absolute;left:4431;top:6775;width:509;height:2" coordorigin="4431,6775" coordsize="509,0" path="m4431,6775l4941,6775e" filled="f" stroked="t" strokeweight=".47597pt" strokecolor="#4F4F4F">
                <v:path arrowok="t"/>
              </v:shape>
            </v:group>
            <v:group style="position:absolute;left:4869;top:6770;width:1157;height:2" coordorigin="4869,6770" coordsize="1157,2">
              <v:shape style="position:absolute;left:4869;top:6770;width:1157;height:2" coordorigin="4869,6770" coordsize="1157,0" path="m4869,6770l6026,6770e" filled="f" stroked="t" strokeweight=".47597pt" strokecolor="#646464">
                <v:path arrowok="t"/>
              </v:shape>
            </v:group>
            <v:group style="position:absolute;left:7344;top:6770;width:490;height:2" coordorigin="7344,6770" coordsize="490,2">
              <v:shape style="position:absolute;left:7344;top:6770;width:490;height:2" coordorigin="7344,6770" coordsize="490,0" path="m7344,6770l7834,6770e" filled="f" stroked="t" strokeweight=".47597pt" strokecolor="#545454">
                <v:path arrowok="t"/>
              </v:shape>
            </v:group>
            <v:group style="position:absolute;left:10881;top:6770;width:766;height:2" coordorigin="10881,6770" coordsize="766,2">
              <v:shape style="position:absolute;left:10881;top:6770;width:766;height:2" coordorigin="10881,6770" coordsize="766,0" path="m10881,6770l11647,6770e" filled="f" stroked="t" strokeweight=".951939pt" strokecolor="#808080">
                <v:path arrowok="t"/>
              </v:shape>
            </v:group>
            <v:group style="position:absolute;left:11642;top:6488;width:2;height:306" coordorigin="11642,6488" coordsize="2,306">
              <v:shape style="position:absolute;left:11642;top:6488;width:2;height:306" coordorigin="11642,6488" coordsize="0,306" path="m11642,6794l11642,6488e" filled="f" stroked="t" strokeweight=".47597pt" strokecolor="#343434">
                <v:path arrowok="t"/>
              </v:shape>
            </v:group>
            <v:group style="position:absolute;left:305;top:7014;width:971;height:2" coordorigin="305,7014" coordsize="971,2">
              <v:shape style="position:absolute;left:305;top:7014;width:971;height:2" coordorigin="305,7014" coordsize="971,0" path="m305,7014l1276,7014e" filled="f" stroked="t" strokeweight=".951939pt" strokecolor="#545454">
                <v:path arrowok="t"/>
              </v:shape>
            </v:group>
            <v:group style="position:absolute;left:1000;top:7011;width:1114;height:2" coordorigin="1000,7011" coordsize="1114,2">
              <v:shape style="position:absolute;left:1000;top:7011;width:1114;height:2" coordorigin="1000,7011" coordsize="1114,0" path="m1000,7011l2113,7011e" filled="f" stroked="t" strokeweight=".47597pt" strokecolor="#3F3F3F">
                <v:path arrowok="t"/>
              </v:shape>
            </v:group>
            <v:group style="position:absolute;left:2037;top:7011;width:9615;height:2" coordorigin="2037,7011" coordsize="9615,2">
              <v:shape style="position:absolute;left:2037;top:7011;width:9615;height:2" coordorigin="2037,7011" coordsize="9615,0" path="m2037,7011l11652,7011e" filled="f" stroked="t" strokeweight=".951939pt" strokecolor="#545454">
                <v:path arrowok="t"/>
              </v:shape>
            </v:group>
            <v:group style="position:absolute;left:11645;top:6722;width:2;height:320" coordorigin="11645,6722" coordsize="2,320">
              <v:shape style="position:absolute;left:11645;top:6722;width:2;height:320" coordorigin="11645,6722" coordsize="0,320" path="m11645,7042l11645,6722e" filled="f" stroked="t" strokeweight=".713954pt" strokecolor="#484848">
                <v:path arrowok="t"/>
              </v:shape>
            </v:group>
            <v:group style="position:absolute;left:319;top:6100;width:2;height:3256" coordorigin="319,6100" coordsize="2,3256">
              <v:shape style="position:absolute;left:319;top:6100;width:2;height:3256" coordorigin="319,6100" coordsize="0,3256" path="m319,9356l319,6100e" filled="f" stroked="t" strokeweight=".713954pt" strokecolor="#676767">
                <v:path arrowok="t"/>
              </v:shape>
            </v:group>
            <v:group style="position:absolute;left:2354;top:6727;width:2;height:574" coordorigin="2354,6727" coordsize="2,574">
              <v:shape style="position:absolute;left:2354;top:6727;width:2;height:574" coordorigin="2354,6727" coordsize="0,574" path="m2354,7300l2354,6727e" filled="f" stroked="t" strokeweight=".951939pt" strokecolor="#6B6B6B">
                <v:path arrowok="t"/>
              </v:shape>
            </v:group>
            <v:group style="position:absolute;left:314;top:7485;width:10781;height:2" coordorigin="314,7485" coordsize="10781,2">
              <v:shape style="position:absolute;left:314;top:7485;width:10781;height:2" coordorigin="314,7485" coordsize="10781,0" path="m314,7485l11095,7485e" filled="f" stroked="t" strokeweight=".713954pt" strokecolor="#676767">
                <v:path arrowok="t"/>
              </v:shape>
            </v:group>
            <v:group style="position:absolute;left:2056;top:7487;width:314;height:2" coordorigin="2056,7487" coordsize="314,2">
              <v:shape style="position:absolute;left:2056;top:7487;width:314;height:2" coordorigin="2056,7487" coordsize="314,0" path="m2056,7487l2370,7487e" filled="f" stroked="t" strokeweight=".47597pt" strokecolor="#444444">
                <v:path arrowok="t"/>
              </v:shape>
            </v:group>
            <v:group style="position:absolute;left:2356;top:7243;width:2;height:497" coordorigin="2356,7243" coordsize="2,497">
              <v:shape style="position:absolute;left:2356;top:7243;width:2;height:497" coordorigin="2356,7243" coordsize="0,497" path="m2356,7740l2356,7243e" filled="f" stroked="t" strokeweight=".47597pt" strokecolor="#3F3F3F">
                <v:path arrowok="t"/>
              </v:shape>
            </v:group>
            <v:group style="position:absolute;left:3179;top:7487;width:666;height:2" coordorigin="3179,7487" coordsize="666,2">
              <v:shape style="position:absolute;left:3179;top:7487;width:666;height:2" coordorigin="3179,7487" coordsize="666,0" path="m3179,7487l3846,7487e" filled="f" stroked="t" strokeweight=".713954pt" strokecolor="#4F4F4F">
                <v:path arrowok="t"/>
              </v:shape>
            </v:group>
            <v:group style="position:absolute;left:3789;top:7487;width:386;height:2" coordorigin="3789,7487" coordsize="386,2">
              <v:shape style="position:absolute;left:3789;top:7487;width:386;height:2" coordorigin="3789,7487" coordsize="386,0" path="m3789,7487l4174,7487e" filled="f" stroked="t" strokeweight=".47597pt" strokecolor="#3F3F3F">
                <v:path arrowok="t"/>
              </v:shape>
            </v:group>
            <v:group style="position:absolute;left:4874;top:7485;width:671;height:2" coordorigin="4874,7485" coordsize="671,2">
              <v:shape style="position:absolute;left:4874;top:7485;width:671;height:2" coordorigin="4874,7485" coordsize="671,0" path="m4874,7485l5545,7485e" filled="f" stroked="t" strokeweight=".47597pt" strokecolor="#4F4F4F">
                <v:path arrowok="t"/>
              </v:shape>
            </v:group>
            <v:group style="position:absolute;left:6625;top:7482;width:262;height:2" coordorigin="6625,7482" coordsize="262,2">
              <v:shape style="position:absolute;left:6625;top:7482;width:262;height:2" coordorigin="6625,7482" coordsize="262,0" path="m6625,7482l6887,7482e" filled="f" stroked="t" strokeweight=".47597pt" strokecolor="#4F4F4F">
                <v:path arrowok="t"/>
              </v:shape>
            </v:group>
            <v:group style="position:absolute;left:7768;top:7482;width:414;height:2" coordorigin="7768,7482" coordsize="414,2">
              <v:shape style="position:absolute;left:7768;top:7482;width:414;height:2" coordorigin="7768,7482" coordsize="414,0" path="m7768,7482l8182,7482e" filled="f" stroked="t" strokeweight=".47597pt" strokecolor="#4F4F4F">
                <v:path arrowok="t"/>
              </v:shape>
            </v:group>
            <v:group style="position:absolute;left:11038;top:7482;width:614;height:2" coordorigin="11038,7482" coordsize="614,2">
              <v:shape style="position:absolute;left:11038;top:7482;width:614;height:2" coordorigin="11038,7482" coordsize="614,0" path="m11038,7482l11652,7482e" filled="f" stroked="t" strokeweight=".47597pt" strokecolor="#606060">
                <v:path arrowok="t"/>
              </v:shape>
            </v:group>
            <v:group style="position:absolute;left:4912;top:7477;width:2;height:550" coordorigin="4912,7477" coordsize="2,550">
              <v:shape style="position:absolute;left:4912;top:7477;width:2;height:550" coordorigin="4912,7477" coordsize="0,550" path="m4912,8027l4912,7477e" filled="f" stroked="t" strokeweight=".951939pt" strokecolor="#575757">
                <v:path arrowok="t"/>
              </v:shape>
            </v:group>
            <v:group style="position:absolute;left:8125;top:7721;width:528;height:2" coordorigin="8125,7721" coordsize="528,2">
              <v:shape style="position:absolute;left:8125;top:7721;width:528;height:2" coordorigin="8125,7721" coordsize="528,0" path="m8125,7721l8653,7721e" filled="f" stroked="t" strokeweight=".47597pt" strokecolor="#4B4B4B">
                <v:path arrowok="t"/>
              </v:shape>
            </v:group>
            <v:group style="position:absolute;left:4902;top:7724;width:6721;height:2" coordorigin="4902,7724" coordsize="6721,2">
              <v:shape style="position:absolute;left:4902;top:7724;width:6721;height:2" coordorigin="4902,7724" coordsize="6721,0" path="m4902,7724l11623,7724e" filled="f" stroked="t" strokeweight=".713954pt" strokecolor="#646464">
                <v:path arrowok="t"/>
              </v:shape>
            </v:group>
            <v:group style="position:absolute;left:11038;top:7721;width:614;height:2" coordorigin="11038,7721" coordsize="614,2">
              <v:shape style="position:absolute;left:11038;top:7721;width:614;height:2" coordorigin="11038,7721" coordsize="614,0" path="m11038,7721l11652,7721e" filled="f" stroked="t" strokeweight=".47597pt" strokecolor="#646464">
                <v:path arrowok="t"/>
              </v:shape>
            </v:group>
            <v:group style="position:absolute;left:326;top:6100;width:2;height:9528" coordorigin="326,6100" coordsize="2,9528">
              <v:shape style="position:absolute;left:326;top:6100;width:2;height:9528" coordorigin="326,6100" coordsize="0,9528" path="m326,15629l326,6100e" filled="f" stroked="t" strokeweight=".713954pt" strokecolor="#676767">
                <v:path arrowok="t"/>
              </v:shape>
            </v:group>
            <v:group style="position:absolute;left:2356;top:7683;width:2;height:1683" coordorigin="2356,7683" coordsize="2,1683">
              <v:shape style="position:absolute;left:2356;top:7683;width:2;height:1683" coordorigin="2356,7683" coordsize="0,1683" path="m2356,9366l2356,7683e" filled="f" stroked="t" strokeweight=".713954pt" strokecolor="#606060">
                <v:path arrowok="t"/>
              </v:shape>
            </v:group>
            <v:group style="position:absolute;left:4907;top:7963;width:6744;height:2" coordorigin="4907,7963" coordsize="6744,2">
              <v:shape style="position:absolute;left:4907;top:7963;width:6744;height:2" coordorigin="4907,7963" coordsize="6744,0" path="m4907,7963l11652,7963e" filled="f" stroked="t" strokeweight=".713954pt" strokecolor="#676767">
                <v:path arrowok="t"/>
              </v:shape>
            </v:group>
            <v:group style="position:absolute;left:309;top:8233;width:3670;height:2" coordorigin="309,8233" coordsize="3670,2">
              <v:shape style="position:absolute;left:309;top:8233;width:3670;height:2" coordorigin="309,8233" coordsize="3670,0" path="m309,8233l3979,8233e" filled="f" stroked="t" strokeweight=".951939pt" strokecolor="#545454">
                <v:path arrowok="t"/>
              </v:shape>
            </v:group>
            <v:group style="position:absolute;left:3922;top:8233;width:252;height:2" coordorigin="3922,8233" coordsize="252,2">
              <v:shape style="position:absolute;left:3922;top:8233;width:252;height:2" coordorigin="3922,8233" coordsize="252,0" path="m3922,8233l4174,8233e" filled="f" stroked="t" strokeweight=".47597pt" strokecolor="#1C1C1C">
                <v:path arrowok="t"/>
              </v:shape>
            </v:group>
            <v:group style="position:absolute;left:4117;top:8230;width:4065;height:2" coordorigin="4117,8230" coordsize="4065,2">
              <v:shape style="position:absolute;left:4117;top:8230;width:4065;height:2" coordorigin="4117,8230" coordsize="4065,0" path="m4117,8230l8182,8230e" filled="f" stroked="t" strokeweight=".951939pt" strokecolor="#4F4F4F">
                <v:path arrowok="t"/>
              </v:shape>
            </v:group>
            <v:group style="position:absolute;left:4912;top:7941;width:2;height:301" coordorigin="4912,7941" coordsize="2,301">
              <v:shape style="position:absolute;left:4912;top:7941;width:2;height:301" coordorigin="4912,7941" coordsize="0,301" path="m4912,8242l4912,7941e" filled="f" stroked="t" strokeweight=".47597pt" strokecolor="#282828">
                <v:path arrowok="t"/>
              </v:shape>
            </v:group>
            <v:group style="position:absolute;left:6654;top:7965;width:2;height:292" coordorigin="6654,7965" coordsize="2,292">
              <v:shape style="position:absolute;left:6654;top:7965;width:2;height:292" coordorigin="6654,7965" coordsize="0,292" path="m6654,8257l6654,7965e" filled="f" stroked="t" strokeweight=".237985pt" strokecolor="#3F3F3F">
                <v:path arrowok="t"/>
              </v:shape>
            </v:group>
            <v:group style="position:absolute;left:8125;top:8230;width:528;height:2" coordorigin="8125,8230" coordsize="528,2">
              <v:shape style="position:absolute;left:8125;top:8230;width:528;height:2" coordorigin="8125,8230" coordsize="528,0" path="m8125,8230l8653,8230e" filled="f" stroked="t" strokeweight=".47597pt" strokecolor="#383838">
                <v:path arrowok="t"/>
              </v:shape>
            </v:group>
            <v:group style="position:absolute;left:8529;top:8226;width:3127;height:2" coordorigin="8529,8226" coordsize="3127,2">
              <v:shape style="position:absolute;left:8529;top:8226;width:3127;height:2" coordorigin="8529,8226" coordsize="3127,0" path="m8529,8226l11656,8226e" filled="f" stroked="t" strokeweight=".951939pt" strokecolor="#545454">
                <v:path arrowok="t"/>
              </v:shape>
            </v:group>
            <v:group style="position:absolute;left:314;top:9041;width:1713;height:2" coordorigin="314,9041" coordsize="1713,2">
              <v:shape style="position:absolute;left:314;top:9041;width:1713;height:2" coordorigin="314,9041" coordsize="1713,0" path="m314,9041l2028,9041e" filled="f" stroked="t" strokeweight=".713954pt" strokecolor="#707070">
                <v:path arrowok="t"/>
              </v:shape>
            </v:group>
            <v:group style="position:absolute;left:1599;top:9043;width:766;height:2" coordorigin="1599,9043" coordsize="766,2">
              <v:shape style="position:absolute;left:1599;top:9043;width:766;height:2" coordorigin="1599,9043" coordsize="766,0" path="m1599,9043l2366,9043e" filled="f" stroked="t" strokeweight=".47597pt" strokecolor="#545454">
                <v:path arrowok="t"/>
              </v:shape>
            </v:group>
            <v:group style="position:absolute;left:2104;top:9038;width:9548;height:2" coordorigin="2104,9038" coordsize="9548,2">
              <v:shape style="position:absolute;left:2104;top:9038;width:9548;height:2" coordorigin="2104,9038" coordsize="9548,0" path="m2104,9038l11652,9038e" filled="f" stroked="t" strokeweight=".713954pt" strokecolor="#676767">
                <v:path arrowok="t"/>
              </v:shape>
            </v:group>
            <v:group style="position:absolute;left:11647;top:8998;width:2;height:344" coordorigin="11647,8998" coordsize="2,344">
              <v:shape style="position:absolute;left:11647;top:8998;width:2;height:344" coordorigin="11647,8998" coordsize="0,344" path="m11647,9342l11647,8998e" filled="f" stroked="t" strokeweight=".47597pt" strokecolor="#383838">
                <v:path arrowok="t"/>
              </v:shape>
            </v:group>
            <v:group style="position:absolute;left:2361;top:9285;width:2;height:273" coordorigin="2361,9285" coordsize="2,273">
              <v:shape style="position:absolute;left:2361;top:9285;width:2;height:273" coordorigin="2361,9285" coordsize="0,273" path="m2361,9557l2361,9285e" filled="f" stroked="t" strokeweight=".47597pt" strokecolor="#606060">
                <v:path arrowok="t"/>
              </v:shape>
            </v:group>
            <v:group style="position:absolute;left:11647;top:9285;width:2;height:273" coordorigin="11647,9285" coordsize="2,273">
              <v:shape style="position:absolute;left:11647;top:9285;width:2;height:273" coordorigin="11647,9285" coordsize="0,273" path="m11647,9557l11647,9285e" filled="f" stroked="t" strokeweight=".47597pt" strokecolor="#4B4B4B">
                <v:path arrowok="t"/>
              </v:shape>
            </v:group>
            <v:group style="position:absolute;left:324;top:9366;width:2;height:426" coordorigin="324,9366" coordsize="2,426">
              <v:shape style="position:absolute;left:324;top:9366;width:2;height:426" coordorigin="324,9366" coordsize="0,426" path="m324,9791l324,9366e" filled="f" stroked="t" strokeweight=".47597pt" strokecolor="#3F3F3F">
                <v:path arrowok="t"/>
              </v:shape>
            </v:group>
            <v:group style="position:absolute;left:2361;top:9500;width:2;height:507" coordorigin="2361,9500" coordsize="2,507">
              <v:shape style="position:absolute;left:2361;top:9500;width:2;height:507" coordorigin="2361,9500" coordsize="0,507" path="m2361,10006l2361,9500e" filled="f" stroked="t" strokeweight=".47597pt" strokecolor="#3F3F3F">
                <v:path arrowok="t"/>
              </v:shape>
            </v:group>
            <v:group style="position:absolute;left:11647;top:9485;width:2;height:320" coordorigin="11647,9485" coordsize="2,320">
              <v:shape style="position:absolute;left:11647;top:9485;width:2;height:320" coordorigin="11647,9485" coordsize="0,320" path="m11647,9806l11647,9485e" filled="f" stroked="t" strokeweight=".951939pt" strokecolor="#646464">
                <v:path arrowok="t"/>
              </v:shape>
            </v:group>
            <v:group style="position:absolute;left:326;top:9366;width:2;height:6258" coordorigin="326,9366" coordsize="2,6258">
              <v:shape style="position:absolute;left:326;top:9366;width:2;height:6258" coordorigin="326,9366" coordsize="0,6258" path="m326,15624l326,9366e" filled="f" stroked="t" strokeweight=".713954pt" strokecolor="#646464">
                <v:path arrowok="t"/>
              </v:shape>
            </v:group>
            <v:group style="position:absolute;left:319;top:9973;width:11338;height:2" coordorigin="319,9973" coordsize="11338,2">
              <v:shape style="position:absolute;left:319;top:9973;width:11338;height:2" coordorigin="319,9973" coordsize="11338,0" path="m319,9973l11656,9973e" filled="f" stroked="t" strokeweight=".951939pt" strokecolor="#4B4B4B">
                <v:path arrowok="t"/>
              </v:shape>
            </v:group>
            <v:group style="position:absolute;left:314;top:10212;width:1342;height:2" coordorigin="314,10212" coordsize="1342,2">
              <v:shape style="position:absolute;left:314;top:10212;width:1342;height:2" coordorigin="314,10212" coordsize="1342,0" path="m314,10212l1656,10212e" filled="f" stroked="t" strokeweight=".47597pt" strokecolor="#3B3B3B">
                <v:path arrowok="t"/>
              </v:shape>
            </v:group>
            <v:group style="position:absolute;left:1561;top:10212;width:9610;height:2" coordorigin="1561,10212" coordsize="9610,2">
              <v:shape style="position:absolute;left:1561;top:10212;width:9610;height:2" coordorigin="1561,10212" coordsize="9610,0" path="m1561,10212l11171,10212e" filled="f" stroked="t" strokeweight=".951939pt" strokecolor="#4B4B4B">
                <v:path arrowok="t"/>
              </v:shape>
            </v:group>
            <v:group style="position:absolute;left:11038;top:10207;width:624;height:2" coordorigin="11038,10207" coordsize="624,2">
              <v:shape style="position:absolute;left:11038;top:10207;width:624;height:2" coordorigin="11038,10207" coordsize="624,0" path="m11038,10207l11661,10207e" filled="f" stroked="t" strokeweight=".47597pt" strokecolor="#383838">
                <v:path arrowok="t"/>
              </v:shape>
            </v:group>
            <v:group style="position:absolute;left:314;top:10456;width:1799;height:2" coordorigin="314,10456" coordsize="1799,2">
              <v:shape style="position:absolute;left:314;top:10456;width:1799;height:2" coordorigin="314,10456" coordsize="1799,0" path="m314,10456l2113,10456e" filled="f" stroked="t" strokeweight=".47597pt" strokecolor="#5B5B5B">
                <v:path arrowok="t"/>
              </v:shape>
            </v:group>
            <v:group style="position:absolute;left:2358;top:9935;width:2;height:545" coordorigin="2358,9935" coordsize="2,545">
              <v:shape style="position:absolute;left:2358;top:9935;width:2;height:545" coordorigin="2358,9935" coordsize="0,545" path="m2358,10480l2358,9935e" filled="f" stroked="t" strokeweight=".713954pt" strokecolor="#575757">
                <v:path arrowok="t"/>
              </v:shape>
            </v:group>
            <v:group style="position:absolute;left:2846;top:10456;width:733;height:2" coordorigin="2846,10456" coordsize="733,2">
              <v:shape style="position:absolute;left:2846;top:10456;width:733;height:2" coordorigin="2846,10456" coordsize="733,0" path="m2846,10456l3579,10456e" filled="f" stroked="t" strokeweight=".47597pt" strokecolor="#2F2F2F">
                <v:path arrowok="t"/>
              </v:shape>
            </v:group>
            <v:group style="position:absolute;left:4431;top:10456;width:500;height:2" coordorigin="4431,10456" coordsize="500,2">
              <v:shape style="position:absolute;left:4431;top:10456;width:500;height:2" coordorigin="4431,10456" coordsize="500,0" path="m4431,10456l4931,10456e" filled="f" stroked="t" strokeweight=".47597pt" strokecolor="#484848">
                <v:path arrowok="t"/>
              </v:shape>
            </v:group>
            <v:group style="position:absolute;left:2037;top:10453;width:9624;height:2" coordorigin="2037,10453" coordsize="9624,2">
              <v:shape style="position:absolute;left:2037;top:10453;width:9624;height:2" coordorigin="2037,10453" coordsize="9624,0" path="m2037,10453l11661,10453e" filled="f" stroked="t" strokeweight=".713954pt" strokecolor="#606060">
                <v:path arrowok="t"/>
              </v:shape>
            </v:group>
            <v:group style="position:absolute;left:7344;top:10451;width:267;height:2" coordorigin="7344,10451" coordsize="267,2">
              <v:shape style="position:absolute;left:7344;top:10451;width:267;height:2" coordorigin="7344,10451" coordsize="267,0" path="m7344,10451l7611,10451e" filled="f" stroked="t" strokeweight=".47597pt" strokecolor="#3F3F3F">
                <v:path arrowok="t"/>
              </v:shape>
            </v:group>
            <v:group style="position:absolute;left:8596;top:10451;width:538;height:2" coordorigin="8596,10451" coordsize="538,2">
              <v:shape style="position:absolute;left:8596;top:10451;width:538;height:2" coordorigin="8596,10451" coordsize="538,0" path="m8596,10451l9134,10451e" filled="f" stroked="t" strokeweight=".47597pt" strokecolor="#444444">
                <v:path arrowok="t"/>
              </v:shape>
            </v:group>
            <v:group style="position:absolute;left:2366;top:10408;width:2;height:593" coordorigin="2366,10408" coordsize="2,593">
              <v:shape style="position:absolute;left:2366;top:10408;width:2;height:593" coordorigin="2366,10408" coordsize="0,593" path="m2366,11001l2366,10408e" filled="f" stroked="t" strokeweight=".47597pt" strokecolor="#3B3B3B">
                <v:path arrowok="t"/>
              </v:shape>
            </v:group>
            <v:group style="position:absolute;left:747;top:10932;width:3232;height:2" coordorigin="747,10932" coordsize="3232,2">
              <v:shape style="position:absolute;left:747;top:10932;width:3232;height:2" coordorigin="747,10932" coordsize="3232,0" path="m747,10932l3979,10932e" filled="f" stroked="t" strokeweight=".951939pt" strokecolor="#545454">
                <v:path arrowok="t"/>
              </v:shape>
            </v:group>
            <v:group style="position:absolute;left:3922;top:10934;width:252;height:2" coordorigin="3922,10934" coordsize="252,2">
              <v:shape style="position:absolute;left:3922;top:10934;width:252;height:2" coordorigin="3922,10934" coordsize="252,0" path="m3922,10934l4174,10934e" filled="f" stroked="t" strokeweight=".713954pt" strokecolor="#2B2B2B">
                <v:path arrowok="t"/>
              </v:shape>
            </v:group>
            <v:group style="position:absolute;left:4060;top:10932;width:428;height:2" coordorigin="4060,10932" coordsize="428,2">
              <v:shape style="position:absolute;left:4060;top:10932;width:428;height:2" coordorigin="4060,10932" coordsize="428,0" path="m4060,10932l4488,10932e" filled="f" stroked="t" strokeweight=".713954pt" strokecolor="#3F3F3F">
                <v:path arrowok="t"/>
              </v:shape>
            </v:group>
            <v:group style="position:absolute;left:4379;top:10932;width:1166;height:2" coordorigin="4379,10932" coordsize="1166,2">
              <v:shape style="position:absolute;left:4379;top:10932;width:1166;height:2" coordorigin="4379,10932" coordsize="1166,0" path="m4379,10932l5545,10932e" filled="f" stroked="t" strokeweight=".951939pt" strokecolor="#545454">
                <v:path arrowok="t"/>
              </v:shape>
            </v:group>
            <v:group style="position:absolute;left:5488;top:10929;width:538;height:2" coordorigin="5488,10929" coordsize="538,2">
              <v:shape style="position:absolute;left:5488;top:10929;width:538;height:2" coordorigin="5488,10929" coordsize="538,0" path="m5488,10929l6026,10929e" filled="f" stroked="t" strokeweight=".47597pt" strokecolor="#232323">
                <v:path arrowok="t"/>
              </v:shape>
            </v:group>
            <v:group style="position:absolute;left:5969;top:10929;width:5126;height:2" coordorigin="5969,10929" coordsize="5126,2">
              <v:shape style="position:absolute;left:5969;top:10929;width:5126;height:2" coordorigin="5969,10929" coordsize="5126,0" path="m5969,10929l11095,10929e" filled="f" stroked="t" strokeweight=".951939pt" strokecolor="#545454">
                <v:path arrowok="t"/>
              </v:shape>
            </v:group>
            <v:group style="position:absolute;left:11038;top:10924;width:624;height:2" coordorigin="11038,10924" coordsize="624,2">
              <v:shape style="position:absolute;left:11038;top:10924;width:624;height:2" coordorigin="11038,10924" coordsize="624,0" path="m11038,10924l11661,10924e" filled="f" stroked="t" strokeweight=".47597pt" strokecolor="#3F3F3F">
                <v:path arrowok="t"/>
              </v:shape>
            </v:group>
            <v:group style="position:absolute;left:1599;top:11175;width:3332;height:2" coordorigin="1599,11175" coordsize="3332,2">
              <v:shape style="position:absolute;left:1599;top:11175;width:3332;height:2" coordorigin="1599,11175" coordsize="3332,0" path="m1599,11175l4931,11175e" filled="f" stroked="t" strokeweight=".713954pt" strokecolor="#676767">
                <v:path arrowok="t"/>
              </v:shape>
            </v:group>
            <v:group style="position:absolute;left:319;top:11173;width:1694;height:2" coordorigin="319,11173" coordsize="1694,2">
              <v:shape style="position:absolute;left:319;top:11173;width:1694;height:2" coordorigin="319,11173" coordsize="1694,0" path="m319,11173l2013,11173e" filled="f" stroked="t" strokeweight=".951939pt" strokecolor="#7C7C7C">
                <v:path arrowok="t"/>
              </v:shape>
            </v:group>
            <v:group style="position:absolute;left:2361;top:10944;width:2;height:722" coordorigin="2361,10944" coordsize="2,722">
              <v:shape style="position:absolute;left:2361;top:10944;width:2;height:722" coordorigin="2361,10944" coordsize="0,722" path="m2361,11665l2361,10944e" filled="f" stroked="t" strokeweight=".47597pt" strokecolor="#646464">
                <v:path arrowok="t"/>
              </v:shape>
            </v:group>
            <v:group style="position:absolute;left:4874;top:11173;width:328;height:2" coordorigin="4874,11173" coordsize="328,2">
              <v:shape style="position:absolute;left:4874;top:11173;width:328;height:2" coordorigin="4874,11173" coordsize="328,0" path="m4874,11173l5202,11173e" filled="f" stroked="t" strokeweight=".47597pt" strokecolor="#444444">
                <v:path arrowok="t"/>
              </v:shape>
            </v:group>
            <v:group style="position:absolute;left:5145;top:11173;width:2256;height:2" coordorigin="5145,11173" coordsize="2256,2">
              <v:shape style="position:absolute;left:5145;top:11173;width:2256;height:2" coordorigin="5145,11173" coordsize="2256,0" path="m5145,11173l7401,11173e" filled="f" stroked="t" strokeweight=".713954pt" strokecolor="#676767">
                <v:path arrowok="t"/>
              </v:shape>
            </v:group>
            <v:group style="position:absolute;left:7344;top:11168;width:267;height:2" coordorigin="7344,11168" coordsize="267,2">
              <v:shape style="position:absolute;left:7344;top:11168;width:267;height:2" coordorigin="7344,11168" coordsize="267,0" path="m7344,11168l7611,11168e" filled="f" stroked="t" strokeweight=".47597pt" strokecolor="#484848">
                <v:path arrowok="t"/>
              </v:shape>
            </v:group>
            <v:group style="position:absolute;left:7554;top:11171;width:271;height:2" coordorigin="7554,11171" coordsize="271,2">
              <v:shape style="position:absolute;left:7554;top:11171;width:271;height:2" coordorigin="7554,11171" coordsize="271,0" path="m7554,11171l7825,11171e" filled="f" stroked="t" strokeweight=".47597pt" strokecolor="#5B5B5B">
                <v:path arrowok="t"/>
              </v:shape>
            </v:group>
            <v:group style="position:absolute;left:7768;top:11168;width:3893;height:2" coordorigin="7768,11168" coordsize="3893,2">
              <v:shape style="position:absolute;left:7768;top:11168;width:3893;height:2" coordorigin="7768,11168" coordsize="3893,0" path="m7768,11168l11661,11168e" filled="f" stroked="t" strokeweight=".713954pt" strokecolor="#707070">
                <v:path arrowok="t"/>
              </v:shape>
            </v:group>
            <v:group style="position:absolute;left:8596;top:11168;width:538;height:2" coordorigin="8596,11168" coordsize="538,2">
              <v:shape style="position:absolute;left:8596;top:11168;width:538;height:2" coordorigin="8596,11168" coordsize="538,0" path="m8596,11168l9134,11168e" filled="f" stroked="t" strokeweight=".47597pt" strokecolor="#4F4F4F">
                <v:path arrowok="t"/>
              </v:shape>
            </v:group>
            <v:group style="position:absolute;left:319;top:11414;width:1342;height:2" coordorigin="319,11414" coordsize="1342,2">
              <v:shape style="position:absolute;left:319;top:11414;width:1342;height:2" coordorigin="319,11414" coordsize="1342,0" path="m319,11414l1661,11414e" filled="f" stroked="t" strokeweight=".951939pt" strokecolor="#777777">
                <v:path arrowok="t"/>
              </v:shape>
            </v:group>
            <v:group style="position:absolute;left:1028;top:11178;width:2;height:722" coordorigin="1028,11178" coordsize="2,722">
              <v:shape style="position:absolute;left:1028;top:11178;width:2;height:722" coordorigin="1028,11178" coordsize="0,722" path="m1028,11900l1028,11178e" filled="f" stroked="t" strokeweight=".237985pt" strokecolor="#808080">
                <v:path arrowok="t"/>
              </v:shape>
            </v:group>
            <v:group style="position:absolute;left:1628;top:11178;width:2;height:234" coordorigin="1628,11178" coordsize="2,234">
              <v:shape style="position:absolute;left:1628;top:11178;width:2;height:234" coordorigin="1628,11178" coordsize="0,234" path="m1628,11412l1628,11178e" filled="f" stroked="t" strokeweight=".237985pt" strokecolor="#575757">
                <v:path arrowok="t"/>
              </v:shape>
            </v:group>
            <v:group style="position:absolute;left:1599;top:11412;width:4427;height:2" coordorigin="1599,11412" coordsize="4427,2">
              <v:shape style="position:absolute;left:1599;top:11412;width:4427;height:2" coordorigin="1599,11412" coordsize="4427,0" path="m1599,11412l6026,11412e" filled="f" stroked="t" strokeweight=".713954pt" strokecolor="#606060">
                <v:path arrowok="t"/>
              </v:shape>
            </v:group>
            <v:group style="position:absolute;left:5969;top:11412;width:714;height:2" coordorigin="5969,11412" coordsize="714,2">
              <v:shape style="position:absolute;left:5969;top:11412;width:714;height:2" coordorigin="5969,11412" coordsize="714,0" path="m5969,11412l6683,11412e" filled="f" stroked="t" strokeweight=".47597pt" strokecolor="#4B4B4B">
                <v:path arrowok="t"/>
              </v:shape>
            </v:group>
            <v:group style="position:absolute;left:6625;top:11410;width:785;height:2" coordorigin="6625,11410" coordsize="785,2">
              <v:shape style="position:absolute;left:6625;top:11410;width:785;height:2" coordorigin="6625,11410" coordsize="785,0" path="m6625,11410l7411,11410e" filled="f" stroked="t" strokeweight=".951939pt" strokecolor="#707070">
                <v:path arrowok="t"/>
              </v:shape>
            </v:group>
            <v:group style="position:absolute;left:7378;top:11163;width:2;height:277" coordorigin="7378,11163" coordsize="2,277">
              <v:shape style="position:absolute;left:7378;top:11163;width:2;height:277" coordorigin="7378,11163" coordsize="0,277" path="m7378,11441l7378,11163e" filled="f" stroked="t" strokeweight=".47597pt" strokecolor="#444444">
                <v:path arrowok="t"/>
              </v:shape>
            </v:group>
            <v:group style="position:absolute;left:7339;top:11407;width:271;height:2" coordorigin="7339,11407" coordsize="271,2">
              <v:shape style="position:absolute;left:7339;top:11407;width:271;height:2" coordorigin="7339,11407" coordsize="271,0" path="m7339,11407l7611,11407e" filled="f" stroked="t" strokeweight=".47597pt" strokecolor="#4B4B4B">
                <v:path arrowok="t"/>
              </v:shape>
            </v:group>
            <v:group style="position:absolute;left:7554;top:11407;width:4108;height:2" coordorigin="7554,11407" coordsize="4108,2">
              <v:shape style="position:absolute;left:7554;top:11407;width:4108;height:2" coordorigin="7554,11407" coordsize="4108,0" path="m7554,11407l11661,11407e" filled="f" stroked="t" strokeweight=".713954pt" strokecolor="#676767">
                <v:path arrowok="t"/>
              </v:shape>
            </v:group>
            <v:group style="position:absolute;left:11656;top:10408;width:2;height:4967" coordorigin="11656,10408" coordsize="2,4967">
              <v:shape style="position:absolute;left:11656;top:10408;width:2;height:4967" coordorigin="11656,10408" coordsize="0,4967" path="m11656,15375l11656,10408e" filled="f" stroked="t" strokeweight=".713954pt" strokecolor="#5B5B5B">
                <v:path arrowok="t"/>
              </v:shape>
            </v:group>
            <v:group style="position:absolute;left:1628;top:11398;width:2;height:502" coordorigin="1628,11398" coordsize="2,502">
              <v:shape style="position:absolute;left:1628;top:11398;width:2;height:502" coordorigin="1628,11398" coordsize="0,502" path="m1628,11900l1628,11398e" filled="f" stroked="t" strokeweight=".237985pt" strokecolor="#6B6B6B">
                <v:path arrowok="t"/>
              </v:shape>
            </v:group>
            <v:group style="position:absolute;left:11659;top:9433;width:2;height:5249" coordorigin="11659,9433" coordsize="2,5249">
              <v:shape style="position:absolute;left:11659;top:9433;width:2;height:5249" coordorigin="11659,9433" coordsize="0,5249" path="m11659,14682l11659,9433e" filled="f" stroked="t" strokeweight=".713954pt" strokecolor="#545454">
                <v:path arrowok="t"/>
              </v:shape>
            </v:group>
            <v:group style="position:absolute;left:328;top:11871;width:2;height:268" coordorigin="328,11871" coordsize="2,268">
              <v:shape style="position:absolute;left:328;top:11871;width:2;height:268" coordorigin="328,11871" coordsize="0,268" path="m328,12139l328,11871e" filled="f" stroked="t" strokeweight=".47597pt" strokecolor="#4B4B4B">
                <v:path arrowok="t"/>
              </v:shape>
            </v:group>
            <v:group style="position:absolute;left:1028;top:11900;width:2;height:1171" coordorigin="1028,11900" coordsize="2,1171">
              <v:shape style="position:absolute;left:1028;top:11900;width:2;height:1171" coordorigin="1028,11900" coordsize="0,1171" path="m1028,13071l1028,11900e" filled="f" stroked="t" strokeweight=".237985pt" strokecolor="#000000">
                <v:path arrowok="t"/>
              </v:shape>
            </v:group>
            <v:group style="position:absolute;left:1628;top:11900;width:2;height:1171" coordorigin="1628,11900" coordsize="2,1171">
              <v:shape style="position:absolute;left:1628;top:11900;width:2;height:1171" coordorigin="1628,11900" coordsize="0,1171" path="m1628,13071l1628,11900e" filled="f" stroked="t" strokeweight=".237985pt" strokecolor="#000000">
                <v:path arrowok="t"/>
              </v:shape>
            </v:group>
            <v:group style="position:absolute;left:2363;top:11871;width:2;height:679" coordorigin="2363,11871" coordsize="2,679">
              <v:shape style="position:absolute;left:2363;top:11871;width:2;height:679" coordorigin="2363,11871" coordsize="0,679" path="m2363,12550l2363,11871e" filled="f" stroked="t" strokeweight=".237985pt" strokecolor="#4F4F4F">
                <v:path arrowok="t"/>
              </v:shape>
            </v:group>
            <v:group style="position:absolute;left:7382;top:11369;width:2;height:3471" coordorigin="7382,11369" coordsize="2,3471">
              <v:shape style="position:absolute;left:7382;top:11369;width:2;height:3471" coordorigin="7382,11369" coordsize="0,3471" path="m7382,14840l7382,11369e" filled="f" stroked="t" strokeweight=".713954pt" strokecolor="#606060">
                <v:path arrowok="t"/>
              </v:shape>
            </v:group>
            <v:group style="position:absolute;left:336;top:12081;width:2;height:3547" coordorigin="336,12081" coordsize="2,3547">
              <v:shape style="position:absolute;left:336;top:12081;width:2;height:3547" coordorigin="336,12081" coordsize="0,3547" path="m336,15629l336,12081e" filled="f" stroked="t" strokeweight=".713954pt" strokecolor="#6B6B6B">
                <v:path arrowok="t"/>
              </v:shape>
            </v:group>
            <v:group style="position:absolute;left:7382;top:12081;width:2;height:469" coordorigin="7382,12081" coordsize="2,469">
              <v:shape style="position:absolute;left:7382;top:12081;width:2;height:469" coordorigin="7382,12081" coordsize="0,469" path="m7382,12550l7382,12081e" filled="f" stroked="t" strokeweight=".47597pt" strokecolor="#444444">
                <v:path arrowok="t"/>
              </v:shape>
            </v:group>
            <v:group style="position:absolute;left:2363;top:12493;width:2;height:148" coordorigin="2363,12493" coordsize="2,148">
              <v:shape style="position:absolute;left:2363;top:12493;width:2;height:148" coordorigin="2363,12493" coordsize="0,148" path="m2363,12641l2363,12493e" filled="f" stroked="t" strokeweight=".237985pt" strokecolor="#747474">
                <v:path arrowok="t"/>
              </v:shape>
            </v:group>
            <v:group style="position:absolute;left:333;top:12789;width:2;height:311" coordorigin="333,12789" coordsize="2,311">
              <v:shape style="position:absolute;left:333;top:12789;width:2;height:311" coordorigin="333,12789" coordsize="0,311" path="m333,13100l333,12789e" filled="f" stroked="t" strokeweight=".47597pt" strokecolor="#444444">
                <v:path arrowok="t"/>
              </v:shape>
            </v:group>
            <v:group style="position:absolute;left:2332;top:12818;width:2;height:253" coordorigin="2332,12818" coordsize="2,253">
              <v:shape style="position:absolute;left:2332;top:12818;width:2;height:253" coordorigin="2332,12818" coordsize="0,253" path="m2332,13071l2332,12818e" filled="f" stroked="t" strokeweight=".237985pt" strokecolor="#000000">
                <v:path arrowok="t"/>
              </v:shape>
            </v:group>
            <v:group style="position:absolute;left:328;top:13198;width:457;height:2" coordorigin="328,13198" coordsize="457,2">
              <v:shape style="position:absolute;left:328;top:13198;width:457;height:2" coordorigin="328,13198" coordsize="457,0" path="m328,13198l785,13198e" filled="f" stroked="t" strokeweight=".237985pt" strokecolor="#383838">
                <v:path arrowok="t"/>
              </v:shape>
            </v:group>
            <v:group style="position:absolute;left:728;top:13198;width:333;height:2" coordorigin="728,13198" coordsize="333,2">
              <v:shape style="position:absolute;left:728;top:13198;width:333;height:2" coordorigin="728,13198" coordsize="333,0" path="m728,13198l1061,13198e" filled="f" stroked="t" strokeweight=".237985pt" strokecolor="#232323">
                <v:path arrowok="t"/>
              </v:shape>
            </v:group>
            <v:group style="position:absolute;left:1028;top:13071;width:2;height:163" coordorigin="1028,13071" coordsize="2,163">
              <v:shape style="position:absolute;left:1028;top:13071;width:2;height:163" coordorigin="1028,13071" coordsize="0,163" path="m1028,13234l1028,13071e" filled="f" stroked="t" strokeweight=".237985pt" strokecolor="#282828">
                <v:path arrowok="t"/>
              </v:shape>
            </v:group>
            <v:group style="position:absolute;left:1000;top:13202;width:1366;height:2" coordorigin="1000,13202" coordsize="1366,2">
              <v:shape style="position:absolute;left:1000;top:13202;width:1366;height:2" coordorigin="1000,13202" coordsize="1366,0" path="m1000,13202l2366,13202e" filled="f" stroked="t" strokeweight=".47597pt" strokecolor="#4F4F4F">
                <v:path arrowok="t"/>
              </v:shape>
            </v:group>
            <v:group style="position:absolute;left:1628;top:13071;width:2;height:163" coordorigin="1628,13071" coordsize="2,163">
              <v:shape style="position:absolute;left:1628;top:13071;width:2;height:163" coordorigin="1628,13071" coordsize="0,163" path="m1628,13234l1628,13071e" filled="f" stroked="t" strokeweight=".237985pt" strokecolor="#4F4F4F">
                <v:path arrowok="t"/>
              </v:shape>
            </v:group>
            <v:group style="position:absolute;left:2332;top:13071;width:2;height:163" coordorigin="2332,13071" coordsize="2,163">
              <v:shape style="position:absolute;left:2332;top:13071;width:2;height:163" coordorigin="2332,13071" coordsize="0,163" path="m2332,13234l2332,13071e" filled="f" stroked="t" strokeweight=".237985pt" strokecolor="#575757">
                <v:path arrowok="t"/>
              </v:shape>
            </v:group>
            <v:group style="position:absolute;left:7387;top:13042;width:2;height:335" coordorigin="7387,13042" coordsize="2,335">
              <v:shape style="position:absolute;left:7387;top:13042;width:2;height:335" coordorigin="7387,13042" coordsize="0,335" path="m7387,13377l7387,13042e" filled="f" stroked="t" strokeweight=".47597pt" strokecolor="#3B3B3B">
                <v:path arrowok="t"/>
              </v:shape>
            </v:group>
            <v:group style="position:absolute;left:8629;top:13243;width:505;height:2" coordorigin="8629,13243" coordsize="505,2">
              <v:shape style="position:absolute;left:8629;top:13243;width:505;height:2" coordorigin="8629,13243" coordsize="505,0" path="m8629,13243l9134,13243e" filled="f" stroked="t" strokeweight=".951939pt" strokecolor="#3B77CC">
                <v:path arrowok="t"/>
              </v:shape>
            </v:group>
            <v:group style="position:absolute;left:1028;top:13229;width:2;height:2084" coordorigin="1028,13229" coordsize="2,2084">
              <v:shape style="position:absolute;left:1028;top:13229;width:2;height:2084" coordorigin="1028,13229" coordsize="0,2084" path="m1028,15313l1028,13229e" filled="f" stroked="t" strokeweight=".237985pt" strokecolor="#000000">
                <v:path arrowok="t"/>
              </v:shape>
            </v:group>
            <v:group style="position:absolute;left:1628;top:13229;width:2;height:2084" coordorigin="1628,13229" coordsize="2,2084">
              <v:shape style="position:absolute;left:1628;top:13229;width:2;height:2084" coordorigin="1628,13229" coordsize="0,2084" path="m1628,15313l1628,13229e" filled="f" stroked="t" strokeweight=".237985pt" strokecolor="#000000">
                <v:path arrowok="t"/>
              </v:shape>
            </v:group>
            <v:group style="position:absolute;left:2332;top:13229;width:2;height:249" coordorigin="2332,13229" coordsize="2,249">
              <v:shape style="position:absolute;left:2332;top:13229;width:2;height:249" coordorigin="2332,13229" coordsize="0,249" path="m2332,13477l2332,13229e" filled="f" stroked="t" strokeweight=".237985pt" strokecolor="#000000">
                <v:path arrowok="t"/>
              </v:shape>
            </v:group>
            <v:group style="position:absolute;left:7387;top:13320;width:2;height:186" coordorigin="7387,13320" coordsize="2,186">
              <v:shape style="position:absolute;left:7387;top:13320;width:2;height:186" coordorigin="7387,13320" coordsize="0,186" path="m7387,13506l7387,13320e" filled="f" stroked="t" strokeweight=".47597pt" strokecolor="#4F4F4F">
                <v:path arrowok="t"/>
              </v:shape>
            </v:group>
            <v:group style="position:absolute;left:2363;top:13473;width:2;height:86" coordorigin="2363,13473" coordsize="2,86">
              <v:shape style="position:absolute;left:2363;top:13473;width:2;height:86" coordorigin="2363,13473" coordsize="0,86" path="m2363,13559l2363,13473e" filled="f" stroked="t" strokeweight=".237985pt" strokecolor="#9C9C9C">
                <v:path arrowok="t"/>
              </v:shape>
            </v:group>
            <v:group style="position:absolute;left:6654;top:13477;width:2;height:134" coordorigin="6654,13477" coordsize="2,134">
              <v:shape style="position:absolute;left:6654;top:13477;width:2;height:134" coordorigin="6654,13477" coordsize="0,134" path="m6654,13611l6654,13477e" filled="f" stroked="t" strokeweight=".237985pt" strokecolor="#000000">
                <v:path arrowok="t"/>
              </v:shape>
            </v:group>
            <v:group style="position:absolute;left:8153;top:13611;width:2913;height:2" coordorigin="8153,13611" coordsize="2913,2">
              <v:shape style="position:absolute;left:8153;top:13611;width:2913;height:2" coordorigin="8153,13611" coordsize="2913,0" path="m8153,13611l11066,13611e" filled="f" stroked="t" strokeweight="2.141863pt" strokecolor="#3B64A0">
                <v:path arrowok="t"/>
              </v:shape>
            </v:group>
            <v:group style="position:absolute;left:2332;top:13611;width:2;height:1018" coordorigin="2332,13611" coordsize="2,1018">
              <v:shape style="position:absolute;left:2332;top:13611;width:2;height:1018" coordorigin="2332,13611" coordsize="0,1018" path="m2332,14630l2332,13611e" filled="f" stroked="t" strokeweight=".237985pt" strokecolor="#000000">
                <v:path arrowok="t"/>
              </v:shape>
            </v:group>
            <v:group style="position:absolute;left:3534;top:13678;width:2;height:186" coordorigin="3534,13678" coordsize="2,186">
              <v:shape style="position:absolute;left:3534;top:13678;width:2;height:186" coordorigin="3534,13678" coordsize="0,186" path="m3534,13865l3534,13678e" filled="f" stroked="t" strokeweight="1.189924pt" strokecolor="#3444A0">
                <v:path arrowok="t"/>
              </v:shape>
            </v:group>
            <v:group style="position:absolute;left:11656;top:13583;width:2;height:182" coordorigin="11656,13583" coordsize="2,182">
              <v:shape style="position:absolute;left:11656;top:13583;width:2;height:182" coordorigin="11656,13583" coordsize="0,182" path="m11656,13764l11656,13583e" filled="f" stroked="t" strokeweight=".47597pt" strokecolor="#777777">
                <v:path arrowok="t"/>
              </v:shape>
            </v:group>
            <v:group style="position:absolute;left:338;top:13831;width:2;height:273" coordorigin="338,13831" coordsize="2,273">
              <v:shape style="position:absolute;left:338;top:13831;width:2;height:273" coordorigin="338,13831" coordsize="0,273" path="m338,14104l338,13831e" filled="f" stroked="t" strokeweight=".47597pt" strokecolor="#343434">
                <v:path arrowok="t"/>
              </v:shape>
            </v:group>
            <v:group style="position:absolute;left:3356;top:14051;width:238;height:2" coordorigin="3356,14051" coordsize="238,2">
              <v:shape style="position:absolute;left:3356;top:14051;width:238;height:2" coordorigin="3356,14051" coordsize="238,0" path="m3356,14051l3594,14051e" filled="f" stroked="t" strokeweight=".951939pt" strokecolor="#6B6BAC">
                <v:path arrowok="t"/>
              </v:shape>
            </v:group>
            <v:group style="position:absolute;left:3582;top:13879;width:2;height:234" coordorigin="3582,13879" coordsize="2,234">
              <v:shape style="position:absolute;left:3582;top:13879;width:2;height:234" coordorigin="3582,13879" coordsize="0,234" path="m3582,14113l3582,13879e" filled="f" stroked="t" strokeweight=".713954pt" strokecolor="#383F8C">
                <v:path arrowok="t"/>
              </v:shape>
            </v:group>
            <v:group style="position:absolute;left:3508;top:14049;width:167;height:2" coordorigin="3508,14049" coordsize="167,2">
              <v:shape style="position:absolute;left:3508;top:14049;width:167;height:2" coordorigin="3508,14049" coordsize="167,0" path="m3508,14049l3674,14049e" filled="f" stroked="t" strokeweight=".47597pt" strokecolor="#5B5BA3">
                <v:path arrowok="t"/>
              </v:shape>
            </v:group>
            <v:group style="position:absolute;left:3817;top:14075;width:133;height:2" coordorigin="3817,14075" coordsize="133,2">
              <v:shape style="position:absolute;left:3817;top:14075;width:133;height:2" coordorigin="3817,14075" coordsize="133,0" path="m3817,14075l3951,14075e" filled="f" stroked="t" strokeweight=".237985pt" strokecolor="#837C93">
                <v:path arrowok="t"/>
              </v:shape>
            </v:group>
            <v:group style="position:absolute;left:3951;top:14075;width:195;height:2" coordorigin="3951,14075" coordsize="195,2">
              <v:shape style="position:absolute;left:3951;top:14075;width:195;height:2" coordorigin="3951,14075" coordsize="195,0" path="m3951,14075l4146,14075e" filled="f" stroked="t" strokeweight=".237985pt" strokecolor="#C8C8DB">
                <v:path arrowok="t"/>
              </v:shape>
            </v:group>
            <v:group style="position:absolute;left:4146;top:14075;width:314;height:2" coordorigin="4146,14075" coordsize="314,2">
              <v:shape style="position:absolute;left:4146;top:14075;width:314;height:2" coordorigin="4146,14075" coordsize="314,0" path="m4146,14075l4460,14075e" filled="f" stroked="t" strokeweight=".237985pt" strokecolor="#000000">
                <v:path arrowok="t"/>
              </v:shape>
            </v:group>
            <v:group style="position:absolute;left:8639;top:13831;width:2;height:273" coordorigin="8639,13831" coordsize="2,273">
              <v:shape style="position:absolute;left:8639;top:13831;width:2;height:273" coordorigin="8639,13831" coordsize="0,273" path="m8639,14104l8639,13831e" filled="f" stroked="t" strokeweight=".951939pt" strokecolor="#484848">
                <v:path arrowok="t"/>
              </v:shape>
            </v:group>
            <v:group style="position:absolute;left:11628;top:13860;width:2;height:588" coordorigin="11628,13860" coordsize="2,588">
              <v:shape style="position:absolute;left:11628;top:13860;width:2;height:588" coordorigin="11628,13860" coordsize="0,588" path="m11628,14448l11628,13860e" filled="f" stroked="t" strokeweight=".237985pt" strokecolor="#000000">
                <v:path arrowok="t"/>
              </v:shape>
            </v:group>
            <v:group style="position:absolute;left:338;top:14046;width:2;height:301" coordorigin="338,14046" coordsize="2,301">
              <v:shape style="position:absolute;left:338;top:14046;width:2;height:301" coordorigin="338,14046" coordsize="0,301" path="m338,14348l338,14046e" filled="f" stroked="t" strokeweight=".47597pt" strokecolor="#646464">
                <v:path arrowok="t"/>
              </v:shape>
            </v:group>
            <v:group style="position:absolute;left:8620;top:14046;width:2;height:282" coordorigin="8620,14046" coordsize="2,282">
              <v:shape style="position:absolute;left:8620;top:14046;width:2;height:282" coordorigin="8620,14046" coordsize="0,282" path="m8620,14328l8620,14046e" filled="f" stroked="t" strokeweight="2.141863pt" strokecolor="#3B3F44">
                <v:path arrowok="t"/>
              </v:shape>
            </v:group>
            <v:group style="position:absolute;left:7394;top:11723;width:2;height:3896" coordorigin="7394,11723" coordsize="2,3896">
              <v:shape style="position:absolute;left:7394;top:11723;width:2;height:3896" coordorigin="7394,11723" coordsize="0,3896" path="m7394,15619l7394,11723e" filled="f" stroked="t" strokeweight=".713954pt" strokecolor="#606060">
                <v:path arrowok="t"/>
              </v:shape>
            </v:group>
            <v:group style="position:absolute;left:8644;top:14290;width:2;height:201" coordorigin="8644,14290" coordsize="2,201">
              <v:shape style="position:absolute;left:8644;top:14290;width:2;height:201" coordorigin="8644,14290" coordsize="0,201" path="m8644,14491l8644,14290e" filled="f" stroked="t" strokeweight="1.427909pt" strokecolor="#575757">
                <v:path arrowok="t"/>
              </v:shape>
            </v:group>
            <v:group style="position:absolute;left:2332;top:14630;width:2;height:105" coordorigin="2332,14630" coordsize="2,105">
              <v:shape style="position:absolute;left:2332;top:14630;width:2;height:105" coordorigin="2332,14630" coordsize="0,105" path="m2332,14735l2332,14630e" filled="f" stroked="t" strokeweight=".237985pt" strokecolor="#CFCFCF">
                <v:path arrowok="t"/>
              </v:shape>
            </v:group>
            <v:group style="position:absolute;left:3951;top:14610;width:2;height:306" coordorigin="3951,14610" coordsize="2,306">
              <v:shape style="position:absolute;left:3951;top:14610;width:2;height:306" coordorigin="3951,14610" coordsize="0,306" path="m3951,14916l3951,14610e" filled="f" stroked="t" strokeweight=".237985pt" strokecolor="#5B64A8">
                <v:path arrowok="t"/>
              </v:shape>
            </v:group>
            <v:group style="position:absolute;left:11628;top:14630;width:2;height:684" coordorigin="11628,14630" coordsize="2,684">
              <v:shape style="position:absolute;left:11628;top:14630;width:2;height:684" coordorigin="11628,14630" coordsize="0,684" path="m11628,15313l11628,14630e" filled="f" stroked="t" strokeweight=".237985pt" strokecolor="#000000">
                <v:path arrowok="t"/>
              </v:shape>
            </v:group>
            <v:group style="position:absolute;left:2332;top:14735;width:2;height:182" coordorigin="2332,14735" coordsize="2,182">
              <v:shape style="position:absolute;left:2332;top:14735;width:2;height:182" coordorigin="2332,14735" coordsize="0,182" path="m2332,14916l2332,14735e" filled="f" stroked="t" strokeweight=".237985pt" strokecolor="#000000">
                <v:path arrowok="t"/>
              </v:shape>
            </v:group>
            <v:group style="position:absolute;left:2332;top:14916;width:2;height:397" coordorigin="2332,14916" coordsize="2,397">
              <v:shape style="position:absolute;left:2332;top:14916;width:2;height:397" coordorigin="2332,14916" coordsize="0,397" path="m2332,15313l2332,14916e" filled="f" stroked="t" strokeweight=".237985pt" strokecolor="#CFCFCF">
                <v:path arrowok="t"/>
              </v:shape>
            </v:group>
            <v:group style="position:absolute;left:343;top:15626;width:719;height:2" coordorigin="343,15626" coordsize="719,2">
              <v:shape style="position:absolute;left:343;top:15626;width:719;height:2" coordorigin="343,15626" coordsize="719,0" path="m343,15626l1061,15626e" filled="f" stroked="t" strokeweight=".237985pt" strokecolor="#747474">
                <v:path arrowok="t"/>
              </v:shape>
            </v:group>
            <v:group style="position:absolute;left:338;top:15285;width:2;height:339" coordorigin="338,15285" coordsize="2,339">
              <v:shape style="position:absolute;left:338;top:15285;width:2;height:339" coordorigin="338,15285" coordsize="0,339" path="m338,15624l338,15285e" filled="f" stroked="t" strokeweight=".47597pt" strokecolor="#4F4F4F">
                <v:path arrowok="t"/>
              </v:shape>
            </v:group>
            <v:group style="position:absolute;left:1028;top:15313;width:2;height:349" coordorigin="1028,15313" coordsize="2,349">
              <v:shape style="position:absolute;left:1028;top:15313;width:2;height:349" coordorigin="1028,15313" coordsize="0,349" path="m1028,15662l1028,15313e" filled="f" stroked="t" strokeweight=".237985pt" strokecolor="#707070">
                <v:path arrowok="t"/>
              </v:shape>
            </v:group>
            <v:group style="position:absolute;left:1028;top:15657;width:1057;height:2" coordorigin="1028,15657" coordsize="1057,2">
              <v:shape style="position:absolute;left:1028;top:15657;width:1057;height:2" coordorigin="1028,15657" coordsize="1057,0" path="m1028,15657l2085,15657e" filled="f" stroked="t" strokeweight=".237985pt" strokecolor="#000000">
                <v:path arrowok="t"/>
              </v:shape>
            </v:group>
            <v:group style="position:absolute;left:1628;top:15313;width:2;height:349" coordorigin="1628,15313" coordsize="2,349">
              <v:shape style="position:absolute;left:1628;top:15313;width:2;height:349" coordorigin="1628,15313" coordsize="0,349" path="m1628,15662l1628,15313e" filled="f" stroked="t" strokeweight=".237985pt" strokecolor="#4F4F4F">
                <v:path arrowok="t"/>
              </v:shape>
            </v:group>
            <v:group style="position:absolute;left:2056;top:15626;width:309;height:2" coordorigin="2056,15626" coordsize="309,2">
              <v:shape style="position:absolute;left:2056;top:15626;width:309;height:2" coordorigin="2056,15626" coordsize="309,0" path="m2056,15626l2366,15626e" filled="f" stroked="t" strokeweight=".237985pt" strokecolor="#545454">
                <v:path arrowok="t"/>
              </v:shape>
            </v:group>
            <v:group style="position:absolute;left:2332;top:15313;width:2;height:349" coordorigin="2332,15313" coordsize="2,349">
              <v:shape style="position:absolute;left:2332;top:15313;width:2;height:349" coordorigin="2332,15313" coordsize="0,349" path="m2332,15662l2332,15313e" filled="f" stroked="t" strokeweight=".237985pt" strokecolor="#646464">
                <v:path arrowok="t"/>
              </v:shape>
            </v:group>
            <v:group style="position:absolute;left:2304;top:15626;width:557;height:2" coordorigin="2304,15626" coordsize="557,2">
              <v:shape style="position:absolute;left:2304;top:15626;width:557;height:2" coordorigin="2304,15626" coordsize="557,0" path="m2304,15626l2861,15626e" filled="f" stroked="t" strokeweight=".237985pt" strokecolor="#6B6B6B">
                <v:path arrowok="t"/>
              </v:shape>
            </v:group>
            <v:group style="position:absolute;left:2875;top:15657;width:676;height:2" coordorigin="2875,15657" coordsize="676,2">
              <v:shape style="position:absolute;left:2875;top:15657;width:676;height:2" coordorigin="2875,15657" coordsize="676,0" path="m2875,15657l3551,15657e" filled="f" stroked="t" strokeweight=".237985pt" strokecolor="#000000">
                <v:path arrowok="t"/>
              </v:shape>
            </v:group>
            <v:group style="position:absolute;left:3655;top:15626;width:638;height:2" coordorigin="3655,15626" coordsize="638,2">
              <v:shape style="position:absolute;left:3655;top:15626;width:638;height:2" coordorigin="3655,15626" coordsize="638,0" path="m3655,15626l4293,15626e" filled="f" stroked="t" strokeweight=".237985pt" strokecolor="#7C7C7C">
                <v:path arrowok="t"/>
              </v:shape>
            </v:group>
            <v:group style="position:absolute;left:4460;top:15657;width:714;height:2" coordorigin="4460,15657" coordsize="714,2">
              <v:shape style="position:absolute;left:4460;top:15657;width:714;height:2" coordorigin="4460,15657" coordsize="714,0" path="m4460,15657l5174,15657e" filled="f" stroked="t" strokeweight=".237985pt" strokecolor="#000000">
                <v:path arrowok="t"/>
              </v:shape>
            </v:group>
            <v:group style="position:absolute;left:5288;top:15626;width:205;height:2" coordorigin="5288,15626" coordsize="205,2">
              <v:shape style="position:absolute;left:5288;top:15626;width:205;height:2" coordorigin="5288,15626" coordsize="205,0" path="m5288,15626l5493,15626e" filled="f" stroked="t" strokeweight=".237985pt" strokecolor="#878787">
                <v:path arrowok="t"/>
              </v:shape>
            </v:group>
            <v:group style="position:absolute;left:5516;top:15657;width:6211;height:2" coordorigin="5516,15657" coordsize="6211,2">
              <v:shape style="position:absolute;left:5516;top:15657;width:6211;height:2" coordorigin="5516,15657" coordsize="6211,0" path="m5516,15657l11728,15657e" filled="f" stroked="t" strokeweight=".237985pt" strokecolor="#000000">
                <v:path arrowok="t"/>
              </v:shape>
            </v:group>
            <v:group style="position:absolute;left:11628;top:15313;width:2;height:349" coordorigin="11628,15313" coordsize="2,349">
              <v:shape style="position:absolute;left:11628;top:15313;width:2;height:349" coordorigin="11628,15313" coordsize="0,349" path="m11628,15662l11628,15313e" filled="f" stroked="t" strokeweight=".237985pt" strokecolor="#777777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8.606018pt;margin-top:5.420287pt;width:57.544514pt;height:13.5pt;mso-position-horizontal-relative:page;mso-position-vertical-relative:paragraph;z-index:-17049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0"/>
                    <w:jc w:val="left"/>
                    <w:tabs>
                      <w:tab w:pos="340" w:val="left"/>
                    </w:tabs>
                    <w:rPr>
                      <w:rFonts w:ascii="Times New Roman" w:hAnsi="Times New Roman" w:cs="Times New Roman" w:eastAsia="Times New Roman"/>
                      <w:sz w:val="27"/>
                      <w:szCs w:val="2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C3C3C3"/>
                      <w:spacing w:val="0"/>
                      <w:w w:val="36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C3C3C3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C3C3C3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363636"/>
                      <w:spacing w:val="0"/>
                      <w:w w:val="167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363636"/>
                      <w:spacing w:val="6"/>
                      <w:w w:val="16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676767"/>
                      <w:spacing w:val="0"/>
                      <w:w w:val="167"/>
                      <w:i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676767"/>
                      <w:spacing w:val="61"/>
                      <w:w w:val="167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676767"/>
                      <w:spacing w:val="0"/>
                      <w:w w:val="167"/>
                    </w:rPr>
                    <w:t>,.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3"/>
          <w:szCs w:val="23"/>
          <w:color w:val="4D4D4D"/>
          <w:w w:val="77"/>
          <w:position w:val="-3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464B90"/>
          <w:w w:val="126"/>
          <w:position w:val="-3"/>
        </w:rPr>
        <w:t>:;,p-</w:t>
      </w:r>
      <w:r>
        <w:rPr>
          <w:rFonts w:ascii="Times New Roman" w:hAnsi="Times New Roman" w:cs="Times New Roman" w:eastAsia="Times New Roman"/>
          <w:sz w:val="23"/>
          <w:szCs w:val="23"/>
          <w:color w:val="464B9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464B90"/>
          <w:w w:val="100"/>
          <w:position w:val="-3"/>
        </w:rPr>
      </w:r>
      <w:r>
        <w:rPr>
          <w:rFonts w:ascii="Times New Roman" w:hAnsi="Times New Roman" w:cs="Times New Roman" w:eastAsia="Times New Roman"/>
          <w:sz w:val="23"/>
          <w:szCs w:val="23"/>
          <w:color w:val="31367E"/>
          <w:spacing w:val="0"/>
          <w:w w:val="100"/>
          <w:position w:val="-3"/>
        </w:rPr>
        <w:t>"-...,</w:t>
      </w:r>
      <w:r>
        <w:rPr>
          <w:rFonts w:ascii="Times New Roman" w:hAnsi="Times New Roman" w:cs="Times New Roman" w:eastAsia="Times New Roman"/>
          <w:sz w:val="23"/>
          <w:szCs w:val="23"/>
          <w:color w:val="31367E"/>
          <w:spacing w:val="-4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1367E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31367E"/>
          <w:spacing w:val="0"/>
          <w:w w:val="100"/>
          <w:position w:val="-3"/>
        </w:rPr>
      </w:r>
      <w:r>
        <w:rPr>
          <w:rFonts w:ascii="Arial" w:hAnsi="Arial" w:cs="Arial" w:eastAsia="Arial"/>
          <w:sz w:val="16"/>
          <w:szCs w:val="16"/>
          <w:color w:val="C3C3C3"/>
          <w:spacing w:val="0"/>
          <w:w w:val="100"/>
          <w:position w:val="3"/>
        </w:rPr>
        <w:t>•</w:t>
      </w:r>
      <w:r>
        <w:rPr>
          <w:rFonts w:ascii="Arial" w:hAnsi="Arial" w:cs="Arial" w:eastAsia="Arial"/>
          <w:sz w:val="16"/>
          <w:szCs w:val="16"/>
          <w:color w:val="C3C3C3"/>
          <w:spacing w:val="0"/>
          <w:w w:val="100"/>
          <w:position w:val="3"/>
        </w:rPr>
        <w:t>   </w:t>
      </w:r>
      <w:r>
        <w:rPr>
          <w:rFonts w:ascii="Arial" w:hAnsi="Arial" w:cs="Arial" w:eastAsia="Arial"/>
          <w:sz w:val="16"/>
          <w:szCs w:val="16"/>
          <w:color w:val="C3C3C3"/>
          <w:spacing w:val="4"/>
          <w:w w:val="100"/>
          <w:position w:val="3"/>
        </w:rPr>
        <w:t> </w:t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527"/>
          <w:position w:val="3"/>
        </w:rPr>
        <w:t>,</w:t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  <w:position w:val="3"/>
        </w:rPr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  <w:i/>
          <w:position w:val="3"/>
        </w:rPr>
        <w:t>li</w:t>
      </w:r>
      <w:r>
        <w:rPr>
          <w:rFonts w:ascii="Arial" w:hAnsi="Arial" w:cs="Arial" w:eastAsia="Arial"/>
          <w:sz w:val="16"/>
          <w:szCs w:val="16"/>
          <w:color w:val="363636"/>
          <w:spacing w:val="18"/>
          <w:w w:val="100"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D4D4D"/>
          <w:spacing w:val="0"/>
          <w:w w:val="141"/>
          <w:position w:val="3"/>
        </w:rPr>
        <w:t>ij't</w:t>
      </w:r>
      <w:r>
        <w:rPr>
          <w:rFonts w:ascii="Times New Roman" w:hAnsi="Times New Roman" w:cs="Times New Roman" w:eastAsia="Times New Roman"/>
          <w:sz w:val="15"/>
          <w:szCs w:val="15"/>
          <w:color w:val="4D4D4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4D4D4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5"/>
          <w:szCs w:val="15"/>
          <w:color w:val="676767"/>
          <w:spacing w:val="0"/>
          <w:w w:val="81"/>
          <w:position w:val="3"/>
        </w:rPr>
        <w:t>....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5554" w:right="-20"/>
        <w:jc w:val="left"/>
        <w:tabs>
          <w:tab w:pos="986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ıtf.</w:t>
      </w:r>
      <w:r>
        <w:rPr>
          <w:rFonts w:ascii="Arial" w:hAnsi="Arial" w:cs="Arial" w:eastAsia="Arial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8A8A8A"/>
          <w:spacing w:val="0"/>
          <w:w w:val="171"/>
          <w:i/>
          <w:position w:val="2"/>
        </w:rPr>
        <w:t>1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65" w:after="0" w:line="68" w:lineRule="exact"/>
        <w:ind w:right="2186"/>
        <w:jc w:val="right"/>
        <w:rPr>
          <w:rFonts w:ascii="Times New Roman" w:hAnsi="Times New Roman" w:cs="Times New Roman" w:eastAsia="Times New Roman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6"/>
          <w:szCs w:val="6"/>
          <w:color w:val="A3A3A5"/>
          <w:spacing w:val="-5"/>
          <w:w w:val="139"/>
          <w:b/>
          <w:bCs/>
        </w:rPr>
        <w:t>-</w:t>
      </w:r>
      <w:r>
        <w:rPr>
          <w:rFonts w:ascii="Times New Roman" w:hAnsi="Times New Roman" w:cs="Times New Roman" w:eastAsia="Times New Roman"/>
          <w:sz w:val="6"/>
          <w:szCs w:val="6"/>
          <w:color w:val="8A8A8A"/>
          <w:spacing w:val="0"/>
          <w:w w:val="69"/>
          <w:b/>
          <w:bCs/>
        </w:rPr>
        <w:t>o4</w:t>
      </w:r>
      <w:r>
        <w:rPr>
          <w:rFonts w:ascii="Times New Roman" w:hAnsi="Times New Roman" w:cs="Times New Roman" w:eastAsia="Times New Roman"/>
          <w:sz w:val="6"/>
          <w:szCs w:val="6"/>
          <w:color w:val="8A8A8A"/>
          <w:spacing w:val="-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63636"/>
          <w:spacing w:val="0"/>
          <w:w w:val="156"/>
          <w:b/>
          <w:bCs/>
        </w:rPr>
        <w:t>t</w:t>
      </w:r>
      <w:r>
        <w:rPr>
          <w:rFonts w:ascii="Times New Roman" w:hAnsi="Times New Roman" w:cs="Times New Roman" w:eastAsia="Times New Roman"/>
          <w:sz w:val="6"/>
          <w:szCs w:val="6"/>
          <w:color w:val="363636"/>
          <w:spacing w:val="-11"/>
          <w:w w:val="156"/>
          <w:b/>
          <w:bCs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676767"/>
          <w:spacing w:val="0"/>
          <w:w w:val="353"/>
          <w:b/>
          <w:bCs/>
        </w:rPr>
        <w:t>W..,.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29" w:after="0" w:line="240" w:lineRule="auto"/>
        <w:ind w:right="99"/>
        <w:jc w:val="righ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A3A3A5"/>
          <w:spacing w:val="0"/>
          <w:w w:val="78"/>
        </w:rPr>
        <w:t>'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440" w:bottom="280" w:left="200" w:right="40"/>
        </w:sectPr>
      </w:pPr>
      <w:rPr/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751" w:right="4231" w:firstLine="-10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4" w:lineRule="exact"/>
        <w:ind w:left="867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8.06366pt;margin-top:-48.830193pt;width:478.468881pt;height:71pt;mso-position-horizontal-relative:page;mso-position-vertical-relative:paragraph;z-index:-17047" type="#_x0000_t202" filled="f" stroked="f">
            <v:textbox inset="0,0,0,0">
              <w:txbxContent>
                <w:p>
                  <w:pPr>
                    <w:spacing w:before="0" w:after="0" w:line="1420" w:lineRule="exact"/>
                    <w:ind w:right="-253"/>
                    <w:jc w:val="left"/>
                    <w:tabs>
                      <w:tab w:pos="9000" w:val="left"/>
                    </w:tabs>
                    <w:rPr>
                      <w:rFonts w:ascii="Arial" w:hAnsi="Arial" w:cs="Arial" w:eastAsia="Arial"/>
                      <w:sz w:val="142"/>
                      <w:szCs w:val="142"/>
                    </w:rPr>
                  </w:pPr>
                  <w:rPr/>
                  <w:r>
                    <w:rPr>
                      <w:rFonts w:ascii="Arial" w:hAnsi="Arial" w:cs="Arial" w:eastAsia="Arial"/>
                      <w:sz w:val="82"/>
                      <w:szCs w:val="82"/>
                      <w:color w:val="262626"/>
                      <w:spacing w:val="0"/>
                      <w:w w:val="170"/>
                      <w:b/>
                      <w:bCs/>
                      <w:position w:val="21"/>
                    </w:rPr>
                    <w:t>1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262626"/>
                      <w:spacing w:val="0"/>
                      <w:w w:val="100"/>
                      <w:b/>
                      <w:bCs/>
                      <w:position w:val="21"/>
                    </w:rPr>
                    <w:tab/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262626"/>
                      <w:spacing w:val="0"/>
                      <w:w w:val="100"/>
                      <w:b/>
                      <w:bCs/>
                      <w:position w:val="21"/>
                    </w:rPr>
                  </w:r>
                  <w:r>
                    <w:rPr>
                      <w:rFonts w:ascii="Arial" w:hAnsi="Arial" w:cs="Arial" w:eastAsia="Arial"/>
                      <w:sz w:val="142"/>
                      <w:szCs w:val="142"/>
                      <w:color w:val="B6B8B8"/>
                      <w:spacing w:val="0"/>
                      <w:w w:val="71"/>
                      <w:position w:val="-1"/>
                    </w:rPr>
                    <w:t>::</w:t>
                  </w:r>
                  <w:r>
                    <w:rPr>
                      <w:rFonts w:ascii="Arial" w:hAnsi="Arial" w:cs="Arial" w:eastAsia="Arial"/>
                      <w:sz w:val="142"/>
                      <w:szCs w:val="14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83838"/>
          <w:spacing w:val="2"/>
          <w:w w:val="142"/>
        </w:rPr>
        <w:t>I</w:t>
      </w:r>
      <w:r>
        <w:rPr>
          <w:rFonts w:ascii="Arial" w:hAnsi="Arial" w:cs="Arial" w:eastAsia="Arial"/>
          <w:sz w:val="14"/>
          <w:szCs w:val="14"/>
          <w:color w:val="5B5B5D"/>
          <w:spacing w:val="0"/>
          <w:w w:val="101"/>
        </w:rPr>
        <w:t>Z</w:t>
      </w:r>
      <w:r>
        <w:rPr>
          <w:rFonts w:ascii="Arial" w:hAnsi="Arial" w:cs="Arial" w:eastAsia="Arial"/>
          <w:sz w:val="14"/>
          <w:szCs w:val="14"/>
          <w:color w:val="5B5B5D"/>
          <w:spacing w:val="-19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18"/>
        </w:rPr>
        <w:t>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81" w:lineRule="exact"/>
        <w:ind w:left="561" w:right="3598"/>
        <w:jc w:val="center"/>
        <w:tabs>
          <w:tab w:pos="3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</w:rPr>
        <w:t>BÜYÜKŞEHIR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left="643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4B4B4B"/>
          <w:spacing w:val="0"/>
          <w:w w:val="115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0" w:right="-20"/>
        <w:jc w:val="left"/>
        <w:tabs>
          <w:tab w:pos="1500" w:val="left"/>
          <w:tab w:pos="3100" w:val="left"/>
          <w:tab w:pos="546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K)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:09.03.2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9"/>
        </w:rPr>
        <w:t>!Bi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ldirim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No:l3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:23:18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rreı:05061776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72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39" w:right="-20"/>
        <w:jc w:val="left"/>
        <w:tabs>
          <w:tab w:pos="1500" w:val="left"/>
          <w:tab w:pos="3100" w:val="left"/>
          <w:tab w:pos="4460" w:val="left"/>
          <w:tab w:pos="5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:09.03.2017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!K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8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1578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[Bildirim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:Kemalpaşa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7" w:lineRule="auto"/>
        <w:ind w:left="134" w:right="5667" w:firstLine="5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:Atatüt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-KEMALPAŞA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:Atatüt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-KEMALPA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4"/>
          <w:w w:val="10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35"/>
          <w:w w:val="58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34" w:right="-20"/>
        <w:jc w:val="left"/>
        <w:tabs>
          <w:tab w:pos="1500" w:val="left"/>
          <w:tab w:pos="3540" w:val="left"/>
          <w:tab w:pos="6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5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Traf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Yangıı11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7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:Elektri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Devresi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4" w:lineRule="exact"/>
        <w:ind w:left="134" w:right="-20"/>
        <w:jc w:val="left"/>
        <w:tabs>
          <w:tab w:pos="358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  <w:position w:val="3"/>
        </w:rPr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position w:val="5"/>
        </w:rPr>
        <w:t>Yapmı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position w:val="5"/>
        </w:rPr>
        <w:t>n</w:t>
      </w:r>
      <w:r>
        <w:rPr>
          <w:rFonts w:ascii="Arial" w:hAnsi="Arial" w:cs="Arial" w:eastAsia="Arial"/>
          <w:sz w:val="16"/>
          <w:szCs w:val="16"/>
          <w:color w:val="383838"/>
          <w:spacing w:val="1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5"/>
        </w:rPr>
        <w:t>Şekli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B5B5D"/>
          <w:spacing w:val="0"/>
          <w:w w:val="100"/>
          <w:position w:val="5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5B5B5D"/>
          <w:spacing w:val="-3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B5B5D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5B5B5D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37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7" w:lineRule="exact"/>
        <w:ind w:left="3536" w:right="475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9"/>
          <w:u w:val="single" w:color="5B5B5B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9"/>
          <w:u w:val="single" w:color="5B5B5B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5B5B5B"/>
          <w:position w:val="-3"/>
        </w:rPr>
        <w:t>BeronarmeK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5B5B5B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u w:val="single" w:color="5B5B5B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u w:val="single" w:color="5B5B5B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u w:val="single" w:color="5B5B5B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6"/>
          <w:w w:val="100"/>
          <w:u w:val="single" w:color="5B5B5B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6"/>
          <w:w w:val="100"/>
          <w:u w:val="single" w:color="5B5B5B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6"/>
          <w:w w:val="100"/>
          <w:u w:val="single" w:color="5B5B5B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5B5B5B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5B5B5B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5B5B5B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5B5B5B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u w:val="single" w:color="5B5B5B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u w:val="single" w:color="5B5B5B"/>
          <w:position w:val="-3"/>
        </w:rPr>
        <w:t>Abşa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u w:val="single" w:color="5B5B5B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u w:val="single" w:color="5B5B5B"/>
          <w:position w:val="-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-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2"/>
          <w:position w:val="-3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12"/>
          <w:w w:val="101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26" w:lineRule="exact"/>
        <w:ind w:left="4403" w:right="-20"/>
        <w:jc w:val="left"/>
        <w:tabs>
          <w:tab w:pos="4980" w:val="left"/>
          <w:tab w:pos="604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6"/>
          <w:szCs w:val="46"/>
          <w:color w:val="383838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46"/>
          <w:szCs w:val="46"/>
          <w:color w:val="38383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6"/>
          <w:szCs w:val="46"/>
          <w:color w:val="383838"/>
          <w:spacing w:val="0"/>
          <w:w w:val="100"/>
          <w:position w:val="-1"/>
        </w:rPr>
      </w:r>
      <w:r>
        <w:rPr>
          <w:rFonts w:ascii="Arial" w:hAnsi="Arial" w:cs="Arial" w:eastAsia="Arial"/>
          <w:sz w:val="48"/>
          <w:szCs w:val="48"/>
          <w:color w:val="5B5B5D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48"/>
          <w:szCs w:val="48"/>
          <w:color w:val="5B5B5D"/>
          <w:spacing w:val="-68"/>
          <w:w w:val="53"/>
          <w:position w:val="-1"/>
        </w:rPr>
        <w:t> </w:t>
      </w:r>
      <w:r>
        <w:rPr>
          <w:rFonts w:ascii="Arial" w:hAnsi="Arial" w:cs="Arial" w:eastAsia="Arial"/>
          <w:sz w:val="48"/>
          <w:szCs w:val="48"/>
          <w:color w:val="5B5B5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8"/>
          <w:szCs w:val="48"/>
          <w:color w:val="5B5B5D"/>
          <w:spacing w:val="0"/>
          <w:w w:val="100"/>
          <w:position w:val="-1"/>
        </w:rPr>
      </w:r>
      <w:r>
        <w:rPr>
          <w:rFonts w:ascii="Arial" w:hAnsi="Arial" w:cs="Arial" w:eastAsia="Arial"/>
          <w:sz w:val="46"/>
          <w:szCs w:val="46"/>
          <w:color w:val="262626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46"/>
          <w:szCs w:val="46"/>
          <w:color w:val="262626"/>
          <w:spacing w:val="-61"/>
          <w:w w:val="53"/>
          <w:position w:val="-1"/>
        </w:rPr>
        <w:t> </w:t>
      </w:r>
      <w:r>
        <w:rPr>
          <w:rFonts w:ascii="Arial" w:hAnsi="Arial" w:cs="Arial" w:eastAsia="Arial"/>
          <w:sz w:val="46"/>
          <w:szCs w:val="46"/>
          <w:color w:val="26262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6"/>
          <w:szCs w:val="46"/>
          <w:color w:val="26262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0"/>
        </w:rPr>
        <w:t>rtangını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2"/>
          <w:w w:val="91"/>
          <w:position w:val="1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1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3"/>
          <w:position w:val="1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5"/>
          <w:w w:val="114"/>
          <w:position w:val="1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  <w:position w:val="10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129" w:right="-20"/>
        <w:jc w:val="left"/>
        <w:tabs>
          <w:tab w:pos="2140" w:val="left"/>
          <w:tab w:pos="5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9"/>
          <w:position w:val="1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1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:Tedaş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13"/>
          <w:w w:val="54"/>
          <w:position w:val="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  <w:position w:val="1"/>
        </w:rPr>
        <w:t>Kir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7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7"/>
          <w:w w:val="105"/>
          <w:position w:val="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6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4" w:after="0" w:line="240" w:lineRule="auto"/>
        <w:ind w:left="210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:Çavu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ŞAHBAZ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6" w:lineRule="auto"/>
        <w:ind w:left="120" w:right="2268" w:firstLine="1980"/>
        <w:jc w:val="left"/>
        <w:tabs>
          <w:tab w:pos="2080" w:val="left"/>
          <w:tab w:pos="464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5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19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:23:20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Plakas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4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  <w:position w:val="0"/>
        </w:rPr>
        <w:t>6104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134" w:right="-20"/>
        <w:jc w:val="left"/>
        <w:tabs>
          <w:tab w:pos="4640" w:val="left"/>
          <w:tab w:pos="7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670" w:right="-20"/>
        <w:jc w:val="left"/>
        <w:tabs>
          <w:tab w:pos="7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3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46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109" w:right="-20"/>
        <w:jc w:val="left"/>
        <w:tabs>
          <w:tab w:pos="4640" w:val="left"/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Sayısı:3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6" w:lineRule="auto"/>
        <w:ind w:left="2109" w:right="2430" w:firstLine="-1928"/>
        <w:jc w:val="left"/>
        <w:tabs>
          <w:tab w:pos="462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D"/>
          <w:w w:val="304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ardımcı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210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Yaniıma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1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2" w:lineRule="auto"/>
        <w:ind w:left="129" w:right="2480" w:firstLine="-1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4617" w:right="381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:söndürmede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söndüıilcü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02" w:lineRule="exact"/>
        <w:ind w:left="120" w:right="-20"/>
        <w:jc w:val="left"/>
        <w:tabs>
          <w:tab w:pos="2540" w:val="left"/>
          <w:tab w:pos="4640" w:val="left"/>
          <w:tab w:pos="6540" w:val="left"/>
          <w:tab w:pos="8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2"/>
        </w:rPr>
        <w:t>K.K.T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B4B4B"/>
          <w:spacing w:val="0"/>
          <w:w w:val="100"/>
          <w:position w:val="2"/>
        </w:rPr>
        <w:t>SönıJiirme</w:t>
      </w:r>
      <w:r>
        <w:rPr>
          <w:rFonts w:ascii="Times New Roman" w:hAnsi="Times New Roman" w:cs="Times New Roman" w:eastAsia="Times New Roman"/>
          <w:sz w:val="16"/>
          <w:szCs w:val="16"/>
          <w:color w:val="4B4B4B"/>
          <w:spacing w:val="-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B4B4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B4B4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m3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  <w:position w:val="-4"/>
        </w:rPr>
        <w:t>IKöpi.i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8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7"/>
          <w:w w:val="44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1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9"/>
          <w:w w:val="93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95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2"/>
          <w:w w:val="93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12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93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5" w:lineRule="exact"/>
        <w:ind w:left="6555" w:right="-20"/>
        <w:jc w:val="left"/>
        <w:tabs>
          <w:tab w:pos="8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8"/>
          <w:szCs w:val="38"/>
          <w:color w:val="262626"/>
          <w:spacing w:val="0"/>
          <w:w w:val="70"/>
        </w:rPr>
        <w:t>ı</w:t>
      </w:r>
      <w:r>
        <w:rPr>
          <w:rFonts w:ascii="Arial" w:hAnsi="Arial" w:cs="Arial" w:eastAsia="Arial"/>
          <w:sz w:val="38"/>
          <w:szCs w:val="38"/>
          <w:color w:val="262626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262626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5B5B5D"/>
          <w:spacing w:val="0"/>
          <w:w w:val="70"/>
        </w:rPr>
        <w:t>ı</w:t>
      </w:r>
      <w:r>
        <w:rPr>
          <w:rFonts w:ascii="Arial" w:hAnsi="Arial" w:cs="Arial" w:eastAsia="Arial"/>
          <w:sz w:val="38"/>
          <w:szCs w:val="38"/>
          <w:color w:val="5B5B5D"/>
          <w:spacing w:val="0"/>
          <w:w w:val="70"/>
        </w:rPr>
        <w:t> </w:t>
      </w:r>
      <w:r>
        <w:rPr>
          <w:rFonts w:ascii="Arial" w:hAnsi="Arial" w:cs="Arial" w:eastAsia="Arial"/>
          <w:sz w:val="38"/>
          <w:szCs w:val="38"/>
          <w:color w:val="5B5B5D"/>
          <w:spacing w:val="48"/>
          <w:w w:val="7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  <w:position w:val="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210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Yangında;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bulunan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Tedaş'a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direği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arasındaki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enerji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nakil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hattındaki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elektrik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52" w:lineRule="auto"/>
        <w:ind w:left="120" w:right="2437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K.ablos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500,00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vardır.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6" w:lineRule="auto"/>
        <w:ind w:left="90" w:right="85" w:firstLine="2123"/>
        <w:jc w:val="righ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Tedaş'a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direği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arasındaki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eneıji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nakil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hattında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  <w:position w:val="0"/>
        </w:rPr>
        <w:t>soıuşturmada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ıji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Nakil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  <w:position w:val="0"/>
        </w:rPr>
        <w:t>hattında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devresiyle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oluşa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eskimi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yıpranmı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izolelerini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21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onuc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6" w:lineRule="auto"/>
        <w:ind w:left="120" w:right="3926"/>
        <w:jc w:val="left"/>
        <w:tabs>
          <w:tab w:pos="208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Sigarta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1"/>
        </w:rPr>
        <w:t>:;&gt;irketi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120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24"/>
          <w:position w:val="0"/>
        </w:rPr>
        <w:t>oka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24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2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Sakinlerine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0"/>
        </w:rPr>
        <w:t>edild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2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2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1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w w:val="57"/>
        </w:rPr>
        <w:t>··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·sliı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4"/>
          <w:w w:val="9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dil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7"/>
          <w:w w:val="12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4"/>
          <w:w w:val="11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29" w:right="-20"/>
        <w:jc w:val="left"/>
        <w:tabs>
          <w:tab w:pos="2080" w:val="left"/>
          <w:tab w:pos="5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727272"/>
          <w:w w:val="64"/>
          <w:position w:val="1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4"/>
          <w:w w:val="64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7"/>
          <w:position w:val="1"/>
        </w:rPr>
        <w:t>ıdbi.ıı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Dön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1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00"/>
          <w:position w:val="0"/>
        </w:rPr>
        <w:t>I</w:t>
      </w:r>
      <w:r>
        <w:rPr>
          <w:rFonts w:ascii="Arial" w:hAnsi="Arial" w:cs="Arial" w:eastAsia="Arial"/>
          <w:sz w:val="25"/>
          <w:szCs w:val="25"/>
          <w:color w:val="383838"/>
          <w:spacing w:val="-6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0"/>
        </w:rPr>
        <w:t>ar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"/>
          <w:w w:val="100"/>
          <w:position w:val="0"/>
        </w:rPr>
        <w:t>i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0"/>
        </w:rPr>
        <w:t>b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:09.03.20ı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5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0"/>
        </w:rPr>
        <w:t>23:35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220" w:right="-20"/>
        <w:jc w:val="left"/>
        <w:tabs>
          <w:tab w:pos="1020" w:val="left"/>
          <w:tab w:pos="8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EKİ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5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Kemalpaşa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Gnıb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100" w:bottom="280" w:left="480" w:right="120"/>
        </w:sectPr>
      </w:pPr>
      <w:rPr/>
    </w:p>
    <w:p>
      <w:pPr>
        <w:spacing w:before="40" w:after="0" w:line="240" w:lineRule="auto"/>
        <w:ind w:left="2243" w:right="-73"/>
        <w:jc w:val="left"/>
        <w:tabs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345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auto"/>
        <w:ind w:left="-42" w:right="1520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66"/>
          <w:b/>
          <w:bCs/>
        </w:rPr>
        <w:t>1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66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66"/>
        </w:rPr>
        <w:t>3</w:t>
      </w:r>
      <w:r>
        <w:rPr>
          <w:rFonts w:ascii="Arial" w:hAnsi="Arial" w:cs="Arial" w:eastAsia="Arial"/>
          <w:sz w:val="26"/>
          <w:szCs w:val="26"/>
          <w:color w:val="383838"/>
          <w:spacing w:val="43"/>
          <w:w w:val="66"/>
        </w:rPr>
        <w:t> 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59"/>
        </w:rPr>
        <w:t>Mart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59"/>
        </w:rPr>
        <w:t> </w:t>
      </w:r>
      <w:r>
        <w:rPr>
          <w:rFonts w:ascii="Arial" w:hAnsi="Arial" w:cs="Arial" w:eastAsia="Arial"/>
          <w:sz w:val="26"/>
          <w:szCs w:val="26"/>
          <w:color w:val="383838"/>
          <w:spacing w:val="35"/>
          <w:w w:val="59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59"/>
          <w:b/>
          <w:bCs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198" w:lineRule="exact"/>
        <w:ind w:left="189" w:right="162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8.857361pt;margin-top:9.887308pt;width:2.87712pt;height:72pt;mso-position-horizontal-relative:page;mso-position-vertical-relative:paragraph;z-index:-17045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8E8E8E"/>
                      <w:spacing w:val="0"/>
                      <w:w w:val="12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5B5B5D"/>
          <w:spacing w:val="0"/>
          <w:w w:val="100"/>
          <w:i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5B5B5D"/>
          <w:spacing w:val="0"/>
          <w:w w:val="100"/>
          <w:i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5B5B5D"/>
          <w:spacing w:val="45"/>
          <w:w w:val="100"/>
          <w:i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5B5B5D"/>
          <w:spacing w:val="0"/>
          <w:w w:val="100"/>
          <w:i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5B5B5D"/>
          <w:spacing w:val="-20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40" w:bottom="280" w:left="480" w:right="120"/>
          <w:cols w:num="2" w:equalWidth="0">
            <w:col w:w="6243" w:space="2358"/>
            <w:col w:w="2719"/>
          </w:cols>
        </w:sectPr>
      </w:pPr>
      <w:rPr/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3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868" w:lineRule="exact"/>
        <w:ind w:right="-193"/>
        <w:jc w:val="left"/>
        <w:rPr>
          <w:rFonts w:ascii="Arial" w:hAnsi="Arial" w:cs="Arial" w:eastAsia="Arial"/>
          <w:sz w:val="102"/>
          <w:szCs w:val="102"/>
        </w:rPr>
      </w:pPr>
      <w:rPr/>
      <w:r>
        <w:rPr>
          <w:rFonts w:ascii="Arial" w:hAnsi="Arial" w:cs="Arial" w:eastAsia="Arial"/>
          <w:sz w:val="102"/>
          <w:szCs w:val="102"/>
          <w:color w:val="8E8E8E"/>
          <w:spacing w:val="-376"/>
          <w:w w:val="222"/>
          <w:position w:val="-26"/>
        </w:rPr>
        <w:t>!</w:t>
      </w:r>
      <w:r>
        <w:rPr>
          <w:rFonts w:ascii="Arial" w:hAnsi="Arial" w:cs="Arial" w:eastAsia="Arial"/>
          <w:sz w:val="102"/>
          <w:szCs w:val="102"/>
          <w:color w:val="5B5B5D"/>
          <w:spacing w:val="0"/>
          <w:w w:val="42"/>
          <w:position w:val="-26"/>
        </w:rPr>
        <w:t>i</w:t>
      </w:r>
      <w:r>
        <w:rPr>
          <w:rFonts w:ascii="Arial" w:hAnsi="Arial" w:cs="Arial" w:eastAsia="Arial"/>
          <w:sz w:val="102"/>
          <w:szCs w:val="102"/>
          <w:color w:val="5B5B5D"/>
          <w:spacing w:val="-176"/>
          <w:w w:val="100"/>
          <w:position w:val="-26"/>
        </w:rPr>
        <w:t> </w:t>
      </w:r>
      <w:r>
        <w:rPr>
          <w:rFonts w:ascii="Arial" w:hAnsi="Arial" w:cs="Arial" w:eastAsia="Arial"/>
          <w:sz w:val="102"/>
          <w:szCs w:val="102"/>
          <w:color w:val="484B6B"/>
          <w:spacing w:val="0"/>
          <w:w w:val="94"/>
          <w:position w:val="-26"/>
        </w:rPr>
        <w:t>t</w:t>
      </w:r>
      <w:r>
        <w:rPr>
          <w:rFonts w:ascii="Arial" w:hAnsi="Arial" w:cs="Arial" w:eastAsia="Arial"/>
          <w:sz w:val="102"/>
          <w:szCs w:val="102"/>
          <w:color w:val="484B6B"/>
          <w:spacing w:val="-139"/>
          <w:w w:val="95"/>
          <w:position w:val="-26"/>
        </w:rPr>
        <w:t>l</w:t>
      </w:r>
      <w:r>
        <w:rPr>
          <w:rFonts w:ascii="Arial" w:hAnsi="Arial" w:cs="Arial" w:eastAsia="Arial"/>
          <w:sz w:val="102"/>
          <w:szCs w:val="102"/>
          <w:color w:val="383F85"/>
          <w:spacing w:val="0"/>
          <w:w w:val="403"/>
          <w:position w:val="-26"/>
        </w:rPr>
        <w:t>l</w:t>
      </w:r>
      <w:r>
        <w:rPr>
          <w:rFonts w:ascii="Arial" w:hAnsi="Arial" w:cs="Arial" w:eastAsia="Arial"/>
          <w:sz w:val="102"/>
          <w:szCs w:val="102"/>
          <w:color w:val="000000"/>
          <w:spacing w:val="0"/>
          <w:w w:val="100"/>
          <w:position w:val="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left="36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9.758850pt;margin-top:15.7005pt;width:5.22699pt;height:37pt;mso-position-horizontal-relative:page;mso-position-vertical-relative:paragraph;z-index:-17046" type="#_x0000_t202" filled="f" stroked="f">
            <v:textbox inset="0,0,0,0">
              <w:txbxContent>
                <w:p>
                  <w:pPr>
                    <w:spacing w:before="0" w:after="0" w:line="740" w:lineRule="exact"/>
                    <w:ind w:right="-151"/>
                    <w:jc w:val="left"/>
                    <w:rPr>
                      <w:rFonts w:ascii="Arial" w:hAnsi="Arial" w:cs="Arial" w:eastAsia="Arial"/>
                      <w:sz w:val="74"/>
                      <w:szCs w:val="74"/>
                    </w:rPr>
                  </w:pPr>
                  <w:rPr/>
                  <w:r>
                    <w:rPr>
                      <w:rFonts w:ascii="Arial" w:hAnsi="Arial" w:cs="Arial" w:eastAsia="Arial"/>
                      <w:sz w:val="74"/>
                      <w:szCs w:val="74"/>
                      <w:color w:val="4B4B4B"/>
                      <w:spacing w:val="0"/>
                      <w:w w:val="50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74"/>
                      <w:szCs w:val="7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480" w:lineRule="exact"/>
        <w:ind w:right="-20"/>
        <w:jc w:val="left"/>
        <w:tabs>
          <w:tab w:pos="3540" w:val="left"/>
          <w:tab w:pos="4780" w:val="left"/>
        </w:tabs>
        <w:rPr>
          <w:rFonts w:ascii="Times New Roman" w:hAnsi="Times New Roman" w:cs="Times New Roman" w:eastAsia="Times New Roman"/>
          <w:sz w:val="43"/>
          <w:szCs w:val="4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4"/>
        </w:rPr>
        <w:t>i\hınet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ŞAHBAZ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7"/>
          <w:szCs w:val="27"/>
          <w:color w:val="8E8E8E"/>
          <w:spacing w:val="0"/>
          <w:w w:val="41"/>
          <w:b/>
          <w:bCs/>
          <w:position w:val="-2"/>
        </w:rPr>
        <w:t>..-</w:t>
      </w:r>
      <w:r>
        <w:rPr>
          <w:rFonts w:ascii="Times New Roman" w:hAnsi="Times New Roman" w:cs="Times New Roman" w:eastAsia="Times New Roman"/>
          <w:sz w:val="27"/>
          <w:szCs w:val="27"/>
          <w:color w:val="727272"/>
          <w:spacing w:val="9"/>
          <w:w w:val="97"/>
          <w:b/>
          <w:bCs/>
          <w:position w:val="-2"/>
        </w:rPr>
        <w:t>B</w:t>
      </w:r>
      <w:r>
        <w:rPr>
          <w:rFonts w:ascii="Times New Roman" w:hAnsi="Times New Roman" w:cs="Times New Roman" w:eastAsia="Times New Roman"/>
          <w:sz w:val="27"/>
          <w:szCs w:val="27"/>
          <w:color w:val="4B4B4B"/>
          <w:spacing w:val="0"/>
          <w:w w:val="122"/>
          <w:b/>
          <w:bCs/>
          <w:position w:val="-2"/>
        </w:rPr>
        <w:t>ülen</w:t>
      </w:r>
      <w:r>
        <w:rPr>
          <w:rFonts w:ascii="Times New Roman" w:hAnsi="Times New Roman" w:cs="Times New Roman" w:eastAsia="Times New Roman"/>
          <w:sz w:val="27"/>
          <w:szCs w:val="27"/>
          <w:color w:val="4B4B4B"/>
          <w:spacing w:val="0"/>
          <w:w w:val="123"/>
          <w:b/>
          <w:bCs/>
          <w:position w:val="-2"/>
        </w:rPr>
        <w:t>t</w:t>
      </w:r>
      <w:r>
        <w:rPr>
          <w:rFonts w:ascii="Times New Roman" w:hAnsi="Times New Roman" w:cs="Times New Roman" w:eastAsia="Times New Roman"/>
          <w:sz w:val="27"/>
          <w:szCs w:val="27"/>
          <w:color w:val="4B4B4B"/>
          <w:spacing w:val="0"/>
          <w:w w:val="100"/>
          <w:b/>
          <w:bCs/>
          <w:position w:val="-2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4B4B4B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27"/>
          <w:szCs w:val="27"/>
          <w:color w:val="8E8E8E"/>
          <w:spacing w:val="0"/>
          <w:w w:val="60"/>
          <w:position w:val="-2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8E8E8E"/>
          <w:spacing w:val="11"/>
          <w:w w:val="60"/>
          <w:position w:val="-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B5B5D"/>
          <w:spacing w:val="0"/>
          <w:w w:val="60"/>
          <w:i/>
          <w:position w:val="-2"/>
        </w:rPr>
        <w:t>:'</w:t>
      </w:r>
      <w:r>
        <w:rPr>
          <w:rFonts w:ascii="Times New Roman" w:hAnsi="Times New Roman" w:cs="Times New Roman" w:eastAsia="Times New Roman"/>
          <w:sz w:val="27"/>
          <w:szCs w:val="27"/>
          <w:color w:val="5B5B5D"/>
          <w:spacing w:val="0"/>
          <w:w w:val="60"/>
          <w:i/>
          <w:position w:val="-2"/>
        </w:rPr>
        <w:t>  </w:t>
      </w:r>
      <w:r>
        <w:rPr>
          <w:rFonts w:ascii="Times New Roman" w:hAnsi="Times New Roman" w:cs="Times New Roman" w:eastAsia="Times New Roman"/>
          <w:sz w:val="27"/>
          <w:szCs w:val="27"/>
          <w:color w:val="5B5B5D"/>
          <w:spacing w:val="40"/>
          <w:w w:val="6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43"/>
          <w:szCs w:val="43"/>
          <w:color w:val="5B5B5D"/>
          <w:spacing w:val="0"/>
          <w:w w:val="51"/>
          <w:position w:val="-2"/>
        </w:rPr>
        <w:t>\</w:t>
      </w:r>
      <w:r>
        <w:rPr>
          <w:rFonts w:ascii="Times New Roman" w:hAnsi="Times New Roman" w:cs="Times New Roman" w:eastAsia="Times New Roman"/>
          <w:sz w:val="43"/>
          <w:szCs w:val="43"/>
          <w:color w:val="5B5B5D"/>
          <w:spacing w:val="0"/>
          <w:w w:val="52"/>
          <w:position w:val="-2"/>
        </w:rPr>
        <w:t>J"N</w:t>
      </w:r>
      <w:r>
        <w:rPr>
          <w:rFonts w:ascii="Times New Roman" w:hAnsi="Times New Roman" w:cs="Times New Roman" w:eastAsia="Times New Roman"/>
          <w:sz w:val="43"/>
          <w:szCs w:val="4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480" w:right="120"/>
          <w:cols w:num="3" w:equalWidth="0">
            <w:col w:w="778" w:space="1636"/>
            <w:col w:w="1705" w:space="727"/>
            <w:col w:w="6474"/>
          </w:cols>
        </w:sectPr>
      </w:pPr>
      <w:rPr/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2542" w:right="-69"/>
        <w:jc w:val="left"/>
        <w:tabs>
          <w:tab w:pos="4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8"/>
        </w:rPr>
        <w:t>1.?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1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1"/>
          <w:w w:val="11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8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8"/>
        </w:rPr>
        <w:t>Gruplar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5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3" w:lineRule="exact"/>
        <w:ind w:right="-20"/>
        <w:jc w:val="left"/>
        <w:tabs>
          <w:tab w:pos="32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Çavuşu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30"/>
          <w:szCs w:val="30"/>
          <w:color w:val="8E8E8E"/>
          <w:spacing w:val="16"/>
          <w:w w:val="92"/>
          <w:position w:val="-2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5B5B5D"/>
          <w:spacing w:val="0"/>
          <w:w w:val="88"/>
          <w:position w:val="-2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5B5B5D"/>
          <w:spacing w:val="-4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B6B8B8"/>
          <w:spacing w:val="0"/>
          <w:w w:val="59"/>
          <w:position w:val="-2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B6B8B8"/>
          <w:spacing w:val="0"/>
          <w:w w:val="59"/>
          <w:position w:val="-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B6B8B8"/>
          <w:spacing w:val="41"/>
          <w:w w:val="59"/>
          <w:position w:val="-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59"/>
          <w:position w:val="-2"/>
        </w:rPr>
        <w:t>itlaı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59"/>
          <w:position w:val="-2"/>
        </w:rPr>
        <w:t>  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31"/>
          <w:w w:val="59"/>
          <w:position w:val="-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8E8E8E"/>
          <w:spacing w:val="0"/>
          <w:w w:val="100"/>
          <w:position w:val="-2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8E8E8E"/>
          <w:spacing w:val="6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-14"/>
          <w:w w:val="75"/>
          <w:position w:val="-2"/>
        </w:rPr>
        <w:t>c</w:t>
      </w:r>
      <w:r>
        <w:rPr>
          <w:rFonts w:ascii="Times New Roman" w:hAnsi="Times New Roman" w:cs="Times New Roman" w:eastAsia="Times New Roman"/>
          <w:sz w:val="30"/>
          <w:szCs w:val="30"/>
          <w:color w:val="5B5B5D"/>
          <w:spacing w:val="-11"/>
          <w:w w:val="70"/>
          <w:position w:val="-2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41"/>
          <w:position w:val="-2"/>
        </w:rPr>
        <w:t>ı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26" w:lineRule="exact"/>
        <w:ind w:left="3237" w:right="-20"/>
        <w:jc w:val="left"/>
        <w:tabs>
          <w:tab w:pos="404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B6B8B8"/>
          <w:spacing w:val="0"/>
          <w:w w:val="100"/>
          <w:position w:val="-4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B6B8B8"/>
          <w:spacing w:val="4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EA0A0"/>
          <w:spacing w:val="-1"/>
          <w:w w:val="72"/>
          <w:position w:val="-4"/>
        </w:rPr>
        <w:t>,</w:t>
      </w:r>
      <w:r>
        <w:rPr>
          <w:rFonts w:ascii="Arial" w:hAnsi="Arial" w:cs="Arial" w:eastAsia="Arial"/>
          <w:sz w:val="35"/>
          <w:szCs w:val="35"/>
          <w:color w:val="9EA0A0"/>
          <w:spacing w:val="-83"/>
          <w:w w:val="60"/>
          <w:position w:val="-1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64"/>
          <w:position w:val="-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8"/>
          <w:w w:val="64"/>
          <w:position w:val="-4"/>
        </w:rPr>
        <w:t>,</w:t>
      </w:r>
      <w:r>
        <w:rPr>
          <w:rFonts w:ascii="Arial" w:hAnsi="Arial" w:cs="Arial" w:eastAsia="Arial"/>
          <w:sz w:val="35"/>
          <w:szCs w:val="35"/>
          <w:color w:val="9EA0A0"/>
          <w:spacing w:val="-64"/>
          <w:w w:val="60"/>
          <w:position w:val="-1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63"/>
          <w:position w:val="-4"/>
        </w:rPr>
        <w:t>.lfı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5"/>
          <w:w w:val="100"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B6B8B8"/>
          <w:spacing w:val="0"/>
          <w:w w:val="50"/>
          <w:position w:val="-15"/>
        </w:rPr>
        <w:t>..</w:t>
      </w:r>
      <w:r>
        <w:rPr>
          <w:rFonts w:ascii="Arial" w:hAnsi="Arial" w:cs="Arial" w:eastAsia="Arial"/>
          <w:sz w:val="27"/>
          <w:szCs w:val="27"/>
          <w:color w:val="B6B8B8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27"/>
          <w:szCs w:val="27"/>
          <w:color w:val="B6B8B8"/>
          <w:spacing w:val="-11"/>
          <w:w w:val="52"/>
          <w:position w:val="-15"/>
        </w:rPr>
        <w:t>.</w:t>
      </w:r>
      <w:r>
        <w:rPr>
          <w:rFonts w:ascii="Arial" w:hAnsi="Arial" w:cs="Arial" w:eastAsia="Arial"/>
          <w:sz w:val="32"/>
          <w:szCs w:val="32"/>
          <w:color w:val="B6B8B8"/>
          <w:spacing w:val="7"/>
          <w:w w:val="125"/>
          <w:position w:val="-15"/>
        </w:rPr>
        <w:t>.</w:t>
      </w:r>
      <w:r>
        <w:rPr>
          <w:rFonts w:ascii="Arial" w:hAnsi="Arial" w:cs="Arial" w:eastAsia="Arial"/>
          <w:sz w:val="32"/>
          <w:szCs w:val="32"/>
          <w:color w:val="B6B8B8"/>
          <w:spacing w:val="-69"/>
          <w:w w:val="125"/>
          <w:position w:val="-15"/>
        </w:rPr>
        <w:t>.</w:t>
      </w:r>
      <w:r>
        <w:rPr>
          <w:rFonts w:ascii="Arial" w:hAnsi="Arial" w:cs="Arial" w:eastAsia="Arial"/>
          <w:sz w:val="17"/>
          <w:szCs w:val="17"/>
          <w:color w:val="383838"/>
          <w:spacing w:val="-3"/>
          <w:w w:val="89"/>
          <w:position w:val="-4"/>
        </w:rPr>
        <w:t>S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90"/>
          <w:position w:val="-4"/>
        </w:rPr>
        <w:t>u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89"/>
          <w:position w:val="-4"/>
        </w:rPr>
        <w:t>: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-4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-19"/>
          <w:w w:val="100"/>
          <w:position w:val="-4"/>
        </w:rPr>
        <w:t> </w:t>
      </w:r>
      <w:r>
        <w:rPr>
          <w:rFonts w:ascii="Arial" w:hAnsi="Arial" w:cs="Arial" w:eastAsia="Arial"/>
          <w:sz w:val="29"/>
          <w:szCs w:val="29"/>
          <w:color w:val="9EA0A0"/>
          <w:spacing w:val="-24"/>
          <w:w w:val="43"/>
          <w:position w:val="-1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43"/>
          <w:position w:val="-4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10"/>
          <w:w w:val="43"/>
          <w:position w:val="-4"/>
        </w:rPr>
        <w:t>:</w:t>
      </w:r>
      <w:r>
        <w:rPr>
          <w:rFonts w:ascii="Arial" w:hAnsi="Arial" w:cs="Arial" w:eastAsia="Arial"/>
          <w:sz w:val="29"/>
          <w:szCs w:val="29"/>
          <w:color w:val="9EA0A0"/>
          <w:spacing w:val="-17"/>
          <w:w w:val="43"/>
          <w:position w:val="-1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43"/>
          <w:position w:val="-4"/>
        </w:rPr>
        <w:t>ı</w:t>
      </w:r>
      <w:r>
        <w:rPr>
          <w:rFonts w:ascii="Arial" w:hAnsi="Arial" w:cs="Arial" w:eastAsia="Arial"/>
          <w:sz w:val="29"/>
          <w:szCs w:val="29"/>
          <w:color w:val="9EA0A0"/>
          <w:spacing w:val="0"/>
          <w:w w:val="43"/>
          <w:position w:val="-15"/>
        </w:rPr>
        <w:t>....</w:t>
      </w:r>
      <w:r>
        <w:rPr>
          <w:rFonts w:ascii="Arial" w:hAnsi="Arial" w:cs="Arial" w:eastAsia="Arial"/>
          <w:sz w:val="29"/>
          <w:szCs w:val="29"/>
          <w:color w:val="9EA0A0"/>
          <w:spacing w:val="0"/>
          <w:w w:val="43"/>
          <w:position w:val="-15"/>
        </w:rPr>
        <w:t> </w:t>
      </w:r>
      <w:r>
        <w:rPr>
          <w:rFonts w:ascii="Arial" w:hAnsi="Arial" w:cs="Arial" w:eastAsia="Arial"/>
          <w:sz w:val="29"/>
          <w:szCs w:val="29"/>
          <w:color w:val="9EA0A0"/>
          <w:spacing w:val="23"/>
          <w:w w:val="43"/>
          <w:position w:val="-1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80"/>
          <w:position w:val="-4"/>
        </w:rPr>
        <w:t>dürO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-2"/>
          <w:w w:val="80"/>
          <w:position w:val="-4"/>
        </w:rPr>
        <w:t> </w:t>
      </w:r>
      <w:r>
        <w:rPr>
          <w:rFonts w:ascii="Arial" w:hAnsi="Arial" w:cs="Arial" w:eastAsia="Arial"/>
          <w:sz w:val="17"/>
          <w:szCs w:val="17"/>
          <w:color w:val="5B5B5D"/>
          <w:spacing w:val="0"/>
          <w:w w:val="80"/>
          <w:position w:val="-4"/>
        </w:rPr>
        <w:t>V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480" w:right="120"/>
          <w:cols w:num="2" w:equalWidth="0">
            <w:col w:w="4509" w:space="542"/>
            <w:col w:w="6269"/>
          </w:cols>
        </w:sectPr>
      </w:pPr>
      <w:rPr/>
    </w:p>
    <w:p>
      <w:pPr>
        <w:spacing w:before="0" w:after="0" w:line="159" w:lineRule="exact"/>
        <w:ind w:right="2909"/>
        <w:jc w:val="righ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B6B8B8"/>
          <w:spacing w:val="0"/>
          <w:w w:val="76"/>
        </w:rPr>
        <w:t>,.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43" w:lineRule="exact"/>
        <w:ind w:right="1118"/>
        <w:jc w:val="right"/>
        <w:tabs>
          <w:tab w:pos="700" w:val="left"/>
          <w:tab w:pos="1060" w:val="left"/>
          <w:tab w:pos="172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8E8E8E"/>
          <w:spacing w:val="0"/>
          <w:w w:val="100"/>
          <w:position w:val="-4"/>
        </w:rPr>
        <w:t>..</w:t>
      </w:r>
      <w:r>
        <w:rPr>
          <w:rFonts w:ascii="Arial" w:hAnsi="Arial" w:cs="Arial" w:eastAsia="Arial"/>
          <w:sz w:val="10"/>
          <w:szCs w:val="10"/>
          <w:color w:val="8E8E8E"/>
          <w:spacing w:val="0"/>
          <w:w w:val="100"/>
          <w:position w:val="-4"/>
        </w:rPr>
        <w:t>   </w:t>
      </w:r>
      <w:r>
        <w:rPr>
          <w:rFonts w:ascii="Arial" w:hAnsi="Arial" w:cs="Arial" w:eastAsia="Arial"/>
          <w:sz w:val="10"/>
          <w:szCs w:val="10"/>
          <w:color w:val="8E8E8E"/>
          <w:spacing w:val="14"/>
          <w:w w:val="100"/>
          <w:position w:val="-4"/>
        </w:rPr>
        <w:t> </w:t>
      </w:r>
      <w:r>
        <w:rPr>
          <w:rFonts w:ascii="Arial" w:hAnsi="Arial" w:cs="Arial" w:eastAsia="Arial"/>
          <w:sz w:val="10"/>
          <w:szCs w:val="10"/>
          <w:color w:val="8E8E8E"/>
          <w:spacing w:val="6"/>
          <w:w w:val="224"/>
          <w:position w:val="-4"/>
        </w:rPr>
        <w:t>,</w:t>
      </w:r>
      <w:r>
        <w:rPr>
          <w:rFonts w:ascii="Arial" w:hAnsi="Arial" w:cs="Arial" w:eastAsia="Arial"/>
          <w:sz w:val="10"/>
          <w:szCs w:val="10"/>
          <w:color w:val="B6B8B8"/>
          <w:spacing w:val="0"/>
          <w:w w:val="100"/>
          <w:position w:val="-4"/>
        </w:rPr>
        <w:t>..</w:t>
        <w:tab/>
      </w:r>
      <w:r>
        <w:rPr>
          <w:rFonts w:ascii="Arial" w:hAnsi="Arial" w:cs="Arial" w:eastAsia="Arial"/>
          <w:sz w:val="10"/>
          <w:szCs w:val="10"/>
          <w:color w:val="B6B8B8"/>
          <w:spacing w:val="0"/>
          <w:w w:val="88"/>
          <w:position w:val="-4"/>
        </w:rPr>
        <w:t>••</w:t>
      </w:r>
      <w:r>
        <w:rPr>
          <w:rFonts w:ascii="Arial" w:hAnsi="Arial" w:cs="Arial" w:eastAsia="Arial"/>
          <w:sz w:val="10"/>
          <w:szCs w:val="10"/>
          <w:color w:val="B6B8B8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0"/>
          <w:szCs w:val="10"/>
          <w:color w:val="B6B8B8"/>
          <w:spacing w:val="0"/>
          <w:w w:val="100"/>
          <w:position w:val="-4"/>
        </w:rPr>
      </w:r>
      <w:r>
        <w:rPr>
          <w:rFonts w:ascii="Arial" w:hAnsi="Arial" w:cs="Arial" w:eastAsia="Arial"/>
          <w:sz w:val="10"/>
          <w:szCs w:val="10"/>
          <w:color w:val="9EA0A0"/>
          <w:spacing w:val="0"/>
          <w:w w:val="158"/>
          <w:position w:val="-4"/>
        </w:rPr>
        <w:t>/-..·</w:t>
      </w:r>
      <w:r>
        <w:rPr>
          <w:rFonts w:ascii="Arial" w:hAnsi="Arial" w:cs="Arial" w:eastAsia="Arial"/>
          <w:sz w:val="10"/>
          <w:szCs w:val="10"/>
          <w:color w:val="9EA0A0"/>
          <w:spacing w:val="0"/>
          <w:w w:val="158"/>
          <w:position w:val="-4"/>
        </w:rPr>
        <w:t>  </w:t>
      </w:r>
      <w:r>
        <w:rPr>
          <w:rFonts w:ascii="Arial" w:hAnsi="Arial" w:cs="Arial" w:eastAsia="Arial"/>
          <w:sz w:val="10"/>
          <w:szCs w:val="10"/>
          <w:color w:val="9EA0A0"/>
          <w:spacing w:val="40"/>
          <w:w w:val="158"/>
          <w:position w:val="-4"/>
        </w:rPr>
        <w:t> </w:t>
      </w:r>
      <w:r>
        <w:rPr>
          <w:rFonts w:ascii="Arial" w:hAnsi="Arial" w:cs="Arial" w:eastAsia="Arial"/>
          <w:sz w:val="10"/>
          <w:szCs w:val="10"/>
          <w:color w:val="8E8E8E"/>
          <w:spacing w:val="0"/>
          <w:w w:val="115"/>
          <w:position w:val="-4"/>
        </w:rPr>
        <w:t>•</w:t>
      </w:r>
      <w:r>
        <w:rPr>
          <w:rFonts w:ascii="Arial" w:hAnsi="Arial" w:cs="Arial" w:eastAsia="Arial"/>
          <w:sz w:val="10"/>
          <w:szCs w:val="10"/>
          <w:color w:val="8E8E8E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0"/>
          <w:szCs w:val="10"/>
          <w:color w:val="8E8E8E"/>
          <w:spacing w:val="0"/>
          <w:w w:val="100"/>
          <w:position w:val="-4"/>
        </w:rPr>
      </w:r>
      <w:r>
        <w:rPr>
          <w:rFonts w:ascii="Arial" w:hAnsi="Arial" w:cs="Arial" w:eastAsia="Arial"/>
          <w:sz w:val="10"/>
          <w:szCs w:val="10"/>
          <w:color w:val="9EA0A0"/>
          <w:spacing w:val="0"/>
          <w:w w:val="101"/>
          <w:i/>
          <w:position w:val="-4"/>
        </w:rPr>
        <w:t>1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40" w:bottom="280" w:left="480" w:right="120"/>
        </w:sectPr>
      </w:pPr>
      <w:rPr/>
    </w:p>
    <w:p>
      <w:pPr>
        <w:spacing w:before="0" w:after="0" w:line="27" w:lineRule="exact"/>
        <w:ind w:right="-20"/>
        <w:jc w:val="right"/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8E8E8E"/>
          <w:spacing w:val="0"/>
          <w:w w:val="60"/>
          <w:position w:val="-22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8E8E8E"/>
          <w:spacing w:val="17"/>
          <w:w w:val="60"/>
          <w:position w:val="-22"/>
        </w:rPr>
        <w:t> </w:t>
      </w:r>
      <w:r>
        <w:rPr>
          <w:rFonts w:ascii="Arial" w:hAnsi="Arial" w:cs="Arial" w:eastAsia="Arial"/>
          <w:sz w:val="37"/>
          <w:szCs w:val="37"/>
          <w:color w:val="B6B8B8"/>
          <w:spacing w:val="-53"/>
          <w:w w:val="128"/>
          <w:position w:val="-30"/>
        </w:rPr>
        <w:t>.</w:t>
      </w:r>
      <w:r>
        <w:rPr>
          <w:rFonts w:ascii="Arial" w:hAnsi="Arial" w:cs="Arial" w:eastAsia="Arial"/>
          <w:sz w:val="11"/>
          <w:szCs w:val="11"/>
          <w:color w:val="8E8E8E"/>
          <w:spacing w:val="0"/>
          <w:w w:val="430"/>
          <w:position w:val="-20"/>
        </w:rPr>
        <w:t>'</w:t>
      </w:r>
      <w:r>
        <w:rPr>
          <w:rFonts w:ascii="Arial" w:hAnsi="Arial" w:cs="Arial" w:eastAsia="Arial"/>
          <w:sz w:val="11"/>
          <w:szCs w:val="11"/>
          <w:color w:val="8E8E8E"/>
          <w:spacing w:val="0"/>
          <w:w w:val="100"/>
          <w:position w:val="-20"/>
        </w:rPr>
        <w:t>     </w:t>
      </w:r>
      <w:r>
        <w:rPr>
          <w:rFonts w:ascii="Arial" w:hAnsi="Arial" w:cs="Arial" w:eastAsia="Arial"/>
          <w:sz w:val="11"/>
          <w:szCs w:val="11"/>
          <w:color w:val="8E8E8E"/>
          <w:spacing w:val="7"/>
          <w:w w:val="100"/>
          <w:position w:val="-20"/>
        </w:rPr>
        <w:t> </w:t>
      </w:r>
      <w:r>
        <w:rPr>
          <w:rFonts w:ascii="Arial" w:hAnsi="Arial" w:cs="Arial" w:eastAsia="Arial"/>
          <w:sz w:val="22"/>
          <w:szCs w:val="22"/>
          <w:color w:val="9EA0A0"/>
          <w:spacing w:val="0"/>
          <w:w w:val="52"/>
          <w:position w:val="-37"/>
        </w:rPr>
        <w:t>•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7" w:lineRule="exact"/>
        <w:ind w:right="-20"/>
        <w:jc w:val="left"/>
        <w:tabs>
          <w:tab w:pos="76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727272"/>
          <w:spacing w:val="0"/>
          <w:w w:val="82"/>
          <w:position w:val="-17"/>
        </w:rPr>
        <w:t>.</w:t>
      </w:r>
      <w:r>
        <w:rPr>
          <w:rFonts w:ascii="Arial" w:hAnsi="Arial" w:cs="Arial" w:eastAsia="Arial"/>
          <w:sz w:val="23"/>
          <w:szCs w:val="23"/>
          <w:color w:val="727272"/>
          <w:spacing w:val="23"/>
          <w:w w:val="82"/>
          <w:position w:val="-1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B6B8B8"/>
          <w:spacing w:val="0"/>
          <w:w w:val="82"/>
          <w:position w:val="-17"/>
        </w:rPr>
        <w:t>·-.</w:t>
      </w:r>
      <w:r>
        <w:rPr>
          <w:rFonts w:ascii="Times New Roman" w:hAnsi="Times New Roman" w:cs="Times New Roman" w:eastAsia="Times New Roman"/>
          <w:sz w:val="22"/>
          <w:szCs w:val="22"/>
          <w:color w:val="B6B8B8"/>
          <w:spacing w:val="-43"/>
          <w:w w:val="82"/>
          <w:position w:val="-1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B6B8B8"/>
          <w:spacing w:val="0"/>
          <w:w w:val="100"/>
          <w:position w:val="-17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B6B8B8"/>
          <w:spacing w:val="0"/>
          <w:w w:val="100"/>
          <w:position w:val="-17"/>
        </w:rPr>
      </w:r>
      <w:r>
        <w:rPr>
          <w:rFonts w:ascii="Arial" w:hAnsi="Arial" w:cs="Arial" w:eastAsia="Arial"/>
          <w:sz w:val="15"/>
          <w:szCs w:val="15"/>
          <w:color w:val="8E8E8E"/>
          <w:spacing w:val="0"/>
          <w:w w:val="227"/>
          <w:i/>
          <w:position w:val="-25"/>
        </w:rPr>
        <w:t>l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480" w:right="120"/>
          <w:cols w:num="2" w:equalWidth="0">
            <w:col w:w="8932" w:space="259"/>
            <w:col w:w="2129"/>
          </w:cols>
        </w:sectPr>
      </w:pPr>
      <w:rPr/>
    </w:p>
    <w:p>
      <w:pPr>
        <w:spacing w:before="0" w:after="0" w:line="344" w:lineRule="exact"/>
        <w:ind w:left="2471" w:right="-170"/>
        <w:jc w:val="left"/>
        <w:tabs>
          <w:tab w:pos="3320" w:val="left"/>
          <w:tab w:pos="5060" w:val="left"/>
          <w:tab w:pos="6080" w:val="left"/>
        </w:tabs>
        <w:rPr>
          <w:rFonts w:ascii="Times New Roman" w:hAnsi="Times New Roman" w:cs="Times New Roman" w:eastAsia="Times New Roman"/>
          <w:sz w:val="87"/>
          <w:szCs w:val="87"/>
        </w:rPr>
      </w:pPr>
      <w:rPr/>
      <w:r>
        <w:rPr>
          <w:rFonts w:ascii="Arial" w:hAnsi="Arial" w:cs="Arial" w:eastAsia="Arial"/>
          <w:sz w:val="23"/>
          <w:szCs w:val="23"/>
          <w:color w:val="8E8E8E"/>
          <w:spacing w:val="-4"/>
          <w:w w:val="85"/>
          <w:position w:val="-19"/>
        </w:rPr>
        <w:t>A</w:t>
      </w:r>
      <w:r>
        <w:rPr>
          <w:rFonts w:ascii="Arial" w:hAnsi="Arial" w:cs="Arial" w:eastAsia="Arial"/>
          <w:sz w:val="23"/>
          <w:szCs w:val="23"/>
          <w:color w:val="5B5B5D"/>
          <w:spacing w:val="0"/>
          <w:w w:val="382"/>
          <w:position w:val="-19"/>
        </w:rPr>
        <w:t>b</w:t>
      </w:r>
      <w:r>
        <w:rPr>
          <w:rFonts w:ascii="Arial" w:hAnsi="Arial" w:cs="Arial" w:eastAsia="Arial"/>
          <w:sz w:val="23"/>
          <w:szCs w:val="23"/>
          <w:color w:val="5B5B5D"/>
          <w:spacing w:val="0"/>
          <w:w w:val="100"/>
          <w:position w:val="-19"/>
        </w:rPr>
        <w:tab/>
      </w:r>
      <w:r>
        <w:rPr>
          <w:rFonts w:ascii="Arial" w:hAnsi="Arial" w:cs="Arial" w:eastAsia="Arial"/>
          <w:sz w:val="23"/>
          <w:szCs w:val="23"/>
          <w:color w:val="5B5B5D"/>
          <w:spacing w:val="0"/>
          <w:w w:val="381"/>
          <w:position w:val="-19"/>
        </w:rPr>
        <w:t>Ç</w:t>
      </w:r>
      <w:r>
        <w:rPr>
          <w:rFonts w:ascii="Arial" w:hAnsi="Arial" w:cs="Arial" w:eastAsia="Arial"/>
          <w:sz w:val="23"/>
          <w:szCs w:val="23"/>
          <w:color w:val="5B5B5D"/>
          <w:spacing w:val="0"/>
          <w:w w:val="381"/>
          <w:position w:val="-19"/>
        </w:rPr>
        <w:t>\</w:t>
      </w:r>
      <w:r>
        <w:rPr>
          <w:rFonts w:ascii="Arial" w:hAnsi="Arial" w:cs="Arial" w:eastAsia="Arial"/>
          <w:sz w:val="23"/>
          <w:szCs w:val="23"/>
          <w:color w:val="5B5B5D"/>
          <w:spacing w:val="0"/>
          <w:w w:val="381"/>
          <w:position w:val="-19"/>
        </w:rPr>
        <w:t>J</w:t>
      </w:r>
      <w:r>
        <w:rPr>
          <w:rFonts w:ascii="Arial" w:hAnsi="Arial" w:cs="Arial" w:eastAsia="Arial"/>
          <w:sz w:val="23"/>
          <w:szCs w:val="23"/>
          <w:color w:val="5B5B5D"/>
          <w:spacing w:val="-241"/>
          <w:w w:val="381"/>
          <w:position w:val="-19"/>
        </w:rPr>
        <w:t> </w:t>
      </w:r>
      <w:r>
        <w:rPr>
          <w:rFonts w:ascii="Arial" w:hAnsi="Arial" w:cs="Arial" w:eastAsia="Arial"/>
          <w:sz w:val="23"/>
          <w:szCs w:val="23"/>
          <w:color w:val="5B5B5D"/>
          <w:spacing w:val="0"/>
          <w:w w:val="100"/>
          <w:position w:val="-19"/>
        </w:rPr>
        <w:tab/>
      </w:r>
      <w:r>
        <w:rPr>
          <w:rFonts w:ascii="Arial" w:hAnsi="Arial" w:cs="Arial" w:eastAsia="Arial"/>
          <w:sz w:val="23"/>
          <w:szCs w:val="23"/>
          <w:color w:val="5B5B5D"/>
          <w:spacing w:val="0"/>
          <w:w w:val="100"/>
          <w:position w:val="-19"/>
        </w:rPr>
      </w:r>
      <w:r>
        <w:rPr>
          <w:rFonts w:ascii="Times New Roman" w:hAnsi="Times New Roman" w:cs="Times New Roman" w:eastAsia="Times New Roman"/>
          <w:sz w:val="87"/>
          <w:szCs w:val="87"/>
          <w:color w:val="383F85"/>
          <w:spacing w:val="0"/>
          <w:w w:val="100"/>
          <w:i/>
          <w:position w:val="-43"/>
        </w:rPr>
        <w:t>:P</w:t>
      </w:r>
      <w:r>
        <w:rPr>
          <w:rFonts w:ascii="Times New Roman" w:hAnsi="Times New Roman" w:cs="Times New Roman" w:eastAsia="Times New Roman"/>
          <w:sz w:val="87"/>
          <w:szCs w:val="87"/>
          <w:color w:val="383F85"/>
          <w:spacing w:val="0"/>
          <w:w w:val="100"/>
          <w:i/>
          <w:position w:val="-43"/>
        </w:rPr>
        <w:tab/>
      </w:r>
      <w:r>
        <w:rPr>
          <w:rFonts w:ascii="Times New Roman" w:hAnsi="Times New Roman" w:cs="Times New Roman" w:eastAsia="Times New Roman"/>
          <w:sz w:val="87"/>
          <w:szCs w:val="87"/>
          <w:color w:val="383F85"/>
          <w:spacing w:val="0"/>
          <w:w w:val="100"/>
          <w:i/>
          <w:position w:val="-43"/>
        </w:rPr>
        <w:t>--</w:t>
      </w:r>
      <w:r>
        <w:rPr>
          <w:rFonts w:ascii="Times New Roman" w:hAnsi="Times New Roman" w:cs="Times New Roman" w:eastAsia="Times New Roman"/>
          <w:sz w:val="87"/>
          <w:szCs w:val="87"/>
          <w:color w:val="000000"/>
          <w:spacing w:val="0"/>
          <w:w w:val="100"/>
          <w:position w:val="0"/>
        </w:rPr>
      </w:r>
    </w:p>
    <w:p>
      <w:pPr>
        <w:spacing w:before="0" w:after="0" w:line="344" w:lineRule="exact"/>
        <w:ind w:right="-20"/>
        <w:jc w:val="left"/>
        <w:tabs>
          <w:tab w:pos="400" w:val="left"/>
        </w:tabs>
        <w:rPr>
          <w:rFonts w:ascii="Arial" w:hAnsi="Arial" w:cs="Arial" w:eastAsia="Arial"/>
          <w:sz w:val="30"/>
          <w:szCs w:val="30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B6B8B8"/>
          <w:spacing w:val="0"/>
          <w:w w:val="100"/>
          <w:position w:val="-12"/>
        </w:rPr>
        <w:t>.</w:t>
      </w:r>
      <w:r>
        <w:rPr>
          <w:rFonts w:ascii="Arial" w:hAnsi="Arial" w:cs="Arial" w:eastAsia="Arial"/>
          <w:sz w:val="22"/>
          <w:szCs w:val="22"/>
          <w:color w:val="B6B8B8"/>
          <w:spacing w:val="15"/>
          <w:w w:val="100"/>
          <w:position w:val="-12"/>
        </w:rPr>
        <w:t> 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129"/>
          <w:position w:val="-12"/>
        </w:rPr>
        <w:t>.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100"/>
          <w:position w:val="-12"/>
        </w:rPr>
      </w:r>
      <w:r>
        <w:rPr>
          <w:rFonts w:ascii="Arial" w:hAnsi="Arial" w:cs="Arial" w:eastAsia="Arial"/>
          <w:sz w:val="22"/>
          <w:szCs w:val="22"/>
          <w:color w:val="8E8E8E"/>
          <w:spacing w:val="0"/>
          <w:w w:val="100"/>
          <w:position w:val="-12"/>
        </w:rPr>
        <w:t>'</w:t>
      </w:r>
      <w:r>
        <w:rPr>
          <w:rFonts w:ascii="Arial" w:hAnsi="Arial" w:cs="Arial" w:eastAsia="Arial"/>
          <w:sz w:val="22"/>
          <w:szCs w:val="22"/>
          <w:color w:val="8E8E8E"/>
          <w:spacing w:val="49"/>
          <w:w w:val="100"/>
          <w:position w:val="-12"/>
        </w:rPr>
        <w:t> </w:t>
      </w:r>
      <w:r>
        <w:rPr>
          <w:rFonts w:ascii="Arial" w:hAnsi="Arial" w:cs="Arial" w:eastAsia="Arial"/>
          <w:sz w:val="45"/>
          <w:szCs w:val="45"/>
          <w:color w:val="8E8E8E"/>
          <w:spacing w:val="0"/>
          <w:w w:val="52"/>
          <w:position w:val="-12"/>
        </w:rPr>
        <w:t>.</w:t>
      </w:r>
      <w:r>
        <w:rPr>
          <w:rFonts w:ascii="Arial" w:hAnsi="Arial" w:cs="Arial" w:eastAsia="Arial"/>
          <w:sz w:val="45"/>
          <w:szCs w:val="45"/>
          <w:color w:val="8E8E8E"/>
          <w:spacing w:val="-53"/>
          <w:w w:val="100"/>
          <w:position w:val="-12"/>
        </w:rPr>
        <w:t> </w:t>
      </w:r>
      <w:r>
        <w:rPr>
          <w:rFonts w:ascii="Arial" w:hAnsi="Arial" w:cs="Arial" w:eastAsia="Arial"/>
          <w:sz w:val="30"/>
          <w:szCs w:val="30"/>
          <w:color w:val="B6B8B8"/>
          <w:spacing w:val="0"/>
          <w:w w:val="67"/>
          <w:position w:val="-12"/>
        </w:rPr>
        <w:t>•'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480" w:right="120"/>
          <w:cols w:num="2" w:equalWidth="0">
            <w:col w:w="6662" w:space="2496"/>
            <w:col w:w="2162"/>
          </w:cols>
        </w:sectPr>
      </w:pPr>
      <w:rPr/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/>
        <w:pict>
          <v:group style="position:absolute;margin-left:27.011276pt;margin-top:20.679024pt;width:558.431359pt;height:780.480229pt;mso-position-horizontal-relative:page;mso-position-vertical-relative:page;z-index:-17048" coordorigin="540,414" coordsize="11169,15610">
            <v:group style="position:absolute;left:581;top:435;width:743;height:2" coordorigin="581,435" coordsize="743,2">
              <v:shape style="position:absolute;left:581;top:435;width:743;height:2" coordorigin="581,435" coordsize="743,0" path="m581,435l1323,435e" filled="f" stroked="t" strokeweight=".951939pt" strokecolor="#808080">
                <v:path arrowok="t"/>
              </v:shape>
            </v:group>
            <v:group style="position:absolute;left:1266;top:435;width:633;height:2" coordorigin="1266,435" coordsize="633,2">
              <v:shape style="position:absolute;left:1266;top:435;width:633;height:2" coordorigin="1266,435" coordsize="633,0" path="m1266,435l1899,435e" filled="f" stroked="t" strokeweight=".47597pt" strokecolor="#4F4F4F">
                <v:path arrowok="t"/>
              </v:shape>
            </v:group>
            <v:group style="position:absolute;left:2568;top:426;width:2;height:1530" coordorigin="2568,426" coordsize="2,1530">
              <v:shape style="position:absolute;left:2568;top:426;width:2;height:1530" coordorigin="2568,426" coordsize="0,1530" path="m2568,1955l2568,426e" filled="f" stroked="t" strokeweight=".713954pt" strokecolor="#838383">
                <v:path arrowok="t"/>
              </v:shape>
            </v:group>
            <v:group style="position:absolute;left:3127;top:435;width:624;height:2" coordorigin="3127,435" coordsize="624,2">
              <v:shape style="position:absolute;left:3127;top:435;width:624;height:2" coordorigin="3127,435" coordsize="624,0" path="m3127,435l3751,435e" filled="f" stroked="t" strokeweight=".47597pt" strokecolor="#3B3B3B">
                <v:path arrowok="t"/>
              </v:shape>
            </v:group>
            <v:group style="position:absolute;left:581;top:433;width:11100;height:2" coordorigin="581,433" coordsize="11100,2">
              <v:shape style="position:absolute;left:581;top:433;width:11100;height:2" coordorigin="581,433" coordsize="11100,0" path="m581,433l11680,433e" filled="f" stroked="t" strokeweight=".713954pt" strokecolor="#646464">
                <v:path arrowok="t"/>
              </v:shape>
            </v:group>
            <v:group style="position:absolute;left:8682;top:430;width:676;height:2" coordorigin="8682,430" coordsize="676,2">
              <v:shape style="position:absolute;left:8682;top:430;width:676;height:2" coordorigin="8682,430" coordsize="676,0" path="m8682,430l9358,430e" filled="f" stroked="t" strokeweight=".47597pt" strokecolor="#484848">
                <v:path arrowok="t"/>
              </v:shape>
            </v:group>
            <v:group style="position:absolute;left:9329;top:426;width:2;height:550" coordorigin="9329,426" coordsize="2,550">
              <v:shape style="position:absolute;left:9329;top:426;width:2;height:550" coordorigin="9329,426" coordsize="0,550" path="m9329,975l9329,426e" filled="f" stroked="t" strokeweight=".713954pt" strokecolor="#606060">
                <v:path arrowok="t"/>
              </v:shape>
            </v:group>
            <v:group style="position:absolute;left:11683;top:421;width:2;height:7912" coordorigin="11683,421" coordsize="2,7912">
              <v:shape style="position:absolute;left:11683;top:421;width:2;height:7912" coordorigin="11683,421" coordsize="0,7912" path="m11683,8333l11683,421e" filled="f" stroked="t" strokeweight=".713954pt" strokecolor="#606060">
                <v:path arrowok="t"/>
              </v:shape>
            </v:group>
            <v:group style="position:absolute;left:2570;top:856;width:2;height:459" coordorigin="2570,856" coordsize="2,459">
              <v:shape style="position:absolute;left:2570;top:856;width:2;height:459" coordorigin="2570,856" coordsize="0,459" path="m2570,1315l2570,856e" filled="f" stroked="t" strokeweight=".951939pt" strokecolor="#A0A0A0">
                <v:path arrowok="t"/>
              </v:shape>
            </v:group>
            <v:group style="position:absolute;left:9334;top:918;width:2;height:368" coordorigin="9334,918" coordsize="2,368">
              <v:shape style="position:absolute;left:9334;top:918;width:2;height:368" coordorigin="9334,918" coordsize="0,368" path="m9334,1286l9334,918e" filled="f" stroked="t" strokeweight=".47597pt" strokecolor="#3B3B3B">
                <v:path arrowok="t"/>
              </v:shape>
            </v:group>
            <v:group style="position:absolute;left:9334;top:1229;width:2;height:727" coordorigin="9334,1229" coordsize="2,727">
              <v:shape style="position:absolute;left:9334;top:1229;width:2;height:727" coordorigin="9334,1229" coordsize="0,727" path="m9334,1955l9334,1229e" filled="f" stroked="t" strokeweight=".713954pt" strokecolor="#5B5B5B">
                <v:path arrowok="t"/>
              </v:shape>
            </v:group>
            <v:group style="position:absolute;left:590;top:1948;width:6411;height:2" coordorigin="590,1948" coordsize="6411,2">
              <v:shape style="position:absolute;left:590;top:1948;width:6411;height:2" coordorigin="590,1948" coordsize="6411,0" path="m590,1948l7002,1948e" filled="f" stroked="t" strokeweight=".713954pt" strokecolor="#575757">
                <v:path arrowok="t"/>
              </v:shape>
            </v:group>
            <v:group style="position:absolute;left:3665;top:1951;width:343;height:2" coordorigin="3665,1951" coordsize="343,2">
              <v:shape style="position:absolute;left:3665;top:1951;width:343;height:2" coordorigin="3665,1951" coordsize="343,0" path="m3665,1951l4008,1951e" filled="f" stroked="t" strokeweight=".47597pt" strokecolor="#444444">
                <v:path arrowok="t"/>
              </v:shape>
            </v:group>
            <v:group style="position:absolute;left:6944;top:1951;width:233;height:2" coordorigin="6944,1951" coordsize="233,2">
              <v:shape style="position:absolute;left:6944;top:1951;width:233;height:2" coordorigin="6944,1951" coordsize="233,0" path="m6944,1951l7178,1951e" filled="f" stroked="t" strokeweight=".47597pt" strokecolor="#484848">
                <v:path arrowok="t"/>
              </v:shape>
            </v:group>
            <v:group style="position:absolute;left:7121;top:1946;width:471;height:2" coordorigin="7121,1946" coordsize="471,2">
              <v:shape style="position:absolute;left:7121;top:1946;width:471;height:2" coordorigin="7121,1946" coordsize="471,0" path="m7121,1946l7592,1946e" filled="f" stroked="t" strokeweight=".713954pt" strokecolor="#4F4F4F">
                <v:path arrowok="t"/>
              </v:shape>
            </v:group>
            <v:group style="position:absolute;left:7397;top:1948;width:671;height:2" coordorigin="7397,1948" coordsize="671,2">
              <v:shape style="position:absolute;left:7397;top:1948;width:671;height:2" coordorigin="7397,1948" coordsize="671,0" path="m7397,1948l8068,1948e" filled="f" stroked="t" strokeweight=".951939pt" strokecolor="#676767">
                <v:path arrowok="t"/>
              </v:shape>
            </v:group>
            <v:group style="position:absolute;left:7901;top:1946;width:624;height:2" coordorigin="7901,1946" coordsize="624,2">
              <v:shape style="position:absolute;left:7901;top:1946;width:624;height:2" coordorigin="7901,1946" coordsize="624,0" path="m7901,1946l8525,1946e" filled="f" stroked="t" strokeweight=".47597pt" strokecolor="#3B3B3B">
                <v:path arrowok="t"/>
              </v:shape>
            </v:group>
            <v:group style="position:absolute;left:8467;top:1948;width:1123;height:2" coordorigin="8467,1948" coordsize="1123,2">
              <v:shape style="position:absolute;left:8467;top:1948;width:1123;height:2" coordorigin="8467,1948" coordsize="1123,0" path="m8467,1948l9591,1948e" filled="f" stroked="t" strokeweight=".951939pt" strokecolor="#646464">
                <v:path arrowok="t"/>
              </v:shape>
            </v:group>
            <v:group style="position:absolute;left:9500;top:1946;width:481;height:2" coordorigin="9500,1946" coordsize="481,2">
              <v:shape style="position:absolute;left:9500;top:1946;width:481;height:2" coordorigin="9500,1946" coordsize="481,0" path="m9500,1946l9981,1946e" filled="f" stroked="t" strokeweight=".47597pt" strokecolor="#3B3B3B">
                <v:path arrowok="t"/>
              </v:shape>
            </v:group>
            <v:group style="position:absolute;left:9924;top:1946;width:1761;height:2" coordorigin="9924,1946" coordsize="1761,2">
              <v:shape style="position:absolute;left:9924;top:1946;width:1761;height:2" coordorigin="9924,1946" coordsize="1761,0" path="m9924,1946l11685,1946e" filled="f" stroked="t" strokeweight=".713954pt" strokecolor="#545454">
                <v:path arrowok="t"/>
              </v:shape>
            </v:group>
            <v:group style="position:absolute;left:597;top:1602;width:2;height:4389" coordorigin="597,1602" coordsize="2,4389">
              <v:shape style="position:absolute;left:597;top:1602;width:2;height:4389" coordorigin="597,1602" coordsize="0,4389" path="m597,5990l597,1602e" filled="f" stroked="t" strokeweight=".713954pt" strokecolor="#606060">
                <v:path arrowok="t"/>
              </v:shape>
            </v:group>
            <v:group style="position:absolute;left:590;top:2192;width:11100;height:2" coordorigin="590,2192" coordsize="11100,2">
              <v:shape style="position:absolute;left:590;top:2192;width:11100;height:2" coordorigin="590,2192" coordsize="11100,0" path="m590,2192l11690,2192e" filled="f" stroked="t" strokeweight=".713954pt" strokecolor="#5B5B5B">
                <v:path arrowok="t"/>
              </v:shape>
            </v:group>
            <v:group style="position:absolute;left:590;top:2433;width:8758;height:2" coordorigin="590,2433" coordsize="8758,2">
              <v:shape style="position:absolute;left:590;top:2433;width:8758;height:2" coordorigin="590,2433" coordsize="8758,0" path="m590,2433l9348,2433e" filled="f" stroked="t" strokeweight=".713954pt" strokecolor="#545454">
                <v:path arrowok="t"/>
              </v:shape>
            </v:group>
            <v:group style="position:absolute;left:9291;top:2433;width:267;height:2" coordorigin="9291,2433" coordsize="267,2">
              <v:shape style="position:absolute;left:9291;top:2433;width:267;height:2" coordorigin="9291,2433" coordsize="267,0" path="m9291,2433l9557,2433e" filled="f" stroked="t" strokeweight=".47597pt" strokecolor="#4B4B4B">
                <v:path arrowok="t"/>
              </v:shape>
            </v:group>
            <v:group style="position:absolute;left:9500;top:2429;width:2189;height:2" coordorigin="9500,2429" coordsize="2189,2">
              <v:shape style="position:absolute;left:9500;top:2429;width:2189;height:2" coordorigin="9500,2429" coordsize="2189,0" path="m9500,2429l11690,2429e" filled="f" stroked="t" strokeweight=".713954pt" strokecolor="#606060">
                <v:path arrowok="t"/>
              </v:shape>
            </v:group>
            <v:group style="position:absolute;left:590;top:2673;width:7368;height:2" coordorigin="590,2673" coordsize="7368,2">
              <v:shape style="position:absolute;left:590;top:2673;width:7368;height:2" coordorigin="590,2673" coordsize="7368,0" path="m590,2673l7958,2673e" filled="f" stroked="t" strokeweight=".713954pt" strokecolor="#575757">
                <v:path arrowok="t"/>
              </v:shape>
            </v:group>
            <v:group style="position:absolute;left:597;top:2018;width:2;height:684" coordorigin="597,2018" coordsize="2,684">
              <v:shape style="position:absolute;left:597;top:2018;width:2;height:684" coordorigin="597,2018" coordsize="0,684" path="m597,2701l597,2018e" filled="f" stroked="t" strokeweight=".713954pt" strokecolor="#4B4B4B">
                <v:path arrowok="t"/>
              </v:shape>
            </v:group>
            <v:group style="position:absolute;left:7901;top:2673;width:624;height:2" coordorigin="7901,2673" coordsize="624,2">
              <v:shape style="position:absolute;left:7901;top:2673;width:624;height:2" coordorigin="7901,2673" coordsize="624,0" path="m7901,2673l8525,2673e" filled="f" stroked="t" strokeweight=".47597pt" strokecolor="#343434">
                <v:path arrowok="t"/>
              </v:shape>
            </v:group>
            <v:group style="position:absolute;left:8467;top:2673;width:881;height:2" coordorigin="8467,2673" coordsize="881,2">
              <v:shape style="position:absolute;left:8467;top:2673;width:881;height:2" coordorigin="8467,2673" coordsize="881,0" path="m8467,2673l9348,2673e" filled="f" stroked="t" strokeweight=".951939pt" strokecolor="#646464">
                <v:path arrowok="t"/>
              </v:shape>
            </v:group>
            <v:group style="position:absolute;left:9291;top:2673;width:267;height:2" coordorigin="9291,2673" coordsize="267,2">
              <v:shape style="position:absolute;left:9291;top:2673;width:267;height:2" coordorigin="9291,2673" coordsize="267,0" path="m9291,2673l9557,2673e" filled="f" stroked="t" strokeweight=".47597pt" strokecolor="#4F4F4F">
                <v:path arrowok="t"/>
              </v:shape>
            </v:group>
            <v:group style="position:absolute;left:9500;top:2673;width:481;height:2" coordorigin="9500,2673" coordsize="481,2">
              <v:shape style="position:absolute;left:9500;top:2673;width:481;height:2" coordorigin="9500,2673" coordsize="481,0" path="m9500,2673l9981,2673e" filled="f" stroked="t" strokeweight=".47597pt" strokecolor="#383838">
                <v:path arrowok="t"/>
              </v:shape>
            </v:group>
            <v:group style="position:absolute;left:9924;top:2670;width:1766;height:2" coordorigin="9924,2670" coordsize="1766,2">
              <v:shape style="position:absolute;left:9924;top:2670;width:1766;height:2" coordorigin="9924,2670" coordsize="1766,0" path="m9924,2670l11690,2670e" filled="f" stroked="t" strokeweight=".713954pt" strokecolor="#646464">
                <v:path arrowok="t"/>
              </v:shape>
            </v:group>
            <v:group style="position:absolute;left:6944;top:2916;width:647;height:2" coordorigin="6944,2916" coordsize="647,2">
              <v:shape style="position:absolute;left:6944;top:2916;width:647;height:2" coordorigin="6944,2916" coordsize="647,0" path="m6944,2916l7592,2916e" filled="f" stroked="t" strokeweight=".47597pt" strokecolor="#4F4F4F">
                <v:path arrowok="t"/>
              </v:shape>
            </v:group>
            <v:group style="position:absolute;left:585;top:2914;width:11104;height:2" coordorigin="585,2914" coordsize="11104,2">
              <v:shape style="position:absolute;left:585;top:2914;width:11104;height:2" coordorigin="585,2914" coordsize="11104,0" path="m585,2914l11690,2914e" filled="f" stroked="t" strokeweight=".713954pt" strokecolor="#707070">
                <v:path arrowok="t"/>
              </v:shape>
            </v:group>
            <v:group style="position:absolute;left:8467;top:2916;width:643;height:2" coordorigin="8467,2916" coordsize="643,2">
              <v:shape style="position:absolute;left:8467;top:2916;width:643;height:2" coordorigin="8467,2916" coordsize="643,0" path="m8467,2916l9110,2916e" filled="f" stroked="t" strokeweight=".47597pt" strokecolor="#575757">
                <v:path arrowok="t"/>
              </v:shape>
            </v:group>
            <v:group style="position:absolute;left:585;top:3155;width:1314;height:2" coordorigin="585,3155" coordsize="1314,2">
              <v:shape style="position:absolute;left:585;top:3155;width:1314;height:2" coordorigin="585,3155" coordsize="1314,0" path="m585,3155l1899,3155e" filled="f" stroked="t" strokeweight=".47597pt" strokecolor="#6B6B6B">
                <v:path arrowok="t"/>
              </v:shape>
            </v:group>
            <v:group style="position:absolute;left:1223;top:3158;width:10467;height:2" coordorigin="1223,3158" coordsize="10467,2">
              <v:shape style="position:absolute;left:1223;top:3158;width:10467;height:2" coordorigin="1223,3158" coordsize="10467,0" path="m1223,3158l11690,3158e" filled="f" stroked="t" strokeweight=".713954pt" strokecolor="#707070">
                <v:path arrowok="t"/>
              </v:shape>
            </v:group>
            <v:group style="position:absolute;left:3979;top:3136;width:2;height:263" coordorigin="3979,3136" coordsize="2,263">
              <v:shape style="position:absolute;left:3979;top:3136;width:2;height:263" coordorigin="3979,3136" coordsize="0,263" path="m3979,3399l3979,3136e" filled="f" stroked="t" strokeweight=".237985pt" strokecolor="#7C7C7C">
                <v:path arrowok="t"/>
              </v:shape>
            </v:group>
            <v:group style="position:absolute;left:7154;top:3387;width:1304;height:2" coordorigin="7154,3387" coordsize="1304,2">
              <v:shape style="position:absolute;left:7154;top:3387;width:1304;height:2" coordorigin="7154,3387" coordsize="1304,0" path="m7154,3387l8458,3387e" filled="f" stroked="t" strokeweight=".951939pt" strokecolor="#3F3F3F">
                <v:path arrowok="t"/>
              </v:shape>
            </v:group>
            <v:group style="position:absolute;left:8496;top:3399;width:1456;height:2" coordorigin="8496,3399" coordsize="1456,2">
              <v:shape style="position:absolute;left:8496;top:3399;width:1456;height:2" coordorigin="8496,3399" coordsize="1456,0" path="m8496,3399l9953,3399e" filled="f" stroked="t" strokeweight=".237985pt" strokecolor="#000000">
                <v:path arrowok="t"/>
              </v:shape>
            </v:group>
            <v:group style="position:absolute;left:9953;top:3399;width:1733;height:2" coordorigin="9953,3399" coordsize="1733,2">
              <v:shape style="position:absolute;left:9953;top:3399;width:1733;height:2" coordorigin="9953,3399" coordsize="1733,0" path="m9953,3399l11685,3399e" filled="f" stroked="t" strokeweight=".237985pt" strokecolor="#646464">
                <v:path arrowok="t"/>
              </v:shape>
            </v:group>
            <v:group style="position:absolute;left:595;top:3371;width:2;height:311" coordorigin="595,3371" coordsize="2,311">
              <v:shape style="position:absolute;left:595;top:3371;width:2;height:311" coordorigin="595,3371" coordsize="0,311" path="m595,3681l595,3371e" filled="f" stroked="t" strokeweight=".951939pt" strokecolor="#777777">
                <v:path arrowok="t"/>
              </v:shape>
            </v:group>
            <v:group style="position:absolute;left:3979;top:3399;width:2;height:196" coordorigin="3979,3399" coordsize="2,196">
              <v:shape style="position:absolute;left:3979;top:3399;width:2;height:196" coordorigin="3979,3399" coordsize="0,196" path="m3979,3595l3979,3399e" filled="f" stroked="t" strokeweight=".237985pt" strokecolor="#000000">
                <v:path arrowok="t"/>
              </v:shape>
            </v:group>
            <v:group style="position:absolute;left:590;top:3918;width:1442;height:2" coordorigin="590,3918" coordsize="1442,2">
              <v:shape style="position:absolute;left:590;top:3918;width:1442;height:2" coordorigin="590,3918" coordsize="1442,0" path="m590,3918l2032,3918e" filled="f" stroked="t" strokeweight=".713954pt" strokecolor="#5B5B5B">
                <v:path arrowok="t"/>
              </v:shape>
            </v:group>
            <v:group style="position:absolute;left:1842;top:3920;width:743;height:2" coordorigin="1842,3920" coordsize="743,2">
              <v:shape style="position:absolute;left:1842;top:3920;width:743;height:2" coordorigin="1842,3920" coordsize="743,0" path="m1842,3920l2585,3920e" filled="f" stroked="t" strokeweight=".47597pt" strokecolor="#444444">
                <v:path arrowok="t"/>
              </v:shape>
            </v:group>
            <v:group style="position:absolute;left:2527;top:3920;width:1223;height:2" coordorigin="2527,3920" coordsize="1223,2">
              <v:shape style="position:absolute;left:2527;top:3920;width:1223;height:2" coordorigin="2527,3920" coordsize="1223,0" path="m2527,3920l3751,3920e" filled="f" stroked="t" strokeweight=".713954pt" strokecolor="#5B5B5B">
                <v:path arrowok="t"/>
              </v:shape>
            </v:group>
            <v:group style="position:absolute;left:3694;top:3920;width:319;height:2" coordorigin="3694,3920" coordsize="319,2">
              <v:shape style="position:absolute;left:3694;top:3920;width:319;height:2" coordorigin="3694,3920" coordsize="319,0" path="m3694,3920l4012,3920e" filled="f" stroked="t" strokeweight=".47597pt" strokecolor="#383838">
                <v:path arrowok="t"/>
              </v:shape>
            </v:group>
            <v:group style="position:absolute;left:3979;top:3595;width:2;height:320" coordorigin="3979,3595" coordsize="2,320">
              <v:shape style="position:absolute;left:3979;top:3595;width:2;height:320" coordorigin="3979,3595" coordsize="0,320" path="m3979,3916l3979,3595e" filled="f" stroked="t" strokeweight=".237985pt" strokecolor="#282828">
                <v:path arrowok="t"/>
              </v:shape>
            </v:group>
            <v:group style="position:absolute;left:3951;top:3916;width:471;height:2" coordorigin="3951,3916" coordsize="471,2">
              <v:shape style="position:absolute;left:3951;top:3916;width:471;height:2" coordorigin="3951,3916" coordsize="471,0" path="m3951,3916l4422,3916e" filled="f" stroked="t" strokeweight=".951939pt" strokecolor="#282828">
                <v:path arrowok="t"/>
              </v:shape>
            </v:group>
            <v:group style="position:absolute;left:4365;top:3918;width:7330;height:2" coordorigin="4365,3918" coordsize="7330,2">
              <v:shape style="position:absolute;left:4365;top:3918;width:7330;height:2" coordorigin="4365,3918" coordsize="7330,0" path="m4365,3918l11695,3918e" filled="f" stroked="t" strokeweight=".713954pt" strokecolor="#545454">
                <v:path arrowok="t"/>
              </v:shape>
            </v:group>
            <v:group style="position:absolute;left:6944;top:3920;width:243;height:2" coordorigin="6944,3920" coordsize="243,2">
              <v:shape style="position:absolute;left:6944;top:3920;width:243;height:2" coordorigin="6944,3920" coordsize="243,0" path="m6944,3920l7187,3920e" filled="f" stroked="t" strokeweight=".47597pt" strokecolor="#3B3B3B">
                <v:path arrowok="t"/>
              </v:shape>
            </v:group>
            <v:group style="position:absolute;left:7161;top:3151;width:2;height:775" coordorigin="7161,3151" coordsize="2,775">
              <v:shape style="position:absolute;left:7161;top:3151;width:2;height:775" coordorigin="7161,3151" coordsize="0,775" path="m7161,3925l7161,3151e" filled="f" stroked="t" strokeweight=".951939pt" strokecolor="#606060">
                <v:path arrowok="t"/>
              </v:shape>
            </v:group>
            <v:group style="position:absolute;left:590;top:4195;width:1390;height:2" coordorigin="590,4195" coordsize="1390,2">
              <v:shape style="position:absolute;left:590;top:4195;width:1390;height:2" coordorigin="590,4195" coordsize="1390,0" path="m590,4195l1980,4195e" filled="f" stroked="t" strokeweight=".951939pt" strokecolor="#676767">
                <v:path arrowok="t"/>
              </v:shape>
            </v:group>
            <v:group style="position:absolute;left:1842;top:4198;width:752;height:2" coordorigin="1842,4198" coordsize="752,2">
              <v:shape style="position:absolute;left:1842;top:4198;width:752;height:2" coordorigin="1842,4198" coordsize="752,0" path="m1842,4198l2594,4198e" filled="f" stroked="t" strokeweight=".47597pt" strokecolor="#484848">
                <v:path arrowok="t"/>
              </v:shape>
            </v:group>
            <v:group style="position:absolute;left:2523;top:4198;width:1228;height:2" coordorigin="2523,4198" coordsize="1228,2">
              <v:shape style="position:absolute;left:2523;top:4198;width:1228;height:2" coordorigin="2523,4198" coordsize="1228,0" path="m2523,4198l3751,4198e" filled="f" stroked="t" strokeweight=".713954pt" strokecolor="#575757">
                <v:path arrowok="t"/>
              </v:shape>
            </v:group>
            <v:group style="position:absolute;left:3694;top:4198;width:728;height:2" coordorigin="3694,4198" coordsize="728,2">
              <v:shape style="position:absolute;left:3694;top:4198;width:728;height:2" coordorigin="3694,4198" coordsize="728,0" path="m3694,4198l4422,4198e" filled="f" stroked="t" strokeweight=".47597pt" strokecolor="#343434">
                <v:path arrowok="t"/>
              </v:shape>
            </v:group>
            <v:group style="position:absolute;left:4365;top:4198;width:1080;height:2" coordorigin="4365,4198" coordsize="1080,2">
              <v:shape style="position:absolute;left:4365;top:4198;width:1080;height:2" coordorigin="4365,4198" coordsize="1080,0" path="m4365,4198l5445,4198e" filled="f" stroked="t" strokeweight=".951939pt" strokecolor="#606060">
                <v:path arrowok="t"/>
              </v:shape>
            </v:group>
            <v:group style="position:absolute;left:5388;top:4198;width:524;height:2" coordorigin="5388,4198" coordsize="524,2">
              <v:shape style="position:absolute;left:5388;top:4198;width:524;height:2" coordorigin="5388,4198" coordsize="524,0" path="m5388,4198l5912,4198e" filled="f" stroked="t" strokeweight=".47597pt" strokecolor="#343434">
                <v:path arrowok="t"/>
              </v:shape>
            </v:group>
            <v:group style="position:absolute;left:5854;top:4198;width:2670;height:2" coordorigin="5854,4198" coordsize="2670,2">
              <v:shape style="position:absolute;left:5854;top:4198;width:2670;height:2" coordorigin="5854,4198" coordsize="2670,0" path="m5854,4198l8525,4198e" filled="f" stroked="t" strokeweight=".713954pt" strokecolor="#606060">
                <v:path arrowok="t"/>
              </v:shape>
            </v:group>
            <v:group style="position:absolute;left:8467;top:4198;width:271;height:2" coordorigin="8467,4198" coordsize="271,2">
              <v:shape style="position:absolute;left:8467;top:4198;width:271;height:2" coordorigin="8467,4198" coordsize="271,0" path="m8467,4198l8739,4198e" filled="f" stroked="t" strokeweight=".47597pt" strokecolor="#484848">
                <v:path arrowok="t"/>
              </v:shape>
            </v:group>
            <v:group style="position:absolute;left:8682;top:4193;width:428;height:2" coordorigin="8682,4193" coordsize="428,2">
              <v:shape style="position:absolute;left:8682;top:4193;width:428;height:2" coordorigin="8682,4193" coordsize="428,0" path="m8682,4193l9110,4193e" filled="f" stroked="t" strokeweight=".713954pt" strokecolor="#4B4B4B">
                <v:path arrowok="t"/>
              </v:shape>
            </v:group>
            <v:group style="position:absolute;left:8986;top:4195;width:2704;height:2" coordorigin="8986,4195" coordsize="2704,2">
              <v:shape style="position:absolute;left:8986;top:4195;width:2704;height:2" coordorigin="8986,4195" coordsize="2704,0" path="m8986,4195l11690,4195e" filled="f" stroked="t" strokeweight=".713954pt" strokecolor="#646464">
                <v:path arrowok="t"/>
              </v:shape>
            </v:group>
            <v:group style="position:absolute;left:11685;top:3873;width:2;height:588" coordorigin="11685,3873" coordsize="2,588">
              <v:shape style="position:absolute;left:11685;top:3873;width:2;height:588" coordorigin="11685,3873" coordsize="0,588" path="m11685,4461l11685,3873e" filled="f" stroked="t" strokeweight=".47597pt" strokecolor="#444444">
                <v:path arrowok="t"/>
              </v:shape>
            </v:group>
            <v:group style="position:absolute;left:2561;top:4437;width:4441;height:2" coordorigin="2561,4437" coordsize="4441,2">
              <v:shape style="position:absolute;left:2561;top:4437;width:4441;height:2" coordorigin="2561,4437" coordsize="4441,0" path="m2561,4437l7002,4437e" filled="f" stroked="t" strokeweight=".713954pt" strokecolor="#575757">
                <v:path arrowok="t"/>
              </v:shape>
            </v:group>
            <v:group style="position:absolute;left:6944;top:4437;width:647;height:2" coordorigin="6944,4437" coordsize="647,2">
              <v:shape style="position:absolute;left:6944;top:4437;width:647;height:2" coordorigin="6944,4437" coordsize="647,0" path="m6944,4437l7592,4437e" filled="f" stroked="t" strokeweight=".47597pt" strokecolor="#383838">
                <v:path arrowok="t"/>
              </v:shape>
            </v:group>
            <v:group style="position:absolute;left:7535;top:4439;width:1204;height:2" coordorigin="7535,4439" coordsize="1204,2">
              <v:shape style="position:absolute;left:7535;top:4439;width:1204;height:2" coordorigin="7535,4439" coordsize="1204,0" path="m7535,4439l8739,4439e" filled="f" stroked="t" strokeweight=".951939pt" strokecolor="#606060">
                <v:path arrowok="t"/>
              </v:shape>
            </v:group>
            <v:group style="position:absolute;left:8682;top:4437;width:428;height:2" coordorigin="8682,4437" coordsize="428,2">
              <v:shape style="position:absolute;left:8682;top:4437;width:428;height:2" coordorigin="8682,4437" coordsize="428,0" path="m8682,4437l9110,4437e" filled="f" stroked="t" strokeweight=".47597pt" strokecolor="#2B2B2B">
                <v:path arrowok="t"/>
              </v:shape>
            </v:group>
            <v:group style="position:absolute;left:9053;top:4437;width:295;height:2" coordorigin="9053,4437" coordsize="295,2">
              <v:shape style="position:absolute;left:9053;top:4437;width:295;height:2" coordorigin="9053,4437" coordsize="295,0" path="m9053,4437l9348,4437e" filled="f" stroked="t" strokeweight=".47597pt" strokecolor="#4F4F4F">
                <v:path arrowok="t"/>
              </v:shape>
            </v:group>
            <v:group style="position:absolute;left:9291;top:4437;width:2399;height:2" coordorigin="9291,4437" coordsize="2399,2">
              <v:shape style="position:absolute;left:9291;top:4437;width:2399;height:2" coordorigin="9291,4437" coordsize="2399,0" path="m9291,4437l11690,4437e" filled="f" stroked="t" strokeweight=".713954pt" strokecolor="#646464">
                <v:path arrowok="t"/>
              </v:shape>
            </v:group>
            <v:group style="position:absolute;left:2568;top:4394;width:2;height:306" coordorigin="2568,4394" coordsize="2,306">
              <v:shape style="position:absolute;left:2568;top:4394;width:2;height:306" coordorigin="2568,4394" coordsize="0,306" path="m2568,4700l2568,4394e" filled="f" stroked="t" strokeweight=".951939pt" strokecolor="#747474">
                <v:path arrowok="t"/>
              </v:shape>
            </v:group>
            <v:group style="position:absolute;left:5117;top:4427;width:2;height:2190" coordorigin="5117,4427" coordsize="2,2190">
              <v:shape style="position:absolute;left:5117;top:4427;width:2;height:2190" coordorigin="5117,4427" coordsize="0,2190" path="m5117,6617l5117,4427e" filled="f" stroked="t" strokeweight=".951939pt" strokecolor="#545454">
                <v:path arrowok="t"/>
              </v:shape>
            </v:group>
            <v:group style="position:absolute;left:5107;top:4924;width:1894;height:2" coordorigin="5107,4924" coordsize="1894,2">
              <v:shape style="position:absolute;left:5107;top:4924;width:1894;height:2" coordorigin="5107,4924" coordsize="1894,0" path="m5107,4924l7002,4924e" filled="f" stroked="t" strokeweight=".713954pt" strokecolor="#545454">
                <v:path arrowok="t"/>
              </v:shape>
            </v:group>
            <v:group style="position:absolute;left:7930;top:4418;width:2;height:516" coordorigin="7930,4418" coordsize="2,516">
              <v:shape style="position:absolute;left:7930;top:4418;width:2;height:516" coordorigin="7930,4418" coordsize="0,516" path="m7930,4934l7930,4418e" filled="f" stroked="t" strokeweight=".237985pt" strokecolor="#646464">
                <v:path arrowok="t"/>
              </v:shape>
            </v:group>
            <v:group style="position:absolute;left:2570;top:4642;width:2;height:311" coordorigin="2570,4642" coordsize="2,311">
              <v:shape style="position:absolute;left:2570;top:4642;width:2;height:311" coordorigin="2570,4642" coordsize="0,311" path="m2570,4953l2570,4642e" filled="f" stroked="t" strokeweight=".47597pt" strokecolor="#3F3F3F">
                <v:path arrowok="t"/>
              </v:shape>
            </v:group>
            <v:group style="position:absolute;left:6944;top:4924;width:647;height:2" coordorigin="6944,4924" coordsize="647,2">
              <v:shape style="position:absolute;left:6944;top:4924;width:647;height:2" coordorigin="6944,4924" coordsize="647,0" path="m6944,4924l7592,4924e" filled="f" stroked="t" strokeweight=".47597pt" strokecolor="#3B3B3B">
                <v:path arrowok="t"/>
              </v:shape>
            </v:group>
            <v:group style="position:absolute;left:7535;top:4922;width:990;height:2" coordorigin="7535,4922" coordsize="990,2">
              <v:shape style="position:absolute;left:7535;top:4922;width:990;height:2" coordorigin="7535,4922" coordsize="990,0" path="m7535,4922l8525,4922e" filled="f" stroked="t" strokeweight=".951939pt" strokecolor="#676767">
                <v:path arrowok="t"/>
              </v:shape>
            </v:group>
            <v:group style="position:absolute;left:8467;top:4924;width:271;height:2" coordorigin="8467,4924" coordsize="271,2">
              <v:shape style="position:absolute;left:8467;top:4924;width:271;height:2" coordorigin="8467,4924" coordsize="271,0" path="m8467,4924l8739,4924e" filled="f" stroked="t" strokeweight=".47597pt" strokecolor="#545454">
                <v:path arrowok="t"/>
              </v:shape>
            </v:group>
            <v:group style="position:absolute;left:8682;top:4924;width:428;height:2" coordorigin="8682,4924" coordsize="428,2">
              <v:shape style="position:absolute;left:8682;top:4924;width:428;height:2" coordorigin="8682,4924" coordsize="428,0" path="m8682,4924l9110,4924e" filled="f" stroked="t" strokeweight=".47597pt" strokecolor="#282828">
                <v:path arrowok="t"/>
              </v:shape>
            </v:group>
            <v:group style="position:absolute;left:9053;top:4922;width:2642;height:2" coordorigin="9053,4922" coordsize="2642,2">
              <v:shape style="position:absolute;left:9053;top:4922;width:2642;height:2" coordorigin="9053,4922" coordsize="2642,0" path="m9053,4922l11695,4922e" filled="f" stroked="t" strokeweight=".713954pt" strokecolor="#606060">
                <v:path arrowok="t"/>
              </v:shape>
            </v:group>
            <v:group style="position:absolute;left:2570;top:4896;width:2;height:282" coordorigin="2570,4896" coordsize="2,282">
              <v:shape style="position:absolute;left:2570;top:4896;width:2;height:282" coordorigin="2570,4896" coordsize="0,282" path="m2570,5178l2570,4896e" filled="f" stroked="t" strokeweight=".47597pt" strokecolor="#2B2B2B">
                <v:path arrowok="t"/>
              </v:shape>
            </v:group>
            <v:group style="position:absolute;left:5107;top:5163;width:2485;height:2" coordorigin="5107,5163" coordsize="2485,2">
              <v:shape style="position:absolute;left:5107;top:5163;width:2485;height:2" coordorigin="5107,5163" coordsize="2485,0" path="m5107,5163l7592,5163e" filled="f" stroked="t" strokeweight=".47597pt" strokecolor="#575757">
                <v:path arrowok="t"/>
              </v:shape>
            </v:group>
            <v:group style="position:absolute;left:7535;top:5166;width:1575;height:2" coordorigin="7535,5166" coordsize="1575,2">
              <v:shape style="position:absolute;left:7535;top:5166;width:1575;height:2" coordorigin="7535,5166" coordsize="1575,0" path="m7535,5166l9110,5166e" filled="f" stroked="t" strokeweight=".713954pt" strokecolor="#5B5B5B">
                <v:path arrowok="t"/>
              </v:shape>
            </v:group>
            <v:group style="position:absolute;left:9053;top:5163;width:295;height:2" coordorigin="9053,5163" coordsize="295,2">
              <v:shape style="position:absolute;left:9053;top:5163;width:295;height:2" coordorigin="9053,5163" coordsize="295,0" path="m9053,5163l9348,5163e" filled="f" stroked="t" strokeweight=".47597pt" strokecolor="#3F3F3F">
                <v:path arrowok="t"/>
              </v:shape>
            </v:group>
            <v:group style="position:absolute;left:9291;top:5163;width:2404;height:2" coordorigin="9291,5163" coordsize="2404,2">
              <v:shape style="position:absolute;left:9291;top:5163;width:2404;height:2" coordorigin="9291,5163" coordsize="2404,0" path="m9291,5163l11695,5163e" filled="f" stroked="t" strokeweight=".713954pt" strokecolor="#606060">
                <v:path arrowok="t"/>
              </v:shape>
            </v:group>
            <v:group style="position:absolute;left:2568;top:5120;width:2;height:306" coordorigin="2568,5120" coordsize="2,306">
              <v:shape style="position:absolute;left:2568;top:5120;width:2;height:306" coordorigin="2568,5120" coordsize="0,306" path="m2568,5426l2568,5120e" filled="f" stroked="t" strokeweight=".47597pt" strokecolor="#484848">
                <v:path arrowok="t"/>
              </v:shape>
            </v:group>
            <v:group style="position:absolute;left:5102;top:5410;width:6592;height:2" coordorigin="5102,5410" coordsize="6592,2">
              <v:shape style="position:absolute;left:5102;top:5410;width:6592;height:2" coordorigin="5102,5410" coordsize="6592,0" path="m5102,5410l11695,5410e" filled="f" stroked="t" strokeweight=".713954pt" strokecolor="#606060">
                <v:path arrowok="t"/>
              </v:shape>
            </v:group>
            <v:group style="position:absolute;left:595;top:1602;width:2;height:4379" coordorigin="595,1602" coordsize="2,4379">
              <v:shape style="position:absolute;left:595;top:1602;width:2;height:4379" coordorigin="595,1602" coordsize="0,4379" path="m595,5981l595,1602e" filled="f" stroked="t" strokeweight=".713954pt" strokecolor="#646464">
                <v:path arrowok="t"/>
              </v:shape>
            </v:group>
            <v:group style="position:absolute;left:2561;top:5646;width:624;height:2" coordorigin="2561,5646" coordsize="624,2">
              <v:shape style="position:absolute;left:2561;top:5646;width:624;height:2" coordorigin="2561,5646" coordsize="624,0" path="m2561,5646l3184,5646e" filled="f" stroked="t" strokeweight=".713954pt" strokecolor="#4F4F4F">
                <v:path arrowok="t"/>
              </v:shape>
            </v:group>
            <v:group style="position:absolute;left:3127;top:5646;width:624;height:2" coordorigin="3127,5646" coordsize="624,2">
              <v:shape style="position:absolute;left:3127;top:5646;width:624;height:2" coordorigin="3127,5646" coordsize="624,0" path="m3127,5646l3751,5646e" filled="f" stroked="t" strokeweight=".47597pt" strokecolor="#3B3B3B">
                <v:path arrowok="t"/>
              </v:shape>
            </v:group>
            <v:group style="position:absolute;left:3660;top:5646;width:4864;height:2" coordorigin="3660,5646" coordsize="4864,2">
              <v:shape style="position:absolute;left:3660;top:5646;width:4864;height:2" coordorigin="3660,5646" coordsize="4864,0" path="m3660,5646l8525,5646e" filled="f" stroked="t" strokeweight=".713954pt" strokecolor="#5B5B5B">
                <v:path arrowok="t"/>
              </v:shape>
            </v:group>
            <v:group style="position:absolute;left:5117;top:4427;width:2;height:2190" coordorigin="5117,4427" coordsize="2,2190">
              <v:shape style="position:absolute;left:5117;top:4427;width:2;height:2190" coordorigin="5117,4427" coordsize="0,2190" path="m5117,6617l5117,4427e" filled="f" stroked="t" strokeweight=".713954pt" strokecolor="#4F4F4F">
                <v:path arrowok="t"/>
              </v:shape>
            </v:group>
            <v:group style="position:absolute;left:8467;top:5651;width:271;height:2" coordorigin="8467,5651" coordsize="271,2">
              <v:shape style="position:absolute;left:8467;top:5651;width:271;height:2" coordorigin="8467,5651" coordsize="271,0" path="m8467,5651l8739,5651e" filled="f" stroked="t" strokeweight=".47597pt" strokecolor="#4F4F4F">
                <v:path arrowok="t"/>
              </v:shape>
            </v:group>
            <v:group style="position:absolute;left:8682;top:5651;width:428;height:2" coordorigin="8682,5651" coordsize="428,2">
              <v:shape style="position:absolute;left:8682;top:5651;width:428;height:2" coordorigin="8682,5651" coordsize="428,0" path="m8682,5651l9110,5651e" filled="f" stroked="t" strokeweight=".47597pt" strokecolor="#3B3B3B">
                <v:path arrowok="t"/>
              </v:shape>
            </v:group>
            <v:group style="position:absolute;left:9024;top:5649;width:2670;height:2" coordorigin="9024,5649" coordsize="2670,2">
              <v:shape style="position:absolute;left:9024;top:5649;width:2670;height:2" coordorigin="9024,5649" coordsize="2670,0" path="m9024,5649l11695,5649e" filled="f" stroked="t" strokeweight=".713954pt" strokecolor="#676767">
                <v:path arrowok="t"/>
              </v:shape>
            </v:group>
            <v:group style="position:absolute;left:590;top:5888;width:1442;height:2" coordorigin="590,5888" coordsize="1442,2">
              <v:shape style="position:absolute;left:590;top:5888;width:1442;height:2" coordorigin="590,5888" coordsize="1442,0" path="m590,5888l2032,5888e" filled="f" stroked="t" strokeweight=".951939pt" strokecolor="#646464">
                <v:path arrowok="t"/>
              </v:shape>
            </v:group>
            <v:group style="position:absolute;left:1842;top:5890;width:752;height:2" coordorigin="1842,5890" coordsize="752,2">
              <v:shape style="position:absolute;left:1842;top:5890;width:752;height:2" coordorigin="1842,5890" coordsize="752,0" path="m1842,5890l2594,5890e" filled="f" stroked="t" strokeweight=".47597pt" strokecolor="#484848">
                <v:path arrowok="t"/>
              </v:shape>
            </v:group>
            <v:group style="position:absolute;left:2523;top:5890;width:1485;height:2" coordorigin="2523,5890" coordsize="1485,2">
              <v:shape style="position:absolute;left:2523;top:5890;width:1485;height:2" coordorigin="2523,5890" coordsize="1485,0" path="m2523,5890l4008,5890e" filled="f" stroked="t" strokeweight=".713954pt" strokecolor="#5B5B5B">
                <v:path arrowok="t"/>
              </v:shape>
            </v:group>
            <v:group style="position:absolute;left:3951;top:5890;width:471;height:2" coordorigin="3951,5890" coordsize="471,2">
              <v:shape style="position:absolute;left:3951;top:5890;width:471;height:2" coordorigin="3951,5890" coordsize="471,0" path="m3951,5890l4422,5890e" filled="f" stroked="t" strokeweight=".47597pt" strokecolor="#343434">
                <v:path arrowok="t"/>
              </v:shape>
            </v:group>
            <v:group style="position:absolute;left:4365;top:5892;width:4745;height:2" coordorigin="4365,5892" coordsize="4745,2">
              <v:shape style="position:absolute;left:4365;top:5892;width:4745;height:2" coordorigin="4365,5892" coordsize="4745,0" path="m4365,5892l9110,5892e" filled="f" stroked="t" strokeweight=".713954pt" strokecolor="#5B5B5B">
                <v:path arrowok="t"/>
              </v:shape>
            </v:group>
            <v:group style="position:absolute;left:9053;top:5890;width:295;height:2" coordorigin="9053,5890" coordsize="295,2">
              <v:shape style="position:absolute;left:9053;top:5890;width:295;height:2" coordorigin="9053,5890" coordsize="295,0" path="m9053,5890l9348,5890e" filled="f" stroked="t" strokeweight=".47597pt" strokecolor="#3F3F3F">
                <v:path arrowok="t"/>
              </v:shape>
            </v:group>
            <v:group style="position:absolute;left:9291;top:5895;width:267;height:2" coordorigin="9291,5895" coordsize="267,2">
              <v:shape style="position:absolute;left:9291;top:5895;width:267;height:2" coordorigin="9291,5895" coordsize="267,0" path="m9291,5895l9557,5895e" filled="f" stroked="t" strokeweight=".47597pt" strokecolor="#545454">
                <v:path arrowok="t"/>
              </v:shape>
            </v:group>
            <v:group style="position:absolute;left:9500;top:5890;width:2194;height:2" coordorigin="9500,5890" coordsize="2194,2">
              <v:shape style="position:absolute;left:9500;top:5890;width:2194;height:2" coordorigin="9500,5890" coordsize="2194,0" path="m9500,5890l11695,5890e" filled="f" stroked="t" strokeweight=".713954pt" strokecolor="#606060">
                <v:path arrowok="t"/>
              </v:shape>
            </v:group>
            <v:group style="position:absolute;left:11685;top:5622;width:2;height:292" coordorigin="11685,5622" coordsize="2,292">
              <v:shape style="position:absolute;left:11685;top:5622;width:2;height:292" coordorigin="11685,5622" coordsize="0,292" path="m11685,5914l11685,5622e" filled="f" stroked="t" strokeweight=".47597pt" strokecolor="#444444">
                <v:path arrowok="t"/>
              </v:shape>
            </v:group>
            <v:group style="position:absolute;left:7930;top:5871;width:2;height:492" coordorigin="7930,5871" coordsize="2,492">
              <v:shape style="position:absolute;left:7930;top:5871;width:2;height:492" coordorigin="7930,5871" coordsize="0,492" path="m7930,6363l7930,5871e" filled="f" stroked="t" strokeweight=".237985pt" strokecolor="#383838">
                <v:path arrowok="t"/>
              </v:shape>
            </v:group>
            <v:group style="position:absolute;left:2565;top:6363;width:1904;height:2" coordorigin="2565,6363" coordsize="1904,2">
              <v:shape style="position:absolute;left:2565;top:6363;width:1904;height:2" coordorigin="2565,6363" coordsize="1904,0" path="m2565,6363l4469,6363e" filled="f" stroked="t" strokeweight=".713954pt" strokecolor="#575757">
                <v:path arrowok="t"/>
              </v:shape>
            </v:group>
            <v:group style="position:absolute;left:4365;top:6363;width:785;height:2" coordorigin="4365,6363" coordsize="785,2">
              <v:shape style="position:absolute;left:4365;top:6363;width:785;height:2" coordorigin="4365,6363" coordsize="785,0" path="m4365,6363l5150,6363e" filled="f" stroked="t" strokeweight=".47597pt" strokecolor="#3F3F3F">
                <v:path arrowok="t"/>
              </v:shape>
            </v:group>
            <v:group style="position:absolute;left:5079;top:6363;width:2884;height:2" coordorigin="5079,6363" coordsize="2884,2">
              <v:shape style="position:absolute;left:5079;top:6363;width:2884;height:2" coordorigin="5079,6363" coordsize="2884,0" path="m5079,6363l7963,6363e" filled="f" stroked="t" strokeweight=".713954pt" strokecolor="#606060">
                <v:path arrowok="t"/>
              </v:shape>
            </v:group>
            <v:group style="position:absolute;left:7901;top:6363;width:624;height:2" coordorigin="7901,6363" coordsize="624,2">
              <v:shape style="position:absolute;left:7901;top:6363;width:624;height:2" coordorigin="7901,6363" coordsize="624,0" path="m7901,6363l8525,6363e" filled="f" stroked="t" strokeweight=".47597pt" strokecolor="#383838">
                <v:path arrowok="t"/>
              </v:shape>
            </v:group>
            <v:group style="position:absolute;left:8467;top:6366;width:1090;height:2" coordorigin="8467,6366" coordsize="1090,2">
              <v:shape style="position:absolute;left:8467;top:6366;width:1090;height:2" coordorigin="8467,6366" coordsize="1090,0" path="m8467,6366l9557,6366e" filled="f" stroked="t" strokeweight=".951939pt" strokecolor="#646464">
                <v:path arrowok="t"/>
              </v:shape>
            </v:group>
            <v:group style="position:absolute;left:9500;top:6363;width:481;height:2" coordorigin="9500,6363" coordsize="481,2">
              <v:shape style="position:absolute;left:9500;top:6363;width:481;height:2" coordorigin="9500,6363" coordsize="481,0" path="m9500,6363l9981,6363e" filled="f" stroked="t" strokeweight=".47597pt" strokecolor="#383838">
                <v:path arrowok="t"/>
              </v:shape>
            </v:group>
            <v:group style="position:absolute;left:9924;top:6363;width:1771;height:2" coordorigin="9924,6363" coordsize="1771,2">
              <v:shape style="position:absolute;left:9924;top:6363;width:1771;height:2" coordorigin="9924,6363" coordsize="1771,0" path="m9924,6363l11695,6363e" filled="f" stroked="t" strokeweight=".713954pt" strokecolor="#606060">
                <v:path arrowok="t"/>
              </v:shape>
            </v:group>
            <v:group style="position:absolute;left:590;top:6296;width:2;height:325" coordorigin="590,6296" coordsize="2,325">
              <v:shape style="position:absolute;left:590;top:6296;width:2;height:325" coordorigin="590,6296" coordsize="0,325" path="m590,6622l590,6296e" filled="f" stroked="t" strokeweight=".47597pt" strokecolor="#484848">
                <v:path arrowok="t"/>
              </v:shape>
            </v:group>
            <v:group style="position:absolute;left:2570;top:6325;width:2;height:545" coordorigin="2570,6325" coordsize="2,545">
              <v:shape style="position:absolute;left:2570;top:6325;width:2;height:545" coordorigin="2570,6325" coordsize="0,545" path="m2570,6870l2570,6325e" filled="f" stroked="t" strokeweight=".47597pt" strokecolor="#3B3B3B">
                <v:path arrowok="t"/>
              </v:shape>
            </v:group>
            <v:group style="position:absolute;left:2565;top:6607;width:2880;height:2" coordorigin="2565,6607" coordsize="2880,2">
              <v:shape style="position:absolute;left:2565;top:6607;width:2880;height:2" coordorigin="2565,6607" coordsize="2880,0" path="m2565,6607l5445,6607e" filled="f" stroked="t" strokeweight=".713954pt" strokecolor="#606060">
                <v:path arrowok="t"/>
              </v:shape>
            </v:group>
            <v:group style="position:absolute;left:5388;top:6607;width:524;height:2" coordorigin="5388,6607" coordsize="524,2">
              <v:shape style="position:absolute;left:5388;top:6607;width:524;height:2" coordorigin="5388,6607" coordsize="524,0" path="m5388,6607l5912,6607e" filled="f" stroked="t" strokeweight=".47597pt" strokecolor="#383838">
                <v:path arrowok="t"/>
              </v:shape>
            </v:group>
            <v:group style="position:absolute;left:5854;top:6610;width:1323;height:2" coordorigin="5854,6610" coordsize="1323,2">
              <v:shape style="position:absolute;left:5854;top:6610;width:1323;height:2" coordorigin="5854,6610" coordsize="1323,0" path="m5854,6610l7178,6610e" filled="f" stroked="t" strokeweight=".713954pt" strokecolor="#646464">
                <v:path arrowok="t"/>
              </v:shape>
            </v:group>
            <v:group style="position:absolute;left:7121;top:6607;width:471;height:2" coordorigin="7121,6607" coordsize="471,2">
              <v:shape style="position:absolute;left:7121;top:6607;width:471;height:2" coordorigin="7121,6607" coordsize="471,0" path="m7121,6607l7592,6607e" filled="f" stroked="t" strokeweight=".47597pt" strokecolor="#343434">
                <v:path arrowok="t"/>
              </v:shape>
            </v:group>
            <v:group style="position:absolute;left:7930;top:6349;width:2;height:253" coordorigin="7930,6349" coordsize="2,253">
              <v:shape style="position:absolute;left:7930;top:6349;width:2;height:253" coordorigin="7930,6349" coordsize="0,253" path="m7930,6602l7930,6349e" filled="f" stroked="t" strokeweight=".237985pt" strokecolor="#5B5B5B">
                <v:path arrowok="t"/>
              </v:shape>
            </v:group>
            <v:group style="position:absolute;left:7535;top:6610;width:1575;height:2" coordorigin="7535,6610" coordsize="1575,2">
              <v:shape style="position:absolute;left:7535;top:6610;width:1575;height:2" coordorigin="7535,6610" coordsize="1575,0" path="m7535,6610l9110,6610e" filled="f" stroked="t" strokeweight=".713954pt" strokecolor="#646464">
                <v:path arrowok="t"/>
              </v:shape>
            </v:group>
            <v:group style="position:absolute;left:9053;top:6607;width:295;height:2" coordorigin="9053,6607" coordsize="295,2">
              <v:shape style="position:absolute;left:9053;top:6607;width:295;height:2" coordorigin="9053,6607" coordsize="295,0" path="m9053,6607l9348,6607e" filled="f" stroked="t" strokeweight=".47597pt" strokecolor="#484848">
                <v:path arrowok="t"/>
              </v:shape>
            </v:group>
            <v:group style="position:absolute;left:9291;top:6607;width:2404;height:2" coordorigin="9291,6607" coordsize="2404,2">
              <v:shape style="position:absolute;left:9291;top:6607;width:2404;height:2" coordorigin="9291,6607" coordsize="2404,0" path="m9291,6607l11695,6607e" filled="f" stroked="t" strokeweight=".713954pt" strokecolor="#606060">
                <v:path arrowok="t"/>
              </v:shape>
            </v:group>
            <v:group style="position:absolute;left:585;top:6844;width:1447;height:2" coordorigin="585,6844" coordsize="1447,2">
              <v:shape style="position:absolute;left:585;top:6844;width:1447;height:2" coordorigin="585,6844" coordsize="1447,0" path="m585,6844l2032,6844e" filled="f" stroked="t" strokeweight=".951939pt" strokecolor="#646464">
                <v:path arrowok="t"/>
              </v:shape>
            </v:group>
            <v:group style="position:absolute;left:1842;top:6846;width:752;height:2" coordorigin="1842,6846" coordsize="752,2">
              <v:shape style="position:absolute;left:1842;top:6846;width:752;height:2" coordorigin="1842,6846" coordsize="752,0" path="m1842,6846l2594,6846e" filled="f" stroked="t" strokeweight=".47597pt" strokecolor="#444444">
                <v:path arrowok="t"/>
              </v:shape>
            </v:group>
            <v:group style="position:absolute;left:2523;top:6849;width:6825;height:2" coordorigin="2523,6849" coordsize="6825,2">
              <v:shape style="position:absolute;left:2523;top:6849;width:6825;height:2" coordorigin="2523,6849" coordsize="6825,0" path="m2523,6849l9348,6849e" filled="f" stroked="t" strokeweight=".713954pt" strokecolor="#5B5B5B">
                <v:path arrowok="t"/>
              </v:shape>
            </v:group>
            <v:group style="position:absolute;left:9291;top:6851;width:690;height:2" coordorigin="9291,6851" coordsize="690,2">
              <v:shape style="position:absolute;left:9291;top:6851;width:690;height:2" coordorigin="9291,6851" coordsize="690,0" path="m9291,6851l9981,6851e" filled="f" stroked="t" strokeweight=".47597pt" strokecolor="#444444">
                <v:path arrowok="t"/>
              </v:shape>
            </v:group>
            <v:group style="position:absolute;left:9862;top:6851;width:1832;height:2" coordorigin="9862,6851" coordsize="1832,2">
              <v:shape style="position:absolute;left:9862;top:6851;width:1832;height:2" coordorigin="9862,6851" coordsize="1832,0" path="m9862,6851l11695,6851e" filled="f" stroked="t" strokeweight=".713954pt" strokecolor="#646464">
                <v:path arrowok="t"/>
              </v:shape>
            </v:group>
            <v:group style="position:absolute;left:2568;top:3916;width:2;height:12019" coordorigin="2568,3916" coordsize="2,12019">
              <v:shape style="position:absolute;left:2568;top:3916;width:2;height:12019" coordorigin="2568,3916" coordsize="0,12019" path="m2568,15935l2568,3916e" filled="f" stroked="t" strokeweight=".713954pt" strokecolor="#5B5B5B">
                <v:path arrowok="t"/>
              </v:shape>
            </v:group>
            <v:group style="position:absolute;left:581;top:7317;width:743;height:2" coordorigin="581,7317" coordsize="743,2">
              <v:shape style="position:absolute;left:581;top:7317;width:743;height:2" coordorigin="581,7317" coordsize="743,0" path="m581,7317l1323,7317e" filled="f" stroked="t" strokeweight=".713954pt" strokecolor="#545454">
                <v:path arrowok="t"/>
              </v:shape>
            </v:group>
            <v:group style="position:absolute;left:1266;top:7320;width:633;height:2" coordorigin="1266,7320" coordsize="633,2">
              <v:shape style="position:absolute;left:1266;top:7320;width:633;height:2" coordorigin="1266,7320" coordsize="633,0" path="m1266,7320l1899,7320e" filled="f" stroked="t" strokeweight=".47597pt" strokecolor="#383838">
                <v:path arrowok="t"/>
              </v:shape>
            </v:group>
            <v:group style="position:absolute;left:1842;top:7322;width:1342;height:2" coordorigin="1842,7322" coordsize="1342,2">
              <v:shape style="position:absolute;left:1842;top:7322;width:1342;height:2" coordorigin="1842,7322" coordsize="1342,0" path="m1842,7322l3184,7322e" filled="f" stroked="t" strokeweight=".713954pt" strokecolor="#606060">
                <v:path arrowok="t"/>
              </v:shape>
            </v:group>
            <v:group style="position:absolute;left:3127;top:7320;width:1295;height:2" coordorigin="3127,7320" coordsize="1295,2">
              <v:shape style="position:absolute;left:3127;top:7320;width:1295;height:2" coordorigin="3127,7320" coordsize="1295,0" path="m3127,7320l4422,7320e" filled="f" stroked="t" strokeweight=".47597pt" strokecolor="#484848">
                <v:path arrowok="t"/>
              </v:shape>
            </v:group>
            <v:group style="position:absolute;left:4208;top:7324;width:1071;height:2" coordorigin="4208,7324" coordsize="1071,2">
              <v:shape style="position:absolute;left:4208;top:7324;width:1071;height:2" coordorigin="4208,7324" coordsize="1071,0" path="m4208,7324l5279,7324e" filled="f" stroked="t" strokeweight=".951939pt" strokecolor="#646464">
                <v:path arrowok="t"/>
              </v:shape>
            </v:group>
            <v:group style="position:absolute;left:5083;top:7322;width:362;height:2" coordorigin="5083,7322" coordsize="362,2">
              <v:shape style="position:absolute;left:5083;top:7322;width:362;height:2" coordorigin="5083,7322" coordsize="362,0" path="m5083,7322l5445,7322e" filled="f" stroked="t" strokeweight=".713954pt" strokecolor="#4F4F4F">
                <v:path arrowok="t"/>
              </v:shape>
            </v:group>
            <v:group style="position:absolute;left:5388;top:7324;width:524;height:2" coordorigin="5388,7324" coordsize="524,2">
              <v:shape style="position:absolute;left:5388;top:7324;width:524;height:2" coordorigin="5388,7324" coordsize="524,0" path="m5388,7324l5912,7324e" filled="f" stroked="t" strokeweight=".47597pt" strokecolor="#343434">
                <v:path arrowok="t"/>
              </v:shape>
            </v:group>
            <v:group style="position:absolute;left:5854;top:7324;width:1147;height:2" coordorigin="5854,7324" coordsize="1147,2">
              <v:shape style="position:absolute;left:5854;top:7324;width:1147;height:2" coordorigin="5854,7324" coordsize="1147,0" path="m5854,7324l7002,7324e" filled="f" stroked="t" strokeweight=".951939pt" strokecolor="#676767">
                <v:path arrowok="t"/>
              </v:shape>
            </v:group>
            <v:group style="position:absolute;left:6944;top:7324;width:233;height:2" coordorigin="6944,7324" coordsize="233,2">
              <v:shape style="position:absolute;left:6944;top:7324;width:233;height:2" coordorigin="6944,7324" coordsize="233,0" path="m6944,7324l7178,7324e" filled="f" stroked="t" strokeweight=".47597pt" strokecolor="#4B4B4B">
                <v:path arrowok="t"/>
              </v:shape>
            </v:group>
            <v:group style="position:absolute;left:7121;top:7324;width:471;height:2" coordorigin="7121,7324" coordsize="471,2">
              <v:shape style="position:absolute;left:7121;top:7324;width:471;height:2" coordorigin="7121,7324" coordsize="471,0" path="m7121,7324l7592,7324e" filled="f" stroked="t" strokeweight=".47597pt" strokecolor="#343434">
                <v:path arrowok="t"/>
              </v:shape>
            </v:group>
            <v:group style="position:absolute;left:7535;top:7324;width:990;height:2" coordorigin="7535,7324" coordsize="990,2">
              <v:shape style="position:absolute;left:7535;top:7324;width:990;height:2" coordorigin="7535,7324" coordsize="990,0" path="m7535,7324l8525,7324e" filled="f" stroked="t" strokeweight=".951939pt" strokecolor="#646464">
                <v:path arrowok="t"/>
              </v:shape>
            </v:group>
            <v:group style="position:absolute;left:8467;top:7324;width:271;height:2" coordorigin="8467,7324" coordsize="271,2">
              <v:shape style="position:absolute;left:8467;top:7324;width:271;height:2" coordorigin="8467,7324" coordsize="271,0" path="m8467,7324l8739,7324e" filled="f" stroked="t" strokeweight=".47597pt" strokecolor="#545454">
                <v:path arrowok="t"/>
              </v:shape>
            </v:group>
            <v:group style="position:absolute;left:8682;top:7324;width:666;height:2" coordorigin="8682,7324" coordsize="666,2">
              <v:shape style="position:absolute;left:8682;top:7324;width:666;height:2" coordorigin="8682,7324" coordsize="666,0" path="m8682,7324l9348,7324e" filled="f" stroked="t" strokeweight=".47597pt" strokecolor="#3F3F3F">
                <v:path arrowok="t"/>
              </v:shape>
            </v:group>
            <v:group style="position:absolute;left:9291;top:7324;width:2404;height:2" coordorigin="9291,7324" coordsize="2404,2">
              <v:shape style="position:absolute;left:9291;top:7324;width:2404;height:2" coordorigin="9291,7324" coordsize="2404,0" path="m9291,7324l11695,7324e" filled="f" stroked="t" strokeweight=".713954pt" strokecolor="#646464">
                <v:path arrowok="t"/>
              </v:shape>
            </v:group>
            <v:group style="position:absolute;left:5117;top:7315;width:2;height:736" coordorigin="5117,7315" coordsize="2,736">
              <v:shape style="position:absolute;left:5117;top:7315;width:2;height:736" coordorigin="5117,7315" coordsize="0,736" path="m5117,8051l5117,7315e" filled="f" stroked="t" strokeweight=".713954pt" strokecolor="#4B4B4B">
                <v:path arrowok="t"/>
              </v:shape>
            </v:group>
            <v:group style="position:absolute;left:5112;top:7566;width:2846;height:2" coordorigin="5112,7566" coordsize="2846,2">
              <v:shape style="position:absolute;left:5112;top:7566;width:2846;height:2" coordorigin="5112,7566" coordsize="2846,0" path="m5112,7566l7958,7566e" filled="f" stroked="t" strokeweight=".713954pt" strokecolor="#545454">
                <v:path arrowok="t"/>
              </v:shape>
            </v:group>
            <v:group style="position:absolute;left:7901;top:7566;width:3798;height:2" coordorigin="7901,7566" coordsize="3798,2">
              <v:shape style="position:absolute;left:7901;top:7566;width:3798;height:2" coordorigin="7901,7566" coordsize="3798,0" path="m7901,7566l11699,7566e" filled="f" stroked="t" strokeweight=".713954pt" strokecolor="#676767">
                <v:path arrowok="t"/>
              </v:shape>
            </v:group>
            <v:group style="position:absolute;left:9053;top:7563;width:295;height:2" coordorigin="9053,7563" coordsize="295,2">
              <v:shape style="position:absolute;left:9053;top:7563;width:295;height:2" coordorigin="9053,7563" coordsize="295,0" path="m9053,7563l9348,7563e" filled="f" stroked="t" strokeweight=".47597pt" strokecolor="#4B4B4B">
                <v:path arrowok="t"/>
              </v:shape>
            </v:group>
            <v:group style="position:absolute;left:2570;top:7525;width:2;height:320" coordorigin="2570,7525" coordsize="2,320">
              <v:shape style="position:absolute;left:2570;top:7525;width:2;height:320" coordorigin="2570,7525" coordsize="0,320" path="m2570,7845l2570,7525e" filled="f" stroked="t" strokeweight=".951939pt" strokecolor="#747474">
                <v:path arrowok="t"/>
              </v:shape>
            </v:group>
            <v:group style="position:absolute;left:5107;top:7810;width:6592;height:2" coordorigin="5107,7810" coordsize="6592,2">
              <v:shape style="position:absolute;left:5107;top:7810;width:6592;height:2" coordorigin="5107,7810" coordsize="6592,0" path="m5107,7810l11699,7810e" filled="f" stroked="t" strokeweight=".713954pt" strokecolor="#606060">
                <v:path arrowok="t"/>
              </v:shape>
            </v:group>
            <v:group style="position:absolute;left:585;top:8039;width:2009;height:2" coordorigin="585,8039" coordsize="2009,2">
              <v:shape style="position:absolute;left:585;top:8039;width:2009;height:2" coordorigin="585,8039" coordsize="2009,0" path="m585,8039l2594,8039e" filled="f" stroked="t" strokeweight=".951939pt" strokecolor="#646464">
                <v:path arrowok="t"/>
              </v:shape>
            </v:group>
            <v:group style="position:absolute;left:2523;top:8044;width:662;height:2" coordorigin="2523,8044" coordsize="662,2">
              <v:shape style="position:absolute;left:2523;top:8044;width:662;height:2" coordorigin="2523,8044" coordsize="662,0" path="m2523,8044l3184,8044e" filled="f" stroked="t" strokeweight=".47597pt" strokecolor="#484848">
                <v:path arrowok="t"/>
              </v:shape>
            </v:group>
            <v:group style="position:absolute;left:3127;top:8044;width:1342;height:2" coordorigin="3127,8044" coordsize="1342,2">
              <v:shape style="position:absolute;left:3127;top:8044;width:1342;height:2" coordorigin="3127,8044" coordsize="1342,0" path="m3127,8044l4469,8044e" filled="f" stroked="t" strokeweight=".951939pt" strokecolor="#606060">
                <v:path arrowok="t"/>
              </v:shape>
            </v:group>
            <v:group style="position:absolute;left:4365;top:8046;width:785;height:2" coordorigin="4365,8046" coordsize="785,2">
              <v:shape style="position:absolute;left:4365;top:8046;width:785;height:2" coordorigin="4365,8046" coordsize="785,0" path="m4365,8046l5150,8046e" filled="f" stroked="t" strokeweight=".47597pt" strokecolor="#3F3F3F">
                <v:path arrowok="t"/>
              </v:shape>
            </v:group>
            <v:group style="position:absolute;left:5117;top:7707;width:2;height:344" coordorigin="5117,7707" coordsize="2,344">
              <v:shape style="position:absolute;left:5117;top:7707;width:2;height:344" coordorigin="5117,7707" coordsize="0,344" path="m5117,8051l5117,7707e" filled="f" stroked="t" strokeweight=".951939pt" strokecolor="#606060">
                <v:path arrowok="t"/>
              </v:shape>
            </v:group>
            <v:group style="position:absolute;left:5079;top:8044;width:1923;height:2" coordorigin="5079,8044" coordsize="1923,2">
              <v:shape style="position:absolute;left:5079;top:8044;width:1923;height:2" coordorigin="5079,8044" coordsize="1923,0" path="m5079,8044l7002,8044e" filled="f" stroked="t" strokeweight=".713954pt" strokecolor="#646464">
                <v:path arrowok="t"/>
              </v:shape>
            </v:group>
            <v:group style="position:absolute;left:6944;top:8051;width:233;height:2" coordorigin="6944,8051" coordsize="233,2">
              <v:shape style="position:absolute;left:6944;top:8051;width:233;height:2" coordorigin="6944,8051" coordsize="233,0" path="m6944,8051l7178,8051e" filled="f" stroked="t" strokeweight=".47597pt" strokecolor="#444444">
                <v:path arrowok="t"/>
              </v:shape>
            </v:group>
            <v:group style="position:absolute;left:7121;top:8049;width:857;height:2" coordorigin="7121,8049" coordsize="857,2">
              <v:shape style="position:absolute;left:7121;top:8049;width:857;height:2" coordorigin="7121,8049" coordsize="857,0" path="m7121,8049l7977,8049e" filled="f" stroked="t" strokeweight=".951939pt" strokecolor="#646464">
                <v:path arrowok="t"/>
              </v:shape>
            </v:group>
            <v:group style="position:absolute;left:7901;top:8049;width:1447;height:2" coordorigin="7901,8049" coordsize="1447,2">
              <v:shape style="position:absolute;left:7901;top:8049;width:1447;height:2" coordorigin="7901,8049" coordsize="1447,0" path="m7901,8049l9348,8049e" filled="f" stroked="t" strokeweight=".47597pt" strokecolor="#4B4B4B">
                <v:path arrowok="t"/>
              </v:shape>
            </v:group>
            <v:group style="position:absolute;left:9267;top:8051;width:2432;height:2" coordorigin="9267,8051" coordsize="2432,2">
              <v:shape style="position:absolute;left:9267;top:8051;width:2432;height:2" coordorigin="9267,8051" coordsize="2432,0" path="m9267,8051l11699,8051e" filled="f" stroked="t" strokeweight=".713954pt" strokecolor="#646464">
                <v:path arrowok="t"/>
              </v:shape>
            </v:group>
            <v:group style="position:absolute;left:590;top:7783;width:2;height:760" coordorigin="590,7783" coordsize="2,760">
              <v:shape style="position:absolute;left:590;top:7783;width:2;height:760" coordorigin="590,7783" coordsize="0,760" path="m590,8543l590,7783e" filled="f" stroked="t" strokeweight=".47597pt" strokecolor="#4B4B4B">
                <v:path arrowok="t"/>
              </v:shape>
            </v:group>
            <v:group style="position:absolute;left:581;top:8852;width:3170;height:2" coordorigin="581,8852" coordsize="3170,2">
              <v:shape style="position:absolute;left:581;top:8852;width:3170;height:2" coordorigin="581,8852" coordsize="3170,0" path="m581,8852l3751,8852e" filled="f" stroked="t" strokeweight=".713954pt" strokecolor="#575757">
                <v:path arrowok="t"/>
              </v:shape>
            </v:group>
            <v:group style="position:absolute;left:3694;top:8854;width:728;height:2" coordorigin="3694,8854" coordsize="728,2">
              <v:shape style="position:absolute;left:3694;top:8854;width:728;height:2" coordorigin="3694,8854" coordsize="728,0" path="m3694,8854l4422,8854e" filled="f" stroked="t" strokeweight=".47597pt" strokecolor="#343434">
                <v:path arrowok="t"/>
              </v:shape>
            </v:group>
            <v:group style="position:absolute;left:4365;top:8857;width:1242;height:2" coordorigin="4365,8857" coordsize="1242,2">
              <v:shape style="position:absolute;left:4365;top:8857;width:1242;height:2" coordorigin="4365,8857" coordsize="1242,0" path="m4365,8857l5607,8857e" filled="f" stroked="t" strokeweight=".951939pt" strokecolor="#606060">
                <v:path arrowok="t"/>
              </v:shape>
            </v:group>
            <v:group style="position:absolute;left:5388;top:8859;width:524;height:2" coordorigin="5388,8859" coordsize="524,2">
              <v:shape style="position:absolute;left:5388;top:8859;width:524;height:2" coordorigin="5388,8859" coordsize="524,0" path="m5388,8859l5912,8859e" filled="f" stroked="t" strokeweight=".713954pt" strokecolor="#484848">
                <v:path arrowok="t"/>
              </v:shape>
            </v:group>
            <v:group style="position:absolute;left:5854;top:8857;width:3494;height:2" coordorigin="5854,8857" coordsize="3494,2">
              <v:shape style="position:absolute;left:5854;top:8857;width:3494;height:2" coordorigin="5854,8857" coordsize="3494,0" path="m5854,8857l9348,8857e" filled="f" stroked="t" strokeweight=".713954pt" strokecolor="#5B5B5B">
                <v:path arrowok="t"/>
              </v:shape>
            </v:group>
            <v:group style="position:absolute;left:9291;top:8859;width:690;height:2" coordorigin="9291,8859" coordsize="690,2">
              <v:shape style="position:absolute;left:9291;top:8859;width:690;height:2" coordorigin="9291,8859" coordsize="690,0" path="m9291,8859l9981,8859e" filled="f" stroked="t" strokeweight=".47597pt" strokecolor="#3F3F3F">
                <v:path arrowok="t"/>
              </v:shape>
            </v:group>
            <v:group style="position:absolute;left:9924;top:8859;width:1775;height:2" coordorigin="9924,8859" coordsize="1775,2">
              <v:shape style="position:absolute;left:9924;top:8859;width:1775;height:2" coordorigin="9924,8859" coordsize="1775,0" path="m9924,8859l11699,8859e" filled="f" stroked="t" strokeweight=".713954pt" strokecolor="#606060">
                <v:path arrowok="t"/>
              </v:shape>
            </v:group>
            <v:group style="position:absolute;left:11687;top:8276;width:2;height:602" coordorigin="11687,8276" coordsize="2,602">
              <v:shape style="position:absolute;left:11687;top:8276;width:2;height:602" coordorigin="11687,8276" coordsize="0,602" path="m11687,8878l11687,8276e" filled="f" stroked="t" strokeweight=".47597pt" strokecolor="#484848">
                <v:path arrowok="t"/>
              </v:shape>
            </v:group>
            <v:group style="position:absolute;left:11690;top:8806;width:2;height:798" coordorigin="11690,8806" coordsize="2,798">
              <v:shape style="position:absolute;left:11690;top:8806;width:2;height:798" coordorigin="11690,8806" coordsize="0,798" path="m11690,9605l11690,8806e" filled="f" stroked="t" strokeweight=".951939pt" strokecolor="#676767">
                <v:path arrowok="t"/>
              </v:shape>
            </v:group>
            <v:group style="position:absolute;left:590;top:6296;width:2;height:4265" coordorigin="590,6296" coordsize="2,4265">
              <v:shape style="position:absolute;left:590;top:6296;width:2;height:4265" coordorigin="590,6296" coordsize="0,4265" path="m590,10561l590,6296e" filled="f" stroked="t" strokeweight=".713954pt" strokecolor="#676767">
                <v:path arrowok="t"/>
              </v:shape>
            </v:group>
            <v:group style="position:absolute;left:576;top:9784;width:747;height:2" coordorigin="576,9784" coordsize="747,2">
              <v:shape style="position:absolute;left:576;top:9784;width:747;height:2" coordorigin="576,9784" coordsize="747,0" path="m576,9784l1323,9784e" filled="f" stroked="t" strokeweight=".47597pt" strokecolor="#575757">
                <v:path arrowok="t"/>
              </v:shape>
            </v:group>
            <v:group style="position:absolute;left:1266;top:9787;width:633;height:2" coordorigin="1266,9787" coordsize="633,2">
              <v:shape style="position:absolute;left:1266;top:9787;width:633;height:2" coordorigin="1266,9787" coordsize="633,0" path="m1266,9787l1899,9787e" filled="f" stroked="t" strokeweight=".47597pt" strokecolor="#3F3F3F">
                <v:path arrowok="t"/>
              </v:shape>
            </v:group>
            <v:group style="position:absolute;left:1842;top:9787;width:3456;height:2" coordorigin="1842,9787" coordsize="3456,2">
              <v:shape style="position:absolute;left:1842;top:9787;width:3456;height:2" coordorigin="1842,9787" coordsize="3456,0" path="m1842,9787l5298,9787e" filled="f" stroked="t" strokeweight=".713954pt" strokecolor="#5B5B5B">
                <v:path arrowok="t"/>
              </v:shape>
            </v:group>
            <v:group style="position:absolute;left:4365;top:9796;width:3594;height:2" coordorigin="4365,9796" coordsize="3594,2">
              <v:shape style="position:absolute;left:4365;top:9796;width:3594;height:2" coordorigin="4365,9796" coordsize="3594,0" path="m4365,9796l7958,9796e" filled="f" stroked="t" strokeweight=".713954pt" strokecolor="#5B5B5B">
                <v:path arrowok="t"/>
              </v:shape>
            </v:group>
            <v:group style="position:absolute;left:6911;top:9796;width:267;height:2" coordorigin="6911,9796" coordsize="267,2">
              <v:shape style="position:absolute;left:6911;top:9796;width:267;height:2" coordorigin="6911,9796" coordsize="267,0" path="m6911,9796l7178,9796e" filled="f" stroked="t" strokeweight=".951939pt" strokecolor="#707070">
                <v:path arrowok="t"/>
              </v:shape>
            </v:group>
            <v:group style="position:absolute;left:7901;top:9796;width:624;height:2" coordorigin="7901,9796" coordsize="624,2">
              <v:shape style="position:absolute;left:7901;top:9796;width:624;height:2" coordorigin="7901,9796" coordsize="624,0" path="m7901,9796l8525,9796e" filled="f" stroked="t" strokeweight=".47597pt" strokecolor="#444444">
                <v:path arrowok="t"/>
              </v:shape>
            </v:group>
            <v:group style="position:absolute;left:8320;top:9796;width:1028;height:2" coordorigin="8320,9796" coordsize="1028,2">
              <v:shape style="position:absolute;left:8320;top:9796;width:1028;height:2" coordorigin="8320,9796" coordsize="1028,0" path="m8320,9796l9348,9796e" filled="f" stroked="t" strokeweight=".951939pt" strokecolor="#6B6B6B">
                <v:path arrowok="t"/>
              </v:shape>
            </v:group>
            <v:group style="position:absolute;left:9291;top:9796;width:690;height:2" coordorigin="9291,9796" coordsize="690,2">
              <v:shape style="position:absolute;left:9291;top:9796;width:690;height:2" coordorigin="9291,9796" coordsize="690,0" path="m9291,9796l9981,9796e" filled="f" stroked="t" strokeweight=".47597pt" strokecolor="#444444">
                <v:path arrowok="t"/>
              </v:shape>
            </v:group>
            <v:group style="position:absolute;left:9924;top:9796;width:1771;height:2" coordorigin="9924,9796" coordsize="1771,2">
              <v:shape style="position:absolute;left:9924;top:9796;width:1771;height:2" coordorigin="9924,9796" coordsize="1771,0" path="m9924,9796l11695,9796e" filled="f" stroked="t" strokeweight=".713954pt" strokecolor="#6B6B6B">
                <v:path arrowok="t"/>
              </v:shape>
            </v:group>
            <v:group style="position:absolute;left:11690;top:9547;width:2;height:751" coordorigin="11690,9547" coordsize="2,751">
              <v:shape style="position:absolute;left:11690;top:9547;width:2;height:751" coordorigin="11690,9547" coordsize="0,751" path="m11690,10298l11690,9547e" filled="f" stroked="t" strokeweight=".47597pt" strokecolor="#484848">
                <v:path arrowok="t"/>
              </v:shape>
            </v:group>
            <v:group style="position:absolute;left:581;top:10028;width:3170;height:2" coordorigin="581,10028" coordsize="3170,2">
              <v:shape style="position:absolute;left:581;top:10028;width:3170;height:2" coordorigin="581,10028" coordsize="3170,0" path="m581,10028l3751,10028e" filled="f" stroked="t" strokeweight=".713954pt" strokecolor="#5B5B5B">
                <v:path arrowok="t"/>
              </v:shape>
            </v:group>
            <v:group style="position:absolute;left:3694;top:10030;width:728;height:2" coordorigin="3694,10030" coordsize="728,2">
              <v:shape style="position:absolute;left:3694;top:10030;width:728;height:2" coordorigin="3694,10030" coordsize="728,0" path="m3694,10030l4422,10030e" filled="f" stroked="t" strokeweight=".47597pt" strokecolor="#343434">
                <v:path arrowok="t"/>
              </v:shape>
            </v:group>
            <v:group style="position:absolute;left:4365;top:10033;width:2637;height:2" coordorigin="4365,10033" coordsize="2637,2">
              <v:shape style="position:absolute;left:4365;top:10033;width:2637;height:2" coordorigin="4365,10033" coordsize="2637,0" path="m4365,10033l7002,10033e" filled="f" stroked="t" strokeweight=".713954pt" strokecolor="#5B5B5B">
                <v:path arrowok="t"/>
              </v:shape>
            </v:group>
            <v:group style="position:absolute;left:6744;top:10035;width:433;height:2" coordorigin="6744,10035" coordsize="433,2">
              <v:shape style="position:absolute;left:6744;top:10035;width:433;height:2" coordorigin="6744,10035" coordsize="433,0" path="m6744,10035l7178,10035e" filled="f" stroked="t" strokeweight=".951939pt" strokecolor="#707070">
                <v:path arrowok="t"/>
              </v:shape>
            </v:group>
            <v:group style="position:absolute;left:7121;top:10038;width:4574;height:2" coordorigin="7121,10038" coordsize="4574,2">
              <v:shape style="position:absolute;left:7121;top:10038;width:4574;height:2" coordorigin="7121,10038" coordsize="4574,0" path="m7121,10038l11695,10038e" filled="f" stroked="t" strokeweight=".713954pt" strokecolor="#5B5B5B">
                <v:path arrowok="t"/>
              </v:shape>
            </v:group>
            <v:group style="position:absolute;left:7901;top:10035;width:624;height:2" coordorigin="7901,10035" coordsize="624,2">
              <v:shape style="position:absolute;left:7901;top:10035;width:624;height:2" coordorigin="7901,10035" coordsize="624,0" path="m7901,10035l8525,10035e" filled="f" stroked="t" strokeweight=".47597pt" strokecolor="#383838">
                <v:path arrowok="t"/>
              </v:shape>
            </v:group>
            <v:group style="position:absolute;left:9500;top:10035;width:481;height:2" coordorigin="9500,10035" coordsize="481,2">
              <v:shape style="position:absolute;left:9500;top:10035;width:481;height:2" coordorigin="9500,10035" coordsize="481,0" path="m9500,10035l9981,10035e" filled="f" stroked="t" strokeweight=".47597pt" strokecolor="#343434">
                <v:path arrowok="t"/>
              </v:shape>
            </v:group>
            <v:group style="position:absolute;left:581;top:10267;width:2013;height:2" coordorigin="581,10267" coordsize="2013,2">
              <v:shape style="position:absolute;left:581;top:10267;width:2013;height:2" coordorigin="581,10267" coordsize="2013,0" path="m581,10267l2594,10267e" filled="f" stroked="t" strokeweight=".951939pt" strokecolor="#606060">
                <v:path arrowok="t"/>
              </v:shape>
            </v:group>
            <v:group style="position:absolute;left:2523;top:10272;width:662;height:2" coordorigin="2523,10272" coordsize="662,2">
              <v:shape style="position:absolute;left:2523;top:10272;width:662;height:2" coordorigin="2523,10272" coordsize="662,0" path="m2523,10272l3184,10272e" filled="f" stroked="t" strokeweight=".47597pt" strokecolor="#4B4B4B">
                <v:path arrowok="t"/>
              </v:shape>
            </v:group>
            <v:group style="position:absolute;left:3127;top:10272;width:1328;height:2" coordorigin="3127,10272" coordsize="1328,2">
              <v:shape style="position:absolute;left:3127;top:10272;width:1328;height:2" coordorigin="3127,10272" coordsize="1328,0" path="m3127,10272l4455,10272e" filled="f" stroked="t" strokeweight=".951939pt" strokecolor="#646464">
                <v:path arrowok="t"/>
              </v:shape>
            </v:group>
            <v:group style="position:absolute;left:4365;top:10277;width:1080;height:2" coordorigin="4365,10277" coordsize="1080,2">
              <v:shape style="position:absolute;left:4365;top:10277;width:1080;height:2" coordorigin="4365,10277" coordsize="1080,0" path="m4365,10277l5445,10277e" filled="f" stroked="t" strokeweight=".47597pt" strokecolor="#484848">
                <v:path arrowok="t"/>
              </v:shape>
            </v:group>
            <v:group style="position:absolute;left:5288;top:10277;width:1713;height:2" coordorigin="5288,10277" coordsize="1713,2">
              <v:shape style="position:absolute;left:5288;top:10277;width:1713;height:2" coordorigin="5288,10277" coordsize="1713,0" path="m5288,10277l7002,10277e" filled="f" stroked="t" strokeweight=".713954pt" strokecolor="#606060">
                <v:path arrowok="t"/>
              </v:shape>
            </v:group>
            <v:group style="position:absolute;left:6944;top:10279;width:233;height:2" coordorigin="6944,10279" coordsize="233,2">
              <v:shape style="position:absolute;left:6944;top:10279;width:233;height:2" coordorigin="6944,10279" coordsize="233,0" path="m6944,10279l7178,10279e" filled="f" stroked="t" strokeweight=".47597pt" strokecolor="#4B4B4B">
                <v:path arrowok="t"/>
              </v:shape>
            </v:group>
            <v:group style="position:absolute;left:7121;top:10277;width:1404;height:2" coordorigin="7121,10277" coordsize="1404,2">
              <v:shape style="position:absolute;left:7121;top:10277;width:1404;height:2" coordorigin="7121,10277" coordsize="1404,0" path="m7121,10277l8525,10277e" filled="f" stroked="t" strokeweight=".951939pt" strokecolor="#646464">
                <v:path arrowok="t"/>
              </v:shape>
            </v:group>
            <v:group style="position:absolute;left:8467;top:10279;width:271;height:2" coordorigin="8467,10279" coordsize="271,2">
              <v:shape style="position:absolute;left:8467;top:10279;width:271;height:2" coordorigin="8467,10279" coordsize="271,0" path="m8467,10279l8739,10279e" filled="f" stroked="t" strokeweight=".47597pt" strokecolor="#4F4F4F">
                <v:path arrowok="t"/>
              </v:shape>
            </v:group>
            <v:group style="position:absolute;left:8682;top:10279;width:428;height:2" coordorigin="8682,10279" coordsize="428,2">
              <v:shape style="position:absolute;left:8682;top:10279;width:428;height:2" coordorigin="8682,10279" coordsize="428,0" path="m8682,10279l9110,10279e" filled="f" stroked="t" strokeweight=".47597pt" strokecolor="#2B2B2B">
                <v:path arrowok="t"/>
              </v:shape>
            </v:group>
            <v:group style="position:absolute;left:9053;top:10277;width:2642;height:2" coordorigin="9053,10277" coordsize="2642,2">
              <v:shape style="position:absolute;left:9053;top:10277;width:2642;height:2" coordorigin="9053,10277" coordsize="2642,0" path="m9053,10277l11695,10277e" filled="f" stroked="t" strokeweight=".713954pt" strokecolor="#606060">
                <v:path arrowok="t"/>
              </v:shape>
            </v:group>
            <v:group style="position:absolute;left:585;top:10183;width:2;height:368" coordorigin="585,10183" coordsize="2,368">
              <v:shape style="position:absolute;left:585;top:10183;width:2;height:368" coordorigin="585,10183" coordsize="0,368" path="m585,10551l585,10183e" filled="f" stroked="t" strokeweight=".47597pt" strokecolor="#484848">
                <v:path arrowok="t"/>
              </v:shape>
            </v:group>
            <v:group style="position:absolute;left:11690;top:10226;width:2;height:5790" coordorigin="11690,10226" coordsize="2,5790">
              <v:shape style="position:absolute;left:11690;top:10226;width:2;height:5790" coordorigin="11690,10226" coordsize="0,5790" path="m11690,16016l11690,10226e" filled="f" stroked="t" strokeweight=".713954pt" strokecolor="#606060">
                <v:path arrowok="t"/>
              </v:shape>
            </v:group>
            <v:group style="position:absolute;left:800;top:10745;width:1233;height:2" coordorigin="800,10745" coordsize="1233,2">
              <v:shape style="position:absolute;left:800;top:10745;width:1233;height:2" coordorigin="800,10745" coordsize="1233,0" path="m800,10745l2032,10745e" filled="f" stroked="t" strokeweight=".951939pt" strokecolor="#676767">
                <v:path arrowok="t"/>
              </v:shape>
            </v:group>
            <v:group style="position:absolute;left:1842;top:10747;width:752;height:2" coordorigin="1842,10747" coordsize="752,2">
              <v:shape style="position:absolute;left:1842;top:10747;width:752;height:2" coordorigin="1842,10747" coordsize="752,0" path="m1842,10747l2594,10747e" filled="f" stroked="t" strokeweight=".47597pt" strokecolor="#3F3F3F">
                <v:path arrowok="t"/>
              </v:shape>
            </v:group>
            <v:group style="position:absolute;left:2523;top:10750;width:1975;height:2" coordorigin="2523,10750" coordsize="1975,2">
              <v:shape style="position:absolute;left:2523;top:10750;width:1975;height:2" coordorigin="2523,10750" coordsize="1975,0" path="m2523,10750l4498,10750e" filled="f" stroked="t" strokeweight=".951939pt" strokecolor="#646464">
                <v:path arrowok="t"/>
              </v:shape>
            </v:group>
            <v:group style="position:absolute;left:4365;top:10750;width:776;height:2" coordorigin="4365,10750" coordsize="776,2">
              <v:shape style="position:absolute;left:4365;top:10750;width:776;height:2" coordorigin="4365,10750" coordsize="776,0" path="m4365,10750l5140,10750e" filled="f" stroked="t" strokeweight=".47597pt" strokecolor="#4F4F4F">
                <v:path arrowok="t"/>
              </v:shape>
            </v:group>
            <v:group style="position:absolute;left:4988;top:10750;width:1061;height:2" coordorigin="4988,10750" coordsize="1061,2">
              <v:shape style="position:absolute;left:4988;top:10750;width:1061;height:2" coordorigin="4988,10750" coordsize="1061,0" path="m4988,10750l6050,10750e" filled="f" stroked="t" strokeweight=".951939pt" strokecolor="#6B6B6B">
                <v:path arrowok="t"/>
              </v:shape>
            </v:group>
            <v:group style="position:absolute;left:5854;top:10752;width:1147;height:2" coordorigin="5854,10752" coordsize="1147,2">
              <v:shape style="position:absolute;left:5854;top:10752;width:1147;height:2" coordorigin="5854,10752" coordsize="1147,0" path="m5854,10752l7002,10752e" filled="f" stroked="t" strokeweight=".47597pt" strokecolor="#545454">
                <v:path arrowok="t"/>
              </v:shape>
            </v:group>
            <v:group style="position:absolute;left:6911;top:10755;width:1123;height:2" coordorigin="6911,10755" coordsize="1123,2">
              <v:shape style="position:absolute;left:6911;top:10755;width:1123;height:2" coordorigin="6911,10755" coordsize="1123,0" path="m6911,10755l8034,10755e" filled="f" stroked="t" strokeweight=".951939pt" strokecolor="#6B6B6B">
                <v:path arrowok="t"/>
              </v:shape>
            </v:group>
            <v:group style="position:absolute;left:7901;top:10755;width:1209;height:2" coordorigin="7901,10755" coordsize="1209,2">
              <v:shape style="position:absolute;left:7901;top:10755;width:1209;height:2" coordorigin="7901,10755" coordsize="1209,0" path="m7901,10755l9110,10755e" filled="f" stroked="t" strokeweight=".47597pt" strokecolor="#4F4F4F">
                <v:path arrowok="t"/>
              </v:shape>
            </v:group>
            <v:group style="position:absolute;left:9053;top:10755;width:2646;height:2" coordorigin="9053,10755" coordsize="2646,2">
              <v:shape style="position:absolute;left:9053;top:10755;width:2646;height:2" coordorigin="9053,10755" coordsize="2646,0" path="m9053,10755l11699,10755e" filled="f" stroked="t" strokeweight=".951939pt" strokecolor="#676767">
                <v:path arrowok="t"/>
              </v:shape>
            </v:group>
            <v:group style="position:absolute;left:581;top:10989;width:7944;height:2" coordorigin="581,10989" coordsize="7944,2">
              <v:shape style="position:absolute;left:581;top:10989;width:7944;height:2" coordorigin="581,10989" coordsize="7944,0" path="m581,10989l8525,10989e" filled="f" stroked="t" strokeweight=".713954pt" strokecolor="#606060">
                <v:path arrowok="t"/>
              </v:shape>
            </v:group>
            <v:group style="position:absolute;left:8467;top:10996;width:881;height:2" coordorigin="8467,10996" coordsize="881,2">
              <v:shape style="position:absolute;left:8467;top:10996;width:881;height:2" coordorigin="8467,10996" coordsize="881,0" path="m8467,10996l9348,10996e" filled="f" stroked="t" strokeweight=".47597pt" strokecolor="#444444">
                <v:path arrowok="t"/>
              </v:shape>
            </v:group>
            <v:group style="position:absolute;left:9291;top:10996;width:2408;height:2" coordorigin="9291,10996" coordsize="2408,2">
              <v:shape style="position:absolute;left:9291;top:10996;width:2408;height:2" coordorigin="9291,10996" coordsize="2408,0" path="m9291,10996l11699,10996e" filled="f" stroked="t" strokeweight=".713954pt" strokecolor="#646464">
                <v:path arrowok="t"/>
              </v:shape>
            </v:group>
            <v:group style="position:absolute;left:576;top:11226;width:2018;height:2" coordorigin="576,11226" coordsize="2018,2">
              <v:shape style="position:absolute;left:576;top:11226;width:2018;height:2" coordorigin="576,11226" coordsize="2018,0" path="m576,11226l2594,11226e" filled="f" stroked="t" strokeweight=".951939pt" strokecolor="#646464">
                <v:path arrowok="t"/>
              </v:shape>
            </v:group>
            <v:group style="position:absolute;left:1295;top:10977;width:2;height:746" coordorigin="1295,10977" coordsize="2,746">
              <v:shape style="position:absolute;left:1295;top:10977;width:2;height:746" coordorigin="1295,10977" coordsize="0,746" path="m1295,11723l1295,10977e" filled="f" stroked="t" strokeweight=".237985pt" strokecolor="#707070">
                <v:path arrowok="t"/>
              </v:shape>
            </v:group>
            <v:group style="position:absolute;left:2523;top:11233;width:4479;height:2" coordorigin="2523,11233" coordsize="4479,2">
              <v:shape style="position:absolute;left:2523;top:11233;width:4479;height:2" coordorigin="2523,11233" coordsize="4479,0" path="m2523,11233l7002,11233e" filled="f" stroked="t" strokeweight=".713954pt" strokecolor="#575757">
                <v:path arrowok="t"/>
              </v:shape>
            </v:group>
            <v:group style="position:absolute;left:6944;top:11240;width:233;height:2" coordorigin="6944,11240" coordsize="233,2">
              <v:shape style="position:absolute;left:6944;top:11240;width:233;height:2" coordorigin="6944,11240" coordsize="233,0" path="m6944,11240l7178,11240e" filled="f" stroked="t" strokeweight=".713954pt" strokecolor="#676767">
                <v:path arrowok="t"/>
              </v:shape>
            </v:group>
            <v:group style="position:absolute;left:7121;top:11235;width:481;height:2" coordorigin="7121,11235" coordsize="481,2">
              <v:shape style="position:absolute;left:7121;top:11235;width:481;height:2" coordorigin="7121,11235" coordsize="481,0" path="m7121,11235l7601,11235e" filled="f" stroked="t" strokeweight=".47597pt" strokecolor="#343434">
                <v:path arrowok="t"/>
              </v:shape>
            </v:group>
            <v:group style="position:absolute;left:7573;top:10991;width:2;height:990" coordorigin="7573,10991" coordsize="2,990">
              <v:shape style="position:absolute;left:7573;top:10991;width:2;height:990" coordorigin="7573,10991" coordsize="0,990" path="m7573,11981l7573,10991e" filled="f" stroked="t" strokeweight=".951939pt" strokecolor="#707070">
                <v:path arrowok="t"/>
              </v:shape>
            </v:group>
            <v:group style="position:absolute;left:7530;top:11238;width:4165;height:2" coordorigin="7530,11238" coordsize="4165,2">
              <v:shape style="position:absolute;left:7530;top:11238;width:4165;height:2" coordorigin="7530,11238" coordsize="4165,0" path="m7530,11238l11695,11238e" filled="f" stroked="t" strokeweight=".713954pt" strokecolor="#646464">
                <v:path arrowok="t"/>
              </v:shape>
            </v:group>
            <v:group style="position:absolute;left:11690;top:11187;width:2;height:794" coordorigin="11690,11187" coordsize="2,794">
              <v:shape style="position:absolute;left:11690;top:11187;width:2;height:794" coordorigin="11690,11187" coordsize="0,794" path="m11690,11981l11690,11187e" filled="f" stroked="t" strokeweight=".47597pt" strokecolor="#4F4F4F">
                <v:path arrowok="t"/>
              </v:shape>
            </v:group>
            <v:group style="position:absolute;left:1295;top:11723;width:2;height:1296" coordorigin="1295,11723" coordsize="2,1296">
              <v:shape style="position:absolute;left:1295;top:11723;width:2;height:1296" coordorigin="1295,11723" coordsize="0,1296" path="m1295,13018l1295,11723e" filled="f" stroked="t" strokeweight=".237985pt" strokecolor="#000000">
                <v:path arrowok="t"/>
              </v:shape>
            </v:group>
            <v:group style="position:absolute;left:1887;top:10977;width:2;height:1200" coordorigin="1887,10977" coordsize="2,1200">
              <v:shape style="position:absolute;left:1887;top:10977;width:2;height:1200" coordorigin="1887,10977" coordsize="0,1200" path="m1887,12177l1887,10977e" filled="f" stroked="t" strokeweight=".951939pt" strokecolor="#575757">
                <v:path arrowok="t"/>
              </v:shape>
            </v:group>
            <v:group style="position:absolute;left:7573;top:11924;width:2;height:770" coordorigin="7573,11924" coordsize="2,770">
              <v:shape style="position:absolute;left:7573;top:11924;width:2;height:770" coordorigin="7573,11924" coordsize="0,770" path="m7573,12693l7573,11924e" filled="f" stroked="t" strokeweight=".47597pt" strokecolor="#4F4F4F">
                <v:path arrowok="t"/>
              </v:shape>
            </v:group>
            <v:group style="position:absolute;left:583;top:12120;width:2;height:927" coordorigin="583,12120" coordsize="2,927">
              <v:shape style="position:absolute;left:583;top:12120;width:2;height:927" coordorigin="583,12120" coordsize="0,927" path="m583,13047l583,12120e" filled="f" stroked="t" strokeweight=".47597pt" strokecolor="#444444">
                <v:path arrowok="t"/>
              </v:shape>
            </v:group>
            <v:group style="position:absolute;left:1887;top:12120;width:2;height:1281" coordorigin="1887,12120" coordsize="2,1281">
              <v:shape style="position:absolute;left:1887;top:12120;width:2;height:1281" coordorigin="1887,12120" coordsize="0,1281" path="m1887,13401l1887,12120e" filled="f" stroked="t" strokeweight=".47597pt" strokecolor="#383838">
                <v:path arrowok="t"/>
              </v:shape>
            </v:group>
            <v:group style="position:absolute;left:2561;top:12636;width:2;height:411" coordorigin="2561,12636" coordsize="2,411">
              <v:shape style="position:absolute;left:2561;top:12636;width:2;height:411" coordorigin="2561,12636" coordsize="0,411" path="m2561,13047l2561,12636e" filled="f" stroked="t" strokeweight=".47597pt" strokecolor="#444444">
                <v:path arrowok="t"/>
              </v:shape>
            </v:group>
            <v:group style="position:absolute;left:7573;top:12636;width:2;height:1014" coordorigin="7573,12636" coordsize="2,1014">
              <v:shape style="position:absolute;left:7573;top:12636;width:2;height:1014" coordorigin="7573,12636" coordsize="0,1014" path="m7573,13649l7573,12636e" filled="f" stroked="t" strokeweight=".951939pt" strokecolor="#707070">
                <v:path arrowok="t"/>
              </v:shape>
            </v:group>
            <v:group style="position:absolute;left:566;top:13367;width:733;height:2" coordorigin="566,13367" coordsize="733,2">
              <v:shape style="position:absolute;left:566;top:13367;width:733;height:2" coordorigin="566,13367" coordsize="733,0" path="m566,13367l1299,13367e" filled="f" stroked="t" strokeweight=".237985pt" strokecolor="#808080">
                <v:path arrowok="t"/>
              </v:shape>
            </v:group>
            <v:group style="position:absolute;left:1295;top:13018;width:2;height:354" coordorigin="1295,13018" coordsize="2,354">
              <v:shape style="position:absolute;left:1295;top:13018;width:2;height:354" coordorigin="1295,13018" coordsize="0,354" path="m1295,13372l1295,13018e" filled="f" stroked="t" strokeweight=".237985pt" strokecolor="#747474">
                <v:path arrowok="t"/>
              </v:shape>
            </v:group>
            <v:group style="position:absolute;left:1295;top:13367;width:1271;height:2" coordorigin="1295,13367" coordsize="1271,2">
              <v:shape style="position:absolute;left:1295;top:13367;width:1271;height:2" coordorigin="1295,13367" coordsize="1271,0" path="m1295,13367l2565,13367e" filled="f" stroked="t" strokeweight=".237985pt" strokecolor="#676767">
                <v:path arrowok="t"/>
              </v:shape>
            </v:group>
            <v:group style="position:absolute;left:11690;top:12990;width:2;height:406" coordorigin="11690,12990" coordsize="2,406">
              <v:shape style="position:absolute;left:11690;top:12990;width:2;height:406" coordorigin="11690,12990" coordsize="0,406" path="m11690,13396l11690,12990e" filled="f" stroked="t" strokeweight=".47597pt" strokecolor="#3B3B3B">
                <v:path arrowok="t"/>
              </v:shape>
            </v:group>
            <v:group style="position:absolute;left:1295;top:13367;width:2;height:1582" coordorigin="1295,13367" coordsize="2,1582">
              <v:shape style="position:absolute;left:1295;top:13367;width:2;height:1582" coordorigin="1295,13367" coordsize="0,1582" path="m1295,14950l1295,13367e" filled="f" stroked="t" strokeweight=".237985pt" strokecolor="#000000">
                <v:path arrowok="t"/>
              </v:shape>
            </v:group>
            <v:group style="position:absolute;left:2563;top:13324;width:2;height:1190" coordorigin="2563,13324" coordsize="2,1190">
              <v:shape style="position:absolute;left:2563;top:13324;width:2;height:1190" coordorigin="2563,13324" coordsize="0,1190" path="m2563,14515l2563,13324e" filled="f" stroked="t" strokeweight=".951939pt" strokecolor="#747474">
                <v:path arrowok="t"/>
              </v:shape>
            </v:group>
            <v:group style="position:absolute;left:7573;top:13592;width:2;height:507" coordorigin="7573,13592" coordsize="2,507">
              <v:shape style="position:absolute;left:7573;top:13592;width:2;height:507" coordorigin="7573,13592" coordsize="0,507" path="m7573,14099l7573,13592e" filled="f" stroked="t" strokeweight=".47597pt" strokecolor="#3F3F3F">
                <v:path arrowok="t"/>
              </v:shape>
            </v:group>
            <v:group style="position:absolute;left:7575;top:14042;width:2;height:956" coordorigin="7575,14042" coordsize="2,956">
              <v:shape style="position:absolute;left:7575;top:14042;width:2;height:956" coordorigin="7575,14042" coordsize="0,956" path="m7575,14998l7575,14042e" filled="f" stroked="t" strokeweight=".951939pt" strokecolor="#777777">
                <v:path arrowok="t"/>
              </v:shape>
            </v:group>
            <v:group style="position:absolute;left:2563;top:3916;width:2;height:12077" coordorigin="2563,3916" coordsize="2,12077">
              <v:shape style="position:absolute;left:2563;top:3916;width:2;height:12077" coordorigin="2563,3916" coordsize="0,12077" path="m2563,15992l2563,3916e" filled="f" stroked="t" strokeweight=".713954pt" strokecolor="#606060">
                <v:path arrowok="t"/>
              </v:shape>
            </v:group>
            <v:group style="position:absolute;left:581;top:10886;width:2;height:5096" coordorigin="581,10886" coordsize="2,5096">
              <v:shape style="position:absolute;left:581;top:10886;width:2;height:5096" coordorigin="581,10886" coordsize="0,5096" path="m581,15983l581,10886e" filled="f" stroked="t" strokeweight=".713954pt" strokecolor="#676767">
                <v:path arrowok="t"/>
              </v:shape>
            </v:group>
            <v:group style="position:absolute;left:1882;top:13339;width:2;height:1219" coordorigin="1882,13339" coordsize="2,1219">
              <v:shape style="position:absolute;left:1882;top:13339;width:2;height:1219" coordorigin="1882,13339" coordsize="0,1219" path="m1882,14558l1882,13339e" filled="f" stroked="t" strokeweight=".951939pt" strokecolor="#606060">
                <v:path arrowok="t"/>
              </v:shape>
            </v:group>
            <v:group style="position:absolute;left:2561;top:14500;width:2;height:1463" coordorigin="2561,14500" coordsize="2,1463">
              <v:shape style="position:absolute;left:2561;top:14500;width:2;height:1463" coordorigin="2561,14500" coordsize="0,1463" path="m2561,15963l2561,14500e" filled="f" stroked="t" strokeweight=".47597pt" strokecolor="#484848">
                <v:path arrowok="t"/>
              </v:shape>
            </v:group>
            <v:group style="position:absolute;left:11690;top:14500;width:2;height:478" coordorigin="11690,14500" coordsize="2,478">
              <v:shape style="position:absolute;left:11690;top:14500;width:2;height:478" coordorigin="11690,14500" coordsize="0,478" path="m11690,14979l11690,14500e" filled="f" stroked="t" strokeweight=".47597pt" strokecolor="#4B4B4B">
                <v:path arrowok="t"/>
              </v:shape>
            </v:group>
            <v:group style="position:absolute;left:1882;top:14500;width:2;height:1487" coordorigin="1882,14500" coordsize="2,1487">
              <v:shape style="position:absolute;left:1882;top:14500;width:2;height:1487" coordorigin="1882,14500" coordsize="0,1487" path="m1882,15987l1882,14500e" filled="f" stroked="t" strokeweight=".47597pt" strokecolor="#3F3F3F">
                <v:path arrowok="t"/>
              </v:shape>
            </v:group>
            <v:group style="position:absolute;left:547;top:15983;width:6454;height:2" coordorigin="547,15983" coordsize="6454,2">
              <v:shape style="position:absolute;left:547;top:15983;width:6454;height:2" coordorigin="547,15983" coordsize="6454,0" path="m547,15983l7002,15983e" filled="f" stroked="t" strokeweight=".713954pt" strokecolor="#747474">
                <v:path arrowok="t"/>
              </v:shape>
            </v:group>
            <v:group style="position:absolute;left:578;top:10886;width:2;height:5096" coordorigin="578,10886" coordsize="2,5096">
              <v:shape style="position:absolute;left:578;top:10886;width:2;height:5096" coordorigin="578,10886" coordsize="0,5096" path="m578,15983l578,10886e" filled="f" stroked="t" strokeweight=".47597pt" strokecolor="#646464">
                <v:path arrowok="t"/>
              </v:shape>
            </v:group>
            <v:group style="position:absolute;left:1295;top:14950;width:2;height:1037" coordorigin="1295,14950" coordsize="2,1037">
              <v:shape style="position:absolute;left:1295;top:14950;width:2;height:1037" coordorigin="1295,14950" coordsize="0,1037" path="m1295,15987l1295,14950e" filled="f" stroked="t" strokeweight=".237985pt" strokecolor="#545454">
                <v:path arrowok="t"/>
              </v:shape>
            </v:group>
            <v:group style="position:absolute;left:2523;top:15980;width:1228;height:2" coordorigin="2523,15980" coordsize="1228,2">
              <v:shape style="position:absolute;left:2523;top:15980;width:1228;height:2" coordorigin="2523,15980" coordsize="1228,0" path="m2523,15980l3751,15980e" filled="f" stroked="t" strokeweight=".47597pt" strokecolor="#545454">
                <v:path arrowok="t"/>
              </v:shape>
            </v:group>
            <v:group style="position:absolute;left:6944;top:15997;width:657;height:2" coordorigin="6944,15997" coordsize="657,2">
              <v:shape style="position:absolute;left:6944;top:15997;width:657;height:2" coordorigin="6944,15997" coordsize="657,0" path="m6944,15997l7601,15997e" filled="f" stroked="t" strokeweight=".47597pt" strokecolor="#575757">
                <v:path arrowok="t"/>
              </v:shape>
            </v:group>
            <v:group style="position:absolute;left:7573;top:14921;width:2;height:1080" coordorigin="7573,14921" coordsize="2,1080">
              <v:shape style="position:absolute;left:7573;top:14921;width:2;height:1080" coordorigin="7573,14921" coordsize="0,1080" path="m7573,16002l7573,14921e" filled="f" stroked="t" strokeweight=".47597pt" strokecolor="#5B5B5B">
                <v:path arrowok="t"/>
              </v:shape>
            </v:group>
            <v:group style="position:absolute;left:2842;top:15999;width:8853;height:2" coordorigin="2842,15999" coordsize="8853,2">
              <v:shape style="position:absolute;left:2842;top:15999;width:8853;height:2" coordorigin="2842,15999" coordsize="8853,0" path="m2842,15999l11695,15999e" filled="f" stroked="t" strokeweight=".951939pt" strokecolor="#747474">
                <v:path arrowok="t"/>
              </v:shape>
            </v:group>
            <v:group style="position:absolute;left:8682;top:15999;width:1299;height:2" coordorigin="8682,15999" coordsize="1299,2">
              <v:shape style="position:absolute;left:8682;top:15999;width:1299;height:2" coordorigin="8682,15999" coordsize="1299,0" path="m8682,15999l9981,15999e" filled="f" stroked="t" strokeweight=".47597pt" strokecolor="#575757">
                <v:path arrowok="t"/>
              </v:shape>
            </v:group>
            <w10:wrap type="none"/>
          </v:group>
        </w:pict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43" w:lineRule="exact"/>
        <w:ind w:right="-20"/>
        <w:jc w:val="left"/>
        <w:tabs>
          <w:tab w:pos="1680" w:val="left"/>
          <w:tab w:pos="6360" w:val="left"/>
          <w:tab w:pos="714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00"/>
          <w:position w:val="-2"/>
        </w:rPr>
        <w:t>ltfai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4"/>
          <w:position w:val="-2"/>
        </w:rPr>
        <w:t>Amırı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00"/>
          <w:position w:val="-2"/>
        </w:rPr>
      </w:r>
      <w:r>
        <w:rPr>
          <w:rFonts w:ascii="Arial" w:hAnsi="Arial" w:cs="Arial" w:eastAsia="Arial"/>
          <w:sz w:val="14"/>
          <w:szCs w:val="14"/>
          <w:color w:val="B6B8B8"/>
          <w:spacing w:val="0"/>
          <w:w w:val="203"/>
          <w:position w:val="10"/>
        </w:rPr>
        <w:t>.</w:t>
      </w:r>
      <w:r>
        <w:rPr>
          <w:rFonts w:ascii="Arial" w:hAnsi="Arial" w:cs="Arial" w:eastAsia="Arial"/>
          <w:sz w:val="14"/>
          <w:szCs w:val="14"/>
          <w:color w:val="B6B8B8"/>
          <w:spacing w:val="-53"/>
          <w:w w:val="203"/>
          <w:position w:val="10"/>
        </w:rPr>
        <w:t> </w:t>
      </w:r>
      <w:r>
        <w:rPr>
          <w:rFonts w:ascii="Arial" w:hAnsi="Arial" w:cs="Arial" w:eastAsia="Arial"/>
          <w:sz w:val="15"/>
          <w:szCs w:val="15"/>
          <w:color w:val="B6B8B8"/>
          <w:spacing w:val="0"/>
          <w:w w:val="211"/>
          <w:position w:val="10"/>
        </w:rPr>
        <w:t>,</w:t>
      </w:r>
      <w:r>
        <w:rPr>
          <w:rFonts w:ascii="Arial" w:hAnsi="Arial" w:cs="Arial" w:eastAsia="Arial"/>
          <w:sz w:val="15"/>
          <w:szCs w:val="15"/>
          <w:color w:val="B6B8B8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5"/>
          <w:szCs w:val="15"/>
          <w:color w:val="B6B8B8"/>
          <w:spacing w:val="0"/>
          <w:w w:val="100"/>
          <w:position w:val="10"/>
        </w:rPr>
      </w:r>
      <w:r>
        <w:rPr>
          <w:rFonts w:ascii="Arial" w:hAnsi="Arial" w:cs="Arial" w:eastAsia="Arial"/>
          <w:sz w:val="18"/>
          <w:szCs w:val="18"/>
          <w:color w:val="8E8E8E"/>
          <w:spacing w:val="0"/>
          <w:w w:val="211"/>
          <w:position w:val="13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0" w:after="0" w:line="252" w:lineRule="auto"/>
        <w:ind w:left="2670" w:right="5224" w:firstLine="-20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UNAL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480" w:right="120"/>
          <w:cols w:num="2" w:equalWidth="0">
            <w:col w:w="474" w:space="2001"/>
            <w:col w:w="8845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67" w:lineRule="auto"/>
        <w:ind w:left="3710" w:right="4316" w:firstLine="-10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.717705pt;margin-top:-18.037395pt;width:36.242502pt;height:54.5pt;mso-position-horizontal-relative:page;mso-position-vertical-relative:paragraph;z-index:-17036" type="#_x0000_t202" filled="f" stroked="f">
            <v:textbox inset="0,0,0,0">
              <w:txbxContent>
                <w:p>
                  <w:pPr>
                    <w:spacing w:before="0" w:after="0" w:line="1090" w:lineRule="exact"/>
                    <w:ind w:right="-203"/>
                    <w:jc w:val="left"/>
                    <w:rPr>
                      <w:rFonts w:ascii="Times New Roman" w:hAnsi="Times New Roman" w:cs="Times New Roman" w:eastAsia="Times New Roman"/>
                      <w:sz w:val="109"/>
                      <w:szCs w:val="10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9"/>
                      <w:szCs w:val="109"/>
                      <w:color w:val="383838"/>
                      <w:spacing w:val="0"/>
                      <w:w w:val="133"/>
                      <w:position w:val="-1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09"/>
                      <w:szCs w:val="10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BAŞKANLIÖI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2" w:lineRule="exact"/>
        <w:ind w:left="739" w:right="-20"/>
        <w:jc w:val="left"/>
        <w:tabs>
          <w:tab w:pos="3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9"/>
          <w:position w:val="-1"/>
        </w:rPr>
        <w:t>!ZMIR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-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-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0" w:lineRule="exact"/>
        <w:ind w:left="516" w:right="-20"/>
        <w:jc w:val="left"/>
        <w:tabs>
          <w:tab w:pos="4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.699524pt;margin-top:8.180124pt;width:39.339002pt;height:9pt;mso-position-horizontal-relative:page;mso-position-vertical-relative:paragraph;z-index:-17035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383838"/>
                      <w:spacing w:val="0"/>
                      <w:w w:val="74"/>
                    </w:rPr>
                    <w:t>BELEDIYESI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68"/>
          <w:position w:val="7"/>
        </w:rPr>
        <w:t>BÜYÜKŞEHIR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5" w:after="0" w:line="240" w:lineRule="auto"/>
        <w:ind w:left="117" w:right="-20"/>
        <w:jc w:val="left"/>
        <w:tabs>
          <w:tab w:pos="1500" w:val="left"/>
          <w:tab w:pos="2840" w:val="left"/>
          <w:tab w:pos="5260" w:val="left"/>
          <w:tab w:pos="7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w w:val="83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0"/>
          <w:w w:val="83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54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10"/>
          <w:position w:val="1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7"/>
          <w:w w:val="11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  <w:position w:val="1"/>
        </w:rPr>
        <w:t>03.20ı7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1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9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3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577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1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8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1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21:16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15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"/>
          <w:w w:val="118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6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56" w:lineRule="auto"/>
        <w:ind w:left="141" w:right="2909"/>
        <w:jc w:val="left"/>
        <w:tabs>
          <w:tab w:pos="1500" w:val="left"/>
          <w:tab w:pos="2840" w:val="left"/>
          <w:tab w:pos="4200" w:val="left"/>
          <w:tab w:pos="5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94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3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7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9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09.03.2017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2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7"/>
          <w:position w:val="0"/>
        </w:rPr>
        <w:t>ıtNo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3"/>
          <w:w w:val="12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  <w:position w:val="0"/>
        </w:rPr>
        <w:t>Bildiriı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ihrahim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0"/>
        </w:rPr>
        <w:t>KARABIYlK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0"/>
        </w:rPr>
        <w:t>Bildi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2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6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2"/>
          <w:w w:val="65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"/>
          <w:w w:val="111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475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475"/>
          <w:spacing w:val="19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Zafe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6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3050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5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27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SELÇ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6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1"/>
          <w:w w:val="95"/>
          <w:position w:val="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0"/>
          <w:w w:val="113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  <w:position w:val="0"/>
        </w:rPr>
        <w:t>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41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3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Zafe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mh.305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sk.No:2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9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2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</w:rPr>
        <w:t>KJI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1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4" w:lineRule="exact"/>
        <w:ind w:left="141" w:right="-20"/>
        <w:jc w:val="left"/>
        <w:tabs>
          <w:tab w:pos="1700" w:val="left"/>
          <w:tab w:pos="360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öp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97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7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8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  <w:position w:val="-2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4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3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-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bebi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41"/>
          <w:w w:val="100"/>
          <w:i/>
          <w:position w:val="-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i/>
          <w:position w:val="-2"/>
        </w:rPr>
        <w:t>_2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i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228"/>
          <w:position w:val="-2"/>
        </w:rPr>
        <w:t>at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88" w:lineRule="auto"/>
        <w:ind w:left="3345" w:right="3484" w:firstLine="-3209"/>
        <w:jc w:val="left"/>
        <w:tabs>
          <w:tab w:pos="3320" w:val="left"/>
          <w:tab w:pos="6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1.904327pt;margin-top:15.235788pt;width:3.743655pt;height:25.5pt;mso-position-horizontal-relative:page;mso-position-vertical-relative:paragraph;z-index:-17034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6"/>
                    <w:jc w:val="left"/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51"/>
                      <w:szCs w:val="51"/>
                      <w:color w:val="383838"/>
                      <w:spacing w:val="0"/>
                      <w:w w:val="5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0"/>
          <w:w w:val="51"/>
          <w:position w:val="1"/>
        </w:rPr>
        <w:t>l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3"/>
          <w:w w:val="51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9"/>
          <w:position w:val="1"/>
        </w:rPr>
        <w:t>apını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  <w:position w:val="-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100"/>
          <w:position w:val="-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>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4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4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100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tonru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9"/>
          <w:w w:val="104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0"/>
        </w:rPr>
        <w:t>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74" w:lineRule="exact"/>
        <w:ind w:left="3340" w:right="-20"/>
        <w:jc w:val="left"/>
        <w:tabs>
          <w:tab w:pos="6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3.825836pt;margin-top:9.744353pt;width:2.96667pt;height:21pt;mso-position-horizontal-relative:page;mso-position-vertical-relative:paragraph;z-index:-17033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rPr>
                      <w:rFonts w:ascii="Arial" w:hAnsi="Arial" w:cs="Arial" w:eastAsia="Arial"/>
                      <w:sz w:val="42"/>
                      <w:szCs w:val="42"/>
                    </w:rPr>
                  </w:pPr>
                  <w:rPr/>
                  <w:r>
                    <w:rPr>
                      <w:rFonts w:ascii="Arial" w:hAnsi="Arial" w:cs="Arial" w:eastAsia="Arial"/>
                      <w:sz w:val="42"/>
                      <w:szCs w:val="42"/>
                      <w:color w:val="212121"/>
                      <w:spacing w:val="0"/>
                      <w:w w:val="50"/>
                    </w:rPr>
                    <w:t>ı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4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9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7"/>
          <w:position w:val="-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37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  <w:position w:val="-9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9"/>
        </w:rPr>
        <w:t>1.40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1" w:lineRule="exact"/>
        <w:ind w:left="4638" w:right="5986"/>
        <w:jc w:val="center"/>
        <w:tabs>
          <w:tab w:pos="518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40"/>
          <w:szCs w:val="40"/>
          <w:color w:val="212121"/>
          <w:spacing w:val="0"/>
          <w:w w:val="79"/>
          <w:position w:val="1"/>
        </w:rPr>
        <w:t>J</w:t>
      </w:r>
      <w:r>
        <w:rPr>
          <w:rFonts w:ascii="Times New Roman" w:hAnsi="Times New Roman" w:cs="Times New Roman" w:eastAsia="Times New Roman"/>
          <w:sz w:val="40"/>
          <w:szCs w:val="40"/>
          <w:color w:val="21212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212121"/>
          <w:spacing w:val="0"/>
          <w:w w:val="100"/>
          <w:position w:val="1"/>
        </w:rPr>
      </w:r>
      <w:r>
        <w:rPr>
          <w:rFonts w:ascii="Arial" w:hAnsi="Arial" w:cs="Arial" w:eastAsia="Arial"/>
          <w:sz w:val="14"/>
          <w:szCs w:val="14"/>
          <w:color w:val="BCBCBC"/>
          <w:spacing w:val="0"/>
          <w:w w:val="51"/>
          <w:position w:val="5"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113" w:right="-20"/>
        <w:jc w:val="left"/>
        <w:tabs>
          <w:tab w:pos="2040" w:val="left"/>
          <w:tab w:pos="5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!Yana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yin: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!Sahibi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89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2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112"/>
          <w:position w:val="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left="20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lAmi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İbrahim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KARABIYlK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24" w:lineRule="exact"/>
        <w:ind w:left="108" w:right="2474" w:firstLine="1956"/>
        <w:jc w:val="left"/>
        <w:tabs>
          <w:tab w:pos="2060" w:val="left"/>
          <w:tab w:pos="4440" w:val="left"/>
          <w:tab w:pos="7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:Araç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51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5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</w:rPr>
        <w:t>21:22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jGiden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  <w:position w:val="0"/>
        </w:rPr>
        <w:t>Plakas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9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0"/>
        </w:rPr>
        <w:t>084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141" w:right="-20"/>
        <w:jc w:val="left"/>
        <w:tabs>
          <w:tab w:pos="4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Gel!i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386" w:right="472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7" w:lineRule="auto"/>
        <w:ind w:left="2082" w:right="4353" w:firstLine="2326"/>
        <w:jc w:val="left"/>
        <w:tabs>
          <w:tab w:pos="4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475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475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9" w:lineRule="exact"/>
        <w:ind w:left="132" w:right="-20"/>
        <w:jc w:val="left"/>
        <w:tabs>
          <w:tab w:pos="4400" w:val="left"/>
          <w:tab w:pos="7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Gitmiş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5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5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13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20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0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0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6" w:lineRule="auto"/>
        <w:ind w:left="136" w:right="2558" w:firstLine="-28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lülayı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3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2120" w:right="-20"/>
        <w:jc w:val="left"/>
        <w:tabs>
          <w:tab w:pos="4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söndürülerek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7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7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02" w:lineRule="exact"/>
        <w:ind w:left="103" w:right="-20"/>
        <w:jc w:val="left"/>
        <w:tabs>
          <w:tab w:pos="4440" w:val="left"/>
          <w:tab w:pos="6340" w:val="left"/>
          <w:tab w:pos="7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jsöndürıne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44"/>
          <w:position w:val="-4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  <w:position w:val="-4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9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4" w:lineRule="exact"/>
        <w:ind w:left="4399" w:right="-20"/>
        <w:jc w:val="left"/>
        <w:tabs>
          <w:tab w:pos="6340" w:val="left"/>
          <w:tab w:pos="784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69"/>
          <w:i/>
          <w:position w:val="4"/>
        </w:rPr>
        <w:t>soo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12"/>
          <w:w w:val="69"/>
          <w:i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lt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109"/>
          <w:position w:val="-1"/>
        </w:rPr>
        <w:t>J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20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tiyle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1"/>
        </w:rPr>
        <w:t>görmüştü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5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3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03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w w:val="7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7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trahmini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14" w:lineRule="exact"/>
        <w:ind w:left="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1"/>
        </w:rPr>
        <w:t>Dunımu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20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Yerin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terkedilmi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bahçesindeki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çöplerdf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36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sonışturma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tespit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edilemeyen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0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!kişi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kişileri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ısınma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amaçlı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17" w:right="-20"/>
        <w:jc w:val="left"/>
        <w:tabs>
          <w:tab w:pos="2040" w:val="left"/>
          <w:tab w:pos="6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Silkcti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  <w:position w:val="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98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78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"/>
          <w:w w:val="111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1"/>
          <w:w w:val="111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65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2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.866029pt;margin-top:2.459836pt;width:5.179350pt;height:17.5pt;mso-position-horizontal-relative:page;mso-position-vertical-relative:paragraph;z-index:-17032" type="#_x0000_t202" filled="f" stroked="f">
            <v:textbox inset="0,0,0,0">
              <w:txbxContent>
                <w:p>
                  <w:pPr>
                    <w:spacing w:before="0" w:after="0" w:line="350" w:lineRule="exact"/>
                    <w:ind w:right="-93"/>
                    <w:jc w:val="left"/>
                    <w:rPr>
                      <w:rFonts w:ascii="Times New Roman" w:hAnsi="Times New Roman" w:cs="Times New Roman" w:eastAsia="Times New Roman"/>
                      <w:sz w:val="35"/>
                      <w:szCs w:val="3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565656"/>
                      <w:spacing w:val="-55"/>
                      <w:w w:val="100"/>
                    </w:rPr>
                    <w:t>y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202"/>
        </w:rPr>
        <w:t>r"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106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8" w:lineRule="exact"/>
        <w:ind w:left="2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70"/>
        </w:rPr>
        <w:t>_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-19"/>
          <w:w w:val="70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48"/>
          <w:w w:val="93"/>
        </w:rPr>
        <w:t>ı</w:t>
      </w:r>
      <w:r>
        <w:rPr>
          <w:rFonts w:ascii="Times New Roman" w:hAnsi="Times New Roman" w:cs="Times New Roman" w:eastAsia="Times New Roman"/>
          <w:sz w:val="9"/>
          <w:szCs w:val="9"/>
          <w:color w:val="565656"/>
          <w:spacing w:val="0"/>
          <w:w w:val="58"/>
          <w:position w:val="9"/>
        </w:rPr>
        <w:t>J</w:t>
      </w:r>
      <w:r>
        <w:rPr>
          <w:rFonts w:ascii="Times New Roman" w:hAnsi="Times New Roman" w:cs="Times New Roman" w:eastAsia="Times New Roman"/>
          <w:sz w:val="9"/>
          <w:szCs w:val="9"/>
          <w:color w:val="565656"/>
          <w:spacing w:val="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5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9"/>
          <w:szCs w:val="9"/>
          <w:color w:val="565656"/>
          <w:spacing w:val="0"/>
          <w:w w:val="100"/>
          <w:position w:val="9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565656"/>
          <w:spacing w:val="-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0"/>
        </w:rPr>
        <w:t>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[Teslim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0" w:lineRule="exact"/>
        <w:ind w:left="136" w:right="-20"/>
        <w:jc w:val="left"/>
        <w:tabs>
          <w:tab w:pos="2040" w:val="left"/>
          <w:tab w:pos="576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rih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09.0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8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1"/>
          <w:position w:val="0"/>
        </w:rPr>
        <w:t>!Saa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99"/>
          <w:position w:val="0"/>
        </w:rPr>
        <w:t>2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236"/>
          <w:position w:val="0"/>
        </w:rPr>
        <w:t>ı</w:t>
      </w:r>
      <w:r>
        <w:rPr>
          <w:rFonts w:ascii="Arial" w:hAnsi="Arial" w:cs="Arial" w:eastAsia="Arial"/>
          <w:sz w:val="25"/>
          <w:szCs w:val="25"/>
          <w:color w:val="383838"/>
          <w:spacing w:val="-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0"/>
        </w:rPr>
        <w:t>:5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72"/>
          <w:position w:val="0"/>
        </w:rPr>
        <w:t>ı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3" w:after="0" w:line="224" w:lineRule="exact"/>
        <w:ind w:left="222" w:right="-20"/>
        <w:jc w:val="left"/>
        <w:tabs>
          <w:tab w:pos="1080" w:val="left"/>
          <w:tab w:pos="8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  <w:position w:val="0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440" w:bottom="280" w:left="120" w:right="440"/>
        </w:sectPr>
      </w:pPr>
      <w:rPr/>
    </w:p>
    <w:p>
      <w:pPr>
        <w:spacing w:before="35" w:after="0" w:line="240" w:lineRule="auto"/>
        <w:ind w:left="2220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right="1237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47" w:lineRule="exact"/>
        <w:ind w:left="2339" w:right="-20"/>
        <w:jc w:val="left"/>
        <w:tabs>
          <w:tab w:pos="2920" w:val="left"/>
          <w:tab w:pos="642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.239235pt;margin-top:7.576473pt;width:346.617892pt;height:59pt;mso-position-horizontal-relative:page;mso-position-vertical-relative:paragraph;z-index:-17031" type="#_x0000_t202" filled="f" stroked="f">
            <v:textbox inset="0,0,0,0">
              <w:txbxContent>
                <w:p>
                  <w:pPr>
                    <w:spacing w:before="0" w:after="0" w:line="1180" w:lineRule="exact"/>
                    <w:ind w:right="-217"/>
                    <w:jc w:val="left"/>
                    <w:tabs>
                      <w:tab w:pos="4720" w:val="left"/>
                    </w:tabs>
                    <w:rPr>
                      <w:rFonts w:ascii="Arial" w:hAnsi="Arial" w:cs="Arial" w:eastAsia="Arial"/>
                      <w:sz w:val="118"/>
                      <w:szCs w:val="11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  <w:position w:val="66"/>
                    </w:rPr>
                    <w:t>itfaiyeci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-23"/>
                      <w:w w:val="100"/>
                      <w:position w:val="6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  <w:position w:val="66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  <w:position w:val="66"/>
                    </w:rPr>
                  </w:r>
                  <w:r>
                    <w:rPr>
                      <w:rFonts w:ascii="Arial" w:hAnsi="Arial" w:cs="Arial" w:eastAsia="Arial"/>
                      <w:sz w:val="118"/>
                      <w:szCs w:val="118"/>
                      <w:color w:val="383838"/>
                      <w:spacing w:val="0"/>
                      <w:w w:val="19"/>
                      <w:position w:val="-1"/>
                    </w:rPr>
                    <w:t>ib,hi</w:t>
                  </w:r>
                  <w:r>
                    <w:rPr>
                      <w:rFonts w:ascii="Arial" w:hAnsi="Arial" w:cs="Arial" w:eastAsia="Arial"/>
                      <w:sz w:val="118"/>
                      <w:szCs w:val="118"/>
                      <w:color w:val="383838"/>
                      <w:spacing w:val="0"/>
                      <w:w w:val="20"/>
                      <w:position w:val="-1"/>
                    </w:rPr>
                    <w:t>m</w:t>
                  </w:r>
                  <w:r>
                    <w:rPr>
                      <w:rFonts w:ascii="Arial" w:hAnsi="Arial" w:cs="Arial" w:eastAsia="Arial"/>
                      <w:sz w:val="118"/>
                      <w:szCs w:val="118"/>
                      <w:color w:val="383838"/>
                      <w:spacing w:val="-238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18"/>
                      <w:szCs w:val="118"/>
                      <w:color w:val="3A3B69"/>
                      <w:spacing w:val="0"/>
                      <w:w w:val="225"/>
                      <w:position w:val="-1"/>
                    </w:rPr>
                    <w:t>d</w:t>
                  </w:r>
                  <w:r>
                    <w:rPr>
                      <w:rFonts w:ascii="Arial" w:hAnsi="Arial" w:cs="Arial" w:eastAsia="Arial"/>
                      <w:sz w:val="118"/>
                      <w:szCs w:val="11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727475"/>
          <w:spacing w:val="0"/>
          <w:w w:val="166"/>
          <w:position w:val="3"/>
        </w:rPr>
        <w:t>Et'</w:t>
      </w:r>
      <w:r>
        <w:rPr>
          <w:rFonts w:ascii="Times New Roman" w:hAnsi="Times New Roman" w:cs="Times New Roman" w:eastAsia="Times New Roman"/>
          <w:sz w:val="20"/>
          <w:szCs w:val="20"/>
          <w:color w:val="727475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27475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2"/>
          <w:szCs w:val="22"/>
          <w:color w:val="727475"/>
          <w:spacing w:val="5"/>
          <w:w w:val="100"/>
          <w:position w:val="7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0"/>
          <w:w w:val="100"/>
          <w:position w:val="7"/>
        </w:rPr>
        <w:t>llO!RIM</w:t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22"/>
          <w:w w:val="100"/>
          <w:position w:val="7"/>
        </w:rPr>
        <w:t> </w:t>
      </w:r>
      <w:r>
        <w:rPr>
          <w:rFonts w:ascii="Arial" w:hAnsi="Arial" w:cs="Arial" w:eastAsia="Arial"/>
          <w:sz w:val="16"/>
          <w:szCs w:val="16"/>
          <w:color w:val="565656"/>
          <w:spacing w:val="0"/>
          <w:w w:val="168"/>
          <w:position w:val="7"/>
        </w:rPr>
        <w:t>ı</w:t>
      </w:r>
      <w:r>
        <w:rPr>
          <w:rFonts w:ascii="Arial" w:hAnsi="Arial" w:cs="Arial" w:eastAsia="Arial"/>
          <w:sz w:val="16"/>
          <w:szCs w:val="16"/>
          <w:color w:val="565656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6"/>
          <w:szCs w:val="16"/>
          <w:color w:val="565656"/>
          <w:spacing w:val="0"/>
          <w:w w:val="100"/>
          <w:position w:val="7"/>
        </w:rPr>
      </w:r>
      <w:r>
        <w:rPr>
          <w:rFonts w:ascii="Arial" w:hAnsi="Arial" w:cs="Arial" w:eastAsia="Arial"/>
          <w:sz w:val="24"/>
          <w:szCs w:val="24"/>
          <w:color w:val="3A49B3"/>
          <w:spacing w:val="0"/>
          <w:w w:val="78"/>
          <w:position w:val="-9"/>
        </w:rPr>
        <w:t>"'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left="2035" w:right="2919"/>
        <w:jc w:val="center"/>
        <w:tabs>
          <w:tab w:pos="312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83838"/>
          <w:w w:val="95"/>
        </w:rPr>
        <w:t>Gü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10"/>
          <w:w w:val="88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727475"/>
          <w:spacing w:val="13"/>
          <w:w w:val="113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909395"/>
          <w:spacing w:val="0"/>
          <w:w w:val="42"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color w:val="909395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909395"/>
          <w:spacing w:val="5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727475"/>
          <w:spacing w:val="1"/>
          <w:w w:val="98"/>
          <w:position w:val="4"/>
        </w:rPr>
        <w:t>s</w:t>
      </w:r>
      <w:r>
        <w:rPr>
          <w:rFonts w:ascii="Arial" w:hAnsi="Arial" w:cs="Arial" w:eastAsia="Arial"/>
          <w:sz w:val="27"/>
          <w:szCs w:val="27"/>
          <w:color w:val="909395"/>
          <w:spacing w:val="-46"/>
          <w:w w:val="88"/>
          <w:position w:val="4"/>
        </w:rPr>
        <w:t>·</w:t>
      </w:r>
      <w:r>
        <w:rPr>
          <w:rFonts w:ascii="Arial" w:hAnsi="Arial" w:cs="Arial" w:eastAsia="Arial"/>
          <w:sz w:val="27"/>
          <w:szCs w:val="27"/>
          <w:color w:val="727475"/>
          <w:spacing w:val="0"/>
          <w:w w:val="53"/>
          <w:position w:val="4"/>
        </w:rPr>
        <w:t>·</w:t>
      </w:r>
      <w:r>
        <w:rPr>
          <w:rFonts w:ascii="Arial" w:hAnsi="Arial" w:cs="Arial" w:eastAsia="Arial"/>
          <w:sz w:val="27"/>
          <w:szCs w:val="27"/>
          <w:color w:val="727475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7"/>
          <w:szCs w:val="27"/>
          <w:color w:val="727475"/>
          <w:spacing w:val="0"/>
          <w:w w:val="100"/>
          <w:position w:val="4"/>
        </w:rPr>
      </w:r>
      <w:r>
        <w:rPr>
          <w:rFonts w:ascii="Arial" w:hAnsi="Arial" w:cs="Arial" w:eastAsia="Arial"/>
          <w:sz w:val="21"/>
          <w:szCs w:val="21"/>
          <w:color w:val="727475"/>
          <w:spacing w:val="0"/>
          <w:w w:val="100"/>
          <w:position w:val="4"/>
        </w:rPr>
        <w:t>e</w:t>
      </w:r>
      <w:r>
        <w:rPr>
          <w:rFonts w:ascii="Arial" w:hAnsi="Arial" w:cs="Arial" w:eastAsia="Arial"/>
          <w:sz w:val="21"/>
          <w:szCs w:val="21"/>
          <w:color w:val="727475"/>
          <w:spacing w:val="-2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100"/>
          <w:position w:val="4"/>
        </w:rPr>
        <w:t>1.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14"/>
          <w:w w:val="100"/>
          <w:position w:val="4"/>
        </w:rPr>
        <w:t> </w:t>
      </w:r>
      <w:r>
        <w:rPr>
          <w:rFonts w:ascii="Arial" w:hAnsi="Arial" w:cs="Arial" w:eastAsia="Arial"/>
          <w:sz w:val="21"/>
          <w:szCs w:val="21"/>
          <w:color w:val="565656"/>
          <w:spacing w:val="0"/>
          <w:w w:val="103"/>
          <w:position w:val="4"/>
        </w:rPr>
        <w:t>Posta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2415" w:right="331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83838"/>
          <w:w w:val="86"/>
          <w:position w:val="-3"/>
        </w:rPr>
        <w:t>G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-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727475"/>
          <w:spacing w:val="0"/>
          <w:w w:val="75"/>
          <w:position w:val="-3"/>
        </w:rPr>
        <w:t>r</w:t>
      </w:r>
      <w:r>
        <w:rPr>
          <w:rFonts w:ascii="Times New Roman" w:hAnsi="Times New Roman" w:cs="Times New Roman" w:eastAsia="Times New Roman"/>
          <w:sz w:val="23"/>
          <w:szCs w:val="23"/>
          <w:color w:val="727475"/>
          <w:spacing w:val="-3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727475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23"/>
          <w:szCs w:val="23"/>
          <w:color w:val="727475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727475"/>
          <w:spacing w:val="5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5"/>
          <w:position w:val="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left="92" w:right="1598"/>
        <w:jc w:val="center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383838"/>
          <w:spacing w:val="0"/>
          <w:w w:val="88"/>
        </w:rPr>
        <w:t>17</w:t>
      </w:r>
      <w:r>
        <w:rPr>
          <w:rFonts w:ascii="Arial" w:hAnsi="Arial" w:cs="Arial" w:eastAsia="Arial"/>
          <w:sz w:val="28"/>
          <w:szCs w:val="28"/>
          <w:color w:val="383838"/>
          <w:spacing w:val="4"/>
          <w:w w:val="88"/>
        </w:rPr>
        <w:t> </w:t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58"/>
        </w:rPr>
        <w:t>Mar</w:t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58"/>
        </w:rPr>
        <w:t>t</w:t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58"/>
        </w:rPr>
        <w:t> </w:t>
      </w:r>
      <w:r>
        <w:rPr>
          <w:rFonts w:ascii="Arial" w:hAnsi="Arial" w:cs="Arial" w:eastAsia="Arial"/>
          <w:sz w:val="28"/>
          <w:szCs w:val="28"/>
          <w:color w:val="383838"/>
          <w:spacing w:val="10"/>
          <w:w w:val="58"/>
        </w:rPr>
        <w:t> </w:t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58"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39" w:after="0" w:line="502" w:lineRule="auto"/>
        <w:ind w:left="-16" w:right="1345" w:firstLine="-8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565656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83"/>
          <w:i/>
        </w:rPr>
        <w:t>  </w:t>
      </w:r>
      <w:r>
        <w:rPr>
          <w:rFonts w:ascii="Arial" w:hAnsi="Arial" w:cs="Arial" w:eastAsia="Arial"/>
          <w:sz w:val="19"/>
          <w:szCs w:val="19"/>
          <w:color w:val="565656"/>
          <w:spacing w:val="37"/>
          <w:w w:val="8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12016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352" w:lineRule="exact"/>
        <w:ind w:left="247" w:right="-20"/>
        <w:jc w:val="left"/>
        <w:rPr>
          <w:rFonts w:ascii="Arial" w:hAnsi="Arial" w:cs="Arial" w:eastAsia="Arial"/>
          <w:sz w:val="34"/>
          <w:szCs w:val="34"/>
        </w:rPr>
      </w:pPr>
      <w:rPr/>
      <w:r>
        <w:rPr/>
        <w:pict>
          <v:group style="position:absolute;margin-left:437.733398pt;margin-top:-1.72656pt;width:6.677614pt;height:23.192384pt;mso-position-horizontal-relative:page;mso-position-vertical-relative:paragraph;z-index:-17043" coordorigin="8755,-35" coordsize="134,464">
            <v:shape style="position:absolute;left:8755;top:-35;width:134;height:464" coordorigin="8755,-35" coordsize="134,464" path="m8755,-35l8888,-35,8888,429,8755,429,8755,-35e" filled="t" fillcolor="#EBEBEB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54.275116pt;margin-top:-1.012693pt;width:4.528800pt;height:22.478517pt;mso-position-horizontal-relative:page;mso-position-vertical-relative:paragraph;z-index:-17042" coordorigin="9086,-20" coordsize="91,450">
            <v:shape style="position:absolute;left:9086;top:-20;width:91;height:450" coordorigin="9086,-20" coordsize="91,450" path="m9086,-20l9176,-20,9176,429,9086,429,9086,-20e" filled="t" fillcolor="#EBEBEB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34"/>
          <w:szCs w:val="34"/>
          <w:color w:val="A5A8A8"/>
          <w:spacing w:val="14"/>
          <w:w w:val="97"/>
          <w:position w:val="-4"/>
        </w:rPr>
        <w:t>.</w:t>
      </w:r>
      <w:r>
        <w:rPr>
          <w:rFonts w:ascii="Arial" w:hAnsi="Arial" w:cs="Arial" w:eastAsia="Arial"/>
          <w:sz w:val="34"/>
          <w:szCs w:val="34"/>
          <w:color w:val="A5A8A8"/>
          <w:spacing w:val="19"/>
          <w:w w:val="41"/>
          <w:i/>
          <w:position w:val="-4"/>
        </w:rPr>
        <w:t>'</w:t>
      </w:r>
      <w:r>
        <w:rPr>
          <w:rFonts w:ascii="Arial" w:hAnsi="Arial" w:cs="Arial" w:eastAsia="Arial"/>
          <w:sz w:val="34"/>
          <w:szCs w:val="34"/>
          <w:color w:val="727475"/>
          <w:spacing w:val="0"/>
          <w:w w:val="57"/>
          <w:i/>
          <w:position w:val="-4"/>
        </w:rPr>
        <w:t>if·</w:t>
      </w:r>
      <w:r>
        <w:rPr>
          <w:rFonts w:ascii="Arial" w:hAnsi="Arial" w:cs="Arial" w:eastAsia="Arial"/>
          <w:sz w:val="34"/>
          <w:szCs w:val="34"/>
          <w:color w:val="BCBCBC"/>
          <w:spacing w:val="-40"/>
          <w:w w:val="80"/>
          <w:i/>
          <w:position w:val="-4"/>
        </w:rPr>
        <w:t>·</w:t>
      </w:r>
      <w:r>
        <w:rPr>
          <w:rFonts w:ascii="Arial" w:hAnsi="Arial" w:cs="Arial" w:eastAsia="Arial"/>
          <w:sz w:val="34"/>
          <w:szCs w:val="34"/>
          <w:color w:val="727475"/>
          <w:spacing w:val="1"/>
          <w:w w:val="61"/>
          <w:i/>
          <w:position w:val="-4"/>
        </w:rPr>
        <w:t>"</w:t>
      </w:r>
      <w:r>
        <w:rPr>
          <w:rFonts w:ascii="Arial" w:hAnsi="Arial" w:cs="Arial" w:eastAsia="Arial"/>
          <w:sz w:val="34"/>
          <w:szCs w:val="34"/>
          <w:color w:val="565656"/>
          <w:spacing w:val="0"/>
          <w:w w:val="54"/>
          <w:i/>
          <w:position w:val="-4"/>
        </w:rPr>
        <w:t>·:·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440"/>
          <w:cols w:num="2" w:equalWidth="0">
            <w:col w:w="7098" w:space="1321"/>
            <w:col w:w="2941"/>
          </w:cols>
        </w:sectPr>
      </w:pPr>
      <w:rPr/>
    </w:p>
    <w:p>
      <w:pPr>
        <w:spacing w:before="0" w:after="0" w:line="181" w:lineRule="exact"/>
        <w:ind w:left="5158" w:right="-20"/>
        <w:jc w:val="left"/>
        <w:tabs>
          <w:tab w:pos="85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909395"/>
          <w:spacing w:val="-5"/>
          <w:w w:val="29"/>
          <w:position w:val="1"/>
        </w:rPr>
        <w:t>_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6"/>
          <w:w w:val="183"/>
          <w:position w:val="1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727475"/>
          <w:spacing w:val="-31"/>
          <w:w w:val="121"/>
          <w:position w:val="1"/>
        </w:rPr>
        <w:t>;</w:t>
      </w:r>
      <w:r>
        <w:rPr>
          <w:rFonts w:ascii="Times New Roman" w:hAnsi="Times New Roman" w:cs="Times New Roman" w:eastAsia="Times New Roman"/>
          <w:sz w:val="16"/>
          <w:szCs w:val="16"/>
          <w:color w:val="727475"/>
          <w:spacing w:val="0"/>
          <w:w w:val="121"/>
          <w:position w:val="1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727475"/>
          <w:spacing w:val="0"/>
          <w:w w:val="100"/>
          <w:position w:val="1"/>
        </w:rPr>
        <w:t>    </w:t>
      </w:r>
      <w:r>
        <w:rPr>
          <w:rFonts w:ascii="Times New Roman" w:hAnsi="Times New Roman" w:cs="Times New Roman" w:eastAsia="Times New Roman"/>
          <w:sz w:val="16"/>
          <w:szCs w:val="16"/>
          <w:color w:val="727475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27475"/>
          <w:spacing w:val="0"/>
          <w:w w:val="61"/>
          <w:position w:val="1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727475"/>
          <w:spacing w:val="0"/>
          <w:w w:val="61"/>
          <w:position w:val="1"/>
        </w:rPr>
        <w:t>     </w:t>
      </w:r>
      <w:r>
        <w:rPr>
          <w:rFonts w:ascii="Times New Roman" w:hAnsi="Times New Roman" w:cs="Times New Roman" w:eastAsia="Times New Roman"/>
          <w:sz w:val="16"/>
          <w:szCs w:val="16"/>
          <w:color w:val="727475"/>
          <w:spacing w:val="10"/>
          <w:w w:val="61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65656"/>
          <w:spacing w:val="0"/>
          <w:w w:val="78"/>
          <w:i/>
          <w:position w:val="1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color w:val="565656"/>
          <w:spacing w:val="-25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27475"/>
          <w:spacing w:val="0"/>
          <w:w w:val="131"/>
          <w:i/>
          <w:position w:val="1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right="1323"/>
        <w:jc w:val="right"/>
        <w:tabs>
          <w:tab w:pos="138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490.885925pt;margin-top:6.222399pt;width:7.09456pt;height:14.544923pt;mso-position-horizontal-relative:page;mso-position-vertical-relative:paragraph;z-index:-17041" coordorigin="9818,124" coordsize="142,291">
            <v:shape style="position:absolute;left:9818;top:124;width:142;height:291" coordorigin="9818,124" coordsize="142,291" path="m9818,124l9960,124,9960,415,9818,415,9818,124e" filled="t" fillcolor="#EBEBEB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503.096558pt;margin-top:4.636249pt;width:11.539273pt;height:38.770417pt;mso-position-horizontal-relative:page;mso-position-vertical-relative:paragraph;z-index:-17040" coordorigin="10062,93" coordsize="231,775">
            <v:group style="position:absolute;left:10094;top:124;width:2;height:291" coordorigin="10094,124" coordsize="2,291">
              <v:shape style="position:absolute;left:10094;top:124;width:2;height:291" coordorigin="10094,124" coordsize="0,291" path="m10094,415l10094,124e" filled="f" stroked="t" strokeweight="3.1723pt" strokecolor="#EBEBEB">
                <v:path arrowok="t"/>
              </v:shape>
            </v:group>
            <v:group style="position:absolute;left:10178;top:342;width:115;height:256" coordorigin="10178,342" coordsize="115,256">
              <v:shape style="position:absolute;left:10178;top:342;width:115;height:256" coordorigin="10178,342" coordsize="115,256" path="m10178,342l10293,342,10293,598,10178,598,10178,342e" filled="t" fillcolor="#EBEBEB" stroked="f">
                <v:path arrowok="t"/>
                <v:fill/>
              </v:shape>
            </v:group>
            <v:group style="position:absolute;left:10078;top:391;width:142;height:477" coordorigin="10078,391" coordsize="142,477">
              <v:shape style="position:absolute;left:10078;top:391;width:142;height:477" coordorigin="10078,391" coordsize="142,477" path="m10078,391l10220,391,10220,868,10078,868,10078,391e" filled="t" fillcolor="#EBEBEB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44"/>
          <w:szCs w:val="44"/>
          <w:color w:val="565656"/>
          <w:spacing w:val="0"/>
          <w:w w:val="77"/>
          <w:position w:val="-18"/>
        </w:rPr>
        <w:t>üwf</w:t>
      </w:r>
      <w:r>
        <w:rPr>
          <w:rFonts w:ascii="Arial" w:hAnsi="Arial" w:cs="Arial" w:eastAsia="Arial"/>
          <w:sz w:val="44"/>
          <w:szCs w:val="44"/>
          <w:color w:val="565656"/>
          <w:spacing w:val="83"/>
          <w:w w:val="77"/>
          <w:position w:val="-18"/>
        </w:rPr>
        <w:t> </w:t>
      </w:r>
      <w:r>
        <w:rPr>
          <w:rFonts w:ascii="Arial" w:hAnsi="Arial" w:cs="Arial" w:eastAsia="Arial"/>
          <w:sz w:val="34"/>
          <w:szCs w:val="34"/>
          <w:color w:val="727475"/>
          <w:spacing w:val="0"/>
          <w:w w:val="79"/>
          <w:position w:val="-18"/>
        </w:rPr>
        <w:t>.:ı</w:t>
      </w:r>
      <w:r>
        <w:rPr>
          <w:rFonts w:ascii="Arial" w:hAnsi="Arial" w:cs="Arial" w:eastAsia="Arial"/>
          <w:sz w:val="34"/>
          <w:szCs w:val="34"/>
          <w:color w:val="727475"/>
          <w:spacing w:val="0"/>
          <w:w w:val="100"/>
          <w:position w:val="-18"/>
        </w:rPr>
        <w:tab/>
      </w:r>
      <w:r>
        <w:rPr>
          <w:rFonts w:ascii="Arial" w:hAnsi="Arial" w:cs="Arial" w:eastAsia="Arial"/>
          <w:sz w:val="34"/>
          <w:szCs w:val="34"/>
          <w:color w:val="727475"/>
          <w:spacing w:val="0"/>
          <w:w w:val="100"/>
          <w:position w:val="-18"/>
        </w:rPr>
      </w:r>
      <w:r>
        <w:rPr>
          <w:rFonts w:ascii="Arial" w:hAnsi="Arial" w:cs="Arial" w:eastAsia="Arial"/>
          <w:sz w:val="22"/>
          <w:szCs w:val="22"/>
          <w:color w:val="A5A8A8"/>
          <w:spacing w:val="-14"/>
          <w:w w:val="116"/>
          <w:i/>
          <w:position w:val="-18"/>
        </w:rPr>
        <w:t>3</w:t>
      </w:r>
      <w:r>
        <w:rPr>
          <w:rFonts w:ascii="Arial" w:hAnsi="Arial" w:cs="Arial" w:eastAsia="Arial"/>
          <w:sz w:val="22"/>
          <w:szCs w:val="22"/>
          <w:color w:val="727475"/>
          <w:spacing w:val="0"/>
          <w:w w:val="63"/>
          <w:i/>
          <w:position w:val="-18"/>
        </w:rPr>
        <w:t>..</w:t>
      </w:r>
      <w:r>
        <w:rPr>
          <w:rFonts w:ascii="Arial" w:hAnsi="Arial" w:cs="Arial" w:eastAsia="Arial"/>
          <w:sz w:val="22"/>
          <w:szCs w:val="22"/>
          <w:color w:val="727475"/>
          <w:spacing w:val="-39"/>
          <w:w w:val="64"/>
          <w:i/>
          <w:position w:val="-18"/>
        </w:rPr>
        <w:t>-</w:t>
      </w:r>
      <w:r>
        <w:rPr>
          <w:rFonts w:ascii="Arial" w:hAnsi="Arial" w:cs="Arial" w:eastAsia="Arial"/>
          <w:sz w:val="22"/>
          <w:szCs w:val="22"/>
          <w:color w:val="A5A8A8"/>
          <w:spacing w:val="-17"/>
          <w:w w:val="146"/>
          <w:i/>
          <w:position w:val="-18"/>
        </w:rPr>
        <w:t>'</w:t>
      </w:r>
      <w:r>
        <w:rPr>
          <w:rFonts w:ascii="Arial" w:hAnsi="Arial" w:cs="Arial" w:eastAsia="Arial"/>
          <w:sz w:val="22"/>
          <w:szCs w:val="22"/>
          <w:color w:val="727475"/>
          <w:spacing w:val="0"/>
          <w:w w:val="63"/>
          <w:i/>
          <w:position w:val="-18"/>
        </w:rPr>
        <w:t>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40" w:bottom="280" w:left="120" w:right="440"/>
        </w:sectPr>
      </w:pPr>
      <w:rPr/>
    </w:p>
    <w:p>
      <w:pPr>
        <w:spacing w:before="0" w:after="0" w:line="555" w:lineRule="exact"/>
        <w:ind w:right="-20"/>
        <w:jc w:val="right"/>
        <w:rPr>
          <w:rFonts w:ascii="Arial" w:hAnsi="Arial" w:cs="Arial" w:eastAsia="Arial"/>
          <w:sz w:val="126"/>
          <w:szCs w:val="1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7.209564pt;margin-top:8.95547pt;width:69.821653pt;height:9.5pt;mso-position-horizontal-relative:page;mso-position-vertical-relative:paragraph;z-index:-17030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tabs>
                      <w:tab w:pos="780" w:val="left"/>
                    </w:tabs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727475"/>
                      <w:w w:val="170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727475"/>
                      <w:spacing w:val="-3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65656"/>
                      <w:spacing w:val="0"/>
                      <w:w w:val="82"/>
                    </w:rPr>
                    <w:t>lt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65656"/>
                      <w:spacing w:val="8"/>
                      <w:w w:val="83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727475"/>
                      <w:spacing w:val="8"/>
                      <w:w w:val="109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65656"/>
                      <w:spacing w:val="0"/>
                      <w:w w:val="126"/>
                    </w:rPr>
                    <w:t>ly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65656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65656"/>
                      <w:spacing w:val="0"/>
                      <w:w w:val="100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65656"/>
                      <w:spacing w:val="0"/>
                      <w:w w:val="100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65656"/>
                      <w:spacing w:val="1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60697E"/>
                      <w:spacing w:val="0"/>
                      <w:w w:val="159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60697E"/>
                      <w:spacing w:val="-37"/>
                      <w:w w:val="159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909395"/>
                      <w:spacing w:val="0"/>
                      <w:w w:val="74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909395"/>
                      <w:spacing w:val="0"/>
                      <w:w w:val="7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909395"/>
                      <w:spacing w:val="19"/>
                      <w:w w:val="7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A5A8A8"/>
                      <w:spacing w:val="0"/>
                      <w:w w:val="74"/>
                    </w:rPr>
                    <w:t>··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35"/>
          <w:szCs w:val="135"/>
          <w:color w:val="565656"/>
          <w:spacing w:val="-97"/>
          <w:w w:val="16"/>
          <w:position w:val="-64"/>
        </w:rPr>
        <w:t>E</w:t>
      </w:r>
      <w:r>
        <w:rPr>
          <w:rFonts w:ascii="Times New Roman" w:hAnsi="Times New Roman" w:cs="Times New Roman" w:eastAsia="Times New Roman"/>
          <w:sz w:val="135"/>
          <w:szCs w:val="135"/>
          <w:color w:val="3A3B69"/>
          <w:spacing w:val="0"/>
          <w:w w:val="79"/>
          <w:position w:val="-64"/>
        </w:rPr>
        <w:t>lf</w:t>
      </w:r>
      <w:r>
        <w:rPr>
          <w:rFonts w:ascii="Times New Roman" w:hAnsi="Times New Roman" w:cs="Times New Roman" w:eastAsia="Times New Roman"/>
          <w:sz w:val="135"/>
          <w:szCs w:val="135"/>
          <w:color w:val="3A3B69"/>
          <w:spacing w:val="-220"/>
          <w:w w:val="80"/>
          <w:position w:val="-64"/>
        </w:rPr>
        <w:t>!</w:t>
      </w:r>
      <w:r>
        <w:rPr>
          <w:rFonts w:ascii="Arial" w:hAnsi="Arial" w:cs="Arial" w:eastAsia="Arial"/>
          <w:sz w:val="126"/>
          <w:szCs w:val="126"/>
          <w:color w:val="424885"/>
          <w:spacing w:val="0"/>
          <w:w w:val="71"/>
          <w:position w:val="-64"/>
        </w:rPr>
        <w:t>HD</w:t>
      </w:r>
      <w:r>
        <w:rPr>
          <w:rFonts w:ascii="Arial" w:hAnsi="Arial" w:cs="Arial" w:eastAsia="Arial"/>
          <w:sz w:val="126"/>
          <w:szCs w:val="126"/>
          <w:color w:val="000000"/>
          <w:spacing w:val="0"/>
          <w:w w:val="100"/>
          <w:position w:val="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336" w:lineRule="exact"/>
        <w:ind w:right="-20"/>
        <w:jc w:val="left"/>
        <w:tabs>
          <w:tab w:pos="880" w:val="left"/>
        </w:tabs>
        <w:rPr>
          <w:rFonts w:ascii="Arial" w:hAnsi="Arial" w:cs="Arial" w:eastAsia="Arial"/>
          <w:sz w:val="35"/>
          <w:szCs w:val="35"/>
        </w:rPr>
      </w:pPr>
      <w:rPr/>
      <w:r>
        <w:rPr/>
        <w:pict>
          <v:group style="position:absolute;margin-left:473.040588pt;margin-top:13.9437pt;width:7.29087pt;height:15.643819pt;mso-position-horizontal-relative:page;mso-position-vertical-relative:paragraph;z-index:-17038" coordorigin="9461,279" coordsize="146,313">
            <v:group style="position:absolute;left:9578;top:307;width:2;height:256" coordorigin="9578,307" coordsize="2,256">
              <v:shape style="position:absolute;left:9578;top:307;width:2;height:256" coordorigin="9578,307" coordsize="0,256" path="m9578,563l9578,307e" filled="f" stroked="t" strokeweight="2.855pt" strokecolor="#EBEBEB">
                <v:path arrowok="t"/>
              </v:shape>
            </v:group>
            <v:group style="position:absolute;left:9463;top:447;width:96;height:2" coordorigin="9463,447" coordsize="96,2">
              <v:shape style="position:absolute;left:9463;top:447;width:96;height:2" coordorigin="9463,447" coordsize="96,0" path="m9463,447l9559,447e" filled="f" stroked="t" strokeweight=".252pt" strokecolor="#717374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98.328461pt;margin-top:15.3712pt;width:.1pt;height:12.788819pt;mso-position-horizontal-relative:page;mso-position-vertical-relative:paragraph;z-index:-17037" coordorigin="9967,307" coordsize="2,256">
            <v:shape style="position:absolute;left:9967;top:307;width:2;height:256" coordorigin="9967,307" coordsize="0,256" path="m9967,563l9967,307e" filled="f" stroked="t" strokeweight="2.30875pt" strokecolor="#EBEBE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6"/>
          <w:szCs w:val="26"/>
          <w:color w:val="565656"/>
          <w:w w:val="64"/>
          <w:position w:val="-6"/>
        </w:rPr>
        <w:t>M!i</w:t>
      </w:r>
      <w:r>
        <w:rPr>
          <w:rFonts w:ascii="Arial" w:hAnsi="Arial" w:cs="Arial" w:eastAsia="Arial"/>
          <w:sz w:val="26"/>
          <w:szCs w:val="26"/>
          <w:color w:val="565656"/>
          <w:spacing w:val="-14"/>
          <w:w w:val="64"/>
          <w:position w:val="-6"/>
        </w:rPr>
        <w:t>'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90"/>
          <w:position w:val="-6"/>
        </w:rPr>
        <w:t>e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100"/>
          <w:position w:val="-6"/>
        </w:rPr>
        <w:t> </w:t>
      </w:r>
      <w:r>
        <w:rPr>
          <w:rFonts w:ascii="Arial" w:hAnsi="Arial" w:cs="Arial" w:eastAsia="Arial"/>
          <w:sz w:val="26"/>
          <w:szCs w:val="26"/>
          <w:color w:val="383838"/>
          <w:spacing w:val="-20"/>
          <w:w w:val="100"/>
          <w:position w:val="-6"/>
        </w:rPr>
        <w:t> </w:t>
      </w:r>
      <w:r>
        <w:rPr>
          <w:rFonts w:ascii="Arial" w:hAnsi="Arial" w:cs="Arial" w:eastAsia="Arial"/>
          <w:sz w:val="26"/>
          <w:szCs w:val="26"/>
          <w:color w:val="565656"/>
          <w:spacing w:val="0"/>
          <w:w w:val="179"/>
          <w:position w:val="-6"/>
        </w:rPr>
        <w:t>r</w:t>
      </w:r>
      <w:r>
        <w:rPr>
          <w:rFonts w:ascii="Arial" w:hAnsi="Arial" w:cs="Arial" w:eastAsia="Arial"/>
          <w:sz w:val="26"/>
          <w:szCs w:val="26"/>
          <w:color w:val="565656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6"/>
          <w:szCs w:val="26"/>
          <w:color w:val="565656"/>
          <w:spacing w:val="0"/>
          <w:w w:val="100"/>
          <w:position w:val="-6"/>
        </w:rPr>
      </w:r>
      <w:r>
        <w:rPr>
          <w:rFonts w:ascii="Arial" w:hAnsi="Arial" w:cs="Arial" w:eastAsia="Arial"/>
          <w:sz w:val="35"/>
          <w:szCs w:val="35"/>
          <w:color w:val="565656"/>
          <w:spacing w:val="0"/>
          <w:w w:val="58"/>
          <w:position w:val="-6"/>
        </w:rPr>
        <w:t>ii</w:t>
      </w:r>
      <w:r>
        <w:rPr>
          <w:rFonts w:ascii="Arial" w:hAnsi="Arial" w:cs="Arial" w:eastAsia="Arial"/>
          <w:sz w:val="35"/>
          <w:szCs w:val="35"/>
          <w:color w:val="565656"/>
          <w:spacing w:val="-31"/>
          <w:w w:val="58"/>
          <w:position w:val="-6"/>
        </w:rPr>
        <w:t>b</w:t>
      </w:r>
      <w:r>
        <w:rPr>
          <w:rFonts w:ascii="Arial" w:hAnsi="Arial" w:cs="Arial" w:eastAsia="Arial"/>
          <w:sz w:val="35"/>
          <w:szCs w:val="35"/>
          <w:color w:val="60697E"/>
          <w:spacing w:val="-40"/>
          <w:w w:val="79"/>
          <w:position w:val="-6"/>
        </w:rPr>
        <w:t>t</w:t>
      </w:r>
      <w:r>
        <w:rPr>
          <w:rFonts w:ascii="Arial" w:hAnsi="Arial" w:cs="Arial" w:eastAsia="Arial"/>
          <w:sz w:val="35"/>
          <w:szCs w:val="35"/>
          <w:color w:val="565656"/>
          <w:spacing w:val="-66"/>
          <w:w w:val="93"/>
          <w:position w:val="-6"/>
        </w:rPr>
        <w:t>h</w:t>
      </w:r>
      <w:r>
        <w:rPr>
          <w:rFonts w:ascii="Arial" w:hAnsi="Arial" w:cs="Arial" w:eastAsia="Arial"/>
          <w:sz w:val="35"/>
          <w:szCs w:val="35"/>
          <w:color w:val="727475"/>
          <w:spacing w:val="0"/>
          <w:w w:val="122"/>
          <w:position w:val="-6"/>
        </w:rPr>
        <w:t>.J</w:t>
      </w:r>
      <w:r>
        <w:rPr>
          <w:rFonts w:ascii="Arial" w:hAnsi="Arial" w:cs="Arial" w:eastAsia="Arial"/>
          <w:sz w:val="35"/>
          <w:szCs w:val="35"/>
          <w:color w:val="727475"/>
          <w:spacing w:val="-44"/>
          <w:w w:val="122"/>
          <w:position w:val="-6"/>
        </w:rPr>
        <w:t>&amp;</w:t>
      </w:r>
      <w:r>
        <w:rPr>
          <w:rFonts w:ascii="Arial" w:hAnsi="Arial" w:cs="Arial" w:eastAsia="Arial"/>
          <w:sz w:val="35"/>
          <w:szCs w:val="35"/>
          <w:color w:val="909395"/>
          <w:spacing w:val="-34"/>
          <w:w w:val="48"/>
          <w:position w:val="-6"/>
        </w:rPr>
        <w:t>r</w:t>
      </w:r>
      <w:r>
        <w:rPr>
          <w:rFonts w:ascii="Arial" w:hAnsi="Arial" w:cs="Arial" w:eastAsia="Arial"/>
          <w:sz w:val="35"/>
          <w:szCs w:val="35"/>
          <w:color w:val="A5A8A8"/>
          <w:spacing w:val="0"/>
          <w:w w:val="53"/>
          <w:position w:val="-6"/>
        </w:rPr>
        <w:t>...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440"/>
          <w:cols w:num="2" w:equalWidth="0">
            <w:col w:w="7086" w:space="1043"/>
            <w:col w:w="3231"/>
          </w:cols>
        </w:sectPr>
      </w:pPr>
      <w:rPr/>
    </w:p>
    <w:p>
      <w:pPr>
        <w:spacing w:before="0" w:after="0" w:line="143" w:lineRule="exact"/>
        <w:ind w:right="-20"/>
        <w:jc w:val="right"/>
        <w:rPr>
          <w:rFonts w:ascii="Arial" w:hAnsi="Arial" w:cs="Arial" w:eastAsia="Arial"/>
          <w:sz w:val="8"/>
          <w:szCs w:val="8"/>
        </w:rPr>
      </w:pPr>
      <w:rPr/>
      <w:r>
        <w:rPr/>
        <w:pict>
          <v:group style="position:absolute;margin-left:424.635834pt;margin-top:.703686pt;width:.1pt;height:5.457031pt;mso-position-horizontal-relative:page;mso-position-vertical-relative:paragraph;z-index:-17039" coordorigin="8493,14" coordsize="2,109">
            <v:shape style="position:absolute;left:8493;top:14;width:2;height:109" coordorigin="8493,14" coordsize="0,109" path="m8493,14l8493,123,8493,14xe" filled="t" fillcolor="#EBEBEB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909395"/>
          <w:spacing w:val="0"/>
          <w:w w:val="78"/>
          <w:position w:val="-5"/>
        </w:rPr>
        <w:t>·,</w:t>
      </w:r>
      <w:r>
        <w:rPr>
          <w:rFonts w:ascii="Times New Roman" w:hAnsi="Times New Roman" w:cs="Times New Roman" w:eastAsia="Times New Roman"/>
          <w:sz w:val="19"/>
          <w:szCs w:val="19"/>
          <w:color w:val="909395"/>
          <w:spacing w:val="31"/>
          <w:w w:val="78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8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7"/>
          <w:w w:val="98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254"/>
          <w:position w:val="-5"/>
        </w:rPr>
        <w:t>.</w:t>
      </w:r>
      <w:r>
        <w:rPr>
          <w:rFonts w:ascii="Arial" w:hAnsi="Arial" w:cs="Arial" w:eastAsia="Arial"/>
          <w:sz w:val="8"/>
          <w:szCs w:val="8"/>
          <w:color w:val="909395"/>
          <w:spacing w:val="0"/>
          <w:w w:val="113"/>
          <w:i/>
          <w:position w:val="2"/>
        </w:rPr>
        <w:t>f</w:t>
      </w:r>
      <w:r>
        <w:rPr>
          <w:rFonts w:ascii="Arial" w:hAnsi="Arial" w:cs="Arial" w:eastAsia="Arial"/>
          <w:sz w:val="8"/>
          <w:szCs w:val="8"/>
          <w:color w:val="909395"/>
          <w:spacing w:val="0"/>
          <w:w w:val="100"/>
          <w:i/>
          <w:position w:val="2"/>
        </w:rPr>
        <w:t> </w:t>
      </w:r>
      <w:r>
        <w:rPr>
          <w:rFonts w:ascii="Arial" w:hAnsi="Arial" w:cs="Arial" w:eastAsia="Arial"/>
          <w:sz w:val="8"/>
          <w:szCs w:val="8"/>
          <w:color w:val="909395"/>
          <w:spacing w:val="9"/>
          <w:w w:val="100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09395"/>
          <w:spacing w:val="-52"/>
          <w:w w:val="97"/>
          <w:position w:val="-5"/>
        </w:rPr>
        <w:t>J</w:t>
      </w:r>
      <w:r>
        <w:rPr>
          <w:rFonts w:ascii="Arial" w:hAnsi="Arial" w:cs="Arial" w:eastAsia="Arial"/>
          <w:sz w:val="8"/>
          <w:szCs w:val="8"/>
          <w:color w:val="565656"/>
          <w:spacing w:val="0"/>
          <w:w w:val="149"/>
          <w:position w:val="2"/>
        </w:rPr>
        <w:t>\</w:t>
      </w:r>
      <w:r>
        <w:rPr>
          <w:rFonts w:ascii="Arial" w:hAnsi="Arial" w:cs="Arial" w:eastAsia="Arial"/>
          <w:sz w:val="8"/>
          <w:szCs w:val="8"/>
          <w:color w:val="565656"/>
          <w:spacing w:val="-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09395"/>
          <w:spacing w:val="-14"/>
          <w:w w:val="139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27475"/>
          <w:spacing w:val="0"/>
          <w:w w:val="62"/>
          <w:position w:val="-5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727475"/>
          <w:spacing w:val="-4"/>
          <w:w w:val="62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27475"/>
          <w:spacing w:val="-9"/>
          <w:w w:val="171"/>
          <w:position w:val="-5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909395"/>
          <w:spacing w:val="0"/>
          <w:w w:val="63"/>
          <w:position w:val="-5"/>
        </w:rPr>
        <w:t>...;.</w:t>
      </w:r>
      <w:r>
        <w:rPr>
          <w:rFonts w:ascii="Times New Roman" w:hAnsi="Times New Roman" w:cs="Times New Roman" w:eastAsia="Times New Roman"/>
          <w:sz w:val="19"/>
          <w:szCs w:val="19"/>
          <w:color w:val="909395"/>
          <w:spacing w:val="-2"/>
          <w:w w:val="63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27475"/>
          <w:spacing w:val="-42"/>
          <w:w w:val="74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909395"/>
          <w:spacing w:val="-10"/>
          <w:w w:val="64"/>
          <w:position w:val="-5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727475"/>
          <w:spacing w:val="0"/>
          <w:w w:val="74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27475"/>
          <w:spacing w:val="-7"/>
          <w:w w:val="74"/>
          <w:position w:val="-5"/>
        </w:rPr>
        <w:t>.</w:t>
      </w:r>
      <w:r>
        <w:rPr>
          <w:rFonts w:ascii="Arial" w:hAnsi="Arial" w:cs="Arial" w:eastAsia="Arial"/>
          <w:sz w:val="8"/>
          <w:szCs w:val="8"/>
          <w:color w:val="909395"/>
          <w:spacing w:val="0"/>
          <w:w w:val="145"/>
          <w:position w:val="2"/>
        </w:rPr>
        <w:t>..</w:t>
      </w:r>
      <w:r>
        <w:rPr>
          <w:rFonts w:ascii="Arial" w:hAnsi="Arial" w:cs="Arial" w:eastAsia="Arial"/>
          <w:sz w:val="8"/>
          <w:szCs w:val="8"/>
          <w:color w:val="909395"/>
          <w:spacing w:val="-20"/>
          <w:w w:val="145"/>
          <w:position w:val="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B5B8E1"/>
          <w:spacing w:val="0"/>
          <w:w w:val="116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B5B8E1"/>
          <w:spacing w:val="-3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09395"/>
          <w:spacing w:val="0"/>
          <w:w w:val="93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909395"/>
          <w:spacing w:val="-31"/>
          <w:w w:val="100"/>
          <w:position w:val="-5"/>
        </w:rPr>
        <w:t> </w:t>
      </w:r>
      <w:r>
        <w:rPr>
          <w:rFonts w:ascii="Arial" w:hAnsi="Arial" w:cs="Arial" w:eastAsia="Arial"/>
          <w:sz w:val="8"/>
          <w:szCs w:val="8"/>
          <w:color w:val="727475"/>
          <w:spacing w:val="-15"/>
          <w:w w:val="107"/>
          <w:position w:val="2"/>
        </w:rPr>
        <w:t>.</w:t>
      </w:r>
      <w:r>
        <w:rPr>
          <w:rFonts w:ascii="Arial" w:hAnsi="Arial" w:cs="Arial" w:eastAsia="Arial"/>
          <w:sz w:val="8"/>
          <w:szCs w:val="8"/>
          <w:color w:val="60697E"/>
          <w:spacing w:val="0"/>
          <w:w w:val="237"/>
          <w:position w:val="2"/>
        </w:rPr>
        <w:t>·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143" w:lineRule="exact"/>
        <w:ind w:right="-20"/>
        <w:jc w:val="left"/>
        <w:rPr>
          <w:rFonts w:ascii="Arial" w:hAnsi="Arial" w:cs="Arial" w:eastAsia="Arial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BCBCBC"/>
          <w:spacing w:val="3"/>
          <w:w w:val="93"/>
          <w:position w:val="-5"/>
        </w:rPr>
        <w:t>.</w:t>
      </w:r>
      <w:r>
        <w:rPr>
          <w:rFonts w:ascii="Arial" w:hAnsi="Arial" w:cs="Arial" w:eastAsia="Arial"/>
          <w:sz w:val="12"/>
          <w:szCs w:val="12"/>
          <w:color w:val="909395"/>
          <w:spacing w:val="0"/>
          <w:w w:val="113"/>
          <w:i/>
          <w:position w:val="2"/>
        </w:rPr>
        <w:t>t: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440"/>
          <w:cols w:num="2" w:equalWidth="0">
            <w:col w:w="9512" w:space="326"/>
            <w:col w:w="1522"/>
          </w:cols>
        </w:sectPr>
      </w:pPr>
      <w:rPr/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0.086124pt;margin-top:30.198437pt;width:560.076567pt;height:785.578552pt;mso-position-horizontal-relative:page;mso-position-vertical-relative:page;z-index:-17044" coordorigin="202,604" coordsize="11202,15712">
            <v:group style="position:absolute;left:233;top:625;width:11145;height:2" coordorigin="233,625" coordsize="11145,2">
              <v:shape style="position:absolute;left:233;top:625;width:11145;height:2" coordorigin="233,625" coordsize="11145,0" path="m233,625l11377,625e" filled="f" stroked="t" strokeweight=".711962pt" strokecolor="#646464">
                <v:path arrowok="t"/>
              </v:shape>
            </v:group>
            <v:group style="position:absolute;left:1267;top:625;width:921;height:2" coordorigin="1267,625" coordsize="921,2">
              <v:shape style="position:absolute;left:1267;top:625;width:921;height:2" coordorigin="1267,625" coordsize="921,0" path="m1267,625l2188,625e" filled="f" stroked="t" strokeweight=".949282pt" strokecolor="#7C7C7C">
                <v:path arrowok="t"/>
              </v:shape>
            </v:group>
            <v:group style="position:absolute;left:2179;top:621;width:2;height:1518" coordorigin="2179,621" coordsize="2,1518">
              <v:shape style="position:absolute;left:2179;top:621;width:2;height:1518" coordorigin="2179,621" coordsize="0,1518" path="m2179,2139l2179,621e" filled="f" stroked="t" strokeweight=".711962pt" strokecolor="#4F4F4F">
                <v:path arrowok="t"/>
              </v:shape>
            </v:group>
            <v:group style="position:absolute;left:2117;top:625;width:546;height:2" coordorigin="2117,625" coordsize="546,2">
              <v:shape style="position:absolute;left:2117;top:625;width:546;height:2" coordorigin="2117,625" coordsize="546,0" path="m2117,625l2663,625e" filled="f" stroked="t" strokeweight=".474641pt" strokecolor="#444448">
                <v:path arrowok="t"/>
              </v:shape>
            </v:group>
            <v:group style="position:absolute;left:9450;top:625;width:180;height:2" coordorigin="9450,625" coordsize="180,2">
              <v:shape style="position:absolute;left:9450;top:625;width:180;height:2" coordorigin="9450,625" coordsize="180,0" path="m9450,625l9630,625e" filled="f" stroked="t" strokeweight=".474641pt" strokecolor="#4F4F4F">
                <v:path arrowok="t"/>
              </v:shape>
            </v:group>
            <v:group style="position:absolute;left:11372;top:616;width:2;height:4020" coordorigin="11372,616" coordsize="2,4020">
              <v:shape style="position:absolute;left:11372;top:616;width:2;height:4020" coordorigin="11372,616" coordsize="0,4020" path="m11372,4636l11372,616e" filled="f" stroked="t" strokeweight=".711962pt" strokecolor="#676767">
                <v:path arrowok="t"/>
              </v:shape>
            </v:group>
            <v:group style="position:absolute;left:2179;top:1089;width:2;height:368" coordorigin="2179,1089" coordsize="2,368">
              <v:shape style="position:absolute;left:2179;top:1089;width:2;height:368" coordorigin="2179,1089" coordsize="0,368" path="m2179,1456l2179,1089e" filled="f" stroked="t" strokeweight=".474641pt" strokecolor="#2F2F2F">
                <v:path arrowok="t"/>
              </v:shape>
            </v:group>
            <v:group style="position:absolute;left:8793;top:621;width:2;height:1513" coordorigin="8793,621" coordsize="2,1513">
              <v:shape style="position:absolute;left:8793;top:621;width:2;height:1513" coordorigin="8793,621" coordsize="0,1513" path="m8793,2134l8793,621e" filled="f" stroked="t" strokeweight=".711962pt" strokecolor="#646464">
                <v:path arrowok="t"/>
              </v:shape>
            </v:group>
            <v:group style="position:absolute;left:235;top:611;width:2;height:1065" coordorigin="235,611" coordsize="2,1065">
              <v:shape style="position:absolute;left:235;top:611;width:2;height:1065" coordorigin="235,611" coordsize="0,1065" path="m235,1676l235,611e" filled="f" stroked="t" strokeweight=".711962pt" strokecolor="#A3A3A3">
                <v:path arrowok="t"/>
              </v:shape>
            </v:group>
            <v:group style="position:absolute;left:237;top:1618;width:2;height:186" coordorigin="237,1618" coordsize="2,186">
              <v:shape style="position:absolute;left:237;top:1618;width:2;height:186" coordorigin="237,1618" coordsize="0,186" path="m237,1805l237,1618e" filled="f" stroked="t" strokeweight=".474641pt" strokecolor="#878787">
                <v:path arrowok="t"/>
              </v:shape>
            </v:group>
            <v:group style="position:absolute;left:233;top:2127;width:6151;height:2" coordorigin="233,2127" coordsize="6151,2">
              <v:shape style="position:absolute;left:233;top:2127;width:6151;height:2" coordorigin="233,2127" coordsize="6151,0" path="m233,2127l6384,2127e" filled="f" stroked="t" strokeweight=".711962pt" strokecolor="#606060">
                <v:path arrowok="t"/>
              </v:shape>
            </v:group>
            <v:group style="position:absolute;left:6327;top:2129;width:261;height:2" coordorigin="6327,2129" coordsize="261,2">
              <v:shape style="position:absolute;left:6327;top:2129;width:261;height:2" coordorigin="6327,2129" coordsize="261,0" path="m6327,2129l6588,2129e" filled="f" stroked="t" strokeweight=".474641pt" strokecolor="#4B4B4B">
                <v:path arrowok="t"/>
              </v:shape>
            </v:group>
            <v:group style="position:absolute;left:6531;top:2127;width:4846;height:2" coordorigin="6531,2127" coordsize="4846,2">
              <v:shape style="position:absolute;left:6531;top:2127;width:4846;height:2" coordorigin="6531,2127" coordsize="4846,0" path="m6531,2127l11377,2127e" filled="f" stroked="t" strokeweight=".711962pt" strokecolor="#646464">
                <v:path arrowok="t"/>
              </v:shape>
            </v:group>
            <v:group style="position:absolute;left:8738;top:2129;width:299;height:2" coordorigin="8738,2129" coordsize="299,2">
              <v:shape style="position:absolute;left:8738;top:2129;width:299;height:2" coordorigin="8738,2129" coordsize="299,0" path="m8738,2129l9037,2129e" filled="f" stroked="t" strokeweight=".474641pt" strokecolor="#4F4F4F">
                <v:path arrowok="t"/>
              </v:shape>
            </v:group>
            <v:group style="position:absolute;left:11372;top:616;width:2;height:1528" coordorigin="11372,616" coordsize="2,1528">
              <v:shape style="position:absolute;left:11372;top:616;width:2;height:1528" coordorigin="11372,616" coordsize="0,1528" path="m11372,2144l11372,616e" filled="f" stroked="t" strokeweight=".474641pt" strokecolor="#646464">
                <v:path arrowok="t"/>
              </v:shape>
            </v:group>
            <v:group style="position:absolute;left:228;top:2368;width:2634;height:2" coordorigin="228,2368" coordsize="2634,2">
              <v:shape style="position:absolute;left:228;top:2368;width:2634;height:2" coordorigin="228,2368" coordsize="2634,0" path="m228,2368l2862,2368e" filled="f" stroked="t" strokeweight=".711962pt" strokecolor="#646464">
                <v:path arrowok="t"/>
              </v:shape>
            </v:group>
            <v:group style="position:absolute;left:2805;top:2368;width:2017;height:2" coordorigin="2805,2368" coordsize="2017,2">
              <v:shape style="position:absolute;left:2805;top:2368;width:2017;height:2" coordorigin="2805,2368" coordsize="2017,0" path="m2805,2368l4822,2368e" filled="f" stroked="t" strokeweight=".474641pt" strokecolor="#575757">
                <v:path arrowok="t"/>
              </v:shape>
            </v:group>
            <v:group style="position:absolute;left:4595;top:2368;width:650;height:2" coordorigin="4595,2368" coordsize="650,2">
              <v:shape style="position:absolute;left:4595;top:2368;width:650;height:2" coordorigin="4595,2368" coordsize="650,0" path="m4595,2368l5245,2368e" filled="f" stroked="t" strokeweight=".949282pt" strokecolor="#6B6B6B">
                <v:path arrowok="t"/>
              </v:shape>
            </v:group>
            <v:group style="position:absolute;left:5188;top:2368;width:2202;height:2" coordorigin="5188,2368" coordsize="2202,2">
              <v:shape style="position:absolute;left:5188;top:2368;width:2202;height:2" coordorigin="5188,2368" coordsize="2202,0" path="m5188,2368l7390,2368e" filled="f" stroked="t" strokeweight=".474641pt" strokecolor="#545454">
                <v:path arrowok="t"/>
              </v:shape>
            </v:group>
            <v:group style="position:absolute;left:7333;top:2370;width:1704;height:2" coordorigin="7333,2370" coordsize="1704,2">
              <v:shape style="position:absolute;left:7333;top:2370;width:1704;height:2" coordorigin="7333,2370" coordsize="1704,0" path="m7333,2370l9037,2370e" filled="f" stroked="t" strokeweight=".711962pt" strokecolor="#646464">
                <v:path arrowok="t"/>
              </v:shape>
            </v:group>
            <v:group style="position:absolute;left:8980;top:2368;width:527;height:2" coordorigin="8980,2368" coordsize="527,2">
              <v:shape style="position:absolute;left:8980;top:2368;width:527;height:2" coordorigin="8980,2368" coordsize="527,0" path="m8980,2368l9507,2368e" filled="f" stroked="t" strokeweight=".474641pt" strokecolor="#4B4B4B">
                <v:path arrowok="t"/>
              </v:shape>
            </v:group>
            <v:group style="position:absolute;left:9450;top:2368;width:1932;height:2" coordorigin="9450,2368" coordsize="1932,2">
              <v:shape style="position:absolute;left:9450;top:2368;width:1932;height:2" coordorigin="9450,2368" coordsize="1932,0" path="m9450,2368l11382,2368e" filled="f" stroked="t" strokeweight=".711962pt" strokecolor="#676767">
                <v:path arrowok="t"/>
              </v:shape>
            </v:group>
            <v:group style="position:absolute;left:233;top:2609;width:8805;height:2" coordorigin="233,2609" coordsize="8805,2">
              <v:shape style="position:absolute;left:233;top:2609;width:8805;height:2" coordorigin="233,2609" coordsize="8805,0" path="m233,2609l9037,2609e" filled="f" stroked="t" strokeweight=".711962pt" strokecolor="#606060">
                <v:path arrowok="t"/>
              </v:shape>
            </v:group>
            <v:group style="position:absolute;left:8980;top:2607;width:527;height:2" coordorigin="8980,2607" coordsize="527,2">
              <v:shape style="position:absolute;left:8980;top:2607;width:527;height:2" coordorigin="8980,2607" coordsize="527,0" path="m8980,2607l9507,2607e" filled="f" stroked="t" strokeweight=".474641pt" strokecolor="#4B4B4B">
                <v:path arrowok="t"/>
              </v:shape>
            </v:group>
            <v:group style="position:absolute;left:9422;top:2607;width:1960;height:2" coordorigin="9422,2607" coordsize="1960,2">
              <v:shape style="position:absolute;left:9422;top:2607;width:1960;height:2" coordorigin="9422,2607" coordsize="1960,0" path="m9422,2607l11382,2607e" filled="f" stroked="t" strokeweight=".711962pt" strokecolor="#606060">
                <v:path arrowok="t"/>
              </v:shape>
            </v:group>
            <v:group style="position:absolute;left:233;top:2848;width:6806;height:2" coordorigin="233,2848" coordsize="6806,2">
              <v:shape style="position:absolute;left:233;top:2848;width:6806;height:2" coordorigin="233,2848" coordsize="6806,0" path="m233,2848l7039,2848e" filled="f" stroked="t" strokeweight=".711962pt" strokecolor="#606060">
                <v:path arrowok="t"/>
              </v:shape>
            </v:group>
            <v:group style="position:absolute;left:6982;top:2850;width:408;height:2" coordorigin="6982,2850" coordsize="408,2">
              <v:shape style="position:absolute;left:6982;top:2850;width:408;height:2" coordorigin="6982,2850" coordsize="408,0" path="m6982,2850l7390,2850e" filled="f" stroked="t" strokeweight=".474641pt" strokecolor="#383838">
                <v:path arrowok="t"/>
              </v:shape>
            </v:group>
            <v:group style="position:absolute;left:7333;top:2850;width:622;height:2" coordorigin="7333,2850" coordsize="622,2">
              <v:shape style="position:absolute;left:7333;top:2850;width:622;height:2" coordorigin="7333,2850" coordsize="622,0" path="m7333,2850l7955,2850e" filled="f" stroked="t" strokeweight=".711962pt" strokecolor="#646464">
                <v:path arrowok="t"/>
              </v:shape>
            </v:group>
            <v:group style="position:absolute;left:7898;top:2848;width:902;height:2" coordorigin="7898,2848" coordsize="902,2">
              <v:shape style="position:absolute;left:7898;top:2848;width:902;height:2" coordorigin="7898,2848" coordsize="902,0" path="m7898,2848l8800,2848e" filled="f" stroked="t" strokeweight=".474641pt" strokecolor="#4F4F4F">
                <v:path arrowok="t"/>
              </v:shape>
            </v:group>
            <v:group style="position:absolute;left:8743;top:2850;width:764;height:2" coordorigin="8743,2850" coordsize="764,2">
              <v:shape style="position:absolute;left:8743;top:2850;width:764;height:2" coordorigin="8743,2850" coordsize="764,0" path="m8743,2850l9507,2850e" filled="f" stroked="t" strokeweight=".949282pt" strokecolor="#646464">
                <v:path arrowok="t"/>
              </v:shape>
            </v:group>
            <v:group style="position:absolute;left:9450;top:2850;width:180;height:2" coordorigin="9450,2850" coordsize="180,2">
              <v:shape style="position:absolute;left:9450;top:2850;width:180;height:2" coordorigin="9450,2850" coordsize="180,0" path="m9450,2850l9630,2850e" filled="f" stroked="t" strokeweight=".474641pt" strokecolor="#3B3B3B">
                <v:path arrowok="t"/>
              </v:shape>
            </v:group>
            <v:group style="position:absolute;left:9574;top:2850;width:1808;height:2" coordorigin="9574,2850" coordsize="1808,2">
              <v:shape style="position:absolute;left:9574;top:2850;width:1808;height:2" coordorigin="9574,2850" coordsize="1808,0" path="m9574,2850l11382,2850e" filled="f" stroked="t" strokeweight=".711962pt" strokecolor="#606060">
                <v:path arrowok="t"/>
              </v:shape>
            </v:group>
            <v:group style="position:absolute;left:11375;top:2573;width:2;height:291" coordorigin="11375,2573" coordsize="2,291">
              <v:shape style="position:absolute;left:11375;top:2573;width:2;height:291" coordorigin="11375,2573" coordsize="0,291" path="m11375,2864l11375,2573e" filled="f" stroked="t" strokeweight=".711962pt" strokecolor="#606060">
                <v:path arrowok="t"/>
              </v:shape>
            </v:group>
            <v:group style="position:absolute;left:233;top:3089;width:11154;height:2" coordorigin="233,3089" coordsize="11154,2">
              <v:shape style="position:absolute;left:233;top:3089;width:11154;height:2" coordorigin="233,3089" coordsize="11154,0" path="m233,3089l11387,3089e" filled="f" stroked="t" strokeweight=".711962pt" strokecolor="#606060">
                <v:path arrowok="t"/>
              </v:shape>
            </v:group>
            <v:group style="position:absolute;left:237;top:2769;width:2;height:339" coordorigin="237,2769" coordsize="2,339">
              <v:shape style="position:absolute;left:237;top:2769;width:2;height:339" coordorigin="237,2769" coordsize="0,339" path="m237,3108l237,2769e" filled="f" stroked="t" strokeweight=".711962pt" strokecolor="#383838">
                <v:path arrowok="t"/>
              </v:shape>
            </v:group>
            <v:group style="position:absolute;left:6982;top:3089;width:408;height:2" coordorigin="6982,3089" coordsize="408,2">
              <v:shape style="position:absolute;left:6982;top:3089;width:408;height:2" coordorigin="6982,3089" coordsize="408,0" path="m6982,3089l7390,3089e" filled="f" stroked="t" strokeweight=".474641pt" strokecolor="#3F3F3F">
                <v:path arrowok="t"/>
              </v:shape>
            </v:group>
            <v:group style="position:absolute;left:9450;top:3089;width:180;height:2" coordorigin="9450,3089" coordsize="180,2">
              <v:shape style="position:absolute;left:9450;top:3089;width:180;height:2" coordorigin="9450,3089" coordsize="180,0" path="m9450,3089l9630,3089e" filled="f" stroked="t" strokeweight=".474641pt" strokecolor="#3F3F3F">
                <v:path arrowok="t"/>
              </v:shape>
            </v:group>
            <v:group style="position:absolute;left:233;top:3330;width:11154;height:2" coordorigin="233,3330" coordsize="11154,2">
              <v:shape style="position:absolute;left:233;top:3330;width:11154;height:2" coordorigin="233,3330" coordsize="11154,0" path="m233,3330l11387,3330e" filled="f" stroked="t" strokeweight=".711962pt" strokecolor="#5B5B5B">
                <v:path arrowok="t"/>
              </v:shape>
            </v:group>
            <v:group style="position:absolute;left:3444;top:3323;width:2;height:692" coordorigin="3444,3323" coordsize="2,692">
              <v:shape style="position:absolute;left:3444;top:3323;width:2;height:692" coordorigin="3444,3323" coordsize="0,692" path="m3444,4015l3444,3323e" filled="f" stroked="t" strokeweight=".949282pt" strokecolor="#545454">
                <v:path arrowok="t"/>
              </v:shape>
            </v:group>
            <v:group style="position:absolute;left:6586;top:3328;width:2;height:1003" coordorigin="6586,3328" coordsize="2,1003">
              <v:shape style="position:absolute;left:6586;top:3328;width:2;height:1003" coordorigin="6586,3328" coordsize="0,1003" path="m6586,4330l6586,3328e" filled="f" stroked="t" strokeweight=".711962pt" strokecolor="#4F4F4F">
                <v:path arrowok="t"/>
              </v:shape>
            </v:group>
            <v:group style="position:absolute;left:6579;top:3557;width:1196;height:2" coordorigin="6579,3557" coordsize="1196,2">
              <v:shape style="position:absolute;left:6579;top:3557;width:1196;height:2" coordorigin="6579,3557" coordsize="1196,0" path="m6579,3557l7775,3557e" filled="f" stroked="t" strokeweight=".949282pt" strokecolor="#484848">
                <v:path arrowok="t"/>
              </v:shape>
            </v:group>
            <v:group style="position:absolute;left:7927;top:3566;width:1675;height:2" coordorigin="7927,3566" coordsize="1675,2">
              <v:shape style="position:absolute;left:7927;top:3566;width:1675;height:2" coordorigin="7927,3566" coordsize="1675,0" path="m7927,3566l9602,3566e" filled="f" stroked="t" strokeweight=".237321pt" strokecolor="#000000">
                <v:path arrowok="t"/>
              </v:shape>
            </v:group>
            <v:group style="position:absolute;left:9602;top:3566;width:1785;height:2" coordorigin="9602,3566" coordsize="1785,2">
              <v:shape style="position:absolute;left:9602;top:3566;width:1785;height:2" coordorigin="9602,3566" coordsize="1785,0" path="m9602,3566l11387,3566e" filled="f" stroked="t" strokeweight=".237321pt" strokecolor="#4F4F4F">
                <v:path arrowok="t"/>
              </v:shape>
            </v:group>
            <v:group style="position:absolute;left:6583;top:3328;width:2;height:993" coordorigin="6583,3328" coordsize="2,993">
              <v:shape style="position:absolute;left:6583;top:3328;width:2;height:993" coordorigin="6583,3328" coordsize="0,993" path="m6583,4321l6583,3328e" filled="f" stroked="t" strokeweight=".474641pt" strokecolor="#484848">
                <v:path arrowok="t"/>
              </v:shape>
            </v:group>
            <v:group style="position:absolute;left:11377;top:3538;width:2;height:277" coordorigin="11377,3538" coordsize="2,277">
              <v:shape style="position:absolute;left:11377;top:3538;width:2;height:277" coordorigin="11377,3538" coordsize="0,277" path="m11377,3815l11377,3538e" filled="f" stroked="t" strokeweight=".474641pt" strokecolor="#4B4B4B">
                <v:path arrowok="t"/>
              </v:shape>
            </v:group>
            <v:group style="position:absolute;left:3432;top:4005;width:1077;height:2" coordorigin="3432,4005" coordsize="1077,2">
              <v:shape style="position:absolute;left:3432;top:4005;width:1077;height:2" coordorigin="3432,4005" coordsize="1077,0" path="m3432,4005l4509,4005e" filled="f" stroked="t" strokeweight=".711962pt" strokecolor="#606060">
                <v:path arrowok="t"/>
              </v:shape>
            </v:group>
            <v:group style="position:absolute;left:4452;top:4005;width:370;height:2" coordorigin="4452,4005" coordsize="370,2">
              <v:shape style="position:absolute;left:4452;top:4005;width:370;height:2" coordorigin="4452,4005" coordsize="370,0" path="m4452,4005l4822,4005e" filled="f" stroked="t" strokeweight=".474641pt" strokecolor="#4B4B4B">
                <v:path arrowok="t"/>
              </v:shape>
            </v:group>
            <v:group style="position:absolute;left:4765;top:4005;width:275;height:2" coordorigin="4765,4005" coordsize="275,2">
              <v:shape style="position:absolute;left:4765;top:4005;width:275;height:2" coordorigin="4765,4005" coordsize="275,0" path="m4765,4005l5041,4005e" filled="f" stroked="t" strokeweight=".474641pt" strokecolor="#343434">
                <v:path arrowok="t"/>
              </v:shape>
            </v:group>
            <v:group style="position:absolute;left:4984;top:4005;width:261;height:2" coordorigin="4984,4005" coordsize="261,2">
              <v:shape style="position:absolute;left:4984;top:4005;width:261;height:2" coordorigin="4984,4005" coordsize="261,0" path="m4984,4005l5245,4005e" filled="f" stroked="t" strokeweight=".711962pt" strokecolor="#606060">
                <v:path arrowok="t"/>
              </v:shape>
            </v:group>
            <v:group style="position:absolute;left:5188;top:4005;width:403;height:2" coordorigin="5188,4005" coordsize="403,2">
              <v:shape style="position:absolute;left:5188;top:4005;width:403;height:2" coordorigin="5188,4005" coordsize="403,0" path="m5188,4005l5591,4005e" filled="f" stroked="t" strokeweight=".711962pt" strokecolor="#8C8C8C">
                <v:path arrowok="t"/>
              </v:shape>
            </v:group>
            <v:group style="position:absolute;left:5534;top:4318;width:5852;height:2" coordorigin="5534,4318" coordsize="5852,2">
              <v:shape style="position:absolute;left:5534;top:4318;width:5852;height:2" coordorigin="5534,4318" coordsize="5852,0" path="m5534,4318l11387,4318e" filled="f" stroked="t" strokeweight=".711962pt" strokecolor="#606060">
                <v:path arrowok="t"/>
              </v:shape>
            </v:group>
            <v:group style="position:absolute;left:233;top:4313;width:2630;height:2" coordorigin="233,4313" coordsize="2630,2">
              <v:shape style="position:absolute;left:233;top:4313;width:2630;height:2" coordorigin="233,4313" coordsize="2630,0" path="m233,4313l2862,4313e" filled="f" stroked="t" strokeweight=".711962pt" strokecolor="#606060">
                <v:path arrowok="t"/>
              </v:shape>
            </v:group>
            <v:group style="position:absolute;left:2805;top:4316;width:437;height:2" coordorigin="2805,4316" coordsize="437,2">
              <v:shape style="position:absolute;left:2805;top:4316;width:437;height:2" coordorigin="2805,4316" coordsize="437,0" path="m2805,4316l3242,4316e" filled="f" stroked="t" strokeweight=".474641pt" strokecolor="#383838">
                <v:path arrowok="t"/>
              </v:shape>
            </v:group>
            <v:group style="position:absolute;left:3185;top:4313;width:266;height:2" coordorigin="3185,4313" coordsize="266,2">
              <v:shape style="position:absolute;left:3185;top:4313;width:266;height:2" coordorigin="3185,4313" coordsize="266,0" path="m3185,4313l3451,4313e" filled="f" stroked="t" strokeweight=".949282pt" strokecolor="#6B6B6B">
                <v:path arrowok="t"/>
              </v:shape>
            </v:group>
            <v:group style="position:absolute;left:3446;top:3958;width:2;height:368" coordorigin="3446,3958" coordsize="2,368">
              <v:shape style="position:absolute;left:3446;top:3958;width:2;height:368" coordorigin="3446,3958" coordsize="0,368" path="m3446,4325l3446,3958e" filled="f" stroked="t" strokeweight=".474641pt" strokecolor="#3F3F3F">
                <v:path arrowok="t"/>
              </v:shape>
            </v:group>
            <v:group style="position:absolute;left:3213;top:4311;width:2378;height:2" coordorigin="3213,4311" coordsize="2378,2">
              <v:shape style="position:absolute;left:3213;top:4311;width:2378;height:2" coordorigin="3213,4311" coordsize="2378,0" path="m3213,4311l5591,4311e" filled="f" stroked="t" strokeweight=".949282pt" strokecolor="#444444">
                <v:path arrowok="t"/>
              </v:shape>
            </v:group>
            <v:group style="position:absolute;left:228;top:4590;width:8572;height:2" coordorigin="228,4590" coordsize="8572,2">
              <v:shape style="position:absolute;left:228;top:4590;width:8572;height:2" coordorigin="228,4590" coordsize="8572,0" path="m228,4590l8800,4590e" filled="f" stroked="t" strokeweight=".711962pt" strokecolor="#5B5B5B">
                <v:path arrowok="t"/>
              </v:shape>
            </v:group>
            <v:group style="position:absolute;left:8743;top:4595;width:294;height:2" coordorigin="8743,4595" coordsize="294,2">
              <v:shape style="position:absolute;left:8743;top:4595;width:294;height:2" coordorigin="8743,4595" coordsize="294,0" path="m8743,4595l9037,4595e" filled="f" stroked="t" strokeweight=".949282pt" strokecolor="#707070">
                <v:path arrowok="t"/>
              </v:shape>
            </v:group>
            <v:group style="position:absolute;left:8980;top:4593;width:527;height:2" coordorigin="8980,4593" coordsize="527,2">
              <v:shape style="position:absolute;left:8980;top:4593;width:527;height:2" coordorigin="8980,4593" coordsize="527,0" path="m8980,4593l9507,4593e" filled="f" stroked="t" strokeweight=".474641pt" strokecolor="#484848">
                <v:path arrowok="t"/>
              </v:shape>
            </v:group>
            <v:group style="position:absolute;left:9422;top:4593;width:1965;height:2" coordorigin="9422,4593" coordsize="1965,2">
              <v:shape style="position:absolute;left:9422;top:4593;width:1965;height:2" coordorigin="9422,4593" coordsize="1965,0" path="m9422,4593l11387,4593e" filled="f" stroked="t" strokeweight=".711962pt" strokecolor="#646464">
                <v:path arrowok="t"/>
              </v:shape>
            </v:group>
            <v:group style="position:absolute;left:2174;top:4834;width:4865;height:2" coordorigin="2174,4834" coordsize="4865,2">
              <v:shape style="position:absolute;left:2174;top:4834;width:4865;height:2" coordorigin="2174,4834" coordsize="4865,0" path="m2174,4834l7039,4834e" filled="f" stroked="t" strokeweight=".711962pt" strokecolor="#606060">
                <v:path arrowok="t"/>
              </v:shape>
            </v:group>
            <v:group style="position:absolute;left:6982;top:4836;width:408;height:2" coordorigin="6982,4836" coordsize="408,2">
              <v:shape style="position:absolute;left:6982;top:4836;width:408;height:2" coordorigin="6982,4836" coordsize="408,0" path="m6982,4836l7390,4836e" filled="f" stroked="t" strokeweight=".474641pt" strokecolor="#383838">
                <v:path arrowok="t"/>
              </v:shape>
            </v:group>
            <v:group style="position:absolute;left:7333;top:4836;width:622;height:2" coordorigin="7333,4836" coordsize="622,2">
              <v:shape style="position:absolute;left:7333;top:4836;width:622;height:2" coordorigin="7333,4836" coordsize="622,0" path="m7333,4836l7955,4836e" filled="f" stroked="t" strokeweight=".711962pt" strokecolor="#606060">
                <v:path arrowok="t"/>
              </v:shape>
            </v:group>
            <v:group style="position:absolute;left:7898;top:4834;width:902;height:2" coordorigin="7898,4834" coordsize="902,2">
              <v:shape style="position:absolute;left:7898;top:4834;width:902;height:2" coordorigin="7898,4834" coordsize="902,0" path="m7898,4834l8800,4834e" filled="f" stroked="t" strokeweight=".474641pt" strokecolor="#4B4B4B">
                <v:path arrowok="t"/>
              </v:shape>
            </v:group>
            <v:group style="position:absolute;left:8743;top:4839;width:2644;height:2" coordorigin="8743,4839" coordsize="2644,2">
              <v:shape style="position:absolute;left:8743;top:4839;width:2644;height:2" coordorigin="8743,4839" coordsize="2644,0" path="m8743,4839l11387,4839e" filled="f" stroked="t" strokeweight=".711962pt" strokecolor="#606060">
                <v:path arrowok="t"/>
              </v:shape>
            </v:group>
            <v:group style="position:absolute;left:2179;top:4306;width:2;height:11988" coordorigin="2179,4306" coordsize="2,11988">
              <v:shape style="position:absolute;left:2179;top:4306;width:2;height:11988" coordorigin="2179,4306" coordsize="0,11988" path="m2179,16294l2179,4306e" filled="f" stroked="t" strokeweight=".474641pt" strokecolor="#4B4B4B">
                <v:path arrowok="t"/>
              </v:shape>
            </v:group>
            <v:group style="position:absolute;left:7362;top:4812;width:2;height:272" coordorigin="7362,4812" coordsize="2,272">
              <v:shape style="position:absolute;left:7362;top:4812;width:2;height:272" coordorigin="7362,4812" coordsize="0,272" path="m7362,5084l7362,4812e" filled="f" stroked="t" strokeweight=".237321pt" strokecolor="#282828">
                <v:path arrowok="t"/>
              </v:shape>
            </v:group>
            <v:group style="position:absolute;left:4495;top:5323;width:5164;height:2" coordorigin="4495,5323" coordsize="5164,2">
              <v:shape style="position:absolute;left:4495;top:5323;width:5164;height:2" coordorigin="4495,5323" coordsize="5164,0" path="m4495,5323l9659,5323e" filled="f" stroked="t" strokeweight=".711962pt" strokecolor="#606060">
                <v:path arrowok="t"/>
              </v:shape>
            </v:group>
            <v:group style="position:absolute;left:6982;top:5323;width:413;height:2" coordorigin="6982,5323" coordsize="413,2">
              <v:shape style="position:absolute;left:6982;top:5323;width:413;height:2" coordorigin="6982,5323" coordsize="413,0" path="m6982,5323l7395,5323e" filled="f" stroked="t" strokeweight=".474641pt" strokecolor="#3B3B3B">
                <v:path arrowok="t"/>
              </v:shape>
            </v:group>
            <v:group style="position:absolute;left:7362;top:5084;width:2;height:234" coordorigin="7362,5084" coordsize="2,234">
              <v:shape style="position:absolute;left:7362;top:5084;width:2;height:234" coordorigin="7362,5084" coordsize="0,234" path="m7362,5318l7362,5084e" filled="f" stroked="t" strokeweight=".237321pt" strokecolor="#3B3B3B">
                <v:path arrowok="t"/>
              </v:shape>
            </v:group>
            <v:group style="position:absolute;left:9574;top:5326;width:1818;height:2" coordorigin="9574,5326" coordsize="1818,2">
              <v:shape style="position:absolute;left:9574;top:5326;width:1818;height:2" coordorigin="9574,5326" coordsize="1818,0" path="m9574,5326l11391,5326e" filled="f" stroked="t" strokeweight=".711962pt" strokecolor="#5B5B5B">
                <v:path arrowok="t"/>
              </v:shape>
            </v:group>
            <v:group style="position:absolute;left:237;top:840;width:2;height:15449" coordorigin="237,840" coordsize="2,15449">
              <v:shape style="position:absolute;left:237;top:840;width:2;height:15449" coordorigin="237,840" coordsize="0,15449" path="m237,16289l237,840e" filled="f" stroked="t" strokeweight=".711962pt" strokecolor="#545454">
                <v:path arrowok="t"/>
              </v:shape>
            </v:group>
            <v:group style="position:absolute;left:4507;top:4827;width:2;height:783" coordorigin="4507,4827" coordsize="2,783">
              <v:shape style="position:absolute;left:4507;top:4827;width:2;height:783" coordorigin="4507,4827" coordsize="0,783" path="m4507,5610l4507,4827e" filled="f" stroked="t" strokeweight=".949282pt" strokecolor="#575757">
                <v:path arrowok="t"/>
              </v:shape>
            </v:group>
            <v:group style="position:absolute;left:4504;top:5564;width:4296;height:2" coordorigin="4504,5564" coordsize="4296,2">
              <v:shape style="position:absolute;left:4504;top:5564;width:4296;height:2" coordorigin="4504,5564" coordsize="4296,0" path="m4504,5564l8800,5564e" filled="f" stroked="t" strokeweight=".711962pt" strokecolor="#606060">
                <v:path arrowok="t"/>
              </v:shape>
            </v:group>
            <v:group style="position:absolute;left:8743;top:5567;width:764;height:2" coordorigin="8743,5567" coordsize="764,2">
              <v:shape style="position:absolute;left:8743;top:5567;width:764;height:2" coordorigin="8743,5567" coordsize="764,0" path="m8743,5567l9507,5567e" filled="f" stroked="t" strokeweight=".474641pt" strokecolor="#545454">
                <v:path arrowok="t"/>
              </v:shape>
            </v:group>
            <v:group style="position:absolute;left:9360;top:5567;width:2027;height:2" coordorigin="9360,5567" coordsize="2027,2">
              <v:shape style="position:absolute;left:9360;top:5567;width:2027;height:2" coordorigin="9360,5567" coordsize="2027,0" path="m9360,5567l11387,5567e" filled="f" stroked="t" strokeweight=".711962pt" strokecolor="#646464">
                <v:path arrowok="t"/>
              </v:shape>
            </v:group>
            <v:group style="position:absolute;left:11384;top:625;width:2;height:10231" coordorigin="11384,625" coordsize="2,10231">
              <v:shape style="position:absolute;left:11384;top:625;width:2;height:10231" coordorigin="11384,625" coordsize="0,10231" path="m11384,10856l11384,625e" filled="f" stroked="t" strokeweight=".711962pt" strokecolor="#676767">
                <v:path arrowok="t"/>
              </v:shape>
            </v:group>
            <v:group style="position:absolute;left:4509;top:5552;width:2;height:263" coordorigin="4509,5552" coordsize="2,263">
              <v:shape style="position:absolute;left:4509;top:5552;width:2;height:263" coordorigin="4509,5552" coordsize="0,263" path="m4509,5815l4509,5552e" filled="f" stroked="t" strokeweight=".474641pt" strokecolor="#2B2B2B">
                <v:path arrowok="t"/>
              </v:shape>
            </v:group>
            <v:group style="position:absolute;left:4500;top:5805;width:3455;height:2" coordorigin="4500,5805" coordsize="3455,2">
              <v:shape style="position:absolute;left:4500;top:5805;width:3455;height:2" coordorigin="4500,5805" coordsize="3455,0" path="m4500,5805l7955,5805e" filled="f" stroked="t" strokeweight=".711962pt" strokecolor="#5B5B5B">
                <v:path arrowok="t"/>
              </v:shape>
            </v:group>
            <v:group style="position:absolute;left:7898;top:5805;width:902;height:2" coordorigin="7898,5805" coordsize="902,2">
              <v:shape style="position:absolute;left:7898;top:5805;width:902;height:2" coordorigin="7898,5805" coordsize="902,0" path="m7898,5805l8800,5805e" filled="f" stroked="t" strokeweight=".949282pt" strokecolor="#707070">
                <v:path arrowok="t"/>
              </v:shape>
            </v:group>
            <v:group style="position:absolute;left:8743;top:5805;width:764;height:2" coordorigin="8743,5805" coordsize="764,2">
              <v:shape style="position:absolute;left:8743;top:5805;width:764;height:2" coordorigin="8743,5805" coordsize="764,0" path="m8743,5805l9507,5805e" filled="f" stroked="t" strokeweight=".474641pt" strokecolor="#4F4F4F">
                <v:path arrowok="t"/>
              </v:shape>
            </v:group>
            <v:group style="position:absolute;left:9426;top:5805;width:1965;height:2" coordorigin="9426,5805" coordsize="1965,2">
              <v:shape style="position:absolute;left:9426;top:5805;width:1965;height:2" coordorigin="9426,5805" coordsize="1965,0" path="m9426,5805l11391,5805e" filled="f" stroked="t" strokeweight=".711962pt" strokecolor="#676767">
                <v:path arrowok="t"/>
              </v:shape>
            </v:group>
            <v:group style="position:absolute;left:11382;top:5548;width:2;height:277" coordorigin="11382,5548" coordsize="2,277">
              <v:shape style="position:absolute;left:11382;top:5548;width:2;height:277" coordorigin="11382,5548" coordsize="0,277" path="m11382,5824l11382,5548e" filled="f" stroked="t" strokeweight=".474641pt" strokecolor="#484848">
                <v:path arrowok="t"/>
              </v:shape>
            </v:group>
            <v:group style="position:absolute;left:2174;top:6042;width:688;height:2" coordorigin="2174,6042" coordsize="688,2">
              <v:shape style="position:absolute;left:2174;top:6042;width:688;height:2" coordorigin="2174,6042" coordsize="688,0" path="m2174,6042l2862,6042e" filled="f" stroked="t" strokeweight=".474641pt" strokecolor="#545454">
                <v:path arrowok="t"/>
              </v:shape>
            </v:group>
            <v:group style="position:absolute;left:2739;top:6044;width:6768;height:2" coordorigin="2739,6044" coordsize="6768,2">
              <v:shape style="position:absolute;left:2739;top:6044;width:6768;height:2" coordorigin="2739,6044" coordsize="6768,0" path="m2739,6044l9507,6044e" filled="f" stroked="t" strokeweight=".711962pt" strokecolor="#606060">
                <v:path arrowok="t"/>
              </v:shape>
            </v:group>
            <v:group style="position:absolute;left:9450;top:6049;width:180;height:2" coordorigin="9450,6049" coordsize="180,2">
              <v:shape style="position:absolute;left:9450;top:6049;width:180;height:2" coordorigin="9450,6049" coordsize="180,0" path="m9450,6049l9630,6049e" filled="f" stroked="t" strokeweight=".474641pt" strokecolor="#4F4F4F">
                <v:path arrowok="t"/>
              </v:shape>
            </v:group>
            <v:group style="position:absolute;left:9574;top:6049;width:1818;height:2" coordorigin="9574,6049" coordsize="1818,2">
              <v:shape style="position:absolute;left:9574;top:6049;width:1818;height:2" coordorigin="9574,6049" coordsize="1818,0" path="m9574,6049l11391,6049e" filled="f" stroked="t" strokeweight=".711962pt" strokecolor="#606060">
                <v:path arrowok="t"/>
              </v:shape>
            </v:group>
            <v:group style="position:absolute;left:228;top:6278;width:864;height:2" coordorigin="228,6278" coordsize="864,2">
              <v:shape style="position:absolute;left:228;top:6278;width:864;height:2" coordorigin="228,6278" coordsize="864,0" path="m228,6278l1092,6278e" filled="f" stroked="t" strokeweight=".711962pt" strokecolor="#6B6B6B">
                <v:path arrowok="t"/>
              </v:shape>
            </v:group>
            <v:group style="position:absolute;left:1035;top:6278;width:551;height:2" coordorigin="1035,6278" coordsize="551,2">
              <v:shape style="position:absolute;left:1035;top:6278;width:551;height:2" coordorigin="1035,6278" coordsize="551,0" path="m1035,6278l1585,6278e" filled="f" stroked="t" strokeweight=".474641pt" strokecolor="#484848">
                <v:path arrowok="t"/>
              </v:shape>
            </v:group>
            <v:group style="position:absolute;left:1528;top:6280;width:2990;height:2" coordorigin="1528,6280" coordsize="2990,2">
              <v:shape style="position:absolute;left:1528;top:6280;width:2990;height:2" coordorigin="1528,6280" coordsize="2990,0" path="m1528,6280l4519,6280e" filled="f" stroked="t" strokeweight=".711962pt" strokecolor="#646464">
                <v:path arrowok="t"/>
              </v:shape>
            </v:group>
            <v:group style="position:absolute;left:4447;top:6283;width:2592;height:2" coordorigin="4447,6283" coordsize="2592,2">
              <v:shape style="position:absolute;left:4447;top:6283;width:2592;height:2" coordorigin="4447,6283" coordsize="2592,0" path="m4447,6283l7039,6283e" filled="f" stroked="t" strokeweight=".474641pt" strokecolor="#606060">
                <v:path arrowok="t"/>
              </v:shape>
            </v:group>
            <v:group style="position:absolute;left:6982;top:6288;width:408;height:2" coordorigin="6982,6288" coordsize="408,2">
              <v:shape style="position:absolute;left:6982;top:6288;width:408;height:2" coordorigin="6982,6288" coordsize="408,0" path="m6982,6288l7390,6288e" filled="f" stroked="t" strokeweight=".474641pt" strokecolor="#484848">
                <v:path arrowok="t"/>
              </v:shape>
            </v:group>
            <v:group style="position:absolute;left:7333;top:6285;width:622;height:2" coordorigin="7333,6285" coordsize="622,2">
              <v:shape style="position:absolute;left:7333;top:6285;width:622;height:2" coordorigin="7333,6285" coordsize="622,0" path="m7333,6285l7955,6285e" filled="f" stroked="t" strokeweight=".949282pt" strokecolor="#707070">
                <v:path arrowok="t"/>
              </v:shape>
            </v:group>
            <v:group style="position:absolute;left:7898;top:6285;width:902;height:2" coordorigin="7898,6285" coordsize="902,2">
              <v:shape style="position:absolute;left:7898;top:6285;width:902;height:2" coordorigin="7898,6285" coordsize="902,0" path="m7898,6285l8800,6285e" filled="f" stroked="t" strokeweight=".474641pt" strokecolor="#545454">
                <v:path arrowok="t"/>
              </v:shape>
            </v:group>
            <v:group style="position:absolute;left:8743;top:6288;width:764;height:2" coordorigin="8743,6288" coordsize="764,2">
              <v:shape style="position:absolute;left:8743;top:6288;width:764;height:2" coordorigin="8743,6288" coordsize="764,0" path="m8743,6288l9507,6288e" filled="f" stroked="t" strokeweight=".949282pt" strokecolor="#707070">
                <v:path arrowok="t"/>
              </v:shape>
            </v:group>
            <v:group style="position:absolute;left:9450;top:6288;width:180;height:2" coordorigin="9450,6288" coordsize="180,2">
              <v:shape style="position:absolute;left:9450;top:6288;width:180;height:2" coordorigin="9450,6288" coordsize="180,0" path="m9450,6288l9630,6288e" filled="f" stroked="t" strokeweight=".474641pt" strokecolor="#4B4B4B">
                <v:path arrowok="t"/>
              </v:shape>
            </v:group>
            <v:group style="position:absolute;left:9574;top:6288;width:1818;height:2" coordorigin="9574,6288" coordsize="1818,2">
              <v:shape style="position:absolute;left:9574;top:6288;width:1818;height:2" coordorigin="9574,6288" coordsize="1818,0" path="m9574,6288l11391,6288e" filled="f" stroked="t" strokeweight=".711962pt" strokecolor="#646464">
                <v:path arrowok="t"/>
              </v:shape>
            </v:group>
            <v:group style="position:absolute;left:4507;top:5758;width:2;height:1022" coordorigin="4507,5758" coordsize="2,1022">
              <v:shape style="position:absolute;left:4507;top:5758;width:2;height:1022" coordorigin="4507,5758" coordsize="0,1022" path="m4507,6779l4507,5758e" filled="f" stroked="t" strokeweight=".949282pt" strokecolor="#5B5B5B">
                <v:path arrowok="t"/>
              </v:shape>
            </v:group>
            <v:group style="position:absolute;left:7362;top:6264;width:2;height:764" coordorigin="7362,6264" coordsize="2,764">
              <v:shape style="position:absolute;left:7362;top:6264;width:2;height:764" coordorigin="7362,6264" coordsize="0,764" path="m7362,7028l7362,6264e" filled="f" stroked="t" strokeweight=".237321pt" strokecolor="#6B6B6B">
                <v:path arrowok="t"/>
              </v:shape>
            </v:group>
            <v:group style="position:absolute;left:237;top:6526;width:2;height:520" coordorigin="237,6526" coordsize="2,520">
              <v:shape style="position:absolute;left:237;top:6526;width:2;height:520" coordorigin="237,6526" coordsize="0,520" path="m237,7047l237,6526e" filled="f" stroked="t" strokeweight=".474641pt" strokecolor="#343434">
                <v:path arrowok="t"/>
              </v:shape>
            </v:group>
            <v:group style="position:absolute;left:2169;top:6758;width:5226;height:2" coordorigin="2169,6758" coordsize="5226,2">
              <v:shape style="position:absolute;left:2169;top:6758;width:5226;height:2" coordorigin="2169,6758" coordsize="5226,0" path="m2169,6758l7395,6758e" filled="f" stroked="t" strokeweight=".711962pt" strokecolor="#777777">
                <v:path arrowok="t"/>
              </v:shape>
            </v:group>
            <v:group style="position:absolute;left:3384;top:6755;width:337;height:2" coordorigin="3384,6755" coordsize="337,2">
              <v:shape style="position:absolute;left:3384;top:6755;width:337;height:2" coordorigin="3384,6755" coordsize="337,0" path="m3384,6755l3721,6755e" filled="f" stroked="t" strokeweight=".474641pt" strokecolor="#575757">
                <v:path arrowok="t"/>
              </v:shape>
            </v:group>
            <v:group style="position:absolute;left:4447;top:6755;width:797;height:2" coordorigin="4447,6755" coordsize="797,2">
              <v:shape style="position:absolute;left:4447;top:6755;width:797;height:2" coordorigin="4447,6755" coordsize="797,0" path="m4447,6755l5245,6755e" filled="f" stroked="t" strokeweight=".474641pt" strokecolor="#606060">
                <v:path arrowok="t"/>
              </v:shape>
            </v:group>
            <v:group style="position:absolute;left:7333;top:6758;width:622;height:2" coordorigin="7333,6758" coordsize="622,2">
              <v:shape style="position:absolute;left:7333;top:6758;width:622;height:2" coordorigin="7333,6758" coordsize="622,0" path="m7333,6758l7955,6758e" filled="f" stroked="t" strokeweight=".474641pt" strokecolor="#646464">
                <v:path arrowok="t"/>
              </v:shape>
            </v:group>
            <v:group style="position:absolute;left:7898;top:6760;width:902;height:2" coordorigin="7898,6760" coordsize="902,2">
              <v:shape style="position:absolute;left:7898;top:6760;width:902;height:2" coordorigin="7898,6760" coordsize="902,0" path="m7898,6760l8800,6760e" filled="f" stroked="t" strokeweight=".711962pt" strokecolor="#808080">
                <v:path arrowok="t"/>
              </v:shape>
            </v:group>
            <v:group style="position:absolute;left:8743;top:6760;width:764;height:2" coordorigin="8743,6760" coordsize="764,2">
              <v:shape style="position:absolute;left:8743;top:6760;width:764;height:2" coordorigin="8743,6760" coordsize="764,0" path="m8743,6760l9507,6760e" filled="f" stroked="t" strokeweight=".474641pt" strokecolor="#676767">
                <v:path arrowok="t"/>
              </v:shape>
            </v:group>
            <v:group style="position:absolute;left:9422;top:6760;width:1970;height:2" coordorigin="9422,6760" coordsize="1970,2">
              <v:shape style="position:absolute;left:9422;top:6760;width:1970;height:2" coordorigin="9422,6760" coordsize="1970,0" path="m9422,6760l11391,6760e" filled="f" stroked="t" strokeweight=".711962pt" strokecolor="#777777">
                <v:path arrowok="t"/>
              </v:shape>
            </v:group>
            <v:group style="position:absolute;left:2169;top:6996;width:6631;height:2" coordorigin="2169,6996" coordsize="6631,2">
              <v:shape style="position:absolute;left:2169;top:6996;width:6631;height:2" coordorigin="2169,6996" coordsize="6631,0" path="m2169,6996l8800,6996e" filled="f" stroked="t" strokeweight=".711962pt" strokecolor="#777777">
                <v:path arrowok="t"/>
              </v:shape>
            </v:group>
            <v:group style="position:absolute;left:4509;top:6708;width:2;height:291" coordorigin="4509,6708" coordsize="2,291">
              <v:shape style="position:absolute;left:4509;top:6708;width:2;height:291" coordorigin="4509,6708" coordsize="0,291" path="m4509,6999l4509,6708e" filled="f" stroked="t" strokeweight=".474641pt" strokecolor="#343434">
                <v:path arrowok="t"/>
              </v:shape>
            </v:group>
            <v:group style="position:absolute;left:4447;top:6994;width:375;height:2" coordorigin="4447,6994" coordsize="375,2">
              <v:shape style="position:absolute;left:4447;top:6994;width:375;height:2" coordorigin="4447,6994" coordsize="375,0" path="m4447,6994l4822,6994e" filled="f" stroked="t" strokeweight=".474641pt" strokecolor="#6B6B6B">
                <v:path arrowok="t"/>
              </v:shape>
            </v:group>
            <v:group style="position:absolute;left:4765;top:6994;width:275;height:2" coordorigin="4765,6994" coordsize="275,2">
              <v:shape style="position:absolute;left:4765;top:6994;width:275;height:2" coordorigin="4765,6994" coordsize="275,0" path="m4765,6994l5041,6994e" filled="f" stroked="t" strokeweight=".474641pt" strokecolor="#4F4F4F">
                <v:path arrowok="t"/>
              </v:shape>
            </v:group>
            <v:group style="position:absolute;left:4984;top:6994;width:261;height:2" coordorigin="4984,6994" coordsize="261,2">
              <v:shape style="position:absolute;left:4984;top:6994;width:261;height:2" coordorigin="4984,6994" coordsize="261,0" path="m4984,6994l5245,6994e" filled="f" stroked="t" strokeweight=".474641pt" strokecolor="#676767">
                <v:path arrowok="t"/>
              </v:shape>
            </v:group>
            <v:group style="position:absolute;left:6327;top:6999;width:261;height:2" coordorigin="6327,6999" coordsize="261,2">
              <v:shape style="position:absolute;left:6327;top:6999;width:261;height:2" coordorigin="6327,6999" coordsize="261,0" path="m6327,6999l6588,6999e" filled="f" stroked="t" strokeweight=".474641pt" strokecolor="#646464">
                <v:path arrowok="t"/>
              </v:shape>
            </v:group>
            <v:group style="position:absolute;left:8743;top:6999;width:764;height:2" coordorigin="8743,6999" coordsize="764,2">
              <v:shape style="position:absolute;left:8743;top:6999;width:764;height:2" coordorigin="8743,6999" coordsize="764,0" path="m8743,6999l9507,6999e" filled="f" stroked="t" strokeweight=".474641pt" strokecolor="#676767">
                <v:path arrowok="t"/>
              </v:shape>
            </v:group>
            <v:group style="position:absolute;left:9426;top:6999;width:1965;height:2" coordorigin="9426,6999" coordsize="1965,2">
              <v:shape style="position:absolute;left:9426;top:6999;width:1965;height:2" coordorigin="9426,6999" coordsize="1965,0" path="m9426,6999l11391,6999e" filled="f" stroked="t" strokeweight=".711962pt" strokecolor="#777777">
                <v:path arrowok="t"/>
              </v:shape>
            </v:group>
            <v:group style="position:absolute;left:11382;top:6708;width:2;height:349" coordorigin="11382,6708" coordsize="2,349">
              <v:shape style="position:absolute;left:11382;top:6708;width:2;height:349" coordorigin="11382,6708" coordsize="0,349" path="m11382,7056l11382,6708e" filled="f" stroked="t" strokeweight=".474641pt" strokecolor="#4F4F4F">
                <v:path arrowok="t"/>
              </v:shape>
            </v:group>
            <v:group style="position:absolute;left:228;top:7238;width:6811;height:2" coordorigin="228,7238" coordsize="6811,2">
              <v:shape style="position:absolute;left:228;top:7238;width:6811;height:2" coordorigin="228,7238" coordsize="6811,0" path="m228,7238l7039,7238e" filled="f" stroked="t" strokeweight=".711962pt" strokecolor="#606060">
                <v:path arrowok="t"/>
              </v:shape>
            </v:group>
            <v:group style="position:absolute;left:6982;top:7242;width:408;height:2" coordorigin="6982,7242" coordsize="408,2">
              <v:shape style="position:absolute;left:6982;top:7242;width:408;height:2" coordorigin="6982,7242" coordsize="408,0" path="m6982,7242l7390,7242e" filled="f" stroked="t" strokeweight=".474641pt" strokecolor="#444444">
                <v:path arrowok="t"/>
              </v:shape>
            </v:group>
            <v:group style="position:absolute;left:7333;top:7245;width:4058;height:2" coordorigin="7333,7245" coordsize="4058,2">
              <v:shape style="position:absolute;left:7333;top:7245;width:4058;height:2" coordorigin="7333,7245" coordsize="4058,0" path="m7333,7245l11391,7245e" filled="f" stroked="t" strokeweight=".711962pt" strokecolor="#676767">
                <v:path arrowok="t"/>
              </v:shape>
            </v:group>
            <v:group style="position:absolute;left:223;top:7708;width:3218;height:2" coordorigin="223,7708" coordsize="3218,2">
              <v:shape style="position:absolute;left:223;top:7708;width:3218;height:2" coordorigin="223,7708" coordsize="3218,0" path="m223,7708l3441,7708e" filled="f" stroked="t" strokeweight=".711962pt" strokecolor="#646464">
                <v:path arrowok="t"/>
              </v:shape>
            </v:group>
            <v:group style="position:absolute;left:3384;top:7710;width:337;height:2" coordorigin="3384,7710" coordsize="337,2">
              <v:shape style="position:absolute;left:3384;top:7710;width:337;height:2" coordorigin="3384,7710" coordsize="337,0" path="m3384,7710l3721,7710e" filled="f" stroked="t" strokeweight=".474641pt" strokecolor="#383838">
                <v:path arrowok="t"/>
              </v:shape>
            </v:group>
            <v:group style="position:absolute;left:3664;top:7710;width:845;height:2" coordorigin="3664,7710" coordsize="845,2">
              <v:shape style="position:absolute;left:3664;top:7710;width:845;height:2" coordorigin="3664,7710" coordsize="845,0" path="m3664,7710l4509,7710e" filled="f" stroked="t" strokeweight=".711962pt" strokecolor="#646464">
                <v:path arrowok="t"/>
              </v:shape>
            </v:group>
            <v:group style="position:absolute;left:4452;top:7710;width:370;height:2" coordorigin="4452,7710" coordsize="370,2">
              <v:shape style="position:absolute;left:4452;top:7710;width:370;height:2" coordorigin="4452,7710" coordsize="370,0" path="m4452,7710l4822,7710e" filled="f" stroked="t" strokeweight=".474641pt" strokecolor="#484848">
                <v:path arrowok="t"/>
              </v:shape>
            </v:group>
            <v:group style="position:absolute;left:4765;top:7710;width:275;height:2" coordorigin="4765,7710" coordsize="275,2">
              <v:shape style="position:absolute;left:4765;top:7710;width:275;height:2" coordorigin="4765,7710" coordsize="275,0" path="m4765,7710l5041,7710e" filled="f" stroked="t" strokeweight=".474641pt" strokecolor="#343434">
                <v:path arrowok="t"/>
              </v:shape>
            </v:group>
            <v:group style="position:absolute;left:4984;top:7710;width:261;height:2" coordorigin="4984,7710" coordsize="261,2">
              <v:shape style="position:absolute;left:4984;top:7710;width:261;height:2" coordorigin="4984,7710" coordsize="261,0" path="m4984,7710l5245,7710e" filled="f" stroked="t" strokeweight=".474641pt" strokecolor="#4B4B4B">
                <v:path arrowok="t"/>
              </v:shape>
            </v:group>
            <v:group style="position:absolute;left:5169;top:7713;width:3631;height:2" coordorigin="5169,7713" coordsize="3631,2">
              <v:shape style="position:absolute;left:5169;top:7713;width:3631;height:2" coordorigin="5169,7713" coordsize="3631,0" path="m5169,7713l8800,7713e" filled="f" stroked="t" strokeweight=".711962pt" strokecolor="#606060">
                <v:path arrowok="t"/>
              </v:shape>
            </v:group>
            <v:group style="position:absolute;left:8743;top:7715;width:764;height:2" coordorigin="8743,7715" coordsize="764,2">
              <v:shape style="position:absolute;left:8743;top:7715;width:764;height:2" coordorigin="8743,7715" coordsize="764,0" path="m8743,7715l9507,7715e" filled="f" stroked="t" strokeweight=".474641pt" strokecolor="#48484B">
                <v:path arrowok="t"/>
              </v:shape>
            </v:group>
            <v:group style="position:absolute;left:9422;top:7715;width:1970;height:2" coordorigin="9422,7715" coordsize="1970,2">
              <v:shape style="position:absolute;left:9422;top:7715;width:1970;height:2" coordorigin="9422,7715" coordsize="1970,0" path="m9422,7715l11391,7715e" filled="f" stroked="t" strokeweight=".711962pt" strokecolor="#646464">
                <v:path arrowok="t"/>
              </v:shape>
            </v:group>
            <v:group style="position:absolute;left:235;top:840;width:2;height:15449" coordorigin="235,840" coordsize="2,15449">
              <v:shape style="position:absolute;left:235;top:840;width:2;height:15449" coordorigin="235,840" coordsize="0,15449" path="m235,16289l235,840e" filled="f" stroked="t" strokeweight=".711962pt" strokecolor="#575757">
                <v:path arrowok="t"/>
              </v:shape>
            </v:group>
            <v:group style="position:absolute;left:4504;top:7701;width:2;height:277" coordorigin="4504,7701" coordsize="2,277">
              <v:shape style="position:absolute;left:4504;top:7701;width:2;height:277" coordorigin="4504,7701" coordsize="0,277" path="m4504,7978l4504,7701e" filled="f" stroked="t" strokeweight=".949282pt" strokecolor="#5B5B5B">
                <v:path arrowok="t"/>
              </v:shape>
            </v:group>
            <v:group style="position:absolute;left:4504;top:7954;width:4296;height:2" coordorigin="4504,7954" coordsize="4296,2">
              <v:shape style="position:absolute;left:4504;top:7954;width:4296;height:2" coordorigin="4504,7954" coordsize="4296,0" path="m4504,7954l8800,7954e" filled="f" stroked="t" strokeweight=".711962pt" strokecolor="#575B5B">
                <v:path arrowok="t"/>
              </v:shape>
            </v:group>
            <v:group style="position:absolute;left:7333;top:7956;width:641;height:2" coordorigin="7333,7956" coordsize="641,2">
              <v:shape style="position:absolute;left:7333;top:7956;width:641;height:2" coordorigin="7333,7956" coordsize="641,0" path="m7333,7956l7974,7956e" filled="f" stroked="t" strokeweight=".949282pt" strokecolor="#6B6B6B">
                <v:path arrowok="t"/>
              </v:shape>
            </v:group>
            <v:group style="position:absolute;left:8577;top:7958;width:930;height:2" coordorigin="8577,7958" coordsize="930,2">
              <v:shape style="position:absolute;left:8577;top:7958;width:930;height:2" coordorigin="8577,7958" coordsize="930,0" path="m8577,7958l9507,7958e" filled="f" stroked="t" strokeweight=".949282pt" strokecolor="#707070">
                <v:path arrowok="t"/>
              </v:shape>
            </v:group>
            <v:group style="position:absolute;left:9450;top:7958;width:180;height:2" coordorigin="9450,7958" coordsize="180,2">
              <v:shape style="position:absolute;left:9450;top:7958;width:180;height:2" coordorigin="9450,7958" coordsize="180,0" path="m9450,7958l9630,7958e" filled="f" stroked="t" strokeweight=".474641pt" strokecolor="#545454">
                <v:path arrowok="t"/>
              </v:shape>
            </v:group>
            <v:group style="position:absolute;left:9574;top:7958;width:1813;height:2" coordorigin="9574,7958" coordsize="1813,2">
              <v:shape style="position:absolute;left:9574;top:7958;width:1813;height:2" coordorigin="9574,7958" coordsize="1813,0" path="m9574,7958l11387,7958e" filled="f" stroked="t" strokeweight=".711962pt" strokecolor="#5B5B5B">
                <v:path arrowok="t"/>
              </v:shape>
            </v:group>
            <v:group style="position:absolute;left:4509;top:7920;width:2;height:286" coordorigin="4509,7920" coordsize="2,286">
              <v:shape style="position:absolute;left:4509;top:7920;width:2;height:286" coordorigin="4509,7920" coordsize="0,286" path="m4509,8207l4509,7920e" filled="f" stroked="t" strokeweight=".474641pt" strokecolor="#343434">
                <v:path arrowok="t"/>
              </v:shape>
            </v:group>
            <v:group style="position:absolute;left:4500;top:8192;width:745;height:2" coordorigin="4500,8192" coordsize="745,2">
              <v:shape style="position:absolute;left:4500;top:8192;width:745;height:2" coordorigin="4500,8192" coordsize="745,0" path="m4500,8192l5245,8192e" filled="f" stroked="t" strokeweight=".949282pt" strokecolor="#646464">
                <v:path arrowok="t"/>
              </v:shape>
            </v:group>
            <v:group style="position:absolute;left:5188;top:8192;width:403;height:2" coordorigin="5188,8192" coordsize="403,2">
              <v:shape style="position:absolute;left:5188;top:8192;width:403;height:2" coordorigin="5188,8192" coordsize="403,0" path="m5188,8192l5591,8192e" filled="f" stroked="t" strokeweight=".474641pt" strokecolor="#3B3B3B">
                <v:path arrowok="t"/>
              </v:shape>
            </v:group>
            <v:group style="position:absolute;left:5534;top:8192;width:850;height:2" coordorigin="5534,8192" coordsize="850,2">
              <v:shape style="position:absolute;left:5534;top:8192;width:850;height:2" coordorigin="5534,8192" coordsize="850,0" path="m5534,8192l6384,8192e" filled="f" stroked="t" strokeweight=".711962pt" strokecolor="#646464">
                <v:path arrowok="t"/>
              </v:shape>
            </v:group>
            <v:group style="position:absolute;left:6327;top:8192;width:1063;height:2" coordorigin="6327,8192" coordsize="1063,2">
              <v:shape style="position:absolute;left:6327;top:8192;width:1063;height:2" coordorigin="6327,8192" coordsize="1063,0" path="m6327,8192l7390,8192e" filled="f" stroked="t" strokeweight=".474641pt" strokecolor="#484848">
                <v:path arrowok="t"/>
              </v:shape>
            </v:group>
            <v:group style="position:absolute;left:6484;top:8195;width:1471;height:2" coordorigin="6484,8195" coordsize="1471,2">
              <v:shape style="position:absolute;left:6484;top:8195;width:1471;height:2" coordorigin="6484,8195" coordsize="1471,0" path="m6484,8195l7955,8195e" filled="f" stroked="t" strokeweight=".949282pt" strokecolor="#57575B">
                <v:path arrowok="t"/>
              </v:shape>
            </v:group>
            <v:group style="position:absolute;left:7898;top:8197;width:1139;height:2" coordorigin="7898,8197" coordsize="1139,2">
              <v:shape style="position:absolute;left:7898;top:8197;width:1139;height:2" coordorigin="7898,8197" coordsize="1139,0" path="m7898,8197l9037,8197e" filled="f" stroked="t" strokeweight=".474641pt" strokecolor="#4F4F4F">
                <v:path arrowok="t"/>
              </v:shape>
            </v:group>
            <v:group style="position:absolute;left:8881;top:8200;width:2511;height:2" coordorigin="8881,8200" coordsize="2511,2">
              <v:shape style="position:absolute;left:8881;top:8200;width:2511;height:2" coordorigin="8881,8200" coordsize="2511,0" path="m8881,8200l11391,8200e" filled="f" stroked="t" strokeweight=".711962pt" strokecolor="#646464">
                <v:path arrowok="t"/>
              </v:shape>
            </v:group>
            <v:group style="position:absolute;left:11382;top:7916;width:2;height:301" coordorigin="11382,7916" coordsize="2,301">
              <v:shape style="position:absolute;left:11382;top:7916;width:2;height:301" coordorigin="11382,7916" coordsize="0,301" path="m11382,8216l11382,7916e" filled="f" stroked="t" strokeweight=".474641pt" strokecolor="#4F4F4F">
                <v:path arrowok="t"/>
              </v:shape>
            </v:group>
            <v:group style="position:absolute;left:228;top:8429;width:1357;height:2" coordorigin="228,8429" coordsize="1357,2">
              <v:shape style="position:absolute;left:228;top:8429;width:1357;height:2" coordorigin="228,8429" coordsize="1357,0" path="m228,8429l1585,8429e" filled="f" stroked="t" strokeweight=".949282pt" strokecolor="#707070">
                <v:path arrowok="t"/>
              </v:shape>
            </v:group>
            <v:group style="position:absolute;left:1528;top:8431;width:660;height:2" coordorigin="1528,8431" coordsize="660,2">
              <v:shape style="position:absolute;left:1528;top:8431;width:660;height:2" coordorigin="1528,8431" coordsize="660,0" path="m1528,8431l2188,8431e" filled="f" stroked="t" strokeweight=".474641pt" strokecolor="#484848">
                <v:path arrowok="t"/>
              </v:shape>
            </v:group>
            <v:group style="position:absolute;left:2117;top:8433;width:2402;height:2" coordorigin="2117,8433" coordsize="2402,2">
              <v:shape style="position:absolute;left:2117;top:8433;width:2402;height:2" coordorigin="2117,8433" coordsize="2402,0" path="m2117,8433l4519,8433e" filled="f" stroked="t" strokeweight=".711962pt" strokecolor="#676767">
                <v:path arrowok="t"/>
              </v:shape>
            </v:group>
            <v:group style="position:absolute;left:2805;top:8431;width:437;height:2" coordorigin="2805,8431" coordsize="437,2">
              <v:shape style="position:absolute;left:2805;top:8431;width:437;height:2" coordorigin="2805,8431" coordsize="437,0" path="m2805,8431l3242,8431e" filled="f" stroked="t" strokeweight=".474641pt" strokecolor="#4F4F4F">
                <v:path arrowok="t"/>
              </v:shape>
            </v:group>
            <v:group style="position:absolute;left:4507;top:8149;width:2;height:291" coordorigin="4507,8149" coordsize="2,291">
              <v:shape style="position:absolute;left:4507;top:8149;width:2;height:291" coordorigin="4507,8149" coordsize="0,291" path="m4507,8441l4507,8149e" filled="f" stroked="t" strokeweight=".711962pt" strokecolor="#4B4B4B">
                <v:path arrowok="t"/>
              </v:shape>
            </v:group>
            <v:group style="position:absolute;left:4447;top:8436;width:797;height:2" coordorigin="4447,8436" coordsize="797,2">
              <v:shape style="position:absolute;left:4447;top:8436;width:797;height:2" coordorigin="4447,8436" coordsize="797,0" path="m4447,8436l5245,8436e" filled="f" stroked="t" strokeweight=".474641pt" strokecolor="#4F4F4F">
                <v:path arrowok="t"/>
              </v:shape>
            </v:group>
            <v:group style="position:absolute;left:4538;top:8438;width:2853;height:2" coordorigin="4538,8438" coordsize="2853,2">
              <v:shape style="position:absolute;left:4538;top:8438;width:2853;height:2" coordorigin="4538,8438" coordsize="2853,0" path="m4538,8438l7390,8438e" filled="f" stroked="t" strokeweight=".711962pt" strokecolor="#646464">
                <v:path arrowok="t"/>
              </v:shape>
            </v:group>
            <v:group style="position:absolute;left:7333;top:8438;width:622;height:2" coordorigin="7333,8438" coordsize="622,2">
              <v:shape style="position:absolute;left:7333;top:8438;width:622;height:2" coordorigin="7333,8438" coordsize="622,0" path="m7333,8438l7955,8438e" filled="f" stroked="t" strokeweight=".474641pt" strokecolor="#4F4F4F">
                <v:path arrowok="t"/>
              </v:shape>
            </v:group>
            <v:group style="position:absolute;left:7898;top:8441;width:902;height:2" coordorigin="7898,8441" coordsize="902,2">
              <v:shape style="position:absolute;left:7898;top:8441;width:902;height:2" coordorigin="7898,8441" coordsize="902,0" path="m7898,8441l8800,8441e" filled="f" stroked="t" strokeweight=".711962pt" strokecolor="#6B6B6B">
                <v:path arrowok="t"/>
              </v:shape>
            </v:group>
            <v:group style="position:absolute;left:8743;top:8441;width:764;height:2" coordorigin="8743,8441" coordsize="764,2">
              <v:shape style="position:absolute;left:8743;top:8441;width:764;height:2" coordorigin="8743,8441" coordsize="764,0" path="m8743,8441l9507,8441e" filled="f" stroked="t" strokeweight=".474641pt" strokecolor="#4B4B4B">
                <v:path arrowok="t"/>
              </v:shape>
            </v:group>
            <v:group style="position:absolute;left:9422;top:8441;width:831;height:2" coordorigin="9422,8441" coordsize="831,2">
              <v:shape style="position:absolute;left:9422;top:8441;width:831;height:2" coordorigin="9422,8441" coordsize="831,0" path="m9422,8441l10252,8441e" filled="f" stroked="t" strokeweight=".711962pt" strokecolor="#747474">
                <v:path arrowok="t"/>
              </v:shape>
            </v:group>
            <v:group style="position:absolute;left:9422;top:8443;width:1970;height:2" coordorigin="9422,8443" coordsize="1970,2">
              <v:shape style="position:absolute;left:9422;top:8443;width:1970;height:2" coordorigin="9422,8443" coordsize="1970,0" path="m9422,8443l11391,8443e" filled="f" stroked="t" strokeweight=".474641pt" strokecolor="#606064">
                <v:path arrowok="t"/>
              </v:shape>
            </v:group>
            <v:group style="position:absolute;left:223;top:9236;width:1965;height:2" coordorigin="223,9236" coordsize="1965,2">
              <v:shape style="position:absolute;left:223;top:9236;width:1965;height:2" coordorigin="223,9236" coordsize="1965,0" path="m223,9236l2188,9236e" filled="f" stroked="t" strokeweight=".711962pt" strokecolor="#606060">
                <v:path arrowok="t"/>
              </v:shape>
            </v:group>
            <v:group style="position:absolute;left:2117;top:9238;width:546;height:2" coordorigin="2117,9238" coordsize="546,2">
              <v:shape style="position:absolute;left:2117;top:9238;width:546;height:2" coordorigin="2117,9238" coordsize="546,0" path="m2117,9238l2663,9238e" filled="f" stroked="t" strokeweight=".474641pt" strokecolor="#3B3B3B">
                <v:path arrowok="t"/>
              </v:shape>
            </v:group>
            <v:group style="position:absolute;left:2606;top:9236;width:660;height:2" coordorigin="2606,9236" coordsize="660,2">
              <v:shape style="position:absolute;left:2606;top:9236;width:660;height:2" coordorigin="2606,9236" coordsize="660,0" path="m2606,9236l3266,9236e" filled="f" stroked="t" strokeweight=".949282pt" strokecolor="#6B6B6B">
                <v:path arrowok="t"/>
              </v:shape>
            </v:group>
            <v:group style="position:absolute;left:3185;top:9236;width:256;height:2" coordorigin="3185,9236" coordsize="256,2">
              <v:shape style="position:absolute;left:3185;top:9236;width:256;height:2" coordorigin="3185,9236" coordsize="256,0" path="m3185,9236l3441,9236e" filled="f" stroked="t" strokeweight=".711962pt" strokecolor="#575757">
                <v:path arrowok="t"/>
              </v:shape>
            </v:group>
            <v:group style="position:absolute;left:3384;top:9238;width:337;height:2" coordorigin="3384,9238" coordsize="337,2">
              <v:shape style="position:absolute;left:3384;top:9238;width:337;height:2" coordorigin="3384,9238" coordsize="337,0" path="m3384,9238l3721,9238e" filled="f" stroked="t" strokeweight=".474641pt" strokecolor="#3B3B3B">
                <v:path arrowok="t"/>
              </v:shape>
            </v:group>
            <v:group style="position:absolute;left:3664;top:9240;width:1158;height:2" coordorigin="3664,9240" coordsize="1158,2">
              <v:shape style="position:absolute;left:3664;top:9240;width:1158;height:2" coordorigin="3664,9240" coordsize="1158,0" path="m3664,9240l4822,9240e" filled="f" stroked="t" strokeweight=".711962pt" strokecolor="#646464">
                <v:path arrowok="t"/>
              </v:shape>
            </v:group>
            <v:group style="position:absolute;left:4765;top:9238;width:275;height:2" coordorigin="4765,9238" coordsize="275,2">
              <v:shape style="position:absolute;left:4765;top:9238;width:275;height:2" coordorigin="4765,9238" coordsize="275,0" path="m4765,9238l5041,9238e" filled="f" stroked="t" strokeweight=".474641pt" strokecolor="#383838">
                <v:path arrowok="t"/>
              </v:shape>
            </v:group>
            <v:group style="position:absolute;left:4984;top:9240;width:608;height:2" coordorigin="4984,9240" coordsize="608,2">
              <v:shape style="position:absolute;left:4984;top:9240;width:608;height:2" coordorigin="4984,9240" coordsize="608,0" path="m4984,9240l5591,9240e" filled="f" stroked="t" strokeweight=".474641pt" strokecolor="#4B4B4B">
                <v:path arrowok="t"/>
              </v:shape>
            </v:group>
            <v:group style="position:absolute;left:5534;top:9243;width:850;height:2" coordorigin="5534,9243" coordsize="850,2">
              <v:shape style="position:absolute;left:5534;top:9243;width:850;height:2" coordorigin="5534,9243" coordsize="850,0" path="m5534,9243l6384,9243e" filled="f" stroked="t" strokeweight=".949282pt" strokecolor="#676767">
                <v:path arrowok="t"/>
              </v:shape>
            </v:group>
            <v:group style="position:absolute;left:6327;top:9243;width:712;height:2" coordorigin="6327,9243" coordsize="712,2">
              <v:shape style="position:absolute;left:6327;top:9243;width:712;height:2" coordorigin="6327,9243" coordsize="712,0" path="m6327,9243l7039,9243e" filled="f" stroked="t" strokeweight=".474641pt" strokecolor="#444444">
                <v:path arrowok="t"/>
              </v:shape>
            </v:group>
            <v:group style="position:absolute;left:6982;top:9245;width:2525;height:2" coordorigin="6982,9245" coordsize="2525,2">
              <v:shape style="position:absolute;left:6982;top:9245;width:2525;height:2" coordorigin="6982,9245" coordsize="2525,0" path="m6982,9245l9507,9245e" filled="f" stroked="t" strokeweight=".711962pt" strokecolor="#676767">
                <v:path arrowok="t"/>
              </v:shape>
            </v:group>
            <v:group style="position:absolute;left:9450;top:9247;width:180;height:2" coordorigin="9450,9247" coordsize="180,2">
              <v:shape style="position:absolute;left:9450;top:9247;width:180;height:2" coordorigin="9450,9247" coordsize="180,0" path="m9450,9247l9630,9247e" filled="f" stroked="t" strokeweight=".474641pt" strokecolor="#4B4B4B">
                <v:path arrowok="t"/>
              </v:shape>
            </v:group>
            <v:group style="position:absolute;left:9574;top:9247;width:1813;height:2" coordorigin="9574,9247" coordsize="1813,2">
              <v:shape style="position:absolute;left:9574;top:9247;width:1813;height:2" coordorigin="9574,9247" coordsize="1813,0" path="m9574,9247l11387,9247e" filled="f" stroked="t" strokeweight=".711962pt" strokecolor="#676767">
                <v:path arrowok="t"/>
              </v:shape>
            </v:group>
            <v:group style="position:absolute;left:228;top:10076;width:608;height:2" coordorigin="228,10076" coordsize="608,2">
              <v:shape style="position:absolute;left:228;top:10076;width:608;height:2" coordorigin="228,10076" coordsize="608,0" path="m228,10076l835,10076e" filled="f" stroked="t" strokeweight=".474641pt" strokecolor="#676767">
                <v:path arrowok="t"/>
              </v:shape>
            </v:group>
            <v:group style="position:absolute;left:778;top:10078;width:10613;height:2" coordorigin="778,10078" coordsize="10613,2">
              <v:shape style="position:absolute;left:778;top:10078;width:10613;height:2" coordorigin="778,10078" coordsize="10613,0" path="m778,10078l11391,10078e" filled="f" stroked="t" strokeweight=".711962pt" strokecolor="#646464">
                <v:path arrowok="t"/>
              </v:shape>
            </v:group>
            <v:group style="position:absolute;left:233;top:10319;width:3716;height:2" coordorigin="233,10319" coordsize="3716,2">
              <v:shape style="position:absolute;left:233;top:10319;width:3716;height:2" coordorigin="233,10319" coordsize="3716,0" path="m233,10319l3949,10319e" filled="f" stroked="t" strokeweight=".711962pt" strokecolor="#646767">
                <v:path arrowok="t"/>
              </v:shape>
            </v:group>
            <v:group style="position:absolute;left:3664;top:10319;width:845;height:2" coordorigin="3664,10319" coordsize="845,2">
              <v:shape style="position:absolute;left:3664;top:10319;width:845;height:2" coordorigin="3664,10319" coordsize="845,0" path="m3664,10319l4509,10319e" filled="f" stroked="t" strokeweight=".474641pt" strokecolor="#545454">
                <v:path arrowok="t"/>
              </v:shape>
            </v:group>
            <v:group style="position:absolute;left:4452;top:10322;width:793;height:2" coordorigin="4452,10322" coordsize="793,2">
              <v:shape style="position:absolute;left:4452;top:10322;width:793;height:2" coordorigin="4452,10322" coordsize="793,0" path="m4452,10322l5245,10322e" filled="f" stroked="t" strokeweight=".949282pt" strokecolor="#6B6B6B">
                <v:path arrowok="t"/>
              </v:shape>
            </v:group>
            <v:group style="position:absolute;left:5188;top:10322;width:403;height:2" coordorigin="5188,10322" coordsize="403,2">
              <v:shape style="position:absolute;left:5188;top:10322;width:403;height:2" coordorigin="5188,10322" coordsize="403,0" path="m5188,10322l5591,10322e" filled="f" stroked="t" strokeweight=".474641pt" strokecolor="#3B3B3B">
                <v:path arrowok="t"/>
              </v:shape>
            </v:group>
            <v:group style="position:absolute;left:5534;top:10326;width:5857;height:2" coordorigin="5534,10326" coordsize="5857,2">
              <v:shape style="position:absolute;left:5534;top:10326;width:5857;height:2" coordorigin="5534,10326" coordsize="5857,0" path="m5534,10326l11391,10326e" filled="f" stroked="t" strokeweight=".711962pt" strokecolor="#606060">
                <v:path arrowok="t"/>
              </v:shape>
            </v:group>
            <v:group style="position:absolute;left:660;top:10560;width:2202;height:2" coordorigin="660,10560" coordsize="2202,2">
              <v:shape style="position:absolute;left:660;top:10560;width:2202;height:2" coordorigin="660,10560" coordsize="2202,0" path="m660,10560l2862,10560e" filled="f" stroked="t" strokeweight=".711962pt" strokecolor="#646464">
                <v:path arrowok="t"/>
              </v:shape>
            </v:group>
            <v:group style="position:absolute;left:2805;top:10560;width:437;height:2" coordorigin="2805,10560" coordsize="437,2">
              <v:shape style="position:absolute;left:2805;top:10560;width:437;height:2" coordorigin="2805,10560" coordsize="437,0" path="m2805,10560l3242,10560e" filled="f" stroked="t" strokeweight=".474641pt" strokecolor="#3F3F3F">
                <v:path arrowok="t"/>
              </v:shape>
            </v:group>
            <v:group style="position:absolute;left:3185;top:10563;width:3854;height:2" coordorigin="3185,10563" coordsize="3854,2">
              <v:shape style="position:absolute;left:3185;top:10563;width:3854;height:2" coordorigin="3185,10563" coordsize="3854,0" path="m3185,10563l7039,10563e" filled="f" stroked="t" strokeweight=".711962pt" strokecolor="#646464">
                <v:path arrowok="t"/>
              </v:shape>
            </v:group>
            <v:group style="position:absolute;left:6982;top:10565;width:408;height:2" coordorigin="6982,10565" coordsize="408,2">
              <v:shape style="position:absolute;left:6982;top:10565;width:408;height:2" coordorigin="6982,10565" coordsize="408,0" path="m6982,10565l7390,10565e" filled="f" stroked="t" strokeweight=".474641pt" strokecolor="#3F3F3F">
                <v:path arrowok="t"/>
              </v:shape>
            </v:group>
            <v:group style="position:absolute;left:7333;top:10565;width:1467;height:2" coordorigin="7333,10565" coordsize="1467,2">
              <v:shape style="position:absolute;left:7333;top:10565;width:1467;height:2" coordorigin="7333,10565" coordsize="1467,0" path="m7333,10565l8800,10565e" filled="f" stroked="t" strokeweight=".711962pt" strokecolor="#606060">
                <v:path arrowok="t"/>
              </v:shape>
            </v:group>
            <v:group style="position:absolute;left:8743;top:10570;width:294;height:2" coordorigin="8743,10570" coordsize="294,2">
              <v:shape style="position:absolute;left:8743;top:10570;width:294;height:2" coordorigin="8743,10570" coordsize="294,0" path="m8743,10570l9037,10570e" filled="f" stroked="t" strokeweight=".474641pt" strokecolor="#4F4F4F">
                <v:path arrowok="t"/>
              </v:shape>
            </v:group>
            <v:group style="position:absolute;left:8980;top:10568;width:2416;height:2" coordorigin="8980,10568" coordsize="2416,2">
              <v:shape style="position:absolute;left:8980;top:10568;width:2416;height:2" coordorigin="8980,10568" coordsize="2416,0" path="m8980,10568l11396,10568e" filled="f" stroked="t" strokeweight=".711962pt" strokecolor="#676767">
                <v:path arrowok="t"/>
              </v:shape>
            </v:group>
            <v:group style="position:absolute;left:228;top:11040;width:4595;height:2" coordorigin="228,11040" coordsize="4595,2">
              <v:shape style="position:absolute;left:228;top:11040;width:4595;height:2" coordorigin="228,11040" coordsize="4595,0" path="m228,11040l4822,11040e" filled="f" stroked="t" strokeweight=".711962pt" strokecolor="#646464">
                <v:path arrowok="t"/>
              </v:shape>
            </v:group>
            <v:group style="position:absolute;left:2117;top:11043;width:546;height:2" coordorigin="2117,11043" coordsize="546,2">
              <v:shape style="position:absolute;left:2117;top:11043;width:546;height:2" coordorigin="2117,11043" coordsize="546,0" path="m2117,11043l2663,11043e" filled="f" stroked="t" strokeweight=".474641pt" strokecolor="#484848">
                <v:path arrowok="t"/>
              </v:shape>
            </v:group>
            <v:group style="position:absolute;left:3384;top:11043;width:337;height:2" coordorigin="3384,11043" coordsize="337,2">
              <v:shape style="position:absolute;left:3384;top:11043;width:337;height:2" coordorigin="3384,11043" coordsize="337,0" path="m3384,11043l3721,11043e" filled="f" stroked="t" strokeweight=".474641pt" strokecolor="#4F4F4F">
                <v:path arrowok="t"/>
              </v:shape>
            </v:group>
            <v:group style="position:absolute;left:4765;top:11043;width:275;height:2" coordorigin="4765,11043" coordsize="275,2">
              <v:shape style="position:absolute;left:4765;top:11043;width:275;height:2" coordorigin="4765,11043" coordsize="275,0" path="m4765,11043l5041,11043e" filled="f" stroked="t" strokeweight=".474641pt" strokecolor="#3F3F3F">
                <v:path arrowok="t"/>
              </v:shape>
            </v:group>
            <v:group style="position:absolute;left:4984;top:11043;width:261;height:2" coordorigin="4984,11043" coordsize="261,2">
              <v:shape style="position:absolute;left:4984;top:11043;width:261;height:2" coordorigin="4984,11043" coordsize="261,0" path="m4984,11043l5245,11043e" filled="f" stroked="t" strokeweight=".474641pt" strokecolor="#5B5B5B">
                <v:path arrowok="t"/>
              </v:shape>
            </v:group>
            <v:group style="position:absolute;left:5169;top:11043;width:1215;height:2" coordorigin="5169,11043" coordsize="1215,2">
              <v:shape style="position:absolute;left:5169;top:11043;width:1215;height:2" coordorigin="5169,11043" coordsize="1215,0" path="m5169,11043l6384,11043e" filled="f" stroked="t" strokeweight=".711962pt" strokecolor="#6B6B6B">
                <v:path arrowok="t"/>
              </v:shape>
            </v:group>
            <v:group style="position:absolute;left:6327;top:11047;width:712;height:2" coordorigin="6327,11047" coordsize="712,2">
              <v:shape style="position:absolute;left:6327;top:11047;width:712;height:2" coordorigin="6327,11047" coordsize="712,0" path="m6327,11047l7039,11047e" filled="f" stroked="t" strokeweight=".474641pt" strokecolor="#5B5B5B">
                <v:path arrowok="t"/>
              </v:shape>
            </v:group>
            <v:group style="position:absolute;left:6882;top:11050;width:2155;height:2" coordorigin="6882,11050" coordsize="2155,2">
              <v:shape style="position:absolute;left:6882;top:11050;width:2155;height:2" coordorigin="6882,11050" coordsize="2155,0" path="m6882,11050l9037,11050e" filled="f" stroked="t" strokeweight=".949282pt" strokecolor="#707070">
                <v:path arrowok="t"/>
              </v:shape>
            </v:group>
            <v:group style="position:absolute;left:8980;top:11050;width:2411;height:2" coordorigin="8980,11050" coordsize="2411,2">
              <v:shape style="position:absolute;left:8980;top:11050;width:2411;height:2" coordorigin="8980,11050" coordsize="2411,0" path="m8980,11050l11391,11050e" filled="f" stroked="t" strokeweight=".474641pt" strokecolor="#5B5B5B">
                <v:path arrowok="t"/>
              </v:shape>
            </v:group>
            <v:group style="position:absolute;left:11387;top:10770;width:2;height:301" coordorigin="11387,10770" coordsize="2,301">
              <v:shape style="position:absolute;left:11387;top:10770;width:2;height:301" coordorigin="11387,10770" coordsize="0,301" path="m11387,11071l11387,10770e" filled="f" stroked="t" strokeweight=".474641pt" strokecolor="#606060">
                <v:path arrowok="t"/>
              </v:shape>
            </v:group>
            <v:group style="position:absolute;left:228;top:11281;width:1960;height:2" coordorigin="228,11281" coordsize="1960,2">
              <v:shape style="position:absolute;left:228;top:11281;width:1960;height:2" coordorigin="228,11281" coordsize="1960,0" path="m228,11281l2188,11281e" filled="f" stroked="t" strokeweight=".711962pt" strokecolor="#5B5B5B">
                <v:path arrowok="t"/>
              </v:shape>
            </v:group>
            <v:group style="position:absolute;left:2117;top:11281;width:546;height:2" coordorigin="2117,11281" coordsize="546,2">
              <v:shape style="position:absolute;left:2117;top:11281;width:546;height:2" coordorigin="2117,11281" coordsize="546,0" path="m2117,11281l2663,11281e" filled="f" stroked="t" strokeweight=".474641pt" strokecolor="#3F3F3F">
                <v:path arrowok="t"/>
              </v:shape>
            </v:group>
            <v:group style="position:absolute;left:2606;top:11286;width:6901;height:2" coordorigin="2606,11286" coordsize="6901,2">
              <v:shape style="position:absolute;left:2606;top:11286;width:6901;height:2" coordorigin="2606,11286" coordsize="6901,0" path="m2606,11286l9507,11286e" filled="f" stroked="t" strokeweight=".711962pt" strokecolor="#646464">
                <v:path arrowok="t"/>
              </v:shape>
            </v:group>
            <v:group style="position:absolute;left:9450;top:11291;width:180;height:2" coordorigin="9450,11291" coordsize="180,2">
              <v:shape style="position:absolute;left:9450;top:11291;width:180;height:2" coordorigin="9450,11291" coordsize="180,0" path="m9450,11291l9630,11291e" filled="f" stroked="t" strokeweight=".474641pt" strokecolor="#545454">
                <v:path arrowok="t"/>
              </v:shape>
            </v:group>
            <v:group style="position:absolute;left:9574;top:11291;width:1818;height:2" coordorigin="9574,11291" coordsize="1818,2">
              <v:shape style="position:absolute;left:9574;top:11291;width:1818;height:2" coordorigin="9574,11291" coordsize="1818,0" path="m9574,11291l11391,11291e" filled="f" stroked="t" strokeweight=".711962pt" strokecolor="#646464">
                <v:path arrowok="t"/>
              </v:shape>
            </v:group>
            <v:group style="position:absolute;left:11387;top:11000;width:2;height:315" coordorigin="11387,11000" coordsize="2,315">
              <v:shape style="position:absolute;left:11387;top:11000;width:2;height:315" coordorigin="11387,11000" coordsize="0,315" path="m11387,11315l11387,11000e" filled="f" stroked="t" strokeweight=".474641pt" strokecolor="#484848">
                <v:path arrowok="t"/>
              </v:shape>
            </v:group>
            <v:group style="position:absolute;left:204;top:11649;width:869;height:2" coordorigin="204,11649" coordsize="869,2">
              <v:shape style="position:absolute;left:204;top:11649;width:869;height:2" coordorigin="204,11649" coordsize="869,0" path="m204,11649l1073,11649e" filled="f" stroked="t" strokeweight=".237321pt" strokecolor="#232323">
                <v:path arrowok="t"/>
              </v:shape>
            </v:group>
            <v:group style="position:absolute;left:1087;top:11272;width:2;height:773" coordorigin="1087,11272" coordsize="2,773">
              <v:shape style="position:absolute;left:1087;top:11272;width:2;height:773" coordorigin="1087,11272" coordsize="0,773" path="m1087,12045l1087,11272e" filled="f" stroked="t" strokeweight=".949282pt" strokecolor="#575757">
                <v:path arrowok="t"/>
              </v:shape>
            </v:group>
            <v:group style="position:absolute;left:1058;top:11649;width:1101;height:2" coordorigin="1058,11649" coordsize="1101,2">
              <v:shape style="position:absolute;left:1058;top:11649;width:1101;height:2" coordorigin="1058,11649" coordsize="1101,0" path="m1058,11649l2160,11649e" filled="f" stroked="t" strokeweight=".237321pt" strokecolor="#545454">
                <v:path arrowok="t"/>
              </v:shape>
            </v:group>
            <v:group style="position:absolute;left:1581;top:11272;width:2;height:773" coordorigin="1581,11272" coordsize="2,773">
              <v:shape style="position:absolute;left:1581;top:11272;width:2;height:773" coordorigin="1581,11272" coordsize="0,773" path="m1581,12045l1581,11272e" filled="f" stroked="t" strokeweight=".949282pt" strokecolor="#575757">
                <v:path arrowok="t"/>
              </v:shape>
            </v:group>
            <v:group style="position:absolute;left:2145;top:11649;width:2335;height:2" coordorigin="2145,11649" coordsize="2335,2">
              <v:shape style="position:absolute;left:2145;top:11649;width:2335;height:2" coordorigin="2145,11649" coordsize="2335,0" path="m2145,11649l4481,11649e" filled="f" stroked="t" strokeweight=".237321pt" strokecolor="#1F1F1F">
                <v:path arrowok="t"/>
              </v:shape>
            </v:group>
            <v:group style="position:absolute;left:4481;top:11649;width:2079;height:2" coordorigin="4481,11649" coordsize="2079,2">
              <v:shape style="position:absolute;left:4481;top:11649;width:2079;height:2" coordorigin="4481,11649" coordsize="2079,0" path="m4481,11649l6560,11649e" filled="f" stroked="t" strokeweight=".237321pt" strokecolor="#000000">
                <v:path arrowok="t"/>
              </v:shape>
            </v:group>
            <v:group style="position:absolute;left:6560;top:11649;width:802;height:2" coordorigin="6560,11649" coordsize="802,2">
              <v:shape style="position:absolute;left:6560;top:11649;width:802;height:2" coordorigin="6560,11649" coordsize="802,0" path="m6560,11649l7362,11649e" filled="f" stroked="t" strokeweight=".237321pt" strokecolor="#1F1F1F">
                <v:path arrowok="t"/>
              </v:shape>
            </v:group>
            <v:group style="position:absolute;left:7013;top:11281;width:2;height:2631" coordorigin="7013,11281" coordsize="2,2631">
              <v:shape style="position:absolute;left:7013;top:11281;width:2;height:2631" coordorigin="7013,11281" coordsize="0,2631" path="m7013,13912l7013,11281e" filled="f" stroked="t" strokeweight=".711962pt" strokecolor="#545454">
                <v:path arrowok="t"/>
              </v:shape>
            </v:group>
            <v:group style="position:absolute;left:7362;top:11649;width:565;height:2" coordorigin="7362,11649" coordsize="565,2">
              <v:shape style="position:absolute;left:7362;top:11649;width:565;height:2" coordorigin="7362,11649" coordsize="565,0" path="m7362,11649l7927,11649e" filled="f" stroked="t" strokeweight=".237321pt" strokecolor="#000000">
                <v:path arrowok="t"/>
              </v:shape>
            </v:group>
            <v:group style="position:absolute;left:7927;top:11649;width:3455;height:2" coordorigin="7927,11649" coordsize="3455,2">
              <v:shape style="position:absolute;left:7927;top:11649;width:3455;height:2" coordorigin="7927,11649" coordsize="3455,0" path="m7927,11649l11382,11649e" filled="f" stroked="t" strokeweight=".237321pt" strokecolor="#7C7C7C">
                <v:path arrowok="t"/>
              </v:shape>
            </v:group>
            <v:group style="position:absolute;left:11387;top:11243;width:2;height:1031" coordorigin="11387,11243" coordsize="2,1031">
              <v:shape style="position:absolute;left:11387;top:11243;width:2;height:1031" coordorigin="11387,11243" coordsize="0,1031" path="m11387,12274l11387,11243e" filled="f" stroked="t" strokeweight=".711962pt" strokecolor="#6B6B6B">
                <v:path arrowok="t"/>
              </v:shape>
            </v:group>
            <v:group style="position:absolute;left:235;top:11620;width:2;height:654" coordorigin="235,11620" coordsize="2,654">
              <v:shape style="position:absolute;left:235;top:11620;width:2;height:654" coordorigin="235,11620" coordsize="0,654" path="m235,12274l235,11620e" filled="f" stroked="t" strokeweight=".474641pt" strokecolor="#3B3B3B">
                <v:path arrowok="t"/>
              </v:shape>
            </v:group>
            <v:group style="position:absolute;left:1087;top:11988;width:2;height:506" coordorigin="1087,11988" coordsize="2,506">
              <v:shape style="position:absolute;left:1087;top:11988;width:2;height:506" coordorigin="1087,11988" coordsize="0,506" path="m1087,12494l1087,11988e" filled="f" stroked="t" strokeweight=".474641pt" strokecolor="#1F1F1F">
                <v:path arrowok="t"/>
              </v:shape>
            </v:group>
            <v:group style="position:absolute;left:1581;top:11988;width:2;height:506" coordorigin="1581,11988" coordsize="2,506">
              <v:shape style="position:absolute;left:1581;top:11988;width:2;height:506" coordorigin="1581,11988" coordsize="0,506" path="m1581,12494l1581,11988e" filled="f" stroked="t" strokeweight=".474641pt" strokecolor="#282828">
                <v:path arrowok="t"/>
              </v:shape>
            </v:group>
            <v:group style="position:absolute;left:11387;top:12217;width:2;height:277" coordorigin="11387,12217" coordsize="2,277">
              <v:shape style="position:absolute;left:11387;top:12217;width:2;height:277" coordorigin="11387,12217" coordsize="0,277" path="m11387,12494l11387,12217e" filled="f" stroked="t" strokeweight=".474641pt" strokecolor="#4B4B4B">
                <v:path arrowok="t"/>
              </v:shape>
            </v:group>
            <v:group style="position:absolute;left:1087;top:12437;width:2;height:960" coordorigin="1087,12437" coordsize="2,960">
              <v:shape style="position:absolute;left:1087;top:12437;width:2;height:960" coordorigin="1087,12437" coordsize="0,960" path="m1087,13396l1087,12437e" filled="f" stroked="t" strokeweight=".711962pt" strokecolor="#575757">
                <v:path arrowok="t"/>
              </v:shape>
            </v:group>
            <v:group style="position:absolute;left:1581;top:12437;width:2;height:707" coordorigin="1581,12437" coordsize="2,707">
              <v:shape style="position:absolute;left:1581;top:12437;width:2;height:707" coordorigin="1581,12437" coordsize="0,707" path="m1581,13143l1581,12437e" filled="f" stroked="t" strokeweight=".949282pt" strokecolor="#5B5B5B">
                <v:path arrowok="t"/>
              </v:shape>
            </v:group>
            <v:group style="position:absolute;left:11387;top:12437;width:2;height:960" coordorigin="11387,12437" coordsize="2,960">
              <v:shape style="position:absolute;left:11387;top:12437;width:2;height:960" coordorigin="11387,12437" coordsize="0,960" path="m11387,13396l11387,12437e" filled="f" stroked="t" strokeweight=".711962pt" strokecolor="#707070">
                <v:path arrowok="t"/>
              </v:shape>
            </v:group>
            <v:group style="position:absolute;left:233;top:13048;width:2;height:349" coordorigin="233,13048" coordsize="2,349">
              <v:shape style="position:absolute;left:233;top:13048;width:2;height:349" coordorigin="233,13048" coordsize="0,349" path="m233,13396l233,13048e" filled="f" stroked="t" strokeweight=".474641pt" strokecolor="#3B3B3B">
                <v:path arrowok="t"/>
              </v:shape>
            </v:group>
            <v:group style="position:absolute;left:1581;top:13048;width:2;height:735" coordorigin="1581,13048" coordsize="2,735">
              <v:shape style="position:absolute;left:1581;top:13048;width:2;height:735" coordorigin="1581,13048" coordsize="0,735" path="m1581,13783l1581,13048e" filled="f" stroked="t" strokeweight=".474641pt" strokecolor="#383838">
                <v:path arrowok="t"/>
              </v:shape>
            </v:group>
            <v:group style="position:absolute;left:204;top:13749;width:603;height:2" coordorigin="204,13749" coordsize="603,2">
              <v:shape style="position:absolute;left:204;top:13749;width:603;height:2" coordorigin="204,13749" coordsize="603,0" path="m204,13749l807,13749e" filled="f" stroked="t" strokeweight=".237321pt" strokecolor="#676767">
                <v:path arrowok="t"/>
              </v:shape>
            </v:group>
            <v:group style="position:absolute;left:807;top:13749;width:266;height:2" coordorigin="807,13749" coordsize="266,2">
              <v:shape style="position:absolute;left:807;top:13749;width:266;height:2" coordorigin="807,13749" coordsize="266,0" path="m807,13749l1073,13749e" filled="f" stroked="t" strokeweight=".237321pt" strokecolor="#000000">
                <v:path arrowok="t"/>
              </v:shape>
            </v:group>
            <v:group style="position:absolute;left:1087;top:13339;width:2;height:444" coordorigin="1087,13339" coordsize="2,444">
              <v:shape style="position:absolute;left:1087;top:13339;width:2;height:444" coordorigin="1087,13339" coordsize="0,444" path="m1087,13783l1087,13339e" filled="f" stroked="t" strokeweight=".474641pt" strokecolor="#383838">
                <v:path arrowok="t"/>
              </v:shape>
            </v:group>
            <v:group style="position:absolute;left:1058;top:13749;width:1101;height:2" coordorigin="1058,13749" coordsize="1101,2">
              <v:shape style="position:absolute;left:1058;top:13749;width:1101;height:2" coordorigin="1058,13749" coordsize="1101,0" path="m1058,13749l2160,13749e" filled="f" stroked="t" strokeweight=".237321pt" strokecolor="#545454">
                <v:path arrowok="t"/>
              </v:shape>
            </v:group>
            <v:group style="position:absolute;left:11387;top:13339;width:2;height:549" coordorigin="11387,13339" coordsize="2,549">
              <v:shape style="position:absolute;left:11387;top:13339;width:2;height:549" coordorigin="11387,13339" coordsize="0,549" path="m11387,13888l11387,13339e" filled="f" stroked="t" strokeweight=".474641pt" strokecolor="#4F4F4F">
                <v:path arrowok="t"/>
              </v:shape>
            </v:group>
            <v:group style="position:absolute;left:2174;top:4306;width:2;height:11988" coordorigin="2174,4306" coordsize="2,11988">
              <v:shape style="position:absolute;left:2174;top:4306;width:2;height:11988" coordorigin="2174,4306" coordsize="0,11988" path="m2174,16294l2174,4306e" filled="f" stroked="t" strokeweight=".711962pt" strokecolor="#4F4F4F">
                <v:path arrowok="t"/>
              </v:shape>
            </v:group>
            <v:group style="position:absolute;left:2171;top:4306;width:2;height:11988" coordorigin="2171,4306" coordsize="2,11988">
              <v:shape style="position:absolute;left:2171;top:4306;width:2;height:11988" coordorigin="2171,4306" coordsize="0,11988" path="m2171,16294l2171,4306e" filled="f" stroked="t" strokeweight=".474641pt" strokecolor="#4B4B4B">
                <v:path arrowok="t"/>
              </v:shape>
            </v:group>
            <v:group style="position:absolute;left:7015;top:13831;width:2;height:258" coordorigin="7015,13831" coordsize="2,258">
              <v:shape style="position:absolute;left:7015;top:13831;width:2;height:258" coordorigin="7015,13831" coordsize="0,258" path="m7015,14088l7015,13831e" filled="f" stroked="t" strokeweight=".474641pt" strokecolor="#3F3F3F">
                <v:path arrowok="t"/>
              </v:shape>
            </v:group>
            <v:group style="position:absolute;left:11387;top:13831;width:2;height:826" coordorigin="11387,13831" coordsize="2,826">
              <v:shape style="position:absolute;left:11387;top:13831;width:2;height:826" coordorigin="11387,13831" coordsize="0,826" path="m11387,14657l11387,13831e" filled="f" stroked="t" strokeweight=".711962pt" strokecolor="#747474">
                <v:path arrowok="t"/>
              </v:shape>
            </v:group>
            <v:group style="position:absolute;left:2174;top:14031;width:2;height:210" coordorigin="2174,14031" coordsize="2,210">
              <v:shape style="position:absolute;left:2174;top:14031;width:2;height:210" coordorigin="2174,14031" coordsize="0,210" path="m2174,14241l2174,14031e" filled="f" stroked="t" strokeweight=".474641pt" strokecolor="#1F1F1F">
                <v:path arrowok="t"/>
              </v:shape>
            </v:group>
            <v:group style="position:absolute;left:7015;top:14031;width:2;height:210" coordorigin="7015,14031" coordsize="2,210">
              <v:shape style="position:absolute;left:7015;top:14031;width:2;height:210" coordorigin="7015,14031" coordsize="0,210" path="m7015,14241l7015,14031e" filled="f" stroked="t" strokeweight=".474641pt" strokecolor="#2B2B2B">
                <v:path arrowok="t"/>
              </v:shape>
            </v:group>
            <v:group style="position:absolute;left:7020;top:14184;width:2;height:258" coordorigin="7020,14184" coordsize="2,258">
              <v:shape style="position:absolute;left:7020;top:14184;width:2;height:258" coordorigin="7020,14184" coordsize="0,258" path="m7020,14442l7020,14184e" filled="f" stroked="t" strokeweight=".711962pt" strokecolor="#57575B">
                <v:path arrowok="t"/>
              </v:shape>
            </v:group>
            <v:group style="position:absolute;left:233;top:14384;width:2;height:148" coordorigin="233,14384" coordsize="2,148">
              <v:shape style="position:absolute;left:233;top:14384;width:2;height:148" coordorigin="233,14384" coordsize="0,148" path="m233,14532l233,14384e" filled="f" stroked="t" strokeweight=".474641pt" strokecolor="#343434">
                <v:path arrowok="t"/>
              </v:shape>
            </v:group>
            <v:group style="position:absolute;left:1085;top:13697;width:2;height:1036" coordorigin="1085,13697" coordsize="2,1036">
              <v:shape style="position:absolute;left:1085;top:13697;width:2;height:1036" coordorigin="1085,13697" coordsize="0,1036" path="m1085,14733l1085,13697e" filled="f" stroked="t" strokeweight=".949282pt" strokecolor="#575757">
                <v:path arrowok="t"/>
              </v:shape>
            </v:group>
            <v:group style="position:absolute;left:1578;top:13721;width:2;height:831" coordorigin="1578,13721" coordsize="2,831">
              <v:shape style="position:absolute;left:1578;top:13721;width:2;height:831" coordorigin="1578,13721" coordsize="0,831" path="m1578,14552l1578,13721e" filled="f" stroked="t" strokeweight=".949282pt" strokecolor="#575757">
                <v:path arrowok="t"/>
              </v:shape>
            </v:group>
            <v:group style="position:absolute;left:233;top:14475;width:2;height:258" coordorigin="233,14475" coordsize="2,258">
              <v:shape style="position:absolute;left:233;top:14475;width:2;height:258" coordorigin="233,14475" coordsize="0,258" path="m233,14733l233,14475e" filled="f" stroked="t" strokeweight=".474641pt" strokecolor="#1C1C1C">
                <v:path arrowok="t"/>
              </v:shape>
            </v:group>
            <v:group style="position:absolute;left:1578;top:14475;width:2;height:181" coordorigin="1578,14475" coordsize="2,181">
              <v:shape style="position:absolute;left:1578;top:14475;width:2;height:181" coordorigin="1578,14475" coordsize="0,181" path="m1578,14657l1578,14475e" filled="f" stroked="t" strokeweight=".474641pt" strokecolor="#3F3F3F">
                <v:path arrowok="t"/>
              </v:shape>
            </v:group>
            <v:group style="position:absolute;left:1581;top:14599;width:2;height:267" coordorigin="1581,14599" coordsize="2,267">
              <v:shape style="position:absolute;left:1581;top:14599;width:2;height:267" coordorigin="1581,14599" coordsize="0,267" path="m1581,14867l1581,14599e" filled="f" stroked="t" strokeweight=".474641pt" strokecolor="#232323">
                <v:path arrowok="t"/>
              </v:shape>
            </v:group>
            <v:group style="position:absolute;left:11387;top:14599;width:2;height:267" coordorigin="11387,14599" coordsize="2,267">
              <v:shape style="position:absolute;left:11387;top:14599;width:2;height:267" coordorigin="11387,14599" coordsize="0,267" path="m11387,14867l11387,14599e" filled="f" stroked="t" strokeweight=".474641pt" strokecolor="#484848">
                <v:path arrowok="t"/>
              </v:shape>
            </v:group>
            <v:group style="position:absolute;left:1085;top:14676;width:2;height:592" coordorigin="1085,14676" coordsize="2,592">
              <v:shape style="position:absolute;left:1085;top:14676;width:2;height:592" coordorigin="1085,14676" coordsize="0,592" path="m1085,15268l1085,14676e" filled="f" stroked="t" strokeweight=".474641pt" strokecolor="#3B3B3B">
                <v:path arrowok="t"/>
              </v:shape>
            </v:group>
            <v:group style="position:absolute;left:11387;top:14809;width:2;height:239" coordorigin="11387,14809" coordsize="2,239">
              <v:shape style="position:absolute;left:11387;top:14809;width:2;height:239" coordorigin="11387,14809" coordsize="0,239" path="m11387,15048l11387,14809e" filled="f" stroked="t" strokeweight=".474641pt" strokecolor="#5B5B5B">
                <v:path arrowok="t"/>
              </v:shape>
            </v:group>
            <v:group style="position:absolute;left:11387;top:14986;width:2;height:1322" coordorigin="11387,14986" coordsize="2,1322">
              <v:shape style="position:absolute;left:11387;top:14986;width:2;height:1322" coordorigin="11387,14986" coordsize="0,1322" path="m11387,16308l11387,14986e" filled="f" stroked="t" strokeweight=".711962pt" strokecolor="#707070">
                <v:path arrowok="t"/>
              </v:shape>
            </v:group>
            <v:group style="position:absolute;left:2174;top:15105;width:2;height:415" coordorigin="2174,15105" coordsize="2,415">
              <v:shape style="position:absolute;left:2174;top:15105;width:2;height:415" coordorigin="2174,15105" coordsize="0,415" path="m2174,15521l2174,15105e" filled="f" stroked="t" strokeweight=".474641pt" strokecolor="#2B2B2B">
                <v:path arrowok="t"/>
              </v:shape>
            </v:group>
            <v:group style="position:absolute;left:233;top:16285;width:603;height:2" coordorigin="233,16285" coordsize="603,2">
              <v:shape style="position:absolute;left:233;top:16285;width:603;height:2" coordorigin="233,16285" coordsize="603,0" path="m233,16285l835,16285e" filled="f" stroked="t" strokeweight=".474641pt" strokecolor="#646464">
                <v:path arrowok="t"/>
              </v:shape>
            </v:group>
            <v:group style="position:absolute;left:1085;top:15210;width:2;height:1084" coordorigin="1085,15210" coordsize="2,1084">
              <v:shape style="position:absolute;left:1085;top:15210;width:2;height:1084" coordorigin="1085,15210" coordsize="0,1084" path="m1085,16294l1085,15210e" filled="f" stroked="t" strokeweight=".711962pt" strokecolor="#575757">
                <v:path arrowok="t"/>
              </v:shape>
            </v:group>
            <v:group style="position:absolute;left:1578;top:14809;width:2;height:1490" coordorigin="1578,14809" coordsize="2,1490">
              <v:shape style="position:absolute;left:1578;top:14809;width:2;height:1490" coordorigin="1578,14809" coordsize="0,1490" path="m1578,16299l1578,14809e" filled="f" stroked="t" strokeweight=".711962pt" strokecolor="#545454">
                <v:path arrowok="t"/>
              </v:shape>
            </v:group>
            <v:group style="position:absolute;left:228;top:16294;width:8809;height:2" coordorigin="228,16294" coordsize="8809,2">
              <v:shape style="position:absolute;left:228;top:16294;width:8809;height:2" coordorigin="228,16294" coordsize="8809,0" path="m228,16294l9037,16294e" filled="f" stroked="t" strokeweight=".711962pt" strokecolor="#646464">
                <v:path arrowok="t"/>
              </v:shape>
            </v:group>
            <v:group style="position:absolute;left:2117;top:16289;width:546;height:2" coordorigin="2117,16289" coordsize="546,2">
              <v:shape style="position:absolute;left:2117;top:16289;width:546;height:2" coordorigin="2117,16289" coordsize="546,0" path="m2117,16289l2663,16289e" filled="f" stroked="t" strokeweight=".474641pt" strokecolor="#4B4B4B">
                <v:path arrowok="t"/>
              </v:shape>
            </v:group>
            <v:group style="position:absolute;left:8980;top:16296;width:650;height:2" coordorigin="8980,16296" coordsize="650,2">
              <v:shape style="position:absolute;left:8980;top:16296;width:650;height:2" coordorigin="8980,16296" coordsize="650,0" path="m8980,16296l9630,16296e" filled="f" stroked="t" strokeweight=".474641pt" strokecolor="#4B4B4B">
                <v:path arrowok="t"/>
              </v:shape>
            </v:group>
            <v:group style="position:absolute;left:9574;top:16294;width:1823;height:2" coordorigin="9574,16294" coordsize="1823,2">
              <v:shape style="position:absolute;left:9574;top:16294;width:1823;height:2" coordorigin="9574,16294" coordsize="1823,0" path="m9574,16294l11396,16294e" filled="f" stroked="t" strokeweight=".711962pt" strokecolor="#6B6B6B">
                <v:path arrowok="t"/>
              </v:shape>
            </v:group>
            <v:group style="position:absolute;left:5373;top:4113;width:2;height:191" coordorigin="5373,4113" coordsize="2,191">
              <v:shape style="position:absolute;left:5373;top:4113;width:2;height:191" coordorigin="5373,4113" coordsize="0,191" path="m5373,4304l5373,4113e" filled="f" stroked="t" strokeweight="2.08492pt" strokecolor="#EBEBEB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40" w:lineRule="auto"/>
        <w:ind w:left="13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left="153" w:right="263"/>
        <w:jc w:val="center"/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565656"/>
          <w:w w:val="102"/>
        </w:rPr>
        <w:t>t</w:t>
      </w:r>
      <w:r>
        <w:rPr>
          <w:rFonts w:ascii="Times New Roman" w:hAnsi="Times New Roman" w:cs="Times New Roman" w:eastAsia="Times New Roman"/>
          <w:sz w:val="29"/>
          <w:szCs w:val="29"/>
          <w:color w:val="565656"/>
          <w:spacing w:val="-1"/>
          <w:w w:val="102"/>
        </w:rPr>
        <w:t>.</w:t>
      </w:r>
      <w:r>
        <w:rPr>
          <w:rFonts w:ascii="Arial" w:hAnsi="Arial" w:cs="Arial" w:eastAsia="Arial"/>
          <w:sz w:val="24"/>
          <w:szCs w:val="24"/>
          <w:color w:val="565656"/>
          <w:spacing w:val="0"/>
          <w:w w:val="107"/>
        </w:rPr>
        <w:t>\t</w:t>
      </w:r>
      <w:r>
        <w:rPr>
          <w:rFonts w:ascii="Arial" w:hAnsi="Arial" w:cs="Arial" w:eastAsia="Arial"/>
          <w:sz w:val="24"/>
          <w:szCs w:val="24"/>
          <w:color w:val="565656"/>
          <w:spacing w:val="-20"/>
          <w:w w:val="108"/>
        </w:rPr>
        <w:t>g</w:t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141"/>
        </w:rPr>
        <w:t>ün</w:t>
      </w:r>
      <w:r>
        <w:rPr>
          <w:rFonts w:ascii="Arial" w:hAnsi="Arial" w:cs="Arial" w:eastAsia="Arial"/>
          <w:sz w:val="24"/>
          <w:szCs w:val="24"/>
          <w:color w:val="383838"/>
          <w:spacing w:val="-36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909395"/>
          <w:spacing w:val="0"/>
          <w:w w:val="122"/>
        </w:rPr>
        <w:t>K</w:t>
      </w:r>
      <w:r>
        <w:rPr>
          <w:rFonts w:ascii="Arial" w:hAnsi="Arial" w:cs="Arial" w:eastAsia="Arial"/>
          <w:sz w:val="25"/>
          <w:szCs w:val="25"/>
          <w:color w:val="909395"/>
          <w:spacing w:val="-8"/>
          <w:w w:val="122"/>
        </w:rPr>
        <w:t>A</w:t>
      </w:r>
      <w:r>
        <w:rPr>
          <w:rFonts w:ascii="Arial" w:hAnsi="Arial" w:cs="Arial" w:eastAsia="Arial"/>
          <w:sz w:val="25"/>
          <w:szCs w:val="25"/>
          <w:color w:val="909395"/>
          <w:spacing w:val="0"/>
          <w:w w:val="117"/>
        </w:rPr>
        <w:t>YA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242" w:lineRule="exact"/>
        <w:ind w:left="-36" w:right="61"/>
        <w:jc w:val="center"/>
        <w:rPr>
          <w:rFonts w:ascii="Arial" w:hAnsi="Arial" w:cs="Arial" w:eastAsia="Arial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7.515793pt;margin-top:3.565212pt;width:63.615467pt;height:43.5pt;mso-position-horizontal-relative:page;mso-position-vertical-relative:paragraph;z-index:-17029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Courier New" w:hAnsi="Courier New" w:cs="Courier New" w:eastAsia="Courier New"/>
                      <w:sz w:val="87"/>
                      <w:szCs w:val="87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87"/>
                      <w:szCs w:val="87"/>
                      <w:color w:val="424885"/>
                      <w:spacing w:val="-17"/>
                      <w:w w:val="124"/>
                      <w:i/>
                      <w:position w:val="6"/>
                    </w:rPr>
                    <w:t>%</w:t>
                  </w:r>
                  <w:r>
                    <w:rPr>
                      <w:rFonts w:ascii="Courier New" w:hAnsi="Courier New" w:cs="Courier New" w:eastAsia="Courier New"/>
                      <w:sz w:val="87"/>
                      <w:szCs w:val="87"/>
                      <w:color w:val="3A49B3"/>
                      <w:spacing w:val="0"/>
                      <w:w w:val="123"/>
                      <w:i/>
                      <w:position w:val="6"/>
                    </w:rPr>
                    <w:t>$</w:t>
                  </w:r>
                  <w:r>
                    <w:rPr>
                      <w:rFonts w:ascii="Courier New" w:hAnsi="Courier New" w:cs="Courier New" w:eastAsia="Courier New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565656"/>
          <w:spacing w:val="0"/>
          <w:w w:val="79"/>
        </w:rPr>
        <w:t>:ı</w:t>
      </w:r>
      <w:r>
        <w:rPr>
          <w:rFonts w:ascii="Arial" w:hAnsi="Arial" w:cs="Arial" w:eastAsia="Arial"/>
          <w:sz w:val="22"/>
          <w:szCs w:val="22"/>
          <w:color w:val="565656"/>
          <w:spacing w:val="-9"/>
          <w:w w:val="79"/>
        </w:rPr>
        <w:t>t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79"/>
        </w:rPr>
        <w:t>aıy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79"/>
        </w:rPr>
        <w:t>e</w:t>
      </w:r>
      <w:r>
        <w:rPr>
          <w:rFonts w:ascii="Arial" w:hAnsi="Arial" w:cs="Arial" w:eastAsia="Arial"/>
          <w:sz w:val="22"/>
          <w:szCs w:val="22"/>
          <w:color w:val="383838"/>
          <w:spacing w:val="9"/>
          <w:w w:val="79"/>
        </w:rPr>
        <w:t> </w:t>
      </w:r>
      <w:r>
        <w:rPr>
          <w:rFonts w:ascii="Arial" w:hAnsi="Arial" w:cs="Arial" w:eastAsia="Arial"/>
          <w:sz w:val="22"/>
          <w:szCs w:val="22"/>
          <w:color w:val="383838"/>
          <w:spacing w:val="2"/>
          <w:w w:val="79"/>
        </w:rPr>
        <w:t>G</w:t>
      </w:r>
      <w:r>
        <w:rPr>
          <w:rFonts w:ascii="Arial" w:hAnsi="Arial" w:cs="Arial" w:eastAsia="Arial"/>
          <w:sz w:val="22"/>
          <w:szCs w:val="22"/>
          <w:color w:val="565656"/>
          <w:spacing w:val="-14"/>
          <w:w w:val="79"/>
        </w:rPr>
        <w:t>(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79"/>
        </w:rPr>
        <w:t>ırıe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79"/>
        </w:rPr>
        <w:t>y</w:t>
      </w:r>
      <w:r>
        <w:rPr>
          <w:rFonts w:ascii="Arial" w:hAnsi="Arial" w:cs="Arial" w:eastAsia="Arial"/>
          <w:sz w:val="22"/>
          <w:szCs w:val="22"/>
          <w:color w:val="383838"/>
          <w:spacing w:val="-3"/>
          <w:w w:val="79"/>
        </w:rPr>
        <w:t> 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79"/>
        </w:rPr>
        <w:t>Bölg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79"/>
        </w:rPr>
        <w:t>e</w:t>
      </w:r>
      <w:r>
        <w:rPr>
          <w:rFonts w:ascii="Arial" w:hAnsi="Arial" w:cs="Arial" w:eastAsia="Arial"/>
          <w:sz w:val="22"/>
          <w:szCs w:val="22"/>
          <w:color w:val="383838"/>
          <w:spacing w:val="6"/>
          <w:w w:val="79"/>
        </w:rPr>
        <w:t> 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85"/>
        </w:rPr>
        <w:t>Amiri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0" w:after="0" w:line="184" w:lineRule="exact"/>
        <w:ind w:left="-38" w:right="1306"/>
        <w:jc w:val="center"/>
        <w:tabs>
          <w:tab w:pos="560" w:val="left"/>
          <w:tab w:pos="128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727475"/>
          <w:spacing w:val="0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727475"/>
          <w:spacing w:val="4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65656"/>
          <w:spacing w:val="-25"/>
          <w:w w:val="100"/>
          <w:i/>
          <w:position w:val="-5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727475"/>
          <w:spacing w:val="0"/>
          <w:w w:val="100"/>
          <w:i/>
          <w:position w:val="-5"/>
        </w:rPr>
        <w:t>t-</w:t>
      </w:r>
      <w:r>
        <w:rPr>
          <w:rFonts w:ascii="Times New Roman" w:hAnsi="Times New Roman" w:cs="Times New Roman" w:eastAsia="Times New Roman"/>
          <w:sz w:val="24"/>
          <w:szCs w:val="24"/>
          <w:color w:val="727475"/>
          <w:spacing w:val="0"/>
          <w:w w:val="100"/>
          <w:i/>
          <w:position w:val="-5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727475"/>
          <w:spacing w:val="0"/>
          <w:w w:val="100"/>
          <w:i/>
          <w:position w:val="-5"/>
        </w:rPr>
      </w:r>
      <w:r>
        <w:rPr>
          <w:rFonts w:ascii="Times New Roman" w:hAnsi="Times New Roman" w:cs="Times New Roman" w:eastAsia="Times New Roman"/>
          <w:sz w:val="24"/>
          <w:szCs w:val="24"/>
          <w:color w:val="909395"/>
          <w:spacing w:val="0"/>
          <w:w w:val="180"/>
          <w:position w:val="-5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909395"/>
          <w:spacing w:val="42"/>
          <w:w w:val="180"/>
          <w:position w:val="-5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09395"/>
          <w:spacing w:val="5"/>
          <w:w w:val="221"/>
          <w:position w:val="-5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909395"/>
          <w:spacing w:val="0"/>
          <w:w w:val="61"/>
          <w:position w:val="-5"/>
        </w:rPr>
        <w:t>"'1</w:t>
      </w:r>
      <w:r>
        <w:rPr>
          <w:rFonts w:ascii="Times New Roman" w:hAnsi="Times New Roman" w:cs="Times New Roman" w:eastAsia="Times New Roman"/>
          <w:sz w:val="13"/>
          <w:szCs w:val="13"/>
          <w:color w:val="909395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909395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2"/>
          <w:szCs w:val="12"/>
          <w:color w:val="727475"/>
          <w:spacing w:val="0"/>
          <w:w w:val="100"/>
          <w:position w:val="-5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727475"/>
          <w:spacing w:val="0"/>
          <w:w w:val="100"/>
          <w:position w:val="-5"/>
        </w:rPr>
        <w:t>   </w:t>
      </w:r>
      <w:r>
        <w:rPr>
          <w:rFonts w:ascii="Times New Roman" w:hAnsi="Times New Roman" w:cs="Times New Roman" w:eastAsia="Times New Roman"/>
          <w:sz w:val="12"/>
          <w:szCs w:val="12"/>
          <w:color w:val="727475"/>
          <w:spacing w:val="2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09395"/>
          <w:spacing w:val="0"/>
          <w:w w:val="299"/>
          <w:position w:val="-5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158" w:right="1444"/>
        <w:jc w:val="center"/>
        <w:tabs>
          <w:tab w:pos="122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14"/>
          <w:szCs w:val="14"/>
          <w:color w:val="909395"/>
          <w:spacing w:val="0"/>
          <w:w w:val="303"/>
          <w:position w:val="-1"/>
        </w:rPr>
        <w:t>.</w:t>
      </w:r>
      <w:r>
        <w:rPr>
          <w:rFonts w:ascii="Arial" w:hAnsi="Arial" w:cs="Arial" w:eastAsia="Arial"/>
          <w:sz w:val="14"/>
          <w:szCs w:val="14"/>
          <w:color w:val="909395"/>
          <w:spacing w:val="-18"/>
          <w:w w:val="30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09395"/>
          <w:spacing w:val="-49"/>
          <w:w w:val="117"/>
          <w:position w:val="-2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727475"/>
          <w:spacing w:val="0"/>
          <w:w w:val="284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27475"/>
          <w:spacing w:val="-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09395"/>
          <w:spacing w:val="0"/>
          <w:w w:val="67"/>
          <w:position w:val="-2"/>
        </w:rPr>
        <w:t>/ı</w:t>
      </w:r>
      <w:r>
        <w:rPr>
          <w:rFonts w:ascii="Times New Roman" w:hAnsi="Times New Roman" w:cs="Times New Roman" w:eastAsia="Times New Roman"/>
          <w:sz w:val="17"/>
          <w:szCs w:val="17"/>
          <w:color w:val="909395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909395"/>
          <w:spacing w:val="0"/>
          <w:w w:val="100"/>
          <w:position w:val="-2"/>
        </w:rPr>
      </w:r>
      <w:r>
        <w:rPr>
          <w:rFonts w:ascii="Arial" w:hAnsi="Arial" w:cs="Arial" w:eastAsia="Arial"/>
          <w:sz w:val="27"/>
          <w:szCs w:val="27"/>
          <w:color w:val="909395"/>
          <w:spacing w:val="0"/>
          <w:w w:val="139"/>
          <w:position w:val="1"/>
        </w:rPr>
        <w:t>..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95" w:lineRule="exact"/>
        <w:ind w:left="1272" w:right="1560"/>
        <w:jc w:val="center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BCBCBC"/>
          <w:spacing w:val="0"/>
          <w:w w:val="81"/>
          <w:i/>
        </w:rPr>
        <w:t>1"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40" w:bottom="280" w:left="120" w:right="440"/>
          <w:cols w:num="3" w:equalWidth="0">
            <w:col w:w="505" w:space="2052"/>
            <w:col w:w="2146" w:space="3649"/>
            <w:col w:w="3008"/>
          </w:cols>
        </w:sectPr>
      </w:pPr>
      <w:rPr/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3484" w:right="1095"/>
        <w:jc w:val="center"/>
        <w:tabs>
          <w:tab w:pos="10220" w:val="left"/>
        </w:tabs>
        <w:rPr>
          <w:rFonts w:ascii="Times New Roman" w:hAnsi="Times New Roman" w:cs="Times New Roman" w:eastAsia="Times New Roman"/>
          <w:sz w:val="33"/>
          <w:szCs w:val="3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.735886pt;margin-top:-1.409089pt;width:47.888282pt;height:43.5pt;mso-position-horizontal-relative:page;mso-position-vertical-relative:paragraph;z-index:-17027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333333"/>
                      <w:spacing w:val="0"/>
                      <w:w w:val="198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2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33"/>
          <w:szCs w:val="33"/>
          <w:color w:val="979A9A"/>
          <w:spacing w:val="0"/>
          <w:w w:val="52"/>
          <w:position w:val="13"/>
        </w:rPr>
        <w:t>..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23" w:after="0" w:line="173" w:lineRule="exact"/>
        <w:ind w:left="3605" w:right="1166"/>
        <w:jc w:val="center"/>
        <w:tabs>
          <w:tab w:pos="1006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  <w:position w:val="-5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12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  <w:position w:val="-5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12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  <w:position w:val="-5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3"/>
          <w:szCs w:val="13"/>
          <w:color w:val="484849"/>
          <w:spacing w:val="0"/>
          <w:w w:val="148"/>
          <w:position w:val="-4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484849"/>
          <w:spacing w:val="27"/>
          <w:w w:val="148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828282"/>
          <w:spacing w:val="-27"/>
          <w:w w:val="101"/>
          <w:position w:val="-4"/>
        </w:rPr>
        <w:t>•</w:t>
      </w:r>
      <w:r>
        <w:rPr>
          <w:rFonts w:ascii="Arial" w:hAnsi="Arial" w:cs="Arial" w:eastAsia="Arial"/>
          <w:sz w:val="19"/>
          <w:szCs w:val="19"/>
          <w:color w:val="B1B1AF"/>
          <w:spacing w:val="0"/>
          <w:w w:val="100"/>
          <w:position w:val="-4"/>
        </w:rPr>
        <w:t>·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9" w:lineRule="exact"/>
        <w:ind w:left="864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6"/>
          <w:szCs w:val="16"/>
          <w:color w:val="333333"/>
          <w:w w:val="135"/>
          <w:position w:val="-2"/>
        </w:rPr>
        <w:t>i</w:t>
      </w:r>
      <w:r>
        <w:rPr>
          <w:rFonts w:ascii="Arial" w:hAnsi="Arial" w:cs="Arial" w:eastAsia="Arial"/>
          <w:sz w:val="16"/>
          <w:szCs w:val="16"/>
          <w:color w:val="333333"/>
          <w:spacing w:val="-32"/>
          <w:w w:val="100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20"/>
          <w:position w:val="-2"/>
        </w:rPr>
        <w:t>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598" w:right="-20"/>
        <w:jc w:val="left"/>
        <w:tabs>
          <w:tab w:pos="3280" w:val="left"/>
          <w:tab w:pos="1012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33333"/>
          <w:spacing w:val="0"/>
          <w:w w:val="111"/>
          <w:position w:val="1"/>
        </w:rPr>
        <w:t>BÜYÜKŞEHIR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1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1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  <w:position w:val="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13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  <w:position w:val="2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13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  <w:position w:val="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</w:r>
      <w:r>
        <w:rPr>
          <w:rFonts w:ascii="Arial" w:hAnsi="Arial" w:cs="Arial" w:eastAsia="Arial"/>
          <w:sz w:val="15"/>
          <w:szCs w:val="15"/>
          <w:color w:val="979A9A"/>
          <w:spacing w:val="0"/>
          <w:w w:val="116"/>
          <w:position w:val="-3"/>
        </w:rPr>
        <w:t>-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646" w:right="-20"/>
        <w:jc w:val="left"/>
        <w:tabs>
          <w:tab w:pos="4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33333"/>
          <w:spacing w:val="0"/>
          <w:w w:val="116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0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6" w:lineRule="auto"/>
        <w:ind w:left="138" w:right="3440" w:firstLine="-24"/>
        <w:jc w:val="left"/>
        <w:tabs>
          <w:tab w:pos="1500" w:val="left"/>
          <w:tab w:pos="3000" w:val="left"/>
          <w:tab w:pos="4380" w:val="left"/>
          <w:tab w:pos="544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</w:rPr>
        <w:t>09.03.20ı7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-22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7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:08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</w:rPr>
        <w:t>tfet: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09.03.20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1576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jBildirim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1"/>
        </w:rPr>
        <w:t>Santral-Merkez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Bildiöle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6"/>
          <w:position w:val="0"/>
        </w:rPr>
        <w:t>:Buca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7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A.Hatboy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inkila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Dmağı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38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</w:rPr>
        <w:t>Doj:tm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6"/>
        </w:rPr>
        <w:t>:Buca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8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</w:rPr>
        <w:t>A.Hatboyı.ı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9"/>
        </w:rPr>
        <w:t>in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ila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Duragı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24" w:lineRule="exact"/>
        <w:ind w:left="138" w:right="-20"/>
        <w:jc w:val="left"/>
        <w:tabs>
          <w:tab w:pos="1500" w:val="left"/>
          <w:tab w:pos="362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-29"/>
          <w:w w:val="13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-1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Yangını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Tedbirsizli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1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1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8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97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5"/>
          <w:position w:val="1"/>
        </w:rPr>
        <w:t>eş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6"/>
          <w:position w:val="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80" w:bottom="280" w:left="180" w:right="180"/>
        </w:sectPr>
      </w:pPr>
      <w:rPr/>
    </w:p>
    <w:p>
      <w:pPr>
        <w:spacing w:before="24" w:after="0" w:line="240" w:lineRule="auto"/>
        <w:ind w:left="13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4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35" w:lineRule="exact"/>
        <w:ind w:right="-20"/>
        <w:jc w:val="left"/>
        <w:tabs>
          <w:tab w:pos="3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3"/>
          <w:position w:val="2"/>
        </w:rPr>
        <w:t>!Yapını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3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0"/>
          <w:w w:val="93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2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6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7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37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180"/>
          <w:cols w:num="2" w:equalWidth="0">
            <w:col w:w="1722" w:space="1790"/>
            <w:col w:w="8048"/>
          </w:cols>
        </w:sectPr>
      </w:pPr>
      <w:rPr/>
    </w:p>
    <w:p>
      <w:pPr>
        <w:spacing w:before="0" w:after="0" w:line="123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-6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-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3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-5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180"/>
          <w:cols w:num="2" w:equalWidth="0">
            <w:col w:w="4946" w:space="108"/>
            <w:col w:w="6506"/>
          </w:cols>
        </w:sectPr>
      </w:pPr>
      <w:rPr/>
    </w:p>
    <w:p>
      <w:pPr>
        <w:spacing w:before="86" w:after="0" w:line="240" w:lineRule="auto"/>
        <w:ind w:right="1031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6.166519pt;margin-top:10.003913pt;width:34.13031pt;height:26pt;mso-position-horizontal-relative:page;mso-position-vertical-relative:paragraph;z-index:-17025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212121"/>
                      <w:spacing w:val="0"/>
                      <w:w w:val="6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12121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12121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84849"/>
                      <w:spacing w:val="0"/>
                      <w:w w:val="6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10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11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34" w:lineRule="exact"/>
        <w:ind w:left="299" w:right="-20"/>
        <w:jc w:val="left"/>
        <w:tabs>
          <w:tab w:pos="1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39"/>
          <w:szCs w:val="39"/>
          <w:color w:val="979A9A"/>
          <w:spacing w:val="0"/>
          <w:w w:val="36"/>
          <w:position w:val="3"/>
        </w:rPr>
        <w:t>.</w:t>
      </w:r>
      <w:r>
        <w:rPr>
          <w:rFonts w:ascii="Arial" w:hAnsi="Arial" w:cs="Arial" w:eastAsia="Arial"/>
          <w:sz w:val="39"/>
          <w:szCs w:val="39"/>
          <w:color w:val="979A9A"/>
          <w:spacing w:val="0"/>
          <w:w w:val="36"/>
          <w:position w:val="3"/>
        </w:rPr>
        <w:t> </w:t>
      </w:r>
      <w:r>
        <w:rPr>
          <w:rFonts w:ascii="Arial" w:hAnsi="Arial" w:cs="Arial" w:eastAsia="Arial"/>
          <w:sz w:val="39"/>
          <w:szCs w:val="39"/>
          <w:color w:val="979A9A"/>
          <w:spacing w:val="30"/>
          <w:w w:val="36"/>
          <w:position w:val="3"/>
        </w:rPr>
        <w:t> </w:t>
      </w:r>
      <w:r>
        <w:rPr>
          <w:rFonts w:ascii="Arial" w:hAnsi="Arial" w:cs="Arial" w:eastAsia="Arial"/>
          <w:sz w:val="39"/>
          <w:szCs w:val="39"/>
          <w:color w:val="333333"/>
          <w:spacing w:val="0"/>
          <w:w w:val="74"/>
          <w:position w:val="3"/>
        </w:rPr>
        <w:t>J</w:t>
      </w:r>
      <w:r>
        <w:rPr>
          <w:rFonts w:ascii="Arial" w:hAnsi="Arial" w:cs="Arial" w:eastAsia="Arial"/>
          <w:sz w:val="39"/>
          <w:szCs w:val="39"/>
          <w:color w:val="333333"/>
          <w:spacing w:val="-54"/>
          <w:w w:val="100"/>
          <w:position w:val="3"/>
        </w:rPr>
        <w:t> </w:t>
      </w:r>
      <w:r>
        <w:rPr>
          <w:rFonts w:ascii="Arial" w:hAnsi="Arial" w:cs="Arial" w:eastAsia="Arial"/>
          <w:sz w:val="39"/>
          <w:szCs w:val="39"/>
          <w:color w:val="828282"/>
          <w:spacing w:val="0"/>
          <w:w w:val="36"/>
          <w:position w:val="3"/>
        </w:rPr>
        <w:t>.</w:t>
      </w:r>
      <w:r>
        <w:rPr>
          <w:rFonts w:ascii="Arial" w:hAnsi="Arial" w:cs="Arial" w:eastAsia="Arial"/>
          <w:sz w:val="39"/>
          <w:szCs w:val="39"/>
          <w:color w:val="828282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39"/>
          <w:szCs w:val="39"/>
          <w:color w:val="828282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  <w:position w:val="-5"/>
        </w:rPr>
        <w:t>jYangını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91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6"/>
          <w:position w:val="-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9"/>
          <w:w w:val="116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9"/>
          <w:position w:val="-5"/>
        </w:rPr>
        <w:t>ı3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6" w:lineRule="exact"/>
        <w:ind w:right="-20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B1B1AF"/>
          <w:spacing w:val="0"/>
          <w:w w:val="49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180"/>
          <w:cols w:num="2" w:equalWidth="0">
            <w:col w:w="5026" w:space="418"/>
            <w:col w:w="6116"/>
          </w:cols>
        </w:sectPr>
      </w:pPr>
      <w:rPr/>
    </w:p>
    <w:p>
      <w:pPr>
        <w:spacing w:before="94" w:after="0" w:line="240" w:lineRule="auto"/>
        <w:ind w:left="133" w:right="-20"/>
        <w:jc w:val="left"/>
        <w:tabs>
          <w:tab w:pos="2040" w:val="left"/>
          <w:tab w:pos="5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29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7"/>
          <w:w w:val="12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29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-57"/>
          <w:w w:val="12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4"/>
          <w:position w:val="1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2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8" w:after="0" w:line="240" w:lineRule="auto"/>
        <w:ind w:left="20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6"/>
        </w:rPr>
        <w:t>:E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Kena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KILIÇTAŞ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24" w:lineRule="exact"/>
        <w:ind w:left="1994" w:right="-20"/>
        <w:jc w:val="left"/>
        <w:tabs>
          <w:tab w:pos="4680" w:val="left"/>
          <w:tab w:pos="7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7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7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7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2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21.09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1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9"/>
          <w:position w:val="1"/>
        </w:rPr>
        <w:t>ı2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180"/>
        </w:sectPr>
      </w:pPr>
      <w:rPr/>
    </w:p>
    <w:p>
      <w:pPr>
        <w:spacing w:before="0" w:after="0" w:line="240" w:lineRule="auto"/>
        <w:ind w:left="13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  <w:position w:val="-1"/>
        </w:rPr>
        <w:t>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180"/>
          <w:cols w:num="2" w:equalWidth="0">
            <w:col w:w="612" w:space="1382"/>
            <w:col w:w="9566"/>
          </w:cols>
        </w:sectPr>
      </w:pPr>
      <w:rPr/>
    </w:p>
    <w:p>
      <w:pPr>
        <w:spacing w:before="3" w:after="0" w:line="271" w:lineRule="auto"/>
        <w:ind w:left="4652" w:right="4324" w:firstLine="-4514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5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9"/>
          <w:position w:val="0"/>
        </w:rPr>
        <w:t>ıı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4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2018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ğalgaz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1" w:lineRule="auto"/>
        <w:ind w:left="133" w:right="2529" w:firstLine="5"/>
        <w:jc w:val="left"/>
        <w:tabs>
          <w:tab w:pos="2000" w:val="left"/>
          <w:tab w:pos="464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8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8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2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3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3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Dötıü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199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0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9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w w:val="9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9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8"/>
        </w:rPr>
        <w:t>-S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6"/>
          <w:w w:val="10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9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3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1" w:lineRule="auto"/>
        <w:ind w:left="138" w:right="2934" w:firstLine="-5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yandığı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4653" w:right="407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04" w:lineRule="exact"/>
        <w:ind w:left="133" w:right="-20"/>
        <w:jc w:val="left"/>
        <w:tabs>
          <w:tab w:pos="2720" w:val="left"/>
          <w:tab w:pos="4620" w:val="left"/>
          <w:tab w:pos="6620" w:val="left"/>
          <w:tab w:pos="8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9"/>
          <w:position w:val="-2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!Köpük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!K.K.T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1" w:lineRule="exact"/>
        <w:ind w:left="5520" w:right="-20"/>
        <w:jc w:val="left"/>
        <w:tabs>
          <w:tab w:pos="6620" w:val="left"/>
          <w:tab w:pos="828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0.5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212121"/>
          <w:spacing w:val="0"/>
          <w:w w:val="54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212121"/>
          <w:spacing w:val="-43"/>
          <w:w w:val="54"/>
          <w:position w:val="0"/>
        </w:rPr>
        <w:t> </w:t>
      </w:r>
      <w:r>
        <w:rPr>
          <w:rFonts w:ascii="Arial" w:hAnsi="Arial" w:cs="Arial" w:eastAsia="Arial"/>
          <w:sz w:val="34"/>
          <w:szCs w:val="34"/>
          <w:color w:val="21212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212121"/>
          <w:spacing w:val="0"/>
          <w:w w:val="54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20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180"/>
        </w:sectPr>
      </w:pPr>
      <w:rPr/>
    </w:p>
    <w:p>
      <w:pPr>
        <w:spacing w:before="19" w:after="0" w:line="240" w:lineRule="auto"/>
        <w:ind w:left="133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-1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180"/>
          <w:cols w:num="2" w:equalWidth="0">
            <w:col w:w="1852" w:space="142"/>
            <w:col w:w="9566"/>
          </w:cols>
        </w:sectPr>
      </w:pPr>
      <w:rPr/>
    </w:p>
    <w:p>
      <w:pPr>
        <w:spacing w:before="19" w:after="0" w:line="277" w:lineRule="auto"/>
        <w:ind w:left="1994" w:right="63" w:firstLine="-1851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13"/>
        </w:rPr>
        <w:t>raştırma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39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soruşturmacia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burada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kişileri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yakmaları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sonucunda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8"/>
        </w:rPr>
        <w:t>r-ı-ıktığı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33" w:right="-20"/>
        <w:jc w:val="left"/>
        <w:tabs>
          <w:tab w:pos="200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10"/>
          <w:w w:val="10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B1B1AF"/>
          <w:spacing w:val="-15"/>
          <w:w w:val="6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8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9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1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182" w:lineRule="exact"/>
        <w:ind w:left="10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3"/>
          <w:position w:val="-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3"/>
          <w:position w:val="-3"/>
        </w:rPr>
        <w:t>rac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2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-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7" w:lineRule="exact"/>
        <w:ind w:left="132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6B6B6B"/>
          <w:spacing w:val="0"/>
          <w:w w:val="104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143" w:right="-20"/>
        <w:jc w:val="left"/>
        <w:tabs>
          <w:tab w:pos="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w w:val="88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87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69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1"/>
        </w:rPr>
        <w:t>Kıme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3" w:after="0" w:line="240" w:lineRule="auto"/>
        <w:ind w:left="143" w:right="-20"/>
        <w:jc w:val="left"/>
        <w:tabs>
          <w:tab w:pos="2000" w:val="left"/>
          <w:tab w:pos="6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Tari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5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03.2017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28" w:right="-20"/>
        <w:jc w:val="left"/>
        <w:tabs>
          <w:tab w:pos="940" w:val="left"/>
          <w:tab w:pos="1440" w:val="left"/>
          <w:tab w:pos="8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Buca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4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180"/>
        </w:sectPr>
      </w:pPr>
      <w:rPr/>
    </w:p>
    <w:p>
      <w:pPr>
        <w:spacing w:before="35" w:after="0" w:line="240" w:lineRule="auto"/>
        <w:ind w:left="2155" w:right="-73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4" w:lineRule="exact"/>
        <w:ind w:right="324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374" w:lineRule="exac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Arial" w:hAnsi="Arial" w:cs="Arial" w:eastAsia="Arial"/>
          <w:sz w:val="26"/>
          <w:szCs w:val="26"/>
          <w:color w:val="484849"/>
          <w:w w:val="104"/>
          <w:position w:val="2"/>
        </w:rPr>
        <w:t>1</w:t>
      </w:r>
      <w:r>
        <w:rPr>
          <w:rFonts w:ascii="Arial" w:hAnsi="Arial" w:cs="Arial" w:eastAsia="Arial"/>
          <w:sz w:val="26"/>
          <w:szCs w:val="26"/>
          <w:color w:val="484849"/>
          <w:spacing w:val="-5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84849"/>
          <w:spacing w:val="-48"/>
          <w:w w:val="71"/>
          <w:i/>
          <w:position w:val="2"/>
        </w:rPr>
        <w:t>3</w:t>
      </w:r>
      <w:r>
        <w:rPr>
          <w:rFonts w:ascii="Arial" w:hAnsi="Arial" w:cs="Arial" w:eastAsia="Arial"/>
          <w:sz w:val="19"/>
          <w:szCs w:val="19"/>
          <w:color w:val="424B67"/>
          <w:spacing w:val="0"/>
          <w:w w:val="71"/>
          <w:i/>
          <w:position w:val="-4"/>
        </w:rPr>
        <w:t>1</w:t>
      </w:r>
      <w:r>
        <w:rPr>
          <w:rFonts w:ascii="Arial" w:hAnsi="Arial" w:cs="Arial" w:eastAsia="Arial"/>
          <w:sz w:val="19"/>
          <w:szCs w:val="19"/>
          <w:color w:val="424B67"/>
          <w:spacing w:val="-5"/>
          <w:w w:val="71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84849"/>
          <w:spacing w:val="0"/>
          <w:w w:val="80"/>
          <w:position w:val="2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484849"/>
          <w:spacing w:val="0"/>
          <w:w w:val="80"/>
          <w:position w:val="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84849"/>
          <w:spacing w:val="0"/>
          <w:w w:val="80"/>
          <w:position w:val="2"/>
        </w:rPr>
        <w:t>rl</w:t>
      </w:r>
      <w:r>
        <w:rPr>
          <w:rFonts w:ascii="Times New Roman" w:hAnsi="Times New Roman" w:cs="Times New Roman" w:eastAsia="Times New Roman"/>
          <w:sz w:val="30"/>
          <w:szCs w:val="30"/>
          <w:color w:val="484849"/>
          <w:spacing w:val="58"/>
          <w:w w:val="80"/>
          <w:position w:val="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84849"/>
          <w:spacing w:val="0"/>
          <w:w w:val="80"/>
          <w:position w:val="2"/>
        </w:rPr>
        <w:t>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180"/>
          <w:cols w:num="2" w:equalWidth="0">
            <w:col w:w="6139" w:space="2633"/>
            <w:col w:w="2788"/>
          </w:cols>
        </w:sectPr>
      </w:pPr>
      <w:rPr/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180"/>
        </w:sectPr>
      </w:pPr>
      <w:rPr/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66"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0"/>
          <w:w w:val="100"/>
        </w:rPr>
        <w:t>itfaiyeci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7" w:lineRule="exact"/>
        <w:ind w:right="-163"/>
        <w:jc w:val="left"/>
        <w:rPr>
          <w:rFonts w:ascii="Times New Roman" w:hAnsi="Times New Roman" w:cs="Times New Roman" w:eastAsia="Times New Roman"/>
          <w:sz w:val="82"/>
          <w:szCs w:val="82"/>
        </w:rPr>
      </w:pPr>
      <w:rPr/>
      <w:r>
        <w:rPr>
          <w:rFonts w:ascii="Times New Roman" w:hAnsi="Times New Roman" w:cs="Times New Roman" w:eastAsia="Times New Roman"/>
          <w:sz w:val="82"/>
          <w:szCs w:val="82"/>
          <w:color w:val="484849"/>
          <w:w w:val="80"/>
          <w:position w:val="-74"/>
        </w:rPr>
        <w:t>l</w:t>
      </w:r>
      <w:r>
        <w:rPr>
          <w:rFonts w:ascii="Times New Roman" w:hAnsi="Times New Roman" w:cs="Times New Roman" w:eastAsia="Times New Roman"/>
          <w:sz w:val="82"/>
          <w:szCs w:val="82"/>
          <w:color w:val="424B67"/>
          <w:w w:val="159"/>
          <w:position w:val="-74"/>
        </w:rPr>
        <w:t>ı</w:t>
      </w:r>
      <w:r>
        <w:rPr>
          <w:rFonts w:ascii="Times New Roman" w:hAnsi="Times New Roman" w:cs="Times New Roman" w:eastAsia="Times New Roman"/>
          <w:sz w:val="82"/>
          <w:szCs w:val="82"/>
          <w:color w:val="424B67"/>
          <w:spacing w:val="-180"/>
          <w:w w:val="159"/>
          <w:position w:val="-74"/>
        </w:rPr>
        <w:t>j</w:t>
      </w:r>
      <w:r>
        <w:rPr>
          <w:rFonts w:ascii="Times New Roman" w:hAnsi="Times New Roman" w:cs="Times New Roman" w:eastAsia="Times New Roman"/>
          <w:sz w:val="82"/>
          <w:szCs w:val="82"/>
          <w:color w:val="000000"/>
          <w:spacing w:val="0"/>
          <w:w w:val="100"/>
          <w:position w:val="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150" w:lineRule="exact"/>
        <w:ind w:right="-18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83"/>
          <w:szCs w:val="83"/>
          <w:color w:val="343B80"/>
          <w:spacing w:val="-96"/>
          <w:w w:val="64"/>
          <w:i/>
          <w:position w:val="-66"/>
        </w:rPr>
        <w:t>'</w:t>
      </w:r>
      <w:r>
        <w:rPr>
          <w:rFonts w:ascii="Times New Roman" w:hAnsi="Times New Roman" w:cs="Times New Roman" w:eastAsia="Times New Roman"/>
          <w:sz w:val="82"/>
          <w:szCs w:val="82"/>
          <w:color w:val="343B80"/>
          <w:spacing w:val="-613"/>
          <w:w w:val="51"/>
          <w:position w:val="-76"/>
        </w:rPr>
        <w:t>@</w:t>
      </w:r>
      <w:r>
        <w:rPr>
          <w:rFonts w:ascii="Arial" w:hAnsi="Arial" w:cs="Arial" w:eastAsia="Arial"/>
          <w:sz w:val="83"/>
          <w:szCs w:val="83"/>
          <w:color w:val="343B80"/>
          <w:spacing w:val="-193"/>
          <w:w w:val="64"/>
          <w:i/>
          <w:position w:val="-66"/>
        </w:rPr>
        <w:t>V</w:t>
      </w:r>
      <w:r>
        <w:rPr>
          <w:rFonts w:ascii="Times New Roman" w:hAnsi="Times New Roman" w:cs="Times New Roman" w:eastAsia="Times New Roman"/>
          <w:sz w:val="82"/>
          <w:szCs w:val="82"/>
          <w:color w:val="484849"/>
          <w:spacing w:val="-183"/>
          <w:w w:val="107"/>
          <w:position w:val="-76"/>
        </w:rPr>
        <w:t>.</w:t>
      </w:r>
      <w:r>
        <w:rPr>
          <w:rFonts w:ascii="Times New Roman" w:hAnsi="Times New Roman" w:cs="Times New Roman" w:eastAsia="Times New Roman"/>
          <w:sz w:val="82"/>
          <w:szCs w:val="82"/>
          <w:color w:val="424B67"/>
          <w:spacing w:val="-255"/>
          <w:w w:val="137"/>
          <w:position w:val="-76"/>
        </w:rPr>
        <w:t>:</w:t>
      </w:r>
      <w:r>
        <w:rPr>
          <w:rFonts w:ascii="Arial" w:hAnsi="Arial" w:cs="Arial" w:eastAsia="Arial"/>
          <w:sz w:val="83"/>
          <w:szCs w:val="83"/>
          <w:color w:val="343B80"/>
          <w:spacing w:val="0"/>
          <w:w w:val="64"/>
          <w:i/>
          <w:position w:val="-66"/>
        </w:rPr>
        <w:t>!</w:t>
      </w:r>
      <w:r>
        <w:rPr>
          <w:rFonts w:ascii="Arial" w:hAnsi="Arial" w:cs="Arial" w:eastAsia="Arial"/>
          <w:sz w:val="83"/>
          <w:szCs w:val="83"/>
          <w:color w:val="343B80"/>
          <w:spacing w:val="-536"/>
          <w:w w:val="64"/>
          <w:i/>
          <w:position w:val="-66"/>
        </w:rPr>
        <w:t>A</w:t>
      </w:r>
      <w:r>
        <w:rPr>
          <w:rFonts w:ascii="Arial" w:hAnsi="Arial" w:cs="Arial" w:eastAsia="Arial"/>
          <w:sz w:val="20"/>
          <w:szCs w:val="20"/>
          <w:color w:val="565657"/>
          <w:spacing w:val="0"/>
          <w:w w:val="186"/>
          <w:position w:val="-76"/>
        </w:rPr>
        <w:t>Bö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00"/>
          <w:position w:val="-76"/>
        </w:rPr>
        <w:t>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83" w:lineRule="exact"/>
        <w:ind w:right="-217"/>
        <w:jc w:val="left"/>
        <w:rPr>
          <w:rFonts w:ascii="Arial" w:hAnsi="Arial" w:cs="Arial" w:eastAsia="Arial"/>
          <w:sz w:val="118"/>
          <w:szCs w:val="118"/>
        </w:rPr>
      </w:pPr>
      <w:rPr/>
      <w:r>
        <w:rPr/>
        <w:br w:type="column"/>
      </w:r>
      <w:r>
        <w:rPr>
          <w:rFonts w:ascii="Arial" w:hAnsi="Arial" w:cs="Arial" w:eastAsia="Arial"/>
          <w:sz w:val="118"/>
          <w:szCs w:val="118"/>
          <w:color w:val="333333"/>
          <w:spacing w:val="2"/>
          <w:w w:val="17"/>
          <w:position w:val="-71"/>
        </w:rPr>
        <w:t>K</w:t>
      </w:r>
      <w:r>
        <w:rPr>
          <w:rFonts w:ascii="Arial" w:hAnsi="Arial" w:cs="Arial" w:eastAsia="Arial"/>
          <w:sz w:val="118"/>
          <w:szCs w:val="118"/>
          <w:color w:val="424B67"/>
          <w:spacing w:val="0"/>
          <w:w w:val="122"/>
          <w:position w:val="-71"/>
        </w:rPr>
        <w:t>lfL</w:t>
      </w:r>
      <w:r>
        <w:rPr>
          <w:rFonts w:ascii="Arial" w:hAnsi="Arial" w:cs="Arial" w:eastAsia="Arial"/>
          <w:sz w:val="118"/>
          <w:szCs w:val="118"/>
          <w:color w:val="000000"/>
          <w:spacing w:val="0"/>
          <w:w w:val="100"/>
          <w:position w:val="0"/>
        </w:rPr>
      </w:r>
    </w:p>
    <w:p>
      <w:pPr>
        <w:spacing w:before="79" w:after="0" w:line="240" w:lineRule="auto"/>
        <w:ind w:left="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29" w:lineRule="atLeast"/>
        <w:ind w:right="-20"/>
        <w:jc w:val="left"/>
        <w:tabs>
          <w:tab w:pos="740" w:val="left"/>
          <w:tab w:pos="104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333333"/>
          <w:spacing w:val="0"/>
          <w:w w:val="124"/>
        </w:rPr>
        <w:t>'ine</w:t>
      </w:r>
      <w:r>
        <w:rPr>
          <w:rFonts w:ascii="Times New Roman" w:hAnsi="Times New Roman" w:cs="Times New Roman" w:eastAsia="Times New Roman"/>
          <w:sz w:val="27"/>
          <w:szCs w:val="27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7"/>
          <w:szCs w:val="27"/>
          <w:color w:val="828282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82828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828282"/>
          <w:spacing w:val="0"/>
          <w:w w:val="100"/>
        </w:rPr>
      </w:r>
      <w:r>
        <w:rPr>
          <w:rFonts w:ascii="Times New Roman" w:hAnsi="Times New Roman" w:cs="Times New Roman" w:eastAsia="Times New Roman"/>
          <w:sz w:val="27"/>
          <w:szCs w:val="27"/>
          <w:color w:val="333333"/>
          <w:spacing w:val="-36"/>
          <w:w w:val="107"/>
        </w:rPr>
        <w:t>'</w:t>
      </w:r>
      <w:r>
        <w:rPr>
          <w:rFonts w:ascii="Times New Roman" w:hAnsi="Times New Roman" w:cs="Times New Roman" w:eastAsia="Times New Roman"/>
          <w:sz w:val="27"/>
          <w:szCs w:val="27"/>
          <w:color w:val="979A9A"/>
          <w:spacing w:val="10"/>
          <w:w w:val="68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484849"/>
          <w:spacing w:val="-33"/>
          <w:w w:val="51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6B6B6B"/>
          <w:spacing w:val="-27"/>
          <w:w w:val="68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979A9A"/>
          <w:spacing w:val="0"/>
          <w:w w:val="81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979A9A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828282"/>
          <w:spacing w:val="-33"/>
          <w:w w:val="84"/>
        </w:rPr>
        <w:t>,</w:t>
      </w:r>
      <w:r>
        <w:rPr>
          <w:rFonts w:ascii="Times New Roman" w:hAnsi="Times New Roman" w:cs="Times New Roman" w:eastAsia="Times New Roman"/>
          <w:sz w:val="27"/>
          <w:szCs w:val="27"/>
          <w:color w:val="484849"/>
          <w:spacing w:val="0"/>
          <w:w w:val="35"/>
        </w:rPr>
        <w:t>..</w:t>
      </w:r>
      <w:r>
        <w:rPr>
          <w:rFonts w:ascii="Times New Roman" w:hAnsi="Times New Roman" w:cs="Times New Roman" w:eastAsia="Times New Roman"/>
          <w:sz w:val="27"/>
          <w:szCs w:val="27"/>
          <w:color w:val="4848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84849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33333"/>
          <w:spacing w:val="0"/>
          <w:w w:val="58"/>
        </w:rPr>
        <w:t>"'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180"/>
          <w:cols w:num="5" w:equalWidth="0">
            <w:col w:w="685" w:space="1660"/>
            <w:col w:w="624" w:space="107"/>
            <w:col w:w="1186" w:space="409"/>
            <w:col w:w="1675" w:space="2255"/>
            <w:col w:w="2959"/>
          </w:cols>
        </w:sectPr>
      </w:pPr>
      <w:rPr/>
    </w:p>
    <w:p>
      <w:pPr>
        <w:spacing w:before="0" w:after="0" w:line="405" w:lineRule="atLeast"/>
        <w:ind w:left="2892" w:right="2375"/>
        <w:jc w:val="center"/>
        <w:rPr>
          <w:rFonts w:ascii="Courier New" w:hAnsi="Courier New" w:cs="Courier New" w:eastAsia="Courier New"/>
          <w:sz w:val="42"/>
          <w:szCs w:val="42"/>
        </w:rPr>
      </w:pPr>
      <w:rPr/>
      <w:r>
        <w:rPr>
          <w:rFonts w:ascii="Courier New" w:hAnsi="Courier New" w:cs="Courier New" w:eastAsia="Courier New"/>
          <w:sz w:val="42"/>
          <w:szCs w:val="42"/>
          <w:color w:val="343B80"/>
          <w:spacing w:val="0"/>
          <w:w w:val="53"/>
          <w:i/>
        </w:rPr>
        <w:t>J</w:t>
      </w:r>
      <w:r>
        <w:rPr>
          <w:rFonts w:ascii="Courier New" w:hAnsi="Courier New" w:cs="Courier New" w:eastAsia="Courier New"/>
          <w:sz w:val="42"/>
          <w:szCs w:val="42"/>
          <w:color w:val="000000"/>
          <w:spacing w:val="0"/>
          <w:w w:val="10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18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9"/>
          <w:position w:val="-8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32" w:lineRule="atLeast"/>
        <w:ind w:left="335" w:right="2158"/>
        <w:jc w:val="center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B1B1AF"/>
          <w:spacing w:val="0"/>
          <w:w w:val="434"/>
          <w:i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B1B1AF"/>
          <w:spacing w:val="-83"/>
          <w:w w:val="434"/>
          <w:i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28282"/>
          <w:spacing w:val="7"/>
          <w:w w:val="77"/>
          <w:i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B1B1AF"/>
          <w:spacing w:val="0"/>
          <w:w w:val="37"/>
          <w:i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B1B1AF"/>
          <w:spacing w:val="-1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79A9A"/>
          <w:spacing w:val="1"/>
          <w:w w:val="102"/>
          <w:i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B1B1AF"/>
          <w:spacing w:val="-1"/>
          <w:w w:val="76"/>
          <w:i/>
        </w:rPr>
        <w:t>r</w:t>
      </w:r>
      <w:r>
        <w:rPr>
          <w:rFonts w:ascii="Times New Roman" w:hAnsi="Times New Roman" w:cs="Times New Roman" w:eastAsia="Times New Roman"/>
          <w:sz w:val="13"/>
          <w:szCs w:val="13"/>
          <w:color w:val="828282"/>
          <w:spacing w:val="0"/>
          <w:w w:val="83"/>
          <w:i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0" w:after="0" w:line="325" w:lineRule="exact"/>
        <w:ind w:left="-42" w:right="1608"/>
        <w:jc w:val="center"/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29"/>
          <w:szCs w:val="29"/>
          <w:color w:val="565657"/>
          <w:spacing w:val="0"/>
          <w:w w:val="100"/>
          <w:i/>
        </w:rPr>
        <w:t>/""</w:t>
      </w:r>
      <w:r>
        <w:rPr>
          <w:rFonts w:ascii="Arial" w:hAnsi="Arial" w:cs="Arial" w:eastAsia="Arial"/>
          <w:sz w:val="29"/>
          <w:szCs w:val="29"/>
          <w:color w:val="565657"/>
          <w:spacing w:val="51"/>
          <w:w w:val="100"/>
          <w:i/>
        </w:rPr>
        <w:t> </w:t>
      </w:r>
      <w:r>
        <w:rPr>
          <w:rFonts w:ascii="Arial" w:hAnsi="Arial" w:cs="Arial" w:eastAsia="Arial"/>
          <w:sz w:val="29"/>
          <w:szCs w:val="29"/>
          <w:color w:val="828282"/>
          <w:spacing w:val="-19"/>
          <w:w w:val="115"/>
        </w:rPr>
        <w:t>j</w:t>
      </w:r>
      <w:r>
        <w:rPr>
          <w:rFonts w:ascii="Arial" w:hAnsi="Arial" w:cs="Arial" w:eastAsia="Arial"/>
          <w:sz w:val="29"/>
          <w:szCs w:val="29"/>
          <w:color w:val="B1B1AF"/>
          <w:spacing w:val="0"/>
          <w:w w:val="64"/>
        </w:rPr>
        <w:t>:</w:t>
      </w:r>
      <w:r>
        <w:rPr>
          <w:rFonts w:ascii="Arial" w:hAnsi="Arial" w:cs="Arial" w:eastAsia="Arial"/>
          <w:sz w:val="29"/>
          <w:szCs w:val="29"/>
          <w:color w:val="B1B1AF"/>
          <w:spacing w:val="-55"/>
          <w:w w:val="64"/>
        </w:rPr>
        <w:t>:</w:t>
      </w:r>
      <w:r>
        <w:rPr>
          <w:rFonts w:ascii="Arial" w:hAnsi="Arial" w:cs="Arial" w:eastAsia="Arial"/>
          <w:sz w:val="29"/>
          <w:szCs w:val="29"/>
          <w:color w:val="565657"/>
          <w:spacing w:val="8"/>
          <w:w w:val="81"/>
        </w:rPr>
        <w:t>.</w:t>
      </w:r>
      <w:r>
        <w:rPr>
          <w:rFonts w:ascii="Arial" w:hAnsi="Arial" w:cs="Arial" w:eastAsia="Arial"/>
          <w:sz w:val="29"/>
          <w:szCs w:val="29"/>
          <w:color w:val="333333"/>
          <w:spacing w:val="-49"/>
          <w:w w:val="153"/>
        </w:rPr>
        <w:t>;</w:t>
      </w:r>
      <w:r>
        <w:rPr>
          <w:rFonts w:ascii="Arial" w:hAnsi="Arial" w:cs="Arial" w:eastAsia="Arial"/>
          <w:sz w:val="29"/>
          <w:szCs w:val="29"/>
          <w:color w:val="565657"/>
          <w:spacing w:val="0"/>
          <w:w w:val="120"/>
        </w:rPr>
        <w:t>['\</w:t>
      </w:r>
      <w:r>
        <w:rPr>
          <w:rFonts w:ascii="Arial" w:hAnsi="Arial" w:cs="Arial" w:eastAsia="Arial"/>
          <w:sz w:val="29"/>
          <w:szCs w:val="29"/>
          <w:color w:val="565657"/>
          <w:spacing w:val="-7"/>
          <w:w w:val="100"/>
        </w:rPr>
        <w:t> </w:t>
      </w:r>
      <w:r>
        <w:rPr>
          <w:rFonts w:ascii="Arial" w:hAnsi="Arial" w:cs="Arial" w:eastAsia="Arial"/>
          <w:sz w:val="29"/>
          <w:szCs w:val="29"/>
          <w:color w:val="B1B1AF"/>
          <w:spacing w:val="0"/>
          <w:w w:val="97"/>
        </w:rPr>
        <w:t>.</w:t>
      </w:r>
      <w:r>
        <w:rPr>
          <w:rFonts w:ascii="Arial" w:hAnsi="Arial" w:cs="Arial" w:eastAsia="Arial"/>
          <w:sz w:val="29"/>
          <w:szCs w:val="29"/>
          <w:color w:val="B1B1AF"/>
          <w:spacing w:val="-46"/>
          <w:w w:val="100"/>
        </w:rPr>
        <w:t> </w:t>
      </w:r>
      <w:r>
        <w:rPr>
          <w:rFonts w:ascii="Arial" w:hAnsi="Arial" w:cs="Arial" w:eastAsia="Arial"/>
          <w:sz w:val="29"/>
          <w:szCs w:val="29"/>
          <w:color w:val="B1B1AF"/>
          <w:spacing w:val="0"/>
          <w:w w:val="163"/>
        </w:rPr>
        <w:t>'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40" w:bottom="280" w:left="180" w:right="180"/>
          <w:cols w:num="2" w:equalWidth="0">
            <w:col w:w="5524" w:space="3153"/>
            <w:col w:w="2883"/>
          </w:cols>
        </w:sectPr>
      </w:pPr>
      <w:rPr/>
    </w:p>
    <w:p>
      <w:pPr>
        <w:spacing w:before="0" w:after="0" w:line="142" w:lineRule="exact"/>
        <w:ind w:left="2307" w:right="-20"/>
        <w:jc w:val="left"/>
        <w:tabs>
          <w:tab w:pos="870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7"/>
          <w:position w:val="-2"/>
        </w:rPr>
        <w:t>1.Posta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1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7"/>
          <w:position w:val="-2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7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1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96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95"/>
          <w:position w:val="-2"/>
        </w:rPr>
        <w:t>rlı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-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</w:r>
      <w:r>
        <w:rPr>
          <w:rFonts w:ascii="Arial" w:hAnsi="Arial" w:cs="Arial" w:eastAsia="Arial"/>
          <w:sz w:val="25"/>
          <w:szCs w:val="25"/>
          <w:color w:val="979A9A"/>
          <w:spacing w:val="0"/>
          <w:w w:val="38"/>
          <w:position w:val="-3"/>
        </w:rPr>
        <w:t>·</w:t>
      </w:r>
      <w:r>
        <w:rPr>
          <w:rFonts w:ascii="Arial" w:hAnsi="Arial" w:cs="Arial" w:eastAsia="Arial"/>
          <w:sz w:val="25"/>
          <w:szCs w:val="25"/>
          <w:color w:val="979A9A"/>
          <w:spacing w:val="0"/>
          <w:w w:val="38"/>
          <w:position w:val="-3"/>
        </w:rPr>
        <w:t>    </w:t>
      </w:r>
      <w:r>
        <w:rPr>
          <w:rFonts w:ascii="Arial" w:hAnsi="Arial" w:cs="Arial" w:eastAsia="Arial"/>
          <w:sz w:val="25"/>
          <w:szCs w:val="25"/>
          <w:color w:val="979A9A"/>
          <w:spacing w:val="20"/>
          <w:w w:val="38"/>
          <w:position w:val="-3"/>
        </w:rPr>
        <w:t> </w:t>
      </w:r>
      <w:r>
        <w:rPr>
          <w:rFonts w:ascii="Arial" w:hAnsi="Arial" w:cs="Arial" w:eastAsia="Arial"/>
          <w:sz w:val="25"/>
          <w:szCs w:val="25"/>
          <w:color w:val="484849"/>
          <w:spacing w:val="0"/>
          <w:w w:val="100"/>
          <w:position w:val="-3"/>
        </w:rPr>
        <w:t>,,</w:t>
      </w:r>
      <w:r>
        <w:rPr>
          <w:rFonts w:ascii="Arial" w:hAnsi="Arial" w:cs="Arial" w:eastAsia="Arial"/>
          <w:sz w:val="25"/>
          <w:szCs w:val="25"/>
          <w:color w:val="484849"/>
          <w:spacing w:val="61"/>
          <w:w w:val="100"/>
          <w:position w:val="-3"/>
        </w:rPr>
        <w:t> </w:t>
      </w:r>
      <w:r>
        <w:rPr>
          <w:rFonts w:ascii="Arial" w:hAnsi="Arial" w:cs="Arial" w:eastAsia="Arial"/>
          <w:sz w:val="25"/>
          <w:szCs w:val="25"/>
          <w:color w:val="6B6B6B"/>
          <w:spacing w:val="0"/>
          <w:w w:val="193"/>
          <w:position w:val="-3"/>
        </w:rPr>
        <w:t>;</w:t>
      </w:r>
      <w:r>
        <w:rPr>
          <w:rFonts w:ascii="Arial" w:hAnsi="Arial" w:cs="Arial" w:eastAsia="Arial"/>
          <w:sz w:val="25"/>
          <w:szCs w:val="25"/>
          <w:color w:val="6B6B6B"/>
          <w:spacing w:val="-20"/>
          <w:w w:val="193"/>
          <w:position w:val="-3"/>
        </w:rPr>
        <w:t>.</w:t>
      </w:r>
      <w:r>
        <w:rPr>
          <w:rFonts w:ascii="Arial" w:hAnsi="Arial" w:cs="Arial" w:eastAsia="Arial"/>
          <w:sz w:val="25"/>
          <w:szCs w:val="25"/>
          <w:color w:val="424B67"/>
          <w:spacing w:val="0"/>
          <w:w w:val="255"/>
          <w:position w:val="-3"/>
        </w:rPr>
        <w:t>t</w:t>
      </w:r>
      <w:r>
        <w:rPr>
          <w:rFonts w:ascii="Arial" w:hAnsi="Arial" w:cs="Arial" w:eastAsia="Arial"/>
          <w:sz w:val="25"/>
          <w:szCs w:val="25"/>
          <w:color w:val="424B67"/>
          <w:spacing w:val="-4"/>
          <w:w w:val="255"/>
          <w:position w:val="-3"/>
        </w:rPr>
        <w:t>S</w:t>
      </w:r>
      <w:r>
        <w:rPr>
          <w:rFonts w:ascii="Arial" w:hAnsi="Arial" w:cs="Arial" w:eastAsia="Arial"/>
          <w:sz w:val="25"/>
          <w:szCs w:val="25"/>
          <w:color w:val="484849"/>
          <w:spacing w:val="0"/>
          <w:w w:val="123"/>
          <w:position w:val="-3"/>
        </w:rPr>
        <w:t>U</w:t>
      </w:r>
      <w:r>
        <w:rPr>
          <w:rFonts w:ascii="Arial" w:hAnsi="Arial" w:cs="Arial" w:eastAsia="Arial"/>
          <w:sz w:val="25"/>
          <w:szCs w:val="25"/>
          <w:color w:val="484849"/>
          <w:spacing w:val="-2"/>
          <w:w w:val="123"/>
          <w:position w:val="-3"/>
        </w:rPr>
        <w:t>N</w:t>
      </w:r>
      <w:r>
        <w:rPr>
          <w:rFonts w:ascii="Arial" w:hAnsi="Arial" w:cs="Arial" w:eastAsia="Arial"/>
          <w:sz w:val="25"/>
          <w:szCs w:val="25"/>
          <w:color w:val="828282"/>
          <w:spacing w:val="0"/>
          <w:w w:val="113"/>
          <w:position w:val="-3"/>
        </w:rPr>
        <w:t>.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right="1181"/>
        <w:jc w:val="right"/>
        <w:tabs>
          <w:tab w:pos="120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Arial" w:hAnsi="Arial" w:cs="Arial" w:eastAsia="Arial"/>
          <w:sz w:val="33"/>
          <w:szCs w:val="33"/>
          <w:color w:val="979A9A"/>
          <w:spacing w:val="-20"/>
          <w:w w:val="94"/>
          <w:position w:val="-3"/>
        </w:rPr>
        <w:t>;</w:t>
      </w:r>
      <w:r>
        <w:rPr>
          <w:rFonts w:ascii="Arial" w:hAnsi="Arial" w:cs="Arial" w:eastAsia="Arial"/>
          <w:sz w:val="33"/>
          <w:szCs w:val="33"/>
          <w:color w:val="6B6B6B"/>
          <w:spacing w:val="-10"/>
          <w:w w:val="41"/>
          <w:i/>
          <w:position w:val="-3"/>
        </w:rPr>
        <w:t>r</w:t>
      </w:r>
      <w:r>
        <w:rPr>
          <w:rFonts w:ascii="Arial" w:hAnsi="Arial" w:cs="Arial" w:eastAsia="Arial"/>
          <w:sz w:val="33"/>
          <w:szCs w:val="33"/>
          <w:color w:val="484849"/>
          <w:spacing w:val="0"/>
          <w:w w:val="47"/>
          <w:i/>
          <w:position w:val="-3"/>
        </w:rPr>
        <w:t>t</w:t>
      </w:r>
      <w:r>
        <w:rPr>
          <w:rFonts w:ascii="Arial" w:hAnsi="Arial" w:cs="Arial" w:eastAsia="Arial"/>
          <w:sz w:val="33"/>
          <w:szCs w:val="33"/>
          <w:color w:val="484849"/>
          <w:spacing w:val="-70"/>
          <w:w w:val="47"/>
          <w:i/>
          <w:position w:val="-3"/>
        </w:rPr>
        <w:t>f</w:t>
      </w:r>
      <w:r>
        <w:rPr>
          <w:rFonts w:ascii="Arial" w:hAnsi="Arial" w:cs="Arial" w:eastAsia="Arial"/>
          <w:sz w:val="33"/>
          <w:szCs w:val="33"/>
          <w:color w:val="333333"/>
          <w:spacing w:val="1"/>
          <w:w w:val="33"/>
          <w:i/>
          <w:position w:val="-3"/>
        </w:rPr>
        <w:t>y</w:t>
      </w:r>
      <w:r>
        <w:rPr>
          <w:rFonts w:ascii="Arial" w:hAnsi="Arial" w:cs="Arial" w:eastAsia="Arial"/>
          <w:sz w:val="33"/>
          <w:szCs w:val="33"/>
          <w:color w:val="565657"/>
          <w:spacing w:val="0"/>
          <w:w w:val="89"/>
          <w:i/>
          <w:position w:val="-3"/>
        </w:rPr>
        <w:t>rr.a</w:t>
      </w:r>
      <w:r>
        <w:rPr>
          <w:rFonts w:ascii="Arial" w:hAnsi="Arial" w:cs="Arial" w:eastAsia="Arial"/>
          <w:sz w:val="33"/>
          <w:szCs w:val="33"/>
          <w:color w:val="565657"/>
          <w:spacing w:val="0"/>
          <w:w w:val="100"/>
          <w:i/>
          <w:position w:val="-3"/>
        </w:rPr>
        <w:tab/>
      </w:r>
      <w:r>
        <w:rPr>
          <w:rFonts w:ascii="Arial" w:hAnsi="Arial" w:cs="Arial" w:eastAsia="Arial"/>
          <w:sz w:val="33"/>
          <w:szCs w:val="33"/>
          <w:color w:val="565657"/>
          <w:spacing w:val="0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25"/>
          <w:szCs w:val="25"/>
          <w:color w:val="424B67"/>
          <w:spacing w:val="-15"/>
          <w:w w:val="169"/>
          <w:position w:val="-3"/>
        </w:rPr>
        <w:t>)</w:t>
      </w:r>
      <w:r>
        <w:rPr>
          <w:rFonts w:ascii="Times New Roman" w:hAnsi="Times New Roman" w:cs="Times New Roman" w:eastAsia="Times New Roman"/>
          <w:sz w:val="25"/>
          <w:szCs w:val="25"/>
          <w:color w:val="979A9A"/>
          <w:spacing w:val="-16"/>
          <w:w w:val="70"/>
          <w:position w:val="-3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0"/>
          <w:w w:val="89"/>
          <w:position w:val="-3"/>
        </w:rPr>
        <w:t>e</w:t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0"/>
          <w:w w:val="54"/>
          <w:position w:val="-3"/>
        </w:rPr>
        <w:t>cı.</w:t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0"/>
          <w:w w:val="54"/>
          <w:position w:val="-3"/>
        </w:rPr>
        <w:t>r</w:t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0"/>
          <w:w w:val="54"/>
          <w:position w:val="-3"/>
        </w:rPr>
        <w:t>  </w:t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8"/>
          <w:w w:val="54"/>
          <w:position w:val="-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979A9A"/>
          <w:spacing w:val="0"/>
          <w:w w:val="54"/>
          <w:position w:val="-3"/>
        </w:rPr>
        <w:t>\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36" w:lineRule="exact"/>
        <w:ind w:right="1128"/>
        <w:jc w:val="right"/>
        <w:tabs>
          <w:tab w:pos="152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0.099518pt;margin-top:7.337322pt;width:3.937725pt;height:27.5pt;mso-position-horizontal-relative:page;mso-position-vertical-relative:paragraph;z-index:-17026" type="#_x0000_t202" filled="f" stroked="f">
            <v:textbox inset="0,0,0,0">
              <w:txbxContent>
                <w:p>
                  <w:pPr>
                    <w:spacing w:before="0" w:after="0" w:line="550" w:lineRule="exact"/>
                    <w:ind w:right="-123"/>
                    <w:jc w:val="left"/>
                    <w:rPr>
                      <w:rFonts w:ascii="Arial" w:hAnsi="Arial" w:cs="Arial" w:eastAsia="Arial"/>
                      <w:sz w:val="55"/>
                      <w:szCs w:val="55"/>
                    </w:rPr>
                  </w:pPr>
                  <w:rPr/>
                  <w:r>
                    <w:rPr>
                      <w:rFonts w:ascii="Arial" w:hAnsi="Arial" w:cs="Arial" w:eastAsia="Arial"/>
                      <w:sz w:val="55"/>
                      <w:szCs w:val="55"/>
                      <w:color w:val="828282"/>
                      <w:spacing w:val="0"/>
                      <w:w w:val="43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565657"/>
          <w:spacing w:val="0"/>
          <w:w w:val="77"/>
          <w:position w:val="-5"/>
        </w:rPr>
        <w:t>Mı.</w:t>
      </w:r>
      <w:r>
        <w:rPr>
          <w:rFonts w:ascii="Arial" w:hAnsi="Arial" w:cs="Arial" w:eastAsia="Arial"/>
          <w:sz w:val="19"/>
          <w:szCs w:val="19"/>
          <w:color w:val="565657"/>
          <w:spacing w:val="-8"/>
          <w:w w:val="77"/>
          <w:position w:val="-5"/>
        </w:rPr>
        <w:t>ı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77"/>
          <w:position w:val="-5"/>
        </w:rPr>
        <w:t>ı'</w:t>
      </w:r>
      <w:r>
        <w:rPr>
          <w:rFonts w:ascii="Arial" w:hAnsi="Arial" w:cs="Arial" w:eastAsia="Arial"/>
          <w:sz w:val="19"/>
          <w:szCs w:val="19"/>
          <w:color w:val="333333"/>
          <w:spacing w:val="-14"/>
          <w:w w:val="77"/>
          <w:position w:val="-5"/>
        </w:rPr>
        <w:t>l</w:t>
      </w:r>
      <w:r>
        <w:rPr>
          <w:rFonts w:ascii="Arial" w:hAnsi="Arial" w:cs="Arial" w:eastAsia="Arial"/>
          <w:sz w:val="19"/>
          <w:szCs w:val="19"/>
          <w:color w:val="565657"/>
          <w:spacing w:val="0"/>
          <w:w w:val="77"/>
          <w:position w:val="-5"/>
        </w:rPr>
        <w:t>ını:ıJ</w:t>
      </w:r>
      <w:r>
        <w:rPr>
          <w:rFonts w:ascii="Arial" w:hAnsi="Arial" w:cs="Arial" w:eastAsia="Arial"/>
          <w:sz w:val="19"/>
          <w:szCs w:val="19"/>
          <w:color w:val="565657"/>
          <w:spacing w:val="0"/>
          <w:w w:val="77"/>
          <w:position w:val="-5"/>
        </w:rPr>
        <w:t> </w:t>
      </w:r>
      <w:r>
        <w:rPr>
          <w:rFonts w:ascii="Arial" w:hAnsi="Arial" w:cs="Arial" w:eastAsia="Arial"/>
          <w:sz w:val="19"/>
          <w:szCs w:val="19"/>
          <w:color w:val="565657"/>
          <w:spacing w:val="40"/>
          <w:w w:val="77"/>
          <w:position w:val="-5"/>
        </w:rPr>
        <w:t> </w:t>
      </w:r>
      <w:r>
        <w:rPr>
          <w:rFonts w:ascii="Arial" w:hAnsi="Arial" w:cs="Arial" w:eastAsia="Arial"/>
          <w:sz w:val="19"/>
          <w:szCs w:val="19"/>
          <w:color w:val="565657"/>
          <w:spacing w:val="0"/>
          <w:w w:val="90"/>
          <w:position w:val="-5"/>
        </w:rPr>
        <w:t>,u-be</w:t>
      </w:r>
      <w:r>
        <w:rPr>
          <w:rFonts w:ascii="Arial" w:hAnsi="Arial" w:cs="Arial" w:eastAsia="Arial"/>
          <w:sz w:val="19"/>
          <w:szCs w:val="19"/>
          <w:color w:val="565657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9"/>
          <w:szCs w:val="19"/>
          <w:color w:val="565657"/>
          <w:spacing w:val="0"/>
          <w:w w:val="100"/>
          <w:position w:val="-5"/>
        </w:rPr>
      </w:r>
      <w:r>
        <w:rPr>
          <w:rFonts w:ascii="Arial" w:hAnsi="Arial" w:cs="Arial" w:eastAsia="Arial"/>
          <w:sz w:val="27"/>
          <w:szCs w:val="27"/>
          <w:color w:val="565657"/>
          <w:spacing w:val="0"/>
          <w:w w:val="73"/>
          <w:position w:val="-5"/>
        </w:rPr>
        <w:t>"</w:t>
      </w:r>
      <w:r>
        <w:rPr>
          <w:rFonts w:ascii="Arial" w:hAnsi="Arial" w:cs="Arial" w:eastAsia="Arial"/>
          <w:sz w:val="27"/>
          <w:szCs w:val="27"/>
          <w:color w:val="212121"/>
          <w:spacing w:val="0"/>
          <w:w w:val="68"/>
          <w:position w:val="-5"/>
        </w:rPr>
        <w:t>r</w:t>
      </w:r>
      <w:r>
        <w:rPr>
          <w:rFonts w:ascii="Arial" w:hAnsi="Arial" w:cs="Arial" w:eastAsia="Arial"/>
          <w:sz w:val="27"/>
          <w:szCs w:val="27"/>
          <w:color w:val="212121"/>
          <w:spacing w:val="-15"/>
          <w:w w:val="68"/>
          <w:position w:val="-5"/>
        </w:rPr>
        <w:t>u</w:t>
      </w:r>
      <w:r>
        <w:rPr>
          <w:rFonts w:ascii="Arial" w:hAnsi="Arial" w:cs="Arial" w:eastAsia="Arial"/>
          <w:sz w:val="27"/>
          <w:szCs w:val="27"/>
          <w:color w:val="979A9A"/>
          <w:spacing w:val="-17"/>
          <w:w w:val="140"/>
          <w:position w:val="-5"/>
        </w:rPr>
        <w:t>'</w:t>
      </w:r>
      <w:r>
        <w:rPr>
          <w:rFonts w:ascii="Arial" w:hAnsi="Arial" w:cs="Arial" w:eastAsia="Arial"/>
          <w:sz w:val="27"/>
          <w:szCs w:val="27"/>
          <w:color w:val="565657"/>
          <w:spacing w:val="0"/>
          <w:w w:val="126"/>
          <w:position w:val="-5"/>
        </w:rPr>
        <w:t>ıl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40" w:bottom="280" w:left="180" w:right="180"/>
        </w:sectPr>
      </w:pPr>
      <w:rPr/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27" w:lineRule="exact"/>
        <w:ind w:left="2412" w:right="-78"/>
        <w:jc w:val="left"/>
        <w:tabs>
          <w:tab w:pos="404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828282"/>
          <w:spacing w:val="23"/>
          <w:w w:val="194"/>
          <w:position w:val="-5"/>
        </w:rPr>
        <w:t>ı</w:t>
      </w:r>
      <w:r>
        <w:rPr>
          <w:rFonts w:ascii="Arial" w:hAnsi="Arial" w:cs="Arial" w:eastAsia="Arial"/>
          <w:sz w:val="25"/>
          <w:szCs w:val="25"/>
          <w:color w:val="565657"/>
          <w:spacing w:val="0"/>
          <w:w w:val="194"/>
          <w:position w:val="-5"/>
        </w:rPr>
        <w:t>bdm&lt;</w:t>
      </w:r>
      <w:r>
        <w:rPr>
          <w:rFonts w:ascii="Arial" w:hAnsi="Arial" w:cs="Arial" w:eastAsia="Arial"/>
          <w:sz w:val="25"/>
          <w:szCs w:val="25"/>
          <w:color w:val="565657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5"/>
          <w:szCs w:val="25"/>
          <w:color w:val="565657"/>
          <w:spacing w:val="0"/>
          <w:w w:val="194"/>
          <w:position w:val="-5"/>
        </w:rPr>
        <w:t>ç</w:t>
      </w:r>
      <w:r>
        <w:rPr>
          <w:rFonts w:ascii="Arial" w:hAnsi="Arial" w:cs="Arial" w:eastAsia="Arial"/>
          <w:sz w:val="25"/>
          <w:szCs w:val="25"/>
          <w:color w:val="565657"/>
          <w:spacing w:val="1"/>
          <w:w w:val="194"/>
          <w:position w:val="-5"/>
        </w:rPr>
        <w:t> </w:t>
      </w:r>
      <w:r>
        <w:rPr>
          <w:rFonts w:ascii="Arial" w:hAnsi="Arial" w:cs="Arial" w:eastAsia="Arial"/>
          <w:sz w:val="25"/>
          <w:szCs w:val="25"/>
          <w:color w:val="565657"/>
          <w:spacing w:val="0"/>
          <w:w w:val="194"/>
          <w:position w:val="-5"/>
        </w:rPr>
        <w:t>.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36" w:lineRule="atLeast"/>
        <w:ind w:left="2407" w:right="-40"/>
        <w:jc w:val="left"/>
        <w:tabs>
          <w:tab w:pos="374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B1B1AF"/>
          <w:spacing w:val="-47"/>
          <w:w w:val="44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6B6B6B"/>
          <w:spacing w:val="-47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color w:val="6B6B6B"/>
          <w:spacing w:val="-26"/>
          <w:w w:val="100"/>
          <w:u w:val="thick" w:color="4B577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B6B6B"/>
          <w:spacing w:val="-26"/>
          <w:w w:val="100"/>
          <w:u w:val="thick" w:color="4B5770"/>
        </w:rPr>
      </w:r>
      <w:r>
        <w:rPr>
          <w:rFonts w:ascii="Times New Roman" w:hAnsi="Times New Roman" w:cs="Times New Roman" w:eastAsia="Times New Roman"/>
          <w:sz w:val="28"/>
          <w:szCs w:val="28"/>
          <w:color w:val="6B6B6B"/>
          <w:spacing w:val="0"/>
          <w:w w:val="67"/>
          <w:u w:val="thick" w:color="4B577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6B6B6B"/>
          <w:spacing w:val="0"/>
          <w:w w:val="67"/>
          <w:u w:val="thick" w:color="4B5770"/>
        </w:rPr>
      </w:r>
      <w:r>
        <w:rPr>
          <w:rFonts w:ascii="Times New Roman" w:hAnsi="Times New Roman" w:cs="Times New Roman" w:eastAsia="Times New Roman"/>
          <w:sz w:val="28"/>
          <w:szCs w:val="28"/>
          <w:color w:val="6B6B6B"/>
          <w:spacing w:val="0"/>
          <w:w w:val="67"/>
          <w:u w:val="thick" w:color="4B577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6B6B6B"/>
          <w:spacing w:val="39"/>
          <w:w w:val="67"/>
          <w:u w:val="thick" w:color="4B577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828282"/>
          <w:spacing w:val="0"/>
          <w:w w:val="100"/>
          <w:u w:val="thick" w:color="4B577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828282"/>
          <w:spacing w:val="0"/>
          <w:w w:val="100"/>
          <w:u w:val="thick" w:color="4B577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828282"/>
          <w:spacing w:val="0"/>
          <w:w w:val="100"/>
          <w:u w:val="thick" w:color="4B577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828282"/>
          <w:spacing w:val="0"/>
          <w:w w:val="100"/>
          <w:u w:val="thick" w:color="4B5770"/>
        </w:rPr>
      </w:r>
      <w:r>
        <w:rPr>
          <w:rFonts w:ascii="Times New Roman" w:hAnsi="Times New Roman" w:cs="Times New Roman" w:eastAsia="Times New Roman"/>
          <w:sz w:val="28"/>
          <w:szCs w:val="28"/>
          <w:color w:val="828282"/>
          <w:spacing w:val="0"/>
          <w:w w:val="100"/>
          <w:u w:val="thick" w:color="4B5770"/>
        </w:rPr>
      </w:r>
      <w:r>
        <w:rPr>
          <w:rFonts w:ascii="Times New Roman" w:hAnsi="Times New Roman" w:cs="Times New Roman" w:eastAsia="Times New Roman"/>
          <w:sz w:val="28"/>
          <w:szCs w:val="28"/>
          <w:color w:val="565657"/>
          <w:spacing w:val="0"/>
          <w:w w:val="66"/>
          <w:u w:val="thick" w:color="4B5770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565657"/>
          <w:spacing w:val="0"/>
          <w:w w:val="66"/>
          <w:u w:val="thick" w:color="4B577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65657"/>
          <w:spacing w:val="36"/>
          <w:w w:val="66"/>
          <w:u w:val="thick" w:color="4B5770"/>
        </w:rPr>
        <w:t> </w:t>
      </w:r>
      <w:r>
        <w:rPr>
          <w:rFonts w:ascii="Arial" w:hAnsi="Arial" w:cs="Arial" w:eastAsia="Arial"/>
          <w:sz w:val="24"/>
          <w:szCs w:val="24"/>
          <w:color w:val="565657"/>
          <w:spacing w:val="0"/>
          <w:w w:val="81"/>
          <w:u w:val="thick" w:color="4B5770"/>
        </w:rPr>
        <w:t>eAm</w:t>
      </w:r>
      <w:r>
        <w:rPr>
          <w:rFonts w:ascii="Arial" w:hAnsi="Arial" w:cs="Arial" w:eastAsia="Arial"/>
          <w:sz w:val="24"/>
          <w:szCs w:val="24"/>
          <w:color w:val="565657"/>
          <w:spacing w:val="0"/>
          <w:w w:val="81"/>
          <w:u w:val="thick" w:color="4B5770"/>
        </w:rPr>
      </w:r>
      <w:r>
        <w:rPr>
          <w:rFonts w:ascii="Arial" w:hAnsi="Arial" w:cs="Arial" w:eastAsia="Arial"/>
          <w:sz w:val="24"/>
          <w:szCs w:val="24"/>
          <w:color w:val="565657"/>
          <w:spacing w:val="0"/>
          <w:w w:val="81"/>
        </w:rPr>
      </w:r>
      <w:r>
        <w:rPr>
          <w:rFonts w:ascii="Arial" w:hAnsi="Arial" w:cs="Arial" w:eastAsia="Arial"/>
          <w:sz w:val="24"/>
          <w:szCs w:val="24"/>
          <w:color w:val="565657"/>
          <w:spacing w:val="0"/>
          <w:w w:val="81"/>
        </w:rPr>
        <w:t>ın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0" w:after="0" w:line="276" w:lineRule="exact"/>
        <w:ind w:right="-20"/>
        <w:jc w:val="left"/>
        <w:tabs>
          <w:tab w:pos="440" w:val="left"/>
          <w:tab w:pos="72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B1B1AF"/>
          <w:spacing w:val="0"/>
          <w:w w:val="75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B1B1A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B1B1AF"/>
          <w:spacing w:val="0"/>
          <w:w w:val="75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B1B1AF"/>
          <w:spacing w:val="-47"/>
          <w:w w:val="75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B1B1A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B1B1AF"/>
          <w:spacing w:val="0"/>
          <w:w w:val="100"/>
        </w:rPr>
      </w:r>
      <w:r>
        <w:rPr>
          <w:rFonts w:ascii="Times New Roman" w:hAnsi="Times New Roman" w:cs="Times New Roman" w:eastAsia="Times New Roman"/>
          <w:sz w:val="27"/>
          <w:szCs w:val="27"/>
          <w:color w:val="6B6B6B"/>
          <w:spacing w:val="-26"/>
          <w:w w:val="89"/>
          <w:i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B1B1AF"/>
          <w:spacing w:val="-70"/>
          <w:w w:val="28"/>
          <w:i/>
        </w:rPr>
        <w:t>"</w:t>
      </w:r>
      <w:r>
        <w:rPr>
          <w:rFonts w:ascii="Times New Roman" w:hAnsi="Times New Roman" w:cs="Times New Roman" w:eastAsia="Times New Roman"/>
          <w:sz w:val="27"/>
          <w:szCs w:val="27"/>
          <w:color w:val="979A9A"/>
          <w:spacing w:val="-32"/>
          <w:w w:val="89"/>
          <w:i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B1B1AF"/>
          <w:spacing w:val="0"/>
          <w:w w:val="29"/>
          <w:i/>
        </w:rPr>
        <w:t>:</w:t>
      </w:r>
      <w:r>
        <w:rPr>
          <w:rFonts w:ascii="Times New Roman" w:hAnsi="Times New Roman" w:cs="Times New Roman" w:eastAsia="Times New Roman"/>
          <w:sz w:val="27"/>
          <w:szCs w:val="27"/>
          <w:color w:val="B1B1AF"/>
          <w:spacing w:val="-4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979A9A"/>
          <w:spacing w:val="-17"/>
          <w:w w:val="89"/>
          <w:i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B1B1AF"/>
          <w:spacing w:val="0"/>
          <w:w w:val="78"/>
          <w:i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B1B1AF"/>
          <w:spacing w:val="0"/>
          <w:w w:val="77"/>
          <w:i/>
        </w:rPr>
        <w:t>'</w:t>
      </w:r>
      <w:r>
        <w:rPr>
          <w:rFonts w:ascii="Times New Roman" w:hAnsi="Times New Roman" w:cs="Times New Roman" w:eastAsia="Times New Roman"/>
          <w:sz w:val="27"/>
          <w:szCs w:val="27"/>
          <w:color w:val="828282"/>
          <w:spacing w:val="-7"/>
          <w:w w:val="81"/>
          <w:i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565657"/>
          <w:spacing w:val="0"/>
          <w:w w:val="35"/>
          <w:i/>
        </w:rPr>
        <w:t>"''</w:t>
      </w:r>
      <w:r>
        <w:rPr>
          <w:rFonts w:ascii="Times New Roman" w:hAnsi="Times New Roman" w:cs="Times New Roman" w:eastAsia="Times New Roman"/>
          <w:sz w:val="27"/>
          <w:szCs w:val="27"/>
          <w:color w:val="565657"/>
          <w:spacing w:val="-4"/>
          <w:w w:val="36"/>
          <w:i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979A9A"/>
          <w:spacing w:val="0"/>
          <w:w w:val="52"/>
          <w:i/>
        </w:rPr>
        <w:t>:</w:t>
      </w:r>
      <w:r>
        <w:rPr>
          <w:rFonts w:ascii="Times New Roman" w:hAnsi="Times New Roman" w:cs="Times New Roman" w:eastAsia="Times New Roman"/>
          <w:sz w:val="27"/>
          <w:szCs w:val="27"/>
          <w:color w:val="979A9A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979A9A"/>
          <w:spacing w:val="29"/>
          <w:w w:val="100"/>
          <w:i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B1B1AF"/>
          <w:spacing w:val="0"/>
          <w:w w:val="44"/>
        </w:rPr>
        <w:t>..</w:t>
      </w:r>
      <w:r>
        <w:rPr>
          <w:rFonts w:ascii="Times New Roman" w:hAnsi="Times New Roman" w:cs="Times New Roman" w:eastAsia="Times New Roman"/>
          <w:sz w:val="27"/>
          <w:szCs w:val="27"/>
          <w:color w:val="B1B1AF"/>
          <w:spacing w:val="0"/>
          <w:w w:val="44"/>
        </w:rPr>
        <w:t>   </w:t>
      </w:r>
      <w:r>
        <w:rPr>
          <w:rFonts w:ascii="Times New Roman" w:hAnsi="Times New Roman" w:cs="Times New Roman" w:eastAsia="Times New Roman"/>
          <w:sz w:val="27"/>
          <w:szCs w:val="27"/>
          <w:color w:val="B1B1AF"/>
          <w:spacing w:val="21"/>
          <w:w w:val="44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B1B1AF"/>
          <w:spacing w:val="-40"/>
          <w:w w:val="71"/>
          <w:i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979A9A"/>
          <w:spacing w:val="0"/>
          <w:w w:val="108"/>
          <w:i/>
        </w:rPr>
        <w:t>t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53" w:after="0" w:line="93" w:lineRule="atLeast"/>
        <w:ind w:left="651" w:right="-20"/>
        <w:jc w:val="left"/>
        <w:tabs>
          <w:tab w:pos="144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Arial" w:hAnsi="Arial" w:cs="Arial" w:eastAsia="Arial"/>
          <w:sz w:val="9"/>
          <w:szCs w:val="9"/>
          <w:color w:val="B1B1AF"/>
          <w:spacing w:val="0"/>
          <w:w w:val="157"/>
          <w:position w:val="-2"/>
        </w:rPr>
        <w:t>'</w:t>
      </w:r>
      <w:r>
        <w:rPr>
          <w:rFonts w:ascii="Arial" w:hAnsi="Arial" w:cs="Arial" w:eastAsia="Arial"/>
          <w:sz w:val="9"/>
          <w:szCs w:val="9"/>
          <w:color w:val="B1B1AF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9"/>
          <w:szCs w:val="9"/>
          <w:color w:val="B1B1A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1"/>
          <w:szCs w:val="11"/>
          <w:color w:val="828282"/>
          <w:spacing w:val="0"/>
          <w:w w:val="215"/>
          <w:position w:val="0"/>
        </w:rPr>
        <w:t>/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180"/>
          <w:cols w:num="2" w:equalWidth="0">
            <w:col w:w="4560" w:space="4116"/>
            <w:col w:w="2884"/>
          </w:cols>
        </w:sectPr>
      </w:pPr>
      <w:rPr/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5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1"/>
          <w:w w:val="15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50"/>
        </w:rPr>
        <w:t>Mı:::l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8"/>
          <w:w w:val="15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9"/>
          <w:spacing w:val="0"/>
          <w:w w:val="11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484849"/>
          <w:spacing w:val="-6"/>
          <w:w w:val="111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828282"/>
          <w:spacing w:val="0"/>
          <w:w w:val="7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Şenol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ŞAHiN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5" w:lineRule="atLeast"/>
        <w:ind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"/>
          <w:szCs w:val="8"/>
          <w:color w:val="565657"/>
          <w:spacing w:val="0"/>
          <w:w w:val="191"/>
        </w:rPr>
        <w:t>\</w:t>
      </w:r>
      <w:r>
        <w:rPr>
          <w:rFonts w:ascii="Times New Roman" w:hAnsi="Times New Roman" w:cs="Times New Roman" w:eastAsia="Times New Roman"/>
          <w:sz w:val="8"/>
          <w:szCs w:val="8"/>
          <w:color w:val="565657"/>
          <w:spacing w:val="0"/>
          <w:w w:val="191"/>
        </w:rPr>
        <w:t>  </w:t>
      </w:r>
      <w:r>
        <w:rPr>
          <w:rFonts w:ascii="Times New Roman" w:hAnsi="Times New Roman" w:cs="Times New Roman" w:eastAsia="Times New Roman"/>
          <w:sz w:val="8"/>
          <w:szCs w:val="8"/>
          <w:color w:val="565657"/>
          <w:spacing w:val="18"/>
          <w:w w:val="19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B1B1A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8"/>
          <w:szCs w:val="8"/>
          <w:color w:val="B1B1A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B1B1AF"/>
          <w:spacing w:val="0"/>
          <w:w w:val="107"/>
        </w:rPr>
        <w:t>w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78" w:after="0" w:line="147" w:lineRule="exact"/>
        <w:ind w:left="166" w:right="-78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22"/>
          <w:szCs w:val="22"/>
          <w:color w:val="B1B1AF"/>
          <w:spacing w:val="0"/>
          <w:w w:val="100"/>
          <w:position w:val="-11"/>
        </w:rPr>
        <w:t>'·</w:t>
      </w:r>
      <w:r>
        <w:rPr>
          <w:rFonts w:ascii="Arial" w:hAnsi="Arial" w:cs="Arial" w:eastAsia="Arial"/>
          <w:sz w:val="22"/>
          <w:szCs w:val="22"/>
          <w:color w:val="B1B1AF"/>
          <w:spacing w:val="0"/>
          <w:w w:val="100"/>
          <w:position w:val="-11"/>
        </w:rPr>
        <w:t> </w:t>
      </w:r>
      <w:r>
        <w:rPr>
          <w:rFonts w:ascii="Arial" w:hAnsi="Arial" w:cs="Arial" w:eastAsia="Arial"/>
          <w:sz w:val="22"/>
          <w:szCs w:val="22"/>
          <w:color w:val="B1B1AF"/>
          <w:spacing w:val="27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1B1AF"/>
          <w:spacing w:val="0"/>
          <w:w w:val="300"/>
          <w:position w:val="-3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8"/>
          <w:szCs w:val="8"/>
        </w:rPr>
      </w:pPr>
      <w:rPr/>
      <w:r>
        <w:rPr/>
        <w:br w:type="column"/>
      </w:r>
      <w:r>
        <w:rPr>
          <w:rFonts w:ascii="Arial" w:hAnsi="Arial" w:cs="Arial" w:eastAsia="Arial"/>
          <w:sz w:val="46"/>
          <w:szCs w:val="46"/>
          <w:color w:val="979A9A"/>
          <w:w w:val="71"/>
          <w:position w:val="1"/>
        </w:rPr>
        <w:t>.</w:t>
      </w:r>
      <w:r>
        <w:rPr>
          <w:rFonts w:ascii="Arial" w:hAnsi="Arial" w:cs="Arial" w:eastAsia="Arial"/>
          <w:sz w:val="46"/>
          <w:szCs w:val="46"/>
          <w:color w:val="979A9A"/>
          <w:spacing w:val="-7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79A9A"/>
          <w:spacing w:val="0"/>
          <w:w w:val="53"/>
          <w:position w:val="9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979A9A"/>
          <w:spacing w:val="0"/>
          <w:w w:val="53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79A9A"/>
          <w:spacing w:val="17"/>
          <w:w w:val="53"/>
          <w:position w:val="9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565657"/>
          <w:spacing w:val="0"/>
          <w:w w:val="194"/>
          <w:position w:val="14"/>
        </w:rPr>
        <w:t>\</w:t>
      </w:r>
      <w:r>
        <w:rPr>
          <w:rFonts w:ascii="Times New Roman" w:hAnsi="Times New Roman" w:cs="Times New Roman" w:eastAsia="Times New Roman"/>
          <w:sz w:val="7"/>
          <w:szCs w:val="7"/>
          <w:color w:val="565657"/>
          <w:spacing w:val="-19"/>
          <w:w w:val="194"/>
          <w:position w:val="14"/>
        </w:rPr>
        <w:t> </w:t>
      </w:r>
      <w:r>
        <w:rPr>
          <w:rFonts w:ascii="Arial" w:hAnsi="Arial" w:cs="Arial" w:eastAsia="Arial"/>
          <w:sz w:val="27"/>
          <w:szCs w:val="27"/>
          <w:color w:val="B1B1AF"/>
          <w:spacing w:val="0"/>
          <w:w w:val="60"/>
          <w:position w:val="0"/>
        </w:rPr>
        <w:t>..</w:t>
      </w:r>
      <w:r>
        <w:rPr>
          <w:rFonts w:ascii="Arial" w:hAnsi="Arial" w:cs="Arial" w:eastAsia="Arial"/>
          <w:sz w:val="27"/>
          <w:szCs w:val="27"/>
          <w:color w:val="B1B1AF"/>
          <w:spacing w:val="20"/>
          <w:w w:val="60"/>
          <w:position w:val="0"/>
        </w:rPr>
        <w:t> </w:t>
      </w:r>
      <w:r>
        <w:rPr>
          <w:rFonts w:ascii="Arial" w:hAnsi="Arial" w:cs="Arial" w:eastAsia="Arial"/>
          <w:sz w:val="8"/>
          <w:szCs w:val="8"/>
          <w:color w:val="6B6B6B"/>
          <w:spacing w:val="0"/>
          <w:w w:val="254"/>
          <w:position w:val="11"/>
        </w:rPr>
        <w:t>/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180"/>
          <w:cols w:num="4" w:equalWidth="0">
            <w:col w:w="3481" w:space="1232"/>
            <w:col w:w="1105" w:space="2778"/>
            <w:col w:w="519" w:space="473"/>
            <w:col w:w="1972"/>
          </w:cols>
        </w:sectPr>
      </w:pPr>
      <w:rPr/>
    </w:p>
    <w:p>
      <w:pPr>
        <w:spacing w:before="0" w:after="0" w:line="219" w:lineRule="exact"/>
        <w:ind w:left="143" w:right="-20"/>
        <w:jc w:val="left"/>
        <w:tabs>
          <w:tab w:pos="5060" w:val="left"/>
          <w:tab w:pos="940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pict>
          <v:group style="position:absolute;margin-left:14.001914pt;margin-top:34.256447pt;width:567.314844pt;height:765.288509pt;mso-position-horizontal-relative:page;mso-position-vertical-relative:page;z-index:-17028" coordorigin="280,685" coordsize="11346,15306">
            <v:group style="position:absolute;left:290;top:716;width:736;height:2" coordorigin="290,716" coordsize="736,2">
              <v:shape style="position:absolute;left:290;top:716;width:736;height:2" coordorigin="290,716" coordsize="736,0" path="m290,716l1025,716e" filled="f" stroked="t" strokeweight=".474641pt" strokecolor="#4B4B4B">
                <v:path arrowok="t"/>
              </v:shape>
            </v:group>
            <v:group style="position:absolute;left:294;top:707;width:2;height:859" coordorigin="294,707" coordsize="2,859">
              <v:shape style="position:absolute;left:294;top:707;width:2;height:859" coordorigin="294,707" coordsize="0,859" path="m294,1566l294,707e" filled="f" stroked="t" strokeweight=".711962pt" strokecolor="#A8A8A8">
                <v:path arrowok="t"/>
              </v:shape>
            </v:group>
            <v:group style="position:absolute;left:888;top:716;width:1903;height:2" coordorigin="888,716" coordsize="1903,2">
              <v:shape style="position:absolute;left:888;top:716;width:1903;height:2" coordorigin="888,716" coordsize="1903,0" path="m888,716l2791,716e" filled="f" stroked="t" strokeweight=".949282pt" strokecolor="#5B5B5B">
                <v:path arrowok="t"/>
              </v:shape>
            </v:group>
            <v:group style="position:absolute;left:2174;top:707;width:2;height:859" coordorigin="2174,707" coordsize="2,859">
              <v:shape style="position:absolute;left:2174;top:707;width:2;height:859" coordorigin="2174,707" coordsize="0,859" path="m2174,1566l2174,707e" filled="f" stroked="t" strokeweight=".711962pt" strokecolor="#8C8C8C">
                <v:path arrowok="t"/>
              </v:shape>
            </v:group>
            <v:group style="position:absolute;left:2653;top:716;width:646;height:2" coordorigin="2653,716" coordsize="646,2">
              <v:shape style="position:absolute;left:2653;top:716;width:646;height:2" coordorigin="2653,716" coordsize="646,0" path="m2653,716l3299,716e" filled="f" stroked="t" strokeweight=".474641pt" strokecolor="#484848">
                <v:path arrowok="t"/>
              </v:shape>
            </v:group>
            <v:group style="position:absolute;left:3242;top:716;width:4158;height:2" coordorigin="3242,716" coordsize="4158,2">
              <v:shape style="position:absolute;left:3242;top:716;width:4158;height:2" coordorigin="3242,716" coordsize="4158,0" path="m3242,716l7400,716e" filled="f" stroked="t" strokeweight=".711962pt" strokecolor="#575757">
                <v:path arrowok="t"/>
              </v:shape>
            </v:group>
            <v:group style="position:absolute;left:7703;top:709;width:669;height:2" coordorigin="7703,709" coordsize="669,2">
              <v:shape style="position:absolute;left:7703;top:709;width:669;height:2" coordorigin="7703,709" coordsize="669,0" path="m7703,709l8373,709e" filled="f" stroked="t" strokeweight=".474641pt" strokecolor="#4F4F4F">
                <v:path arrowok="t"/>
              </v:shape>
            </v:group>
            <v:group style="position:absolute;left:9208;top:702;width:2;height:735" coordorigin="9208,702" coordsize="2,735">
              <v:shape style="position:absolute;left:9208;top:702;width:2;height:735" coordorigin="9208,702" coordsize="0,735" path="m9208,1437l9208,702e" filled="f" stroked="t" strokeweight=".711962pt" strokecolor="#4F4F4F">
                <v:path arrowok="t"/>
              </v:shape>
            </v:group>
            <v:group style="position:absolute;left:9982;top:704;width:176;height:2" coordorigin="9982,704" coordsize="176,2">
              <v:shape style="position:absolute;left:9982;top:704;width:176;height:2" coordorigin="9982,704" coordsize="176,0" path="m9982,704l10157,704e" filled="f" stroked="t" strokeweight=".711962pt" strokecolor="#575757">
                <v:path arrowok="t"/>
              </v:shape>
            </v:group>
            <v:group style="position:absolute;left:290;top:709;width:11296;height:2" coordorigin="290,709" coordsize="11296,2">
              <v:shape style="position:absolute;left:290;top:709;width:11296;height:2" coordorigin="290,709" coordsize="11296,0" path="m290,709l11586,709e" filled="f" stroked="t" strokeweight=".711962pt" strokecolor="#5B5B5B">
                <v:path arrowok="t"/>
              </v:shape>
            </v:group>
            <v:group style="position:absolute;left:11591;top:692;width:2;height:6044" coordorigin="11591,692" coordsize="2,6044">
              <v:shape style="position:absolute;left:11591;top:692;width:2;height:6044" coordorigin="11591,692" coordsize="0,6044" path="m11591,6736l11591,692e" filled="f" stroked="t" strokeweight=".711962pt" strokecolor="#606060">
                <v:path arrowok="t"/>
              </v:shape>
            </v:group>
            <v:group style="position:absolute;left:9213;top:1380;width:2;height:186" coordorigin="9213,1380" coordsize="2,186">
              <v:shape style="position:absolute;left:9213;top:1380;width:2;height:186" coordorigin="9213,1380" coordsize="0,186" path="m9213,1566l9213,1380e" filled="f" stroked="t" strokeweight=".474641pt" strokecolor="#383838">
                <v:path arrowok="t"/>
              </v:shape>
            </v:group>
            <v:group style="position:absolute;left:294;top:735;width:2;height:1012" coordorigin="294,735" coordsize="2,1012">
              <v:shape style="position:absolute;left:294;top:735;width:2;height:1012" coordorigin="294,735" coordsize="0,1012" path="m294,1747l294,735e" filled="f" stroked="t" strokeweight=".474641pt" strokecolor="#A3A3A3">
                <v:path arrowok="t"/>
              </v:shape>
            </v:group>
            <v:group style="position:absolute;left:9213;top:1509;width:2;height:711" coordorigin="9213,1509" coordsize="2,711">
              <v:shape style="position:absolute;left:9213;top:1509;width:2;height:711" coordorigin="9213,1509" coordsize="0,711" path="m9213,2220l9213,1509e" filled="f" stroked="t" strokeweight=".949282pt" strokecolor="#5B5B5B">
                <v:path arrowok="t"/>
              </v:shape>
            </v:group>
            <v:group style="position:absolute;left:294;top:2222;width:3232;height:2" coordorigin="294,2222" coordsize="3232,2">
              <v:shape style="position:absolute;left:294;top:2222;width:3232;height:2" coordorigin="294,2222" coordsize="3232,0" path="m294,2222l3527,2222e" filled="f" stroked="t" strokeweight=".711962pt" strokecolor="#5B5B5B">
                <v:path arrowok="t"/>
              </v:shape>
            </v:group>
            <v:group style="position:absolute;left:299;top:735;width:2;height:1509" coordorigin="299,735" coordsize="2,1509">
              <v:shape style="position:absolute;left:299;top:735;width:2;height:1509" coordorigin="299,735" coordsize="0,1509" path="m299,2244l299,735e" filled="f" stroked="t" strokeweight=".711962pt" strokecolor="#8C8C8C">
                <v:path arrowok="t"/>
              </v:shape>
            </v:group>
            <v:group style="position:absolute;left:2174;top:707;width:2;height:1528" coordorigin="2174,707" coordsize="2,1528">
              <v:shape style="position:absolute;left:2174;top:707;width:2;height:1528" coordorigin="2174,707" coordsize="0,1528" path="m2174,2234l2174,707e" filled="f" stroked="t" strokeweight=".474641pt" strokecolor="#7C7C7C">
                <v:path arrowok="t"/>
              </v:shape>
            </v:group>
            <v:group style="position:absolute;left:3441;top:2220;width:280;height:2" coordorigin="3441,2220" coordsize="280,2">
              <v:shape style="position:absolute;left:3441;top:2220;width:280;height:2" coordorigin="3441,2220" coordsize="280,0" path="m3441,2220l3721,2220e" filled="f" stroked="t" strokeweight=".474641pt" strokecolor="#383838">
                <v:path arrowok="t"/>
              </v:shape>
            </v:group>
            <v:group style="position:absolute;left:3664;top:2220;width:2924;height:2" coordorigin="3664,2220" coordsize="2924,2">
              <v:shape style="position:absolute;left:3664;top:2220;width:2924;height:2" coordorigin="3664,2220" coordsize="2924,0" path="m3664,2220l6588,2220e" filled="f" stroked="t" strokeweight=".711962pt" strokecolor="#575757">
                <v:path arrowok="t"/>
              </v:shape>
            </v:group>
            <v:group style="position:absolute;left:6531;top:2215;width:418;height:2" coordorigin="6531,2215" coordsize="418,2">
              <v:shape style="position:absolute;left:6531;top:2215;width:418;height:2" coordorigin="6531,2215" coordsize="418,0" path="m6531,2215l6949,2215e" filled="f" stroked="t" strokeweight=".474641pt" strokecolor="#343434">
                <v:path arrowok="t"/>
              </v:shape>
            </v:group>
            <v:group style="position:absolute;left:6892;top:2213;width:2819;height:2" coordorigin="6892,2213" coordsize="2819,2">
              <v:shape style="position:absolute;left:6892;top:2213;width:2819;height:2" coordorigin="6892,2213" coordsize="2819,0" path="m6892,2213l9711,2213e" filled="f" stroked="t" strokeweight=".711962pt" strokecolor="#5B5B5B">
                <v:path arrowok="t"/>
              </v:shape>
            </v:group>
            <v:group style="position:absolute;left:9654;top:2210;width:384;height:2" coordorigin="9654,2210" coordsize="384,2">
              <v:shape style="position:absolute;left:9654;top:2210;width:384;height:2" coordorigin="9654,2210" coordsize="384,0" path="m9654,2210l10039,2210e" filled="f" stroked="t" strokeweight=".474641pt" strokecolor="#3B3B3B">
                <v:path arrowok="t"/>
              </v:shape>
            </v:group>
            <v:group style="position:absolute;left:9982;top:2210;width:1614;height:2" coordorigin="9982,2210" coordsize="1614,2">
              <v:shape style="position:absolute;left:9982;top:2210;width:1614;height:2" coordorigin="9982,2210" coordsize="1614,0" path="m9982,2210l11595,2210e" filled="f" stroked="t" strokeweight=".711962pt" strokecolor="#646464">
                <v:path arrowok="t"/>
              </v:shape>
            </v:group>
            <v:group style="position:absolute;left:294;top:2463;width:2834;height:2" coordorigin="294,2463" coordsize="2834,2">
              <v:shape style="position:absolute;left:294;top:2463;width:2834;height:2" coordorigin="294,2463" coordsize="2834,0" path="m294,2463l3128,2463e" filled="f" stroked="t" strokeweight=".711962pt" strokecolor="#545454">
                <v:path arrowok="t"/>
              </v:shape>
            </v:group>
            <v:group style="position:absolute;left:299;top:2172;width:2;height:573" coordorigin="299,2172" coordsize="2,573">
              <v:shape style="position:absolute;left:299;top:2172;width:2;height:573" coordorigin="299,2172" coordsize="0,573" path="m299,2745l299,2172e" filled="f" stroked="t" strokeweight=".474641pt" strokecolor="#343434">
                <v:path arrowok="t"/>
              </v:shape>
            </v:group>
            <v:group style="position:absolute;left:3071;top:2454;width:8520;height:2" coordorigin="3071,2454" coordsize="8520,2">
              <v:shape style="position:absolute;left:3071;top:2454;width:8520;height:2" coordorigin="3071,2454" coordsize="8520,0" path="m3071,2454l11591,2454e" filled="f" stroked="t" strokeweight=".711962pt" strokecolor="#5B5B5B">
                <v:path arrowok="t"/>
              </v:shape>
            </v:group>
            <v:group style="position:absolute;left:294;top:2702;width:4784;height:2" coordorigin="294,2702" coordsize="4784,2">
              <v:shape style="position:absolute;left:294;top:2702;width:4784;height:2" coordorigin="294,2702" coordsize="4784,0" path="m294,2702l5079,2702e" filled="f" stroked="t" strokeweight=".711962pt" strokecolor="#575757">
                <v:path arrowok="t"/>
              </v:shape>
            </v:group>
            <v:group style="position:absolute;left:5022;top:2697;width:214;height:2" coordorigin="5022,2697" coordsize="214,2">
              <v:shape style="position:absolute;left:5022;top:2697;width:214;height:2" coordorigin="5022,2697" coordsize="214,0" path="m5022,2697l5235,2697e" filled="f" stroked="t" strokeweight=".474641pt" strokecolor="#4B4B4B">
                <v:path arrowok="t"/>
              </v:shape>
            </v:group>
            <v:group style="position:absolute;left:5169;top:2695;width:4936;height:2" coordorigin="5169,2695" coordsize="4936,2">
              <v:shape style="position:absolute;left:5169;top:2695;width:4936;height:2" coordorigin="5169,2695" coordsize="4936,0" path="m5169,2695l10105,2695e" filled="f" stroked="t" strokeweight=".711962pt" strokecolor="#575757">
                <v:path arrowok="t"/>
              </v:shape>
            </v:group>
            <v:group style="position:absolute;left:10048;top:2693;width:280;height:2" coordorigin="10048,2693" coordsize="280,2">
              <v:shape style="position:absolute;left:10048;top:2693;width:280;height:2" coordorigin="10048,2693" coordsize="280,0" path="m10048,2693l10328,2693e" filled="f" stroked="t" strokeweight=".474641pt" strokecolor="#3B3B3B">
                <v:path arrowok="t"/>
              </v:shape>
            </v:group>
            <v:group style="position:absolute;left:10271;top:2688;width:1329;height:2" coordorigin="10271,2688" coordsize="1329,2">
              <v:shape style="position:absolute;left:10271;top:2688;width:1329;height:2" coordorigin="10271,2688" coordsize="1329,0" path="m10271,2688l11600,2688e" filled="f" stroked="t" strokeweight=".711962pt" strokecolor="#646464">
                <v:path arrowok="t"/>
              </v:shape>
            </v:group>
            <v:group style="position:absolute;left:299;top:2674;width:2;height:797" coordorigin="299,2674" coordsize="2,797">
              <v:shape style="position:absolute;left:299;top:2674;width:2;height:797" coordorigin="299,2674" coordsize="0,797" path="m299,3471l299,2674e" filled="f" stroked="t" strokeweight=".949282pt" strokecolor="#545454">
                <v:path arrowok="t"/>
              </v:shape>
            </v:group>
            <v:group style="position:absolute;left:290;top:2936;width:11306;height:2" coordorigin="290,2936" coordsize="11306,2">
              <v:shape style="position:absolute;left:290;top:2936;width:11306;height:2" coordorigin="290,2936" coordsize="11306,0" path="m290,2936l11595,2936e" filled="f" stroked="t" strokeweight=".711962pt" strokecolor="#575757">
                <v:path arrowok="t"/>
              </v:shape>
            </v:group>
            <v:group style="position:absolute;left:290;top:3184;width:5306;height:2" coordorigin="290,3184" coordsize="5306,2">
              <v:shape style="position:absolute;left:290;top:3184;width:5306;height:2" coordorigin="290,3184" coordsize="5306,0" path="m290,3184l5596,3184e" filled="f" stroked="t" strokeweight=".711962pt" strokecolor="#545454">
                <v:path arrowok="t"/>
              </v:shape>
            </v:group>
            <v:group style="position:absolute;left:5539;top:3180;width:309;height:2" coordorigin="5539,3180" coordsize="309,2">
              <v:shape style="position:absolute;left:5539;top:3180;width:309;height:2" coordorigin="5539,3180" coordsize="309,0" path="m5539,3180l5848,3180e" filled="f" stroked="t" strokeweight=".474641pt" strokecolor="#444444">
                <v:path arrowok="t"/>
              </v:shape>
            </v:group>
            <v:group style="position:absolute;left:5791;top:3180;width:797;height:2" coordorigin="5791,3180" coordsize="797,2">
              <v:shape style="position:absolute;left:5791;top:3180;width:797;height:2" coordorigin="5791,3180" coordsize="797,0" path="m5791,3180l6588,3180e" filled="f" stroked="t" strokeweight=".949282pt" strokecolor="#575757">
                <v:path arrowok="t"/>
              </v:shape>
            </v:group>
            <v:group style="position:absolute;left:6531;top:3180;width:418;height:2" coordorigin="6531,3180" coordsize="418,2">
              <v:shape style="position:absolute;left:6531;top:3180;width:418;height:2" coordorigin="6531,3180" coordsize="418,0" path="m6531,3180l6949,3180e" filled="f" stroked="t" strokeweight=".474641pt" strokecolor="#3B3B3B">
                <v:path arrowok="t"/>
              </v:shape>
            </v:group>
            <v:group style="position:absolute;left:6868;top:3177;width:2843;height:2" coordorigin="6868,3177" coordsize="2843,2">
              <v:shape style="position:absolute;left:6868;top:3177;width:2843;height:2" coordorigin="6868,3177" coordsize="2843,0" path="m6868,3177l9711,3177e" filled="f" stroked="t" strokeweight=".711962pt" strokecolor="#5B5B5B">
                <v:path arrowok="t"/>
              </v:shape>
            </v:group>
            <v:group style="position:absolute;left:9654;top:3175;width:384;height:2" coordorigin="9654,3175" coordsize="384,2">
              <v:shape style="position:absolute;left:9654;top:3175;width:384;height:2" coordorigin="9654,3175" coordsize="384,0" path="m9654,3175l10039,3175e" filled="f" stroked="t" strokeweight=".474641pt" strokecolor="#3F3F3F">
                <v:path arrowok="t"/>
              </v:shape>
            </v:group>
            <v:group style="position:absolute;left:9972;top:3172;width:1623;height:2" coordorigin="9972,3172" coordsize="1623,2">
              <v:shape style="position:absolute;left:9972;top:3172;width:1623;height:2" coordorigin="9972,3172" coordsize="1623,0" path="m9972,3172l11595,3172e" filled="f" stroked="t" strokeweight=".711962pt" strokecolor="#646464">
                <v:path arrowok="t"/>
              </v:shape>
            </v:group>
            <v:group style="position:absolute;left:294;top:3428;width:1301;height:2" coordorigin="294,3428" coordsize="1301,2">
              <v:shape style="position:absolute;left:294;top:3428;width:1301;height:2" coordorigin="294,3428" coordsize="1301,0" path="m294,3428l1595,3428e" filled="f" stroked="t" strokeweight=".711962pt" strokecolor="#575757">
                <v:path arrowok="t"/>
              </v:shape>
            </v:group>
            <v:group style="position:absolute;left:3645;top:3423;width:2164;height:2" coordorigin="3645,3423" coordsize="2164,2">
              <v:shape style="position:absolute;left:3645;top:3423;width:2164;height:2" coordorigin="3645,3423" coordsize="2164,0" path="m3645,3423l5810,3423e" filled="f" stroked="t" strokeweight=".711962pt" strokecolor="#545454">
                <v:path arrowok="t"/>
              </v:shape>
            </v:group>
            <v:group style="position:absolute;left:1538;top:3421;width:10062;height:2" coordorigin="1538,3421" coordsize="10062,2">
              <v:shape style="position:absolute;left:1538;top:3421;width:10062;height:2" coordorigin="1538,3421" coordsize="10062,0" path="m1538,3421l11600,3421e" filled="f" stroked="t" strokeweight=".711962pt" strokecolor="#545454">
                <v:path arrowok="t"/>
              </v:shape>
            </v:group>
            <v:group style="position:absolute;left:11591;top:3151;width:2;height:320" coordorigin="11591,3151" coordsize="2,320">
              <v:shape style="position:absolute;left:11591;top:3151;width:2;height:320" coordorigin="11591,3151" coordsize="0,320" path="m11591,3471l11591,3151e" filled="f" stroked="t" strokeweight=".474641pt" strokecolor="#484848">
                <v:path arrowok="t"/>
              </v:shape>
            </v:group>
            <v:group style="position:absolute;left:299;top:3399;width:2;height:516" coordorigin="299,3399" coordsize="2,516">
              <v:shape style="position:absolute;left:299;top:3399;width:2;height:516" coordorigin="299,3399" coordsize="0,516" path="m299,3915l299,3399e" filled="f" stroked="t" strokeweight=".474641pt" strokecolor="#2B2B2B">
                <v:path arrowok="t"/>
              </v:shape>
            </v:group>
            <v:group style="position:absolute;left:3697;top:3418;width:2;height:1022" coordorigin="3697,3418" coordsize="2,1022">
              <v:shape style="position:absolute;left:3697;top:3418;width:2;height:1022" coordorigin="3697,3418" coordsize="0,1022" path="m3697,4440l3697,3418e" filled="f" stroked="t" strokeweight=".711962pt" strokecolor="#484848">
                <v:path arrowok="t"/>
              </v:shape>
            </v:group>
            <v:group style="position:absolute;left:6932;top:3414;width:2;height:1022" coordorigin="6932,3414" coordsize="2,1022">
              <v:shape style="position:absolute;left:6932;top:3414;width:2;height:1022" coordorigin="6932,3414" coordsize="0,1022" path="m6932,4435l6932,3414e" filled="f" stroked="t" strokeweight=".711962pt" strokecolor="#4F4F4F">
                <v:path arrowok="t"/>
              </v:shape>
            </v:group>
            <v:group style="position:absolute;left:6916;top:3886;width:1400;height:2" coordorigin="6916,3886" coordsize="1400,2">
              <v:shape style="position:absolute;left:6916;top:3886;width:1400;height:2" coordorigin="6916,3886" coordsize="1400,0" path="m6916,3886l8316,3886e" filled="f" stroked="t" strokeweight=".237321pt" strokecolor="#2B2B2B">
                <v:path arrowok="t"/>
              </v:shape>
            </v:group>
            <v:group style="position:absolute;left:3697;top:3638;width:2;height:277" coordorigin="3697,3638" coordsize="2,277">
              <v:shape style="position:absolute;left:3697;top:3638;width:2;height:277" coordorigin="3697,3638" coordsize="0,277" path="m3697,3915l3697,3638e" filled="f" stroked="t" strokeweight=".711962pt" strokecolor="#2F2F2F">
                <v:path arrowok="t"/>
              </v:shape>
            </v:group>
            <v:group style="position:absolute;left:8316;top:3886;width:1984;height:2" coordorigin="8316,3886" coordsize="1984,2">
              <v:shape style="position:absolute;left:8316;top:3886;width:1984;height:2" coordorigin="8316,3886" coordsize="1984,0" path="m8316,3886l10300,3886e" filled="f" stroked="t" strokeweight=".237321pt" strokecolor="#000000">
                <v:path arrowok="t"/>
              </v:shape>
            </v:group>
            <v:group style="position:absolute;left:10300;top:3886;width:1296;height:2" coordorigin="10300,3886" coordsize="1296,2">
              <v:shape style="position:absolute;left:10300;top:3886;width:1296;height:2" coordorigin="10300,3886" coordsize="1296,0" path="m10300,3886l11595,3886e" filled="f" stroked="t" strokeweight=".237321pt" strokecolor="#646464">
                <v:path arrowok="t"/>
              </v:shape>
            </v:group>
            <v:group style="position:absolute;left:299;top:3857;width:2;height:883" coordorigin="299,3857" coordsize="2,883">
              <v:shape style="position:absolute;left:299;top:3857;width:2;height:883" coordorigin="299,3857" coordsize="0,883" path="m299,4741l299,3857e" filled="f" stroked="t" strokeweight=".711962pt" strokecolor="#4F4F4F">
                <v:path arrowok="t"/>
              </v:shape>
            </v:group>
            <v:group style="position:absolute;left:3688;top:4103;width:797;height:2" coordorigin="3688,4103" coordsize="797,2">
              <v:shape style="position:absolute;left:3688;top:4103;width:797;height:2" coordorigin="3688,4103" coordsize="797,0" path="m3688,4103l4485,4103e" filled="f" stroked="t" strokeweight=".474641pt" strokecolor="#444444">
                <v:path arrowok="t"/>
              </v:shape>
            </v:group>
            <v:group style="position:absolute;left:4428;top:4106;width:650;height:2" coordorigin="4428,4106" coordsize="650,2">
              <v:shape style="position:absolute;left:4428;top:4106;width:650;height:2" coordorigin="4428,4106" coordsize="650,0" path="m4428,4106l5079,4106e" filled="f" stroked="t" strokeweight=".949282pt" strokecolor="#5B6060">
                <v:path arrowok="t"/>
              </v:shape>
            </v:group>
            <v:group style="position:absolute;left:5022;top:4106;width:617;height:2" coordorigin="5022,4106" coordsize="617,2">
              <v:shape style="position:absolute;left:5022;top:4106;width:617;height:2" coordorigin="5022,4106" coordsize="617,0" path="m5022,4106l5639,4106e" filled="f" stroked="t" strokeweight=".711962pt" strokecolor="#4B4B4B">
                <v:path arrowok="t"/>
              </v:shape>
            </v:group>
            <v:group style="position:absolute;left:5178;top:4106;width:418;height:2" coordorigin="5178,4106" coordsize="418,2">
              <v:shape style="position:absolute;left:5178;top:4106;width:418;height:2" coordorigin="5178,4106" coordsize="418,0" path="m5178,4106l5596,4106e" filled="f" stroked="t" strokeweight=".474641pt" strokecolor="#383838">
                <v:path arrowok="t"/>
              </v:shape>
            </v:group>
            <v:group style="position:absolute;left:290;top:4430;width:736;height:2" coordorigin="290,4430" coordsize="736,2">
              <v:shape style="position:absolute;left:290;top:4430;width:736;height:2" coordorigin="290,4430" coordsize="736,0" path="m290,4430l1025,4430e" filled="f" stroked="t" strokeweight=".474641pt" strokecolor="#444444">
                <v:path arrowok="t"/>
              </v:shape>
            </v:group>
            <v:group style="position:absolute;left:968;top:4430;width:627;height:2" coordorigin="968,4430" coordsize="627,2">
              <v:shape style="position:absolute;left:968;top:4430;width:627;height:2" coordorigin="968,4430" coordsize="627,0" path="m968,4430l1595,4430e" filled="f" stroked="t" strokeweight=".949282pt" strokecolor="#606060">
                <v:path arrowok="t"/>
              </v:shape>
            </v:group>
            <v:group style="position:absolute;left:1538;top:4430;width:650;height:2" coordorigin="1538,4430" coordsize="650,2">
              <v:shape style="position:absolute;left:1538;top:4430;width:650;height:2" coordorigin="1538,4430" coordsize="650,0" path="m1538,4430l2188,4430e" filled="f" stroked="t" strokeweight=".474641pt" strokecolor="#484848">
                <v:path arrowok="t"/>
              </v:shape>
            </v:group>
            <v:group style="position:absolute;left:1993;top:4430;width:764;height:2" coordorigin="1993,4430" coordsize="764,2">
              <v:shape style="position:absolute;left:1993;top:4430;width:764;height:2" coordorigin="1993,4430" coordsize="764,0" path="m1993,4430l2758,4430e" filled="f" stroked="t" strokeweight=".949282pt" strokecolor="#606060">
                <v:path arrowok="t"/>
              </v:shape>
            </v:group>
            <v:group style="position:absolute;left:2653;top:4430;width:475;height:2" coordorigin="2653,4430" coordsize="475,2">
              <v:shape style="position:absolute;left:2653;top:4430;width:475;height:2" coordorigin="2653,4430" coordsize="475,0" path="m2653,4430l3128,4430e" filled="f" stroked="t" strokeweight=".474641pt" strokecolor="#3B3B3B">
                <v:path arrowok="t"/>
              </v:shape>
            </v:group>
            <v:group style="position:absolute;left:3071;top:4428;width:527;height:2" coordorigin="3071,4428" coordsize="527,2">
              <v:shape style="position:absolute;left:3071;top:4428;width:527;height:2" coordorigin="3071,4428" coordsize="527,0" path="m3071,4428l3598,4428e" filled="f" stroked="t" strokeweight=".949282pt" strokecolor="#5B5B5B">
                <v:path arrowok="t"/>
              </v:shape>
            </v:group>
            <v:group style="position:absolute;left:3697;top:3819;width:2;height:621" coordorigin="3697,3819" coordsize="2,621">
              <v:shape style="position:absolute;left:3697;top:3819;width:2;height:621" coordorigin="3697,3819" coordsize="0,621" path="m3697,4440l3697,3819e" filled="f" stroked="t" strokeweight=".949282pt" strokecolor="#575757">
                <v:path arrowok="t"/>
              </v:shape>
            </v:group>
            <v:group style="position:absolute;left:3441;top:4426;width:2430;height:2" coordorigin="3441,4426" coordsize="2430,2">
              <v:shape style="position:absolute;left:3441;top:4426;width:2430;height:2" coordorigin="3441,4426" coordsize="2430,0" path="m3441,4426l5871,4426e" filled="f" stroked="t" strokeweight=".949282pt" strokecolor="#3F3F3F">
                <v:path arrowok="t"/>
              </v:shape>
            </v:group>
            <v:group style="position:absolute;left:5539;top:4421;width:6066;height:2" coordorigin="5539,4421" coordsize="6066,2">
              <v:shape style="position:absolute;left:5539;top:4421;width:6066;height:2" coordorigin="5539,4421" coordsize="6066,0" path="m5539,4421l11605,4421e" filled="f" stroked="t" strokeweight=".711962pt" strokecolor="#5B5B5B">
                <v:path arrowok="t"/>
              </v:shape>
            </v:group>
            <v:group style="position:absolute;left:294;top:4717;width:1301;height:2" coordorigin="294,4717" coordsize="1301,2">
              <v:shape style="position:absolute;left:294;top:4717;width:1301;height:2" coordorigin="294,4717" coordsize="1301,0" path="m294,4717l1595,4717e" filled="f" stroked="t" strokeweight=".711962pt" strokecolor="#575757">
                <v:path arrowok="t"/>
              </v:shape>
            </v:group>
            <v:group style="position:absolute;left:1538;top:4717;width:660;height:2" coordorigin="1538,4717" coordsize="660,2">
              <v:shape style="position:absolute;left:1538;top:4717;width:660;height:2" coordorigin="1538,4717" coordsize="660,0" path="m1538,4717l2198,4717e" filled="f" stroked="t" strokeweight=".474641pt" strokecolor="#383838">
                <v:path arrowok="t"/>
              </v:shape>
            </v:group>
            <v:group style="position:absolute;left:2181;top:4421;width:2;height:11563" coordorigin="2181,4421" coordsize="2,11563">
              <v:shape style="position:absolute;left:2181;top:4421;width:2;height:11563" coordorigin="2181,4421" coordsize="0,11563" path="m2181,15984l2181,4421e" filled="f" stroked="t" strokeweight=".711962pt" strokecolor="#606060">
                <v:path arrowok="t"/>
              </v:shape>
            </v:group>
            <v:group style="position:absolute;left:2126;top:4717;width:1001;height:2" coordorigin="2126,4717" coordsize="1001,2">
              <v:shape style="position:absolute;left:2126;top:4717;width:1001;height:2" coordorigin="2126,4717" coordsize="1001,0" path="m2126,4717l3128,4717e" filled="f" stroked="t" strokeweight=".711962pt" strokecolor="#4F4F4F">
                <v:path arrowok="t"/>
              </v:shape>
            </v:group>
            <v:group style="position:absolute;left:3071;top:4717;width:228;height:2" coordorigin="3071,4717" coordsize="228,2">
              <v:shape style="position:absolute;left:3071;top:4717;width:228;height:2" coordorigin="3071,4717" coordsize="228,0" path="m3071,4717l3299,4717e" filled="f" stroked="t" strokeweight=".474641pt" strokecolor="#2F2F2F">
                <v:path arrowok="t"/>
              </v:shape>
            </v:group>
            <v:group style="position:absolute;left:3242;top:4712;width:6863;height:2" coordorigin="3242,4712" coordsize="6863,2">
              <v:shape style="position:absolute;left:3242;top:4712;width:6863;height:2" coordorigin="3242,4712" coordsize="6863,0" path="m3242,4712l10105,4712e" filled="f" stroked="t" strokeweight=".711962pt" strokecolor="#575757">
                <v:path arrowok="t"/>
              </v:shape>
            </v:group>
            <v:group style="position:absolute;left:10048;top:4707;width:280;height:2" coordorigin="10048,4707" coordsize="280,2">
              <v:shape style="position:absolute;left:10048;top:4707;width:280;height:2" coordorigin="10048,4707" coordsize="280,0" path="m10048,4707l10328,4707e" filled="f" stroked="t" strokeweight=".474641pt" strokecolor="#3B3B3B">
                <v:path arrowok="t"/>
              </v:shape>
            </v:group>
            <v:group style="position:absolute;left:10271;top:4707;width:1334;height:2" coordorigin="10271,4707" coordsize="1334,2">
              <v:shape style="position:absolute;left:10271;top:4707;width:1334;height:2" coordorigin="10271,4707" coordsize="1334,0" path="m10271,4707l11605,4707e" filled="f" stroked="t" strokeweight=".711962pt" strokecolor="#5B5B5B">
                <v:path arrowok="t"/>
              </v:shape>
            </v:group>
            <v:group style="position:absolute;left:299;top:4669;width:2;height:320" coordorigin="299,4669" coordsize="2,320">
              <v:shape style="position:absolute;left:299;top:4669;width:2;height:320" coordorigin="299,4669" coordsize="0,320" path="m299,4989l299,4669e" filled="f" stroked="t" strokeweight=".474641pt" strokecolor="#232323">
                <v:path arrowok="t"/>
              </v:shape>
            </v:group>
            <v:group style="position:absolute;left:2164;top:4953;width:9436;height:2" coordorigin="2164,4953" coordsize="9436,2">
              <v:shape style="position:absolute;left:2164;top:4953;width:9436;height:2" coordorigin="2164,4953" coordsize="9436,0" path="m2164,4953l11600,4953e" filled="f" stroked="t" strokeweight=".711962pt" strokecolor="#575757">
                <v:path arrowok="t"/>
              </v:shape>
            </v:group>
            <v:group style="position:absolute;left:11595;top:4669;width:2;height:559" coordorigin="11595,4669" coordsize="2,559">
              <v:shape style="position:absolute;left:11595;top:4669;width:2;height:559" coordorigin="11595,4669" coordsize="0,559" path="m11595,5228l11595,4669e" filled="f" stroked="t" strokeweight=".474641pt" strokecolor="#484848">
                <v:path arrowok="t"/>
              </v:shape>
            </v:group>
            <v:group style="position:absolute;left:4808;top:4946;width:2;height:582" coordorigin="4808,4946" coordsize="2,582">
              <v:shape style="position:absolute;left:4808;top:4946;width:2;height:582" coordorigin="4808,4946" coordsize="0,582" path="m4808,5528l4808,4946e" filled="f" stroked="t" strokeweight=".711962pt" strokecolor="#545454">
                <v:path arrowok="t"/>
              </v:shape>
            </v:group>
            <v:group style="position:absolute;left:4799;top:5457;width:2202;height:2" coordorigin="4799,5457" coordsize="2202,2">
              <v:shape style="position:absolute;left:4799;top:5457;width:2202;height:2" coordorigin="4799,5457" coordsize="2202,0" path="m4799,5457l7001,5457e" filled="f" stroked="t" strokeweight=".711962pt" strokecolor="#575757">
                <v:path arrowok="t"/>
              </v:shape>
            </v:group>
            <v:group style="position:absolute;left:7732;top:4956;width:2;height:243" coordorigin="7732,4956" coordsize="2,243">
              <v:shape style="position:absolute;left:7732;top:4956;width:2;height:243" coordorigin="7732,4956" coordsize="0,243" path="m7732,5199l7732,4956e" filled="f" stroked="t" strokeweight=".237321pt" strokecolor="#444444">
                <v:path arrowok="t"/>
              </v:shape>
            </v:group>
            <v:group style="position:absolute;left:299;top:4932;width:2;height:1041" coordorigin="299,4932" coordsize="2,1041">
              <v:shape style="position:absolute;left:299;top:4932;width:2;height:1041" coordorigin="299,4932" coordsize="0,1041" path="m299,5972l299,4932e" filled="f" stroked="t" strokeweight=".711962pt" strokecolor="#575757">
                <v:path arrowok="t"/>
              </v:shape>
            </v:group>
            <v:group style="position:absolute;left:2176;top:4421;width:2;height:11563" coordorigin="2176,4421" coordsize="2,11563">
              <v:shape style="position:absolute;left:2176;top:4421;width:2;height:11563" coordorigin="2176,4421" coordsize="0,11563" path="m2176,15984l2176,4421e" filled="f" stroked="t" strokeweight=".711962pt" strokecolor="#5B5B5B">
                <v:path arrowok="t"/>
              </v:shape>
            </v:group>
            <v:group style="position:absolute;left:4808;top:5137;width:2;height:391" coordorigin="4808,5137" coordsize="2,391">
              <v:shape style="position:absolute;left:4808;top:5137;width:2;height:391" coordorigin="4808,5137" coordsize="0,391" path="m4808,5528l4808,5137e" filled="f" stroked="t" strokeweight=".949282pt" strokecolor="#606060">
                <v:path arrowok="t"/>
              </v:shape>
            </v:group>
            <v:group style="position:absolute;left:6892;top:5457;width:508;height:2" coordorigin="6892,5457" coordsize="508,2">
              <v:shape style="position:absolute;left:6892;top:5457;width:508;height:2" coordorigin="6892,5457" coordsize="508,0" path="m6892,5457l7400,5457e" filled="f" stroked="t" strokeweight=".474641pt" strokecolor="#444444">
                <v:path arrowok="t"/>
              </v:shape>
            </v:group>
            <v:group style="position:absolute;left:7343;top:5457;width:1884;height:2" coordorigin="7343,5457" coordsize="1884,2">
              <v:shape style="position:absolute;left:7343;top:5457;width:1884;height:2" coordorigin="7343,5457" coordsize="1884,0" path="m7343,5457l9227,5457e" filled="f" stroked="t" strokeweight=".711962pt" strokecolor="#5B5B5B">
                <v:path arrowok="t"/>
              </v:shape>
            </v:group>
            <v:group style="position:absolute;left:7732;top:5199;width:2;height:258" coordorigin="7732,5199" coordsize="2,258">
              <v:shape style="position:absolute;left:7732;top:5199;width:2;height:258" coordorigin="7732,5199" coordsize="0,258" path="m7732,5457l7732,5199e" filled="f" stroked="t" strokeweight=".237321pt" strokecolor="#646464">
                <v:path arrowok="t"/>
              </v:shape>
            </v:group>
            <v:group style="position:absolute;left:9170;top:5454;width:541;height:2" coordorigin="9170,5454" coordsize="541,2">
              <v:shape style="position:absolute;left:9170;top:5454;width:541;height:2" coordorigin="9170,5454" coordsize="541,0" path="m9170,5454l9711,5454e" filled="f" stroked="t" strokeweight=".474641pt" strokecolor="#484848">
                <v:path arrowok="t"/>
              </v:shape>
            </v:group>
            <v:group style="position:absolute;left:9654;top:5454;width:1951;height:2" coordorigin="9654,5454" coordsize="1951,2">
              <v:shape style="position:absolute;left:9654;top:5454;width:1951;height:2" coordorigin="9654,5454" coordsize="1951,0" path="m9654,5454l11605,5454e" filled="f" stroked="t" strokeweight=".711962pt" strokecolor="#646464">
                <v:path arrowok="t"/>
              </v:shape>
            </v:group>
            <v:group style="position:absolute;left:11595;top:5170;width:2;height:563" coordorigin="11595,5170" coordsize="2,563">
              <v:shape style="position:absolute;left:11595;top:5170;width:2;height:563" coordorigin="11595,5170" coordsize="0,563" path="m11595,5734l11595,5170e" filled="f" stroked="t" strokeweight=".711962pt" strokecolor="#606060">
                <v:path arrowok="t"/>
              </v:shape>
            </v:group>
            <v:group style="position:absolute;left:2174;top:5419;width:2;height:306" coordorigin="2174,5419" coordsize="2,306">
              <v:shape style="position:absolute;left:2174;top:5419;width:2;height:306" coordorigin="2174,5419" coordsize="0,306" path="m2174,5724l2174,5419e" filled="f" stroked="t" strokeweight=".474641pt" strokecolor="#444444">
                <v:path arrowok="t"/>
              </v:shape>
            </v:group>
            <v:group style="position:absolute;left:4813;top:5419;width:2;height:306" coordorigin="4813,5419" coordsize="2,306">
              <v:shape style="position:absolute;left:4813;top:5419;width:2;height:306" coordorigin="4813,5419" coordsize="0,306" path="m4813,5724l4813,5419e" filled="f" stroked="t" strokeweight=".474641pt" strokecolor="#3B3B3B">
                <v:path arrowok="t"/>
              </v:shape>
            </v:group>
            <v:group style="position:absolute;left:4808;top:5703;width:6797;height:2" coordorigin="4808,5703" coordsize="6797,2">
              <v:shape style="position:absolute;left:4808;top:5703;width:6797;height:2" coordorigin="4808,5703" coordsize="6797,0" path="m4808,5703l11605,5703e" filled="f" stroked="t" strokeweight=".711962pt" strokecolor="#575757">
                <v:path arrowok="t"/>
              </v:shape>
            </v:group>
            <v:group style="position:absolute;left:4803;top:5956;width:6802;height:2" coordorigin="4803,5956" coordsize="6802,2">
              <v:shape style="position:absolute;left:4803;top:5956;width:6802;height:2" coordorigin="4803,5956" coordsize="6802,0" path="m4803,5956l11605,5956e" filled="f" stroked="t" strokeweight=".711962pt" strokecolor="#5B5B5B">
                <v:path arrowok="t"/>
              </v:shape>
            </v:group>
            <v:group style="position:absolute;left:299;top:5915;width:2;height:301" coordorigin="299,5915" coordsize="2,301">
              <v:shape style="position:absolute;left:299;top:5915;width:2;height:301" coordorigin="299,5915" coordsize="0,301" path="m299,6216l299,5915e" filled="f" stroked="t" strokeweight=".474641pt" strokecolor="#1F1F1F">
                <v:path arrowok="t"/>
              </v:shape>
            </v:group>
            <v:group style="position:absolute;left:2174;top:6202;width:536;height:2" coordorigin="2174,6202" coordsize="536,2">
              <v:shape style="position:absolute;left:2174;top:6202;width:536;height:2" coordorigin="2174,6202" coordsize="536,0" path="m2174,6202l2710,6202e" filled="f" stroked="t" strokeweight=".474641pt" strokecolor="#3B3B3B">
                <v:path arrowok="t"/>
              </v:shape>
            </v:group>
            <v:group style="position:absolute;left:2653;top:6202;width:845;height:2" coordorigin="2653,6202" coordsize="845,2">
              <v:shape style="position:absolute;left:2653;top:6202;width:845;height:2" coordorigin="2653,6202" coordsize="845,0" path="m2653,6202l3498,6202e" filled="f" stroked="t" strokeweight=".711962pt" strokecolor="#5B5B5B">
                <v:path arrowok="t"/>
              </v:shape>
            </v:group>
            <v:group style="position:absolute;left:3441;top:6202;width:280;height:2" coordorigin="3441,6202" coordsize="280,2">
              <v:shape style="position:absolute;left:3441;top:6202;width:280;height:2" coordorigin="3441,6202" coordsize="280,0" path="m3441,6202l3721,6202e" filled="f" stroked="t" strokeweight=".474641pt" strokecolor="#2B2B2B">
                <v:path arrowok="t"/>
              </v:shape>
            </v:group>
            <v:group style="position:absolute;left:3664;top:6199;width:6441;height:2" coordorigin="3664,6199" coordsize="6441,2">
              <v:shape style="position:absolute;left:3664;top:6199;width:6441;height:2" coordorigin="3664,6199" coordsize="6441,0" path="m3664,6199l10105,6199e" filled="f" stroked="t" strokeweight=".711962pt" strokecolor="#575757">
                <v:path arrowok="t"/>
              </v:shape>
            </v:group>
            <v:group style="position:absolute;left:10048;top:6197;width:280;height:2" coordorigin="10048,6197" coordsize="280,2">
              <v:shape style="position:absolute;left:10048;top:6197;width:280;height:2" coordorigin="10048,6197" coordsize="280,0" path="m10048,6197l10328,6197e" filled="f" stroked="t" strokeweight=".474641pt" strokecolor="#3B3B3B">
                <v:path arrowok="t"/>
              </v:shape>
            </v:group>
            <v:group style="position:absolute;left:10271;top:6194;width:1334;height:2" coordorigin="10271,6194" coordsize="1334,2">
              <v:shape style="position:absolute;left:10271;top:6194;width:1334;height:2" coordorigin="10271,6194" coordsize="1334,0" path="m10271,6194l11605,6194e" filled="f" stroked="t" strokeweight=".711962pt" strokecolor="#606060">
                <v:path arrowok="t"/>
              </v:shape>
            </v:group>
            <v:group style="position:absolute;left:290;top:6443;width:3432;height:2" coordorigin="290,6443" coordsize="3432,2">
              <v:shape style="position:absolute;left:290;top:6443;width:3432;height:2" coordorigin="290,6443" coordsize="3432,0" path="m290,6443l3721,6443e" filled="f" stroked="t" strokeweight=".949282pt" strokecolor="#606060">
                <v:path arrowok="t"/>
              </v:shape>
            </v:group>
            <v:group style="position:absolute;left:299;top:6159;width:2;height:1017" coordorigin="299,6159" coordsize="2,1017">
              <v:shape style="position:absolute;left:299;top:6159;width:2;height:1017" coordorigin="299,6159" coordsize="0,1017" path="m299,7176l299,6159e" filled="f" stroked="t" strokeweight=".711962pt" strokecolor="#545454">
                <v:path arrowok="t"/>
              </v:shape>
            </v:group>
            <v:group style="position:absolute;left:3664;top:6443;width:494;height:2" coordorigin="3664,6443" coordsize="494,2">
              <v:shape style="position:absolute;left:3664;top:6443;width:494;height:2" coordorigin="3664,6443" coordsize="494,0" path="m3664,6443l4158,6443e" filled="f" stroked="t" strokeweight=".474641pt" strokecolor="#484848">
                <v:path arrowok="t"/>
              </v:shape>
            </v:group>
            <v:group style="position:absolute;left:3963;top:6440;width:6151;height:2" coordorigin="3963,6440" coordsize="6151,2">
              <v:shape style="position:absolute;left:3963;top:6440;width:6151;height:2" coordorigin="3963,6440" coordsize="6151,0" path="m3963,6440l10115,6440e" filled="f" stroked="t" strokeweight=".711962pt" strokecolor="#575757">
                <v:path arrowok="t"/>
              </v:shape>
            </v:group>
            <v:group style="position:absolute;left:10048;top:6436;width:280;height:2" coordorigin="10048,6436" coordsize="280,2">
              <v:shape style="position:absolute;left:10048;top:6436;width:280;height:2" coordorigin="10048,6436" coordsize="280,0" path="m10048,6436l10328,6436e" filled="f" stroked="t" strokeweight=".474641pt" strokecolor="#4F4F4F">
                <v:path arrowok="t"/>
              </v:shape>
            </v:group>
            <v:group style="position:absolute;left:10271;top:6436;width:1338;height:2" coordorigin="10271,6436" coordsize="1338,2">
              <v:shape style="position:absolute;left:10271;top:6436;width:1338;height:2" coordorigin="10271,6436" coordsize="1338,0" path="m10271,6436l11610,6436e" filled="f" stroked="t" strokeweight=".711962pt" strokecolor="#575757">
                <v:path arrowok="t"/>
              </v:shape>
            </v:group>
            <v:group style="position:absolute;left:4810;top:5667;width:2;height:1046" coordorigin="4810,5667" coordsize="2,1046">
              <v:shape style="position:absolute;left:4810;top:5667;width:2;height:1046" coordorigin="4810,5667" coordsize="0,1046" path="m4810,6712l4810,5667e" filled="f" stroked="t" strokeweight=".711962pt" strokecolor="#545454">
                <v:path arrowok="t"/>
              </v:shape>
            </v:group>
            <v:group style="position:absolute;left:7732;top:6445;width:2;height:239" coordorigin="7732,6445" coordsize="2,239">
              <v:shape style="position:absolute;left:7732;top:6445;width:2;height:239" coordorigin="7732,6445" coordsize="0,239" path="m7732,6684l7732,6445e" filled="f" stroked="t" strokeweight=".237321pt" strokecolor="#777777">
                <v:path arrowok="t"/>
              </v:shape>
            </v:group>
            <v:group style="position:absolute;left:11598;top:6264;width:2;height:473" coordorigin="11598,6264" coordsize="2,473">
              <v:shape style="position:absolute;left:11598;top:6264;width:2;height:473" coordorigin="11598,6264" coordsize="0,473" path="m11598,6736l11598,6264e" filled="f" stroked="t" strokeweight=".949282pt" strokecolor="#707070">
                <v:path arrowok="t"/>
              </v:shape>
            </v:group>
            <v:group style="position:absolute;left:2169;top:6915;width:1989;height:2" coordorigin="2169,6915" coordsize="1989,2">
              <v:shape style="position:absolute;left:2169;top:6915;width:1989;height:2" coordorigin="2169,6915" coordsize="1989,0" path="m2169,6915l4158,6915e" filled="f" stroked="t" strokeweight=".711962pt" strokecolor="#5B5B5B">
                <v:path arrowok="t"/>
              </v:shape>
            </v:group>
            <v:group style="position:absolute;left:4101;top:6913;width:384;height:2" coordorigin="4101,6913" coordsize="384,2">
              <v:shape style="position:absolute;left:4101;top:6913;width:384;height:2" coordorigin="4101,6913" coordsize="384,0" path="m4101,6913l4485,6913e" filled="f" stroked="t" strokeweight=".474641pt" strokecolor="#343434">
                <v:path arrowok="t"/>
              </v:shape>
            </v:group>
            <v:group style="position:absolute;left:4428;top:6913;width:888;height:2" coordorigin="4428,6913" coordsize="888,2">
              <v:shape style="position:absolute;left:4428;top:6913;width:888;height:2" coordorigin="4428,6913" coordsize="888,0" path="m4428,6913l5316,6913e" filled="f" stroked="t" strokeweight=".949282pt" strokecolor="#606060">
                <v:path arrowok="t"/>
              </v:shape>
            </v:group>
            <v:group style="position:absolute;left:4813;top:6655;width:2;height:310" coordorigin="4813,6655" coordsize="2,310">
              <v:shape style="position:absolute;left:4813;top:6655;width:2;height:310" coordorigin="4813,6655" coordsize="0,310" path="m4813,6965l4813,6655e" filled="f" stroked="t" strokeweight=".474641pt" strokecolor="#282828">
                <v:path arrowok="t"/>
              </v:shape>
            </v:group>
            <v:group style="position:absolute;left:5178;top:6913;width:669;height:2" coordorigin="5178,6913" coordsize="669,2">
              <v:shape style="position:absolute;left:5178;top:6913;width:669;height:2" coordorigin="5178,6913" coordsize="669,0" path="m5178,6913l5848,6913e" filled="f" stroked="t" strokeweight=".474641pt" strokecolor="#4B4B4B">
                <v:path arrowok="t"/>
              </v:shape>
            </v:group>
            <v:group style="position:absolute;left:5791;top:6911;width:3921;height:2" coordorigin="5791,6911" coordsize="3921,2">
              <v:shape style="position:absolute;left:5791;top:6911;width:3921;height:2" coordorigin="5791,6911" coordsize="3921,0" path="m5791,6911l9711,6911e" filled="f" stroked="t" strokeweight=".711962pt" strokecolor="#5B5B5B">
                <v:path arrowok="t"/>
              </v:shape>
            </v:group>
            <v:group style="position:absolute;left:7732;top:6684;width:2;height:253" coordorigin="7732,6684" coordsize="2,253">
              <v:shape style="position:absolute;left:7732;top:6684;width:2;height:253" coordorigin="7732,6684" coordsize="0,253" path="m7732,6937l7732,6684e" filled="f" stroked="t" strokeweight=".237321pt" strokecolor="#3B3B3B">
                <v:path arrowok="t"/>
              </v:shape>
            </v:group>
            <v:group style="position:absolute;left:9654;top:6908;width:384;height:2" coordorigin="9654,6908" coordsize="384,2">
              <v:shape style="position:absolute;left:9654;top:6908;width:384;height:2" coordorigin="9654,6908" coordsize="384,0" path="m9654,6908l10039,6908e" filled="f" stroked="t" strokeweight=".474641pt" strokecolor="#3B3B3B">
                <v:path arrowok="t"/>
              </v:shape>
            </v:group>
            <v:group style="position:absolute;left:9982;top:6908;width:1623;height:2" coordorigin="9982,6908" coordsize="1623,2">
              <v:shape style="position:absolute;left:9982;top:6908;width:1623;height:2" coordorigin="9982,6908" coordsize="1623,0" path="m9982,6908l11605,6908e" filled="f" stroked="t" strokeweight=".711962pt" strokecolor="#5B5B5B">
                <v:path arrowok="t"/>
              </v:shape>
            </v:group>
            <v:group style="position:absolute;left:11600;top:6655;width:2;height:721" coordorigin="11600,6655" coordsize="2,721">
              <v:shape style="position:absolute;left:11600;top:6655;width:2;height:721" coordorigin="11600,6655" coordsize="0,721" path="m11600,7376l11600,6655e" filled="f" stroked="t" strokeweight=".474641pt" strokecolor="#545454">
                <v:path arrowok="t"/>
              </v:shape>
            </v:group>
            <v:group style="position:absolute;left:2164;top:7159;width:2677;height:2" coordorigin="2164,7159" coordsize="2677,2">
              <v:shape style="position:absolute;left:2164;top:7159;width:2677;height:2" coordorigin="2164,7159" coordsize="2677,0" path="m2164,7159l4841,7159e" filled="f" stroked="t" strokeweight=".711962pt" strokecolor="#575757">
                <v:path arrowok="t"/>
              </v:shape>
            </v:group>
            <v:group style="position:absolute;left:4813;top:6894;width:2;height:267" coordorigin="4813,6894" coordsize="2,267">
              <v:shape style="position:absolute;left:4813;top:6894;width:2;height:267" coordorigin="4813,6894" coordsize="0,267" path="m4813,7161l4813,6894e" filled="f" stroked="t" strokeweight=".711962pt" strokecolor="#444444">
                <v:path arrowok="t"/>
              </v:shape>
            </v:group>
            <v:group style="position:absolute;left:4770;top:7156;width:465;height:2" coordorigin="4770,7156" coordsize="465,2">
              <v:shape style="position:absolute;left:4770;top:7156;width:465;height:2" coordorigin="4770,7156" coordsize="465,0" path="m4770,7156l5235,7156e" filled="f" stroked="t" strokeweight=".474641pt" strokecolor="#444444">
                <v:path arrowok="t"/>
              </v:shape>
            </v:group>
            <v:group style="position:absolute;left:5178;top:7156;width:1818;height:2" coordorigin="5178,7156" coordsize="1818,2">
              <v:shape style="position:absolute;left:5178;top:7156;width:1818;height:2" coordorigin="5178,7156" coordsize="1818,0" path="m5178,7156l6996,7156e" filled="f" stroked="t" strokeweight=".711962pt" strokecolor="#5B5B5B">
                <v:path arrowok="t"/>
              </v:shape>
            </v:group>
            <v:group style="position:absolute;left:6892;top:7156;width:508;height:2" coordorigin="6892,7156" coordsize="508,2">
              <v:shape style="position:absolute;left:6892;top:7156;width:508;height:2" coordorigin="6892,7156" coordsize="508,0" path="m6892,7156l7400,7156e" filled="f" stroked="t" strokeweight=".474641pt" strokecolor="#444444">
                <v:path arrowok="t"/>
              </v:shape>
            </v:group>
            <v:group style="position:absolute;left:7343;top:7154;width:2762;height:2" coordorigin="7343,7154" coordsize="2762,2">
              <v:shape style="position:absolute;left:7343;top:7154;width:2762;height:2" coordorigin="7343,7154" coordsize="2762,0" path="m7343,7154l10105,7154e" filled="f" stroked="t" strokeweight=".711962pt" strokecolor="#606060">
                <v:path arrowok="t"/>
              </v:shape>
            </v:group>
            <v:group style="position:absolute;left:7732;top:6922;width:2;height:234" coordorigin="7732,6922" coordsize="2,234">
              <v:shape style="position:absolute;left:7732;top:6922;width:2;height:234" coordorigin="7732,6922" coordsize="0,234" path="m7732,7156l7732,6922e" filled="f" stroked="t" strokeweight=".237321pt" strokecolor="#575757">
                <v:path arrowok="t"/>
              </v:shape>
            </v:group>
            <v:group style="position:absolute;left:10048;top:7152;width:280;height:2" coordorigin="10048,7152" coordsize="280,2">
              <v:shape style="position:absolute;left:10048;top:7152;width:280;height:2" coordorigin="10048,7152" coordsize="280,0" path="m10048,7152l10328,7152e" filled="f" stroked="t" strokeweight=".474641pt" strokecolor="#444444">
                <v:path arrowok="t"/>
              </v:shape>
            </v:group>
            <v:group style="position:absolute;left:10271;top:7152;width:1338;height:2" coordorigin="10271,7152" coordsize="1338,2">
              <v:shape style="position:absolute;left:10271;top:7152;width:1338;height:2" coordorigin="10271,7152" coordsize="1338,0" path="m10271,7152l11610,7152e" filled="f" stroked="t" strokeweight=".711962pt" strokecolor="#5B5B5B">
                <v:path arrowok="t"/>
              </v:shape>
            </v:group>
            <v:group style="position:absolute;left:294;top:7398;width:4566;height:2" coordorigin="294,7398" coordsize="4566,2">
              <v:shape style="position:absolute;left:294;top:7398;width:4566;height:2" coordorigin="294,7398" coordsize="4566,0" path="m294,7398l4860,7398e" filled="f" stroked="t" strokeweight=".711962pt" strokecolor="#5B5B5B">
                <v:path arrowok="t"/>
              </v:shape>
            </v:group>
            <v:group style="position:absolute;left:299;top:7118;width:2;height:325" coordorigin="299,7118" coordsize="2,325">
              <v:shape style="position:absolute;left:299;top:7118;width:2;height:325" coordorigin="299,7118" coordsize="0,325" path="m299,7443l299,7118e" filled="f" stroked="t" strokeweight=".474641pt" strokecolor="#2B2B2B">
                <v:path arrowok="t"/>
              </v:shape>
            </v:group>
            <v:group style="position:absolute;left:4775;top:7395;width:304;height:2" coordorigin="4775,7395" coordsize="304,2">
              <v:shape style="position:absolute;left:4775;top:7395;width:304;height:2" coordorigin="4775,7395" coordsize="304,0" path="m4775,7395l5079,7395e" filled="f" stroked="t" strokeweight=".474641pt" strokecolor="#383838">
                <v:path arrowok="t"/>
              </v:shape>
            </v:group>
            <v:group style="position:absolute;left:5022;top:7395;width:214;height:2" coordorigin="5022,7395" coordsize="214,2">
              <v:shape style="position:absolute;left:5022;top:7395;width:214;height:2" coordorigin="5022,7395" coordsize="214,0" path="m5022,7395l5235,7395e" filled="f" stroked="t" strokeweight=".474641pt" strokecolor="#4B4B4B">
                <v:path arrowok="t"/>
              </v:shape>
            </v:group>
            <v:group style="position:absolute;left:5164;top:7395;width:1823;height:2" coordorigin="5164,7395" coordsize="1823,2">
              <v:shape style="position:absolute;left:5164;top:7395;width:1823;height:2" coordorigin="5164,7395" coordsize="1823,0" path="m5164,7395l6987,7395e" filled="f" stroked="t" strokeweight=".711962pt" strokecolor="#5B5B5B">
                <v:path arrowok="t"/>
              </v:shape>
            </v:group>
            <v:group style="position:absolute;left:6892;top:7395;width:508;height:2" coordorigin="6892,7395" coordsize="508,2">
              <v:shape style="position:absolute;left:6892;top:7395;width:508;height:2" coordorigin="6892,7395" coordsize="508,0" path="m6892,7395l7400,7395e" filled="f" stroked="t" strokeweight=".474641pt" strokecolor="#444444">
                <v:path arrowok="t"/>
              </v:shape>
            </v:group>
            <v:group style="position:absolute;left:7343;top:7393;width:1884;height:2" coordorigin="7343,7393" coordsize="1884,2">
              <v:shape style="position:absolute;left:7343;top:7393;width:1884;height:2" coordorigin="7343,7393" coordsize="1884,0" path="m7343,7393l9227,7393e" filled="f" stroked="t" strokeweight=".711962pt" strokecolor="#606060">
                <v:path arrowok="t"/>
              </v:shape>
            </v:group>
            <v:group style="position:absolute;left:9170;top:7393;width:541;height:2" coordorigin="9170,7393" coordsize="541,2">
              <v:shape style="position:absolute;left:9170;top:7393;width:541;height:2" coordorigin="9170,7393" coordsize="541,0" path="m9170,7393l9711,7393e" filled="f" stroked="t" strokeweight=".474641pt" strokecolor="#4B4B4B">
                <v:path arrowok="t"/>
              </v:shape>
            </v:group>
            <v:group style="position:absolute;left:9654;top:7393;width:1956;height:2" coordorigin="9654,7393" coordsize="1956,2">
              <v:shape style="position:absolute;left:9654;top:7393;width:1956;height:2" coordorigin="9654,7393" coordsize="1956,0" path="m9654,7393l11610,7393e" filled="f" stroked="t" strokeweight=".711962pt" strokecolor="#646464">
                <v:path arrowok="t"/>
              </v:shape>
            </v:group>
            <v:group style="position:absolute;left:11605;top:7113;width:2;height:5347" coordorigin="11605,7113" coordsize="2,5347">
              <v:shape style="position:absolute;left:11605;top:7113;width:2;height:5347" coordorigin="11605,7113" coordsize="0,5347" path="m11605,12460l11605,7113e" filled="f" stroked="t" strokeweight=".711962pt" strokecolor="#646464">
                <v:path arrowok="t"/>
              </v:shape>
            </v:group>
            <v:group style="position:absolute;left:299;top:7371;width:2;height:315" coordorigin="299,7371" coordsize="2,315">
              <v:shape style="position:absolute;left:299;top:7371;width:2;height:315" coordorigin="299,7371" coordsize="0,315" path="m299,7686l299,7371e" filled="f" stroked="t" strokeweight=".474641pt" strokecolor="#484848">
                <v:path arrowok="t"/>
              </v:shape>
            </v:group>
            <v:group style="position:absolute;left:968;top:7870;width:1153;height:2" coordorigin="968,7870" coordsize="1153,2">
              <v:shape style="position:absolute;left:968;top:7870;width:1153;height:2" coordorigin="968,7870" coordsize="1153,0" path="m968,7870l2122,7870e" filled="f" stroked="t" strokeweight=".474641pt" strokecolor="#5B5B5B">
                <v:path arrowok="t"/>
              </v:shape>
            </v:group>
            <v:group style="position:absolute;left:3242;top:7870;width:256;height:2" coordorigin="3242,7870" coordsize="256,2">
              <v:shape style="position:absolute;left:3242;top:7870;width:256;height:2" coordorigin="3242,7870" coordsize="256,0" path="m3242,7870l3498,7870e" filled="f" stroked="t" strokeweight=".474641pt" strokecolor="#4F4F4F">
                <v:path arrowok="t"/>
              </v:shape>
            </v:group>
            <v:group style="position:absolute;left:3441;top:7873;width:280;height:2" coordorigin="3441,7873" coordsize="280,2">
              <v:shape style="position:absolute;left:3441;top:7873;width:280;height:2" coordorigin="3441,7873" coordsize="280,0" path="m3441,7873l3721,7873e" filled="f" stroked="t" strokeweight=".474641pt" strokecolor="#383838">
                <v:path arrowok="t"/>
              </v:shape>
            </v:group>
            <v:group style="position:absolute;left:4428;top:7870;width:403;height:2" coordorigin="4428,7870" coordsize="403,2">
              <v:shape style="position:absolute;left:4428;top:7870;width:403;height:2" coordorigin="4428,7870" coordsize="403,0" path="m4428,7870l4832,7870e" filled="f" stroked="t" strokeweight=".474641pt" strokecolor="#484848">
                <v:path arrowok="t"/>
              </v:shape>
            </v:group>
            <v:group style="position:absolute;left:5178;top:7868;width:669;height:2" coordorigin="5178,7868" coordsize="669,2">
              <v:shape style="position:absolute;left:5178;top:7868;width:669;height:2" coordorigin="5178,7868" coordsize="669,0" path="m5178,7868l5848,7868e" filled="f" stroked="t" strokeweight=".474641pt" strokecolor="#444444">
                <v:path arrowok="t"/>
              </v:shape>
            </v:group>
            <v:group style="position:absolute;left:6531;top:7868;width:418;height:2" coordorigin="6531,7868" coordsize="418,2">
              <v:shape style="position:absolute;left:6531;top:7868;width:418;height:2" coordorigin="6531,7868" coordsize="418,0" path="m6531,7868l6949,7868e" filled="f" stroked="t" strokeweight=".474641pt" strokecolor="#343434">
                <v:path arrowok="t"/>
              </v:shape>
            </v:group>
            <v:group style="position:absolute;left:7703;top:7865;width:1524;height:2" coordorigin="7703,7865" coordsize="1524,2">
              <v:shape style="position:absolute;left:7703;top:7865;width:1524;height:2" coordorigin="7703,7865" coordsize="1524,0" path="m7703,7865l9227,7865e" filled="f" stroked="t" strokeweight=".711962pt" strokecolor="#575757">
                <v:path arrowok="t"/>
              </v:shape>
            </v:group>
            <v:group style="position:absolute;left:290;top:7868;width:11320;height:2" coordorigin="290,7868" coordsize="11320,2">
              <v:shape style="position:absolute;left:290;top:7868;width:11320;height:2" coordorigin="290,7868" coordsize="11320,0" path="m290,7868l11610,7868e" filled="f" stroked="t" strokeweight=".711962pt" strokecolor="#5B5B5B">
                <v:path arrowok="t"/>
              </v:shape>
            </v:group>
            <v:group style="position:absolute;left:10048;top:7868;width:280;height:2" coordorigin="10048,7868" coordsize="280,2">
              <v:shape style="position:absolute;left:10048;top:7868;width:280;height:2" coordorigin="10048,7868" coordsize="280,0" path="m10048,7868l10328,7868e" filled="f" stroked="t" strokeweight=".474641pt" strokecolor="#484848">
                <v:path arrowok="t"/>
              </v:shape>
            </v:group>
            <v:group style="position:absolute;left:299;top:7620;width:2;height:769" coordorigin="299,7620" coordsize="2,769">
              <v:shape style="position:absolute;left:299;top:7620;width:2;height:769" coordorigin="299,7620" coordsize="0,769" path="m299,8388l299,7620e" filled="f" stroked="t" strokeweight=".949282pt" strokecolor="#606060">
                <v:path arrowok="t"/>
              </v:shape>
            </v:group>
            <v:group style="position:absolute;left:4813;top:7863;width:2;height:263" coordorigin="4813,7863" coordsize="2,263">
              <v:shape style="position:absolute;left:4813;top:7863;width:2;height:263" coordorigin="4813,7863" coordsize="0,263" path="m4813,8126l4813,7863e" filled="f" stroked="t" strokeweight=".474641pt" strokecolor="#2F2F2F">
                <v:path arrowok="t"/>
              </v:shape>
            </v:group>
            <v:group style="position:absolute;left:4808;top:8106;width:5297;height:2" coordorigin="4808,8106" coordsize="5297,2">
              <v:shape style="position:absolute;left:4808;top:8106;width:5297;height:2" coordorigin="4808,8106" coordsize="5297,0" path="m4808,8106l10105,8106e" filled="f" stroked="t" strokeweight=".711962pt" strokecolor="#575757">
                <v:path arrowok="t"/>
              </v:shape>
            </v:group>
            <v:group style="position:absolute;left:10048;top:8106;width:280;height:2" coordorigin="10048,8106" coordsize="280,2">
              <v:shape style="position:absolute;left:10048;top:8106;width:280;height:2" coordorigin="10048,8106" coordsize="280,0" path="m10048,8106l10328,8106e" filled="f" stroked="t" strokeweight=".474641pt" strokecolor="#3F3F3F">
                <v:path arrowok="t"/>
              </v:shape>
            </v:group>
            <v:group style="position:absolute;left:10271;top:8106;width:1334;height:2" coordorigin="10271,8106" coordsize="1334,2">
              <v:shape style="position:absolute;left:10271;top:8106;width:1334;height:2" coordorigin="10271,8106" coordsize="1334,0" path="m10271,8106l11605,8106e" filled="f" stroked="t" strokeweight=".711962pt" strokecolor="#606060">
                <v:path arrowok="t"/>
              </v:shape>
            </v:group>
            <v:group style="position:absolute;left:11600;top:7825;width:2;height:310" coordorigin="11600,7825" coordsize="2,310">
              <v:shape style="position:absolute;left:11600;top:7825;width:2;height:310" coordorigin="11600,7825" coordsize="0,310" path="m11600,8135l11600,7825e" filled="f" stroked="t" strokeweight=".474641pt" strokecolor="#444444">
                <v:path arrowok="t"/>
              </v:shape>
            </v:group>
            <v:group style="position:absolute;left:4803;top:8348;width:2981;height:2" coordorigin="4803,8348" coordsize="2981,2">
              <v:shape style="position:absolute;left:4803;top:8348;width:2981;height:2" coordorigin="4803,8348" coordsize="2981,0" path="m4803,8348l7784,8348e" filled="f" stroked="t" strokeweight=".949282pt" strokecolor="#5B5B5B">
                <v:path arrowok="t"/>
              </v:shape>
            </v:group>
            <v:group style="position:absolute;left:7703;top:8348;width:641;height:2" coordorigin="7703,8348" coordsize="641,2">
              <v:shape style="position:absolute;left:7703;top:8348;width:641;height:2" coordorigin="7703,8348" coordsize="641,0" path="m7703,8348l8344,8348e" filled="f" stroked="t" strokeweight=".474641pt" strokecolor="#484848">
                <v:path arrowok="t"/>
              </v:shape>
            </v:group>
            <v:group style="position:absolute;left:8207;top:8348;width:3408;height:2" coordorigin="8207,8348" coordsize="3408,2">
              <v:shape style="position:absolute;left:8207;top:8348;width:3408;height:2" coordorigin="8207,8348" coordsize="3408,0" path="m8207,8348l11614,8348e" filled="f" stroked="t" strokeweight=".711962pt" strokecolor="#606060">
                <v:path arrowok="t"/>
              </v:shape>
            </v:group>
            <v:group style="position:absolute;left:294;top:8589;width:759;height:2" coordorigin="294,8589" coordsize="759,2">
              <v:shape style="position:absolute;left:294;top:8589;width:759;height:2" coordorigin="294,8589" coordsize="759,0" path="m294,8589l1054,8589e" filled="f" stroked="t" strokeweight=".949282pt" strokecolor="#7C7C7C">
                <v:path arrowok="t"/>
              </v:shape>
            </v:group>
            <v:group style="position:absolute;left:299;top:8331;width:2;height:535" coordorigin="299,8331" coordsize="2,535">
              <v:shape style="position:absolute;left:299;top:8331;width:2;height:535" coordorigin="299,8331" coordsize="0,535" path="m299,8866l299,8331e" filled="f" stroked="t" strokeweight=".474641pt" strokecolor="#383838">
                <v:path arrowok="t"/>
              </v:shape>
            </v:group>
            <v:group style="position:absolute;left:968;top:8589;width:627;height:2" coordorigin="968,8589" coordsize="627,2">
              <v:shape style="position:absolute;left:968;top:8589;width:627;height:2" coordorigin="968,8589" coordsize="627,0" path="m968,8589l1595,8589e" filled="f" stroked="t" strokeweight=".474641pt" strokecolor="#5B5B5B">
                <v:path arrowok="t"/>
              </v:shape>
            </v:group>
            <v:group style="position:absolute;left:1524;top:8591;width:1975;height:2" coordorigin="1524,8591" coordsize="1975,2">
              <v:shape style="position:absolute;left:1524;top:8591;width:1975;height:2" coordorigin="1524,8591" coordsize="1975,0" path="m1524,8591l3498,8591e" filled="f" stroked="t" strokeweight=".711962pt" strokecolor="#747474">
                <v:path arrowok="t"/>
              </v:shape>
            </v:group>
            <v:group style="position:absolute;left:3441;top:8589;width:280;height:2" coordorigin="3441,8589" coordsize="280,2">
              <v:shape style="position:absolute;left:3441;top:8589;width:280;height:2" coordorigin="3441,8589" coordsize="280,0" path="m3441,8589l3721,8589e" filled="f" stroked="t" strokeweight=".474641pt" strokecolor="#484848">
                <v:path arrowok="t"/>
              </v:shape>
            </v:group>
            <v:group style="position:absolute;left:3664;top:8589;width:1177;height:2" coordorigin="3664,8589" coordsize="1177,2">
              <v:shape style="position:absolute;left:3664;top:8589;width:1177;height:2" coordorigin="3664,8589" coordsize="1177,0" path="m3664,8589l4841,8589e" filled="f" stroked="t" strokeweight=".711962pt" strokecolor="#676767">
                <v:path arrowok="t"/>
              </v:shape>
            </v:group>
            <v:group style="position:absolute;left:4813;top:8068;width:2;height:525" coordorigin="4813,8068" coordsize="2,525">
              <v:shape style="position:absolute;left:4813;top:8068;width:2;height:525" coordorigin="4813,8068" coordsize="0,525" path="m4813,8593l4813,8068e" filled="f" stroked="t" strokeweight=".711962pt" strokecolor="#575757">
                <v:path arrowok="t"/>
              </v:shape>
            </v:group>
            <v:group style="position:absolute;left:4770;top:8589;width:309;height:2" coordorigin="4770,8589" coordsize="309,2">
              <v:shape style="position:absolute;left:4770;top:8589;width:309;height:2" coordorigin="4770,8589" coordsize="309,0" path="m4770,8589l5079,8589e" filled="f" stroked="t" strokeweight=".474641pt" strokecolor="#3F3F3F">
                <v:path arrowok="t"/>
              </v:shape>
            </v:group>
            <v:group style="position:absolute;left:5022;top:8589;width:214;height:2" coordorigin="5022,8589" coordsize="214,2">
              <v:shape style="position:absolute;left:5022;top:8589;width:214;height:2" coordorigin="5022,8589" coordsize="214,0" path="m5022,8589l5235,8589e" filled="f" stroked="t" strokeweight=".474641pt" strokecolor="#606060">
                <v:path arrowok="t"/>
              </v:shape>
            </v:group>
            <v:group style="position:absolute;left:5178;top:8589;width:1808;height:2" coordorigin="5178,8589" coordsize="1808,2">
              <v:shape style="position:absolute;left:5178;top:8589;width:1808;height:2" coordorigin="5178,8589" coordsize="1808,0" path="m5178,8589l6987,8589e" filled="f" stroked="t" strokeweight=".711962pt" strokecolor="#6B6B6B">
                <v:path arrowok="t"/>
              </v:shape>
            </v:group>
            <v:group style="position:absolute;left:6892;top:8589;width:508;height:2" coordorigin="6892,8589" coordsize="508,2">
              <v:shape style="position:absolute;left:6892;top:8589;width:508;height:2" coordorigin="6892,8589" coordsize="508,0" path="m6892,8589l7400,8589e" filled="f" stroked="t" strokeweight=".474641pt" strokecolor="#4B4B4B">
                <v:path arrowok="t"/>
              </v:shape>
            </v:group>
            <v:group style="position:absolute;left:7343;top:8586;width:1884;height:2" coordorigin="7343,8586" coordsize="1884,2">
              <v:shape style="position:absolute;left:7343;top:8586;width:1884;height:2" coordorigin="7343,8586" coordsize="1884,0" path="m7343,8586l9227,8586e" filled="f" stroked="t" strokeweight=".711962pt" strokecolor="#707070">
                <v:path arrowok="t"/>
              </v:shape>
            </v:group>
            <v:group style="position:absolute;left:9170;top:8586;width:541;height:2" coordorigin="9170,8586" coordsize="541,2">
              <v:shape style="position:absolute;left:9170;top:8586;width:541;height:2" coordorigin="9170,8586" coordsize="541,0" path="m9170,8586l9711,8586e" filled="f" stroked="t" strokeweight=".474641pt" strokecolor="#575757">
                <v:path arrowok="t"/>
              </v:shape>
            </v:group>
            <v:group style="position:absolute;left:9654;top:8586;width:1956;height:2" coordorigin="9654,8586" coordsize="1956,2">
              <v:shape style="position:absolute;left:9654;top:8586;width:1956;height:2" coordorigin="9654,8586" coordsize="1956,0" path="m9654,8586l11610,8586e" filled="f" stroked="t" strokeweight=".711962pt" strokecolor="#7C7C7C">
                <v:path arrowok="t"/>
              </v:shape>
            </v:group>
            <v:group style="position:absolute;left:299;top:8808;width:2;height:769" coordorigin="299,8808" coordsize="2,769">
              <v:shape style="position:absolute;left:299;top:8808;width:2;height:769" coordorigin="299,8808" coordsize="0,769" path="m299,9577l299,8808e" filled="f" stroked="t" strokeweight=".949282pt" strokecolor="#5B5B5B">
                <v:path arrowok="t"/>
              </v:shape>
            </v:group>
            <v:group style="position:absolute;left:290;top:9295;width:2838;height:2" coordorigin="290,9295" coordsize="2838,2">
              <v:shape style="position:absolute;left:290;top:9295;width:2838;height:2" coordorigin="290,9295" coordsize="2838,0" path="m290,9295l3128,9295e" filled="f" stroked="t" strokeweight=".711962pt" strokecolor="#545454">
                <v:path arrowok="t"/>
              </v:shape>
            </v:group>
            <v:group style="position:absolute;left:3071;top:9290;width:228;height:2" coordorigin="3071,9290" coordsize="228,2">
              <v:shape style="position:absolute;left:3071;top:9290;width:228;height:2" coordorigin="3071,9290" coordsize="228,0" path="m3071,9290l3299,9290e" filled="f" stroked="t" strokeweight=".474641pt" strokecolor="#3B3B3B">
                <v:path arrowok="t"/>
              </v:shape>
            </v:group>
            <v:group style="position:absolute;left:3242;top:9293;width:2074;height:2" coordorigin="3242,9293" coordsize="2074,2">
              <v:shape style="position:absolute;left:3242;top:9293;width:2074;height:2" coordorigin="3242,9293" coordsize="2074,0" path="m3242,9293l5316,9293e" filled="f" stroked="t" strokeweight=".949282pt" strokecolor="#5B5B5B">
                <v:path arrowok="t"/>
              </v:shape>
            </v:group>
            <v:group style="position:absolute;left:5178;top:9290;width:669;height:2" coordorigin="5178,9290" coordsize="669,2">
              <v:shape style="position:absolute;left:5178;top:9290;width:669;height:2" coordorigin="5178,9290" coordsize="669,0" path="m5178,9290l5848,9290e" filled="f" stroked="t" strokeweight=".474641pt" strokecolor="#484848">
                <v:path arrowok="t"/>
              </v:shape>
            </v:group>
            <v:group style="position:absolute;left:5791;top:9290;width:797;height:2" coordorigin="5791,9290" coordsize="797,2">
              <v:shape style="position:absolute;left:5791;top:9290;width:797;height:2" coordorigin="5791,9290" coordsize="797,0" path="m5791,9290l6588,9290e" filled="f" stroked="t" strokeweight=".949282pt" strokecolor="#646464">
                <v:path arrowok="t"/>
              </v:shape>
            </v:group>
            <v:group style="position:absolute;left:6531;top:9290;width:418;height:2" coordorigin="6531,9290" coordsize="418,2">
              <v:shape style="position:absolute;left:6531;top:9290;width:418;height:2" coordorigin="6531,9290" coordsize="418,0" path="m6531,9290l6949,9290e" filled="f" stroked="t" strokeweight=".474641pt" strokecolor="#343434">
                <v:path arrowok="t"/>
              </v:shape>
            </v:group>
            <v:group style="position:absolute;left:6892;top:9290;width:3213;height:2" coordorigin="6892,9290" coordsize="3213,2">
              <v:shape style="position:absolute;left:6892;top:9290;width:3213;height:2" coordorigin="6892,9290" coordsize="3213,0" path="m6892,9290l10105,9290e" filled="f" stroked="t" strokeweight=".711962pt" strokecolor="#5B5B5B">
                <v:path arrowok="t"/>
              </v:shape>
            </v:group>
            <v:group style="position:absolute;left:10048;top:9290;width:280;height:2" coordorigin="10048,9290" coordsize="280,2">
              <v:shape style="position:absolute;left:10048;top:9290;width:280;height:2" coordorigin="10048,9290" coordsize="280,0" path="m10048,9290l10328,9290e" filled="f" stroked="t" strokeweight=".474641pt" strokecolor="#3B3B3B">
                <v:path arrowok="t"/>
              </v:shape>
            </v:group>
            <v:group style="position:absolute;left:10271;top:9290;width:1338;height:2" coordorigin="10271,9290" coordsize="1338,2">
              <v:shape style="position:absolute;left:10271;top:9290;width:1338;height:2" coordorigin="10271,9290" coordsize="1338,0" path="m10271,9290l11610,9290e" filled="f" stroked="t" strokeweight=".711962pt" strokecolor="#5B5B5B">
                <v:path arrowok="t"/>
              </v:shape>
            </v:group>
            <v:group style="position:absolute;left:11600;top:7386;width:2;height:1934" coordorigin="11600,7386" coordsize="2,1934">
              <v:shape style="position:absolute;left:11600;top:7386;width:2;height:1934" coordorigin="11600,7386" coordsize="0,1934" path="m11600,9319l11600,7386e" filled="f" stroked="t" strokeweight=".474641pt" strokecolor="#646464">
                <v:path arrowok="t"/>
              </v:shape>
            </v:group>
            <v:group style="position:absolute;left:299;top:9520;width:2;height:301" coordorigin="299,9520" coordsize="2,301">
              <v:shape style="position:absolute;left:299;top:9520;width:2;height:301" coordorigin="299,9520" coordsize="0,301" path="m299,9820l299,9520e" filled="f" stroked="t" strokeweight=".474641pt" strokecolor="#232323">
                <v:path arrowok="t"/>
              </v:shape>
            </v:group>
            <v:group style="position:absolute;left:290;top:10169;width:736;height:2" coordorigin="290,10169" coordsize="736,2">
              <v:shape style="position:absolute;left:290;top:10169;width:736;height:2" coordorigin="290,10169" coordsize="736,0" path="m290,10169l1025,10169e" filled="f" stroked="t" strokeweight=".474641pt" strokecolor="#4B4B4B">
                <v:path arrowok="t"/>
              </v:shape>
            </v:group>
            <v:group style="position:absolute;left:301;top:9763;width:2;height:983" coordorigin="301,9763" coordsize="2,983">
              <v:shape style="position:absolute;left:301;top:9763;width:2;height:983" coordorigin="301,9763" coordsize="0,983" path="m301,10747l301,9763e" filled="f" stroked="t" strokeweight=".949282pt" strokecolor="#575757">
                <v:path arrowok="t"/>
              </v:shape>
            </v:group>
            <v:group style="position:absolute;left:816;top:10171;width:4419;height:2" coordorigin="816,10171" coordsize="4419,2">
              <v:shape style="position:absolute;left:816;top:10171;width:4419;height:2" coordorigin="816,10171" coordsize="4419,0" path="m816,10171l5235,10171e" filled="f" stroked="t" strokeweight=".711962pt" strokecolor="#5B5B5B">
                <v:path arrowok="t"/>
              </v:shape>
            </v:group>
            <v:group style="position:absolute;left:5178;top:10169;width:669;height:2" coordorigin="5178,10169" coordsize="669,2">
              <v:shape style="position:absolute;left:5178;top:10169;width:669;height:2" coordorigin="5178,10169" coordsize="669,0" path="m5178,10169l5848,10169e" filled="f" stroked="t" strokeweight=".474641pt" strokecolor="#383838">
                <v:path arrowok="t"/>
              </v:shape>
            </v:group>
            <v:group style="position:absolute;left:5791;top:10169;width:797;height:2" coordorigin="5791,10169" coordsize="797,2">
              <v:shape style="position:absolute;left:5791;top:10169;width:797;height:2" coordorigin="5791,10169" coordsize="797,0" path="m5791,10169l6588,10169e" filled="f" stroked="t" strokeweight=".711962pt" strokecolor="#5B5B5B">
                <v:path arrowok="t"/>
              </v:shape>
            </v:group>
            <v:group style="position:absolute;left:6531;top:10169;width:418;height:2" coordorigin="6531,10169" coordsize="418,2">
              <v:shape style="position:absolute;left:6531;top:10169;width:418;height:2" coordorigin="6531,10169" coordsize="418,0" path="m6531,10169l6949,10169e" filled="f" stroked="t" strokeweight=".474641pt" strokecolor="#2F2F2F">
                <v:path arrowok="t"/>
              </v:shape>
            </v:group>
            <v:group style="position:absolute;left:6892;top:10169;width:3213;height:2" coordorigin="6892,10169" coordsize="3213,2">
              <v:shape style="position:absolute;left:6892;top:10169;width:3213;height:2" coordorigin="6892,10169" coordsize="3213,0" path="m6892,10169l10105,10169e" filled="f" stroked="t" strokeweight=".711962pt" strokecolor="#5B5B5B">
                <v:path arrowok="t"/>
              </v:shape>
            </v:group>
            <v:group style="position:absolute;left:10048;top:10169;width:280;height:2" coordorigin="10048,10169" coordsize="280,2">
              <v:shape style="position:absolute;left:10048;top:10169;width:280;height:2" coordorigin="10048,10169" coordsize="280,0" path="m10048,10169l10328,10169e" filled="f" stroked="t" strokeweight=".474641pt" strokecolor="#484848">
                <v:path arrowok="t"/>
              </v:shape>
            </v:group>
            <v:group style="position:absolute;left:10271;top:10169;width:1338;height:2" coordorigin="10271,10169" coordsize="1338,2">
              <v:shape style="position:absolute;left:10271;top:10169;width:1338;height:2" coordorigin="10271,10169" coordsize="1338,0" path="m10271,10169l11610,10169e" filled="f" stroked="t" strokeweight=".711962pt" strokecolor="#676767">
                <v:path arrowok="t"/>
              </v:shape>
            </v:group>
            <v:group style="position:absolute;left:11605;top:9763;width:2;height:434" coordorigin="11605,9763" coordsize="2,434">
              <v:shape style="position:absolute;left:11605;top:9763;width:2;height:434" coordorigin="11605,9763" coordsize="0,434" path="m11605,10198l11605,9763e" filled="f" stroked="t" strokeweight=".474641pt" strokecolor="#4B4B4B">
                <v:path arrowok="t"/>
              </v:shape>
            </v:group>
            <v:group style="position:absolute;left:290;top:10415;width:4542;height:2" coordorigin="290,10415" coordsize="4542,2">
              <v:shape style="position:absolute;left:290;top:10415;width:4542;height:2" coordorigin="290,10415" coordsize="4542,0" path="m290,10415l4832,10415e" filled="f" stroked="t" strokeweight=".711962pt" strokecolor="#5B5B5B">
                <v:path arrowok="t"/>
              </v:shape>
            </v:group>
            <v:group style="position:absolute;left:4775;top:10412;width:304;height:2" coordorigin="4775,10412" coordsize="304,2">
              <v:shape style="position:absolute;left:4775;top:10412;width:304;height:2" coordorigin="4775,10412" coordsize="304,0" path="m4775,10412l5079,10412e" filled="f" stroked="t" strokeweight=".474641pt" strokecolor="#2B2B2B">
                <v:path arrowok="t"/>
              </v:shape>
            </v:group>
            <v:group style="position:absolute;left:5022;top:10410;width:6593;height:2" coordorigin="5022,10410" coordsize="6593,2">
              <v:shape style="position:absolute;left:5022;top:10410;width:6593;height:2" coordorigin="5022,10410" coordsize="6593,0" path="m5022,10410l11614,10410e" filled="f" stroked="t" strokeweight=".711962pt" strokecolor="#5B5B5B">
                <v:path arrowok="t"/>
              </v:shape>
            </v:group>
            <v:group style="position:absolute;left:759;top:10658;width:2739;height:2" coordorigin="759,10658" coordsize="2739,2">
              <v:shape style="position:absolute;left:759;top:10658;width:2739;height:2" coordorigin="759,10658" coordsize="2739,0" path="m759,10658l3498,10658e" filled="f" stroked="t" strokeweight=".711962pt" strokecolor="#5B5B5B">
                <v:path arrowok="t"/>
              </v:shape>
            </v:group>
            <v:group style="position:absolute;left:3441;top:10661;width:280;height:2" coordorigin="3441,10661" coordsize="280,2">
              <v:shape style="position:absolute;left:3441;top:10661;width:280;height:2" coordorigin="3441,10661" coordsize="280,0" path="m3441,10661l3721,10661e" filled="f" stroked="t" strokeweight=".474641pt" strokecolor="#383838">
                <v:path arrowok="t"/>
              </v:shape>
            </v:group>
            <v:group style="position:absolute;left:3664;top:10658;width:1932;height:2" coordorigin="3664,10658" coordsize="1932,2">
              <v:shape style="position:absolute;left:3664;top:10658;width:1932;height:2" coordorigin="3664,10658" coordsize="1932,0" path="m3664,10658l5596,10658e" filled="f" stroked="t" strokeweight=".711962pt" strokecolor="#5B5B5B">
                <v:path arrowok="t"/>
              </v:shape>
            </v:group>
            <v:group style="position:absolute;left:5539;top:10656;width:309;height:2" coordorigin="5539,10656" coordsize="309,2">
              <v:shape style="position:absolute;left:5539;top:10656;width:309;height:2" coordorigin="5539,10656" coordsize="309,0" path="m5539,10656l5848,10656e" filled="f" stroked="t" strokeweight=".474641pt" strokecolor="#444444">
                <v:path arrowok="t"/>
              </v:shape>
            </v:group>
            <v:group style="position:absolute;left:5791;top:10656;width:797;height:2" coordorigin="5791,10656" coordsize="797,2">
              <v:shape style="position:absolute;left:5791;top:10656;width:797;height:2" coordorigin="5791,10656" coordsize="797,0" path="m5791,10656l6588,10656e" filled="f" stroked="t" strokeweight=".949282pt" strokecolor="#646464">
                <v:path arrowok="t"/>
              </v:shape>
            </v:group>
            <v:group style="position:absolute;left:6531;top:10656;width:418;height:2" coordorigin="6531,10656" coordsize="418,2">
              <v:shape style="position:absolute;left:6531;top:10656;width:418;height:2" coordorigin="6531,10656" coordsize="418,0" path="m6531,10656l6949,10656e" filled="f" stroked="t" strokeweight=".474641pt" strokecolor="#343434">
                <v:path arrowok="t"/>
              </v:shape>
            </v:group>
            <v:group style="position:absolute;left:6892;top:10656;width:869;height:2" coordorigin="6892,10656" coordsize="869,2">
              <v:shape style="position:absolute;left:6892;top:10656;width:869;height:2" coordorigin="6892,10656" coordsize="869,0" path="m6892,10656l7760,10656e" filled="f" stroked="t" strokeweight=".949282pt" strokecolor="#646464">
                <v:path arrowok="t"/>
              </v:shape>
            </v:group>
            <v:group style="position:absolute;left:7703;top:10656;width:641;height:2" coordorigin="7703,10656" coordsize="641,2">
              <v:shape style="position:absolute;left:7703;top:10656;width:641;height:2" coordorigin="7703,10656" coordsize="641,0" path="m7703,10656l8344,10656e" filled="f" stroked="t" strokeweight=".474641pt" strokecolor="#4B4B4B">
                <v:path arrowok="t"/>
              </v:shape>
            </v:group>
            <v:group style="position:absolute;left:8287;top:10656;width:1818;height:2" coordorigin="8287,10656" coordsize="1818,2">
              <v:shape style="position:absolute;left:8287;top:10656;width:1818;height:2" coordorigin="8287,10656" coordsize="1818,0" path="m8287,10656l10105,10656e" filled="f" stroked="t" strokeweight=".711962pt" strokecolor="#5B5B5B">
                <v:path arrowok="t"/>
              </v:shape>
            </v:group>
            <v:group style="position:absolute;left:10048;top:10656;width:280;height:2" coordorigin="10048,10656" coordsize="280,2">
              <v:shape style="position:absolute;left:10048;top:10656;width:280;height:2" coordorigin="10048,10656" coordsize="280,0" path="m10048,10656l10328,10656e" filled="f" stroked="t" strokeweight=".474641pt" strokecolor="#444444">
                <v:path arrowok="t"/>
              </v:shape>
            </v:group>
            <v:group style="position:absolute;left:10271;top:10656;width:1343;height:2" coordorigin="10271,10656" coordsize="1343,2">
              <v:shape style="position:absolute;left:10271;top:10656;width:1343;height:2" coordorigin="10271,10656" coordsize="1343,0" path="m10271,10656l11614,10656e" filled="f" stroked="t" strokeweight=".711962pt" strokecolor="#606060">
                <v:path arrowok="t"/>
              </v:shape>
            </v:group>
            <v:group style="position:absolute;left:299;top:10689;width:2;height:229" coordorigin="299,10689" coordsize="2,229">
              <v:shape style="position:absolute;left:299;top:10689;width:2;height:229" coordorigin="299,10689" coordsize="0,229" path="m299,10918l299,10689e" filled="f" stroked="t" strokeweight=".474641pt" strokecolor="#3F3F3F">
                <v:path arrowok="t"/>
              </v:shape>
            </v:group>
            <v:group style="position:absolute;left:11607;top:10689;width:2;height:229" coordorigin="11607,10689" coordsize="2,229">
              <v:shape style="position:absolute;left:11607;top:10689;width:2;height:229" coordorigin="11607,10689" coordsize="0,229" path="m11607,10918l11607,10689e" filled="f" stroked="t" strokeweight=".711962pt" strokecolor="#5B5B5B">
                <v:path arrowok="t"/>
              </v:shape>
            </v:group>
            <v:group style="position:absolute;left:294;top:11152;width:1343;height:2" coordorigin="294,11152" coordsize="1343,2">
              <v:shape style="position:absolute;left:294;top:11152;width:1343;height:2" coordorigin="294,11152" coordsize="1343,0" path="m294,11152l1638,11152e" filled="f" stroked="t" strokeweight=".711962pt" strokecolor="#5B5B5B">
                <v:path arrowok="t"/>
              </v:shape>
            </v:group>
            <v:group style="position:absolute;left:304;top:10861;width:2;height:315" coordorigin="304,10861" coordsize="2,315">
              <v:shape style="position:absolute;left:304;top:10861;width:2;height:315" coordorigin="304,10861" coordsize="0,315" path="m304,11176l304,10861e" filled="f" stroked="t" strokeweight=".711962pt" strokecolor="#3B3B3B">
                <v:path arrowok="t"/>
              </v:shape>
            </v:group>
            <v:group style="position:absolute;left:1538;top:11152;width:660;height:2" coordorigin="1538,11152" coordsize="660,2">
              <v:shape style="position:absolute;left:1538;top:11152;width:660;height:2" coordorigin="1538,11152" coordsize="660,0" path="m1538,11152l2198,11152e" filled="f" stroked="t" strokeweight=".474641pt" strokecolor="#4B4B4B">
                <v:path arrowok="t"/>
              </v:shape>
            </v:group>
            <v:group style="position:absolute;left:2126;top:11155;width:1001;height:2" coordorigin="2126,11155" coordsize="1001,2">
              <v:shape style="position:absolute;left:2126;top:11155;width:1001;height:2" coordorigin="2126,11155" coordsize="1001,0" path="m2126,11155l3128,11155e" filled="f" stroked="t" strokeweight=".949282pt" strokecolor="#5B5B5B">
                <v:path arrowok="t"/>
              </v:shape>
            </v:group>
            <v:group style="position:absolute;left:3071;top:11152;width:228;height:2" coordorigin="3071,11152" coordsize="228,2">
              <v:shape style="position:absolute;left:3071;top:11152;width:228;height:2" coordorigin="3071,11152" coordsize="228,0" path="m3071,11152l3299,11152e" filled="f" stroked="t" strokeweight=".474641pt" strokecolor="#2F2F2F">
                <v:path arrowok="t"/>
              </v:shape>
            </v:group>
            <v:group style="position:absolute;left:3242;top:11152;width:916;height:2" coordorigin="3242,11152" coordsize="916,2">
              <v:shape style="position:absolute;left:3242;top:11152;width:916;height:2" coordorigin="3242,11152" coordsize="916,0" path="m3242,11152l4158,11152e" filled="f" stroked="t" strokeweight=".711962pt" strokecolor="#575757">
                <v:path arrowok="t"/>
              </v:shape>
            </v:group>
            <v:group style="position:absolute;left:4101;top:11152;width:384;height:2" coordorigin="4101,11152" coordsize="384,2">
              <v:shape style="position:absolute;left:4101;top:11152;width:384;height:2" coordorigin="4101,11152" coordsize="384,0" path="m4101,11152l4485,11152e" filled="f" stroked="t" strokeweight=".474641pt" strokecolor="#2F2F2F">
                <v:path arrowok="t"/>
              </v:shape>
            </v:group>
            <v:group style="position:absolute;left:4428;top:11152;width:807;height:2" coordorigin="4428,11152" coordsize="807,2">
              <v:shape style="position:absolute;left:4428;top:11152;width:807;height:2" coordorigin="4428,11152" coordsize="807,0" path="m4428,11152l5235,11152e" filled="f" stroked="t" strokeweight=".711962pt" strokecolor="#5B5B5B">
                <v:path arrowok="t"/>
              </v:shape>
            </v:group>
            <v:group style="position:absolute;left:5178;top:11152;width:418;height:2" coordorigin="5178,11152" coordsize="418,2">
              <v:shape style="position:absolute;left:5178;top:11152;width:418;height:2" coordorigin="5178,11152" coordsize="418,0" path="m5178,11152l5596,11152e" filled="f" stroked="t" strokeweight=".474641pt" strokecolor="#2F2F2F">
                <v:path arrowok="t"/>
              </v:shape>
            </v:group>
            <v:group style="position:absolute;left:5539;top:11150;width:4172;height:2" coordorigin="5539,11150" coordsize="4172,2">
              <v:shape style="position:absolute;left:5539;top:11150;width:4172;height:2" coordorigin="5539,11150" coordsize="4172,0" path="m5539,11150l9711,11150e" filled="f" stroked="t" strokeweight=".711962pt" strokecolor="#606060">
                <v:path arrowok="t"/>
              </v:shape>
            </v:group>
            <v:group style="position:absolute;left:9654;top:11148;width:384;height:2" coordorigin="9654,11148" coordsize="384,2">
              <v:shape style="position:absolute;left:9654;top:11148;width:384;height:2" coordorigin="9654,11148" coordsize="384,0" path="m9654,11148l10039,11148e" filled="f" stroked="t" strokeweight=".474641pt" strokecolor="#484848">
                <v:path arrowok="t"/>
              </v:shape>
            </v:group>
            <v:group style="position:absolute;left:9982;top:11148;width:1633;height:2" coordorigin="9982,11148" coordsize="1633,2">
              <v:shape style="position:absolute;left:9982;top:11148;width:1633;height:2" coordorigin="9982,11148" coordsize="1633,0" path="m9982,11148l11614,11148e" filled="f" stroked="t" strokeweight=".711962pt" strokecolor="#676767">
                <v:path arrowok="t"/>
              </v:shape>
            </v:group>
            <v:group style="position:absolute;left:290;top:11391;width:1334;height:2" coordorigin="290,11391" coordsize="1334,2">
              <v:shape style="position:absolute;left:290;top:11391;width:1334;height:2" coordorigin="290,11391" coordsize="1334,0" path="m290,11391l1623,11391e" filled="f" stroked="t" strokeweight=".711962pt" strokecolor="#5B5B5B">
                <v:path arrowok="t"/>
              </v:shape>
            </v:group>
            <v:group style="position:absolute;left:1538;top:11391;width:660;height:2" coordorigin="1538,11391" coordsize="660,2">
              <v:shape style="position:absolute;left:1538;top:11391;width:660;height:2" coordorigin="1538,11391" coordsize="660,0" path="m1538,11391l2198,11391e" filled="f" stroked="t" strokeweight=".474641pt" strokecolor="#444444">
                <v:path arrowok="t"/>
              </v:shape>
            </v:group>
            <v:group style="position:absolute;left:2126;top:11391;width:2031;height:2" coordorigin="2126,11391" coordsize="2031,2">
              <v:shape style="position:absolute;left:2126;top:11391;width:2031;height:2" coordorigin="2126,11391" coordsize="2031,0" path="m2126,11391l4158,11391e" filled="f" stroked="t" strokeweight=".711962pt" strokecolor="#5B5B5B">
                <v:path arrowok="t"/>
              </v:shape>
            </v:group>
            <v:group style="position:absolute;left:4101;top:11391;width:384;height:2" coordorigin="4101,11391" coordsize="384,2">
              <v:shape style="position:absolute;left:4101;top:11391;width:384;height:2" coordorigin="4101,11391" coordsize="384,0" path="m4101,11391l4485,11391e" filled="f" stroked="t" strokeweight=".474641pt" strokecolor="#2B2B2B">
                <v:path arrowok="t"/>
              </v:shape>
            </v:group>
            <v:group style="position:absolute;left:4428;top:11391;width:807;height:2" coordorigin="4428,11391" coordsize="807,2">
              <v:shape style="position:absolute;left:4428;top:11391;width:807;height:2" coordorigin="4428,11391" coordsize="807,0" path="m4428,11391l5235,11391e" filled="f" stroked="t" strokeweight=".711962pt" strokecolor="#5B5B5B">
                <v:path arrowok="t"/>
              </v:shape>
            </v:group>
            <v:group style="position:absolute;left:5178;top:11391;width:418;height:2" coordorigin="5178,11391" coordsize="418,2">
              <v:shape style="position:absolute;left:5178;top:11391;width:418;height:2" coordorigin="5178,11391" coordsize="418,0" path="m5178,11391l5596,11391e" filled="f" stroked="t" strokeweight=".474641pt" strokecolor="#343434">
                <v:path arrowok="t"/>
              </v:shape>
            </v:group>
            <v:group style="position:absolute;left:5539;top:11389;width:4172;height:2" coordorigin="5539,11389" coordsize="4172,2">
              <v:shape style="position:absolute;left:5539;top:11389;width:4172;height:2" coordorigin="5539,11389" coordsize="4172,0" path="m5539,11389l9711,11389e" filled="f" stroked="t" strokeweight=".711962pt" strokecolor="#5B5B5B">
                <v:path arrowok="t"/>
              </v:shape>
            </v:group>
            <v:group style="position:absolute;left:9654;top:11386;width:384;height:2" coordorigin="9654,11386" coordsize="384,2">
              <v:shape style="position:absolute;left:9654;top:11386;width:384;height:2" coordorigin="9654,11386" coordsize="384,0" path="m9654,11386l10039,11386e" filled="f" stroked="t" strokeweight=".474641pt" strokecolor="#3F3F3F">
                <v:path arrowok="t"/>
              </v:shape>
            </v:group>
            <v:group style="position:absolute;left:9982;top:11386;width:1638;height:2" coordorigin="9982,11386" coordsize="1638,2">
              <v:shape style="position:absolute;left:9982;top:11386;width:1638;height:2" coordorigin="9982,11386" coordsize="1638,0" path="m9982,11386l11619,11386e" filled="f" stroked="t" strokeweight=".711962pt" strokecolor="#646464">
                <v:path arrowok="t"/>
              </v:shape>
            </v:group>
            <v:group style="position:absolute;left:290;top:11759;width:1286;height:2" coordorigin="290,11759" coordsize="1286,2">
              <v:shape style="position:absolute;left:290;top:11759;width:1286;height:2" coordorigin="290,11759" coordsize="1286,0" path="m290,11759l1576,11759e" filled="f" stroked="t" strokeweight=".237321pt" strokecolor="#3F3F3F">
                <v:path arrowok="t"/>
              </v:shape>
            </v:group>
            <v:group style="position:absolute;left:304;top:11076;width:2;height:4903" coordorigin="304,11076" coordsize="2,4903">
              <v:shape style="position:absolute;left:304;top:11076;width:2;height:4903" coordorigin="304,11076" coordsize="0,4903" path="m304,15979l304,11076e" filled="f" stroked="t" strokeweight=".711962pt" strokecolor="#545454">
                <v:path arrowok="t"/>
              </v:shape>
            </v:group>
            <v:group style="position:absolute;left:1571;top:11386;width:2;height:258" coordorigin="1571,11386" coordsize="2,258">
              <v:shape style="position:absolute;left:1571;top:11386;width:2;height:258" coordorigin="1571,11386" coordsize="0,258" path="m1571,11644l1571,11386e" filled="f" stroked="t" strokeweight=".949282pt" strokecolor="#4F4F4F">
                <v:path arrowok="t"/>
              </v:shape>
            </v:group>
            <v:group style="position:absolute;left:1562;top:11759;width:608;height:2" coordorigin="1562,11759" coordsize="608,2">
              <v:shape style="position:absolute;left:1562;top:11759;width:608;height:2" coordorigin="1562,11759" coordsize="608,0" path="m1562,11759l2169,11759e" filled="f" stroked="t" strokeweight=".237321pt" strokecolor="#1F1F1F">
                <v:path arrowok="t"/>
              </v:shape>
            </v:group>
            <v:group style="position:absolute;left:2155;top:11759;width:2895;height:2" coordorigin="2155,11759" coordsize="2895,2">
              <v:shape style="position:absolute;left:2155;top:11759;width:2895;height:2" coordorigin="2155,11759" coordsize="2895,0" path="m2155,11759l5050,11759e" filled="f" stroked="t" strokeweight=".237321pt" strokecolor="#3B3B3B">
                <v:path arrowok="t"/>
              </v:shape>
            </v:group>
            <v:group style="position:absolute;left:5050;top:11759;width:1870;height:2" coordorigin="5050,11759" coordsize="1870,2">
              <v:shape style="position:absolute;left:5050;top:11759;width:1870;height:2" coordorigin="5050,11759" coordsize="1870,0" path="m5050,11759l6920,11759e" filled="f" stroked="t" strokeweight=".237321pt" strokecolor="#000000">
                <v:path arrowok="t"/>
              </v:shape>
            </v:group>
            <v:group style="position:absolute;left:6920;top:11759;width:812;height:2" coordorigin="6920,11759" coordsize="812,2">
              <v:shape style="position:absolute;left:6920;top:11759;width:812;height:2" coordorigin="6920,11759" coordsize="812,0" path="m6920,11759l7732,11759e" filled="f" stroked="t" strokeweight=".237321pt" strokecolor="#343434">
                <v:path arrowok="t"/>
              </v:shape>
            </v:group>
            <v:group style="position:absolute;left:7376;top:11382;width:2;height:2177" coordorigin="7376,11382" coordsize="2,2177">
              <v:shape style="position:absolute;left:7376;top:11382;width:2;height:2177" coordorigin="7376,11382" coordsize="0,2177" path="m7376,13559l7376,11382e" filled="f" stroked="t" strokeweight=".711962pt" strokecolor="#545454">
                <v:path arrowok="t"/>
              </v:shape>
            </v:group>
            <v:group style="position:absolute;left:7732;top:11759;width:3864;height:2" coordorigin="7732,11759" coordsize="3864,2">
              <v:shape style="position:absolute;left:7732;top:11759;width:3864;height:2" coordorigin="7732,11759" coordsize="3864,0" path="m7732,11759l11595,11759e" filled="f" stroked="t" strokeweight=".237321pt" strokecolor="#000000">
                <v:path arrowok="t"/>
              </v:shape>
            </v:group>
            <v:group style="position:absolute;left:1009;top:11382;width:2;height:1838" coordorigin="1009,11382" coordsize="2,1838">
              <v:shape style="position:absolute;left:1009;top:11382;width:2;height:1838" coordorigin="1009,11382" coordsize="0,1838" path="m1009,13220l1009,11382e" filled="f" stroked="t" strokeweight=".711962pt" strokecolor="#4F4F4F">
                <v:path arrowok="t"/>
              </v:shape>
            </v:group>
            <v:group style="position:absolute;left:1576;top:11730;width:2;height:420" coordorigin="1576,11730" coordsize="2,420">
              <v:shape style="position:absolute;left:1576;top:11730;width:2;height:420" coordorigin="1576,11730" coordsize="0,420" path="m1576,12150l1576,11730e" filled="f" stroked="t" strokeweight=".711962pt" strokecolor="#484848">
                <v:path arrowok="t"/>
              </v:shape>
            </v:group>
            <v:group style="position:absolute;left:2181;top:11730;width:2;height:420" coordorigin="2181,11730" coordsize="2,420">
              <v:shape style="position:absolute;left:2181;top:11730;width:2;height:420" coordorigin="2181,11730" coordsize="0,420" path="m2181,12150l2181,11730e" filled="f" stroked="t" strokeweight=".474641pt" strokecolor="#484848">
                <v:path arrowok="t"/>
              </v:shape>
            </v:group>
            <v:group style="position:absolute;left:1573;top:12002;width:2;height:769" coordorigin="1573,12002" coordsize="2,769">
              <v:shape style="position:absolute;left:1573;top:12002;width:2;height:769" coordorigin="1573,12002" coordsize="0,769" path="m1573,12771l1573,12002e" filled="f" stroked="t" strokeweight=".949282pt" strokecolor="#5B5B5B">
                <v:path arrowok="t"/>
              </v:shape>
            </v:group>
            <v:group style="position:absolute;left:11612;top:11997;width:2;height:1561" coordorigin="11612,11997" coordsize="2,1561">
              <v:shape style="position:absolute;left:11612;top:11997;width:2;height:1561" coordorigin="11612,11997" coordsize="0,1561" path="m11612,13559l11612,11997e" filled="f" stroked="t" strokeweight=".711962pt" strokecolor="#646464">
                <v:path arrowok="t"/>
              </v:shape>
            </v:group>
            <v:group style="position:absolute;left:1576;top:12714;width:2;height:248" coordorigin="1576,12714" coordsize="2,248">
              <v:shape style="position:absolute;left:1576;top:12714;width:2;height:248" coordorigin="1576,12714" coordsize="0,248" path="m1576,12962l1576,12714e" filled="f" stroked="t" strokeweight=".474641pt" strokecolor="#1C1C1C">
                <v:path arrowok="t"/>
              </v:shape>
            </v:group>
            <v:group style="position:absolute;left:2183;top:12714;width:2;height:506" coordorigin="2183,12714" coordsize="2,506">
              <v:shape style="position:absolute;left:2183;top:12714;width:2;height:506" coordorigin="2183,12714" coordsize="0,506" path="m2183,13220l2183,12714e" filled="f" stroked="t" strokeweight=".474641pt" strokecolor="#484848">
                <v:path arrowok="t"/>
              </v:shape>
            </v:group>
            <v:group style="position:absolute;left:304;top:12904;width:2;height:315" coordorigin="304,12904" coordsize="2,315">
              <v:shape style="position:absolute;left:304;top:12904;width:2;height:315" coordorigin="304,12904" coordsize="0,315" path="m304,13220l304,12904e" filled="f" stroked="t" strokeweight=".474641pt" strokecolor="#3F3F3F">
                <v:path arrowok="t"/>
              </v:shape>
            </v:group>
            <v:group style="position:absolute;left:1576;top:12904;width:2;height:315" coordorigin="1576,12904" coordsize="2,315">
              <v:shape style="position:absolute;left:1576;top:12904;width:2;height:315" coordorigin="1576,12904" coordsize="0,315" path="m1576,13220l1576,12904e" filled="f" stroked="t" strokeweight=".474641pt" strokecolor="#343434">
                <v:path arrowok="t"/>
              </v:shape>
            </v:group>
            <v:group style="position:absolute;left:1011;top:13162;width:2;height:554" coordorigin="1011,13162" coordsize="2,554">
              <v:shape style="position:absolute;left:1011;top:13162;width:2;height:554" coordorigin="1011,13162" coordsize="0,554" path="m1011,13716l1011,13162e" filled="f" stroked="t" strokeweight=".474641pt" strokecolor="#2B2B2B">
                <v:path arrowok="t"/>
              </v:shape>
            </v:group>
            <v:group style="position:absolute;left:290;top:13683;width:1880;height:2" coordorigin="290,13683" coordsize="1880,2">
              <v:shape style="position:absolute;left:290;top:13683;width:1880;height:2" coordorigin="290,13683" coordsize="1880,0" path="m290,13683l2169,13683e" filled="f" stroked="t" strokeweight=".237321pt" strokecolor="#575757">
                <v:path arrowok="t"/>
              </v:shape>
            </v:group>
            <v:group style="position:absolute;left:1576;top:13143;width:2;height:797" coordorigin="1576,13143" coordsize="2,797">
              <v:shape style="position:absolute;left:1576;top:13143;width:2;height:797" coordorigin="1576,13143" coordsize="0,797" path="m1576,13940l1576,13143e" filled="f" stroked="t" strokeweight=".711962pt" strokecolor="#4F4F4F">
                <v:path arrowok="t"/>
              </v:shape>
            </v:group>
            <v:group style="position:absolute;left:7381;top:13501;width:2;height:210" coordorigin="7381,13501" coordsize="2,210">
              <v:shape style="position:absolute;left:7381;top:13501;width:2;height:210" coordorigin="7381,13501" coordsize="0,210" path="m7381,13711l7381,13501e" filled="f" stroked="t" strokeweight=".474641pt" strokecolor="#232323">
                <v:path arrowok="t"/>
              </v:shape>
            </v:group>
            <v:group style="position:absolute;left:11614;top:13501;width:2;height:210" coordorigin="11614,13501" coordsize="2,210">
              <v:shape style="position:absolute;left:11614;top:13501;width:2;height:210" coordorigin="11614,13501" coordsize="0,210" path="m11614,13711l11614,13501e" filled="f" stroked="t" strokeweight=".474641pt" strokecolor="#383838">
                <v:path arrowok="t"/>
              </v:shape>
            </v:group>
            <v:group style="position:absolute;left:306;top:13654;width:2;height:286" coordorigin="306,13654" coordsize="2,286">
              <v:shape style="position:absolute;left:306;top:13654;width:2;height:286" coordorigin="306,13654" coordsize="0,286" path="m306,13940l306,13654e" filled="f" stroked="t" strokeweight=".474641pt" strokecolor="#484848">
                <v:path arrowok="t"/>
              </v:shape>
            </v:group>
            <v:group style="position:absolute;left:1011;top:13654;width:2;height:888" coordorigin="1011,13654" coordsize="2,888">
              <v:shape style="position:absolute;left:1011;top:13654;width:2;height:888" coordorigin="1011,13654" coordsize="0,888" path="m1011,14542l1011,13654e" filled="f" stroked="t" strokeweight=".949282pt" strokecolor="#545454">
                <v:path arrowok="t"/>
              </v:shape>
            </v:group>
            <v:group style="position:absolute;left:7383;top:13654;width:2;height:2320" coordorigin="7383,13654" coordsize="2,2320">
              <v:shape style="position:absolute;left:7383;top:13654;width:2;height:2320" coordorigin="7383,13654" coordsize="0,2320" path="m7383,15974l7383,13654e" filled="f" stroked="t" strokeweight=".711962pt" strokecolor="#606060">
                <v:path arrowok="t"/>
              </v:shape>
            </v:group>
            <v:group style="position:absolute;left:11614;top:13654;width:2;height:286" coordorigin="11614,13654" coordsize="2,286">
              <v:shape style="position:absolute;left:11614;top:13654;width:2;height:286" coordorigin="11614,13654" coordsize="0,286" path="m11614,13940l11614,13654e" filled="f" stroked="t" strokeweight=".474641pt" strokecolor="#4F4F4F">
                <v:path arrowok="t"/>
              </v:shape>
            </v:group>
            <v:group style="position:absolute;left:304;top:13883;width:2;height:224" coordorigin="304,13883" coordsize="2,224">
              <v:shape style="position:absolute;left:304;top:13883;width:2;height:224" coordorigin="304,13883" coordsize="0,224" path="m304,14108l304,13883e" filled="f" stroked="t" strokeweight=".474641pt" strokecolor="#232323">
                <v:path arrowok="t"/>
              </v:shape>
            </v:group>
            <v:group style="position:absolute;left:1576;top:13883;width:2;height:420" coordorigin="1576,13883" coordsize="2,420">
              <v:shape style="position:absolute;left:1576;top:13883;width:2;height:420" coordorigin="1576,13883" coordsize="0,420" path="m1576,14303l1576,13883e" filled="f" stroked="t" strokeweight=".474641pt" strokecolor="#2B2B2B">
                <v:path arrowok="t"/>
              </v:shape>
            </v:group>
            <v:group style="position:absolute;left:2183;top:13883;width:2;height:420" coordorigin="2183,13883" coordsize="2,420">
              <v:shape style="position:absolute;left:2183;top:13883;width:2;height:420" coordorigin="2183,13883" coordsize="0,420" path="m2183,14303l2183,13883e" filled="f" stroked="t" strokeweight=".474641pt" strokecolor="#3B3B3B">
                <v:path arrowok="t"/>
              </v:shape>
            </v:group>
            <v:group style="position:absolute;left:3821;top:14098;width:446;height:2" coordorigin="3821,14098" coordsize="446,2">
              <v:shape style="position:absolute;left:3821;top:14098;width:446;height:2" coordorigin="3821,14098" coordsize="446,0" path="m3821,14098l4267,14098e" filled="f" stroked="t" strokeweight=".949282pt" strokecolor="#838CC8">
                <v:path arrowok="t"/>
              </v:shape>
            </v:group>
            <v:group style="position:absolute;left:11612;top:13883;width:2;height:764" coordorigin="11612,13883" coordsize="2,764">
              <v:shape style="position:absolute;left:11612;top:13883;width:2;height:764" coordorigin="11612,13883" coordsize="0,764" path="m11612,14647l11612,13883e" filled="f" stroked="t" strokeweight=".711962pt" strokecolor="#676767">
                <v:path arrowok="t"/>
              </v:shape>
            </v:group>
            <v:group style="position:absolute;left:1576;top:14246;width:2;height:401" coordorigin="1576,14246" coordsize="2,401">
              <v:shape style="position:absolute;left:1576;top:14246;width:2;height:401" coordorigin="1576,14246" coordsize="0,401" path="m1576,14647l1576,14246e" filled="f" stroked="t" strokeweight=".949282pt" strokecolor="#5B5B5B">
                <v:path arrowok="t"/>
              </v:shape>
            </v:group>
            <v:group style="position:absolute;left:1011;top:14485;width:2;height:272" coordorigin="1011,14485" coordsize="2,272">
              <v:shape style="position:absolute;left:1011;top:14485;width:2;height:272" coordorigin="1011,14485" coordsize="0,272" path="m1011,14757l1011,14485e" filled="f" stroked="t" strokeweight=".474641pt" strokecolor="#2B2B2B">
                <v:path arrowok="t"/>
              </v:shape>
            </v:group>
            <v:group style="position:absolute;left:1581;top:14590;width:2;height:334" coordorigin="1581,14590" coordsize="2,334">
              <v:shape style="position:absolute;left:1581;top:14590;width:2;height:334" coordorigin="1581,14590" coordsize="0,334" path="m1581,14924l1581,14590e" filled="f" stroked="t" strokeweight=".474641pt" strokecolor="#343434">
                <v:path arrowok="t"/>
              </v:shape>
            </v:group>
            <v:group style="position:absolute;left:11614;top:14590;width:2;height:334" coordorigin="11614,14590" coordsize="2,334">
              <v:shape style="position:absolute;left:11614;top:14590;width:2;height:334" coordorigin="11614,14590" coordsize="0,334" path="m11614,14924l11614,14590e" filled="f" stroked="t" strokeweight=".474641pt" strokecolor="#444444">
                <v:path arrowok="t"/>
              </v:shape>
            </v:group>
            <v:group style="position:absolute;left:306;top:14700;width:2;height:224" coordorigin="306,14700" coordsize="2,224">
              <v:shape style="position:absolute;left:306;top:14700;width:2;height:224" coordorigin="306,14700" coordsize="0,224" path="m306,14924l306,14700e" filled="f" stroked="t" strokeweight=".711962pt" strokecolor="#4F4F4F">
                <v:path arrowok="t"/>
              </v:shape>
            </v:group>
            <v:group style="position:absolute;left:1016;top:14700;width:2;height:1284" coordorigin="1016,14700" coordsize="2,1284">
              <v:shape style="position:absolute;left:1016;top:14700;width:2;height:1284" coordorigin="1016,14700" coordsize="0,1284" path="m1016,15984l1016,14700e" filled="f" stroked="t" strokeweight=".711962pt" strokecolor="#545454">
                <v:path arrowok="t"/>
              </v:shape>
            </v:group>
            <v:group style="position:absolute;left:2186;top:14700;width:2;height:282" coordorigin="2186,14700" coordsize="2,282">
              <v:shape style="position:absolute;left:2186;top:14700;width:2;height:282" coordorigin="2186,14700" coordsize="0,282" path="m2186,14981l2186,14700e" filled="f" stroked="t" strokeweight=".711962pt" strokecolor="#646464">
                <v:path arrowok="t"/>
              </v:shape>
            </v:group>
            <v:group style="position:absolute;left:304;top:15972;width:2430;height:2" coordorigin="304,15972" coordsize="2430,2">
              <v:shape style="position:absolute;left:304;top:15972;width:2430;height:2" coordorigin="304,15972" coordsize="2430,0" path="m304,15972l2734,15972e" filled="f" stroked="t" strokeweight=".711962pt" strokecolor="#646464">
                <v:path arrowok="t"/>
              </v:shape>
            </v:group>
            <v:group style="position:absolute;left:1581;top:14867;width:2;height:1112" coordorigin="1581,14867" coordsize="2,1112">
              <v:shape style="position:absolute;left:1581;top:14867;width:2;height:1112" coordorigin="1581,14867" coordsize="0,1112" path="m1581,15979l1581,14867e" filled="f" stroked="t" strokeweight=".711962pt" strokecolor="#4F4F4F">
                <v:path arrowok="t"/>
              </v:shape>
            </v:group>
            <v:group style="position:absolute;left:2653;top:15974;width:475;height:2" coordorigin="2653,15974" coordsize="475,2">
              <v:shape style="position:absolute;left:2653;top:15974;width:475;height:2" coordorigin="2653,15974" coordsize="475,0" path="m2653,15974l3128,15974e" filled="f" stroked="t" strokeweight=".474641pt" strokecolor="#575757">
                <v:path arrowok="t"/>
              </v:shape>
            </v:group>
            <v:group style="position:absolute;left:3071;top:15972;width:8548;height:2" coordorigin="3071,15972" coordsize="8548,2">
              <v:shape style="position:absolute;left:3071;top:15972;width:8548;height:2" coordorigin="3071,15972" coordsize="8548,0" path="m3071,15972l11619,15972e" filled="f" stroked="t" strokeweight=".711962pt" strokecolor="#707070">
                <v:path arrowok="t"/>
              </v:shape>
            </v:group>
            <v:group style="position:absolute;left:4775;top:15969;width:460;height:2" coordorigin="4775,15969" coordsize="460,2">
              <v:shape style="position:absolute;left:4775;top:15969;width:460;height:2" coordorigin="4775,15969" coordsize="460,0" path="m4775,15969l5235,15969e" filled="f" stroked="t" strokeweight=".474641pt" strokecolor="#5B5B5B">
                <v:path arrowok="t"/>
              </v:shape>
            </v:group>
            <v:group style="position:absolute;left:5791;top:15969;width:797;height:2" coordorigin="5791,15969" coordsize="797,2">
              <v:shape style="position:absolute;left:5791;top:15969;width:797;height:2" coordorigin="5791,15969" coordsize="797,0" path="m5791,15969l6588,15969e" filled="f" stroked="t" strokeweight=".474641pt" strokecolor="#545454">
                <v:path arrowok="t"/>
              </v:shape>
            </v:group>
            <v:group style="position:absolute;left:7338;top:15972;width:422;height:2" coordorigin="7338,15972" coordsize="422,2">
              <v:shape style="position:absolute;left:7338;top:15972;width:422;height:2" coordorigin="7338,15972" coordsize="422,0" path="m7338,15972l7760,15972e" filled="f" stroked="t" strokeweight=".474641pt" strokecolor="#5B5B5B">
                <v:path arrowok="t"/>
              </v:shape>
            </v:group>
            <v:group style="position:absolute;left:9654;top:15969;width:384;height:2" coordorigin="9654,15969" coordsize="384,2">
              <v:shape style="position:absolute;left:9654;top:15969;width:384;height:2" coordorigin="9654,15969" coordsize="384,0" path="m9654,15969l10039,15969e" filled="f" stroked="t" strokeweight=".474641pt" strokecolor="#545454">
                <v:path arrowok="t"/>
              </v:shape>
            </v:group>
            <v:group style="position:absolute;left:11612;top:14867;width:2;height:1112" coordorigin="11612,14867" coordsize="2,1112">
              <v:shape style="position:absolute;left:11612;top:14867;width:2;height:1112" coordorigin="11612,14867" coordsize="0,1112" path="m11612,15979l11612,14867e" filled="f" stroked="t" strokeweight=".474641pt" strokecolor="#676767">
                <v:path arrowok="t"/>
              </v:shape>
            </v:group>
            <v:group style="position:absolute;left:10461;top:1206;width:2;height:259" coordorigin="10461,1206" coordsize="2,259">
              <v:shape style="position:absolute;left:10461;top:1206;width:2;height:259" coordorigin="10461,1206" coordsize="0,259" path="m10461,1465l10461,1206e" filled="f" stroked="t" strokeweight="3.2635pt" strokecolor="#BCBFB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Halk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100"/>
          <w:position w:val="1"/>
        </w:rPr>
        <w:t>lt</w:t>
      </w:r>
      <w:r>
        <w:rPr>
          <w:rFonts w:ascii="Arial" w:hAnsi="Arial" w:cs="Arial" w:eastAsia="Arial"/>
          <w:sz w:val="23"/>
          <w:szCs w:val="23"/>
          <w:color w:val="333333"/>
          <w:spacing w:val="-19"/>
          <w:w w:val="100"/>
          <w:position w:val="1"/>
        </w:rPr>
        <w:t>f</w:t>
      </w:r>
      <w:r>
        <w:rPr>
          <w:rFonts w:ascii="Arial" w:hAnsi="Arial" w:cs="Arial" w:eastAsia="Arial"/>
          <w:sz w:val="23"/>
          <w:szCs w:val="23"/>
          <w:color w:val="6B6B6B"/>
          <w:spacing w:val="0"/>
          <w:w w:val="100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6B6B6B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65657"/>
          <w:spacing w:val="7"/>
          <w:w w:val="80"/>
          <w:position w:val="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80"/>
          <w:position w:val="1"/>
        </w:rPr>
        <w:t>ri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-40"/>
          <w:w w:val="8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1"/>
          <w:szCs w:val="31"/>
          <w:color w:val="B1B1AF"/>
          <w:spacing w:val="0"/>
          <w:w w:val="100"/>
          <w:position w:val="3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1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3708" w:right="435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174" w:lineRule="exact"/>
        <w:ind w:left="3820" w:right="449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  <w:position w:val="-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1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  <w:position w:val="-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  <w:position w:val="-4"/>
        </w:rPr>
        <w:t>BAŞKANLlCil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-20" w:bottom="280" w:left="160" w:right="200"/>
        </w:sectPr>
      </w:pPr>
      <w:rPr/>
    </w:p>
    <w:p>
      <w:pPr>
        <w:spacing w:before="0" w:after="0" w:line="143" w:lineRule="exact"/>
        <w:ind w:left="864" w:right="241"/>
        <w:jc w:val="center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458221pt;margin-top:-41.179977pt;width:495.473858pt;height:72pt;mso-position-horizontal-relative:page;mso-position-vertical-relative:paragraph;z-index:-17023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882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9"/>
                      <w:szCs w:val="89"/>
                      <w:color w:val="2D2D2D"/>
                      <w:spacing w:val="0"/>
                      <w:w w:val="137"/>
                      <w:b/>
                      <w:bCs/>
                      <w:position w:val="34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89"/>
                      <w:szCs w:val="89"/>
                      <w:color w:val="2D2D2D"/>
                      <w:spacing w:val="-300"/>
                      <w:w w:val="137"/>
                      <w:b/>
                      <w:bCs/>
                      <w:position w:val="3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89"/>
                      <w:szCs w:val="89"/>
                      <w:color w:val="2D2D2D"/>
                      <w:spacing w:val="0"/>
                      <w:w w:val="100"/>
                      <w:b/>
                      <w:bCs/>
                      <w:position w:val="34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89"/>
                      <w:szCs w:val="89"/>
                      <w:color w:val="2D2D2D"/>
                      <w:spacing w:val="0"/>
                      <w:w w:val="100"/>
                      <w:b/>
                      <w:bCs/>
                      <w:position w:val="34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F3F3F"/>
                      <w:spacing w:val="0"/>
                      <w:w w:val="137"/>
                      <w:b/>
                      <w:bCs/>
                      <w:position w:val="-1"/>
                    </w:rPr>
                    <w:t>e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23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54" w:lineRule="exact"/>
        <w:ind w:left="587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04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7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60" w:right="200"/>
          <w:cols w:num="2" w:equalWidth="0">
            <w:col w:w="1659" w:space="1689"/>
            <w:col w:w="8212"/>
          </w:cols>
        </w:sectPr>
      </w:pPr>
      <w:rPr/>
    </w:p>
    <w:p>
      <w:pPr>
        <w:spacing w:before="0" w:after="0" w:line="246" w:lineRule="exact"/>
        <w:ind w:left="671" w:right="-20"/>
        <w:jc w:val="left"/>
        <w:tabs>
          <w:tab w:pos="4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D2D2D"/>
          <w:spacing w:val="0"/>
          <w:w w:val="116"/>
          <w:position w:val="8"/>
        </w:rPr>
        <w:t>BELEDIYESI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5.021658" w:type="dxa"/>
      </w:tblPr>
      <w:tblGrid/>
      <w:tr>
        <w:trPr>
          <w:trHeight w:val="237" w:hRule="exact"/>
        </w:trPr>
        <w:tc>
          <w:tcPr>
            <w:tcW w:w="1206" w:type="dxa"/>
            <w:tcBorders>
              <w:top w:val="single" w:sz="5.727664" w:space="0" w:color="575757"/>
              <w:bottom w:val="single" w:sz="5.72766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18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2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86" w:type="dxa"/>
            <w:tcBorders>
              <w:top w:val="single" w:sz="5.727664" w:space="0" w:color="575757"/>
              <w:bottom w:val="single" w:sz="5.72766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13" w:lineRule="exact"/>
              <w:ind w:left="20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37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20"/>
                <w:w w:val="137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9"/>
                <w:position w:val="-1"/>
              </w:rPr>
              <w:t>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-3"/>
                <w:w w:val="109"/>
                <w:position w:val="-1"/>
              </w:rPr>
              <w:t>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75759"/>
                <w:spacing w:val="1"/>
                <w:w w:val="93"/>
                <w:position w:val="-1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6"/>
                <w:position w:val="-1"/>
              </w:rPr>
              <w:t>03.2017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412" w:type="dxa"/>
            <w:tcBorders>
              <w:top w:val="nil" w:sz="6" w:space="0" w:color="auto"/>
              <w:bottom w:val="single" w:sz="5.72766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6" w:after="0" w:line="213" w:lineRule="exact"/>
              <w:ind w:left="312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  <w:position w:val="-1"/>
              </w:rPr>
              <w:t>\Bildirim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1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2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3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73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5"/>
                <w:w w:val="73"/>
                <w:position w:val="-1"/>
              </w:rPr>
              <w:t> </w:t>
            </w:r>
            <w:r>
              <w:rPr>
                <w:rFonts w:ascii="Arial" w:hAnsi="Arial" w:cs="Arial" w:eastAsia="Arial"/>
                <w:sz w:val="18"/>
                <w:szCs w:val="18"/>
                <w:color w:val="3F3F3F"/>
                <w:spacing w:val="0"/>
                <w:w w:val="73"/>
                <w:position w:val="-1"/>
              </w:rPr>
              <w:t>O</w:t>
            </w:r>
            <w:r>
              <w:rPr>
                <w:rFonts w:ascii="Arial" w:hAnsi="Arial" w:cs="Arial" w:eastAsia="Arial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101" w:type="dxa"/>
            <w:tcBorders>
              <w:top w:val="nil" w:sz="6" w:space="0" w:color="auto"/>
              <w:bottom w:val="single" w:sz="5.727664" w:space="0" w:color="575757"/>
              <w:left w:val="nil" w:sz="6" w:space="0" w:color="auto"/>
              <w:right w:val="single" w:sz="5.727664" w:space="0" w:color="575757"/>
            </w:tcBorders>
          </w:tcPr>
          <w:p>
            <w:pPr>
              <w:spacing w:before="16" w:after="0" w:line="213" w:lineRule="exact"/>
              <w:ind w:left="282" w:right="-20"/>
              <w:jc w:val="left"/>
              <w:tabs>
                <w:tab w:pos="23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  <w:position w:val="-1"/>
              </w:rPr>
              <w:t>\Bildirim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-1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  <w:position w:val="-1"/>
              </w:rPr>
              <w:t>:ı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1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  <w:position w:val="-1"/>
              </w:rPr>
              <w:t>8:30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-2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  <w:position w:val="-1"/>
              </w:rPr>
              <w:t>tfel: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2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6"/>
                <w:position w:val="-1"/>
              </w:rPr>
              <w:t>05375888856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42" w:hRule="exact"/>
        </w:trPr>
        <w:tc>
          <w:tcPr>
            <w:tcW w:w="1206" w:type="dxa"/>
            <w:tcBorders>
              <w:top w:val="single" w:sz="5.727664" w:space="0" w:color="575757"/>
              <w:bottom w:val="single" w:sz="5.72766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40" w:lineRule="auto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2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86" w:type="dxa"/>
            <w:tcBorders>
              <w:top w:val="single" w:sz="5.727664" w:space="0" w:color="575757"/>
              <w:bottom w:val="single" w:sz="3.818448" w:space="0" w:color="3F3F3F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18" w:lineRule="exact"/>
              <w:ind w:left="21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5"/>
              </w:rPr>
              <w:t>09.03.2017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12" w:type="dxa"/>
            <w:tcBorders>
              <w:top w:val="single" w:sz="5.727664" w:space="0" w:color="575757"/>
              <w:bottom w:val="single" w:sz="5.72766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16" w:lineRule="exact"/>
              <w:ind w:left="312" w:right="-20"/>
              <w:jc w:val="left"/>
              <w:tabs>
                <w:tab w:pos="16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4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75759"/>
                <w:spacing w:val="10"/>
                <w:w w:val="137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10"/>
              </w:rPr>
              <w:t>ı575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101" w:type="dxa"/>
            <w:tcBorders>
              <w:top w:val="single" w:sz="5.727664" w:space="0" w:color="575757"/>
              <w:bottom w:val="nil" w:sz="6" w:space="0" w:color="auto"/>
              <w:left w:val="nil" w:sz="6" w:space="0" w:color="auto"/>
              <w:right w:val="single" w:sz="5.727664" w:space="0" w:color="575757"/>
            </w:tcBorders>
          </w:tcPr>
          <w:p>
            <w:pPr>
              <w:spacing w:before="11" w:after="0" w:line="240" w:lineRule="auto"/>
              <w:ind w:left="27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\Bildirim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Torbalı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4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6"/>
              </w:rPr>
              <w:t>Grup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14" w:lineRule="exact"/>
        <w:ind w:left="1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4"/>
        </w:rPr>
        <w:t>:Torbalı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Hayda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Çaı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Torba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10"/>
          <w:w w:val="107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İZMiR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55" w:right="-20"/>
        <w:jc w:val="left"/>
        <w:tabs>
          <w:tab w:pos="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Torbalı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Hayda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Canı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No:4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Torbal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B6E70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6B6E7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60" w:right="-20"/>
        <w:jc w:val="left"/>
        <w:tabs>
          <w:tab w:pos="1520" w:val="left"/>
          <w:tab w:pos="4100" w:val="left"/>
          <w:tab w:pos="6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0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60" w:right="200"/>
        </w:sectPr>
      </w:pPr>
      <w:rPr/>
    </w:p>
    <w:p>
      <w:pPr>
        <w:spacing w:before="29" w:after="0" w:line="240" w:lineRule="auto"/>
        <w:ind w:left="16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7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0" w:after="0" w:line="172" w:lineRule="auto"/>
        <w:ind w:left="19" w:right="1513" w:firstLine="-19"/>
        <w:jc w:val="left"/>
        <w:tabs>
          <w:tab w:pos="3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  <w:position w:val="8"/>
        </w:rPr>
        <w:t>apını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  <w:position w:val="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93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8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5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Metru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79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7"/>
          <w:w w:val="99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55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1"/>
          <w:w w:val="105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0"/>
          <w:position w:val="0"/>
        </w:rPr>
        <w:t>nar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9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77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4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4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8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1"/>
          <w:w w:val="8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0"/>
          <w:position w:val="0"/>
        </w:rPr>
        <w:t>aı&gt;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0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1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3" w:lineRule="exact"/>
        <w:ind w:left="835" w:right="-20"/>
        <w:jc w:val="left"/>
        <w:tabs>
          <w:tab w:pos="1080" w:val="left"/>
          <w:tab w:pos="1420" w:val="left"/>
          <w:tab w:pos="2400" w:val="left"/>
          <w:tab w:pos="3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3F3F3F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3F3F3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3F3F3F"/>
          <w:spacing w:val="0"/>
          <w:w w:val="100"/>
          <w:position w:val="-1"/>
        </w:rPr>
      </w:r>
      <w:r>
        <w:rPr>
          <w:rFonts w:ascii="Arial" w:hAnsi="Arial" w:cs="Arial" w:eastAsia="Arial"/>
          <w:sz w:val="12"/>
          <w:szCs w:val="12"/>
          <w:color w:val="2D2D2D"/>
          <w:spacing w:val="0"/>
          <w:w w:val="100"/>
          <w:position w:val="9"/>
        </w:rPr>
        <w:t>X</w:t>
      </w:r>
      <w:r>
        <w:rPr>
          <w:rFonts w:ascii="Arial" w:hAnsi="Arial" w:cs="Arial" w:eastAsia="Arial"/>
          <w:sz w:val="12"/>
          <w:szCs w:val="12"/>
          <w:color w:val="2D2D2D"/>
          <w:spacing w:val="-27"/>
          <w:w w:val="100"/>
          <w:position w:val="9"/>
        </w:rPr>
        <w:t> </w:t>
      </w:r>
      <w:r>
        <w:rPr>
          <w:rFonts w:ascii="Arial" w:hAnsi="Arial" w:cs="Arial" w:eastAsia="Arial"/>
          <w:sz w:val="12"/>
          <w:szCs w:val="12"/>
          <w:color w:val="2D2D2D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2"/>
          <w:szCs w:val="12"/>
          <w:color w:val="2D2D2D"/>
          <w:spacing w:val="0"/>
          <w:w w:val="100"/>
          <w:position w:val="9"/>
        </w:rPr>
      </w:r>
      <w:r>
        <w:rPr>
          <w:rFonts w:ascii="Arial" w:hAnsi="Arial" w:cs="Arial" w:eastAsia="Arial"/>
          <w:sz w:val="42"/>
          <w:szCs w:val="42"/>
          <w:color w:val="2D2D2D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2D2D2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2D2D2D"/>
          <w:spacing w:val="0"/>
          <w:w w:val="100"/>
          <w:position w:val="-1"/>
        </w:rPr>
      </w:r>
      <w:r>
        <w:rPr>
          <w:rFonts w:ascii="Arial" w:hAnsi="Arial" w:cs="Arial" w:eastAsia="Arial"/>
          <w:sz w:val="41"/>
          <w:szCs w:val="41"/>
          <w:color w:val="2D2D2D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2D2D2D"/>
          <w:spacing w:val="-57"/>
          <w:w w:val="51"/>
          <w:position w:val="1"/>
        </w:rPr>
        <w:t> </w:t>
      </w:r>
      <w:r>
        <w:rPr>
          <w:rFonts w:ascii="Arial" w:hAnsi="Arial" w:cs="Arial" w:eastAsia="Arial"/>
          <w:sz w:val="41"/>
          <w:szCs w:val="41"/>
          <w:color w:val="2D2D2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1"/>
          <w:szCs w:val="41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9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6"/>
          <w:position w:val="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66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4"/>
          <w:position w:val="9"/>
        </w:rPr>
        <w:t>8:50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60" w:right="200"/>
          <w:cols w:num="2" w:equalWidth="0">
            <w:col w:w="1742" w:space="1945"/>
            <w:col w:w="7873"/>
          </w:cols>
        </w:sectPr>
      </w:pPr>
      <w:rPr/>
    </w:p>
    <w:p>
      <w:pPr>
        <w:spacing w:before="0" w:after="0" w:line="194" w:lineRule="exact"/>
        <w:ind w:left="155" w:right="-20"/>
        <w:jc w:val="left"/>
        <w:tabs>
          <w:tab w:pos="2180" w:val="left"/>
          <w:tab w:pos="5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9" w:after="0" w:line="240" w:lineRule="auto"/>
        <w:ind w:left="219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:Ümmet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SIRIMLI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1" w:lineRule="auto"/>
        <w:ind w:left="136" w:right="2320" w:firstLine="2062"/>
        <w:jc w:val="left"/>
        <w:tabs>
          <w:tab w:pos="2180" w:val="left"/>
          <w:tab w:pos="474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8: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6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4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5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"/>
          <w:w w:val="137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-11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9"/>
        </w:rPr>
        <w:t>36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  <w:position w:val="0"/>
        </w:rPr>
        <w:t>765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155" w:right="-20"/>
        <w:jc w:val="left"/>
        <w:tabs>
          <w:tab w:pos="3340" w:val="left"/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920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744" w:right="457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3" w:lineRule="auto"/>
        <w:ind w:left="2212" w:right="4202" w:firstLine="2554"/>
        <w:jc w:val="left"/>
        <w:tabs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1" w:lineRule="auto"/>
        <w:ind w:left="2212" w:right="2527" w:firstLine="-2062"/>
        <w:jc w:val="left"/>
        <w:tabs>
          <w:tab w:pos="474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Gitnıişse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6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6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1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22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2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2" w:lineRule="auto"/>
        <w:ind w:left="155" w:right="2556" w:firstLine="-19"/>
        <w:jc w:val="left"/>
        <w:tabs>
          <w:tab w:pos="2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Göıiildüğü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26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2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yannıakta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4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6B6E70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B6E70"/>
          <w:spacing w:val="0"/>
          <w:w w:val="1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255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işlenerek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190" w:lineRule="exact"/>
        <w:ind w:left="191" w:right="-20"/>
        <w:jc w:val="left"/>
        <w:tabs>
          <w:tab w:pos="4760" w:val="left"/>
          <w:tab w:pos="6680" w:val="left"/>
          <w:tab w:pos="8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5"/>
          <w:position w:val="-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1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3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3"/>
        </w:rPr>
        <w:t>[K.K.T.</w:t>
      </w:r>
      <w:r>
        <w:rPr>
          <w:rFonts w:ascii="Arial" w:hAnsi="Arial" w:cs="Arial" w:eastAsia="Arial"/>
          <w:sz w:val="19"/>
          <w:szCs w:val="19"/>
          <w:color w:val="2D2D2D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4" w:lineRule="exact"/>
        <w:ind w:left="4785" w:right="-20"/>
        <w:jc w:val="left"/>
        <w:tabs>
          <w:tab w:pos="6680" w:val="left"/>
          <w:tab w:pos="824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6"/>
          <w:position w:val="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1"/>
          <w:w w:val="56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</w:r>
      <w:r>
        <w:rPr>
          <w:rFonts w:ascii="Arial" w:hAnsi="Arial" w:cs="Arial" w:eastAsia="Arial"/>
          <w:sz w:val="41"/>
          <w:szCs w:val="41"/>
          <w:color w:val="575759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575759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1"/>
          <w:szCs w:val="41"/>
          <w:color w:val="575759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219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kullanılmaya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metru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kapı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,pencere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tava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yanmak,duvarları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ısianmak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7" w:lineRule="auto"/>
        <w:ind w:left="160" w:right="3403" w:firstLine="31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5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görmüştü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.Tahmini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4"/>
        </w:rPr>
        <w:t>Zarar-Ziyan:200TL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52" w:lineRule="auto"/>
        <w:ind w:left="155" w:right="59" w:firstLine="2124"/>
        <w:jc w:val="left"/>
        <w:tabs>
          <w:tab w:pos="2240" w:val="left"/>
          <w:tab w:pos="10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avl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metru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B6E70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B6E70"/>
          <w:spacing w:val="0"/>
          <w:w w:val="1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6"/>
        </w:rPr>
        <w:t>apıla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5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sonucunda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kişilerçe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ısınma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ateşin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kolay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22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9"/>
        </w:rPr>
        <w:t>anıcı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tahta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parçalarını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4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63" w:lineRule="auto"/>
        <w:ind w:left="136" w:right="4031" w:firstLine="56"/>
        <w:jc w:val="left"/>
        <w:tabs>
          <w:tab w:pos="218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7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9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9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</w:rPr>
        <w:t>\Bedel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9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2"/>
        </w:rPr>
        <w:t>[Araç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7" w:lineRule="auto"/>
        <w:ind w:left="199" w:right="9867" w:firstLine="-4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2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3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2"/>
        </w:rPr>
        <w:t>lim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3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57" w:lineRule="exact"/>
        <w:ind w:left="155" w:right="-20"/>
        <w:jc w:val="left"/>
        <w:tabs>
          <w:tab w:pos="520" w:val="left"/>
          <w:tab w:pos="2180" w:val="left"/>
          <w:tab w:pos="6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83"/>
          <w:position w:val="-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C8C8C8"/>
          <w:spacing w:val="3"/>
          <w:w w:val="100"/>
          <w:position w:val="-5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6"/>
        </w:rPr>
        <w:t>!Tarih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5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  <w:position w:val="-5"/>
        </w:rPr>
        <w:t>09.0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10"/>
          <w:position w:val="-5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4"/>
          <w:w w:val="11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  <w:position w:val="-5"/>
        </w:rPr>
        <w:t>20ı7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6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-6"/>
        </w:rPr>
        <w:t>19:00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60" w:right="200"/>
        </w:sectPr>
      </w:pPr>
      <w:rPr/>
    </w:p>
    <w:p>
      <w:pPr>
        <w:spacing w:before="34" w:after="0" w:line="240" w:lineRule="auto"/>
        <w:ind w:left="136" w:right="-7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Courier New" w:hAnsi="Courier New" w:cs="Courier New" w:eastAsia="Courier New"/>
          <w:sz w:val="20"/>
          <w:szCs w:val="20"/>
          <w:color w:val="3F3F3F"/>
          <w:w w:val="53"/>
          <w:position w:val="6"/>
        </w:rPr>
        <w:t>r</w:t>
      </w:r>
      <w:r>
        <w:rPr>
          <w:rFonts w:ascii="Courier New" w:hAnsi="Courier New" w:cs="Courier New" w:eastAsia="Courier New"/>
          <w:sz w:val="20"/>
          <w:szCs w:val="20"/>
          <w:color w:val="3F3F3F"/>
          <w:spacing w:val="-26"/>
          <w:w w:val="53"/>
          <w:position w:val="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20"/>
          <w:w w:val="103"/>
          <w:position w:val="0"/>
        </w:rPr>
        <w:t>V</w:t>
      </w:r>
      <w:r>
        <w:rPr>
          <w:rFonts w:ascii="Courier New" w:hAnsi="Courier New" w:cs="Courier New" w:eastAsia="Courier New"/>
          <w:sz w:val="20"/>
          <w:szCs w:val="20"/>
          <w:color w:val="3F3F3F"/>
          <w:spacing w:val="0"/>
          <w:w w:val="53"/>
          <w:position w:val="6"/>
        </w:rPr>
        <w:t>-</w:t>
      </w:r>
      <w:r>
        <w:rPr>
          <w:rFonts w:ascii="Courier New" w:hAnsi="Courier New" w:cs="Courier New" w:eastAsia="Courier New"/>
          <w:sz w:val="20"/>
          <w:szCs w:val="20"/>
          <w:color w:val="3F3F3F"/>
          <w:spacing w:val="-6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0"/>
        </w:rPr>
        <w:t>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3" w:lineRule="exact"/>
        <w:ind w:right="-85"/>
        <w:jc w:val="left"/>
        <w:tabs>
          <w:tab w:pos="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27"/>
          <w:szCs w:val="27"/>
          <w:color w:val="3F3F3F"/>
          <w:spacing w:val="-19"/>
          <w:w w:val="100"/>
          <w:position w:val="4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lü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2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3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EKİP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60" w:right="200"/>
          <w:cols w:num="4" w:equalWidth="0">
            <w:col w:w="702" w:space="345"/>
            <w:col w:w="1019" w:space="132"/>
            <w:col w:w="1803" w:space="4689"/>
            <w:col w:w="2870"/>
          </w:cols>
        </w:sectPr>
      </w:pPr>
      <w:rPr/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0" w:after="0" w:line="240" w:lineRule="auto"/>
        <w:ind w:left="2351" w:right="-20"/>
        <w:jc w:val="left"/>
        <w:tabs>
          <w:tab w:pos="4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00" w:lineRule="exact"/>
        <w:ind w:left="503" w:right="-20"/>
        <w:jc w:val="left"/>
        <w:tabs>
          <w:tab w:pos="5120" w:val="left"/>
          <w:tab w:pos="8600" w:val="left"/>
        </w:tabs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17"/>
          <w:szCs w:val="17"/>
          <w:color w:val="3F3F3F"/>
          <w:spacing w:val="0"/>
          <w:w w:val="133"/>
          <w:position w:val="-6"/>
        </w:rPr>
        <w:t>'ü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5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6"/>
          <w:szCs w:val="26"/>
          <w:color w:val="575759"/>
          <w:spacing w:val="0"/>
          <w:w w:val="100"/>
          <w:position w:val="0"/>
        </w:rPr>
        <w:t>13</w:t>
      </w:r>
      <w:r>
        <w:rPr>
          <w:rFonts w:ascii="Times New Roman" w:hAnsi="Times New Roman" w:cs="Times New Roman" w:eastAsia="Times New Roman"/>
          <w:sz w:val="26"/>
          <w:szCs w:val="26"/>
          <w:color w:val="575759"/>
          <w:spacing w:val="45"/>
          <w:w w:val="100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2D2D2D"/>
          <w:spacing w:val="0"/>
          <w:w w:val="59"/>
          <w:b/>
          <w:bCs/>
          <w:position w:val="0"/>
        </w:rPr>
        <w:t>Mart</w:t>
      </w:r>
      <w:r>
        <w:rPr>
          <w:rFonts w:ascii="Arial" w:hAnsi="Arial" w:cs="Arial" w:eastAsia="Arial"/>
          <w:sz w:val="27"/>
          <w:szCs w:val="27"/>
          <w:color w:val="2D2D2D"/>
          <w:spacing w:val="33"/>
          <w:w w:val="59"/>
          <w:b/>
          <w:bCs/>
          <w:position w:val="0"/>
        </w:rPr>
        <w:t> </w:t>
      </w:r>
      <w:r>
        <w:rPr>
          <w:rFonts w:ascii="Arial" w:hAnsi="Arial" w:cs="Arial" w:eastAsia="Arial"/>
          <w:sz w:val="29"/>
          <w:szCs w:val="29"/>
          <w:color w:val="2D2D2D"/>
          <w:spacing w:val="0"/>
          <w:w w:val="142"/>
          <w:position w:val="0"/>
        </w:rPr>
        <w:t>Lil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59" w:lineRule="exact"/>
        <w:ind w:left="542" w:right="-20"/>
        <w:jc w:val="left"/>
        <w:tabs>
          <w:tab w:pos="8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.32061pt;margin-top:3.798448pt;width:7.29261pt;height:6.5pt;mso-position-horizontal-relative:page;mso-position-vertical-relative:paragraph;z-index:-17021" type="#_x0000_t202" filled="f" stroked="f">
            <v:textbox inset="0,0,0,0">
              <w:txbxContent>
                <w:p>
                  <w:pPr>
                    <w:spacing w:before="0" w:after="0" w:line="130" w:lineRule="exact"/>
                    <w:ind w:right="-60"/>
                    <w:jc w:val="left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3F3F3F"/>
                      <w:spacing w:val="0"/>
                      <w:w w:val="137"/>
                    </w:rPr>
                    <w:t>&gt;,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0"/>
          <w:szCs w:val="10"/>
          <w:color w:val="2D2D2D"/>
          <w:spacing w:val="0"/>
          <w:w w:val="81"/>
          <w:position w:val="3"/>
        </w:rPr>
        <w:t>&lt;ıJ</w:t>
      </w:r>
      <w:r>
        <w:rPr>
          <w:rFonts w:ascii="Arial" w:hAnsi="Arial" w:cs="Arial" w:eastAsia="Arial"/>
          <w:sz w:val="10"/>
          <w:szCs w:val="10"/>
          <w:color w:val="2D2D2D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0"/>
          <w:szCs w:val="10"/>
          <w:color w:val="2D2D2D"/>
          <w:spacing w:val="0"/>
          <w:w w:val="100"/>
          <w:position w:val="3"/>
        </w:rPr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00"/>
          <w:i/>
          <w:position w:val="1"/>
        </w:rPr>
        <w:t>1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00"/>
          <w:i/>
          <w:position w:val="1"/>
        </w:rPr>
        <w:t>  </w:t>
      </w:r>
      <w:r>
        <w:rPr>
          <w:rFonts w:ascii="Arial" w:hAnsi="Arial" w:cs="Arial" w:eastAsia="Arial"/>
          <w:sz w:val="18"/>
          <w:szCs w:val="18"/>
          <w:color w:val="3F3F3F"/>
          <w:spacing w:val="8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4"/>
          <w:position w:val="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7" w:after="0" w:line="347" w:lineRule="exact"/>
        <w:ind w:left="475" w:right="-20"/>
        <w:jc w:val="left"/>
        <w:tabs>
          <w:tab w:pos="2340" w:val="left"/>
          <w:tab w:pos="2920" w:val="left"/>
          <w:tab w:pos="8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4.837341pt;margin-top:7.157218pt;width:16.60917pt;height:27.5pt;mso-position-horizontal-relative:page;mso-position-vertical-relative:paragraph;z-index:-17022" type="#_x0000_t202" filled="f" stroked="f">
            <v:textbox inset="0,0,0,0">
              <w:txbxContent>
                <w:p>
                  <w:pPr>
                    <w:spacing w:before="0" w:after="0" w:line="550" w:lineRule="exact"/>
                    <w:ind w:right="-123"/>
                    <w:jc w:val="left"/>
                    <w:rPr>
                      <w:rFonts w:ascii="Times New Roman" w:hAnsi="Times New Roman" w:cs="Times New Roman" w:eastAsia="Times New Roman"/>
                      <w:sz w:val="55"/>
                      <w:szCs w:val="5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363D89"/>
                      <w:spacing w:val="-1452"/>
                      <w:w w:val="600"/>
                      <w:b/>
                      <w:bCs/>
                    </w:rPr>
                    <w:t>7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8"/>
          <w:szCs w:val="28"/>
          <w:color w:val="575759"/>
          <w:spacing w:val="0"/>
          <w:w w:val="100"/>
        </w:rPr>
        <w:t>.</w:t>
      </w:r>
      <w:r>
        <w:rPr>
          <w:rFonts w:ascii="Arial" w:hAnsi="Arial" w:cs="Arial" w:eastAsia="Arial"/>
          <w:sz w:val="28"/>
          <w:szCs w:val="28"/>
          <w:color w:val="575759"/>
          <w:spacing w:val="0"/>
          <w:w w:val="100"/>
        </w:rPr>
        <w:tab/>
      </w:r>
      <w:r>
        <w:rPr>
          <w:rFonts w:ascii="Arial" w:hAnsi="Arial" w:cs="Arial" w:eastAsia="Arial"/>
          <w:sz w:val="28"/>
          <w:szCs w:val="28"/>
          <w:color w:val="575759"/>
          <w:spacing w:val="0"/>
          <w:w w:val="100"/>
        </w:rPr>
      </w:r>
      <w:r>
        <w:rPr>
          <w:rFonts w:ascii="Times New Roman" w:hAnsi="Times New Roman" w:cs="Times New Roman" w:eastAsia="Times New Roman"/>
          <w:sz w:val="23"/>
          <w:szCs w:val="23"/>
          <w:color w:val="575759"/>
          <w:spacing w:val="0"/>
          <w:w w:val="100"/>
          <w:b/>
          <w:bCs/>
          <w:position w:val="4"/>
        </w:rPr>
        <w:t>Erd</w:t>
      </w:r>
      <w:r>
        <w:rPr>
          <w:rFonts w:ascii="Times New Roman" w:hAnsi="Times New Roman" w:cs="Times New Roman" w:eastAsia="Times New Roman"/>
          <w:sz w:val="23"/>
          <w:szCs w:val="23"/>
          <w:color w:val="575759"/>
          <w:spacing w:val="0"/>
          <w:w w:val="100"/>
          <w:b/>
          <w:bCs/>
          <w:position w:val="4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575759"/>
          <w:spacing w:val="0"/>
          <w:w w:val="100"/>
          <w:b/>
          <w:bCs/>
          <w:position w:val="4"/>
        </w:rPr>
      </w:r>
      <w:r>
        <w:rPr>
          <w:rFonts w:ascii="Arial" w:hAnsi="Arial" w:cs="Arial" w:eastAsia="Arial"/>
          <w:sz w:val="21"/>
          <w:szCs w:val="21"/>
          <w:color w:val="575759"/>
          <w:spacing w:val="0"/>
          <w:w w:val="100"/>
          <w:b/>
          <w:bCs/>
          <w:position w:val="7"/>
        </w:rPr>
        <w:t>Y</w:t>
      </w:r>
      <w:r>
        <w:rPr>
          <w:rFonts w:ascii="Arial" w:hAnsi="Arial" w:cs="Arial" w:eastAsia="Arial"/>
          <w:sz w:val="21"/>
          <w:szCs w:val="21"/>
          <w:color w:val="3F3F3F"/>
          <w:spacing w:val="-8"/>
          <w:w w:val="100"/>
          <w:b/>
          <w:bCs/>
          <w:position w:val="7"/>
        </w:rPr>
        <w:t>I</w:t>
      </w:r>
      <w:r>
        <w:rPr>
          <w:rFonts w:ascii="Arial" w:hAnsi="Arial" w:cs="Arial" w:eastAsia="Arial"/>
          <w:sz w:val="21"/>
          <w:szCs w:val="21"/>
          <w:color w:val="575759"/>
          <w:spacing w:val="4"/>
          <w:w w:val="100"/>
          <w:b/>
          <w:bCs/>
          <w:position w:val="7"/>
        </w:rPr>
        <w:t>L</w:t>
      </w:r>
      <w:r>
        <w:rPr>
          <w:rFonts w:ascii="Arial" w:hAnsi="Arial" w:cs="Arial" w:eastAsia="Arial"/>
          <w:sz w:val="21"/>
          <w:szCs w:val="21"/>
          <w:color w:val="3F3F3F"/>
          <w:spacing w:val="0"/>
          <w:w w:val="100"/>
          <w:b/>
          <w:bCs/>
          <w:position w:val="7"/>
        </w:rPr>
        <w:t>O</w:t>
      </w:r>
      <w:r>
        <w:rPr>
          <w:rFonts w:ascii="Arial" w:hAnsi="Arial" w:cs="Arial" w:eastAsia="Arial"/>
          <w:sz w:val="21"/>
          <w:szCs w:val="21"/>
          <w:color w:val="3F3F3F"/>
          <w:spacing w:val="-11"/>
          <w:w w:val="100"/>
          <w:b/>
          <w:bCs/>
          <w:position w:val="7"/>
        </w:rPr>
        <w:t>!</w:t>
      </w:r>
      <w:r>
        <w:rPr>
          <w:rFonts w:ascii="Arial" w:hAnsi="Arial" w:cs="Arial" w:eastAsia="Arial"/>
          <w:sz w:val="22"/>
          <w:szCs w:val="22"/>
          <w:color w:val="2D2D2D"/>
          <w:spacing w:val="0"/>
          <w:w w:val="100"/>
          <w:b/>
          <w:bCs/>
          <w:position w:val="7"/>
        </w:rPr>
        <w:t>RIM</w:t>
      </w:r>
      <w:r>
        <w:rPr>
          <w:rFonts w:ascii="Arial" w:hAnsi="Arial" w:cs="Arial" w:eastAsia="Arial"/>
          <w:sz w:val="22"/>
          <w:szCs w:val="22"/>
          <w:color w:val="2D2D2D"/>
          <w:spacing w:val="-51"/>
          <w:w w:val="100"/>
          <w:b/>
          <w:bCs/>
          <w:position w:val="7"/>
        </w:rPr>
        <w:t> </w:t>
      </w:r>
      <w:r>
        <w:rPr>
          <w:rFonts w:ascii="Arial" w:hAnsi="Arial" w:cs="Arial" w:eastAsia="Arial"/>
          <w:sz w:val="22"/>
          <w:szCs w:val="22"/>
          <w:color w:val="2D2D2D"/>
          <w:spacing w:val="0"/>
          <w:w w:val="100"/>
          <w:b/>
          <w:bCs/>
          <w:position w:val="7"/>
        </w:rPr>
        <w:tab/>
      </w:r>
      <w:r>
        <w:rPr>
          <w:rFonts w:ascii="Arial" w:hAnsi="Arial" w:cs="Arial" w:eastAsia="Arial"/>
          <w:sz w:val="22"/>
          <w:szCs w:val="22"/>
          <w:color w:val="2D2D2D"/>
          <w:spacing w:val="0"/>
          <w:w w:val="100"/>
          <w:b/>
          <w:bCs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6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6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2064" w:right="-20"/>
        <w:jc w:val="left"/>
        <w:tabs>
          <w:tab w:pos="2740" w:val="left"/>
          <w:tab w:pos="31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575759"/>
          <w:w w:val="90"/>
          <w:position w:val="-1"/>
        </w:rPr>
        <w:t>G</w:t>
      </w:r>
      <w:r>
        <w:rPr>
          <w:rFonts w:ascii="Arial" w:hAnsi="Arial" w:cs="Arial" w:eastAsia="Arial"/>
          <w:sz w:val="19"/>
          <w:szCs w:val="19"/>
          <w:color w:val="575759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75759"/>
          <w:spacing w:val="0"/>
          <w:w w:val="100"/>
          <w:b/>
          <w:bCs/>
          <w:position w:val="0"/>
        </w:rPr>
        <w:t>ün</w:t>
      </w:r>
      <w:r>
        <w:rPr>
          <w:rFonts w:ascii="Times New Roman" w:hAnsi="Times New Roman" w:cs="Times New Roman" w:eastAsia="Times New Roman"/>
          <w:sz w:val="21"/>
          <w:szCs w:val="21"/>
          <w:color w:val="575759"/>
          <w:spacing w:val="-43"/>
          <w:w w:val="100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75759"/>
          <w:spacing w:val="0"/>
          <w:w w:val="100"/>
          <w:b/>
          <w:bCs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575759"/>
          <w:spacing w:val="0"/>
          <w:w w:val="100"/>
          <w:b/>
          <w:bCs/>
          <w:position w:val="0"/>
        </w:rPr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9"/>
          <w:b/>
          <w:bCs/>
          <w:position w:val="4"/>
        </w:rPr>
        <w:t>B</w:t>
      </w:r>
      <w:r>
        <w:rPr>
          <w:rFonts w:ascii="Arial" w:hAnsi="Arial" w:cs="Arial" w:eastAsia="Arial"/>
          <w:sz w:val="19"/>
          <w:szCs w:val="19"/>
          <w:color w:val="3F3F3F"/>
          <w:spacing w:val="-37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19"/>
          <w:szCs w:val="19"/>
          <w:color w:val="575759"/>
          <w:spacing w:val="0"/>
          <w:w w:val="81"/>
          <w:b/>
          <w:bCs/>
          <w:position w:val="4"/>
        </w:rPr>
        <w:t>"</w:t>
      </w:r>
      <w:r>
        <w:rPr>
          <w:rFonts w:ascii="Arial" w:hAnsi="Arial" w:cs="Arial" w:eastAsia="Arial"/>
          <w:sz w:val="19"/>
          <w:szCs w:val="19"/>
          <w:color w:val="575759"/>
          <w:spacing w:val="0"/>
          <w:w w:val="100"/>
          <w:b/>
          <w:bCs/>
          <w:position w:val="4"/>
        </w:rPr>
        <w:tab/>
      </w:r>
      <w:r>
        <w:rPr>
          <w:rFonts w:ascii="Arial" w:hAnsi="Arial" w:cs="Arial" w:eastAsia="Arial"/>
          <w:sz w:val="19"/>
          <w:szCs w:val="19"/>
          <w:color w:val="575759"/>
          <w:spacing w:val="0"/>
          <w:w w:val="100"/>
          <w:b/>
          <w:bCs/>
          <w:position w:val="4"/>
        </w:rPr>
        <w:t>e</w:t>
      </w:r>
      <w:r>
        <w:rPr>
          <w:rFonts w:ascii="Arial" w:hAnsi="Arial" w:cs="Arial" w:eastAsia="Arial"/>
          <w:sz w:val="19"/>
          <w:szCs w:val="19"/>
          <w:color w:val="575759"/>
          <w:spacing w:val="6"/>
          <w:w w:val="100"/>
          <w:b/>
          <w:bCs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b/>
          <w:bCs/>
          <w:position w:val="4"/>
        </w:rPr>
        <w:t>1.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4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7"/>
          <w:b/>
          <w:bCs/>
          <w:position w:val="4"/>
        </w:rPr>
        <w:t>Posta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60" w:right="200"/>
        </w:sectPr>
      </w:pPr>
      <w:rPr/>
    </w:p>
    <w:p>
      <w:pPr>
        <w:spacing w:before="13" w:after="0" w:line="181" w:lineRule="exact"/>
        <w:ind w:left="2690" w:right="-84"/>
        <w:jc w:val="left"/>
        <w:tabs>
          <w:tab w:pos="4000" w:val="left"/>
          <w:tab w:pos="6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4.989258pt;margin-top:11.857608pt;width:4.782665pt;height:10.5pt;mso-position-horizontal-relative:page;mso-position-vertical-relative:paragraph;z-index:-17019" type="#_x0000_t202" filled="f" stroked="f">
            <v:textbox inset="0,0,0,0">
              <w:txbxContent>
                <w:p>
                  <w:pPr>
                    <w:spacing w:before="0" w:after="0" w:line="210" w:lineRule="exact"/>
                    <w:ind w:right="-71"/>
                    <w:jc w:val="left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  <w:rPr/>
                  <w:r>
                    <w:rPr>
                      <w:rFonts w:ascii="Arial" w:hAnsi="Arial" w:cs="Arial" w:eastAsia="Arial"/>
                      <w:sz w:val="21"/>
                      <w:szCs w:val="21"/>
                      <w:color w:val="A1A1A1"/>
                      <w:spacing w:val="-30"/>
                      <w:w w:val="128"/>
                    </w:rPr>
                    <w:t>,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575759"/>
                      <w:spacing w:val="0"/>
                      <w:w w:val="106"/>
                    </w:rPr>
                    <w:t>,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575759"/>
          <w:w w:val="105"/>
          <w:b/>
          <w:bCs/>
          <w:position w:val="-6"/>
        </w:rPr>
        <w:t>up</w:t>
      </w:r>
      <w:r>
        <w:rPr>
          <w:rFonts w:ascii="Arial" w:hAnsi="Arial" w:cs="Arial" w:eastAsia="Arial"/>
          <w:sz w:val="19"/>
          <w:szCs w:val="19"/>
          <w:color w:val="575759"/>
          <w:w w:val="100"/>
          <w:b/>
          <w:bCs/>
          <w:position w:val="-6"/>
        </w:rPr>
        <w:t>  </w:t>
      </w:r>
      <w:r>
        <w:rPr>
          <w:rFonts w:ascii="Arial" w:hAnsi="Arial" w:cs="Arial" w:eastAsia="Arial"/>
          <w:sz w:val="19"/>
          <w:szCs w:val="19"/>
          <w:color w:val="575759"/>
          <w:spacing w:val="2"/>
          <w:w w:val="100"/>
          <w:b/>
          <w:bCs/>
          <w:position w:val="-6"/>
        </w:rPr>
        <w:t> </w:t>
      </w:r>
      <w:r>
        <w:rPr>
          <w:rFonts w:ascii="Arial" w:hAnsi="Arial" w:cs="Arial" w:eastAsia="Arial"/>
          <w:sz w:val="20"/>
          <w:szCs w:val="20"/>
          <w:color w:val="575759"/>
          <w:spacing w:val="0"/>
          <w:w w:val="109"/>
          <w:b/>
          <w:bCs/>
          <w:position w:val="-4"/>
        </w:rPr>
        <w:t>rAmiri</w:t>
      </w:r>
      <w:r>
        <w:rPr>
          <w:rFonts w:ascii="Arial" w:hAnsi="Arial" w:cs="Arial" w:eastAsia="Arial"/>
          <w:sz w:val="20"/>
          <w:szCs w:val="20"/>
          <w:color w:val="575759"/>
          <w:spacing w:val="0"/>
          <w:w w:val="100"/>
          <w:b/>
          <w:bCs/>
          <w:position w:val="-4"/>
        </w:rPr>
        <w:tab/>
      </w:r>
      <w:r>
        <w:rPr>
          <w:rFonts w:ascii="Arial" w:hAnsi="Arial" w:cs="Arial" w:eastAsia="Arial"/>
          <w:sz w:val="20"/>
          <w:szCs w:val="20"/>
          <w:color w:val="575759"/>
          <w:spacing w:val="0"/>
          <w:w w:val="100"/>
          <w:b/>
          <w:bCs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00"/>
          <w:position w:val="-14"/>
        </w:rPr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00"/>
          <w:u w:val="single" w:color="575B87"/>
          <w:position w:val="-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-23"/>
          <w:w w:val="100"/>
          <w:u w:val="single" w:color="575B87"/>
          <w:position w:val="-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-23"/>
          <w:w w:val="100"/>
          <w:u w:val="single" w:color="575B87"/>
          <w:position w:val="-14"/>
        </w:rPr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93"/>
          <w:u w:val="single" w:color="575B87"/>
          <w:position w:val="-14"/>
        </w:rPr>
        <w:t>Q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93"/>
          <w:u w:val="single" w:color="575B87"/>
          <w:position w:val="-14"/>
        </w:rPr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00"/>
          <w:u w:val="single" w:color="575B87"/>
          <w:position w:val="-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00"/>
          <w:u w:val="single" w:color="575B87"/>
          <w:position w:val="-1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00"/>
          <w:u w:val="single" w:color="575B87"/>
          <w:position w:val="-14"/>
        </w:rPr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00"/>
          <w:position w:val="-14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6" w:after="0" w:line="150" w:lineRule="exact"/>
        <w:ind w:left="153" w:right="-63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  <w:color w:val="B3B5B5"/>
          <w:w w:val="72"/>
          <w:position w:val="-2"/>
        </w:rPr>
        <w:t>.•.</w:t>
      </w:r>
      <w:r>
        <w:rPr>
          <w:rFonts w:ascii="Times New Roman" w:hAnsi="Times New Roman" w:cs="Times New Roman" w:eastAsia="Times New Roman"/>
          <w:sz w:val="15"/>
          <w:szCs w:val="15"/>
          <w:color w:val="B3B5B5"/>
          <w:spacing w:val="-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B3B5B5"/>
          <w:spacing w:val="0"/>
          <w:w w:val="100"/>
          <w:position w:val="-2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31" w:lineRule="atLeast"/>
        <w:ind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4.872192pt;margin-top:4.220383pt;width:6.5926pt;height:14pt;mso-position-horizontal-relative:page;mso-position-vertical-relative:paragraph;z-index:-17020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B3B5B5"/>
                      <w:spacing w:val="0"/>
                      <w:w w:val="169"/>
                    </w:rPr>
                    <w:t>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A1A1A1"/>
          <w:spacing w:val="0"/>
          <w:w w:val="74"/>
        </w:rPr>
        <w:t>"'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40" w:after="0" w:line="155" w:lineRule="exact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B3B5B5"/>
          <w:spacing w:val="-19"/>
          <w:w w:val="70"/>
          <w:position w:val="-13"/>
        </w:rPr>
        <w:t>.</w:t>
      </w:r>
      <w:r>
        <w:rPr>
          <w:rFonts w:ascii="Arial" w:hAnsi="Arial" w:cs="Arial" w:eastAsia="Arial"/>
          <w:sz w:val="27"/>
          <w:szCs w:val="27"/>
          <w:color w:val="898C8E"/>
          <w:spacing w:val="0"/>
          <w:w w:val="53"/>
          <w:position w:val="-13"/>
        </w:rPr>
        <w:t>•.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60" w:right="200"/>
          <w:cols w:num="3" w:equalWidth="0">
            <w:col w:w="6065" w:space="2701"/>
            <w:col w:w="313" w:space="785"/>
            <w:col w:w="1696"/>
          </w:cols>
        </w:sectPr>
      </w:pPr>
      <w:rPr/>
    </w:p>
    <w:p>
      <w:pPr>
        <w:spacing w:before="0" w:after="0" w:line="75" w:lineRule="exact"/>
        <w:ind w:right="-20"/>
        <w:jc w:val="righ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4D527B"/>
          <w:spacing w:val="0"/>
          <w:w w:val="67"/>
          <w:position w:val="4"/>
        </w:rPr>
        <w:t>c::::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92" w:lineRule="atLeast"/>
        <w:ind w:left="3527" w:right="2722"/>
        <w:jc w:val="center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C8C8C8"/>
          <w:spacing w:val="0"/>
          <w:w w:val="52"/>
        </w:rPr>
        <w:t>....,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20" w:lineRule="exact"/>
        <w:ind w:right="-20"/>
        <w:jc w:val="left"/>
        <w:tabs>
          <w:tab w:pos="58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F3F3F"/>
          <w:spacing w:val="0"/>
          <w:w w:val="236"/>
          <w:position w:val="1"/>
        </w:rPr>
        <w:t>ı</w:t>
      </w:r>
      <w:r>
        <w:rPr>
          <w:rFonts w:ascii="Arial" w:hAnsi="Arial" w:cs="Arial" w:eastAsia="Arial"/>
          <w:sz w:val="16"/>
          <w:szCs w:val="16"/>
          <w:color w:val="3F3F3F"/>
          <w:spacing w:val="-29"/>
          <w:w w:val="236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6B6E70"/>
          <w:spacing w:val="0"/>
          <w:w w:val="148"/>
          <w:position w:val="1"/>
        </w:rPr>
        <w:t>.</w:t>
      </w:r>
      <w:r>
        <w:rPr>
          <w:rFonts w:ascii="Arial" w:hAnsi="Arial" w:cs="Arial" w:eastAsia="Arial"/>
          <w:sz w:val="16"/>
          <w:szCs w:val="16"/>
          <w:color w:val="6B6E70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6"/>
          <w:szCs w:val="16"/>
          <w:color w:val="6B6E70"/>
          <w:spacing w:val="0"/>
          <w:w w:val="100"/>
          <w:position w:val="1"/>
        </w:rPr>
      </w:r>
      <w:r>
        <w:rPr>
          <w:rFonts w:ascii="Arial" w:hAnsi="Arial" w:cs="Arial" w:eastAsia="Arial"/>
          <w:sz w:val="16"/>
          <w:szCs w:val="16"/>
          <w:color w:val="575759"/>
          <w:spacing w:val="0"/>
          <w:w w:val="178"/>
          <w:position w:val="1"/>
        </w:rPr>
        <w:t>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60" w:right="200"/>
          <w:cols w:num="2" w:equalWidth="0">
            <w:col w:w="4569" w:space="507"/>
            <w:col w:w="6484"/>
          </w:cols>
        </w:sectPr>
      </w:pPr>
      <w:rPr/>
    </w:p>
    <w:p>
      <w:pPr>
        <w:spacing w:before="27" w:after="0" w:line="159" w:lineRule="exact"/>
        <w:ind w:right="1369"/>
        <w:jc w:val="right"/>
        <w:tabs>
          <w:tab w:pos="18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13"/>
          <w:szCs w:val="13"/>
          <w:color w:val="A1A1A1"/>
          <w:w w:val="344"/>
          <w:position w:val="-2"/>
        </w:rPr>
        <w:t>;</w:t>
      </w:r>
      <w:r>
        <w:rPr>
          <w:rFonts w:ascii="Arial" w:hAnsi="Arial" w:cs="Arial" w:eastAsia="Arial"/>
          <w:sz w:val="13"/>
          <w:szCs w:val="13"/>
          <w:color w:val="A1A1A1"/>
          <w:w w:val="100"/>
          <w:position w:val="-2"/>
        </w:rPr>
        <w:tab/>
      </w:r>
      <w:r>
        <w:rPr>
          <w:rFonts w:ascii="Arial" w:hAnsi="Arial" w:cs="Arial" w:eastAsia="Arial"/>
          <w:sz w:val="13"/>
          <w:szCs w:val="13"/>
          <w:color w:val="A1A1A1"/>
          <w:w w:val="100"/>
          <w:position w:val="-2"/>
        </w:rPr>
      </w:r>
      <w:r>
        <w:rPr>
          <w:rFonts w:ascii="Times New Roman" w:hAnsi="Times New Roman" w:cs="Times New Roman" w:eastAsia="Times New Roman"/>
          <w:sz w:val="16"/>
          <w:szCs w:val="16"/>
          <w:color w:val="B3B5B5"/>
          <w:spacing w:val="0"/>
          <w:w w:val="301"/>
          <w:position w:val="-2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40" w:bottom="280" w:left="160" w:right="2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18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99"/>
          <w:position w:val="-8"/>
        </w:rPr>
        <w:t>Şof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98"/>
          <w:position w:val="-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8"/>
        </w:rPr>
        <w:t>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6" w:lineRule="exact"/>
        <w:ind w:right="-20"/>
        <w:jc w:val="left"/>
        <w:tabs>
          <w:tab w:pos="960" w:val="left"/>
          <w:tab w:pos="1240" w:val="left"/>
          <w:tab w:pos="196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B3B5B5"/>
          <w:spacing w:val="-151"/>
          <w:w w:val="157"/>
          <w:position w:val="-6"/>
        </w:rPr>
        <w:t>.</w:t>
      </w:r>
      <w:r>
        <w:rPr>
          <w:rFonts w:ascii="Arial" w:hAnsi="Arial" w:cs="Arial" w:eastAsia="Arial"/>
          <w:sz w:val="20"/>
          <w:szCs w:val="20"/>
          <w:color w:val="B3B5B5"/>
          <w:spacing w:val="0"/>
          <w:w w:val="157"/>
          <w:position w:val="-1"/>
        </w:rPr>
        <w:t>'</w:t>
      </w:r>
      <w:r>
        <w:rPr>
          <w:rFonts w:ascii="Arial" w:hAnsi="Arial" w:cs="Arial" w:eastAsia="Arial"/>
          <w:sz w:val="20"/>
          <w:szCs w:val="20"/>
          <w:color w:val="B3B5B5"/>
          <w:spacing w:val="-84"/>
          <w:w w:val="157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B3B5B5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0"/>
          <w:szCs w:val="20"/>
          <w:color w:val="B3B5B5"/>
          <w:spacing w:val="0"/>
          <w:w w:val="100"/>
          <w:position w:val="-1"/>
        </w:rPr>
      </w:r>
      <w:r>
        <w:rPr>
          <w:rFonts w:ascii="Arial" w:hAnsi="Arial" w:cs="Arial" w:eastAsia="Arial"/>
          <w:sz w:val="16"/>
          <w:szCs w:val="16"/>
          <w:color w:val="B3B5B5"/>
          <w:spacing w:val="0"/>
          <w:w w:val="157"/>
          <w:position w:val="8"/>
        </w:rPr>
        <w:t>'</w:t>
      </w:r>
      <w:r>
        <w:rPr>
          <w:rFonts w:ascii="Arial" w:hAnsi="Arial" w:cs="Arial" w:eastAsia="Arial"/>
          <w:sz w:val="16"/>
          <w:szCs w:val="16"/>
          <w:color w:val="B3B5B5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6"/>
          <w:szCs w:val="16"/>
          <w:color w:val="B3B5B5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1"/>
          <w:szCs w:val="11"/>
          <w:color w:val="B3B5B5"/>
          <w:spacing w:val="0"/>
          <w:w w:val="100"/>
          <w:position w:val="-2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B3B5B5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B3B5B5"/>
          <w:spacing w:val="0"/>
          <w:w w:val="100"/>
          <w:position w:val="-2"/>
        </w:rPr>
      </w:r>
      <w:r>
        <w:rPr>
          <w:rFonts w:ascii="Arial" w:hAnsi="Arial" w:cs="Arial" w:eastAsia="Arial"/>
          <w:sz w:val="13"/>
          <w:szCs w:val="13"/>
          <w:color w:val="B3B5B5"/>
          <w:spacing w:val="0"/>
          <w:w w:val="208"/>
          <w:position w:val="-1"/>
        </w:rPr>
        <w:t>ı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left="91" w:right="-20"/>
        <w:jc w:val="left"/>
        <w:tabs>
          <w:tab w:pos="118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10"/>
          <w:szCs w:val="10"/>
          <w:color w:val="B3B5B5"/>
          <w:spacing w:val="0"/>
          <w:w w:val="284"/>
          <w:position w:val="-2"/>
        </w:rPr>
        <w:t>'</w:t>
      </w:r>
      <w:r>
        <w:rPr>
          <w:rFonts w:ascii="Arial" w:hAnsi="Arial" w:cs="Arial" w:eastAsia="Arial"/>
          <w:sz w:val="10"/>
          <w:szCs w:val="10"/>
          <w:color w:val="B3B5B5"/>
          <w:spacing w:val="5"/>
          <w:w w:val="284"/>
          <w:position w:val="-2"/>
        </w:rPr>
        <w:t> </w:t>
      </w:r>
      <w:r>
        <w:rPr>
          <w:rFonts w:ascii="Arial" w:hAnsi="Arial" w:cs="Arial" w:eastAsia="Arial"/>
          <w:sz w:val="10"/>
          <w:szCs w:val="10"/>
          <w:color w:val="B3B5B5"/>
          <w:spacing w:val="0"/>
          <w:w w:val="173"/>
          <w:i/>
          <w:position w:val="-2"/>
        </w:rPr>
        <w:t>1</w:t>
      </w:r>
      <w:r>
        <w:rPr>
          <w:rFonts w:ascii="Arial" w:hAnsi="Arial" w:cs="Arial" w:eastAsia="Arial"/>
          <w:sz w:val="10"/>
          <w:szCs w:val="10"/>
          <w:color w:val="B3B5B5"/>
          <w:spacing w:val="0"/>
          <w:w w:val="100"/>
          <w:i/>
          <w:position w:val="-2"/>
        </w:rPr>
        <w:tab/>
      </w:r>
      <w:r>
        <w:rPr>
          <w:rFonts w:ascii="Arial" w:hAnsi="Arial" w:cs="Arial" w:eastAsia="Arial"/>
          <w:sz w:val="10"/>
          <w:szCs w:val="10"/>
          <w:color w:val="B3B5B5"/>
          <w:spacing w:val="0"/>
          <w:w w:val="100"/>
          <w:i/>
          <w:position w:val="-2"/>
        </w:rPr>
      </w:r>
      <w:r>
        <w:rPr>
          <w:rFonts w:ascii="Arial" w:hAnsi="Arial" w:cs="Arial" w:eastAsia="Arial"/>
          <w:sz w:val="27"/>
          <w:szCs w:val="27"/>
          <w:color w:val="B3B5B5"/>
          <w:spacing w:val="0"/>
          <w:w w:val="52"/>
          <w:position w:val="2"/>
        </w:rPr>
        <w:t>-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60" w:right="200"/>
          <w:cols w:num="2" w:equalWidth="0">
            <w:col w:w="5487" w:space="2687"/>
            <w:col w:w="3386"/>
          </w:cols>
        </w:sectPr>
      </w:pPr>
      <w:rPr/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542" w:right="-69"/>
        <w:jc w:val="left"/>
        <w:tabs>
          <w:tab w:pos="5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0"/>
          <w:w w:val="100"/>
          <w:position w:val="3"/>
        </w:rPr>
        <w:t>..;.:</w:t>
      </w:r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0"/>
          <w:w w:val="100"/>
          <w:position w:val="3"/>
        </w:rPr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0"/>
        </w:rPr>
        <w:t>İtf.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8" w:lineRule="exact"/>
        <w:ind w:right="-20"/>
        <w:jc w:val="left"/>
        <w:rPr>
          <w:rFonts w:ascii="Arial" w:hAnsi="Arial" w:cs="Arial" w:eastAsia="Arial"/>
          <w:sz w:val="51"/>
          <w:szCs w:val="5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9"/>
          <w:szCs w:val="49"/>
          <w:color w:val="898C8E"/>
          <w:spacing w:val="4"/>
          <w:w w:val="63"/>
          <w:position w:val="-13"/>
        </w:rPr>
        <w:t>B</w:t>
      </w:r>
      <w:r>
        <w:rPr>
          <w:rFonts w:ascii="Times New Roman" w:hAnsi="Times New Roman" w:cs="Times New Roman" w:eastAsia="Times New Roman"/>
          <w:sz w:val="49"/>
          <w:szCs w:val="49"/>
          <w:color w:val="6B6E70"/>
          <w:spacing w:val="0"/>
          <w:w w:val="63"/>
          <w:position w:val="-13"/>
        </w:rPr>
        <w:t>ü</w:t>
      </w:r>
      <w:r>
        <w:rPr>
          <w:rFonts w:ascii="Times New Roman" w:hAnsi="Times New Roman" w:cs="Times New Roman" w:eastAsia="Times New Roman"/>
          <w:sz w:val="49"/>
          <w:szCs w:val="49"/>
          <w:color w:val="6B6E70"/>
          <w:spacing w:val="20"/>
          <w:w w:val="63"/>
          <w:position w:val="-13"/>
        </w:rPr>
        <w:t> </w:t>
      </w:r>
      <w:r>
        <w:rPr>
          <w:rFonts w:ascii="Arial" w:hAnsi="Arial" w:cs="Arial" w:eastAsia="Arial"/>
          <w:sz w:val="51"/>
          <w:szCs w:val="51"/>
          <w:color w:val="6B6E70"/>
          <w:spacing w:val="-105"/>
          <w:w w:val="105"/>
          <w:position w:val="-13"/>
        </w:rPr>
        <w:t>;</w:t>
      </w:r>
      <w:r>
        <w:rPr>
          <w:rFonts w:ascii="Arial" w:hAnsi="Arial" w:cs="Arial" w:eastAsia="Arial"/>
          <w:sz w:val="51"/>
          <w:szCs w:val="51"/>
          <w:color w:val="4D527B"/>
          <w:spacing w:val="0"/>
          <w:w w:val="270"/>
          <w:position w:val="-13"/>
        </w:rPr>
        <w:t>)</w:t>
      </w:r>
      <w:r>
        <w:rPr>
          <w:rFonts w:ascii="Arial" w:hAnsi="Arial" w:cs="Arial" w:eastAsia="Arial"/>
          <w:sz w:val="51"/>
          <w:szCs w:val="51"/>
          <w:color w:val="4D527B"/>
          <w:spacing w:val="-55"/>
          <w:w w:val="100"/>
          <w:position w:val="-13"/>
        </w:rPr>
        <w:t> </w:t>
      </w:r>
      <w:r>
        <w:rPr>
          <w:rFonts w:ascii="Arial" w:hAnsi="Arial" w:cs="Arial" w:eastAsia="Arial"/>
          <w:sz w:val="51"/>
          <w:szCs w:val="51"/>
          <w:color w:val="B3B5B5"/>
          <w:spacing w:val="0"/>
          <w:w w:val="75"/>
          <w:position w:val="-13"/>
        </w:rPr>
        <w:t>·</w:t>
      </w:r>
      <w:r>
        <w:rPr>
          <w:rFonts w:ascii="Arial" w:hAnsi="Arial" w:cs="Arial" w:eastAsia="Arial"/>
          <w:sz w:val="51"/>
          <w:szCs w:val="51"/>
          <w:color w:val="B3B5B5"/>
          <w:spacing w:val="27"/>
          <w:w w:val="75"/>
          <w:position w:val="-13"/>
        </w:rPr>
        <w:t> </w:t>
      </w:r>
      <w:r>
        <w:rPr>
          <w:rFonts w:ascii="Arial" w:hAnsi="Arial" w:cs="Arial" w:eastAsia="Arial"/>
          <w:sz w:val="51"/>
          <w:szCs w:val="51"/>
          <w:color w:val="6B6E70"/>
          <w:spacing w:val="0"/>
          <w:w w:val="100"/>
          <w:position w:val="-13"/>
        </w:rPr>
        <w:t>su</w:t>
      </w:r>
      <w:r>
        <w:rPr>
          <w:rFonts w:ascii="Arial" w:hAnsi="Arial" w:cs="Arial" w:eastAsia="Arial"/>
          <w:sz w:val="51"/>
          <w:szCs w:val="5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60" w:right="200"/>
          <w:cols w:num="2" w:equalWidth="0">
            <w:col w:w="5660" w:space="2629"/>
            <w:col w:w="3271"/>
          </w:cols>
        </w:sectPr>
      </w:pPr>
      <w:rPr/>
    </w:p>
    <w:p>
      <w:pPr>
        <w:spacing w:before="0" w:after="0" w:line="245" w:lineRule="exact"/>
        <w:ind w:right="-20"/>
        <w:jc w:val="righ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D2D2D"/>
          <w:spacing w:val="0"/>
          <w:w w:val="57"/>
        </w:rPr>
        <w:t>::r: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0" w:after="0" w:line="277" w:lineRule="exact"/>
        <w:ind w:right="-81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3F3F3F"/>
          <w:spacing w:val="9"/>
          <w:w w:val="123"/>
        </w:rPr>
        <w:t>h</w:t>
      </w:r>
      <w:r>
        <w:rPr>
          <w:rFonts w:ascii="Times New Roman" w:hAnsi="Times New Roman" w:cs="Times New Roman" w:eastAsia="Times New Roman"/>
          <w:sz w:val="27"/>
          <w:szCs w:val="27"/>
          <w:color w:val="575759"/>
          <w:spacing w:val="0"/>
          <w:w w:val="77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575759"/>
          <w:spacing w:val="0"/>
          <w:w w:val="78"/>
        </w:rPr>
        <w:t>r</w:t>
      </w:r>
      <w:r>
        <w:rPr>
          <w:rFonts w:ascii="Times New Roman" w:hAnsi="Times New Roman" w:cs="Times New Roman" w:eastAsia="Times New Roman"/>
          <w:sz w:val="27"/>
          <w:szCs w:val="27"/>
          <w:color w:val="3F3F3F"/>
          <w:spacing w:val="0"/>
          <w:w w:val="105"/>
        </w:rPr>
        <w:t>gö.n</w:t>
      </w:r>
      <w:r>
        <w:rPr>
          <w:rFonts w:ascii="Times New Roman" w:hAnsi="Times New Roman" w:cs="Times New Roman" w:eastAsia="Times New Roman"/>
          <w:sz w:val="27"/>
          <w:szCs w:val="27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F3F3F"/>
          <w:spacing w:val="0"/>
          <w:w w:val="104"/>
        </w:rPr>
        <w:t>K</w:t>
      </w:r>
      <w:r>
        <w:rPr>
          <w:rFonts w:ascii="Times New Roman" w:hAnsi="Times New Roman" w:cs="Times New Roman" w:eastAsia="Times New Roman"/>
          <w:sz w:val="27"/>
          <w:szCs w:val="27"/>
          <w:color w:val="3F3F3F"/>
          <w:spacing w:val="-6"/>
          <w:w w:val="104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6B6E70"/>
          <w:spacing w:val="0"/>
          <w:w w:val="103"/>
        </w:rPr>
        <w:t>YA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54" w:after="0" w:line="226" w:lineRule="exact"/>
        <w:ind w:right="-20"/>
        <w:jc w:val="left"/>
        <w:tabs>
          <w:tab w:pos="106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575759"/>
          <w:spacing w:val="0"/>
          <w:w w:val="92"/>
          <w:position w:val="-1"/>
        </w:rPr>
        <w:t>Itfaiy</w:t>
      </w:r>
      <w:r>
        <w:rPr>
          <w:rFonts w:ascii="Arial" w:hAnsi="Arial" w:cs="Arial" w:eastAsia="Arial"/>
          <w:sz w:val="19"/>
          <w:szCs w:val="19"/>
          <w:color w:val="575759"/>
          <w:spacing w:val="0"/>
          <w:w w:val="92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575759"/>
          <w:spacing w:val="7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81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8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1"/>
          <w:w w:val="7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44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759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85"/>
          <w:position w:val="-1"/>
        </w:rPr>
        <w:t>ve</w:t>
      </w:r>
      <w:r>
        <w:rPr>
          <w:rFonts w:ascii="Arial" w:hAnsi="Arial" w:cs="Arial" w:eastAsia="Arial"/>
          <w:sz w:val="19"/>
          <w:szCs w:val="19"/>
          <w:color w:val="3F3F3F"/>
          <w:spacing w:val="-22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575759"/>
          <w:spacing w:val="0"/>
          <w:w w:val="76"/>
          <w:b/>
          <w:bCs/>
          <w:position w:val="-1"/>
        </w:rPr>
        <w:t>Acil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60" w:right="200"/>
          <w:cols w:num="3" w:equalWidth="0">
            <w:col w:w="704" w:space="1961"/>
            <w:col w:w="1676" w:space="4151"/>
            <w:col w:w="3068"/>
          </w:cols>
        </w:sectPr>
      </w:pPr>
      <w:rPr/>
    </w:p>
    <w:p>
      <w:pPr>
        <w:spacing w:before="0" w:after="0" w:line="240" w:lineRule="exact"/>
        <w:ind w:left="2489" w:right="-20"/>
        <w:jc w:val="left"/>
        <w:tabs>
          <w:tab w:pos="8280" w:val="left"/>
          <w:tab w:pos="1018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13.722535pt;margin-top:9.456826pt;width:566.2037pt;height:773.212939pt;mso-position-horizontal-relative:page;mso-position-vertical-relative:page;z-index:-17024" coordorigin="274,189" coordsize="11324,15464">
            <v:group style="position:absolute;left:296;top:201;width:2;height:536" coordorigin="296,201" coordsize="2,536">
              <v:shape style="position:absolute;left:296;top:201;width:2;height:536" coordorigin="296,201" coordsize="0,536" path="m296,737l296,201e" filled="f" stroked="t" strokeweight=".954611pt" strokecolor="#A8A8A8">
                <v:path arrowok="t"/>
              </v:shape>
            </v:group>
            <v:group style="position:absolute;left:286;top:208;width:11274;height:2" coordorigin="286,208" coordsize="11274,2">
              <v:shape style="position:absolute;left:286;top:208;width:11274;height:2" coordorigin="286,208" coordsize="11274,0" path="m286,208l11560,208e" filled="f" stroked="t" strokeweight=".715958pt" strokecolor="#5B5B5B">
                <v:path arrowok="t"/>
              </v:shape>
            </v:group>
            <v:group style="position:absolute;left:3055;top:211;width:420;height:2" coordorigin="3055,211" coordsize="420,2">
              <v:shape style="position:absolute;left:3055;top:211;width:420;height:2" coordorigin="3055,211" coordsize="420,0" path="m3055,211l3475,211e" filled="f" stroked="t" strokeweight=".477306pt" strokecolor="#3F3F3F">
                <v:path arrowok="t"/>
              </v:shape>
            </v:group>
            <v:group style="position:absolute;left:3418;top:211;width:453;height:2" coordorigin="3418,211" coordsize="453,2">
              <v:shape style="position:absolute;left:3418;top:211;width:453;height:2" coordorigin="3418,211" coordsize="453,0" path="m3418,211l3871,211e" filled="f" stroked="t" strokeweight=".477306pt" strokecolor="#2B2B2B">
                <v:path arrowok="t"/>
              </v:shape>
            </v:group>
            <v:group style="position:absolute;left:7346;top:206;width:430;height:2" coordorigin="7346,206" coordsize="430,2">
              <v:shape style="position:absolute;left:7346;top:206;width:430;height:2" coordorigin="7346,206" coordsize="430,0" path="m7346,206l7775,206e" filled="f" stroked="t" strokeweight=".477306pt" strokecolor="#2F2F2F">
                <v:path arrowok="t"/>
              </v:shape>
            </v:group>
            <v:group style="position:absolute;left:9150;top:196;width:2;height:1518" coordorigin="9150,196" coordsize="2,1518">
              <v:shape style="position:absolute;left:9150;top:196;width:2;height:1518" coordorigin="9150,196" coordsize="0,1518" path="m9150,1714l9150,196e" filled="f" stroked="t" strokeweight=".715958pt" strokecolor="#676767">
                <v:path arrowok="t"/>
              </v:shape>
            </v:group>
            <v:group style="position:absolute;left:296;top:201;width:2;height:15426" coordorigin="296,201" coordsize="2,15426">
              <v:shape style="position:absolute;left:296;top:201;width:2;height:15426" coordorigin="296,201" coordsize="0,15426" path="m296,15627l296,201e" filled="f" stroked="t" strokeweight=".715958pt" strokecolor="#575757">
                <v:path arrowok="t"/>
              </v:shape>
            </v:group>
            <v:group style="position:absolute;left:2346;top:201;width:2;height:857" coordorigin="2346,201" coordsize="2,857">
              <v:shape style="position:absolute;left:2346;top:201;width:2;height:857" coordorigin="2346,201" coordsize="0,857" path="m2346,1058l2346,201e" filled="f" stroked="t" strokeweight=".954611pt" strokecolor="#5B5B5B">
                <v:path arrowok="t"/>
              </v:shape>
            </v:group>
            <v:group style="position:absolute;left:11556;top:196;width:2;height:1537" coordorigin="11556,196" coordsize="2,1537">
              <v:shape style="position:absolute;left:11556;top:196;width:2;height:1537" coordorigin="11556,196" coordsize="0,1537" path="m11556,1733l11556,196e" filled="f" stroked="t" strokeweight=".715958pt" strokecolor="#4F4F4F">
                <v:path arrowok="t"/>
              </v:shape>
            </v:group>
            <v:group style="position:absolute;left:296;top:934;width:2;height:326" coordorigin="296,934" coordsize="2,326">
              <v:shape style="position:absolute;left:296;top:934;width:2;height:326" coordorigin="296,934" coordsize="0,326" path="m296,1259l296,934e" filled="f" stroked="t" strokeweight=".477306pt" strokecolor="#838383">
                <v:path arrowok="t"/>
              </v:shape>
            </v:group>
            <v:group style="position:absolute;left:2348;top:1001;width:2;height:713" coordorigin="2348,1001" coordsize="2,713">
              <v:shape style="position:absolute;left:2348;top:1001;width:2;height:713" coordorigin="2348,1001" coordsize="0,713" path="m2348,1714l2348,1001e" filled="f" stroked="t" strokeweight=".477306pt" strokecolor="#282828">
                <v:path arrowok="t"/>
              </v:shape>
            </v:group>
            <v:group style="position:absolute;left:301;top:201;width:2;height:1532" coordorigin="301,201" coordsize="2,1532">
              <v:shape style="position:absolute;left:301;top:201;width:2;height:1532" coordorigin="301,201" coordsize="0,1532" path="m301,1733l301,201e" filled="f" stroked="t" strokeweight=".715958pt" strokecolor="#878787">
                <v:path arrowok="t"/>
              </v:shape>
            </v:group>
            <v:group style="position:absolute;left:11565;top:196;width:2;height:3754" coordorigin="11565,196" coordsize="2,3754">
              <v:shape style="position:absolute;left:11565;top:196;width:2;height:3754" coordorigin="11565,196" coordsize="0,3754" path="m11565,3950l11565,196e" filled="f" stroked="t" strokeweight=".715958pt" strokecolor="#575757">
                <v:path arrowok="t"/>
              </v:shape>
            </v:group>
            <v:group style="position:absolute;left:286;top:2427;width:6463;height:2" coordorigin="286,2427" coordsize="6463,2">
              <v:shape style="position:absolute;left:286;top:2427;width:6463;height:2" coordorigin="286,2427" coordsize="6463,0" path="m286,2427l6749,2427e" filled="f" stroked="t" strokeweight=".715958pt" strokecolor="#4F4F4F">
                <v:path arrowok="t"/>
              </v:shape>
            </v:group>
            <v:group style="position:absolute;left:6692;top:2427;width:711;height:2" coordorigin="6692,2427" coordsize="711,2">
              <v:shape style="position:absolute;left:6692;top:2427;width:711;height:2" coordorigin="6692,2427" coordsize="711,0" path="m6692,2427l7403,2427e" filled="f" stroked="t" strokeweight=".477306pt" strokecolor="#3B3B3B">
                <v:path arrowok="t"/>
              </v:shape>
            </v:group>
            <v:group style="position:absolute;left:7312;top:2423;width:4258;height:2" coordorigin="7312,2423" coordsize="4258,2">
              <v:shape style="position:absolute;left:7312;top:2423;width:4258;height:2" coordorigin="7312,2423" coordsize="4258,0" path="m7312,2423l11570,2423e" filled="f" stroked="t" strokeweight=".715958pt" strokecolor="#5B5B5B">
                <v:path arrowok="t"/>
              </v:shape>
            </v:group>
            <v:group style="position:absolute;left:296;top:2667;width:6453;height:2" coordorigin="296,2667" coordsize="6453,2">
              <v:shape style="position:absolute;left:296;top:2667;width:6453;height:2" coordorigin="296,2667" coordsize="6453,0" path="m296,2667l6749,2667e" filled="f" stroked="t" strokeweight=".715958pt" strokecolor="#6B6B6B">
                <v:path arrowok="t"/>
              </v:shape>
            </v:group>
            <v:group style="position:absolute;left:6692;top:2667;width:711;height:2" coordorigin="6692,2667" coordsize="711,2">
              <v:shape style="position:absolute;left:6692;top:2667;width:711;height:2" coordorigin="6692,2667" coordsize="711,0" path="m6692,2667l7403,2667e" filled="f" stroked="t" strokeweight=".477306pt" strokecolor="#4F4F4F">
                <v:path arrowok="t"/>
              </v:shape>
            </v:group>
            <v:group style="position:absolute;left:7346;top:2664;width:1117;height:2" coordorigin="7346,2664" coordsize="1117,2">
              <v:shape style="position:absolute;left:7346;top:2664;width:1117;height:2" coordorigin="7346,2664" coordsize="1117,0" path="m7346,2664l8463,2664e" filled="f" stroked="t" strokeweight=".954611pt" strokecolor="#747474">
                <v:path arrowok="t"/>
              </v:shape>
            </v:group>
            <v:group style="position:absolute;left:8405;top:2662;width:754;height:2" coordorigin="8405,2662" coordsize="754,2">
              <v:shape style="position:absolute;left:8405;top:2662;width:754;height:2" coordorigin="8405,2662" coordsize="754,0" path="m8405,2662l9159,2662e" filled="f" stroked="t" strokeweight=".477306pt" strokecolor="#484848">
                <v:path arrowok="t"/>
              </v:shape>
            </v:group>
            <v:group style="position:absolute;left:9102;top:2660;width:2468;height:2" coordorigin="9102,2660" coordsize="2468,2">
              <v:shape style="position:absolute;left:9102;top:2660;width:2468;height:2" coordorigin="9102,2660" coordsize="2468,0" path="m9102,2660l11570,2660e" filled="f" stroked="t" strokeweight=".715958pt" strokecolor="#747474">
                <v:path arrowok="t"/>
              </v:shape>
            </v:group>
            <v:group style="position:absolute;left:11565;top:2384;width:2;height:551" coordorigin="11565,2384" coordsize="2,551">
              <v:shape style="position:absolute;left:11565;top:2384;width:2;height:551" coordorigin="11565,2384" coordsize="0,551" path="m11565,2935l11565,2384e" filled="f" stroked="t" strokeweight=".477306pt" strokecolor="#383838">
                <v:path arrowok="t"/>
              </v:shape>
            </v:group>
            <v:group style="position:absolute;left:298;top:2135;width:2;height:2064" coordorigin="298,2135" coordsize="2,2064">
              <v:shape style="position:absolute;left:298;top:2135;width:2;height:2064" coordorigin="298,2135" coordsize="0,2064" path="m298,4199l298,2135e" filled="f" stroked="t" strokeweight=".477306pt" strokecolor="#3F3F3F">
                <v:path arrowok="t"/>
              </v:shape>
            </v:group>
            <v:group style="position:absolute;left:291;top:2911;width:2821;height:2" coordorigin="291,2911" coordsize="2821,2">
              <v:shape style="position:absolute;left:291;top:2911;width:2821;height:2" coordorigin="291,2911" coordsize="2821,0" path="m291,2911l3112,2911e" filled="f" stroked="t" strokeweight=".715958pt" strokecolor="#575757">
                <v:path arrowok="t"/>
              </v:shape>
            </v:group>
            <v:group style="position:absolute;left:3055;top:2913;width:263;height:2" coordorigin="3055,2913" coordsize="263,2">
              <v:shape style="position:absolute;left:3055;top:2913;width:263;height:2" coordorigin="3055,2913" coordsize="263,0" path="m3055,2913l3317,2913e" filled="f" stroked="t" strokeweight=".954611pt" strokecolor="#6B6B6B">
                <v:path arrowok="t"/>
              </v:shape>
            </v:group>
            <v:group style="position:absolute;left:3260;top:2911;width:611;height:2" coordorigin="3260,2911" coordsize="611,2">
              <v:shape style="position:absolute;left:3260;top:2911;width:611;height:2" coordorigin="3260,2911" coordsize="611,0" path="m3260,2911l3871,2911e" filled="f" stroked="t" strokeweight=".477306pt" strokecolor="#343434">
                <v:path arrowok="t"/>
              </v:shape>
            </v:group>
            <v:group style="position:absolute;left:3814;top:2909;width:7737;height:2" coordorigin="3814,2909" coordsize="7737,2">
              <v:shape style="position:absolute;left:3814;top:2909;width:7737;height:2" coordorigin="3814,2909" coordsize="7737,0" path="m3814,2909l11551,2909e" filled="f" stroked="t" strokeweight=".715958pt" strokecolor="#545454">
                <v:path arrowok="t"/>
              </v:shape>
            </v:group>
            <v:group style="position:absolute;left:9379;top:2906;width:620;height:2" coordorigin="9379,2906" coordsize="620,2">
              <v:shape style="position:absolute;left:9379;top:2906;width:620;height:2" coordorigin="9379,2906" coordsize="620,0" path="m9379,2906l10000,2906e" filled="f" stroked="t" strokeweight=".477306pt" strokecolor="#2B2B2B">
                <v:path arrowok="t"/>
              </v:shape>
            </v:group>
            <v:group style="position:absolute;left:11002;top:2901;width:573;height:2" coordorigin="11002,2901" coordsize="573,2">
              <v:shape style="position:absolute;left:11002;top:2901;width:573;height:2" coordorigin="11002,2901" coordsize="573,0" path="m11002,2901l11575,2901e" filled="f" stroked="t" strokeweight=".477306pt" strokecolor="#444444">
                <v:path arrowok="t"/>
              </v:shape>
            </v:group>
            <v:group style="position:absolute;left:3849;top:2906;width:2;height:747" coordorigin="3849,2906" coordsize="2,747">
              <v:shape style="position:absolute;left:3849;top:2906;width:2;height:747" coordorigin="3849,2906" coordsize="0,747" path="m3849,3653l3849,2906e" filled="f" stroked="t" strokeweight=".477306pt" strokecolor="#3B3B3B">
                <v:path arrowok="t"/>
              </v:shape>
            </v:group>
            <v:group style="position:absolute;left:3842;top:3332;width:1957;height:2" coordorigin="3842,3332" coordsize="1957,2">
              <v:shape style="position:absolute;left:3842;top:3332;width:1957;height:2" coordorigin="3842,3332" coordsize="1957,0" path="m3842,3332l5799,3332e" filled="f" stroked="t" strokeweight=".715958pt" strokecolor="#575757">
                <v:path arrowok="t"/>
              </v:shape>
            </v:group>
            <v:group style="position:absolute;left:6959;top:3342;width:4071;height:2" coordorigin="6959,3342" coordsize="4071,2">
              <v:shape style="position:absolute;left:6959;top:3342;width:4071;height:2" coordorigin="6959,3342" coordsize="4071,0" path="m6959,3342l11031,3342e" filled="f" stroked="t" strokeweight=".238653pt" strokecolor="#646464">
                <v:path arrowok="t"/>
              </v:shape>
            </v:group>
            <v:group style="position:absolute;left:6964;top:2901;width:2;height:756" coordorigin="6964,2901" coordsize="2,756">
              <v:shape style="position:absolute;left:6964;top:2901;width:2;height:756" coordorigin="6964,2901" coordsize="0,756" path="m6964,3658l6964,2901e" filled="f" stroked="t" strokeweight=".954611pt" strokecolor="#5B5B5B">
                <v:path arrowok="t"/>
              </v:shape>
            </v:group>
            <v:group style="position:absolute;left:11031;top:3342;width:539;height:2" coordorigin="11031,3342" coordsize="539,2">
              <v:shape style="position:absolute;left:11031;top:3342;width:539;height:2" coordorigin="11031,3342" coordsize="539,0" path="m11031,3342l11570,3342e" filled="f" stroked="t" strokeweight=".238653pt" strokecolor="#777777">
                <v:path arrowok="t"/>
              </v:shape>
            </v:group>
            <v:group style="position:absolute;left:291;top:3646;width:687;height:2" coordorigin="291,3646" coordsize="687,2">
              <v:shape style="position:absolute;left:291;top:3646;width:687;height:2" coordorigin="291,3646" coordsize="687,0" path="m291,3646l978,3646e" filled="f" stroked="t" strokeweight=".477306pt" strokecolor="#3F3F3F">
                <v:path arrowok="t"/>
              </v:shape>
            </v:group>
            <v:group style="position:absolute;left:921;top:3648;width:773;height:2" coordorigin="921,3648" coordsize="773,2">
              <v:shape style="position:absolute;left:921;top:3648;width:773;height:2" coordorigin="921,3648" coordsize="773,0" path="m921,3648l1694,3648e" filled="f" stroked="t" strokeweight=".477306pt" strokecolor="#282828">
                <v:path arrowok="t"/>
              </v:shape>
            </v:group>
            <v:group style="position:absolute;left:1637;top:3648;width:1475;height:2" coordorigin="1637,3648" coordsize="1475,2">
              <v:shape style="position:absolute;left:1637;top:3648;width:1475;height:2" coordorigin="1637,3648" coordsize="1475,0" path="m1637,3648l3112,3648e" filled="f" stroked="t" strokeweight=".715958pt" strokecolor="#575757">
                <v:path arrowok="t"/>
              </v:shape>
            </v:group>
            <v:group style="position:absolute;left:3055;top:3648;width:826;height:2" coordorigin="3055,3648" coordsize="826,2">
              <v:shape style="position:absolute;left:3055;top:3648;width:826;height:2" coordorigin="3055,3648" coordsize="826,0" path="m3055,3648l3880,3648e" filled="f" stroked="t" strokeweight=".477306pt" strokecolor="#2F2F2F">
                <v:path arrowok="t"/>
              </v:shape>
            </v:group>
            <v:group style="position:absolute;left:3842;top:3643;width:2410;height:2" coordorigin="3842,3643" coordsize="2410,2">
              <v:shape style="position:absolute;left:3842;top:3643;width:2410;height:2" coordorigin="3842,3643" coordsize="2410,0" path="m3842,3643l6253,3643e" filled="f" stroked="t" strokeweight="1.193264pt" strokecolor="#3F3F3F">
                <v:path arrowok="t"/>
              </v:shape>
            </v:group>
            <v:group style="position:absolute;left:5971;top:3646;width:5160;height:2" coordorigin="5971,3646" coordsize="5160,2">
              <v:shape style="position:absolute;left:5971;top:3646;width:5160;height:2" coordorigin="5971,3646" coordsize="5160,0" path="m5971,3646l11131,3646e" filled="f" stroked="t" strokeweight=".715958pt" strokecolor="#5B5B5B">
                <v:path arrowok="t"/>
              </v:shape>
            </v:group>
            <v:group style="position:absolute;left:11002;top:3639;width:573;height:2" coordorigin="11002,3639" coordsize="573,2">
              <v:shape style="position:absolute;left:11002;top:3639;width:573;height:2" coordorigin="11002,3639" coordsize="573,0" path="m11002,3639l11575,3639e" filled="f" stroked="t" strokeweight=".477306pt" strokecolor="#4F4F4F">
                <v:path arrowok="t"/>
              </v:shape>
            </v:group>
            <v:group style="position:absolute;left:291;top:3928;width:1403;height:2" coordorigin="291,3928" coordsize="1403,2">
              <v:shape style="position:absolute;left:291;top:3928;width:1403;height:2" coordorigin="291,3928" coordsize="1403,0" path="m291,3928l1694,3928e" filled="f" stroked="t" strokeweight=".477306pt" strokecolor="#4F4F4F">
                <v:path arrowok="t"/>
              </v:shape>
            </v:group>
            <v:group style="position:absolute;left:2348;top:3639;width:2;height:311" coordorigin="2348,3639" coordsize="2,311">
              <v:shape style="position:absolute;left:2348;top:3639;width:2;height:311" coordorigin="2348,3639" coordsize="0,311" path="m2348,3950l2348,3639e" filled="f" stroked="t" strokeweight=".715958pt" strokecolor="#2B2B2B">
                <v:path arrowok="t"/>
              </v:shape>
            </v:group>
            <v:group style="position:absolute;left:3055;top:3926;width:420;height:2" coordorigin="3055,3926" coordsize="420,2">
              <v:shape style="position:absolute;left:3055;top:3926;width:420;height:2" coordorigin="3055,3926" coordsize="420,0" path="m3055,3926l3475,3926e" filled="f" stroked="t" strokeweight=".477306pt" strokecolor="#383838">
                <v:path arrowok="t"/>
              </v:shape>
            </v:group>
            <v:group style="position:absolute;left:9379;top:3921;width:620;height:2" coordorigin="9379,3921" coordsize="620,2">
              <v:shape style="position:absolute;left:9379;top:3921;width:620;height:2" coordorigin="9379,3921" coordsize="620,0" path="m9379,3921l10000,3921e" filled="f" stroked="t" strokeweight=".477306pt" strokecolor="#2B2B2B">
                <v:path arrowok="t"/>
              </v:shape>
            </v:group>
            <v:group style="position:absolute;left:1637;top:3921;width:9909;height:2" coordorigin="1637,3921" coordsize="9909,2">
              <v:shape style="position:absolute;left:1637;top:3921;width:9909;height:2" coordorigin="1637,3921" coordsize="9909,0" path="m1637,3921l11546,3921e" filled="f" stroked="t" strokeweight=".715958pt" strokecolor="#575757">
                <v:path arrowok="t"/>
              </v:shape>
            </v:group>
            <v:group style="position:absolute;left:11002;top:3916;width:573;height:2" coordorigin="11002,3916" coordsize="573,2">
              <v:shape style="position:absolute;left:11002;top:3916;width:573;height:2" coordorigin="11002,3916" coordsize="573,0" path="m11002,3916l11575,3916e" filled="f" stroked="t" strokeweight=".477306pt" strokecolor="#444444">
                <v:path arrowok="t"/>
              </v:shape>
            </v:group>
            <v:group style="position:absolute;left:2353;top:3878;width:2;height:321" coordorigin="2353,3878" coordsize="2,321">
              <v:shape style="position:absolute;left:2353;top:3878;width:2;height:321" coordorigin="2353,3878" coordsize="0,321" path="m2353,4199l2353,3878e" filled="f" stroked="t" strokeweight=".715958pt" strokecolor="#3F3F3F">
                <v:path arrowok="t"/>
              </v:shape>
            </v:group>
            <v:group style="position:absolute;left:2344;top:4165;width:3375;height:2" coordorigin="2344,4165" coordsize="3375,2">
              <v:shape style="position:absolute;left:2344;top:4165;width:3375;height:2" coordorigin="2344,4165" coordsize="3375,0" path="m2344,4165l5718,4165e" filled="f" stroked="t" strokeweight=".715958pt" strokecolor="#5B5B5B">
                <v:path arrowok="t"/>
              </v:shape>
            </v:group>
            <v:group style="position:absolute;left:5661;top:4165;width:592;height:2" coordorigin="5661,4165" coordsize="592,2">
              <v:shape style="position:absolute;left:5661;top:4165;width:592;height:2" coordorigin="5661,4165" coordsize="592,0" path="m5661,4165l6253,4165e" filled="f" stroked="t" strokeweight=".477306pt" strokecolor="#2F2F2F">
                <v:path arrowok="t"/>
              </v:shape>
            </v:group>
            <v:group style="position:absolute;left:6195;top:4163;width:1609;height:2" coordorigin="6195,4163" coordsize="1609,2">
              <v:shape style="position:absolute;left:6195;top:4163;width:1609;height:2" coordorigin="6195,4163" coordsize="1609,0" path="m6195,4163l7804,4163e" filled="f" stroked="t" strokeweight=".954611pt" strokecolor="#606060">
                <v:path arrowok="t"/>
              </v:shape>
            </v:group>
            <v:group style="position:absolute;left:7718;top:4163;width:625;height:2" coordorigin="7718,4163" coordsize="625,2">
              <v:shape style="position:absolute;left:7718;top:4163;width:625;height:2" coordorigin="7718,4163" coordsize="625,0" path="m7718,4163l8343,4163e" filled="f" stroked="t" strokeweight=".477306pt" strokecolor="#4B4B4B">
                <v:path arrowok="t"/>
              </v:shape>
            </v:group>
            <v:group style="position:absolute;left:8286;top:4165;width:177;height:2" coordorigin="8286,4165" coordsize="177,2">
              <v:shape style="position:absolute;left:8286;top:4165;width:177;height:2" coordorigin="8286,4165" coordsize="177,0" path="m8286,4165l8463,4165e" filled="f" stroked="t" strokeweight=".477306pt" strokecolor="#383838">
                <v:path arrowok="t"/>
              </v:shape>
            </v:group>
            <v:group style="position:absolute;left:8405;top:4163;width:3169;height:2" coordorigin="8405,4163" coordsize="3169,2">
              <v:shape style="position:absolute;left:8405;top:4163;width:3169;height:2" coordorigin="8405,4163" coordsize="3169,0" path="m8405,4163l11575,4163e" filled="f" stroked="t" strokeweight=".715958pt" strokecolor="#5B5B5B">
                <v:path arrowok="t"/>
              </v:shape>
            </v:group>
            <v:group style="position:absolute;left:11572;top:3878;width:2;height:560" coordorigin="11572,3878" coordsize="2,560">
              <v:shape style="position:absolute;left:11572;top:3878;width:2;height:560" coordorigin="11572,3878" coordsize="0,560" path="m11572,4438l11572,3878e" filled="f" stroked="t" strokeweight=".477306pt" strokecolor="#444444">
                <v:path arrowok="t"/>
              </v:shape>
            </v:group>
            <v:group style="position:absolute;left:2351;top:4098;width:2;height:3213" coordorigin="2351,4098" coordsize="2,3213">
              <v:shape style="position:absolute;left:2351;top:4098;width:2;height:3213" coordorigin="2351,4098" coordsize="0,3213" path="m2351,7311l2351,4098e" filled="f" stroked="t" strokeweight=".954611pt" strokecolor="#545454">
                <v:path arrowok="t"/>
              </v:shape>
            </v:group>
            <v:group style="position:absolute;left:4907;top:4156;width:2;height:282" coordorigin="4907,4156" coordsize="2,282">
              <v:shape style="position:absolute;left:4907;top:4156;width:2;height:282" coordorigin="4907,4156" coordsize="0,282" path="m4907,4438l4907,4156e" filled="f" stroked="t" strokeweight=".715958pt" strokecolor="#4F4F4F">
                <v:path arrowok="t"/>
              </v:shape>
            </v:group>
            <v:group style="position:absolute;left:4897;top:4651;width:1852;height:2" coordorigin="4897,4651" coordsize="1852,2">
              <v:shape style="position:absolute;left:4897;top:4651;width:1852;height:2" coordorigin="4897,4651" coordsize="1852,0" path="m4897,4651l6749,4651e" filled="f" stroked="t" strokeweight=".715958pt" strokecolor="#4F4F4F">
                <v:path arrowok="t"/>
              </v:shape>
            </v:group>
            <v:group style="position:absolute;left:7747;top:4165;width:2;height:244" coordorigin="7747,4165" coordsize="2,244">
              <v:shape style="position:absolute;left:7747;top:4165;width:2;height:244" coordorigin="7747,4165" coordsize="0,244" path="m7747,4409l7747,4165e" filled="f" stroked="t" strokeweight=".238653pt" strokecolor="#5B5B5B">
                <v:path arrowok="t"/>
              </v:shape>
            </v:group>
            <v:group style="position:absolute;left:4907;top:4347;width:2;height:1288" coordorigin="4907,4347" coordsize="2,1288">
              <v:shape style="position:absolute;left:4907;top:4347;width:2;height:1288" coordorigin="4907,4347" coordsize="0,1288" path="m4907,5635l4907,4347e" filled="f" stroked="t" strokeweight=".954611pt" strokecolor="#606060">
                <v:path arrowok="t"/>
              </v:shape>
            </v:group>
            <v:group style="position:absolute;left:6229;top:4651;width:998;height:2" coordorigin="6229,4651" coordsize="998,2">
              <v:shape style="position:absolute;left:6229;top:4651;width:998;height:2" coordorigin="6229,4651" coordsize="998,0" path="m6229,4651l7226,4651e" filled="f" stroked="t" strokeweight=".954611pt" strokecolor="#646464">
                <v:path arrowok="t"/>
              </v:shape>
            </v:group>
            <v:group style="position:absolute;left:6935;top:4654;width:468;height:2" coordorigin="6935,4654" coordsize="468,2">
              <v:shape style="position:absolute;left:6935;top:4654;width:468;height:2" coordorigin="6935,4654" coordsize="468,0" path="m6935,4654l7403,4654e" filled="f" stroked="t" strokeweight=".715958pt" strokecolor="#4F4F4F">
                <v:path arrowok="t"/>
              </v:shape>
            </v:group>
            <v:group style="position:absolute;left:7346;top:4649;width:434;height:2" coordorigin="7346,4649" coordsize="434,2">
              <v:shape style="position:absolute;left:7346;top:4649;width:434;height:2" coordorigin="7346,4649" coordsize="434,0" path="m7346,4649l7780,4649e" filled="f" stroked="t" strokeweight=".477306pt" strokecolor="#2B2B2B">
                <v:path arrowok="t"/>
              </v:shape>
            </v:group>
            <v:group style="position:absolute;left:7747;top:4409;width:2;height:239" coordorigin="7747,4409" coordsize="2,239">
              <v:shape style="position:absolute;left:7747;top:4409;width:2;height:239" coordorigin="7747,4409" coordsize="0,239" path="m7747,4649l7747,4409e" filled="f" stroked="t" strokeweight=".238653pt" strokecolor="#3F3F3F">
                <v:path arrowok="t"/>
              </v:shape>
            </v:group>
            <v:group style="position:absolute;left:7718;top:4651;width:1718;height:2" coordorigin="7718,4651" coordsize="1718,2">
              <v:shape style="position:absolute;left:7718;top:4651;width:1718;height:2" coordorigin="7718,4651" coordsize="1718,0" path="m7718,4651l9436,4651e" filled="f" stroked="t" strokeweight=".954611pt" strokecolor="#646464">
                <v:path arrowok="t"/>
              </v:shape>
            </v:group>
            <v:group style="position:absolute;left:9379;top:4649;width:620;height:2" coordorigin="9379,4649" coordsize="620,2">
              <v:shape style="position:absolute;left:9379;top:4649;width:620;height:2" coordorigin="9379,4649" coordsize="620,0" path="m9379,4649l10000,4649e" filled="f" stroked="t" strokeweight=".477306pt" strokecolor="#343434">
                <v:path arrowok="t"/>
              </v:shape>
            </v:group>
            <v:group style="position:absolute;left:9942;top:4649;width:1637;height:2" coordorigin="9942,4649" coordsize="1637,2">
              <v:shape style="position:absolute;left:9942;top:4649;width:1637;height:2" coordorigin="9942,4649" coordsize="1637,0" path="m9942,4649l11579,4649e" filled="f" stroked="t" strokeweight=".715958pt" strokecolor="#5B5B5B">
                <v:path arrowok="t"/>
              </v:shape>
            </v:group>
            <v:group style="position:absolute;left:11570;top:4333;width:2;height:838" coordorigin="11570,4333" coordsize="2,838">
              <v:shape style="position:absolute;left:11570;top:4333;width:2;height:838" coordorigin="11570,4333" coordsize="0,838" path="m11570,5171l11570,4333e" filled="f" stroked="t" strokeweight=".954611pt" strokecolor="#606060">
                <v:path arrowok="t"/>
              </v:shape>
            </v:group>
            <v:group style="position:absolute;left:4897;top:4893;width:3446;height:2" coordorigin="4897,4893" coordsize="3446,2">
              <v:shape style="position:absolute;left:4897;top:4893;width:3446;height:2" coordorigin="4897,4893" coordsize="3446,0" path="m4897,4893l8343,4893e" filled="f" stroked="t" strokeweight=".715958pt" strokecolor="#676767">
                <v:path arrowok="t"/>
              </v:shape>
            </v:group>
            <v:group style="position:absolute;left:8286;top:4893;width:377;height:2" coordorigin="8286,4893" coordsize="377,2">
              <v:shape style="position:absolute;left:8286;top:4893;width:377;height:2" coordorigin="8286,4893" coordsize="377,0" path="m8286,4893l8663,4893e" filled="f" stroked="t" strokeweight=".477306pt" strokecolor="#545454">
                <v:path arrowok="t"/>
              </v:shape>
            </v:group>
            <v:group style="position:absolute;left:8606;top:4891;width:2974;height:2" coordorigin="8606,4891" coordsize="2974,2">
              <v:shape style="position:absolute;left:8606;top:4891;width:2974;height:2" coordorigin="8606,4891" coordsize="2974,0" path="m8606,4891l11579,4891e" filled="f" stroked="t" strokeweight=".715958pt" strokecolor="#747474">
                <v:path arrowok="t"/>
              </v:shape>
            </v:group>
            <v:group style="position:absolute;left:4897;top:5132;width:2095;height:2" coordorigin="4897,5132" coordsize="2095,2">
              <v:shape style="position:absolute;left:4897;top:5132;width:2095;height:2" coordorigin="4897,5132" coordsize="2095,0" path="m4897,5132l6993,5132e" filled="f" stroked="t" strokeweight=".477306pt" strokecolor="#545454">
                <v:path arrowok="t"/>
              </v:shape>
            </v:group>
            <v:group style="position:absolute;left:6601;top:5132;width:1742;height:2" coordorigin="6601,5132" coordsize="1742,2">
              <v:shape style="position:absolute;left:6601;top:5132;width:1742;height:2" coordorigin="6601,5132" coordsize="1742,0" path="m6601,5132l8343,5132e" filled="f" stroked="t" strokeweight=".715958pt" strokecolor="#5B5B5B">
                <v:path arrowok="t"/>
              </v:shape>
            </v:group>
            <v:group style="position:absolute;left:8286;top:5132;width:377;height:2" coordorigin="8286,5132" coordsize="377,2">
              <v:shape style="position:absolute;left:8286;top:5132;width:377;height:2" coordorigin="8286,5132" coordsize="377,0" path="m8286,5132l8663,5132e" filled="f" stroked="t" strokeweight=".477306pt" strokecolor="#2B2B2B">
                <v:path arrowok="t"/>
              </v:shape>
            </v:group>
            <v:group style="position:absolute;left:8606;top:5130;width:1055;height:2" coordorigin="8606,5130" coordsize="1055,2">
              <v:shape style="position:absolute;left:8606;top:5130;width:1055;height:2" coordorigin="8606,5130" coordsize="1055,0" path="m8606,5130l9661,5130e" filled="f" stroked="t" strokeweight=".954611pt" strokecolor="#676767">
                <v:path arrowok="t"/>
              </v:shape>
            </v:group>
            <v:group style="position:absolute;left:9379;top:5132;width:1680;height:2" coordorigin="9379,5132" coordsize="1680,2">
              <v:shape style="position:absolute;left:9379;top:5132;width:1680;height:2" coordorigin="9379,5132" coordsize="1680,0" path="m9379,5132l11059,5132e" filled="f" stroked="t" strokeweight=".715958pt" strokecolor="#545454">
                <v:path arrowok="t"/>
              </v:shape>
            </v:group>
            <v:group style="position:absolute;left:10883;top:5128;width:697;height:2" coordorigin="10883,5128" coordsize="697,2">
              <v:shape style="position:absolute;left:10883;top:5128;width:697;height:2" coordorigin="10883,5128" coordsize="697,0" path="m10883,5128l11579,5128e" filled="f" stroked="t" strokeweight=".954611pt" strokecolor="#6B6B6B">
                <v:path arrowok="t"/>
              </v:shape>
            </v:group>
            <v:group style="position:absolute;left:2344;top:5374;width:1527;height:2" coordorigin="2344,5374" coordsize="1527,2">
              <v:shape style="position:absolute;left:2344;top:5374;width:1527;height:2" coordorigin="2344,5374" coordsize="1527,0" path="m2344,5374l3871,5374e" filled="f" stroked="t" strokeweight=".715958pt" strokecolor="#5B5B5B">
                <v:path arrowok="t"/>
              </v:shape>
            </v:group>
            <v:group style="position:absolute;left:3814;top:5374;width:1122;height:2" coordorigin="3814,5374" coordsize="1122,2">
              <v:shape style="position:absolute;left:3814;top:5374;width:1122;height:2" coordorigin="3814,5374" coordsize="1122,0" path="m3814,5374l4935,5374e" filled="f" stroked="t" strokeweight=".477306pt" strokecolor="#484848">
                <v:path arrowok="t"/>
              </v:shape>
            </v:group>
            <v:group style="position:absolute;left:4864;top:5374;width:3480;height:2" coordorigin="4864,5374" coordsize="3480,2">
              <v:shape style="position:absolute;left:4864;top:5374;width:3480;height:2" coordorigin="4864,5374" coordsize="3480,0" path="m4864,5374l8343,5374e" filled="f" stroked="t" strokeweight=".954611pt" strokecolor="#606060">
                <v:path arrowok="t"/>
              </v:shape>
            </v:group>
            <v:group style="position:absolute;left:8286;top:5372;width:873;height:2" coordorigin="8286,5372" coordsize="873,2">
              <v:shape style="position:absolute;left:8286;top:5372;width:873;height:2" coordorigin="8286,5372" coordsize="873,0" path="m8286,5372l9159,5372e" filled="f" stroked="t" strokeweight=".477306pt" strokecolor="#383838">
                <v:path arrowok="t"/>
              </v:shape>
            </v:group>
            <v:group style="position:absolute;left:9102;top:5369;width:2477;height:2" coordorigin="9102,5369" coordsize="2477,2">
              <v:shape style="position:absolute;left:9102;top:5369;width:2477;height:2" coordorigin="9102,5369" coordsize="2477,0" path="m9102,5369l11579,5369e" filled="f" stroked="t" strokeweight=".715958pt" strokecolor="#5B5B5B">
                <v:path arrowok="t"/>
              </v:shape>
            </v:group>
            <v:group style="position:absolute;left:11575;top:5085;width:2;height:551" coordorigin="11575,5085" coordsize="2,551">
              <v:shape style="position:absolute;left:11575;top:5085;width:2;height:551" coordorigin="11575,5085" coordsize="0,551" path="m11575,5635l11575,5085e" filled="f" stroked="t" strokeweight=".477306pt" strokecolor="#484848">
                <v:path arrowok="t"/>
              </v:shape>
            </v:group>
            <v:group style="position:absolute;left:282;top:5614;width:8062;height:2" coordorigin="282,5614" coordsize="8062,2">
              <v:shape style="position:absolute;left:282;top:5614;width:8062;height:2" coordorigin="282,5614" coordsize="8062,0" path="m282,5614l8343,5614e" filled="f" stroked="t" strokeweight=".715958pt" strokecolor="#575757">
                <v:path arrowok="t"/>
              </v:shape>
            </v:group>
            <v:group style="position:absolute;left:8286;top:5611;width:377;height:2" coordorigin="8286,5611" coordsize="377,2">
              <v:shape style="position:absolute;left:8286;top:5611;width:377;height:2" coordorigin="8286,5611" coordsize="377,0" path="m8286,5611l8663,5611e" filled="f" stroked="t" strokeweight=".477306pt" strokecolor="#2B2B2B">
                <v:path arrowok="t"/>
              </v:shape>
            </v:group>
            <v:group style="position:absolute;left:8606;top:5611;width:554;height:2" coordorigin="8606,5611" coordsize="554,2">
              <v:shape style="position:absolute;left:8606;top:5611;width:554;height:2" coordorigin="8606,5611" coordsize="554,0" path="m8606,5611l9159,5611e" filled="f" stroked="t" strokeweight=".477306pt" strokecolor="#4F4F4F">
                <v:path arrowok="t"/>
              </v:shape>
            </v:group>
            <v:group style="position:absolute;left:8983;top:5611;width:1293;height:2" coordorigin="8983,5611" coordsize="1293,2">
              <v:shape style="position:absolute;left:8983;top:5611;width:1293;height:2" coordorigin="8983,5611" coordsize="1293,0" path="m8983,5611l10276,5611e" filled="f" stroked="t" strokeweight=".954611pt" strokecolor="#676767">
                <v:path arrowok="t"/>
              </v:shape>
            </v:group>
            <v:group style="position:absolute;left:9942;top:5609;width:1117;height:2" coordorigin="9942,5609" coordsize="1117,2">
              <v:shape style="position:absolute;left:9942;top:5609;width:1117;height:2" coordorigin="9942,5609" coordsize="1117,0" path="m9942,5609l11059,5609e" filled="f" stroked="t" strokeweight=".477306pt" strokecolor="#4F4F4F">
                <v:path arrowok="t"/>
              </v:shape>
            </v:group>
            <v:group style="position:absolute;left:11002;top:5606;width:578;height:2" coordorigin="11002,5606" coordsize="578,2">
              <v:shape style="position:absolute;left:11002;top:5606;width:578;height:2" coordorigin="11002,5606" coordsize="578,0" path="m11002,5606l11579,5606e" filled="f" stroked="t" strokeweight=".954611pt" strokecolor="#646464">
                <v:path arrowok="t"/>
              </v:shape>
            </v:group>
            <v:group style="position:absolute;left:2348;top:5563;width:2;height:364" coordorigin="2348,5563" coordsize="2,364">
              <v:shape style="position:absolute;left:2348;top:5563;width:2;height:364" coordorigin="2348,5563" coordsize="0,364" path="m2348,5927l2348,5563e" filled="f" stroked="t" strokeweight=".715958pt" strokecolor="#444444">
                <v:path arrowok="t"/>
              </v:shape>
            </v:group>
            <v:group style="position:absolute;left:4907;top:5563;width:2;height:776" coordorigin="4907,5563" coordsize="2,776">
              <v:shape style="position:absolute;left:4907;top:5563;width:2;height:776" coordorigin="4907,5563" coordsize="0,776" path="m4907,6339l4907,5563e" filled="f" stroked="t" strokeweight=".477306pt" strokecolor="#3B3B3B">
                <v:path arrowok="t"/>
              </v:shape>
            </v:group>
            <v:group style="position:absolute;left:7747;top:5592;width:2;height:728" coordorigin="7747,5592" coordsize="2,728">
              <v:shape style="position:absolute;left:7747;top:5592;width:2;height:728" coordorigin="7747,5592" coordsize="0,728" path="m7747,6320l7747,5592e" filled="f" stroked="t" strokeweight=".238653pt" strokecolor="#6B6B6B">
                <v:path arrowok="t"/>
              </v:shape>
            </v:group>
            <v:group style="position:absolute;left:11579;top:2949;width:2;height:7249" coordorigin="11579,2949" coordsize="2,7249">
              <v:shape style="position:absolute;left:11579;top:2949;width:2;height:7249" coordorigin="11579,2949" coordsize="0,7249" path="m11579,10198l11579,2949e" filled="f" stroked="t" strokeweight=".715958pt" strokecolor="#5B5B5B">
                <v:path arrowok="t"/>
              </v:shape>
            </v:group>
            <v:group style="position:absolute;left:296;top:5870;width:2;height:723" coordorigin="296,5870" coordsize="2,723">
              <v:shape style="position:absolute;left:296;top:5870;width:2;height:723" coordorigin="296,5870" coordsize="0,723" path="m296,6593l296,5870e" filled="f" stroked="t" strokeweight=".477306pt" strokecolor="#2B2B2B">
                <v:path arrowok="t"/>
              </v:shape>
            </v:group>
            <v:group style="position:absolute;left:2344;top:6088;width:2592;height:2" coordorigin="2344,6088" coordsize="2592,2">
              <v:shape style="position:absolute;left:2344;top:6088;width:2592;height:2" coordorigin="2344,6088" coordsize="2592,0" path="m2344,6088l4935,6088e" filled="f" stroked="t" strokeweight=".715958pt" strokecolor="#575757">
                <v:path arrowok="t"/>
              </v:shape>
            </v:group>
            <v:group style="position:absolute;left:4864;top:6085;width:358;height:2" coordorigin="4864,6085" coordsize="358,2">
              <v:shape style="position:absolute;left:4864;top:6085;width:358;height:2" coordorigin="4864,6085" coordsize="358,0" path="m4864,6085l5222,6085e" filled="f" stroked="t" strokeweight=".477306pt" strokecolor="#232323">
                <v:path arrowok="t"/>
              </v:shape>
            </v:group>
            <v:group style="position:absolute;left:5164;top:6085;width:1585;height:2" coordorigin="5164,6085" coordsize="1585,2">
              <v:shape style="position:absolute;left:5164;top:6085;width:1585;height:2" coordorigin="5164,6085" coordsize="1585,0" path="m5164,6085l6749,6085e" filled="f" stroked="t" strokeweight=".715958pt" strokecolor="#575757">
                <v:path arrowok="t"/>
              </v:shape>
            </v:group>
            <v:group style="position:absolute;left:6692;top:6085;width:711;height:2" coordorigin="6692,6085" coordsize="711,2">
              <v:shape style="position:absolute;left:6692;top:6085;width:711;height:2" coordorigin="6692,6085" coordsize="711,0" path="m6692,6085l7403,6085e" filled="f" stroked="t" strokeweight=".477306pt" strokecolor="#3B3B3B">
                <v:path arrowok="t"/>
              </v:shape>
            </v:group>
            <v:group style="position:absolute;left:7346;top:6083;width:1317;height:2" coordorigin="7346,6083" coordsize="1317,2">
              <v:shape style="position:absolute;left:7346;top:6083;width:1317;height:2" coordorigin="7346,6083" coordsize="1317,0" path="m7346,6083l8663,6083e" filled="f" stroked="t" strokeweight=".954611pt" strokecolor="#606060">
                <v:path arrowok="t"/>
              </v:shape>
            </v:group>
            <v:group style="position:absolute;left:8606;top:6080;width:554;height:2" coordorigin="8606,6080" coordsize="554,2">
              <v:shape style="position:absolute;left:8606;top:6080;width:554;height:2" coordorigin="8606,6080" coordsize="554,0" path="m8606,6080l9159,6080e" filled="f" stroked="t" strokeweight=".477306pt" strokecolor="#3B3B3B">
                <v:path arrowok="t"/>
              </v:shape>
            </v:group>
            <v:group style="position:absolute;left:9102;top:6080;width:1957;height:2" coordorigin="9102,6080" coordsize="1957,2">
              <v:shape style="position:absolute;left:9102;top:6080;width:1957;height:2" coordorigin="9102,6080" coordsize="1957,0" path="m9102,6080l11059,6080e" filled="f" stroked="t" strokeweight=".715958pt" strokecolor="#5B5B5B">
                <v:path arrowok="t"/>
              </v:shape>
            </v:group>
            <v:group style="position:absolute;left:11002;top:6080;width:582;height:2" coordorigin="11002,6080" coordsize="582,2">
              <v:shape style="position:absolute;left:11002;top:6080;width:582;height:2" coordorigin="11002,6080" coordsize="582,0" path="m11002,6080l11584,6080e" filled="f" stroked="t" strokeweight=".477306pt" strokecolor="#4F4F4F">
                <v:path arrowok="t"/>
              </v:shape>
            </v:group>
            <v:group style="position:absolute;left:2344;top:6327;width:2592;height:2" coordorigin="2344,6327" coordsize="2592,2">
              <v:shape style="position:absolute;left:2344;top:6327;width:2592;height:2" coordorigin="2344,6327" coordsize="2592,0" path="m2344,6327l4935,6327e" filled="f" stroked="t" strokeweight=".715958pt" strokecolor="#575757">
                <v:path arrowok="t"/>
              </v:shape>
            </v:group>
            <v:group style="position:absolute;left:4864;top:6325;width:358;height:2" coordorigin="4864,6325" coordsize="358,2">
              <v:shape style="position:absolute;left:4864;top:6325;width:358;height:2" coordorigin="4864,6325" coordsize="358,0" path="m4864,6325l5222,6325e" filled="f" stroked="t" strokeweight=".477306pt" strokecolor="#282828">
                <v:path arrowok="t"/>
              </v:shape>
            </v:group>
            <v:group style="position:absolute;left:5164;top:6327;width:1828;height:2" coordorigin="5164,6327" coordsize="1828,2">
              <v:shape style="position:absolute;left:5164;top:6327;width:1828;height:2" coordorigin="5164,6327" coordsize="1828,0" path="m5164,6327l6993,6327e" filled="f" stroked="t" strokeweight=".954611pt" strokecolor="#5B5B5B">
                <v:path arrowok="t"/>
              </v:shape>
            </v:group>
            <v:group style="position:absolute;left:6935;top:6325;width:845;height:2" coordorigin="6935,6325" coordsize="845,2">
              <v:shape style="position:absolute;left:6935;top:6325;width:845;height:2" coordorigin="6935,6325" coordsize="845,0" path="m6935,6325l7780,6325e" filled="f" stroked="t" strokeweight=".477306pt" strokecolor="#2F2F2F">
                <v:path arrowok="t"/>
              </v:shape>
            </v:group>
            <v:group style="position:absolute;left:7675;top:6322;width:1537;height:2" coordorigin="7675,6322" coordsize="1537,2">
              <v:shape style="position:absolute;left:7675;top:6322;width:1537;height:2" coordorigin="7675,6322" coordsize="1537,0" path="m7675,6322l9212,6322e" filled="f" stroked="t" strokeweight=".954611pt" strokecolor="#606060">
                <v:path arrowok="t"/>
              </v:shape>
            </v:group>
            <v:group style="position:absolute;left:9102;top:6325;width:334;height:2" coordorigin="9102,6325" coordsize="334,2">
              <v:shape style="position:absolute;left:9102;top:6325;width:334;height:2" coordorigin="9102,6325" coordsize="334,0" path="m9102,6325l9436,6325e" filled="f" stroked="t" strokeweight=".477306pt" strokecolor="#4B4B4B">
                <v:path arrowok="t"/>
              </v:shape>
            </v:group>
            <v:group style="position:absolute;left:9379;top:6320;width:620;height:2" coordorigin="9379,6320" coordsize="620,2">
              <v:shape style="position:absolute;left:9379;top:6320;width:620;height:2" coordorigin="9379,6320" coordsize="620,0" path="m9379,6320l10000,6320e" filled="f" stroked="t" strokeweight=".715958pt" strokecolor="#4B4B4B">
                <v:path arrowok="t"/>
              </v:shape>
            </v:group>
            <v:group style="position:absolute;left:9942;top:6322;width:1117;height:2" coordorigin="9942,6322" coordsize="1117,2">
              <v:shape style="position:absolute;left:9942;top:6322;width:1117;height:2" coordorigin="9942,6322" coordsize="1117,0" path="m9942,6322l11059,6322e" filled="f" stroked="t" strokeweight=".954611pt" strokecolor="#676767">
                <v:path arrowok="t"/>
              </v:shape>
            </v:group>
            <v:group style="position:absolute;left:11002;top:6320;width:582;height:2" coordorigin="11002,6320" coordsize="582,2">
              <v:shape style="position:absolute;left:11002;top:6320;width:582;height:2" coordorigin="11002,6320" coordsize="582,0" path="m11002,6320l11584,6320e" filled="f" stroked="t" strokeweight=".477306pt" strokecolor="#3F3F3F">
                <v:path arrowok="t"/>
              </v:shape>
            </v:group>
            <v:group style="position:absolute;left:291;top:6571;width:5427;height:2" coordorigin="291,6571" coordsize="5427,2">
              <v:shape style="position:absolute;left:291;top:6571;width:5427;height:2" coordorigin="291,6571" coordsize="5427,0" path="m291,6571l5718,6571e" filled="f" stroked="t" strokeweight=".715958pt" strokecolor="#545454">
                <v:path arrowok="t"/>
              </v:shape>
            </v:group>
            <v:group style="position:absolute;left:5661;top:6569;width:1088;height:2" coordorigin="5661,6569" coordsize="1088,2">
              <v:shape style="position:absolute;left:5661;top:6569;width:1088;height:2" coordorigin="5661,6569" coordsize="1088,0" path="m5661,6569l6749,6569e" filled="f" stroked="t" strokeweight=".477306pt" strokecolor="#2B2B2B">
                <v:path arrowok="t"/>
              </v:shape>
            </v:group>
            <v:group style="position:absolute;left:6692;top:6569;width:1260;height:2" coordorigin="6692,6569" coordsize="1260,2">
              <v:shape style="position:absolute;left:6692;top:6569;width:1260;height:2" coordorigin="6692,6569" coordsize="1260,0" path="m6692,6569l7952,6569e" filled="f" stroked="t" strokeweight=".954611pt" strokecolor="#5B5B5B">
                <v:path arrowok="t"/>
              </v:shape>
            </v:group>
            <v:group style="position:absolute;left:7718;top:6566;width:625;height:2" coordorigin="7718,6566" coordsize="625,2">
              <v:shape style="position:absolute;left:7718;top:6566;width:625;height:2" coordorigin="7718,6566" coordsize="625,0" path="m7718,6566l8343,6566e" filled="f" stroked="t" strokeweight=".477306pt" strokecolor="#484848">
                <v:path arrowok="t"/>
              </v:shape>
            </v:group>
            <v:group style="position:absolute;left:8286;top:6569;width:377;height:2" coordorigin="8286,6569" coordsize="377,2">
              <v:shape style="position:absolute;left:8286;top:6569;width:377;height:2" coordorigin="8286,6569" coordsize="377,0" path="m8286,6569l8663,6569e" filled="f" stroked="t" strokeweight=".477306pt" strokecolor="#343434">
                <v:path arrowok="t"/>
              </v:shape>
            </v:group>
            <v:group style="position:absolute;left:8596;top:6566;width:2988;height:2" coordorigin="8596,6566" coordsize="2988,2">
              <v:shape style="position:absolute;left:8596;top:6566;width:2988;height:2" coordorigin="8596,6566" coordsize="2988,0" path="m8596,6566l11584,6566e" filled="f" stroked="t" strokeweight=".954611pt" strokecolor="#606060">
                <v:path arrowok="t"/>
              </v:shape>
            </v:group>
            <v:group style="position:absolute;left:296;top:6521;width:2;height:345" coordorigin="296,6521" coordsize="2,345">
              <v:shape style="position:absolute;left:296;top:6521;width:2;height:345" coordorigin="296,6521" coordsize="0,345" path="m296,6866l296,6521e" filled="f" stroked="t" strokeweight=".715958pt" strokecolor="#4B4B4B">
                <v:path arrowok="t"/>
              </v:shape>
            </v:group>
            <v:group style="position:absolute;left:286;top:7040;width:1637;height:2" coordorigin="286,7040" coordsize="1637,2">
              <v:shape style="position:absolute;left:286;top:7040;width:1637;height:2" coordorigin="286,7040" coordsize="1637,0" path="m286,7040l1924,7040e" filled="f" stroked="t" strokeweight=".954611pt" strokecolor="#606060">
                <v:path arrowok="t"/>
              </v:shape>
            </v:group>
            <v:group style="position:absolute;left:1566;top:7040;width:902;height:2" coordorigin="1566,7040" coordsize="902,2">
              <v:shape style="position:absolute;left:1566;top:7040;width:902;height:2" coordorigin="1566,7040" coordsize="902,0" path="m1566,7040l2468,7040e" filled="f" stroked="t" strokeweight=".477306pt" strokecolor="#4B4B4B">
                <v:path arrowok="t"/>
              </v:shape>
            </v:group>
            <v:group style="position:absolute;left:2305;top:7040;width:1322;height:2" coordorigin="2305,7040" coordsize="1322,2">
              <v:shape style="position:absolute;left:2305;top:7040;width:1322;height:2" coordorigin="2305,7040" coordsize="1322,0" path="m2305,7040l3628,7040e" filled="f" stroked="t" strokeweight=".954611pt" strokecolor="#646464">
                <v:path arrowok="t"/>
              </v:shape>
            </v:group>
            <v:group style="position:absolute;left:3418;top:7043;width:453;height:2" coordorigin="3418,7043" coordsize="453,2">
              <v:shape style="position:absolute;left:3418;top:7043;width:453;height:2" coordorigin="3418,7043" coordsize="453,0" path="m3418,7043l3871,7043e" filled="f" stroked="t" strokeweight=".715958pt" strokecolor="#4F4F4F">
                <v:path arrowok="t"/>
              </v:shape>
            </v:group>
            <v:group style="position:absolute;left:3814;top:7038;width:391;height:2" coordorigin="3814,7038" coordsize="391,2">
              <v:shape style="position:absolute;left:3814;top:7038;width:391;height:2" coordorigin="3814,7038" coordsize="391,0" path="m3814,7038l4205,7038e" filled="f" stroked="t" strokeweight=".477306pt" strokecolor="#3B3B3B">
                <v:path arrowok="t"/>
              </v:shape>
            </v:group>
            <v:group style="position:absolute;left:4148;top:7038;width:1570;height:2" coordorigin="4148,7038" coordsize="1570,2">
              <v:shape style="position:absolute;left:4148;top:7038;width:1570;height:2" coordorigin="4148,7038" coordsize="1570,0" path="m4148,7038l5718,7038e" filled="f" stroked="t" strokeweight=".954611pt" strokecolor="#5B5B5B">
                <v:path arrowok="t"/>
              </v:shape>
            </v:group>
            <v:group style="position:absolute;left:5661;top:7038;width:1088;height:2" coordorigin="5661,7038" coordsize="1088,2">
              <v:shape style="position:absolute;left:5661;top:7038;width:1088;height:2" coordorigin="5661,7038" coordsize="1088,0" path="m5661,7038l6749,7038e" filled="f" stroked="t" strokeweight=".477306pt" strokecolor="#2B2B2B">
                <v:path arrowok="t"/>
              </v:shape>
            </v:group>
            <v:group style="position:absolute;left:6692;top:7038;width:1251;height:2" coordorigin="6692,7038" coordsize="1251,2">
              <v:shape style="position:absolute;left:6692;top:7038;width:1251;height:2" coordorigin="6692,7038" coordsize="1251,0" path="m6692,7038l7942,7038e" filled="f" stroked="t" strokeweight=".954611pt" strokecolor="#5B5B5B">
                <v:path arrowok="t"/>
              </v:shape>
            </v:group>
            <v:group style="position:absolute;left:7718;top:7036;width:625;height:2" coordorigin="7718,7036" coordsize="625,2">
              <v:shape style="position:absolute;left:7718;top:7036;width:625;height:2" coordorigin="7718,7036" coordsize="625,0" path="m7718,7036l8343,7036e" filled="f" stroked="t" strokeweight=".477306pt" strokecolor="#484848">
                <v:path arrowok="t"/>
              </v:shape>
            </v:group>
            <v:group style="position:absolute;left:8286;top:7038;width:377;height:2" coordorigin="8286,7038" coordsize="377,2">
              <v:shape style="position:absolute;left:8286;top:7038;width:377;height:2" coordorigin="8286,7038" coordsize="377,0" path="m8286,7038l8663,7038e" filled="f" stroked="t" strokeweight=".477306pt" strokecolor="#2B2B2B">
                <v:path arrowok="t"/>
              </v:shape>
            </v:group>
            <v:group style="position:absolute;left:8606;top:7038;width:554;height:2" coordorigin="8606,7038" coordsize="554,2">
              <v:shape style="position:absolute;left:8606;top:7038;width:554;height:2" coordorigin="8606,7038" coordsize="554,0" path="m8606,7038l9159,7038e" filled="f" stroked="t" strokeweight=".477306pt" strokecolor="#3F3F3F">
                <v:path arrowok="t"/>
              </v:shape>
            </v:group>
            <v:group style="position:absolute;left:9040;top:7036;width:2544;height:2" coordorigin="9040,7036" coordsize="2544,2">
              <v:shape style="position:absolute;left:9040;top:7036;width:2544;height:2" coordorigin="9040,7036" coordsize="2544,0" path="m9040,7036l11584,7036e" filled="f" stroked="t" strokeweight=".954611pt" strokecolor="#646464">
                <v:path arrowok="t"/>
              </v:shape>
            </v:group>
            <v:group style="position:absolute;left:4911;top:7028;width:2;height:282" coordorigin="4911,7028" coordsize="2,282">
              <v:shape style="position:absolute;left:4911;top:7028;width:2;height:282" coordorigin="4911,7028" coordsize="0,282" path="m4911,7311l4911,7028e" filled="f" stroked="t" strokeweight=".477306pt" strokecolor="#575757">
                <v:path arrowok="t"/>
              </v:shape>
            </v:group>
            <v:group style="position:absolute;left:4907;top:7282;width:4253;height:2" coordorigin="4907,7282" coordsize="4253,2">
              <v:shape style="position:absolute;left:4907;top:7282;width:4253;height:2" coordorigin="4907,7282" coordsize="4253,0" path="m4907,7282l9159,7282e" filled="f" stroked="t" strokeweight=".715958pt" strokecolor="#5B5B5B">
                <v:path arrowok="t"/>
              </v:shape>
            </v:group>
            <v:group style="position:absolute;left:9102;top:7282;width:334;height:2" coordorigin="9102,7282" coordsize="334,2">
              <v:shape style="position:absolute;left:9102;top:7282;width:334;height:2" coordorigin="9102,7282" coordsize="334,0" path="m9102,7282l9436,7282e" filled="f" stroked="t" strokeweight=".477306pt" strokecolor="#484848">
                <v:path arrowok="t"/>
              </v:shape>
            </v:group>
            <v:group style="position:absolute;left:9379;top:7282;width:620;height:2" coordorigin="9379,7282" coordsize="620,2">
              <v:shape style="position:absolute;left:9379;top:7282;width:620;height:2" coordorigin="9379,7282" coordsize="620,0" path="m9379,7282l10000,7282e" filled="f" stroked="t" strokeweight=".477306pt" strokecolor="#2F2F2F">
                <v:path arrowok="t"/>
              </v:shape>
            </v:group>
            <v:group style="position:absolute;left:9942;top:7282;width:1642;height:2" coordorigin="9942,7282" coordsize="1642,2">
              <v:shape style="position:absolute;left:9942;top:7282;width:1642;height:2" coordorigin="9942,7282" coordsize="1642,0" path="m9942,7282l11584,7282e" filled="f" stroked="t" strokeweight=".715958pt" strokecolor="#606060">
                <v:path arrowok="t"/>
              </v:shape>
            </v:group>
            <v:group style="position:absolute;left:2353;top:7253;width:2;height:565" coordorigin="2353,7253" coordsize="2,565">
              <v:shape style="position:absolute;left:2353;top:7253;width:2;height:565" coordorigin="2353,7253" coordsize="0,565" path="m2353,7818l2353,7253e" filled="f" stroked="t" strokeweight=".477306pt" strokecolor="#282828">
                <v:path arrowok="t"/>
              </v:shape>
            </v:group>
            <v:group style="position:absolute;left:4911;top:7253;width:2;height:541" coordorigin="4911,7253" coordsize="2,541">
              <v:shape style="position:absolute;left:4911;top:7253;width:2;height:541" coordorigin="4911,7253" coordsize="0,541" path="m4911,7794l4911,7253e" filled="f" stroked="t" strokeweight=".477306pt" strokecolor="#383838">
                <v:path arrowok="t"/>
              </v:shape>
            </v:group>
            <v:group style="position:absolute;left:4907;top:7524;width:811;height:2" coordorigin="4907,7524" coordsize="811,2">
              <v:shape style="position:absolute;left:4907;top:7524;width:811;height:2" coordorigin="4907,7524" coordsize="811,0" path="m4907,7524l5718,7524e" filled="f" stroked="t" strokeweight=".715958pt" strokecolor="#545454">
                <v:path arrowok="t"/>
              </v:shape>
            </v:group>
            <v:group style="position:absolute;left:5661;top:7526;width:592;height:2" coordorigin="5661,7526" coordsize="592,2">
              <v:shape style="position:absolute;left:5661;top:7526;width:592;height:2" coordorigin="5661,7526" coordsize="592,0" path="m5661,7526l6253,7526e" filled="f" stroked="t" strokeweight=".477306pt" strokecolor="#383838">
                <v:path arrowok="t"/>
              </v:shape>
            </v:group>
            <v:group style="position:absolute;left:6195;top:7524;width:5394;height:2" coordorigin="6195,7524" coordsize="5394,2">
              <v:shape style="position:absolute;left:6195;top:7524;width:5394;height:2" coordorigin="6195,7524" coordsize="5394,0" path="m6195,7524l11589,7524e" filled="f" stroked="t" strokeweight=".715958pt" strokecolor="#5B5B5B">
                <v:path arrowok="t"/>
              </v:shape>
            </v:group>
            <v:group style="position:absolute;left:286;top:7792;width:2091;height:2" coordorigin="286,7792" coordsize="2091,2">
              <v:shape style="position:absolute;left:286;top:7792;width:2091;height:2" coordorigin="286,7792" coordsize="2091,0" path="m286,7792l2377,7792e" filled="f" stroked="t" strokeweight=".715958pt" strokecolor="#5B5B5B">
                <v:path arrowok="t"/>
              </v:shape>
            </v:group>
            <v:group style="position:absolute;left:2305;top:7790;width:620;height:2" coordorigin="2305,7790" coordsize="620,2">
              <v:shape style="position:absolute;left:2305;top:7790;width:620;height:2" coordorigin="2305,7790" coordsize="620,0" path="m2305,7790l2926,7790e" filled="f" stroked="t" strokeweight=".477306pt" strokecolor="#343434">
                <v:path arrowok="t"/>
              </v:shape>
            </v:group>
            <v:group style="position:absolute;left:2869;top:7790;width:243;height:2" coordorigin="2869,7790" coordsize="243,2">
              <v:shape style="position:absolute;left:2869;top:7790;width:243;height:2" coordorigin="2869,7790" coordsize="243,0" path="m2869,7790l3112,7790e" filled="f" stroked="t" strokeweight=".477306pt" strokecolor="#484848">
                <v:path arrowok="t"/>
              </v:shape>
            </v:group>
            <v:group style="position:absolute;left:3055;top:7790;width:1222;height:2" coordorigin="3055,7790" coordsize="1222,2">
              <v:shape style="position:absolute;left:3055;top:7790;width:1222;height:2" coordorigin="3055,7790" coordsize="1222,0" path="m3055,7790l4277,7790e" filled="f" stroked="t" strokeweight=".954611pt" strokecolor="#606060">
                <v:path arrowok="t"/>
              </v:shape>
            </v:group>
            <v:group style="position:absolute;left:4148;top:7792;width:1570;height:2" coordorigin="4148,7792" coordsize="1570,2">
              <v:shape style="position:absolute;left:4148;top:7792;width:1570;height:2" coordorigin="4148,7792" coordsize="1570,0" path="m4148,7792l5718,7792e" filled="f" stroked="t" strokeweight=".477306pt" strokecolor="#3F3F3F">
                <v:path arrowok="t"/>
              </v:shape>
            </v:group>
            <v:group style="position:absolute;left:5503;top:7790;width:1255;height:2" coordorigin="5503,7790" coordsize="1255,2">
              <v:shape style="position:absolute;left:5503;top:7790;width:1255;height:2" coordorigin="5503,7790" coordsize="1255,0" path="m5503,7790l6759,7790e" filled="f" stroked="t" strokeweight=".954611pt" strokecolor="#5B5B5B">
                <v:path arrowok="t"/>
              </v:shape>
            </v:group>
            <v:group style="position:absolute;left:6692;top:7790;width:301;height:2" coordorigin="6692,7790" coordsize="301,2">
              <v:shape style="position:absolute;left:6692;top:7790;width:301;height:2" coordorigin="6692,7790" coordsize="301,0" path="m6692,7790l6993,7790e" filled="f" stroked="t" strokeweight=".477306pt" strokecolor="#484848">
                <v:path arrowok="t"/>
              </v:shape>
            </v:group>
            <v:group style="position:absolute;left:6935;top:7790;width:840;height:2" coordorigin="6935,7790" coordsize="840,2">
              <v:shape style="position:absolute;left:6935;top:7790;width:840;height:2" coordorigin="6935,7790" coordsize="840,0" path="m6935,7790l7775,7790e" filled="f" stroked="t" strokeweight=".477306pt" strokecolor="#343434">
                <v:path arrowok="t"/>
              </v:shape>
            </v:group>
            <v:group style="position:absolute;left:7718;top:7790;width:1441;height:2" coordorigin="7718,7790" coordsize="1441,2">
              <v:shape style="position:absolute;left:7718;top:7790;width:1441;height:2" coordorigin="7718,7790" coordsize="1441,0" path="m7718,7790l9159,7790e" filled="f" stroked="t" strokeweight=".954611pt" strokecolor="#676767">
                <v:path arrowok="t"/>
              </v:shape>
            </v:group>
            <v:group style="position:absolute;left:9102;top:7790;width:334;height:2" coordorigin="9102,7790" coordsize="334,2">
              <v:shape style="position:absolute;left:9102;top:7790;width:334;height:2" coordorigin="9102,7790" coordsize="334,0" path="m9102,7790l9436,7790e" filled="f" stroked="t" strokeweight=".477306pt" strokecolor="#545454">
                <v:path arrowok="t"/>
              </v:shape>
            </v:group>
            <v:group style="position:absolute;left:9379;top:7790;width:620;height:2" coordorigin="9379,7790" coordsize="620,2">
              <v:shape style="position:absolute;left:9379;top:7790;width:620;height:2" coordorigin="9379,7790" coordsize="620,0" path="m9379,7790l10000,7790e" filled="f" stroked="t" strokeweight=".477306pt" strokecolor="#3B3B3B">
                <v:path arrowok="t"/>
              </v:shape>
            </v:group>
            <v:group style="position:absolute;left:9942;top:7790;width:1647;height:2" coordorigin="9942,7790" coordsize="1647,2">
              <v:shape style="position:absolute;left:9942;top:7790;width:1647;height:2" coordorigin="9942,7790" coordsize="1647,0" path="m9942,7790l11589,7790e" filled="f" stroked="t" strokeweight=".954611pt" strokecolor="#6B6B6B">
                <v:path arrowok="t"/>
              </v:shape>
            </v:group>
            <v:group style="position:absolute;left:291;top:8599;width:2821;height:2" coordorigin="291,8599" coordsize="2821,2">
              <v:shape style="position:absolute;left:291;top:8599;width:2821;height:2" coordorigin="291,8599" coordsize="2821,0" path="m291,8599l3112,8599e" filled="f" stroked="t" strokeweight=".715958pt" strokecolor="#575757">
                <v:path arrowok="t"/>
              </v:shape>
            </v:group>
            <v:group style="position:absolute;left:296;top:8254;width:2;height:867" coordorigin="296,8254" coordsize="2,867">
              <v:shape style="position:absolute;left:296;top:8254;width:2;height:867" coordorigin="296,8254" coordsize="0,867" path="m296,9121l296,8254e" filled="f" stroked="t" strokeweight=".477306pt" strokecolor="#2B2B2B">
                <v:path arrowok="t"/>
              </v:shape>
            </v:group>
            <v:group style="position:absolute;left:3055;top:8599;width:420;height:2" coordorigin="3055,8599" coordsize="420,2">
              <v:shape style="position:absolute;left:3055;top:8599;width:420;height:2" coordorigin="3055,8599" coordsize="420,0" path="m3055,8599l3475,8599e" filled="f" stroked="t" strokeweight=".477306pt" strokecolor="#3B3B3B">
                <v:path arrowok="t"/>
              </v:shape>
            </v:group>
            <v:group style="position:absolute;left:3418;top:8596;width:3986;height:2" coordorigin="3418,8596" coordsize="3986,2">
              <v:shape style="position:absolute;left:3418;top:8596;width:3986;height:2" coordorigin="3418,8596" coordsize="3986,0" path="m3418,8596l7403,8596e" filled="f" stroked="t" strokeweight=".715958pt" strokecolor="#5B5B5B">
                <v:path arrowok="t"/>
              </v:shape>
            </v:group>
            <v:group style="position:absolute;left:7346;top:8594;width:430;height:2" coordorigin="7346,8594" coordsize="430,2">
              <v:shape style="position:absolute;left:7346;top:8594;width:430;height:2" coordorigin="7346,8594" coordsize="430,0" path="m7346,8594l7775,8594e" filled="f" stroked="t" strokeweight=".477306pt" strokecolor="#2F2F2F">
                <v:path arrowok="t"/>
              </v:shape>
            </v:group>
            <v:group style="position:absolute;left:7718;top:8596;width:3866;height:2" coordorigin="7718,8596" coordsize="3866,2">
              <v:shape style="position:absolute;left:7718;top:8596;width:3866;height:2" coordorigin="7718,8596" coordsize="3866,0" path="m7718,8596l11584,8596e" filled="f" stroked="t" strokeweight=".715958pt" strokecolor="#606060">
                <v:path arrowok="t"/>
              </v:shape>
            </v:group>
            <v:group style="position:absolute;left:11579;top:8254;width:2;height:627" coordorigin="11579,8254" coordsize="2,627">
              <v:shape style="position:absolute;left:11579;top:8254;width:2;height:627" coordorigin="11579,8254" coordsize="0,627" path="m11579,8881l11579,8254e" filled="f" stroked="t" strokeweight=".477306pt" strokecolor="#343434">
                <v:path arrowok="t"/>
              </v:shape>
            </v:group>
            <v:group style="position:absolute;left:286;top:9444;width:1542;height:2" coordorigin="286,9444" coordsize="1542,2">
              <v:shape style="position:absolute;left:286;top:9444;width:1542;height:2" coordorigin="286,9444" coordsize="1542,0" path="m286,9444l1828,9444e" filled="f" stroked="t" strokeweight=".954611pt" strokecolor="#646464">
                <v:path arrowok="t"/>
              </v:shape>
            </v:group>
            <v:group style="position:absolute;left:1637;top:9446;width:740;height:2" coordorigin="1637,9446" coordsize="740,2">
              <v:shape style="position:absolute;left:1637;top:9446;width:740;height:2" coordorigin="1637,9446" coordsize="740,0" path="m1637,9446l2377,9446e" filled="f" stroked="t" strokeweight=".477306pt" strokecolor="#4F4F4F">
                <v:path arrowok="t"/>
              </v:shape>
            </v:group>
            <v:group style="position:absolute;left:2351;top:7747;width:2;height:1724" coordorigin="2351,7747" coordsize="2,1724">
              <v:shape style="position:absolute;left:2351;top:7747;width:2;height:1724" coordorigin="2351,7747" coordsize="0,1724" path="m2351,9470l2351,7747e" filled="f" stroked="t" strokeweight=".954611pt" strokecolor="#545454">
                <v:path arrowok="t"/>
              </v:shape>
            </v:group>
            <v:group style="position:absolute;left:2305;top:9446;width:6854;height:2" coordorigin="2305,9446" coordsize="6854,2">
              <v:shape style="position:absolute;left:2305;top:9446;width:6854;height:2" coordorigin="2305,9446" coordsize="6854,0" path="m2305,9446l9159,9446e" filled="f" stroked="t" strokeweight=".715958pt" strokecolor="#5B5B5B">
                <v:path arrowok="t"/>
              </v:shape>
            </v:group>
            <v:group style="position:absolute;left:9102;top:9446;width:897;height:2" coordorigin="9102,9446" coordsize="897,2">
              <v:shape style="position:absolute;left:9102;top:9446;width:897;height:2" coordorigin="9102,9446" coordsize="897,0" path="m9102,9446l10000,9446e" filled="f" stroked="t" strokeweight=".477306pt" strokecolor="#4F4F4F">
                <v:path arrowok="t"/>
              </v:shape>
            </v:group>
            <v:group style="position:absolute;left:9880;top:9444;width:1709;height:2" coordorigin="9880,9444" coordsize="1709,2">
              <v:shape style="position:absolute;left:9880;top:9444;width:1709;height:2" coordorigin="9880,9444" coordsize="1709,0" path="m9880,9444l11589,9444e" filled="f" stroked="t" strokeweight=".954611pt" strokecolor="#6B6B6B">
                <v:path arrowok="t"/>
              </v:shape>
            </v:group>
            <v:group style="position:absolute;left:286;top:9686;width:1575;height:2" coordorigin="286,9686" coordsize="1575,2">
              <v:shape style="position:absolute;left:286;top:9686;width:1575;height:2" coordorigin="286,9686" coordsize="1575,0" path="m286,9686l1861,9686e" filled="f" stroked="t" strokeweight=".954611pt" strokecolor="#606060">
                <v:path arrowok="t"/>
              </v:shape>
            </v:group>
            <v:group style="position:absolute;left:1637;top:9686;width:740;height:2" coordorigin="1637,9686" coordsize="740,2">
              <v:shape style="position:absolute;left:1637;top:9686;width:740;height:2" coordorigin="1637,9686" coordsize="740,0" path="m1637,9686l2377,9686e" filled="f" stroked="t" strokeweight=".477306pt" strokecolor="#484848">
                <v:path arrowok="t"/>
              </v:shape>
            </v:group>
            <v:group style="position:absolute;left:2353;top:9398;width:2;height:1092" coordorigin="2353,9398" coordsize="2,1092">
              <v:shape style="position:absolute;left:2353;top:9398;width:2;height:1092" coordorigin="2353,9398" coordsize="0,1092" path="m2353,10490l2353,9398e" filled="f" stroked="t" strokeweight=".477306pt" strokecolor="#2F2F2F">
                <v:path arrowok="t"/>
              </v:shape>
            </v:group>
            <v:group style="position:absolute;left:4148;top:9686;width:778;height:2" coordorigin="4148,9686" coordsize="778,2">
              <v:shape style="position:absolute;left:4148;top:9686;width:778;height:2" coordorigin="4148,9686" coordsize="778,0" path="m4148,9686l4926,9686e" filled="f" stroked="t" strokeweight=".477306pt" strokecolor="#484848">
                <v:path arrowok="t"/>
              </v:shape>
            </v:group>
            <v:group style="position:absolute;left:2305;top:9683;width:9284;height:2" coordorigin="2305,9683" coordsize="9284,2">
              <v:shape style="position:absolute;left:2305;top:9683;width:9284;height:2" coordorigin="2305,9683" coordsize="9284,0" path="m2305,9683l11589,9683e" filled="f" stroked="t" strokeweight=".715958pt" strokecolor="#5B5B5B">
                <v:path arrowok="t"/>
              </v:shape>
            </v:group>
            <v:group style="position:absolute;left:9102;top:9686;width:334;height:2" coordorigin="9102,9686" coordsize="334,2">
              <v:shape style="position:absolute;left:9102;top:9686;width:334;height:2" coordorigin="9102,9686" coordsize="334,0" path="m9102,9686l9436,9686e" filled="f" stroked="t" strokeweight=".477306pt" strokecolor="#4F4F4F">
                <v:path arrowok="t"/>
              </v:shape>
            </v:group>
            <v:group style="position:absolute;left:9379;top:9686;width:620;height:2" coordorigin="9379,9686" coordsize="620,2">
              <v:shape style="position:absolute;left:9379;top:9686;width:620;height:2" coordorigin="9379,9686" coordsize="620,0" path="m9379,9686l10000,9686e" filled="f" stroked="t" strokeweight=".477306pt" strokecolor="#383838">
                <v:path arrowok="t"/>
              </v:shape>
            </v:group>
            <v:group style="position:absolute;left:286;top:9925;width:2119;height:2" coordorigin="286,9925" coordsize="2119,2">
              <v:shape style="position:absolute;left:286;top:9925;width:2119;height:2" coordorigin="286,9925" coordsize="2119,0" path="m286,9925l2406,9925e" filled="f" stroked="t" strokeweight=".715958pt" strokecolor="#5B5B5B">
                <v:path arrowok="t"/>
              </v:shape>
            </v:group>
            <v:group style="position:absolute;left:2305;top:9925;width:620;height:2" coordorigin="2305,9925" coordsize="620,2">
              <v:shape style="position:absolute;left:2305;top:9925;width:620;height:2" coordorigin="2305,9925" coordsize="620,0" path="m2305,9925l2926,9925e" filled="f" stroked="t" strokeweight=".477306pt" strokecolor="#3B3B3B">
                <v:path arrowok="t"/>
              </v:shape>
            </v:group>
            <v:group style="position:absolute;left:2869;top:9927;width:2057;height:2" coordorigin="2869,9927" coordsize="2057,2">
              <v:shape style="position:absolute;left:2869;top:9927;width:2057;height:2" coordorigin="2869,9927" coordsize="2057,0" path="m2869,9927l4926,9927e" filled="f" stroked="t" strokeweight=".715958pt" strokecolor="#5B5B5B">
                <v:path arrowok="t"/>
              </v:shape>
            </v:group>
            <v:group style="position:absolute;left:4869;top:9925;width:353;height:2" coordorigin="4869,9925" coordsize="353,2">
              <v:shape style="position:absolute;left:4869;top:9925;width:353;height:2" coordorigin="4869,9925" coordsize="353,0" path="m4869,9925l5222,9925e" filled="f" stroked="t" strokeweight=".477306pt" strokecolor="#282828">
                <v:path arrowok="t"/>
              </v:shape>
            </v:group>
            <v:group style="position:absolute;left:5164;top:9927;width:554;height:2" coordorigin="5164,9927" coordsize="554,2">
              <v:shape style="position:absolute;left:5164;top:9927;width:554;height:2" coordorigin="5164,9927" coordsize="554,0" path="m5164,9927l5718,9927e" filled="f" stroked="t" strokeweight=".477306pt" strokecolor="#484848">
                <v:path arrowok="t"/>
              </v:shape>
            </v:group>
            <v:group style="position:absolute;left:5503;top:9927;width:1900;height:2" coordorigin="5503,9927" coordsize="1900,2">
              <v:shape style="position:absolute;left:5503;top:9927;width:1900;height:2" coordorigin="5503,9927" coordsize="1900,0" path="m5503,9927l7403,9927e" filled="f" stroked="t" strokeweight=".954611pt" strokecolor="#606060">
                <v:path arrowok="t"/>
              </v:shape>
            </v:group>
            <v:group style="position:absolute;left:7346;top:9925;width:430;height:2" coordorigin="7346,9925" coordsize="430,2">
              <v:shape style="position:absolute;left:7346;top:9925;width:430;height:2" coordorigin="7346,9925" coordsize="430,0" path="m7346,9925l7775,9925e" filled="f" stroked="t" strokeweight=".477306pt" strokecolor="#3B3B3B">
                <v:path arrowok="t"/>
              </v:shape>
            </v:group>
            <v:group style="position:absolute;left:7718;top:9927;width:1718;height:2" coordorigin="7718,9927" coordsize="1718,2">
              <v:shape style="position:absolute;left:7718;top:9927;width:1718;height:2" coordorigin="7718,9927" coordsize="1718,0" path="m7718,9927l9436,9927e" filled="f" stroked="t" strokeweight=".954611pt" strokecolor="#606060">
                <v:path arrowok="t"/>
              </v:shape>
            </v:group>
            <v:group style="position:absolute;left:9379;top:9925;width:620;height:2" coordorigin="9379,9925" coordsize="620,2">
              <v:shape style="position:absolute;left:9379;top:9925;width:620;height:2" coordorigin="9379,9925" coordsize="620,0" path="m9379,9925l10000,9925e" filled="f" stroked="t" strokeweight=".477306pt" strokecolor="#383838">
                <v:path arrowok="t"/>
              </v:shape>
            </v:group>
            <v:group style="position:absolute;left:9942;top:9925;width:1647;height:2" coordorigin="9942,9925" coordsize="1647,2">
              <v:shape style="position:absolute;left:9942;top:9925;width:1647;height:2" coordorigin="9942,9925" coordsize="1647,0" path="m9942,9925l11589,9925e" filled="f" stroked="t" strokeweight=".715958pt" strokecolor="#606060">
                <v:path arrowok="t"/>
              </v:shape>
            </v:group>
            <v:group style="position:absolute;left:286;top:10456;width:1379;height:2" coordorigin="286,10456" coordsize="1379,2">
              <v:shape style="position:absolute;left:286;top:10456;width:1379;height:2" coordorigin="286,10456" coordsize="1379,0" path="m286,10456l1666,10456e" filled="f" stroked="t" strokeweight=".238653pt" strokecolor="#8C8C8C">
                <v:path arrowok="t"/>
              </v:shape>
            </v:group>
            <v:group style="position:absolute;left:1666;top:10456;width:683;height:2" coordorigin="1666,10456" coordsize="683,2">
              <v:shape style="position:absolute;left:1666;top:10456;width:683;height:2" coordorigin="1666,10456" coordsize="683,0" path="m1666,10456l2348,10456e" filled="f" stroked="t" strokeweight=".238653pt" strokecolor="#4F4F4F">
                <v:path arrowok="t"/>
              </v:shape>
            </v:group>
            <v:group style="position:absolute;left:2334;top:10456;width:563;height:2" coordorigin="2334,10456" coordsize="563,2">
              <v:shape style="position:absolute;left:2334;top:10456;width:563;height:2" coordorigin="2334,10456" coordsize="563,0" path="m2334,10456l2897,10456e" filled="f" stroked="t" strokeweight=".238653pt" strokecolor="#6B6B6B">
                <v:path arrowok="t"/>
              </v:shape>
            </v:group>
            <v:group style="position:absolute;left:2897;top:10456;width:391;height:2" coordorigin="2897,10456" coordsize="391,2">
              <v:shape style="position:absolute;left:2897;top:10456;width:391;height:2" coordorigin="2897,10456" coordsize="391,0" path="m2897,10456l3289,10456e" filled="f" stroked="t" strokeweight=".238653pt" strokecolor="#000000">
                <v:path arrowok="t"/>
              </v:shape>
            </v:group>
            <v:group style="position:absolute;left:3308;top:10478;width:162;height:2" coordorigin="3308,10478" coordsize="162,2">
              <v:shape style="position:absolute;left:3308;top:10478;width:162;height:2" coordorigin="3308,10478" coordsize="162,0" path="m3308,10478l3470,10478e" filled="f" stroked="t" strokeweight=".715958pt" strokecolor="#3F3F3F">
                <v:path arrowok="t"/>
              </v:shape>
            </v:group>
            <v:group style="position:absolute;left:3446;top:10456;width:730;height:2" coordorigin="3446,10456" coordsize="730,2">
              <v:shape style="position:absolute;left:3446;top:10456;width:730;height:2" coordorigin="3446,10456" coordsize="730,0" path="m3446,10456l4176,10456e" filled="f" stroked="t" strokeweight=".238653pt" strokecolor="#484848">
                <v:path arrowok="t"/>
              </v:shape>
            </v:group>
            <v:group style="position:absolute;left:4176;top:10456;width:2048;height:2" coordorigin="4176,10456" coordsize="2048,2">
              <v:shape style="position:absolute;left:4176;top:10456;width:2048;height:2" coordorigin="4176,10456" coordsize="2048,0" path="m4176,10456l6224,10456e" filled="f" stroked="t" strokeweight=".238653pt" strokecolor="#000000">
                <v:path arrowok="t"/>
              </v:shape>
            </v:group>
            <v:group style="position:absolute;left:6224;top:10456;width:496;height:2" coordorigin="6224,10456" coordsize="496,2">
              <v:shape style="position:absolute;left:6224;top:10456;width:496;height:2" coordorigin="6224,10456" coordsize="496,0" path="m6224,10456l6720,10456e" filled="f" stroked="t" strokeweight=".238653pt" strokecolor="#646464">
                <v:path arrowok="t"/>
              </v:shape>
            </v:group>
            <v:group style="position:absolute;left:6720;top:10456;width:243;height:2" coordorigin="6720,10456" coordsize="243,2">
              <v:shape style="position:absolute;left:6720;top:10456;width:243;height:2" coordorigin="6720,10456" coordsize="243,0" path="m6720,10456l6964,10456e" filled="f" stroked="t" strokeweight=".238653pt" strokecolor="#000000">
                <v:path arrowok="t"/>
              </v:shape>
            </v:group>
            <v:group style="position:absolute;left:6964;top:10456;width:410;height:2" coordorigin="6964,10456" coordsize="410,2">
              <v:shape style="position:absolute;left:6964;top:10456;width:410;height:2" coordorigin="6964,10456" coordsize="410,0" path="m6964,10456l7374,10456e" filled="f" stroked="t" strokeweight=".238653pt" strokecolor="#484848">
                <v:path arrowok="t"/>
              </v:shape>
            </v:group>
            <v:group style="position:absolute;left:7374;top:10456;width:4196;height:2" coordorigin="7374,10456" coordsize="4196,2">
              <v:shape style="position:absolute;left:7374;top:10456;width:4196;height:2" coordorigin="7374,10456" coordsize="4196,0" path="m7374,10456l11570,10456e" filled="f" stroked="t" strokeweight=".238653pt" strokecolor="#000000">
                <v:path arrowok="t"/>
              </v:shape>
            </v:group>
            <v:group style="position:absolute;left:296;top:10428;width:2;height:958" coordorigin="296,10428" coordsize="2,958">
              <v:shape style="position:absolute;left:296;top:10428;width:2;height:958" coordorigin="296,10428" coordsize="0,958" path="m296,11385l296,10428e" filled="f" stroked="t" strokeweight=".477306pt" strokecolor="#2B2B2B">
                <v:path arrowok="t"/>
              </v:shape>
            </v:group>
            <v:group style="position:absolute;left:635;top:10648;width:1060;height:2" coordorigin="635,10648" coordsize="1060,2">
              <v:shape style="position:absolute;left:635;top:10648;width:1060;height:2" coordorigin="635,10648" coordsize="1060,0" path="m635,10648l1694,10648e" filled="f" stroked="t" strokeweight=".477306pt" strokecolor="#383838">
                <v:path arrowok="t"/>
              </v:shape>
            </v:group>
            <v:group style="position:absolute;left:654;top:10648;width:5064;height:2" coordorigin="654,10648" coordsize="5064,2">
              <v:shape style="position:absolute;left:654;top:10648;width:5064;height:2" coordorigin="654,10648" coordsize="5064,0" path="m654,10648l5718,10648e" filled="f" stroked="t" strokeweight=".715958pt" strokecolor="#575757">
                <v:path arrowok="t"/>
              </v:shape>
            </v:group>
            <v:group style="position:absolute;left:2353;top:10428;width:2;height:1345" coordorigin="2353,10428" coordsize="2,1345">
              <v:shape style="position:absolute;left:2353;top:10428;width:2;height:1345" coordorigin="2353,10428" coordsize="0,1345" path="m2353,11773l2353,10428e" filled="f" stroked="t" strokeweight=".954611pt" strokecolor="#545454">
                <v:path arrowok="t"/>
              </v:shape>
            </v:group>
            <v:group style="position:absolute;left:5661;top:10648;width:592;height:2" coordorigin="5661,10648" coordsize="592,2">
              <v:shape style="position:absolute;left:5661;top:10648;width:592;height:2" coordorigin="5661,10648" coordsize="592,0" path="m5661,10648l6253,10648e" filled="f" stroked="t" strokeweight=".477306pt" strokecolor="#2F2F2F">
                <v:path arrowok="t"/>
              </v:shape>
            </v:group>
            <v:group style="position:absolute;left:6195;top:10645;width:2148;height:2" coordorigin="6195,10645" coordsize="2148,2">
              <v:shape style="position:absolute;left:6195;top:10645;width:2148;height:2" coordorigin="6195,10645" coordsize="2148,0" path="m6195,10645l8343,10645e" filled="f" stroked="t" strokeweight=".715958pt" strokecolor="#5B5B5B">
                <v:path arrowok="t"/>
              </v:shape>
            </v:group>
            <v:group style="position:absolute;left:8286;top:10648;width:377;height:2" coordorigin="8286,10648" coordsize="377,2">
              <v:shape style="position:absolute;left:8286;top:10648;width:377;height:2" coordorigin="8286,10648" coordsize="377,0" path="m8286,10648l8663,10648e" filled="f" stroked="t" strokeweight=".477306pt" strokecolor="#2F2F2F">
                <v:path arrowok="t"/>
              </v:shape>
            </v:group>
            <v:group style="position:absolute;left:8606;top:10648;width:554;height:2" coordorigin="8606,10648" coordsize="554,2">
              <v:shape style="position:absolute;left:8606;top:10648;width:554;height:2" coordorigin="8606,10648" coordsize="554,0" path="m8606,10648l9159,10648e" filled="f" stroked="t" strokeweight=".477306pt" strokecolor="#4B4B4B">
                <v:path arrowok="t"/>
              </v:shape>
            </v:group>
            <v:group style="position:absolute;left:9031;top:10648;width:1031;height:2" coordorigin="9031,10648" coordsize="1031,2">
              <v:shape style="position:absolute;left:9031;top:10648;width:1031;height:2" coordorigin="9031,10648" coordsize="1031,0" path="m9031,10648l10062,10648e" filled="f" stroked="t" strokeweight=".954611pt" strokecolor="#6B6B6B">
                <v:path arrowok="t"/>
              </v:shape>
            </v:group>
            <v:group style="position:absolute;left:9942;top:10645;width:1647;height:2" coordorigin="9942,10645" coordsize="1647,2">
              <v:shape style="position:absolute;left:9942;top:10645;width:1647;height:2" coordorigin="9942,10645" coordsize="1647,0" path="m9942,10645l11589,10645e" filled="f" stroked="t" strokeweight=".477306pt" strokecolor="#4B4B4B">
                <v:path arrowok="t"/>
              </v:shape>
            </v:group>
            <v:group style="position:absolute;left:11582;top:10140;width:2;height:589" coordorigin="11582,10140" coordsize="2,589">
              <v:shape style="position:absolute;left:11582;top:10140;width:2;height:589" coordorigin="11582,10140" coordsize="0,589" path="m11582,10729l11582,10140e" filled="f" stroked="t" strokeweight=".477306pt" strokecolor="#4B4B4B">
                <v:path arrowok="t"/>
              </v:shape>
            </v:group>
            <v:group style="position:absolute;left:1673;top:10643;width:2;height:86" coordorigin="1673,10643" coordsize="2,86">
              <v:shape style="position:absolute;left:1673;top:10643;width:2;height:86" coordorigin="1673,10643" coordsize="0,86" path="m1673,10729l1673,10643e" filled="f" stroked="t" strokeweight=".715958pt" strokecolor="#3B3B3B">
                <v:path arrowok="t"/>
              </v:shape>
            </v:group>
            <v:group style="position:absolute;left:7379;top:10638;width:2;height:4998" coordorigin="7379,10638" coordsize="2,4998">
              <v:shape style="position:absolute;left:7379;top:10638;width:2;height:4998" coordorigin="7379,10638" coordsize="0,4998" path="m7379,15637l7379,10638e" filled="f" stroked="t" strokeweight=".715958pt" strokecolor="#4F4F4F">
                <v:path arrowok="t"/>
              </v:shape>
            </v:group>
            <v:group style="position:absolute;left:286;top:11007;width:1389;height:2" coordorigin="286,11007" coordsize="1389,2">
              <v:shape style="position:absolute;left:286;top:11007;width:1389;height:2" coordorigin="286,11007" coordsize="1389,0" path="m286,11007l1675,11007e" filled="f" stroked="t" strokeweight=".238653pt" strokecolor="#383838">
                <v:path arrowok="t"/>
              </v:shape>
            </v:group>
            <v:group style="position:absolute;left:1661;top:11007;width:3236;height:2" coordorigin="1661,11007" coordsize="3236,2">
              <v:shape style="position:absolute;left:1661;top:11007;width:3236;height:2" coordorigin="1661,11007" coordsize="3236,0" path="m1661,11007l4897,11007e" filled="f" stroked="t" strokeweight=".238653pt" strokecolor="#545454">
                <v:path arrowok="t"/>
              </v:shape>
            </v:group>
            <v:group style="position:absolute;left:4897;top:11007;width:2067;height:2" coordorigin="4897,11007" coordsize="2067,2">
              <v:shape style="position:absolute;left:4897;top:11007;width:2067;height:2" coordorigin="4897,11007" coordsize="2067,0" path="m4897,11007l6964,11007e" filled="f" stroked="t" strokeweight=".238653pt" strokecolor="#000000">
                <v:path arrowok="t"/>
              </v:shape>
            </v:group>
            <v:group style="position:absolute;left:6964;top:11007;width:783;height:2" coordorigin="6964,11007" coordsize="783,2">
              <v:shape style="position:absolute;left:6964;top:11007;width:783;height:2" coordorigin="6964,11007" coordsize="783,0" path="m6964,11007l7747,11007e" filled="f" stroked="t" strokeweight=".238653pt" strokecolor="#282828">
                <v:path arrowok="t"/>
              </v:shape>
            </v:group>
            <v:group style="position:absolute;left:7747;top:11007;width:3823;height:2" coordorigin="7747,11007" coordsize="3823,2">
              <v:shape style="position:absolute;left:7747;top:11007;width:3823;height:2" coordorigin="7747,11007" coordsize="3823,0" path="m7747,11007l11570,11007e" filled="f" stroked="t" strokeweight=".238653pt" strokecolor="#000000">
                <v:path arrowok="t"/>
              </v:shape>
            </v:group>
            <v:group style="position:absolute;left:11584;top:10672;width:2;height:1207" coordorigin="11584,10672" coordsize="2,1207">
              <v:shape style="position:absolute;left:11584;top:10672;width:2;height:1207" coordorigin="11584,10672" coordsize="0,1207" path="m11584,11878l11584,10672e" filled="f" stroked="t" strokeweight=".954611pt" strokecolor="#646464">
                <v:path arrowok="t"/>
              </v:shape>
            </v:group>
            <v:group style="position:absolute;left:950;top:11007;width:2;height:1858" coordorigin="950,11007" coordsize="2,1858">
              <v:shape style="position:absolute;left:950;top:11007;width:2;height:1858" coordorigin="950,11007" coordsize="0,1858" path="m950,12865l950,11007e" filled="f" stroked="t" strokeweight=".238653pt" strokecolor="#000000">
                <v:path arrowok="t"/>
              </v:shape>
            </v:group>
            <v:group style="position:absolute;left:7379;top:10978;width:2;height:407" coordorigin="7379,10978" coordsize="2,407">
              <v:shape style="position:absolute;left:7379;top:10978;width:2;height:407" coordorigin="7379,10978" coordsize="0,407" path="m7379,11385l7379,10978e" filled="f" stroked="t" strokeweight=".477306pt" strokecolor="#1F1F1F">
                <v:path arrowok="t"/>
              </v:shape>
            </v:group>
            <v:group style="position:absolute;left:1673;top:10672;width:2;height:1288" coordorigin="1673,10672" coordsize="2,1288">
              <v:shape style="position:absolute;left:1673;top:10672;width:2;height:1288" coordorigin="1673,10672" coordsize="0,1288" path="m1673,11960l1673,10672e" filled="f" stroked="t" strokeweight=".954611pt" strokecolor="#575757">
                <v:path arrowok="t"/>
              </v:shape>
            </v:group>
            <v:group style="position:absolute;left:2353;top:11716;width:2;height:785" coordorigin="2353,11716" coordsize="2,785">
              <v:shape style="position:absolute;left:2353;top:11716;width:2;height:785" coordorigin="2353,11716" coordsize="0,785" path="m2353,12501l2353,11716e" filled="f" stroked="t" strokeweight=".477306pt" strokecolor="#2F2F2F">
                <v:path arrowok="t"/>
              </v:shape>
            </v:group>
            <v:group style="position:absolute;left:5193;top:11850;width:1031;height:2" coordorigin="5193,11850" coordsize="1031,2">
              <v:shape style="position:absolute;left:5193;top:11850;width:1031;height:2" coordorigin="5193,11850" coordsize="1031,0" path="m5193,11850l6224,11850e" filled="f" stroked="t" strokeweight=".238653pt" strokecolor="#000000">
                <v:path arrowok="t"/>
              </v:shape>
            </v:group>
            <v:group style="position:absolute;left:1671;top:11821;width:2;height:393" coordorigin="1671,11821" coordsize="2,393">
              <v:shape style="position:absolute;left:1671;top:11821;width:2;height:393" coordorigin="1671,11821" coordsize="0,393" path="m1671,12213l1671,11821e" filled="f" stroked="t" strokeweight=".715958pt" strokecolor="#343434">
                <v:path arrowok="t"/>
              </v:shape>
            </v:group>
            <v:group style="position:absolute;left:4888;top:12443;width:854;height:2" coordorigin="4888,12443" coordsize="854,2">
              <v:shape style="position:absolute;left:4888;top:12443;width:854;height:2" coordorigin="4888,12443" coordsize="854,0" path="m4888,12443l5742,12443e" filled="f" stroked="t" strokeweight=".477306pt" strokecolor="#3F4F9C">
                <v:path arrowok="t"/>
              </v:shape>
            </v:group>
            <v:group style="position:absolute;left:11587;top:11821;width:2;height:886" coordorigin="11587,11821" coordsize="2,886">
              <v:shape style="position:absolute;left:11587;top:11821;width:2;height:886" coordorigin="11587,11821" coordsize="0,886" path="m11587,12707l11587,11821e" filled="f" stroked="t" strokeweight=".477306pt" strokecolor="#484848">
                <v:path arrowok="t"/>
              </v:shape>
            </v:group>
            <v:group style="position:absolute;left:1675;top:12156;width:2;height:345" coordorigin="1675,12156" coordsize="2,345">
              <v:shape style="position:absolute;left:1675;top:12156;width:2;height:345" coordorigin="1675,12156" coordsize="0,345" path="m1675,12501l1675,12156e" filled="f" stroked="t" strokeweight=".477306pt" strokecolor="#181818">
                <v:path arrowok="t"/>
              </v:shape>
            </v:group>
            <v:group style="position:absolute;left:7384;top:12156;width:2;height:737" coordorigin="7384,12156" coordsize="2,737">
              <v:shape style="position:absolute;left:7384;top:12156;width:2;height:737" coordorigin="7384,12156" coordsize="0,737" path="m7384,12893l7384,12156e" filled="f" stroked="t" strokeweight=".477306pt" strokecolor="#2F2F2F">
                <v:path arrowok="t"/>
              </v:shape>
            </v:group>
            <v:group style="position:absolute;left:301;top:12443;width:2;height:479" coordorigin="301,12443" coordsize="2,479">
              <v:shape style="position:absolute;left:301;top:12443;width:2;height:479" coordorigin="301,12443" coordsize="0,479" path="m301,12922l301,12443e" filled="f" stroked="t" strokeweight=".477306pt" strokecolor="#444444">
                <v:path arrowok="t"/>
              </v:shape>
            </v:group>
            <v:group style="position:absolute;left:1675;top:12443;width:2;height:263" coordorigin="1675,12443" coordsize="2,263">
              <v:shape style="position:absolute;left:1675;top:12443;width:2;height:263" coordorigin="1675,12443" coordsize="0,263" path="m1675,12707l1675,12443e" filled="f" stroked="t" strokeweight=".477306pt" strokecolor="#383838">
                <v:path arrowok="t"/>
              </v:shape>
            </v:group>
            <v:group style="position:absolute;left:286;top:12994;width:1389;height:2" coordorigin="286,12994" coordsize="1389,2">
              <v:shape style="position:absolute;left:286;top:12994;width:1389;height:2" coordorigin="286,12994" coordsize="1389,0" path="m286,12994l1675,12994e" filled="f" stroked="t" strokeweight=".238653pt" strokecolor="#545454">
                <v:path arrowok="t"/>
              </v:shape>
            </v:group>
            <v:group style="position:absolute;left:950;top:12865;width:2;height:134" coordorigin="950,12865" coordsize="2,134">
              <v:shape style="position:absolute;left:950;top:12865;width:2;height:134" coordorigin="950,12865" coordsize="0,134" path="m950,12999l950,12865e" filled="f" stroked="t" strokeweight=".238653pt" strokecolor="#3F3F3F">
                <v:path arrowok="t"/>
              </v:shape>
            </v:group>
            <v:group style="position:absolute;left:1661;top:12994;width:687;height:2" coordorigin="1661,12994" coordsize="687,2">
              <v:shape style="position:absolute;left:1661;top:12994;width:687;height:2" coordorigin="1661,12994" coordsize="687,0" path="m1661,12994l2348,12994e" filled="f" stroked="t" strokeweight=".238653pt" strokecolor="#676767">
                <v:path arrowok="t"/>
              </v:shape>
            </v:group>
            <v:group style="position:absolute;left:2356;top:12443;width:2;height:1125" coordorigin="2356,12443" coordsize="2,1125">
              <v:shape style="position:absolute;left:2356;top:12443;width:2;height:1125" coordorigin="2356,12443" coordsize="0,1125" path="m2356,13568l2356,12443e" filled="f" stroked="t" strokeweight=".954611pt" strokecolor="#5B5B5B">
                <v:path arrowok="t"/>
              </v:shape>
            </v:group>
            <v:group style="position:absolute;left:950;top:12994;width:2;height:1929" coordorigin="950,12994" coordsize="2,1929">
              <v:shape style="position:absolute;left:950;top:12994;width:2;height:1929" coordorigin="950,12994" coordsize="0,1929" path="m950,14923l950,12994e" filled="f" stroked="t" strokeweight=".238653pt" strokecolor="#000000">
                <v:path arrowok="t"/>
              </v:shape>
            </v:group>
            <v:group style="position:absolute;left:11587;top:12606;width:2;height:3040" coordorigin="11587,12606" coordsize="2,3040">
              <v:shape style="position:absolute;left:11587;top:12606;width:2;height:3040" coordorigin="11587,12606" coordsize="0,3040" path="m11587,15646l11587,12606e" filled="f" stroked="t" strokeweight=".715958pt" strokecolor="#606060">
                <v:path arrowok="t"/>
              </v:shape>
            </v:group>
            <v:group style="position:absolute;left:2353;top:13396;width:2;height:254" coordorigin="2353,13396" coordsize="2,254">
              <v:shape style="position:absolute;left:2353;top:13396;width:2;height:254" coordorigin="2353,13396" coordsize="0,254" path="m2353,13650l2353,13396e" filled="f" stroked="t" strokeweight=".715958pt" strokecolor="#484848">
                <v:path arrowok="t"/>
              </v:shape>
            </v:group>
            <v:group style="position:absolute;left:2358;top:13592;width:2;height:306" coordorigin="2358,13592" coordsize="2,306">
              <v:shape style="position:absolute;left:2358;top:13592;width:2;height:306" coordorigin="2358,13592" coordsize="0,306" path="m2358,13899l2358,13592e" filled="f" stroked="t" strokeweight=".477306pt" strokecolor="#282828">
                <v:path arrowok="t"/>
              </v:shape>
            </v:group>
            <v:group style="position:absolute;left:2356;top:13841;width:2;height:584" coordorigin="2356,13841" coordsize="2,584">
              <v:shape style="position:absolute;left:2356;top:13841;width:2;height:584" coordorigin="2356,13841" coordsize="0,584" path="m2356,14425l2356,13841e" filled="f" stroked="t" strokeweight=".477306pt" strokecolor="#444444">
                <v:path arrowok="t"/>
              </v:shape>
            </v:group>
            <v:group style="position:absolute;left:1675;top:12649;width:2;height:1776" coordorigin="1675,12649" coordsize="2,1776">
              <v:shape style="position:absolute;left:1675;top:12649;width:2;height:1776" coordorigin="1675,12649" coordsize="0,1776" path="m1675,14425l1675,12649e" filled="f" stroked="t" strokeweight=".954611pt" strokecolor="#5B5B5B">
                <v:path arrowok="t"/>
              </v:shape>
            </v:group>
            <v:group style="position:absolute;left:1675;top:14368;width:2;height:584" coordorigin="1675,14368" coordsize="2,584">
              <v:shape style="position:absolute;left:1675;top:14368;width:2;height:584" coordorigin="1675,14368" coordsize="0,584" path="m1675,14952l1675,14368e" filled="f" stroked="t" strokeweight=".477306pt" strokecolor="#232323">
                <v:path arrowok="t"/>
              </v:shape>
            </v:group>
            <v:group style="position:absolute;left:2353;top:14368;width:2;height:345" coordorigin="2353,14368" coordsize="2,345">
              <v:shape style="position:absolute;left:2353;top:14368;width:2;height:345" coordorigin="2353,14368" coordsize="0,345" path="m2353,14713l2353,14368e" filled="f" stroked="t" strokeweight=".477306pt" strokecolor="#2B2B2B">
                <v:path arrowok="t"/>
              </v:shape>
            </v:group>
            <v:group style="position:absolute;left:2358;top:14655;width:2;height:297" coordorigin="2358,14655" coordsize="2,297">
              <v:shape style="position:absolute;left:2358;top:14655;width:2;height:297" coordorigin="2358,14655" coordsize="0,297" path="m2358,14952l2358,14655e" filled="f" stroked="t" strokeweight=".715958pt" strokecolor="#444444">
                <v:path arrowok="t"/>
              </v:shape>
            </v:group>
            <v:group style="position:absolute;left:291;top:15618;width:706;height:2" coordorigin="291,15618" coordsize="706,2">
              <v:shape style="position:absolute;left:291;top:15618;width:706;height:2" coordorigin="291,15618" coordsize="706,0" path="m291,15618l998,15618e" filled="f" stroked="t" strokeweight=".715958pt" strokecolor="#747474">
                <v:path arrowok="t"/>
              </v:shape>
            </v:group>
            <v:group style="position:absolute;left:950;top:14923;width:2;height:699" coordorigin="950,14923" coordsize="2,699">
              <v:shape style="position:absolute;left:950;top:14923;width:2;height:699" coordorigin="950,14923" coordsize="0,699" path="m950,15622l950,14923e" filled="f" stroked="t" strokeweight=".238653pt" strokecolor="#6B6B6B">
                <v:path arrowok="t"/>
              </v:shape>
            </v:group>
            <v:group style="position:absolute;left:921;top:15618;width:783;height:2" coordorigin="921,15618" coordsize="783,2">
              <v:shape style="position:absolute;left:921;top:15618;width:783;height:2" coordorigin="921,15618" coordsize="783,0" path="m921,15618l1704,15618e" filled="f" stroked="t" strokeweight=".477306pt" strokecolor="#545454">
                <v:path arrowok="t"/>
              </v:shape>
            </v:group>
            <v:group style="position:absolute;left:1673;top:14895;width:2;height:733" coordorigin="1673,14895" coordsize="2,733">
              <v:shape style="position:absolute;left:1673;top:14895;width:2;height:733" coordorigin="1673,14895" coordsize="0,733" path="m1673,15627l1673,14895e" filled="f" stroked="t" strokeweight=".477306pt" strokecolor="#383838">
                <v:path arrowok="t"/>
              </v:shape>
            </v:group>
            <v:group style="position:absolute;left:2356;top:14851;width:2;height:776" coordorigin="2356,14851" coordsize="2,776">
              <v:shape style="position:absolute;left:2356;top:14851;width:2;height:776" coordorigin="2356,14851" coordsize="0,776" path="m2356,15627l2356,14851e" filled="f" stroked="t" strokeweight=".954611pt" strokecolor="#646464">
                <v:path arrowok="t"/>
              </v:shape>
            </v:group>
            <v:group style="position:absolute;left:1632;top:15627;width:8367;height:2" coordorigin="1632,15627" coordsize="8367,2">
              <v:shape style="position:absolute;left:1632;top:15627;width:8367;height:2" coordorigin="1632,15627" coordsize="8367,0" path="m1632,15627l10000,15627e" filled="f" stroked="t" strokeweight=".954611pt" strokecolor="#676767">
                <v:path arrowok="t"/>
              </v:shape>
            </v:group>
            <v:group style="position:absolute;left:5164;top:15627;width:2248;height:2" coordorigin="5164,15627" coordsize="2248,2">
              <v:shape style="position:absolute;left:5164;top:15627;width:2248;height:2" coordorigin="5164,15627" coordsize="2248,0" path="m5164,15627l7413,15627e" filled="f" stroked="t" strokeweight=".477306pt" strokecolor="#4B4B4B">
                <v:path arrowok="t"/>
              </v:shape>
            </v:group>
            <v:group style="position:absolute;left:7386;top:14895;width:2;height:742" coordorigin="7386,14895" coordsize="2,742">
              <v:shape style="position:absolute;left:7386;top:14895;width:2;height:742" coordorigin="7386,14895" coordsize="0,742" path="m7386,15637l7386,14895e" filled="f" stroked="t" strokeweight=".954611pt" strokecolor="#646464">
                <v:path arrowok="t"/>
              </v:shape>
            </v:group>
            <v:group style="position:absolute;left:9942;top:15634;width:1651;height:2" coordorigin="9942,15634" coordsize="1651,2">
              <v:shape style="position:absolute;left:9942;top:15634;width:1651;height:2" coordorigin="9942,15634" coordsize="1651,0" path="m9942,15634l11594,15634e" filled="f" stroked="t" strokeweight=".477306pt" strokecolor="#4F4F4F">
                <v:path arrowok="t"/>
              </v:shape>
            </v:group>
            <v:group style="position:absolute;left:711;top:10398;width:2;height:256" coordorigin="711,10398" coordsize="2,256">
              <v:shape style="position:absolute;left:711;top:10398;width:2;height:256" coordorigin="711,10398" coordsize="0,256" path="m711,10653l711,10398e" filled="f" stroked="t" strokeweight="2.54625pt" strokecolor="#EDEDED">
                <v:path arrowok="t"/>
              </v:shape>
            </v:group>
            <v:group style="position:absolute;left:9068;top:12512;width:102;height:202" coordorigin="9068,12512" coordsize="102,202">
              <v:shape style="position:absolute;left:9068;top:12512;width:102;height:202" coordorigin="9068,12512" coordsize="102,202" path="m9068,12512l9169,12512,9169,12714,9068,12714,9068,12512e" filled="t" fillcolor="#EDEDED" stroked="f">
                <v:path arrowok="t"/>
                <v:fill/>
              </v:shape>
            </v:group>
            <v:group style="position:absolute;left:8915;top:12601;width:98;height:327" coordorigin="8915,12601" coordsize="98,327">
              <v:shape style="position:absolute;left:8915;top:12601;width:98;height:327" coordorigin="8915,12601" coordsize="98,327" path="m8915,12601l9012,12601,9012,12928,8915,12928,8915,12601e" filled="t" fillcolor="#EDEDED" stroked="f">
                <v:path arrowok="t"/>
                <v:fill/>
              </v:shape>
            </v:group>
            <v:group style="position:absolute;left:10025;top:12464;width:2;height:368" coordorigin="10025,12464" coordsize="2,368">
              <v:shape style="position:absolute;left:10025;top:12464;width:2;height:368" coordorigin="10025,12464" coordsize="0,368" path="m10025,12833l10025,12464e" filled="f" stroked="t" strokeweight="2.755045pt" strokecolor="#EDEDED">
                <v:path arrowok="t"/>
              </v:shape>
            </v:group>
            <v:group style="position:absolute;left:10120;top:12641;width:2;height:286" coordorigin="10120,12641" coordsize="2,286">
              <v:shape style="position:absolute;left:10120;top:12641;width:2;height:286" coordorigin="10120,12641" coordsize="0,286" path="m10120,12928l10120,12641e" filled="f" stroked="t" strokeweight="3.851965pt" strokecolor="#EDEDED">
                <v:path arrowok="t"/>
              </v:shape>
            </v:group>
            <v:group style="position:absolute;left:8404;top:13017;width:125;height:177" coordorigin="8404,13017" coordsize="125,177">
              <v:shape style="position:absolute;left:8404;top:13017;width:125;height:177" coordorigin="8404,13017" coordsize="125,177" path="m8404,13017l8529,13017,8529,13194,8404,13194,8404,13017e" filled="t" fillcolor="#EDEDED" stroked="f">
                <v:path arrowok="t"/>
                <v:fill/>
              </v:shape>
            </v:group>
            <v:group style="position:absolute;left:10325;top:13251;width:2;height:177" coordorigin="10325,13251" coordsize="2,177">
              <v:shape style="position:absolute;left:10325;top:13251;width:2;height:177" coordorigin="10325,13251" coordsize="0,177" path="m10325,13429l10325,13251e" filled="f" stroked="t" strokeweight="3.863045pt" strokecolor="#EDEDED">
                <v:path arrowok="t"/>
              </v:shape>
            </v:group>
            <v:group style="position:absolute;left:8447;top:13522;width:2;height:136" coordorigin="8447,13522" coordsize="2,136">
              <v:shape style="position:absolute;left:8447;top:13522;width:2;height:136" coordorigin="8447,13522" coordsize="0,136" path="m8447,13658l8447,13522e" filled="f" stroked="t" strokeweight="2.817pt" strokecolor="#EDEDED">
                <v:path arrowok="t"/>
              </v:shape>
            </v:group>
            <v:group style="position:absolute;left:9537;top:13307;width:2;height:368" coordorigin="9537,13307" coordsize="2,368">
              <v:shape style="position:absolute;left:9537;top:13307;width:2;height:368" coordorigin="9537,13307" coordsize="0,368" path="m9537,13675l9537,13307e" filled="f" stroked="t" strokeweight="2.437660pt" strokecolor="#EDEDED">
                <v:path arrowok="t"/>
              </v:shape>
            </v:group>
            <v:group style="position:absolute;left:9458;top:13651;width:127;height:696" coordorigin="9458,13651" coordsize="127,696">
              <v:shape style="position:absolute;left:9458;top:13651;width:127;height:696" coordorigin="9458,13651" coordsize="127,696" path="m9458,13651l9586,13651,9586,14347,9458,14347,9458,13651e" filled="t" fillcolor="#EDEDED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77"/>
          <w:position w:val="-2"/>
        </w:rPr>
        <w:t>Itfaiy</w:t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77"/>
          <w:position w:val="-2"/>
        </w:rPr>
        <w:t>e</w:t>
      </w:r>
      <w:r>
        <w:rPr>
          <w:rFonts w:ascii="Arial" w:hAnsi="Arial" w:cs="Arial" w:eastAsia="Arial"/>
          <w:sz w:val="23"/>
          <w:szCs w:val="23"/>
          <w:color w:val="3F3F3F"/>
          <w:spacing w:val="15"/>
          <w:w w:val="77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77"/>
          <w:position w:val="-2"/>
        </w:rPr>
        <w:t>Güne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77"/>
          <w:position w:val="-2"/>
        </w:rPr>
        <w:t>y</w:t>
      </w:r>
      <w:r>
        <w:rPr>
          <w:rFonts w:ascii="Arial" w:hAnsi="Arial" w:cs="Arial" w:eastAsia="Arial"/>
          <w:sz w:val="23"/>
          <w:szCs w:val="23"/>
          <w:color w:val="2D2D2D"/>
          <w:spacing w:val="-8"/>
          <w:w w:val="77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77"/>
          <w:position w:val="-2"/>
        </w:rPr>
        <w:t>Bölg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77"/>
          <w:position w:val="-2"/>
        </w:rPr>
        <w:t>e</w:t>
      </w:r>
      <w:r>
        <w:rPr>
          <w:rFonts w:ascii="Arial" w:hAnsi="Arial" w:cs="Arial" w:eastAsia="Arial"/>
          <w:sz w:val="23"/>
          <w:szCs w:val="23"/>
          <w:color w:val="2D2D2D"/>
          <w:spacing w:val="1"/>
          <w:w w:val="77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77"/>
          <w:position w:val="-2"/>
        </w:rPr>
        <w:t>Amiri</w:t>
      </w:r>
      <w:r>
        <w:rPr>
          <w:rFonts w:ascii="Arial" w:hAnsi="Arial" w:cs="Arial" w:eastAsia="Arial"/>
          <w:sz w:val="23"/>
          <w:szCs w:val="23"/>
          <w:color w:val="3F3F3F"/>
          <w:spacing w:val="-28"/>
          <w:w w:val="77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100"/>
          <w:position w:val="-2"/>
        </w:rPr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80"/>
          <w:position w:val="1"/>
        </w:rPr>
        <w:t>M</w:t>
      </w:r>
      <w:r>
        <w:rPr>
          <w:rFonts w:ascii="Arial" w:hAnsi="Arial" w:cs="Arial" w:eastAsia="Arial"/>
          <w:sz w:val="19"/>
          <w:szCs w:val="19"/>
          <w:color w:val="2D2D2D"/>
          <w:spacing w:val="6"/>
          <w:w w:val="80"/>
          <w:position w:val="1"/>
        </w:rPr>
        <w:t>ü</w:t>
      </w:r>
      <w:r>
        <w:rPr>
          <w:rFonts w:ascii="Arial" w:hAnsi="Arial" w:cs="Arial" w:eastAsia="Arial"/>
          <w:sz w:val="19"/>
          <w:szCs w:val="19"/>
          <w:color w:val="575759"/>
          <w:spacing w:val="0"/>
          <w:w w:val="80"/>
          <w:position w:val="1"/>
        </w:rPr>
        <w:t>dahale</w:t>
      </w:r>
      <w:r>
        <w:rPr>
          <w:rFonts w:ascii="Arial" w:hAnsi="Arial" w:cs="Arial" w:eastAsia="Arial"/>
          <w:sz w:val="19"/>
          <w:szCs w:val="19"/>
          <w:color w:val="575759"/>
          <w:spacing w:val="0"/>
          <w:w w:val="8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575759"/>
          <w:spacing w:val="24"/>
          <w:w w:val="8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575759"/>
          <w:spacing w:val="0"/>
          <w:w w:val="80"/>
          <w:position w:val="1"/>
        </w:rPr>
        <w:t>Sı.ıbP</w:t>
      </w:r>
      <w:r>
        <w:rPr>
          <w:rFonts w:ascii="Arial" w:hAnsi="Arial" w:cs="Arial" w:eastAsia="Arial"/>
          <w:sz w:val="19"/>
          <w:szCs w:val="19"/>
          <w:color w:val="575759"/>
          <w:spacing w:val="0"/>
          <w:w w:val="80"/>
          <w:position w:val="1"/>
        </w:rPr>
        <w:t>  </w:t>
      </w:r>
      <w:r>
        <w:rPr>
          <w:rFonts w:ascii="Arial" w:hAnsi="Arial" w:cs="Arial" w:eastAsia="Arial"/>
          <w:sz w:val="19"/>
          <w:szCs w:val="19"/>
          <w:color w:val="575759"/>
          <w:spacing w:val="23"/>
          <w:w w:val="8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575759"/>
          <w:spacing w:val="5"/>
          <w:w w:val="100"/>
          <w:position w:val="1"/>
        </w:rPr>
        <w:t>"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  <w:position w:val="1"/>
        </w:rPr>
        <w:t>d</w:t>
        <w:tab/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  <w:position w:val="1"/>
        </w:rPr>
      </w:r>
      <w:r>
        <w:rPr>
          <w:rFonts w:ascii="Arial" w:hAnsi="Arial" w:cs="Arial" w:eastAsia="Arial"/>
          <w:sz w:val="19"/>
          <w:szCs w:val="19"/>
          <w:color w:val="B3B5B5"/>
          <w:spacing w:val="0"/>
          <w:w w:val="61"/>
          <w:position w:val="1"/>
        </w:rPr>
        <w:t>•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714" w:lineRule="exact"/>
        <w:ind w:left="3162"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72"/>
          <w:szCs w:val="72"/>
          <w:color w:val="363D89"/>
          <w:w w:val="86"/>
          <w:i/>
          <w:position w:val="1"/>
        </w:rPr>
        <w:t>'</w:t>
      </w:r>
      <w:r>
        <w:rPr>
          <w:rFonts w:ascii="Times New Roman" w:hAnsi="Times New Roman" w:cs="Times New Roman" w:eastAsia="Times New Roman"/>
          <w:sz w:val="72"/>
          <w:szCs w:val="72"/>
          <w:color w:val="363D89"/>
          <w:spacing w:val="-350"/>
          <w:w w:val="86"/>
          <w:i/>
          <w:position w:val="1"/>
        </w:rPr>
        <w:t>A</w:t>
      </w:r>
      <w:r>
        <w:rPr>
          <w:rFonts w:ascii="Times New Roman" w:hAnsi="Times New Roman" w:cs="Times New Roman" w:eastAsia="Times New Roman"/>
          <w:sz w:val="29"/>
          <w:szCs w:val="29"/>
          <w:color w:val="363D89"/>
          <w:spacing w:val="0"/>
          <w:w w:val="134"/>
          <w:i/>
          <w:position w:val="9"/>
        </w:rPr>
        <w:t>ö)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60" w:right="2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68" w:right="444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38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51.964294pt;margin-top:6.304048pt;width:.1pt;height:19.17812pt;mso-position-horizontal-relative:page;mso-position-vertical-relative:paragraph;z-index:-17017" coordorigin="9039,126" coordsize="2,384">
            <v:shape style="position:absolute;left:9039;top:126;width:2;height:384" coordorigin="9039,126" coordsize="0,384" path="m9039,510l9039,126e" filled="f" stroked="t" strokeweight=".239324pt" strokecolor="#97979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7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19" w:lineRule="exact"/>
        <w:ind w:left="598" w:right="-20"/>
        <w:jc w:val="left"/>
        <w:tabs>
          <w:tab w:pos="3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.779495pt;margin-top:-39.728626pt;width:507.037187pt;height:86.320234pt;mso-position-horizontal-relative:page;mso-position-vertical-relative:paragraph;z-index:-17007" type="#_x0000_t202" filled="f" stroked="f">
            <v:textbox inset="0,0,0,0">
              <w:txbxContent>
                <w:p>
                  <w:pPr>
                    <w:spacing w:before="0" w:after="0" w:line="1726" w:lineRule="exact"/>
                    <w:ind w:right="-299"/>
                    <w:jc w:val="left"/>
                    <w:tabs>
                      <w:tab w:pos="874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90"/>
                      <w:szCs w:val="90"/>
                      <w:color w:val="232323"/>
                      <w:spacing w:val="0"/>
                      <w:w w:val="185"/>
                      <w:position w:val="65"/>
                    </w:rPr>
                    <w:t>1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232323"/>
                      <w:spacing w:val="0"/>
                      <w:w w:val="100"/>
                      <w:position w:val="65"/>
                    </w:rPr>
                    <w:tab/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232323"/>
                      <w:spacing w:val="0"/>
                      <w:w w:val="100"/>
                      <w:position w:val="65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43434"/>
                      <w:spacing w:val="0"/>
                      <w:w w:val="276"/>
                      <w:position w:val="-7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232323"/>
          <w:spacing w:val="0"/>
          <w:w w:val="118"/>
          <w:position w:val="-1"/>
        </w:rPr>
        <w:t>BO</w:t>
      </w:r>
      <w:r>
        <w:rPr>
          <w:rFonts w:ascii="Arial" w:hAnsi="Arial" w:cs="Arial" w:eastAsia="Arial"/>
          <w:sz w:val="18"/>
          <w:szCs w:val="18"/>
          <w:color w:val="232323"/>
          <w:spacing w:val="25"/>
          <w:w w:val="118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232323"/>
          <w:spacing w:val="0"/>
          <w:w w:val="118"/>
          <w:position w:val="-1"/>
        </w:rPr>
        <w:t>t</w:t>
      </w:r>
      <w:r>
        <w:rPr>
          <w:rFonts w:ascii="Arial" w:hAnsi="Arial" w:cs="Arial" w:eastAsia="Arial"/>
          <w:sz w:val="18"/>
          <w:szCs w:val="18"/>
          <w:color w:val="232323"/>
          <w:spacing w:val="0"/>
          <w:w w:val="118"/>
          <w:position w:val="-1"/>
        </w:rPr>
        <w:t>  </w:t>
      </w:r>
      <w:r>
        <w:rPr>
          <w:rFonts w:ascii="Arial" w:hAnsi="Arial" w:cs="Arial" w:eastAsia="Arial"/>
          <w:sz w:val="18"/>
          <w:szCs w:val="18"/>
          <w:color w:val="232323"/>
          <w:spacing w:val="17"/>
          <w:w w:val="118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232323"/>
          <w:spacing w:val="0"/>
          <w:w w:val="118"/>
          <w:position w:val="-1"/>
        </w:rPr>
        <w:t>HIR</w:t>
      </w:r>
      <w:r>
        <w:rPr>
          <w:rFonts w:ascii="Arial" w:hAnsi="Arial" w:cs="Arial" w:eastAsia="Arial"/>
          <w:sz w:val="18"/>
          <w:szCs w:val="18"/>
          <w:color w:val="232323"/>
          <w:spacing w:val="-34"/>
          <w:w w:val="118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23232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8"/>
          <w:szCs w:val="18"/>
          <w:color w:val="23232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8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11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8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8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4"/>
          <w:w w:val="11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4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7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4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4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left="646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32323"/>
          <w:spacing w:val="0"/>
          <w:w w:val="115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232323"/>
          <w:spacing w:val="-37"/>
          <w:w w:val="115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232323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32323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"/>
          <w:w w:val="115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1" w:lineRule="auto"/>
        <w:ind w:left="138" w:right="3249" w:firstLine="-19"/>
        <w:jc w:val="left"/>
        <w:tabs>
          <w:tab w:pos="1770" w:val="left"/>
          <w:tab w:pos="1800" w:val="left"/>
          <w:tab w:pos="3180" w:val="left"/>
          <w:tab w:pos="4540" w:val="left"/>
          <w:tab w:pos="556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Qla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2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09.03.2017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!Bi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dirim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No:9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6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7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18:23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2"/>
          <w:szCs w:val="32"/>
          <w:color w:val="343434"/>
          <w:spacing w:val="0"/>
          <w:w w:val="68"/>
          <w:position w:val="0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color w:val="343434"/>
          <w:spacing w:val="4"/>
          <w:w w:val="68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  <w:position w:val="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89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6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232323"/>
          <w:spacing w:val="0"/>
          <w:w w:val="73"/>
          <w:position w:val="0"/>
        </w:rPr>
        <w:t>O</w:t>
      </w:r>
      <w:r>
        <w:rPr>
          <w:rFonts w:ascii="Arial" w:hAnsi="Arial" w:cs="Arial" w:eastAsia="Arial"/>
          <w:sz w:val="18"/>
          <w:szCs w:val="18"/>
          <w:color w:val="232323"/>
          <w:spacing w:val="0"/>
          <w:w w:val="7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09.03.2017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3"/>
          <w:w w:val="69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:1574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!Bild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5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rim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Buca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1212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3"/>
          <w:position w:val="0"/>
        </w:rPr>
        <w:t>Sk.no:l2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138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1212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sk.no:l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38" w:right="-20"/>
        <w:jc w:val="left"/>
        <w:tabs>
          <w:tab w:pos="1740" w:val="left"/>
          <w:tab w:pos="4020" w:val="left"/>
          <w:tab w:pos="7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ina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  <w:position w:val="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0" w:after="0" w:line="179" w:lineRule="auto"/>
        <w:ind w:left="3470" w:right="2775" w:firstLine="-3331"/>
        <w:jc w:val="left"/>
        <w:tabs>
          <w:tab w:pos="3460" w:val="left"/>
          <w:tab w:pos="628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00"/>
          <w:position w:val="1"/>
        </w:rPr>
        <w:t>Şekli:</w:t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  <w:position w:val="-7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l3etonarme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42"/>
          <w:position w:val="0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9" w:lineRule="exact"/>
        <w:ind w:left="3805" w:right="-20"/>
        <w:jc w:val="left"/>
        <w:tabs>
          <w:tab w:pos="4900" w:val="left"/>
          <w:tab w:pos="5400" w:val="left"/>
          <w:tab w:pos="586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232323"/>
          <w:spacing w:val="0"/>
          <w:w w:val="100"/>
          <w:position w:val="5"/>
        </w:rPr>
        <w:t>X</w:t>
      </w:r>
      <w:r>
        <w:rPr>
          <w:rFonts w:ascii="Arial" w:hAnsi="Arial" w:cs="Arial" w:eastAsia="Arial"/>
          <w:sz w:val="23"/>
          <w:szCs w:val="23"/>
          <w:color w:val="232323"/>
          <w:spacing w:val="-49"/>
          <w:w w:val="100"/>
          <w:position w:val="5"/>
        </w:rPr>
        <w:t> </w:t>
      </w:r>
      <w:r>
        <w:rPr>
          <w:rFonts w:ascii="Arial" w:hAnsi="Arial" w:cs="Arial" w:eastAsia="Arial"/>
          <w:sz w:val="23"/>
          <w:szCs w:val="23"/>
          <w:color w:val="232323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3"/>
          <w:szCs w:val="23"/>
          <w:color w:val="232323"/>
          <w:spacing w:val="0"/>
          <w:w w:val="100"/>
          <w:position w:val="5"/>
        </w:rPr>
      </w:r>
      <w:r>
        <w:rPr>
          <w:rFonts w:ascii="Arial" w:hAnsi="Arial" w:cs="Arial" w:eastAsia="Arial"/>
          <w:sz w:val="36"/>
          <w:szCs w:val="36"/>
          <w:color w:val="232323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36"/>
          <w:szCs w:val="36"/>
          <w:color w:val="232323"/>
          <w:spacing w:val="-45"/>
          <w:w w:val="52"/>
          <w:position w:val="0"/>
        </w:rPr>
        <w:t> </w:t>
      </w:r>
      <w:r>
        <w:rPr>
          <w:rFonts w:ascii="Arial" w:hAnsi="Arial" w:cs="Arial" w:eastAsia="Arial"/>
          <w:sz w:val="36"/>
          <w:szCs w:val="36"/>
          <w:color w:val="232323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6"/>
          <w:szCs w:val="36"/>
          <w:color w:val="232323"/>
          <w:spacing w:val="0"/>
          <w:w w:val="100"/>
          <w:position w:val="0"/>
        </w:rPr>
      </w:r>
      <w:r>
        <w:rPr>
          <w:rFonts w:ascii="Arial" w:hAnsi="Arial" w:cs="Arial" w:eastAsia="Arial"/>
          <w:sz w:val="36"/>
          <w:szCs w:val="36"/>
          <w:color w:val="595959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36"/>
          <w:szCs w:val="36"/>
          <w:color w:val="595959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6"/>
          <w:szCs w:val="36"/>
          <w:color w:val="595959"/>
          <w:spacing w:val="0"/>
          <w:w w:val="100"/>
          <w:position w:val="0"/>
        </w:rPr>
      </w:r>
      <w:r>
        <w:rPr>
          <w:rFonts w:ascii="Arial" w:hAnsi="Arial" w:cs="Arial" w:eastAsia="Arial"/>
          <w:sz w:val="44"/>
          <w:szCs w:val="44"/>
          <w:color w:val="232323"/>
          <w:spacing w:val="0"/>
          <w:w w:val="52"/>
          <w:position w:val="2"/>
        </w:rPr>
        <w:t>ı</w:t>
      </w:r>
      <w:r>
        <w:rPr>
          <w:rFonts w:ascii="Arial" w:hAnsi="Arial" w:cs="Arial" w:eastAsia="Arial"/>
          <w:sz w:val="44"/>
          <w:szCs w:val="44"/>
          <w:color w:val="232323"/>
          <w:spacing w:val="-53"/>
          <w:w w:val="52"/>
          <w:position w:val="2"/>
        </w:rPr>
        <w:t> </w:t>
      </w:r>
      <w:r>
        <w:rPr>
          <w:rFonts w:ascii="Arial" w:hAnsi="Arial" w:cs="Arial" w:eastAsia="Arial"/>
          <w:sz w:val="44"/>
          <w:szCs w:val="44"/>
          <w:color w:val="232323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44"/>
          <w:szCs w:val="44"/>
          <w:color w:val="232323"/>
          <w:spacing w:val="0"/>
          <w:w w:val="100"/>
          <w:position w:val="2"/>
        </w:rPr>
      </w:r>
      <w:r>
        <w:rPr>
          <w:rFonts w:ascii="Arial" w:hAnsi="Arial" w:cs="Arial" w:eastAsia="Arial"/>
          <w:sz w:val="36"/>
          <w:szCs w:val="36"/>
          <w:color w:val="808080"/>
          <w:spacing w:val="0"/>
          <w:w w:val="59"/>
          <w:position w:val="9"/>
        </w:rPr>
        <w:t>ı</w:t>
      </w:r>
      <w:r>
        <w:rPr>
          <w:rFonts w:ascii="Arial" w:hAnsi="Arial" w:cs="Arial" w:eastAsia="Arial"/>
          <w:sz w:val="36"/>
          <w:szCs w:val="36"/>
          <w:color w:val="808080"/>
          <w:spacing w:val="-6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  <w:t>rr'angını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9"/>
          <w:position w:val="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7"/>
          <w:w w:val="109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9"/>
          <w:position w:val="9"/>
        </w:rPr>
        <w:t>18:29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left="153" w:right="-20"/>
        <w:jc w:val="left"/>
        <w:tabs>
          <w:tab w:pos="2220" w:val="left"/>
          <w:tab w:pos="5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9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9"/>
          <w:position w:val="0"/>
        </w:rPr>
        <w:t>ögrenilemedi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85"/>
          <w:position w:val="0"/>
        </w:rPr>
        <w:t>IK.iracı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Buse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YILDIZ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5" w:after="0" w:line="240" w:lineRule="auto"/>
        <w:ind w:left="22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6"/>
        </w:rPr>
        <w:t>ıniri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Çvş.fsmail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ESER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239" w:right="-20"/>
        <w:jc w:val="left"/>
        <w:tabs>
          <w:tab w:pos="478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48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2"/>
          <w:w w:val="1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36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3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6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18:24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1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9"/>
        </w:rPr>
        <w:t>18:29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38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48"/>
          <w:position w:val="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8"/>
          <w:w w:val="14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EZ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  <w:position w:val="0"/>
        </w:rPr>
        <w:t>748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53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733" w:right="464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68" w:lineRule="auto"/>
        <w:ind w:left="2187" w:right="4251" w:firstLine="2546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!Emniyet-Jandarma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9" w:lineRule="exact"/>
        <w:ind w:left="148" w:right="-20"/>
        <w:jc w:val="left"/>
        <w:tabs>
          <w:tab w:pos="480" w:val="left"/>
          <w:tab w:pos="472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'ımcı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38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38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2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4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17" w:lineRule="exact"/>
        <w:ind w:left="21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1"/>
        </w:rPr>
        <w:t>Döni.i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4" w:lineRule="exact"/>
        <w:ind w:left="21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343434"/>
          <w:w w:val="59"/>
        </w:rPr>
        <w:t>l</w:t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3"/>
          <w:w w:val="5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21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52" w:lineRule="auto"/>
        <w:ind w:left="158" w:right="603" w:firstLine="-19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2"/>
        </w:rPr>
        <w:t>pıayı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Görüldügü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varıldıgında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söndürülmüş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görüldü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Tarafımızda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sogutma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yapıldı.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4718" w:right="402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173" w:lineRule="exact"/>
        <w:ind w:left="194" w:right="-20"/>
        <w:jc w:val="left"/>
        <w:tabs>
          <w:tab w:pos="5480" w:val="left"/>
          <w:tab w:pos="6660" w:val="left"/>
          <w:tab w:pos="8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6"/>
          <w:position w:val="-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1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1"/>
          <w:position w:val="-4"/>
        </w:rPr>
        <w:t>IK.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91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9"/>
          <w:w w:val="117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6"/>
          <w:position w:val="-4"/>
        </w:rPr>
        <w:t>T.Kg.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5" w:lineRule="exact"/>
        <w:ind w:left="2245" w:right="-20"/>
        <w:jc w:val="left"/>
        <w:tabs>
          <w:tab w:pos="5440" w:val="left"/>
          <w:tab w:pos="6660" w:val="left"/>
          <w:tab w:pos="822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6"/>
        </w:rPr>
        <w:t>0,5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6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6"/>
        </w:rPr>
      </w:r>
      <w:r>
        <w:rPr>
          <w:rFonts w:ascii="Arial" w:hAnsi="Arial" w:cs="Arial" w:eastAsia="Arial"/>
          <w:sz w:val="41"/>
          <w:szCs w:val="41"/>
          <w:color w:val="151515"/>
          <w:spacing w:val="0"/>
          <w:w w:val="52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151515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1"/>
          <w:szCs w:val="41"/>
          <w:color w:val="151515"/>
          <w:spacing w:val="0"/>
          <w:w w:val="100"/>
          <w:position w:val="-1"/>
        </w:rPr>
      </w:r>
      <w:r>
        <w:rPr>
          <w:rFonts w:ascii="Arial" w:hAnsi="Arial" w:cs="Arial" w:eastAsia="Arial"/>
          <w:sz w:val="41"/>
          <w:szCs w:val="41"/>
          <w:color w:val="464646"/>
          <w:spacing w:val="0"/>
          <w:w w:val="52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22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Yangında;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duble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x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giri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kısmındaki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mutfakta;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aspilatö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yanmak,dolapla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mutfak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24" w:lineRule="exact"/>
        <w:ind w:left="194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6"/>
          <w:position w:val="-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2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camı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kınlma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sureti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  <w:position w:val="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80" w:bottom="280" w:left="120" w:right="180"/>
        </w:sectPr>
      </w:pPr>
      <w:rPr/>
    </w:p>
    <w:p>
      <w:pPr>
        <w:spacing w:before="11" w:after="0" w:line="240" w:lineRule="auto"/>
        <w:ind w:left="16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308" w:lineRule="exact"/>
        <w:ind w:right="-20"/>
        <w:jc w:val="left"/>
        <w:tabs>
          <w:tab w:pos="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AEAEAC"/>
          <w:spacing w:val="0"/>
          <w:w w:val="169"/>
          <w:position w:val="-3"/>
        </w:rPr>
        <w:t>ı</w:t>
      </w:r>
      <w:r>
        <w:rPr>
          <w:rFonts w:ascii="Arial" w:hAnsi="Arial" w:cs="Arial" w:eastAsia="Arial"/>
          <w:sz w:val="16"/>
          <w:szCs w:val="16"/>
          <w:color w:val="AEAEAC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6"/>
          <w:szCs w:val="16"/>
          <w:color w:val="AEAEAC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7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7"/>
        </w:rPr>
        <w:t>zarar-ziyan: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7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7"/>
        </w:rPr>
        <w:t>Eşyada: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7"/>
        </w:rPr>
        <w:t>350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7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7"/>
        </w:rPr>
        <w:t>Binad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"/>
          <w:w w:val="100"/>
          <w:position w:val="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7"/>
        </w:rPr>
        <w:t>150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7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7"/>
        </w:rPr>
        <w:t>Toplam:50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7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  <w:position w:val="7"/>
        </w:rPr>
        <w:t>TL.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180"/>
          <w:cols w:num="2" w:equalWidth="0">
            <w:col w:w="1220" w:space="551"/>
            <w:col w:w="9849"/>
          </w:cols>
        </w:sectPr>
      </w:pPr>
      <w:rPr/>
    </w:p>
    <w:p>
      <w:pPr>
        <w:spacing w:before="0" w:after="0" w:line="282" w:lineRule="exact"/>
        <w:ind w:left="1771" w:right="-20"/>
        <w:jc w:val="left"/>
        <w:tabs>
          <w:tab w:pos="2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AEAEAC"/>
          <w:spacing w:val="0"/>
          <w:w w:val="69"/>
        </w:rPr>
        <w:t>!</w:t>
      </w:r>
      <w:r>
        <w:rPr>
          <w:rFonts w:ascii="Arial" w:hAnsi="Arial" w:cs="Arial" w:eastAsia="Arial"/>
          <w:sz w:val="25"/>
          <w:szCs w:val="25"/>
          <w:color w:val="AEAEAC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AEAEAC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  <w:position w:val="2"/>
        </w:rPr>
        <w:t>başlangıcının;duble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  <w:position w:val="2"/>
        </w:rPr>
        <w:t>x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7"/>
          <w:w w:val="10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giri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solunda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  <w:position w:val="2"/>
        </w:rPr>
        <w:t>bulunar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158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nutfa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neticesinde;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pirize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takılı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aspilatö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2167" w:right="196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fişini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nedende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yapara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çıktıgı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58" w:right="-20"/>
        <w:jc w:val="left"/>
        <w:tabs>
          <w:tab w:pos="218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Sirketi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8"/>
        </w:rPr>
        <w:t>öıtrenilemedi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!B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</w:rPr>
        <w:t>renilemedi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1"/>
        </w:rPr>
        <w:t>Kavbı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18" w:right="-20"/>
        <w:jc w:val="left"/>
        <w:tabs>
          <w:tab w:pos="2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7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Buse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YILDIZ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6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3"/>
          <w:szCs w:val="13"/>
          <w:color w:val="343434"/>
          <w:spacing w:val="0"/>
          <w:w w:val="100"/>
        </w:rPr>
        <w:t>\</w:t>
      </w:r>
      <w:r>
        <w:rPr>
          <w:rFonts w:ascii="Arial" w:hAnsi="Arial" w:cs="Arial" w:eastAsia="Arial"/>
          <w:sz w:val="13"/>
          <w:szCs w:val="13"/>
          <w:color w:val="343434"/>
          <w:spacing w:val="0"/>
          <w:w w:val="100"/>
        </w:rPr>
        <w:t>1</w:t>
      </w:r>
      <w:r>
        <w:rPr>
          <w:rFonts w:ascii="Arial" w:hAnsi="Arial" w:cs="Arial" w:eastAsia="Arial"/>
          <w:sz w:val="13"/>
          <w:szCs w:val="13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72" w:right="-20"/>
        <w:jc w:val="left"/>
        <w:tabs>
          <w:tab w:pos="2200" w:val="left"/>
          <w:tab w:pos="6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Ekıoı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8"/>
          <w:w w:val="1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23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5"/>
          <w:w w:val="123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7"/>
          <w:w w:val="12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23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5"/>
          <w:w w:val="123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2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23"/>
        </w:rPr>
        <w:t>017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5"/>
          <w:w w:val="13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1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6"/>
          <w:w w:val="101"/>
          <w:position w:val="1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"/>
          <w:w w:val="111"/>
          <w:position w:val="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34" w:lineRule="exact"/>
        <w:ind w:left="253" w:right="-20"/>
        <w:jc w:val="left"/>
        <w:tabs>
          <w:tab w:pos="1060" w:val="left"/>
          <w:tab w:pos="1560" w:val="left"/>
          <w:tab w:pos="8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GİDE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EKİ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5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Evka-ı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1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  <w:position w:val="1"/>
        </w:rPr>
        <w:t>ONAYLAY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180"/>
        </w:sectPr>
      </w:pPr>
      <w:rPr/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7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11" w:lineRule="exact"/>
        <w:ind w:right="-20"/>
        <w:jc w:val="left"/>
        <w:tabs>
          <w:tab w:pos="2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  <w:position w:val="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8" w:lineRule="exact"/>
        <w:ind w:right="1731"/>
        <w:jc w:val="right"/>
        <w:tabs>
          <w:tab w:pos="358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  <w:position w:val="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</w:r>
      <w:r>
        <w:rPr>
          <w:rFonts w:ascii="Arial" w:hAnsi="Arial" w:cs="Arial" w:eastAsia="Arial"/>
          <w:sz w:val="27"/>
          <w:szCs w:val="27"/>
          <w:color w:val="232323"/>
          <w:spacing w:val="0"/>
          <w:w w:val="87"/>
          <w:position w:val="0"/>
        </w:rPr>
        <w:t>1</w:t>
      </w:r>
      <w:r>
        <w:rPr>
          <w:rFonts w:ascii="Arial" w:hAnsi="Arial" w:cs="Arial" w:eastAsia="Arial"/>
          <w:sz w:val="27"/>
          <w:szCs w:val="27"/>
          <w:color w:val="232323"/>
          <w:spacing w:val="-39"/>
          <w:w w:val="100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232323"/>
          <w:spacing w:val="0"/>
          <w:w w:val="60"/>
          <w:position w:val="0"/>
        </w:rPr>
        <w:t>3</w:t>
      </w:r>
      <w:r>
        <w:rPr>
          <w:rFonts w:ascii="Arial" w:hAnsi="Arial" w:cs="Arial" w:eastAsia="Arial"/>
          <w:sz w:val="27"/>
          <w:szCs w:val="27"/>
          <w:color w:val="232323"/>
          <w:spacing w:val="0"/>
          <w:w w:val="60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232323"/>
          <w:spacing w:val="2"/>
          <w:w w:val="60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232323"/>
          <w:spacing w:val="0"/>
          <w:w w:val="60"/>
          <w:position w:val="0"/>
        </w:rPr>
        <w:t>Mar</w:t>
      </w:r>
      <w:r>
        <w:rPr>
          <w:rFonts w:ascii="Arial" w:hAnsi="Arial" w:cs="Arial" w:eastAsia="Arial"/>
          <w:sz w:val="27"/>
          <w:szCs w:val="27"/>
          <w:color w:val="232323"/>
          <w:spacing w:val="0"/>
          <w:w w:val="60"/>
          <w:position w:val="0"/>
        </w:rPr>
        <w:t>t</w:t>
      </w:r>
      <w:r>
        <w:rPr>
          <w:rFonts w:ascii="Arial" w:hAnsi="Arial" w:cs="Arial" w:eastAsia="Arial"/>
          <w:sz w:val="27"/>
          <w:szCs w:val="27"/>
          <w:color w:val="232323"/>
          <w:spacing w:val="0"/>
          <w:w w:val="60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232323"/>
          <w:spacing w:val="18"/>
          <w:w w:val="60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232323"/>
          <w:spacing w:val="0"/>
          <w:w w:val="60"/>
          <w:position w:val="0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95" w:lineRule="exact"/>
        <w:ind w:right="1743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2323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232323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32323"/>
          <w:spacing w:val="4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88" w:lineRule="exact"/>
        <w:ind w:right="1313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  <w:t>İtfaiye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  <w:position w:val="-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40" w:bottom="280" w:left="120" w:right="180"/>
          <w:cols w:num="2" w:equalWidth="0">
            <w:col w:w="834" w:space="1520"/>
            <w:col w:w="9266"/>
          </w:cols>
        </w:sectPr>
      </w:pPr>
      <w:rPr/>
    </w:p>
    <w:p>
      <w:pPr>
        <w:spacing w:before="0" w:after="0" w:line="574" w:lineRule="exact"/>
        <w:ind w:left="2503" w:right="-244"/>
        <w:jc w:val="left"/>
        <w:tabs>
          <w:tab w:pos="6220" w:val="left"/>
          <w:tab w:pos="8680" w:val="left"/>
        </w:tabs>
        <w:rPr>
          <w:rFonts w:ascii="Arial" w:hAnsi="Arial" w:cs="Arial" w:eastAsia="Arial"/>
          <w:sz w:val="122"/>
          <w:szCs w:val="122"/>
        </w:rPr>
      </w:pPr>
      <w:rPr/>
      <w:r>
        <w:rPr/>
        <w:pict>
          <v:group style="position:absolute;margin-left:241.717743pt;margin-top:8.224199pt;width:83.404585pt;height:25.577638pt;mso-position-horizontal-relative:page;mso-position-vertical-relative:paragraph;z-index:-17016" coordorigin="4834,164" coordsize="1668,512">
            <v:group style="position:absolute;left:5445;top:392;width:1046;height:2" coordorigin="5445,392" coordsize="1046,2">
              <v:shape style="position:absolute;left:5445;top:392;width:1046;height:2" coordorigin="5445,392" coordsize="1046,0" path="m5445,392l6490,392e" filled="f" stroked="t" strokeweight="1.196622pt" strokecolor="#7077AC">
                <v:path arrowok="t"/>
              </v:shape>
            </v:group>
            <v:group style="position:absolute;left:5878;top:370;width:512;height:2" coordorigin="5878,370" coordsize="512,2">
              <v:shape style="position:absolute;left:5878;top:370;width:512;height:2" coordorigin="5878,370" coordsize="512,0" path="m5878,370l6390,370e" filled="f" stroked="t" strokeweight=".957298pt" strokecolor="#707CB3">
                <v:path arrowok="t"/>
              </v:shape>
            </v:group>
            <v:group style="position:absolute;left:5275;top:392;width:56;height:2" coordorigin="5275,392" coordsize="56,2">
              <v:shape style="position:absolute;left:5275;top:392;width:56;height:2" coordorigin="5275,392" coordsize="56,0" path="m5275,392l5331,392e" filled="f" stroked="t" strokeweight="1.196622pt" strokecolor="#7077AC">
                <v:path arrowok="t"/>
              </v:shape>
            </v:group>
            <v:group style="position:absolute;left:4844;top:392;width:487;height:2" coordorigin="4844,392" coordsize="487,2">
              <v:shape style="position:absolute;left:4844;top:392;width:487;height:2" coordorigin="4844,392" coordsize="487,0" path="m4844,392l5331,392e" filled="f" stroked="t" strokeweight=".957298pt" strokecolor="#000000">
                <v:path arrowok="t"/>
              </v:shape>
            </v:group>
            <v:group style="position:absolute;left:5331;top:164;width:114;height:512" coordorigin="5331,164" coordsize="114,512">
              <v:shape style="position:absolute;left:5331;top:164;width:114;height:512" coordorigin="5331,164" coordsize="114,512" path="m5331,164l5445,164,5445,676,5331,676,5331,164e" filled="t" fillcolor="#ED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308.728607pt;margin-top:27.496212pt;width:17.231363pt;height:.1pt;mso-position-horizontal-relative:page;mso-position-vertical-relative:paragraph;z-index:-17015" coordorigin="6175,550" coordsize="345,2">
            <v:shape style="position:absolute;left:6175;top:550;width:345;height:2" coordorigin="6175,550" coordsize="345,0" path="m6175,550l6519,550e" filled="f" stroked="t" strokeweight="1.196622pt" strokecolor="#9393D8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7.94017pt;margin-top:6.41416pt;width:96.20845pt;height:25.27271pt;mso-position-horizontal-relative:page;mso-position-vertical-relative:paragraph;z-index:-17006" type="#_x0000_t202" filled="f" stroked="f">
            <v:textbox inset="0,0,0,0">
              <w:txbxContent>
                <w:p>
                  <w:pPr>
                    <w:spacing w:before="0" w:after="0" w:line="505" w:lineRule="exact"/>
                    <w:ind w:right="-116"/>
                    <w:jc w:val="left"/>
                    <w:tabs>
                      <w:tab w:pos="1700" w:val="left"/>
                      <w:tab w:pos="1920" w:val="left"/>
                    </w:tabs>
                    <w:rPr>
                      <w:rFonts w:ascii="Arial" w:hAnsi="Arial" w:cs="Arial" w:eastAsia="Arial"/>
                      <w:sz w:val="26"/>
                      <w:szCs w:val="2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828AC1"/>
                      <w:w w:val="95"/>
                      <w:position w:val="-3"/>
                    </w:rPr>
                    <w:t>--</w:t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828AC1"/>
                      <w:spacing w:val="-56"/>
                      <w:w w:val="95"/>
                      <w:position w:val="-3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9AA1C3"/>
                      <w:spacing w:val="-53"/>
                      <w:w w:val="110"/>
                      <w:position w:val="-3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B5B8E4"/>
                      <w:spacing w:val="-36"/>
                      <w:w w:val="90"/>
                      <w:position w:val="-3"/>
                    </w:rPr>
                    <w:t>-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575D9E"/>
                      <w:spacing w:val="-16"/>
                      <w:w w:val="171"/>
                      <w:position w:val="19"/>
                    </w:rPr>
                    <w:t>h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575D9E"/>
                      <w:spacing w:val="-86"/>
                      <w:w w:val="170"/>
                      <w:position w:val="19"/>
                    </w:rPr>
                    <w:t>,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34366D"/>
                      <w:spacing w:val="0"/>
                      <w:w w:val="159"/>
                      <w:position w:val="19"/>
                    </w:rPr>
                    <w:t>\Q.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34366D"/>
                      <w:spacing w:val="0"/>
                      <w:w w:val="100"/>
                      <w:position w:val="19"/>
                    </w:rPr>
                    <w:tab/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34366D"/>
                      <w:spacing w:val="0"/>
                      <w:w w:val="99"/>
                      <w:position w:val="19"/>
                    </w:rPr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34366D"/>
                      <w:spacing w:val="0"/>
                      <w:w w:val="99"/>
                      <w:u w:val="single" w:color="000000"/>
                      <w:position w:val="19"/>
                    </w:rPr>
                    <w:t> 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34366D"/>
                      <w:spacing w:val="0"/>
                      <w:w w:val="100"/>
                      <w:u w:val="single" w:color="000000"/>
                      <w:position w:val="19"/>
                    </w:rPr>
                    <w:tab/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34366D"/>
                      <w:spacing w:val="0"/>
                      <w:w w:val="100"/>
                      <w:u w:val="single" w:color="000000"/>
                      <w:position w:val="19"/>
                    </w:rPr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34366D"/>
                      <w:spacing w:val="0"/>
                      <w:w w:val="100"/>
                      <w:position w:val="19"/>
                    </w:rPr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01"/>
          <w:szCs w:val="101"/>
          <w:color w:val="464646"/>
          <w:spacing w:val="0"/>
          <w:w w:val="100"/>
          <w:position w:val="-36"/>
        </w:rPr>
        <w:t>.</w:t>
      </w:r>
      <w:r>
        <w:rPr>
          <w:rFonts w:ascii="Arial" w:hAnsi="Arial" w:cs="Arial" w:eastAsia="Arial"/>
          <w:sz w:val="101"/>
          <w:szCs w:val="101"/>
          <w:color w:val="464646"/>
          <w:spacing w:val="0"/>
          <w:w w:val="100"/>
          <w:position w:val="-36"/>
        </w:rPr>
        <w:tab/>
      </w:r>
      <w:r>
        <w:rPr>
          <w:rFonts w:ascii="Arial" w:hAnsi="Arial" w:cs="Arial" w:eastAsia="Arial"/>
          <w:sz w:val="101"/>
          <w:szCs w:val="101"/>
          <w:color w:val="464646"/>
          <w:spacing w:val="0"/>
          <w:w w:val="100"/>
          <w:position w:val="-36"/>
        </w:rPr>
      </w:r>
      <w:r>
        <w:rPr>
          <w:rFonts w:ascii="Times New Roman" w:hAnsi="Times New Roman" w:cs="Times New Roman" w:eastAsia="Times New Roman"/>
          <w:sz w:val="15"/>
          <w:szCs w:val="15"/>
          <w:color w:val="34366D"/>
          <w:spacing w:val="0"/>
          <w:w w:val="53"/>
          <w:position w:val="-6"/>
        </w:rPr>
        <w:t>............</w:t>
      </w:r>
      <w:r>
        <w:rPr>
          <w:rFonts w:ascii="Times New Roman" w:hAnsi="Times New Roman" w:cs="Times New Roman" w:eastAsia="Times New Roman"/>
          <w:sz w:val="15"/>
          <w:szCs w:val="15"/>
          <w:color w:val="34366D"/>
          <w:spacing w:val="12"/>
          <w:w w:val="53"/>
          <w:position w:val="-6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4366D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34366D"/>
          <w:spacing w:val="0"/>
          <w:w w:val="100"/>
          <w:position w:val="-6"/>
        </w:rPr>
      </w:r>
      <w:r>
        <w:rPr>
          <w:rFonts w:ascii="Arial" w:hAnsi="Arial" w:cs="Arial" w:eastAsia="Arial"/>
          <w:sz w:val="122"/>
          <w:szCs w:val="122"/>
          <w:color w:val="343434"/>
          <w:spacing w:val="0"/>
          <w:w w:val="53"/>
          <w:position w:val="-67"/>
        </w:rPr>
        <w:t>·</w:t>
      </w:r>
      <w:r>
        <w:rPr>
          <w:rFonts w:ascii="Arial" w:hAnsi="Arial" w:cs="Arial" w:eastAsia="Arial"/>
          <w:sz w:val="122"/>
          <w:szCs w:val="122"/>
          <w:color w:val="000000"/>
          <w:spacing w:val="0"/>
          <w:w w:val="100"/>
          <w:position w:val="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left"/>
        <w:tabs>
          <w:tab w:pos="420" w:val="left"/>
          <w:tab w:pos="98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v:group style="position:absolute;margin-left:463.950256pt;margin-top:-.423821pt;width:.1pt;height:5.384766pt;mso-position-horizontal-relative:page;mso-position-vertical-relative:paragraph;z-index:-17013" coordorigin="9279,-8" coordsize="2,108">
            <v:shape style="position:absolute;left:9279;top:-8;width:2;height:108" coordorigin="9279,-8" coordsize="0,108" path="m9279,99l9279,-8e" filled="f" stroked="t" strokeweight="3.34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8"/>
          <w:szCs w:val="8"/>
          <w:color w:val="AEAEAC"/>
          <w:spacing w:val="0"/>
          <w:w w:val="100"/>
        </w:rPr>
        <w:t>.,.</w:t>
      </w:r>
      <w:r>
        <w:rPr>
          <w:rFonts w:ascii="Times New Roman" w:hAnsi="Times New Roman" w:cs="Times New Roman" w:eastAsia="Times New Roman"/>
          <w:sz w:val="8"/>
          <w:szCs w:val="8"/>
          <w:color w:val="AEAEAC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EAEA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AEAEAC"/>
          <w:spacing w:val="0"/>
          <w:w w:val="100"/>
        </w:rPr>
      </w:r>
      <w:r>
        <w:rPr>
          <w:rFonts w:ascii="Times New Roman" w:hAnsi="Times New Roman" w:cs="Times New Roman" w:eastAsia="Times New Roman"/>
          <w:sz w:val="8"/>
          <w:szCs w:val="8"/>
          <w:color w:val="464646"/>
          <w:spacing w:val="0"/>
          <w:w w:val="164"/>
        </w:rPr>
        <w:t>;··.</w:t>
      </w:r>
      <w:r>
        <w:rPr>
          <w:rFonts w:ascii="Times New Roman" w:hAnsi="Times New Roman" w:cs="Times New Roman" w:eastAsia="Times New Roman"/>
          <w:sz w:val="8"/>
          <w:szCs w:val="8"/>
          <w:color w:val="464646"/>
          <w:spacing w:val="11"/>
          <w:w w:val="164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343434"/>
          <w:spacing w:val="0"/>
          <w:w w:val="100"/>
          <w:i/>
        </w:rPr>
        <w:t>'-t</w:t>
        <w:tab/>
      </w:r>
      <w:r>
        <w:rPr>
          <w:rFonts w:ascii="Times New Roman" w:hAnsi="Times New Roman" w:cs="Times New Roman" w:eastAsia="Times New Roman"/>
          <w:sz w:val="8"/>
          <w:szCs w:val="8"/>
          <w:color w:val="343434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8"/>
          <w:szCs w:val="8"/>
          <w:color w:val="6B6B6B"/>
          <w:spacing w:val="0"/>
          <w:w w:val="122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02" w:lineRule="exact"/>
        <w:ind w:left="821" w:right="1098"/>
        <w:jc w:val="center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v:group style="position:absolute;margin-left:506.222015pt;margin-top:-.741697pt;width:.1pt;height:9.42334pt;mso-position-horizontal-relative:page;mso-position-vertical-relative:paragraph;z-index:-17012" coordorigin="10124,-15" coordsize="2,188">
            <v:shape style="position:absolute;left:10124;top:-15;width:2;height:188" coordorigin="10124,-15" coordsize="0,188" path="m10124,174l10124,-15e" filled="f" stroked="t" strokeweight="3.11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4"/>
          <w:szCs w:val="14"/>
          <w:color w:val="BFBFBF"/>
          <w:w w:val="86"/>
          <w:position w:val="-5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BFBFBF"/>
          <w:spacing w:val="-10"/>
          <w:w w:val="86"/>
          <w:position w:val="-5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140"/>
          <w:position w:val="-5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464646"/>
          <w:spacing w:val="0"/>
          <w:w w:val="59"/>
          <w:position w:val="-5"/>
        </w:rPr>
        <w:t>.:rt.</w:t>
      </w:r>
      <w:r>
        <w:rPr>
          <w:rFonts w:ascii="Times New Roman" w:hAnsi="Times New Roman" w:cs="Times New Roman" w:eastAsia="Times New Roman"/>
          <w:sz w:val="14"/>
          <w:szCs w:val="14"/>
          <w:color w:val="464646"/>
          <w:spacing w:val="0"/>
          <w:w w:val="59"/>
          <w:position w:val="-5"/>
        </w:rPr>
        <w:t>    </w:t>
      </w:r>
      <w:r>
        <w:rPr>
          <w:rFonts w:ascii="Times New Roman" w:hAnsi="Times New Roman" w:cs="Times New Roman" w:eastAsia="Times New Roman"/>
          <w:sz w:val="14"/>
          <w:szCs w:val="14"/>
          <w:color w:val="464646"/>
          <w:spacing w:val="5"/>
          <w:w w:val="59"/>
          <w:position w:val="-5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464646"/>
          <w:spacing w:val="-5"/>
          <w:w w:val="49"/>
          <w:position w:val="-5"/>
        </w:rPr>
        <w:t>"</w:t>
      </w:r>
      <w:r>
        <w:rPr>
          <w:rFonts w:ascii="Times New Roman" w:hAnsi="Times New Roman" w:cs="Times New Roman" w:eastAsia="Times New Roman"/>
          <w:sz w:val="14"/>
          <w:szCs w:val="14"/>
          <w:color w:val="939595"/>
          <w:spacing w:val="0"/>
          <w:w w:val="87"/>
          <w:position w:val="-5"/>
        </w:rPr>
        <w:t>;.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40" w:bottom="280" w:left="120" w:right="180"/>
          <w:cols w:num="2" w:equalWidth="0">
            <w:col w:w="8888" w:space="244"/>
            <w:col w:w="2488"/>
          </w:cols>
        </w:sectPr>
      </w:pPr>
      <w:rPr/>
    </w:p>
    <w:p>
      <w:pPr>
        <w:spacing w:before="0" w:after="0" w:line="169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2"/>
        </w:rPr>
        <w:t>İsmail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  <w:position w:val="-2"/>
        </w:rPr>
        <w:t>ESER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right="-20"/>
        <w:jc w:val="left"/>
        <w:tabs>
          <w:tab w:pos="2140" w:val="left"/>
          <w:tab w:pos="3620" w:val="left"/>
        </w:tabs>
        <w:rPr>
          <w:rFonts w:ascii="Arial" w:hAnsi="Arial" w:cs="Arial" w:eastAsia="Arial"/>
          <w:sz w:val="83"/>
          <w:szCs w:val="83"/>
        </w:rPr>
      </w:pPr>
      <w:rPr/>
      <w:r>
        <w:rPr/>
        <w:br w:type="column"/>
      </w:r>
      <w:r>
        <w:rPr>
          <w:rFonts w:ascii="Arial" w:hAnsi="Arial" w:cs="Arial" w:eastAsia="Arial"/>
          <w:sz w:val="11"/>
          <w:szCs w:val="11"/>
          <w:color w:val="AEAEAC"/>
          <w:spacing w:val="0"/>
          <w:w w:val="197"/>
          <w:position w:val="-74"/>
        </w:rPr>
        <w:t>ı</w:t>
      </w:r>
      <w:r>
        <w:rPr>
          <w:rFonts w:ascii="Arial" w:hAnsi="Arial" w:cs="Arial" w:eastAsia="Arial"/>
          <w:sz w:val="11"/>
          <w:szCs w:val="11"/>
          <w:color w:val="AEAEAC"/>
          <w:spacing w:val="0"/>
          <w:w w:val="100"/>
          <w:position w:val="-74"/>
        </w:rPr>
        <w:tab/>
      </w:r>
      <w:r>
        <w:rPr>
          <w:rFonts w:ascii="Arial" w:hAnsi="Arial" w:cs="Arial" w:eastAsia="Arial"/>
          <w:sz w:val="11"/>
          <w:szCs w:val="11"/>
          <w:color w:val="AEAEAC"/>
          <w:spacing w:val="0"/>
          <w:w w:val="100"/>
          <w:position w:val="-74"/>
        </w:rPr>
      </w:r>
      <w:r>
        <w:rPr>
          <w:rFonts w:ascii="Times New Roman" w:hAnsi="Times New Roman" w:cs="Times New Roman" w:eastAsia="Times New Roman"/>
          <w:sz w:val="19"/>
          <w:szCs w:val="19"/>
          <w:color w:val="808080"/>
          <w:spacing w:val="0"/>
          <w:w w:val="41"/>
          <w:position w:val="-73"/>
        </w:rPr>
        <w:t>11</w:t>
      </w:r>
      <w:r>
        <w:rPr>
          <w:rFonts w:ascii="Times New Roman" w:hAnsi="Times New Roman" w:cs="Times New Roman" w:eastAsia="Times New Roman"/>
          <w:sz w:val="19"/>
          <w:szCs w:val="19"/>
          <w:color w:val="808080"/>
          <w:spacing w:val="-30"/>
          <w:w w:val="100"/>
          <w:position w:val="-73"/>
        </w:rPr>
        <w:t> </w:t>
      </w:r>
      <w:r>
        <w:rPr>
          <w:rFonts w:ascii="Arial" w:hAnsi="Arial" w:cs="Arial" w:eastAsia="Arial"/>
          <w:sz w:val="17"/>
          <w:szCs w:val="17"/>
          <w:color w:val="AEAEAC"/>
          <w:spacing w:val="0"/>
          <w:w w:val="180"/>
          <w:position w:val="-62"/>
        </w:rPr>
        <w:t>!</w:t>
      </w:r>
      <w:r>
        <w:rPr>
          <w:rFonts w:ascii="Arial" w:hAnsi="Arial" w:cs="Arial" w:eastAsia="Arial"/>
          <w:sz w:val="17"/>
          <w:szCs w:val="17"/>
          <w:color w:val="AEAEAC"/>
          <w:spacing w:val="0"/>
          <w:w w:val="100"/>
          <w:position w:val="-62"/>
        </w:rPr>
        <w:tab/>
      </w:r>
      <w:r>
        <w:rPr>
          <w:rFonts w:ascii="Arial" w:hAnsi="Arial" w:cs="Arial" w:eastAsia="Arial"/>
          <w:sz w:val="17"/>
          <w:szCs w:val="17"/>
          <w:color w:val="AEAEAC"/>
          <w:spacing w:val="0"/>
          <w:w w:val="100"/>
          <w:position w:val="-62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62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62"/>
        </w:rPr>
        <w:t>\1llk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00"/>
          <w:position w:val="-62"/>
        </w:rPr>
        <w:t> </w:t>
      </w:r>
      <w:r>
        <w:rPr>
          <w:rFonts w:ascii="Arial" w:hAnsi="Arial" w:cs="Arial" w:eastAsia="Arial"/>
          <w:sz w:val="83"/>
          <w:szCs w:val="83"/>
          <w:color w:val="464646"/>
          <w:spacing w:val="25"/>
          <w:w w:val="17"/>
          <w:i/>
          <w:position w:val="-62"/>
        </w:rPr>
        <w:t>J</w:t>
      </w:r>
      <w:r>
        <w:rPr>
          <w:rFonts w:ascii="Arial" w:hAnsi="Arial" w:cs="Arial" w:eastAsia="Arial"/>
          <w:sz w:val="83"/>
          <w:szCs w:val="83"/>
          <w:color w:val="3B41A5"/>
          <w:spacing w:val="0"/>
          <w:w w:val="169"/>
          <w:i/>
          <w:position w:val="-62"/>
        </w:rPr>
        <w:t>!</w:t>
      </w:r>
      <w:r>
        <w:rPr>
          <w:rFonts w:ascii="Arial" w:hAnsi="Arial" w:cs="Arial" w:eastAsia="Arial"/>
          <w:sz w:val="83"/>
          <w:szCs w:val="8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180"/>
          <w:cols w:num="2" w:equalWidth="0">
            <w:col w:w="6009" w:space="357"/>
            <w:col w:w="5254"/>
          </w:cols>
        </w:sectPr>
      </w:pPr>
      <w:rPr/>
    </w:p>
    <w:p>
      <w:pPr>
        <w:spacing w:before="0" w:after="0" w:line="342" w:lineRule="exact"/>
        <w:ind w:left="2474" w:right="-20"/>
        <w:jc w:val="left"/>
        <w:tabs>
          <w:tab w:pos="5180" w:val="left"/>
          <w:tab w:pos="8500" w:val="left"/>
          <w:tab w:pos="986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160.945724pt;margin-top:25.929295pt;width:45.232329pt;height:11.506469pt;mso-position-horizontal-relative:page;mso-position-vertical-relative:paragraph;z-index:-17014" coordorigin="3219,519" coordsize="905,230">
            <v:group style="position:absolute;left:3221;top:521;width:2;height:225" coordorigin="3221,521" coordsize="2,225">
              <v:shape style="position:absolute;left:3221;top:521;width:2;height:225" coordorigin="3221,521" coordsize="0,225" path="m3221,746l3221,521e" filled="f" stroked="t" strokeweight=".239324pt" strokecolor="#000000">
                <v:path arrowok="t"/>
              </v:shape>
            </v:group>
            <v:group style="position:absolute;left:3221;top:746;width:354;height:2" coordorigin="3221,746" coordsize="354,2">
              <v:shape style="position:absolute;left:3221;top:746;width:354;height:2" coordorigin="3221,746" coordsize="354,0" path="m3221,746l3576,746e" filled="f" stroked="t" strokeweight=".239324pt" strokecolor="#484B93">
                <v:path arrowok="t"/>
              </v:shape>
            </v:group>
            <v:group style="position:absolute;left:3576;top:746;width:546;height:2" coordorigin="3576,746" coordsize="546,2">
              <v:shape style="position:absolute;left:3576;top:746;width:546;height:2" coordorigin="3576,746" coordsize="546,0" path="m3576,746l4121,746e" filled="f" stroked="t" strokeweight=".239324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35.986206pt;margin-top:18.388123pt;width:4.361645pt;height:21.043915pt;mso-position-horizontal-relative:page;mso-position-vertical-relative:paragraph;z-index:-17011" coordorigin="8720,368" coordsize="87,421">
            <v:group style="position:absolute;left:8763;top:411;width:2;height:232" coordorigin="8763,411" coordsize="2,232">
              <v:shape style="position:absolute;left:8763;top:411;width:2;height:232" coordorigin="8763,411" coordsize="0,232" path="m8763,643l8763,411e" filled="f" stroked="t" strokeweight="4.361645pt" strokecolor="#EDEDED">
                <v:path arrowok="t"/>
              </v:shape>
            </v:group>
            <v:group style="position:absolute;left:8754;top:501;width:2;height:256" coordorigin="8754,501" coordsize="2,256">
              <v:shape style="position:absolute;left:8754;top:501;width:2;height:256" coordorigin="8754,501" coordsize="0,256" path="m8754,757l8754,501e" filled="f" stroked="t" strokeweight="3.20023pt" strokecolor="#EDEDED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1.539673pt;margin-top:5.149167pt;width:2.89465pt;height:11pt;mso-position-horizontal-relative:page;mso-position-vertical-relative:paragraph;z-index:-17005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464646"/>
                      <w:spacing w:val="0"/>
                      <w:w w:val="100"/>
                    </w:rPr>
                    <w:t>t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232323"/>
          <w:spacing w:val="0"/>
          <w:w w:val="100"/>
        </w:rPr>
        <w:t>1.Post</w:t>
      </w:r>
      <w:r>
        <w:rPr>
          <w:rFonts w:ascii="Arial" w:hAnsi="Arial" w:cs="Arial" w:eastAsia="Arial"/>
          <w:sz w:val="19"/>
          <w:szCs w:val="19"/>
          <w:color w:val="232323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32323"/>
          <w:spacing w:val="2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ı</w:t>
      </w:r>
      <w:r>
        <w:rPr>
          <w:rFonts w:ascii="Arial" w:hAnsi="Arial" w:cs="Arial" w:eastAsia="Arial"/>
          <w:sz w:val="19"/>
          <w:szCs w:val="19"/>
          <w:color w:val="343434"/>
          <w:spacing w:val="-1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uplar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46464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32323"/>
          <w:spacing w:val="0"/>
          <w:w w:val="74"/>
        </w:rPr>
        <w:t>rı</w:t>
      </w:r>
      <w:r>
        <w:rPr>
          <w:rFonts w:ascii="Times New Roman" w:hAnsi="Times New Roman" w:cs="Times New Roman" w:eastAsia="Times New Roman"/>
          <w:sz w:val="22"/>
          <w:szCs w:val="22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6"/>
        </w:rPr>
        <w:t>İtf.Çvş.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100"/>
          <w:position w:val="-1"/>
        </w:rPr>
        <w:t>B</w:t>
        <w:tab/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8"/>
          <w:szCs w:val="28"/>
          <w:color w:val="595959"/>
          <w:spacing w:val="0"/>
          <w:w w:val="100"/>
          <w:position w:val="-1"/>
        </w:rPr>
        <w:t>ŞU,,</w:t>
      </w:r>
      <w:r>
        <w:rPr>
          <w:rFonts w:ascii="Times New Roman" w:hAnsi="Times New Roman" w:cs="Times New Roman" w:eastAsia="Times New Roman"/>
          <w:sz w:val="28"/>
          <w:szCs w:val="28"/>
          <w:color w:val="595959"/>
          <w:spacing w:val="36"/>
          <w:w w:val="100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10"/>
          <w:position w:val="16"/>
        </w:rPr>
        <w:t>\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180"/>
        </w:sectPr>
      </w:pPr>
      <w:rPr/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302" w:lineRule="exact"/>
        <w:ind w:left="2422" w:right="-122"/>
        <w:jc w:val="left"/>
        <w:tabs>
          <w:tab w:pos="3020" w:val="left"/>
          <w:tab w:pos="4920" w:val="left"/>
        </w:tabs>
        <w:rPr>
          <w:rFonts w:ascii="Times New Roman" w:hAnsi="Times New Roman" w:cs="Times New Roman" w:eastAsia="Times New Roman"/>
          <w:sz w:val="53"/>
          <w:szCs w:val="53"/>
        </w:rPr>
      </w:pPr>
      <w:rPr/>
      <w:r>
        <w:rPr>
          <w:rFonts w:ascii="Arial" w:hAnsi="Arial" w:cs="Arial" w:eastAsia="Arial"/>
          <w:sz w:val="27"/>
          <w:szCs w:val="27"/>
          <w:color w:val="808080"/>
          <w:spacing w:val="-22"/>
          <w:w w:val="84"/>
          <w:position w:val="-2"/>
        </w:rPr>
        <w:t>A</w:t>
      </w:r>
      <w:r>
        <w:rPr>
          <w:rFonts w:ascii="Arial" w:hAnsi="Arial" w:cs="Arial" w:eastAsia="Arial"/>
          <w:sz w:val="27"/>
          <w:szCs w:val="27"/>
          <w:color w:val="595959"/>
          <w:spacing w:val="0"/>
          <w:w w:val="84"/>
          <w:position w:val="-2"/>
        </w:rPr>
        <w:t>bd</w:t>
      </w:r>
      <w:r>
        <w:rPr>
          <w:rFonts w:ascii="Arial" w:hAnsi="Arial" w:cs="Arial" w:eastAsia="Arial"/>
          <w:sz w:val="27"/>
          <w:szCs w:val="27"/>
          <w:color w:val="595959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7"/>
          <w:szCs w:val="27"/>
          <w:color w:val="595959"/>
          <w:spacing w:val="0"/>
          <w:w w:val="100"/>
          <w:position w:val="-2"/>
        </w:rPr>
      </w:r>
      <w:r>
        <w:rPr>
          <w:rFonts w:ascii="Arial" w:hAnsi="Arial" w:cs="Arial" w:eastAsia="Arial"/>
          <w:sz w:val="25"/>
          <w:szCs w:val="25"/>
          <w:color w:val="595959"/>
          <w:spacing w:val="-5"/>
          <w:w w:val="136"/>
          <w:position w:val="-2"/>
        </w:rPr>
        <w:t>r</w:t>
      </w:r>
      <w:r>
        <w:rPr>
          <w:rFonts w:ascii="Arial" w:hAnsi="Arial" w:cs="Arial" w:eastAsia="Arial"/>
          <w:sz w:val="25"/>
          <w:szCs w:val="25"/>
          <w:color w:val="464646"/>
          <w:spacing w:val="0"/>
          <w:w w:val="85"/>
          <w:position w:val="-2"/>
        </w:rPr>
        <w:t>.</w:t>
      </w:r>
      <w:r>
        <w:rPr>
          <w:rFonts w:ascii="Arial" w:hAnsi="Arial" w:cs="Arial" w:eastAsia="Arial"/>
          <w:sz w:val="25"/>
          <w:szCs w:val="25"/>
          <w:color w:val="464646"/>
          <w:spacing w:val="2"/>
          <w:w w:val="85"/>
          <w:position w:val="-2"/>
        </w:rPr>
        <w:t>.</w:t>
      </w:r>
      <w:r>
        <w:rPr>
          <w:rFonts w:ascii="Arial" w:hAnsi="Arial" w:cs="Arial" w:eastAsia="Arial"/>
          <w:sz w:val="27"/>
          <w:szCs w:val="27"/>
          <w:color w:val="21244F"/>
          <w:spacing w:val="-10"/>
          <w:w w:val="83"/>
          <w:position w:val="-2"/>
        </w:rPr>
        <w:t>,</w:t>
      </w:r>
      <w:r>
        <w:rPr>
          <w:rFonts w:ascii="Arial" w:hAnsi="Arial" w:cs="Arial" w:eastAsia="Arial"/>
          <w:sz w:val="27"/>
          <w:szCs w:val="27"/>
          <w:color w:val="525675"/>
          <w:spacing w:val="0"/>
          <w:w w:val="251"/>
          <w:position w:val="-2"/>
        </w:rPr>
        <w:t>,\</w:t>
      </w:r>
      <w:r>
        <w:rPr>
          <w:rFonts w:ascii="Arial" w:hAnsi="Arial" w:cs="Arial" w:eastAsia="Arial"/>
          <w:sz w:val="27"/>
          <w:szCs w:val="27"/>
          <w:color w:val="525675"/>
          <w:spacing w:val="0"/>
          <w:w w:val="252"/>
          <w:position w:val="-2"/>
        </w:rPr>
        <w:t>o</w:t>
      </w:r>
      <w:r>
        <w:rPr>
          <w:rFonts w:ascii="Arial" w:hAnsi="Arial" w:cs="Arial" w:eastAsia="Arial"/>
          <w:sz w:val="27"/>
          <w:szCs w:val="27"/>
          <w:color w:val="525675"/>
          <w:spacing w:val="-6"/>
          <w:w w:val="100"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464646"/>
          <w:spacing w:val="0"/>
          <w:w w:val="100"/>
          <w:position w:val="-2"/>
        </w:rPr>
        <w:t>ÇU</w:t>
      </w:r>
      <w:r>
        <w:rPr>
          <w:rFonts w:ascii="Arial" w:hAnsi="Arial" w:cs="Arial" w:eastAsia="Arial"/>
          <w:sz w:val="27"/>
          <w:szCs w:val="27"/>
          <w:color w:val="464646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7"/>
          <w:szCs w:val="27"/>
          <w:color w:val="46464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53"/>
          <w:szCs w:val="53"/>
          <w:color w:val="525675"/>
          <w:spacing w:val="0"/>
          <w:w w:val="100"/>
          <w:i/>
          <w:position w:val="-25"/>
        </w:rPr>
        <w:t>/1</w:t>
      </w:r>
      <w:r>
        <w:rPr>
          <w:rFonts w:ascii="Times New Roman" w:hAnsi="Times New Roman" w:cs="Times New Roman" w:eastAsia="Times New Roman"/>
          <w:sz w:val="53"/>
          <w:szCs w:val="53"/>
          <w:color w:val="525675"/>
          <w:spacing w:val="0"/>
          <w:w w:val="100"/>
          <w:i/>
          <w:position w:val="-25"/>
        </w:rPr>
        <w:t>1</w:t>
      </w:r>
      <w:r>
        <w:rPr>
          <w:rFonts w:ascii="Times New Roman" w:hAnsi="Times New Roman" w:cs="Times New Roman" w:eastAsia="Times New Roman"/>
          <w:sz w:val="53"/>
          <w:szCs w:val="53"/>
          <w:color w:val="525675"/>
          <w:spacing w:val="-45"/>
          <w:w w:val="100"/>
          <w:i/>
          <w:position w:val="-25"/>
        </w:rPr>
        <w:t> </w:t>
      </w:r>
      <w:r>
        <w:rPr>
          <w:rFonts w:ascii="Times New Roman" w:hAnsi="Times New Roman" w:cs="Times New Roman" w:eastAsia="Times New Roman"/>
          <w:sz w:val="53"/>
          <w:szCs w:val="53"/>
          <w:color w:val="34366D"/>
          <w:spacing w:val="0"/>
          <w:w w:val="128"/>
          <w:i/>
          <w:position w:val="-25"/>
        </w:rPr>
        <w:t>/tf·</w:t>
      </w:r>
      <w:r>
        <w:rPr>
          <w:rFonts w:ascii="Times New Roman" w:hAnsi="Times New Roman" w:cs="Times New Roman" w:eastAsia="Times New Roman"/>
          <w:sz w:val="53"/>
          <w:szCs w:val="53"/>
          <w:color w:val="000000"/>
          <w:spacing w:val="0"/>
          <w:w w:val="100"/>
          <w:position w:val="0"/>
        </w:rPr>
      </w:r>
    </w:p>
    <w:p>
      <w:pPr>
        <w:spacing w:before="35" w:after="0" w:line="203" w:lineRule="exact"/>
        <w:ind w:left="1393" w:right="1360"/>
        <w:jc w:val="center"/>
        <w:tabs>
          <w:tab w:pos="2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808080"/>
          <w:spacing w:val="-13"/>
          <w:w w:val="41"/>
          <w:position w:val="-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AEAEAC"/>
          <w:spacing w:val="0"/>
          <w:w w:val="98"/>
          <w:position w:val="-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AEAEAC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AEAEAC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5"/>
          <w:w w:val="183"/>
          <w:position w:val="-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7"/>
          <w:position w:val="-1"/>
        </w:rPr>
        <w:t>rQV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right="-20"/>
        <w:jc w:val="left"/>
        <w:tabs>
          <w:tab w:pos="2100" w:val="left"/>
        </w:tabs>
        <w:rPr>
          <w:rFonts w:ascii="Arial" w:hAnsi="Arial" w:cs="Arial" w:eastAsia="Arial"/>
          <w:sz w:val="10"/>
          <w:szCs w:val="10"/>
        </w:rPr>
      </w:pPr>
      <w:rPr/>
      <w:r>
        <w:rPr/>
        <w:pict>
          <v:group style="position:absolute;margin-left:451.684967pt;margin-top:7.542322pt;width:.1pt;height:12.96045pt;mso-position-horizontal-relative:page;mso-position-vertical-relative:paragraph;z-index:-17010" coordorigin="9034,151" coordsize="2,259">
            <v:shape style="position:absolute;left:9034;top:151;width:2;height:259" coordorigin="9034,151" coordsize="0,259" path="m9034,151l9034,410,9034,151xe" filled="t" fillcolor="#ED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58.535339pt;margin-top:7.542322pt;width:.1pt;height:12.96045pt;mso-position-horizontal-relative:page;mso-position-vertical-relative:paragraph;z-index:-17009" coordorigin="9171,151" coordsize="2,259">
            <v:shape style="position:absolute;left:9171;top:151;width:2;height:259" coordorigin="9171,151" coordsize="0,259" path="m9171,410l9171,151e" filled="f" stroked="t" strokeweight="4.30375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2"/>
          <w:szCs w:val="12"/>
          <w:color w:val="AEAEAC"/>
          <w:spacing w:val="0"/>
          <w:w w:val="100"/>
          <w:i/>
          <w:position w:val="1"/>
        </w:rPr>
        <w:t>1</w:t>
      </w:r>
      <w:r>
        <w:rPr>
          <w:rFonts w:ascii="Arial" w:hAnsi="Arial" w:cs="Arial" w:eastAsia="Arial"/>
          <w:sz w:val="12"/>
          <w:szCs w:val="12"/>
          <w:color w:val="AEAEAC"/>
          <w:spacing w:val="-19"/>
          <w:w w:val="100"/>
          <w:i/>
          <w:position w:val="1"/>
        </w:rPr>
        <w:t> </w:t>
      </w:r>
      <w:r>
        <w:rPr>
          <w:rFonts w:ascii="Arial" w:hAnsi="Arial" w:cs="Arial" w:eastAsia="Arial"/>
          <w:sz w:val="12"/>
          <w:szCs w:val="12"/>
          <w:color w:val="AEAEAC"/>
          <w:spacing w:val="0"/>
          <w:w w:val="100"/>
          <w:i/>
          <w:position w:val="1"/>
        </w:rPr>
        <w:tab/>
      </w:r>
      <w:r>
        <w:rPr>
          <w:rFonts w:ascii="Arial" w:hAnsi="Arial" w:cs="Arial" w:eastAsia="Arial"/>
          <w:sz w:val="12"/>
          <w:szCs w:val="12"/>
          <w:color w:val="AEAEAC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9"/>
          <w:position w:val="1"/>
        </w:rPr>
        <w:t>ur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9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9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595959"/>
          <w:spacing w:val="0"/>
          <w:w w:val="192"/>
          <w:position w:val="1"/>
        </w:rPr>
        <w:t>\</w:t>
      </w:r>
      <w:r>
        <w:rPr>
          <w:rFonts w:ascii="Arial" w:hAnsi="Arial" w:cs="Arial" w:eastAsia="Arial"/>
          <w:sz w:val="14"/>
          <w:szCs w:val="14"/>
          <w:color w:val="525675"/>
          <w:spacing w:val="0"/>
          <w:w w:val="81"/>
          <w:position w:val="1"/>
        </w:rPr>
        <w:t>""'!7""</w:t>
      </w:r>
      <w:r>
        <w:rPr>
          <w:rFonts w:ascii="Arial" w:hAnsi="Arial" w:cs="Arial" w:eastAsia="Arial"/>
          <w:sz w:val="14"/>
          <w:szCs w:val="14"/>
          <w:color w:val="525675"/>
          <w:spacing w:val="-9"/>
          <w:w w:val="100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232323"/>
          <w:spacing w:val="0"/>
          <w:w w:val="110"/>
          <w:position w:val="1"/>
        </w:rPr>
        <w:t>.</w:t>
      </w:r>
      <w:r>
        <w:rPr>
          <w:rFonts w:ascii="Arial" w:hAnsi="Arial" w:cs="Arial" w:eastAsia="Arial"/>
          <w:sz w:val="14"/>
          <w:szCs w:val="14"/>
          <w:color w:val="232323"/>
          <w:spacing w:val="-23"/>
          <w:w w:val="110"/>
          <w:position w:val="1"/>
        </w:rPr>
        <w:t>.</w:t>
      </w:r>
      <w:r>
        <w:rPr>
          <w:rFonts w:ascii="Arial" w:hAnsi="Arial" w:cs="Arial" w:eastAsia="Arial"/>
          <w:sz w:val="10"/>
          <w:szCs w:val="10"/>
          <w:color w:val="343434"/>
          <w:spacing w:val="0"/>
          <w:w w:val="110"/>
          <w:position w:val="1"/>
        </w:rPr>
        <w:t>{1.</w:t>
      </w:r>
      <w:r>
        <w:rPr>
          <w:rFonts w:ascii="Arial" w:hAnsi="Arial" w:cs="Arial" w:eastAsia="Arial"/>
          <w:sz w:val="10"/>
          <w:szCs w:val="10"/>
          <w:color w:val="343434"/>
          <w:spacing w:val="-9"/>
          <w:w w:val="110"/>
          <w:position w:val="1"/>
        </w:rPr>
        <w:t> </w:t>
      </w:r>
      <w:r>
        <w:rPr>
          <w:rFonts w:ascii="Arial" w:hAnsi="Arial" w:cs="Arial" w:eastAsia="Arial"/>
          <w:sz w:val="10"/>
          <w:szCs w:val="10"/>
          <w:color w:val="808080"/>
          <w:spacing w:val="0"/>
          <w:w w:val="200"/>
          <w:position w:val="1"/>
        </w:rPr>
        <w:t>••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1717" w:right="179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476.56955pt;margin-top:8.927752pt;width:.1pt;height:8.750244pt;mso-position-horizontal-relative:page;mso-position-vertical-relative:paragraph;z-index:-17008" coordorigin="9531,179" coordsize="2,175">
            <v:shape style="position:absolute;left:9531;top:179;width:2;height:175" coordorigin="9531,179" coordsize="0,175" path="m9531,179l9531,354,9531,179xe" filled="t" fillcolor="#EDEDED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939595"/>
          <w:spacing w:val="-20"/>
          <w:w w:val="100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AEAEAC"/>
          <w:spacing w:val="0"/>
          <w:w w:val="100"/>
          <w:position w:val="-2"/>
        </w:rPr>
        <w:t>"</w:t>
      </w:r>
      <w:r>
        <w:rPr>
          <w:rFonts w:ascii="Arial" w:hAnsi="Arial" w:cs="Arial" w:eastAsia="Arial"/>
          <w:sz w:val="19"/>
          <w:szCs w:val="19"/>
          <w:color w:val="AEAEAC"/>
          <w:spacing w:val="38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85"/>
          <w:position w:val="-2"/>
        </w:rPr>
        <w:t>·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52"/>
          <w:position w:val="-2"/>
        </w:rPr>
        <w:t>:ı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53"/>
          <w:position w:val="-2"/>
        </w:rPr>
        <w:t>-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-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69"/>
          <w:i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69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69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69"/>
          <w:position w:val="-2"/>
        </w:rPr>
        <w:t>r.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20"/>
          <w:w w:val="69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20"/>
          <w:position w:val="-2"/>
        </w:rPr>
        <w:t>\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40" w:bottom="280" w:left="120" w:right="180"/>
          <w:cols w:num="2" w:equalWidth="0">
            <w:col w:w="6442" w:space="728"/>
            <w:col w:w="4450"/>
          </w:cols>
        </w:sectPr>
      </w:pPr>
      <w:rPr/>
    </w:p>
    <w:p>
      <w:pPr>
        <w:spacing w:before="0" w:after="0" w:line="228" w:lineRule="exact"/>
        <w:ind w:left="2426" w:right="-20"/>
        <w:jc w:val="left"/>
        <w:tabs>
          <w:tab w:pos="3780" w:val="left"/>
          <w:tab w:pos="4120" w:val="left"/>
          <w:tab w:pos="908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8.090225pt;margin-top:4.487111pt;width:51.30579pt;height:12pt;mso-position-horizontal-relative:page;mso-position-vertical-relative:paragraph;z-index:-17004" type="#_x0000_t202" filled="f" stroked="f">
            <v:textbox inset="0,0,0,0">
              <w:txbxContent>
                <w:p>
                  <w:pPr>
                    <w:spacing w:before="0" w:after="0" w:line="240" w:lineRule="exact"/>
                    <w:ind w:right="-76"/>
                    <w:jc w:val="left"/>
                    <w:tabs>
                      <w:tab w:pos="1000" w:val="left"/>
                    </w:tabs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24"/>
                      <w:szCs w:val="24"/>
                      <w:color w:val="3F4685"/>
                      <w:spacing w:val="0"/>
                      <w:w w:val="51"/>
                    </w:rPr>
                    <w:t>....,_.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3F4685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3F4685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242DA1"/>
                      <w:spacing w:val="0"/>
                      <w:w w:val="1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4"/>
          <w:szCs w:val="24"/>
          <w:color w:val="232323"/>
          <w:w w:val="78"/>
          <w:position w:val="-1"/>
        </w:rPr>
        <w:t>ııt</w:t>
      </w:r>
      <w:r>
        <w:rPr>
          <w:rFonts w:ascii="Times New Roman" w:hAnsi="Times New Roman" w:cs="Times New Roman" w:eastAsia="Times New Roman"/>
          <w:sz w:val="24"/>
          <w:szCs w:val="24"/>
          <w:color w:val="232323"/>
          <w:spacing w:val="13"/>
          <w:w w:val="78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464646"/>
          <w:spacing w:val="0"/>
          <w:w w:val="64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464646"/>
          <w:spacing w:val="10"/>
          <w:w w:val="65"/>
          <w:position w:val="-1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color w:val="525675"/>
          <w:spacing w:val="0"/>
          <w:w w:val="84"/>
          <w:position w:val="-1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525675"/>
          <w:spacing w:val="3"/>
          <w:w w:val="84"/>
          <w:position w:val="-1"/>
        </w:rPr>
        <w:t>.</w:t>
      </w:r>
      <w:r>
        <w:rPr>
          <w:rFonts w:ascii="Arial" w:hAnsi="Arial" w:cs="Arial" w:eastAsia="Arial"/>
          <w:sz w:val="17"/>
          <w:szCs w:val="17"/>
          <w:color w:val="6B6B6B"/>
          <w:spacing w:val="8"/>
          <w:w w:val="164"/>
          <w:position w:val="-1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414464"/>
          <w:spacing w:val="0"/>
          <w:w w:val="107"/>
          <w:position w:val="-1"/>
        </w:rPr>
        <w:t>n-</w:t>
      </w:r>
      <w:r>
        <w:rPr>
          <w:rFonts w:ascii="Times New Roman" w:hAnsi="Times New Roman" w:cs="Times New Roman" w:eastAsia="Times New Roman"/>
          <w:sz w:val="22"/>
          <w:szCs w:val="22"/>
          <w:color w:val="414464"/>
          <w:spacing w:val="0"/>
          <w:w w:val="106"/>
          <w:position w:val="-1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41446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41446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  <w:position w:val="-1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4"/>
          <w:szCs w:val="24"/>
          <w:color w:val="232323"/>
          <w:spacing w:val="0"/>
          <w:w w:val="71"/>
          <w:position w:val="-1"/>
        </w:rPr>
        <w:t>Amiri</w:t>
      </w:r>
      <w:r>
        <w:rPr>
          <w:rFonts w:ascii="Times New Roman" w:hAnsi="Times New Roman" w:cs="Times New Roman" w:eastAsia="Times New Roman"/>
          <w:sz w:val="24"/>
          <w:szCs w:val="24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23232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3"/>
          <w:szCs w:val="13"/>
          <w:color w:val="939595"/>
          <w:spacing w:val="0"/>
          <w:w w:val="125"/>
          <w:i/>
          <w:position w:val="5"/>
        </w:rPr>
        <w:t>k'li;</w:t>
      </w:r>
      <w:r>
        <w:rPr>
          <w:rFonts w:ascii="Times New Roman" w:hAnsi="Times New Roman" w:cs="Times New Roman" w:eastAsia="Times New Roman"/>
          <w:sz w:val="13"/>
          <w:szCs w:val="13"/>
          <w:color w:val="939595"/>
          <w:spacing w:val="0"/>
          <w:w w:val="126"/>
          <w:i/>
          <w:position w:val="5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33" w:lineRule="exact"/>
        <w:ind w:left="2604" w:right="-20"/>
        <w:jc w:val="left"/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9"/>
          <w:szCs w:val="9"/>
          <w:color w:val="464646"/>
          <w:spacing w:val="0"/>
          <w:w w:val="212"/>
          <w:position w:val="-3"/>
        </w:rPr>
        <w:t>.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180"/>
        </w:sectPr>
      </w:pPr>
      <w:rPr/>
    </w:p>
    <w:p>
      <w:pPr>
        <w:spacing w:before="33" w:after="0" w:line="240" w:lineRule="auto"/>
        <w:ind w:left="19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1.008927pt;margin-top:29.846554pt;width:571.50739pt;height:776.952368pt;mso-position-horizontal-relative:page;mso-position-vertical-relative:page;z-index:-17018" coordorigin="220,597" coordsize="11430,15539">
            <v:group style="position:absolute;left:235;top:618;width:8783;height:2" coordorigin="235,618" coordsize="8783,2">
              <v:shape style="position:absolute;left:235;top:618;width:8783;height:2" coordorigin="235,618" coordsize="8783,0" path="m235,618l9018,618e" filled="f" stroked="t" strokeweight=".957298pt" strokecolor="#545454">
                <v:path arrowok="t"/>
              </v:shape>
            </v:group>
            <v:group style="position:absolute;left:3714;top:630;width:7874;height:2" coordorigin="3714,630" coordsize="7874,2">
              <v:shape style="position:absolute;left:3714;top:630;width:7874;height:2" coordorigin="3714,630" coordsize="7874,0" path="m3714,630l11588,630e" filled="f" stroked="t" strokeweight=".957298pt" strokecolor="#545454">
                <v:path arrowok="t"/>
              </v:shape>
            </v:group>
            <v:group style="position:absolute;left:9008;top:604;width:2;height:527" coordorigin="9008,604" coordsize="2,527">
              <v:shape style="position:absolute;left:9008;top:604;width:2;height:527" coordorigin="9008,604" coordsize="0,527" path="m9008,1132l9008,604e" filled="f" stroked="t" strokeweight=".239324pt" strokecolor="#575757">
                <v:path arrowok="t"/>
              </v:shape>
            </v:group>
            <v:group style="position:absolute;left:11583;top:628;width:2;height:1529" coordorigin="11583,628" coordsize="2,1529">
              <v:shape style="position:absolute;left:11583;top:628;width:2;height:1529" coordorigin="11583,628" coordsize="0,1529" path="m11583,2158l11583,628e" filled="f" stroked="t" strokeweight=".717973pt" strokecolor="#747474">
                <v:path arrowok="t"/>
              </v:shape>
            </v:group>
            <v:group style="position:absolute;left:239;top:604;width:2;height:7182" coordorigin="239,604" coordsize="2,7182">
              <v:shape style="position:absolute;left:239;top:604;width:2;height:7182" coordorigin="239,604" coordsize="0,7182" path="m239,7786l239,604e" filled="f" stroked="t" strokeweight=".717973pt" strokecolor="#3F3F3F">
                <v:path arrowok="t"/>
              </v:shape>
            </v:group>
            <v:group style="position:absolute;left:2271;top:609;width:2;height:1525" coordorigin="2271,609" coordsize="2,1525">
              <v:shape style="position:absolute;left:2271;top:609;width:2;height:1525" coordorigin="2271,609" coordsize="0,1525" path="m2271,2134l2271,609e" filled="f" stroked="t" strokeweight=".957298pt" strokecolor="#484848">
                <v:path arrowok="t"/>
              </v:shape>
            </v:group>
            <v:group style="position:absolute;left:230;top:2124;width:6471;height:2" coordorigin="230,2124" coordsize="6471,2">
              <v:shape style="position:absolute;left:230;top:2124;width:6471;height:2" coordorigin="230,2124" coordsize="6471,0" path="m230,2124l6701,2124e" filled="f" stroked="t" strokeweight=".957298pt" strokecolor="#4B4B4B">
                <v:path arrowok="t"/>
              </v:shape>
            </v:group>
            <v:group style="position:absolute;left:6644;top:2138;width:4949;height:2" coordorigin="6644,2138" coordsize="4949,2">
              <v:shape style="position:absolute;left:6644;top:2138;width:4949;height:2" coordorigin="6644,2138" coordsize="4949,0" path="m6644,2138l11593,2138e" filled="f" stroked="t" strokeweight=".957298pt" strokecolor="#4B4B4B">
                <v:path arrowok="t"/>
              </v:shape>
            </v:group>
            <v:group style="position:absolute;left:9008;top:1659;width:2;height:470" coordorigin="9008,1659" coordsize="2,470">
              <v:shape style="position:absolute;left:9008;top:1659;width:2;height:470" coordorigin="9008,1659" coordsize="0,470" path="m9008,2129l9008,1659e" filled="f" stroked="t" strokeweight=".239324pt" strokecolor="#545454">
                <v:path arrowok="t"/>
              </v:shape>
            </v:group>
            <v:group style="position:absolute;left:230;top:2366;width:1714;height:2" coordorigin="230,2366" coordsize="1714,2">
              <v:shape style="position:absolute;left:230;top:2366;width:1714;height:2" coordorigin="230,2366" coordsize="1714,0" path="m230,2366l1943,2366e" filled="f" stroked="t" strokeweight=".717973pt" strokecolor="#3B3B3B">
                <v:path arrowok="t"/>
              </v:shape>
            </v:group>
            <v:group style="position:absolute;left:1886;top:2368;width:7151;height:2" coordorigin="1886,2368" coordsize="7151,2">
              <v:shape style="position:absolute;left:1886;top:2368;width:7151;height:2" coordorigin="1886,2368" coordsize="7151,0" path="m1886,2368l9037,2368e" filled="f" stroked="t" strokeweight=".957298pt" strokecolor="#4B4B4B">
                <v:path arrowok="t"/>
              </v:shape>
            </v:group>
            <v:group style="position:absolute;left:6203;top:2378;width:5390;height:2" coordorigin="6203,2378" coordsize="5390,2">
              <v:shape style="position:absolute;left:6203;top:2378;width:5390;height:2" coordorigin="6203,2378" coordsize="5390,0" path="m6203,2378l11593,2378e" filled="f" stroked="t" strokeweight=".957298pt" strokecolor="#4B4B4B">
                <v:path arrowok="t"/>
              </v:shape>
            </v:group>
            <v:group style="position:absolute;left:11593;top:2081;width:2;height:1036" coordorigin="11593,2081" coordsize="2,1036">
              <v:shape style="position:absolute;left:11593;top:2081;width:2;height:1036" coordorigin="11593,2081" coordsize="0,1036" path="m11593,3116l11593,2081e" filled="f" stroked="t" strokeweight=".717973pt" strokecolor="#676767">
                <v:path arrowok="t"/>
              </v:shape>
            </v:group>
            <v:group style="position:absolute;left:230;top:2606;width:3020;height:2" coordorigin="230,2606" coordsize="3020,2">
              <v:shape style="position:absolute;left:230;top:2606;width:3020;height:2" coordorigin="230,2606" coordsize="3020,0" path="m230,2606l3250,2606e" filled="f" stroked="t" strokeweight=".717973pt" strokecolor="#3F3F3F">
                <v:path arrowok="t"/>
              </v:shape>
            </v:group>
            <v:group style="position:absolute;left:3082;top:2606;width:5562;height:2" coordorigin="3082,2606" coordsize="5562,2">
              <v:shape style="position:absolute;left:3082;top:2606;width:5562;height:2" coordorigin="3082,2606" coordsize="5562,0" path="m3082,2606l8644,2606e" filled="f" stroked="t" strokeweight=".957298pt" strokecolor="#575757">
                <v:path arrowok="t"/>
              </v:shape>
            </v:group>
            <v:group style="position:absolute;left:8491;top:2615;width:3106;height:2" coordorigin="8491,2615" coordsize="3106,2">
              <v:shape style="position:absolute;left:8491;top:2615;width:3106;height:2" coordorigin="8491,2615" coordsize="3106,0" path="m8491,2615l11598,2615e" filled="f" stroked="t" strokeweight=".478649pt" strokecolor="#383838">
                <v:path arrowok="t"/>
              </v:shape>
            </v:group>
            <v:group style="position:absolute;left:239;top:2853;width:11363;height:2" coordorigin="239,2853" coordsize="11363,2">
              <v:shape style="position:absolute;left:239;top:2853;width:11363;height:2" coordorigin="239,2853" coordsize="11363,0" path="m239,2853l11602,2853e" filled="f" stroked="t" strokeweight=".957298pt" strokecolor="#4B4B4B">
                <v:path arrowok="t"/>
              </v:shape>
            </v:group>
            <v:group style="position:absolute;left:239;top:3092;width:11363;height:2" coordorigin="239,3092" coordsize="11363,2">
              <v:shape style="position:absolute;left:239;top:3092;width:11363;height:2" coordorigin="239,3092" coordsize="11363,0" path="m239,3092l11602,3092e" filled="f" stroked="t" strokeweight=".957298pt" strokecolor="#4B4B4B">
                <v:path arrowok="t"/>
              </v:shape>
            </v:group>
            <v:group style="position:absolute;left:5074;top:3090;width:1149;height:2" coordorigin="5074,3090" coordsize="1149,2">
              <v:shape style="position:absolute;left:5074;top:3090;width:1149;height:2" coordorigin="5074,3090" coordsize="1149,0" path="m5074,3090l6222,3090e" filled="f" stroked="t" strokeweight="1.196622pt" strokecolor="#606060">
                <v:path arrowok="t"/>
              </v:shape>
            </v:group>
            <v:group style="position:absolute;left:249;top:3040;width:2;height:5523" coordorigin="249,3040" coordsize="2,5523">
              <v:shape style="position:absolute;left:249;top:3040;width:2;height:5523" coordorigin="249,3040" coordsize="0,5523" path="m249,8563l249,3040e" filled="f" stroked="t" strokeweight=".717973pt" strokecolor="#3F3F3F">
                <v:path arrowok="t"/>
              </v:shape>
            </v:group>
            <v:group style="position:absolute;left:239;top:3335;width:11363;height:2" coordorigin="239,3335" coordsize="11363,2">
              <v:shape style="position:absolute;left:239;top:3335;width:11363;height:2" coordorigin="239,3335" coordsize="11363,0" path="m239,3335l11602,3335e" filled="f" stroked="t" strokeweight=".957298pt" strokecolor="#444444">
                <v:path arrowok="t"/>
              </v:shape>
            </v:group>
            <v:group style="position:absolute;left:11598;top:3040;width:2;height:321" coordorigin="11598,3040" coordsize="2,321">
              <v:shape style="position:absolute;left:11598;top:3040;width:2;height:321" coordorigin="11598,3040" coordsize="0,321" path="m11598,3361l11598,3040e" filled="f" stroked="t" strokeweight=".478649pt" strokecolor="#545454">
                <v:path arrowok="t"/>
              </v:shape>
            </v:group>
            <v:group style="position:absolute;left:3585;top:3323;width:2;height:777" coordorigin="3585,3323" coordsize="2,777">
              <v:shape style="position:absolute;left:3585;top:3323;width:2;height:777" coordorigin="3585,3323" coordsize="0,777" path="m3585,4099l3585,3323e" filled="f" stroked="t" strokeweight=".957298pt" strokecolor="#3F3F3F">
                <v:path arrowok="t"/>
              </v:shape>
            </v:group>
            <v:group style="position:absolute;left:6895;top:3327;width:2;height:489" coordorigin="6895,3327" coordsize="2,489">
              <v:shape style="position:absolute;left:6895;top:3327;width:2;height:489" coordorigin="6895,3327" coordsize="0,489" path="m6895,3816l6895,3327e" filled="f" stroked="t" strokeweight=".717973pt" strokecolor="#3F3F3F">
                <v:path arrowok="t"/>
              </v:shape>
            </v:group>
            <v:group style="position:absolute;left:6873;top:3783;width:2135;height:2" coordorigin="6873,3783" coordsize="2135,2">
              <v:shape style="position:absolute;left:6873;top:3783;width:2135;height:2" coordorigin="6873,3783" coordsize="2135,0" path="m6873,3783l9008,3783e" filled="f" stroked="t" strokeweight=".239324pt" strokecolor="#3F3F3F">
                <v:path arrowok="t"/>
              </v:shape>
            </v:group>
            <v:group style="position:absolute;left:3576;top:3780;width:3255;height:2" coordorigin="3576,3780" coordsize="3255,2">
              <v:shape style="position:absolute;left:3576;top:3780;width:3255;height:2" coordorigin="3576,3780" coordsize="3255,0" path="m3576,3780l6830,3780e" filled="f" stroked="t" strokeweight=".717973pt" strokecolor="#606060">
                <v:path arrowok="t"/>
              </v:shape>
            </v:group>
            <v:group style="position:absolute;left:6055;top:3778;width:775;height:2" coordorigin="6055,3778" coordsize="775,2">
              <v:shape style="position:absolute;left:6055;top:3778;width:775;height:2" coordorigin="6055,3778" coordsize="775,0" path="m6055,3778l6830,3778e" filled="f" stroked="t" strokeweight=".478649pt" strokecolor="#939393">
                <v:path arrowok="t"/>
              </v:shape>
            </v:group>
            <v:group style="position:absolute;left:9008;top:3783;width:244;height:2" coordorigin="9008,3783" coordsize="244,2">
              <v:shape style="position:absolute;left:9008;top:3783;width:244;height:2" coordorigin="9008,3783" coordsize="244,0" path="m9008,3783l9252,3783e" filled="f" stroked="t" strokeweight=".239324pt" strokecolor="#000000">
                <v:path arrowok="t"/>
              </v:shape>
            </v:group>
            <v:group style="position:absolute;left:9252;top:3783;width:2360;height:2" coordorigin="9252,3783" coordsize="2360,2">
              <v:shape style="position:absolute;left:9252;top:3783;width:2360;height:2" coordorigin="9252,3783" coordsize="2360,0" path="m9252,3783l11612,3783e" filled="f" stroked="t" strokeweight=".239324pt" strokecolor="#777777">
                <v:path arrowok="t"/>
              </v:shape>
            </v:group>
            <v:group style="position:absolute;left:244;top:4092;width:6457;height:2" coordorigin="244,4092" coordsize="6457,2">
              <v:shape style="position:absolute;left:244;top:4092;width:6457;height:2" coordorigin="244,4092" coordsize="6457,0" path="m244,4092l6701,4092e" filled="f" stroked="t" strokeweight="1.196622pt" strokecolor="#4B4B4B">
                <v:path arrowok="t"/>
              </v:shape>
            </v:group>
            <v:group style="position:absolute;left:4428;top:3759;width:2;height:345" coordorigin="4428,3759" coordsize="2,345">
              <v:shape style="position:absolute;left:4428;top:3759;width:2;height:345" coordorigin="4428,3759" coordsize="0,345" path="m4428,4104l4428,3759e" filled="f" stroked="t" strokeweight=".957298pt" strokecolor="#4F4F4F">
                <v:path arrowok="t"/>
              </v:shape>
            </v:group>
            <v:group style="position:absolute;left:6644;top:4099;width:4964;height:2" coordorigin="6644,4099" coordsize="4964,2">
              <v:shape style="position:absolute;left:6644;top:4099;width:4964;height:2" coordorigin="6644,4099" coordsize="4964,0" path="m6644,4099l11607,4099e" filled="f" stroked="t" strokeweight=".717973pt" strokecolor="#484848">
                <v:path arrowok="t"/>
              </v:shape>
            </v:group>
            <v:group style="position:absolute;left:11605;top:2129;width:2;height:4953" coordorigin="11605,2129" coordsize="2,4953">
              <v:shape style="position:absolute;left:11605;top:2129;width:2;height:4953" coordorigin="11605,2129" coordsize="0,4953" path="m11605,7082l11605,2129e" filled="f" stroked="t" strokeweight=".717973pt" strokecolor="#707070">
                <v:path arrowok="t"/>
              </v:shape>
            </v:group>
            <v:group style="position:absolute;left:2286;top:4090;width:2;height:2973" coordorigin="2286,4090" coordsize="2,2973">
              <v:shape style="position:absolute;left:2286;top:4090;width:2;height:2973" coordorigin="2286,4090" coordsize="0,2973" path="m2286,7062l2286,4090e" filled="f" stroked="t" strokeweight=".957298pt" strokecolor="#444444">
                <v:path arrowok="t"/>
              </v:shape>
            </v:group>
            <v:group style="position:absolute;left:244;top:4370;width:11363;height:2" coordorigin="244,4370" coordsize="11363,2">
              <v:shape style="position:absolute;left:244;top:4370;width:11363;height:2" coordorigin="244,4370" coordsize="11363,0" path="m244,4370l11607,4370e" filled="f" stroked="t" strokeweight=".957298pt" strokecolor="#484848">
                <v:path arrowok="t"/>
              </v:shape>
            </v:group>
            <v:group style="position:absolute;left:2274;top:4610;width:5136;height:2" coordorigin="2274,4610" coordsize="5136,2">
              <v:shape style="position:absolute;left:2274;top:4610;width:5136;height:2" coordorigin="2274,4610" coordsize="5136,0" path="m2274,4610l7409,4610e" filled="f" stroked="t" strokeweight=".717973pt" strokecolor="#484848">
                <v:path arrowok="t"/>
              </v:shape>
            </v:group>
            <v:group style="position:absolute;left:7309;top:4612;width:388;height:2" coordorigin="7309,4612" coordsize="388,2">
              <v:shape style="position:absolute;left:7309;top:4612;width:388;height:2" coordorigin="7309,4612" coordsize="388,0" path="m7309,4612l7697,4612e" filled="f" stroked="t" strokeweight=".478649pt" strokecolor="#1F1F1F">
                <v:path arrowok="t"/>
              </v:shape>
            </v:group>
            <v:group style="position:absolute;left:7639;top:4610;width:3968;height:2" coordorigin="7639,4610" coordsize="3968,2">
              <v:shape style="position:absolute;left:7639;top:4610;width:3968;height:2" coordorigin="7639,4610" coordsize="3968,0" path="m7639,4610l11607,4610e" filled="f" stroked="t" strokeweight=".957298pt" strokecolor="#4F4F4F">
                <v:path arrowok="t"/>
              </v:shape>
            </v:group>
            <v:group style="position:absolute;left:8218;top:4610;width:359;height:2" coordorigin="8218,4610" coordsize="359,2">
              <v:shape style="position:absolute;left:8218;top:4610;width:359;height:2" coordorigin="8218,4610" coordsize="359,0" path="m8218,4610l8577,4610e" filled="f" stroked="t" strokeweight="1.196622pt" strokecolor="#646464">
                <v:path arrowok="t"/>
              </v:shape>
            </v:group>
            <v:group style="position:absolute;left:11602;top:4325;width:2;height:561" coordorigin="11602,4325" coordsize="2,561">
              <v:shape style="position:absolute;left:11602;top:4325;width:2;height:561" coordorigin="11602,4325" coordsize="0,561" path="m11602,4886l11602,4325e" filled="f" stroked="t" strokeweight=".478649pt" strokecolor="#545454">
                <v:path arrowok="t"/>
              </v:shape>
            </v:group>
            <v:group style="position:absolute;left:249;top:4588;width:2;height:297" coordorigin="249,4588" coordsize="2,297">
              <v:shape style="position:absolute;left:249;top:4588;width:2;height:297" coordorigin="249,4588" coordsize="0,297" path="m249,4886l249,4588e" filled="f" stroked="t" strokeweight=".478649pt" strokecolor="#131313">
                <v:path arrowok="t"/>
              </v:shape>
            </v:group>
            <v:group style="position:absolute;left:4851;top:4603;width:2;height:2177" coordorigin="4851,4603" coordsize="2,2177">
              <v:shape style="position:absolute;left:4851;top:4603;width:2;height:2177" coordorigin="4851,4603" coordsize="0,2177" path="m4851,6779l4851,4603e" filled="f" stroked="t" strokeweight=".957298pt" strokecolor="#444444">
                <v:path arrowok="t"/>
              </v:shape>
            </v:group>
            <v:group style="position:absolute;left:4839;top:5094;width:6768;height:2" coordorigin="4839,5094" coordsize="6768,2">
              <v:shape style="position:absolute;left:4839;top:5094;width:6768;height:2" coordorigin="4839,5094" coordsize="6768,0" path="m4839,5094l11607,5094e" filled="f" stroked="t" strokeweight=".957298pt" strokecolor="#5B5B5B">
                <v:path arrowok="t"/>
              </v:shape>
            </v:group>
            <v:group style="position:absolute;left:7668;top:4608;width:2;height:249" coordorigin="7668,4608" coordsize="2,249">
              <v:shape style="position:absolute;left:7668;top:4608;width:2;height:249" coordorigin="7668,4608" coordsize="0,249" path="m7668,4857l7668,4608e" filled="f" stroked="t" strokeweight=".239324pt" strokecolor="#131313">
                <v:path arrowok="t"/>
              </v:shape>
            </v:group>
            <v:group style="position:absolute;left:7668;top:4857;width:2;height:240" coordorigin="7668,4857" coordsize="2,240">
              <v:shape style="position:absolute;left:7668;top:4857;width:2;height:240" coordorigin="7668,4857" coordsize="0,240" path="m7668,5097l7668,4857e" filled="f" stroked="t" strokeweight=".239324pt" strokecolor="#444444">
                <v:path arrowok="t"/>
              </v:shape>
            </v:group>
            <v:group style="position:absolute;left:11602;top:4828;width:2;height:297" coordorigin="11602,4828" coordsize="2,297">
              <v:shape style="position:absolute;left:11602;top:4828;width:2;height:297" coordorigin="11602,4828" coordsize="0,297" path="m11602,5125l11602,4828e" filled="f" stroked="t" strokeweight=".478649pt" strokecolor="#3B3B3B">
                <v:path arrowok="t"/>
              </v:shape>
            </v:group>
            <v:group style="position:absolute;left:249;top:5058;width:2;height:537" coordorigin="249,5058" coordsize="2,537">
              <v:shape style="position:absolute;left:249;top:5058;width:2;height:537" coordorigin="249,5058" coordsize="0,537" path="m249,5595l249,5058e" filled="f" stroked="t" strokeweight=".478649pt" strokecolor="#1C1C1C">
                <v:path arrowok="t"/>
              </v:shape>
            </v:group>
            <v:group style="position:absolute;left:4839;top:5339;width:2460;height:2" coordorigin="4839,5339" coordsize="2460,2">
              <v:shape style="position:absolute;left:4839;top:5339;width:2460;height:2" coordorigin="4839,5339" coordsize="2460,0" path="m4839,5339l7299,5339e" filled="f" stroked="t" strokeweight=".717973pt" strokecolor="#383838">
                <v:path arrowok="t"/>
              </v:shape>
            </v:group>
            <v:group style="position:absolute;left:6443;top:5339;width:5165;height:2" coordorigin="6443,5339" coordsize="5165,2">
              <v:shape style="position:absolute;left:6443;top:5339;width:5165;height:2" coordorigin="6443,5339" coordsize="5165,0" path="m6443,5339l11607,5339e" filled="f" stroked="t" strokeweight=".957298pt" strokecolor="#4F4F4F">
                <v:path arrowok="t"/>
              </v:shape>
            </v:group>
            <v:group style="position:absolute;left:11602;top:5049;width:2;height:312" coordorigin="11602,5049" coordsize="2,312">
              <v:shape style="position:absolute;left:11602;top:5049;width:2;height:312" coordorigin="11602,5049" coordsize="0,312" path="m11602,5360l11602,5049e" filled="f" stroked="t" strokeweight=".478649pt" strokecolor="#4F4F4F">
                <v:path arrowok="t"/>
              </v:shape>
            </v:group>
            <v:group style="position:absolute;left:4844;top:5578;width:6768;height:2" coordorigin="4844,5578" coordsize="6768,2">
              <v:shape style="position:absolute;left:4844;top:5578;width:6768;height:2" coordorigin="4844,5578" coordsize="6768,0" path="m4844,5578l11612,5578e" filled="f" stroked="t" strokeweight=".957298pt" strokecolor="#444444">
                <v:path arrowok="t"/>
              </v:shape>
            </v:group>
            <v:group style="position:absolute;left:2278;top:5821;width:9338;height:2" coordorigin="2278,5821" coordsize="9338,2">
              <v:shape style="position:absolute;left:2278;top:5821;width:9338;height:2" coordorigin="2278,5821" coordsize="9338,0" path="m2278,5821l11617,5821e" filled="f" stroked="t" strokeweight=".957298pt" strokecolor="#4F4F4F">
                <v:path arrowok="t"/>
              </v:shape>
            </v:group>
            <v:group style="position:absolute;left:244;top:6063;width:7481;height:2" coordorigin="244,6063" coordsize="7481,2">
              <v:shape style="position:absolute;left:244;top:6063;width:7481;height:2" coordorigin="244,6063" coordsize="7481,0" path="m244,6063l7725,6063e" filled="f" stroked="t" strokeweight=".957298pt" strokecolor="#4B4B4B">
                <v:path arrowok="t"/>
              </v:shape>
            </v:group>
            <v:group style="position:absolute;left:251;top:5538;width:2;height:1165" coordorigin="251,5538" coordsize="2,1165">
              <v:shape style="position:absolute;left:251;top:5538;width:2;height:1165" coordorigin="251,5538" coordsize="0,1165" path="m251,6703l251,5538e" filled="f" stroked="t" strokeweight=".957298pt" strokecolor="#575757">
                <v:path arrowok="t"/>
              </v:shape>
            </v:group>
            <v:group style="position:absolute;left:7639;top:6060;width:651;height:2" coordorigin="7639,6060" coordsize="651,2">
              <v:shape style="position:absolute;left:7639;top:6060;width:651;height:2" coordorigin="7639,6060" coordsize="651,0" path="m7639,6060l8290,6060e" filled="f" stroked="t" strokeweight=".478649pt" strokecolor="#2B2B2B">
                <v:path arrowok="t"/>
              </v:shape>
            </v:group>
            <v:group style="position:absolute;left:8147;top:6063;width:402;height:2" coordorigin="8147,6063" coordsize="402,2">
              <v:shape style="position:absolute;left:8147;top:6063;width:402;height:2" coordorigin="8147,6063" coordsize="402,0" path="m8147,6063l8549,6063e" filled="f" stroked="t" strokeweight=".717973pt" strokecolor="#3F3F3F">
                <v:path arrowok="t"/>
              </v:shape>
            </v:group>
            <v:group style="position:absolute;left:8147;top:6063;width:3470;height:2" coordorigin="8147,6063" coordsize="3470,2">
              <v:shape style="position:absolute;left:8147;top:6063;width:3470;height:2" coordorigin="8147,6063" coordsize="3470,0" path="m8147,6063l11617,6063e" filled="f" stroked="t" strokeweight=".957298pt" strokecolor="#545454">
                <v:path arrowok="t"/>
              </v:shape>
            </v:group>
            <v:group style="position:absolute;left:7668;top:6036;width:2;height:307" coordorigin="7668,6036" coordsize="2,307">
              <v:shape style="position:absolute;left:7668;top:6036;width:2;height:307" coordorigin="7668,6036" coordsize="0,307" path="m7668,6343l7668,6036e" filled="f" stroked="t" strokeweight=".239324pt" strokecolor="#1C1C1C">
                <v:path arrowok="t"/>
              </v:shape>
            </v:group>
            <v:group style="position:absolute;left:2278;top:6535;width:1685;height:2" coordorigin="2278,6535" coordsize="1685,2">
              <v:shape style="position:absolute;left:2278;top:6535;width:1685;height:2" coordorigin="2278,6535" coordsize="1685,0" path="m2278,6535l3963,6535e" filled="f" stroked="t" strokeweight=".957298pt" strokecolor="#444444">
                <v:path arrowok="t"/>
              </v:shape>
            </v:group>
            <v:group style="position:absolute;left:3906;top:6535;width:976;height:2" coordorigin="3906,6535" coordsize="976,2">
              <v:shape style="position:absolute;left:3906;top:6535;width:976;height:2" coordorigin="3906,6535" coordsize="976,0" path="m3906,6535l4882,6535e" filled="f" stroked="t" strokeweight=".478649pt" strokecolor="#232323">
                <v:path arrowok="t"/>
              </v:shape>
            </v:group>
            <v:group style="position:absolute;left:4806;top:6535;width:4480;height:2" coordorigin="4806,6535" coordsize="4480,2">
              <v:shape style="position:absolute;left:4806;top:6535;width:4480;height:2" coordorigin="4806,6535" coordsize="4480,0" path="m4806,6535l9286,6535e" filled="f" stroked="t" strokeweight=".957298pt" strokecolor="#575757">
                <v:path arrowok="t"/>
              </v:shape>
            </v:group>
            <v:group style="position:absolute;left:7668;top:6343;width:2;height:422" coordorigin="7668,6343" coordsize="2,422">
              <v:shape style="position:absolute;left:7668;top:6343;width:2;height:422" coordorigin="7668,6343" coordsize="0,422" path="m7668,6765l7668,6343e" filled="f" stroked="t" strokeweight=".239324pt" strokecolor="#444444">
                <v:path arrowok="t"/>
              </v:shape>
            </v:group>
            <v:group style="position:absolute;left:9224;top:6537;width:2393;height:2" coordorigin="9224,6537" coordsize="2393,2">
              <v:shape style="position:absolute;left:9224;top:6537;width:2393;height:2" coordorigin="9224,6537" coordsize="2393,0" path="m9224,6537l11617,6537e" filled="f" stroked="t" strokeweight=".478649pt" strokecolor="#383838">
                <v:path arrowok="t"/>
              </v:shape>
            </v:group>
            <v:group style="position:absolute;left:2278;top:6775;width:2163;height:2" coordorigin="2278,6775" coordsize="2163,2">
              <v:shape style="position:absolute;left:2278;top:6775;width:2163;height:2" coordorigin="2278,6775" coordsize="2163,0" path="m2278,6775l4442,6775e" filled="f" stroked="t" strokeweight=".957298pt" strokecolor="#4F4F4F">
                <v:path arrowok="t"/>
              </v:shape>
            </v:group>
            <v:group style="position:absolute;left:4384;top:6775;width:498;height:2" coordorigin="4384,6775" coordsize="498,2">
              <v:shape style="position:absolute;left:4384;top:6775;width:498;height:2" coordorigin="4384,6775" coordsize="498,0" path="m4384,6775l4882,6775e" filled="f" stroked="t" strokeweight=".478649pt" strokecolor="#1F1F1F">
                <v:path arrowok="t"/>
              </v:shape>
            </v:group>
            <v:group style="position:absolute;left:4806;top:6772;width:6816;height:2" coordorigin="4806,6772" coordsize="6816,2">
              <v:shape style="position:absolute;left:4806;top:6772;width:6816;height:2" coordorigin="4806,6772" coordsize="6816,0" path="m4806,6772l11622,6772e" filled="f" stroked="t" strokeweight=".957298pt" strokecolor="#4F4F4F">
                <v:path arrowok="t"/>
              </v:shape>
            </v:group>
            <v:group style="position:absolute;left:249;top:7019;width:1426;height:2" coordorigin="249,7019" coordsize="1426,2">
              <v:shape style="position:absolute;left:249;top:7019;width:1426;height:2" coordorigin="249,7019" coordsize="1426,0" path="m249,7019l1675,7019e" filled="f" stroked="t" strokeweight=".717973pt" strokecolor="#484848">
                <v:path arrowok="t"/>
              </v:shape>
            </v:group>
            <v:group style="position:absolute;left:1618;top:7019;width:684;height:2" coordorigin="1618,7019" coordsize="684,2">
              <v:shape style="position:absolute;left:1618;top:7019;width:684;height:2" coordorigin="1618,7019" coordsize="684,0" path="m1618,7019l2302,7019e" filled="f" stroked="t" strokeweight=".478649pt" strokecolor="#181818">
                <v:path arrowok="t"/>
              </v:shape>
            </v:group>
            <v:group style="position:absolute;left:2226;top:7019;width:3398;height:2" coordorigin="2226,7019" coordsize="3398,2">
              <v:shape style="position:absolute;left:2226;top:7019;width:3398;height:2" coordorigin="2226,7019" coordsize="3398,0" path="m2226,7019l5624,7019e" filled="f" stroked="t" strokeweight=".717973pt" strokecolor="#484848">
                <v:path arrowok="t"/>
              </v:shape>
            </v:group>
            <v:group style="position:absolute;left:5538;top:7017;width:397;height:2" coordorigin="5538,7017" coordsize="397,2">
              <v:shape style="position:absolute;left:5538;top:7017;width:397;height:2" coordorigin="5538,7017" coordsize="397,0" path="m5538,7017l5935,7017e" filled="f" stroked="t" strokeweight=".478649pt" strokecolor="#2F2F2F">
                <v:path arrowok="t"/>
              </v:shape>
            </v:group>
            <v:group style="position:absolute;left:5840;top:7014;width:5782;height:2" coordorigin="5840,7014" coordsize="5782,2">
              <v:shape style="position:absolute;left:5840;top:7014;width:5782;height:2" coordorigin="5840,7014" coordsize="5782,0" path="m5840,7014l11622,7014e" filled="f" stroked="t" strokeweight=".957298pt" strokecolor="#4F4F4F">
                <v:path arrowok="t"/>
              </v:shape>
            </v:group>
            <v:group style="position:absolute;left:2293;top:6976;width:2;height:547" coordorigin="2293,6976" coordsize="2,547">
              <v:shape style="position:absolute;left:2293;top:6976;width:2;height:547" coordorigin="2293,6976" coordsize="0,547" path="m2293,7523l2293,6976e" filled="f" stroked="t" strokeweight=".478649pt" strokecolor="#232323">
                <v:path arrowok="t"/>
              </v:shape>
            </v:group>
            <v:group style="position:absolute;left:11614;top:6521;width:2;height:1002" coordorigin="11614,6521" coordsize="2,1002">
              <v:shape style="position:absolute;left:11614;top:6521;width:2;height:1002" coordorigin="11614,6521" coordsize="0,1002" path="m11614,7523l11614,6521e" filled="f" stroked="t" strokeweight=".478649pt" strokecolor="#6B6B6B">
                <v:path arrowok="t"/>
              </v:shape>
            </v:group>
            <v:group style="position:absolute;left:249;top:7491;width:6452;height:2" coordorigin="249,7491" coordsize="6452,2">
              <v:shape style="position:absolute;left:249;top:7491;width:6452;height:2" coordorigin="249,7491" coordsize="6452,0" path="m249,7491l6701,7491e" filled="f" stroked="t" strokeweight=".957298pt" strokecolor="#4B4B4B">
                <v:path arrowok="t"/>
              </v:shape>
            </v:group>
            <v:group style="position:absolute;left:258;top:7201;width:2;height:585" coordorigin="258,7201" coordsize="2,585">
              <v:shape style="position:absolute;left:258;top:7201;width:2;height:585" coordorigin="258,7201" coordsize="0,585" path="m258,7786l258,7201e" filled="f" stroked="t" strokeweight=".957298pt" strokecolor="#4B4B4B">
                <v:path arrowok="t"/>
              </v:shape>
            </v:group>
            <v:group style="position:absolute;left:6644;top:7489;width:1053;height:2" coordorigin="6644,7489" coordsize="1053,2">
              <v:shape style="position:absolute;left:6644;top:7489;width:1053;height:2" coordorigin="6644,7489" coordsize="1053,0" path="m6644,7489l7697,7489e" filled="f" stroked="t" strokeweight=".478649pt" strokecolor="#0F0F0F">
                <v:path arrowok="t"/>
              </v:shape>
            </v:group>
            <v:group style="position:absolute;left:7639;top:7489;width:651;height:2" coordorigin="7639,7489" coordsize="651,2">
              <v:shape style="position:absolute;left:7639;top:7489;width:651;height:2" coordorigin="7639,7489" coordsize="651,0" path="m7639,7489l8290,7489e" filled="f" stroked="t" strokeweight=".478649pt" strokecolor="#232323">
                <v:path arrowok="t"/>
              </v:shape>
            </v:group>
            <v:group style="position:absolute;left:8137;top:7487;width:3485;height:2" coordorigin="8137,7487" coordsize="3485,2">
              <v:shape style="position:absolute;left:8137;top:7487;width:3485;height:2" coordorigin="8137,7487" coordsize="3485,0" path="m8137,7487l11622,7487e" filled="f" stroked="t" strokeweight=".957298pt" strokecolor="#4F4F4F">
                <v:path arrowok="t"/>
              </v:shape>
            </v:group>
            <v:group style="position:absolute;left:2293;top:7446;width:2;height:1879" coordorigin="2293,7446" coordsize="2,1879">
              <v:shape style="position:absolute;left:2293;top:7446;width:2;height:1879" coordorigin="2293,7446" coordsize="0,1879" path="m2293,9325l2293,7446e" filled="f" stroked="t" strokeweight=".239324pt" strokecolor="#3B3B3B">
                <v:path arrowok="t"/>
              </v:shape>
            </v:group>
            <v:group style="position:absolute;left:4868;top:7479;width:2;height:355" coordorigin="4868,7479" coordsize="2,355">
              <v:shape style="position:absolute;left:4868;top:7479;width:2;height:355" coordorigin="4868,7479" coordsize="0,355" path="m4868,7834l4868,7479e" filled="f" stroked="t" strokeweight="1.196622pt" strokecolor="#444444">
                <v:path arrowok="t"/>
              </v:shape>
            </v:group>
            <v:group style="position:absolute;left:4854;top:7731;width:6778;height:2" coordorigin="4854,7731" coordsize="6778,2">
              <v:shape style="position:absolute;left:4854;top:7731;width:6778;height:2" coordorigin="4854,7731" coordsize="6778,0" path="m4854,7731l11631,7731e" filled="f" stroked="t" strokeweight=".957298pt" strokecolor="#4B4B4B">
                <v:path arrowok="t"/>
              </v:shape>
            </v:group>
            <v:group style="position:absolute;left:8979;top:7731;width:507;height:2" coordorigin="8979,7731" coordsize="507,2">
              <v:shape style="position:absolute;left:8979;top:7731;width:507;height:2" coordorigin="8979,7731" coordsize="507,0" path="m8979,7731l9487,7731e" filled="f" stroked="t" strokeweight=".717973pt" strokecolor="#383838">
                <v:path arrowok="t"/>
              </v:shape>
            </v:group>
            <v:group style="position:absolute;left:11624;top:6521;width:2;height:3658" coordorigin="11624,6521" coordsize="2,3658">
              <v:shape style="position:absolute;left:11624;top:6521;width:2;height:3658" coordorigin="11624,6521" coordsize="0,3658" path="m11624,10179l11624,6521e" filled="f" stroked="t" strokeweight=".717973pt" strokecolor="#747474">
                <v:path arrowok="t"/>
              </v:shape>
            </v:group>
            <v:group style="position:absolute;left:263;top:7690;width:2;height:575" coordorigin="263,7690" coordsize="2,575">
              <v:shape style="position:absolute;left:263;top:7690;width:2;height:575" coordorigin="263,7690" coordsize="0,575" path="m263,8266l263,7690e" filled="f" stroked="t" strokeweight=".478649pt" strokecolor="#343434">
                <v:path arrowok="t"/>
              </v:shape>
            </v:group>
            <v:group style="position:absolute;left:4865;top:7690;width:2;height:297" coordorigin="4865,7690" coordsize="2,297">
              <v:shape style="position:absolute;left:4865;top:7690;width:2;height:297" coordorigin="4865,7690" coordsize="0,297" path="m4865,7988l4865,7690e" filled="f" stroked="t" strokeweight=".717973pt" strokecolor="#383838">
                <v:path arrowok="t"/>
              </v:shape>
            </v:group>
            <v:group style="position:absolute;left:4858;top:7971;width:6773;height:2" coordorigin="4858,7971" coordsize="6773,2">
              <v:shape style="position:absolute;left:4858;top:7971;width:6773;height:2" coordorigin="4858,7971" coordsize="6773,0" path="m4858,7971l11631,7971e" filled="f" stroked="t" strokeweight=".957298pt" strokecolor="#4F4F4F">
                <v:path arrowok="t"/>
              </v:shape>
            </v:group>
            <v:group style="position:absolute;left:258;top:8237;width:139;height:2" coordorigin="258,8237" coordsize="139,2">
              <v:shape style="position:absolute;left:258;top:8237;width:139;height:2" coordorigin="258,8237" coordsize="139,0" path="m258,8237l397,8237e" filled="f" stroked="t" strokeweight=".717973pt" strokecolor="#383838">
                <v:path arrowok="t"/>
              </v:shape>
            </v:group>
            <v:group style="position:absolute;left:340;top:8242;width:751;height:2" coordorigin="340,8242" coordsize="751,2">
              <v:shape style="position:absolute;left:340;top:8242;width:751;height:2" coordorigin="340,8242" coordsize="751,0" path="m340,8242l1091,8242e" filled="f" stroked="t" strokeweight=".478649pt" strokecolor="#1F1F1F">
                <v:path arrowok="t"/>
              </v:shape>
            </v:group>
            <v:group style="position:absolute;left:1034;top:8239;width:5878;height:2" coordorigin="1034,8239" coordsize="5878,2">
              <v:shape style="position:absolute;left:1034;top:8239;width:5878;height:2" coordorigin="1034,8239" coordsize="5878,0" path="m1034,8239l6912,8239e" filled="f" stroked="t" strokeweight=".957298pt" strokecolor="#4B4B4B">
                <v:path arrowok="t"/>
              </v:shape>
            </v:group>
            <v:group style="position:absolute;left:4868;top:7930;width:2;height:316" coordorigin="4868,7930" coordsize="2,316">
              <v:shape style="position:absolute;left:4868;top:7930;width:2;height:316" coordorigin="4868,7930" coordsize="0,316" path="m4868,8247l4868,7930e" filled="f" stroked="t" strokeweight=".478649pt" strokecolor="#232323">
                <v:path arrowok="t"/>
              </v:shape>
            </v:group>
            <v:group style="position:absolute;left:6146;top:8239;width:555;height:2" coordorigin="6146,8239" coordsize="555,2">
              <v:shape style="position:absolute;left:6146;top:8239;width:555;height:2" coordorigin="6146,8239" coordsize="555,0" path="m6146,8239l6701,8239e" filled="f" stroked="t" strokeweight="1.196622pt" strokecolor="#676767">
                <v:path arrowok="t"/>
              </v:shape>
            </v:group>
            <v:group style="position:absolute;left:6854;top:8237;width:512;height:2" coordorigin="6854,8237" coordsize="512,2">
              <v:shape style="position:absolute;left:6854;top:8237;width:512;height:2" coordorigin="6854,8237" coordsize="512,0" path="m6854,8237l7366,8237e" filled="f" stroked="t" strokeweight=".478649pt" strokecolor="#232323">
                <v:path arrowok="t"/>
              </v:shape>
            </v:group>
            <v:group style="position:absolute;left:7309;top:8235;width:4322;height:2" coordorigin="7309,8235" coordsize="4322,2">
              <v:shape style="position:absolute;left:7309;top:8235;width:4322;height:2" coordorigin="7309,8235" coordsize="4322,0" path="m7309,8235l11631,8235e" filled="f" stroked="t" strokeweight=".957298pt" strokecolor="#4F4F4F">
                <v:path arrowok="t"/>
              </v:shape>
            </v:group>
            <v:group style="position:absolute;left:268;top:8189;width:2;height:7619" coordorigin="268,8189" coordsize="2,7619">
              <v:shape style="position:absolute;left:268;top:8189;width:2;height:7619" coordorigin="268,8189" coordsize="0,7619" path="m268,15808l268,8189e" filled="f" stroked="t" strokeweight=".717973pt" strokecolor="#4B4B4B">
                <v:path arrowok="t"/>
              </v:shape>
            </v:group>
            <v:group style="position:absolute;left:11626;top:8189;width:2;height:829" coordorigin="11626,8189" coordsize="2,829">
              <v:shape style="position:absolute;left:11626;top:8189;width:2;height:829" coordorigin="11626,8189" coordsize="0,829" path="m11626,9019l11626,8189e" filled="f" stroked="t" strokeweight=".478649pt" strokecolor="#676767">
                <v:path arrowok="t"/>
              </v:shape>
            </v:group>
            <v:group style="position:absolute;left:254;top:9040;width:11377;height:2" coordorigin="254,9040" coordsize="11377,2">
              <v:shape style="position:absolute;left:254;top:9040;width:11377;height:2" coordorigin="254,9040" coordsize="11377,0" path="m254,9040l11631,9040e" filled="f" stroked="t" strokeweight=".957298pt" strokecolor="#4B4B4B">
                <v:path arrowok="t"/>
              </v:shape>
            </v:group>
            <v:group style="position:absolute;left:2295;top:9268;width:2;height:714" coordorigin="2295,9268" coordsize="2,714">
              <v:shape style="position:absolute;left:2295;top:9268;width:2;height:714" coordorigin="2295,9268" coordsize="0,714" path="m2295,9982l2295,9268e" filled="f" stroked="t" strokeweight=".239324pt" strokecolor="#545454">
                <v:path arrowok="t"/>
              </v:shape>
            </v:group>
            <v:group style="position:absolute;left:263;top:9894;width:11373;height:2" coordorigin="263,9894" coordsize="11373,2">
              <v:shape style="position:absolute;left:263;top:9894;width:11373;height:2" coordorigin="263,9894" coordsize="11373,0" path="m263,9894l11636,9894e" filled="f" stroked="t" strokeweight="1.436951pt" strokecolor="#4B4B4B">
                <v:path arrowok="t"/>
              </v:shape>
            </v:group>
            <v:group style="position:absolute;left:1819;top:9894;width:479;height:2" coordorigin="1819,9894" coordsize="479,2">
              <v:shape style="position:absolute;left:1819;top:9894;width:479;height:2" coordorigin="1819,9894" coordsize="479,0" path="m1819,9894l2298,9894e" filled="f" stroked="t" strokeweight=".717973pt" strokecolor="#383838">
                <v:path arrowok="t"/>
              </v:shape>
            </v:group>
            <v:group style="position:absolute;left:263;top:10133;width:1575;height:2" coordorigin="263,10133" coordsize="1575,2">
              <v:shape style="position:absolute;left:263;top:10133;width:1575;height:2" coordorigin="263,10133" coordsize="1575,0" path="m263,10133l1838,10133e" filled="f" stroked="t" strokeweight=".717973pt" strokecolor="#444444">
                <v:path arrowok="t"/>
              </v:shape>
            </v:group>
            <v:group style="position:absolute;left:268;top:9838;width:2;height:561" coordorigin="268,9838" coordsize="2,561">
              <v:shape style="position:absolute;left:268;top:9838;width:2;height:561" coordorigin="268,9838" coordsize="0,561" path="m268,10399l268,9838e" filled="f" stroked="t" strokeweight=".478649pt" strokecolor="#2B2B2B">
                <v:path arrowok="t"/>
              </v:shape>
            </v:group>
            <v:group style="position:absolute;left:6141;top:10128;width:579;height:2" coordorigin="6141,10128" coordsize="579,2">
              <v:shape style="position:absolute;left:6141;top:10128;width:579;height:2" coordorigin="6141,10128" coordsize="579,0" path="m6141,10128l6720,10128e" filled="f" stroked="t" strokeweight="1.196622pt" strokecolor="#6B6B6B">
                <v:path arrowok="t"/>
              </v:shape>
            </v:group>
            <v:group style="position:absolute;left:1618;top:10126;width:10018;height:2" coordorigin="1618,10126" coordsize="10018,2">
              <v:shape style="position:absolute;left:1618;top:10126;width:10018;height:2" coordorigin="1618,10126" coordsize="10018,0" path="m1618,10126l11636,10126e" filled="f" stroked="t" strokeweight=".957298pt" strokecolor="#4F4F4F">
                <v:path arrowok="t"/>
              </v:shape>
            </v:group>
            <v:group style="position:absolute;left:263;top:10373;width:3700;height:2" coordorigin="263,10373" coordsize="3700,2">
              <v:shape style="position:absolute;left:263;top:10373;width:3700;height:2" coordorigin="263,10373" coordsize="3700,0" path="m263,10373l3963,10373e" filled="f" stroked="t" strokeweight="1.197024pt" strokecolor="#4F4F4F">
                <v:path arrowok="t"/>
              </v:shape>
            </v:group>
            <v:group style="position:absolute;left:1819;top:10373;width:124;height:2" coordorigin="1819,10373" coordsize="124,2">
              <v:shape style="position:absolute;left:1819;top:10373;width:124;height:2" coordorigin="1819,10373" coordsize="124,0" path="m1819,10373l1943,10373e" filled="f" stroked="t" strokeweight=".717973pt" strokecolor="#383838">
                <v:path arrowok="t"/>
              </v:shape>
            </v:group>
            <v:group style="position:absolute;left:2264;top:10131;width:2;height:489" coordorigin="2264,10131" coordsize="2,489">
              <v:shape style="position:absolute;left:2264;top:10131;width:2;height:489" coordorigin="2264,10131" coordsize="0,489" path="m2264,10620l2264,10131e" filled="f" stroked="t" strokeweight=".239324pt" strokecolor="#545454">
                <v:path arrowok="t"/>
              </v:shape>
            </v:group>
            <v:group style="position:absolute;left:3906;top:10371;width:967;height:2" coordorigin="3906,10371" coordsize="967,2">
              <v:shape style="position:absolute;left:3906;top:10371;width:967;height:2" coordorigin="3906,10371" coordsize="967,0" path="m3906,10371l4873,10371e" filled="f" stroked="t" strokeweight=".478649pt" strokecolor="#232323">
                <v:path arrowok="t"/>
              </v:shape>
            </v:group>
            <v:group style="position:absolute;left:4815;top:10368;width:2484;height:2" coordorigin="4815,10368" coordsize="2484,2">
              <v:shape style="position:absolute;left:4815;top:10368;width:2484;height:2" coordorigin="4815,10368" coordsize="2484,0" path="m4815,10368l7299,10368e" filled="f" stroked="t" strokeweight=".957298pt" strokecolor="#575757">
                <v:path arrowok="t"/>
              </v:shape>
            </v:group>
            <v:group style="position:absolute;left:7242;top:10366;width:455;height:2" coordorigin="7242,10366" coordsize="455,2">
              <v:shape style="position:absolute;left:7242;top:10366;width:455;height:2" coordorigin="7242,10366" coordsize="455,0" path="m7242,10366l7697,10366e" filled="f" stroked="t" strokeweight=".478649pt" strokecolor="#1F1F1F">
                <v:path arrowok="t"/>
              </v:shape>
            </v:group>
            <v:group style="position:absolute;left:7639;top:10366;width:651;height:2" coordorigin="7639,10366" coordsize="651,2">
              <v:shape style="position:absolute;left:7639;top:10366;width:651;height:2" coordorigin="7639,10366" coordsize="651,0" path="m7639,10366l8290,10366e" filled="f" stroked="t" strokeweight=".478649pt" strokecolor="#343434">
                <v:path arrowok="t"/>
              </v:shape>
            </v:group>
            <v:group style="position:absolute;left:8123;top:10363;width:3513;height:2" coordorigin="8123,10363" coordsize="3513,2">
              <v:shape style="position:absolute;left:8123;top:10363;width:3513;height:2" coordorigin="8123,10363" coordsize="3513,0" path="m8123,10363l11636,10363e" filled="f" stroked="t" strokeweight=".957298pt" strokecolor="#5B5B5B">
                <v:path arrowok="t"/>
              </v:shape>
            </v:group>
            <v:group style="position:absolute;left:11631;top:10102;width:2;height:297" coordorigin="11631,10102" coordsize="2,297">
              <v:shape style="position:absolute;left:11631;top:10102;width:2;height:297" coordorigin="11631,10102" coordsize="0,297" path="m11631,10399l11631,10102e" filled="f" stroked="t" strokeweight=".478649pt" strokecolor="#575757">
                <v:path arrowok="t"/>
              </v:shape>
            </v:group>
            <v:group style="position:absolute;left:11631;top:10323;width:2;height:815" coordorigin="11631,10323" coordsize="2,815">
              <v:shape style="position:absolute;left:11631;top:10323;width:2;height:815" coordorigin="11631,10323" coordsize="0,815" path="m11631,11138l11631,10323e" filled="f" stroked="t" strokeweight=".717973pt" strokecolor="#747474">
                <v:path arrowok="t"/>
              </v:shape>
            </v:group>
            <v:group style="position:absolute;left:756;top:10855;width:919;height:2" coordorigin="756,10855" coordsize="919,2">
              <v:shape style="position:absolute;left:756;top:10855;width:919;height:2" coordorigin="756,10855" coordsize="919,0" path="m756,10855l1675,10855e" filled="f" stroked="t" strokeweight=".957298pt" strokecolor="#575757">
                <v:path arrowok="t"/>
              </v:shape>
            </v:group>
            <v:group style="position:absolute;left:1618;top:10855;width:325;height:2" coordorigin="1618,10855" coordsize="325,2">
              <v:shape style="position:absolute;left:1618;top:10855;width:325;height:2" coordorigin="1618,10855" coordsize="325,0" path="m1618,10855l1943,10855e" filled="f" stroked="t" strokeweight=".478649pt" strokecolor="#2B2B2B">
                <v:path arrowok="t"/>
              </v:shape>
            </v:group>
            <v:group style="position:absolute;left:1886;top:10855;width:1000;height:2" coordorigin="1886,10855" coordsize="1000,2">
              <v:shape style="position:absolute;left:1886;top:10855;width:1000;height:2" coordorigin="1886,10855" coordsize="1000,0" path="m1886,10855l2886,10855e" filled="f" stroked="t" strokeweight=".478649pt" strokecolor="#131313">
                <v:path arrowok="t"/>
              </v:shape>
            </v:group>
            <v:group style="position:absolute;left:2264;top:10620;width:2;height:221" coordorigin="2264,10620" coordsize="2,221">
              <v:shape style="position:absolute;left:2264;top:10620;width:2;height:221" coordorigin="2264,10620" coordsize="0,221" path="m2264,10840l2264,10620e" filled="f" stroked="t" strokeweight=".239324pt" strokecolor="#000000">
                <v:path arrowok="t"/>
              </v:shape>
            </v:group>
            <v:group style="position:absolute;left:2829;top:10850;width:421;height:2" coordorigin="2829,10850" coordsize="421,2">
              <v:shape style="position:absolute;left:2829;top:10850;width:421;height:2" coordorigin="2829,10850" coordsize="421,0" path="m2829,10850l3250,10850e" filled="f" stroked="t" strokeweight=".717973pt" strokecolor="#484848">
                <v:path arrowok="t"/>
              </v:shape>
            </v:group>
            <v:group style="position:absolute;left:2996;top:10852;width:1455;height:2" coordorigin="2996,10852" coordsize="1455,2">
              <v:shape style="position:absolute;left:2996;top:10852;width:1455;height:2" coordorigin="2996,10852" coordsize="1455,0" path="m2996,10852l4451,10852e" filled="f" stroked="t" strokeweight=".957298pt" strokecolor="#646464">
                <v:path arrowok="t"/>
              </v:shape>
            </v:group>
            <v:group style="position:absolute;left:4384;top:10850;width:1015;height:2" coordorigin="4384,10850" coordsize="1015,2">
              <v:shape style="position:absolute;left:4384;top:10850;width:1015;height:2" coordorigin="4384,10850" coordsize="1015,0" path="m4384,10850l5399,10850e" filled="f" stroked="t" strokeweight=".478649pt" strokecolor="#2F2F2F">
                <v:path arrowok="t"/>
              </v:shape>
            </v:group>
            <v:group style="position:absolute;left:5222;top:10845;width:6414;height:2" coordorigin="5222,10845" coordsize="6414,2">
              <v:shape style="position:absolute;left:5222;top:10845;width:6414;height:2" coordorigin="5222,10845" coordsize="6414,0" path="m5222,10845l11636,10845e" filled="f" stroked="t" strokeweight=".957298pt" strokecolor="#575757">
                <v:path arrowok="t"/>
              </v:shape>
            </v:group>
            <v:group style="position:absolute;left:258;top:11097;width:1819;height:2" coordorigin="258,11097" coordsize="1819,2">
              <v:shape style="position:absolute;left:258;top:11097;width:1819;height:2" coordorigin="258,11097" coordsize="1819,0" path="m258,11097l2077,11097e" filled="f" stroked="t" strokeweight=".957298pt" strokecolor="#545454">
                <v:path arrowok="t"/>
              </v:shape>
            </v:group>
            <v:group style="position:absolute;left:273;top:10797;width:2;height:403" coordorigin="273,10797" coordsize="2,403">
              <v:shape style="position:absolute;left:273;top:10797;width:2;height:403" coordorigin="273,10797" coordsize="0,403" path="m273,11200l273,10797e" filled="f" stroked="t" strokeweight=".957298pt" strokecolor="#646464">
                <v:path arrowok="t"/>
              </v:shape>
            </v:group>
            <v:group style="position:absolute;left:1886;top:11099;width:412;height:2" coordorigin="1886,11099" coordsize="412,2">
              <v:shape style="position:absolute;left:1886;top:11099;width:412;height:2" coordorigin="1886,11099" coordsize="412,0" path="m1886,11099l2298,11099e" filled="f" stroked="t" strokeweight=".717973pt" strokecolor="#3B3B3B">
                <v:path arrowok="t"/>
              </v:shape>
            </v:group>
            <v:group style="position:absolute;left:2264;top:10836;width:2;height:273" coordorigin="2264,10836" coordsize="2,273">
              <v:shape style="position:absolute;left:2264;top:10836;width:2;height:273" coordorigin="2264,10836" coordsize="0,273" path="m2264,11109l2264,10836e" filled="f" stroked="t" strokeweight=".239324pt" strokecolor="#181818">
                <v:path arrowok="t"/>
              </v:shape>
            </v:group>
            <v:group style="position:absolute;left:2235;top:11095;width:651;height:2" coordorigin="2235,11095" coordsize="651,2">
              <v:shape style="position:absolute;left:2235;top:11095;width:651;height:2" coordorigin="2235,11095" coordsize="651,0" path="m2235,11095l2886,11095e" filled="f" stroked="t" strokeweight=".478649pt" strokecolor="#1F1F1F">
                <v:path arrowok="t"/>
              </v:shape>
            </v:group>
            <v:group style="position:absolute;left:2829;top:11092;width:1637;height:2" coordorigin="2829,11092" coordsize="1637,2">
              <v:shape style="position:absolute;left:2829;top:11092;width:1637;height:2" coordorigin="2829,11092" coordsize="1637,0" path="m2829,11092l4466,11092e" filled="f" stroked="t" strokeweight=".957298pt" strokecolor="#545454">
                <v:path arrowok="t"/>
              </v:shape>
            </v:group>
            <v:group style="position:absolute;left:4384;top:11090;width:1240;height:2" coordorigin="4384,11090" coordsize="1240,2">
              <v:shape style="position:absolute;left:4384;top:11090;width:1240;height:2" coordorigin="4384,11090" coordsize="1240,0" path="m4384,11090l5624,11090e" filled="f" stroked="t" strokeweight=".478649pt" strokecolor="#1F1F1F">
                <v:path arrowok="t"/>
              </v:shape>
            </v:group>
            <v:group style="position:absolute;left:5567;top:11090;width:1800;height:2" coordorigin="5567,11090" coordsize="1800,2">
              <v:shape style="position:absolute;left:5567;top:11090;width:1800;height:2" coordorigin="5567,11090" coordsize="1800,0" path="m5567,11090l7366,11090e" filled="f" stroked="t" strokeweight=".717973pt" strokecolor="#545454">
                <v:path arrowok="t"/>
              </v:shape>
            </v:group>
            <v:group style="position:absolute;left:7309;top:11085;width:388;height:2" coordorigin="7309,11085" coordsize="388,2">
              <v:shape style="position:absolute;left:7309;top:11085;width:388;height:2" coordorigin="7309,11085" coordsize="388,0" path="m7309,11085l7697,11085e" filled="f" stroked="t" strokeweight=".478649pt" strokecolor="#1C1C1C">
                <v:path arrowok="t"/>
              </v:shape>
            </v:group>
            <v:group style="position:absolute;left:7639;top:11083;width:3997;height:2" coordorigin="7639,11083" coordsize="3997,2">
              <v:shape style="position:absolute;left:7639;top:11083;width:3997;height:2" coordorigin="7639,11083" coordsize="3997,0" path="m7639,11083l11636,11083e" filled="f" stroked="t" strokeweight=".957298pt" strokecolor="#575757">
                <v:path arrowok="t"/>
              </v:shape>
            </v:group>
            <v:group style="position:absolute;left:1063;top:11085;width:2;height:427" coordorigin="1063,11085" coordsize="2,427">
              <v:shape style="position:absolute;left:1063;top:11085;width:2;height:427" coordorigin="1063,11085" coordsize="0,427" path="m1063,11512l1063,11085e" filled="f" stroked="t" strokeweight=".957298pt" strokecolor="#575757">
                <v:path arrowok="t"/>
              </v:shape>
            </v:group>
            <v:group style="position:absolute;left:268;top:11339;width:5356;height:2" coordorigin="268,11339" coordsize="5356,2">
              <v:shape style="position:absolute;left:268;top:11339;width:5356;height:2" coordorigin="268,11339" coordsize="5356,0" path="m268,11339l5624,11339e" filled="f" stroked="t" strokeweight=".717973pt" strokecolor="#4B4B4B">
                <v:path arrowok="t"/>
              </v:shape>
            </v:group>
            <v:group style="position:absolute;left:1647;top:11090;width:2;height:801" coordorigin="1647,11090" coordsize="2,801">
              <v:shape style="position:absolute;left:1647;top:11090;width:2;height:801" coordorigin="1647,11090" coordsize="0,801" path="m1647,11890l1647,11090e" filled="f" stroked="t" strokeweight=".957298pt" strokecolor="#484848">
                <v:path arrowok="t"/>
              </v:shape>
            </v:group>
            <v:group style="position:absolute;left:2264;top:11090;width:2;height:240" coordorigin="2264,11090" coordsize="2,240">
              <v:shape style="position:absolute;left:2264;top:11090;width:2;height:240" coordorigin="2264,11090" coordsize="0,240" path="m2264,11329l2264,11090e" filled="f" stroked="t" strokeweight=".239324pt" strokecolor="#2B2B2B">
                <v:path arrowok="t"/>
              </v:shape>
            </v:group>
            <v:group style="position:absolute;left:5567;top:11329;width:2130;height:2" coordorigin="5567,11329" coordsize="2130,2">
              <v:shape style="position:absolute;left:5567;top:11329;width:2130;height:2" coordorigin="5567,11329" coordsize="2130,0" path="m5567,11329l7697,11329e" filled="f" stroked="t" strokeweight=".957298pt" strokecolor="#4B4B4B">
                <v:path arrowok="t"/>
              </v:shape>
            </v:group>
            <v:group style="position:absolute;left:7333;top:11080;width:2;height:278" coordorigin="7333,11080" coordsize="2,278">
              <v:shape style="position:absolute;left:7333;top:11080;width:2;height:278" coordorigin="7333,11080" coordsize="0,278" path="m7333,11358l7333,11080e" filled="f" stroked="t" strokeweight=".957298pt" strokecolor="#5B5B5B">
                <v:path arrowok="t"/>
              </v:shape>
            </v:group>
            <v:group style="position:absolute;left:7639;top:11327;width:651;height:2" coordorigin="7639,11327" coordsize="651,2">
              <v:shape style="position:absolute;left:7639;top:11327;width:651;height:2" coordorigin="7639,11327" coordsize="651,0" path="m7639,11327l8290,11327e" filled="f" stroked="t" strokeweight=".717973pt" strokecolor="#383838">
                <v:path arrowok="t"/>
              </v:shape>
            </v:group>
            <v:group style="position:absolute;left:8233;top:11325;width:3403;height:2" coordorigin="8233,11325" coordsize="3403,2">
              <v:shape style="position:absolute;left:8233;top:11325;width:3403;height:2" coordorigin="8233,11325" coordsize="3403,0" path="m8233,11325l11636,11325e" filled="f" stroked="t" strokeweight=".957298pt" strokecolor="#4F4F4F">
                <v:path arrowok="t"/>
              </v:shape>
            </v:group>
            <v:group style="position:absolute;left:11602;top:11090;width:2;height:240" coordorigin="11602,11090" coordsize="2,240">
              <v:shape style="position:absolute;left:11602;top:11090;width:2;height:240" coordorigin="11602,11090" coordsize="0,240" path="m11602,11329l11602,11090e" filled="f" stroked="t" strokeweight=".239324pt" strokecolor="#4B4B4B">
                <v:path arrowok="t"/>
              </v:shape>
            </v:group>
            <v:group style="position:absolute;left:280;top:11282;width:2;height:4842" coordorigin="280,11282" coordsize="2,4842">
              <v:shape style="position:absolute;left:280;top:11282;width:2;height:4842" coordorigin="280,11282" coordsize="0,4842" path="m280,16124l280,11282e" filled="f" stroked="t" strokeweight=".717973pt" strokecolor="#444444">
                <v:path arrowok="t"/>
              </v:shape>
            </v:group>
            <v:group style="position:absolute;left:1063;top:11282;width:2;height:547" coordorigin="1063,11282" coordsize="2,547">
              <v:shape style="position:absolute;left:1063;top:11282;width:2;height:547" coordorigin="1063,11282" coordsize="0,547" path="m1063,11828l1063,11282e" filled="f" stroked="t" strokeweight=".717973pt" strokecolor="#444444">
                <v:path arrowok="t"/>
              </v:shape>
            </v:group>
            <v:group style="position:absolute;left:2264;top:11310;width:2;height:489" coordorigin="2264,11310" coordsize="2,489">
              <v:shape style="position:absolute;left:2264;top:11310;width:2;height:489" coordorigin="2264,11310" coordsize="0,489" path="m2264,11799l2264,11310e" filled="f" stroked="t" strokeweight=".239324pt" strokecolor="#4F4F4F">
                <v:path arrowok="t"/>
              </v:shape>
            </v:group>
            <v:group style="position:absolute;left:7347;top:11282;width:2;height:3927" coordorigin="7347,11282" coordsize="2,3927">
              <v:shape style="position:absolute;left:7347;top:11282;width:2;height:3927" coordorigin="7347,11282" coordsize="0,3927" path="m7347,15208l7347,11282e" filled="f" stroked="t" strokeweight=".717973pt" strokecolor="#545454">
                <v:path arrowok="t"/>
              </v:shape>
            </v:group>
            <v:group style="position:absolute;left:11634;top:11282;width:2;height:2297" coordorigin="11634,11282" coordsize="2,2297">
              <v:shape style="position:absolute;left:11634;top:11282;width:2;height:2297" coordorigin="11634,11282" coordsize="0,2297" path="m11634,13578l11634,11282e" filled="f" stroked="t" strokeweight=".478649pt" strokecolor="#8C8C8C">
                <v:path arrowok="t"/>
              </v:shape>
            </v:group>
            <v:group style="position:absolute;left:1075;top:11737;width:2;height:3366" coordorigin="1075,11737" coordsize="2,3366">
              <v:shape style="position:absolute;left:1075;top:11737;width:2;height:3366" coordorigin="1075,11737" coordsize="0,3366" path="m1075,15103l1075,11737e" filled="f" stroked="t" strokeweight=".957298pt" strokecolor="#3F3F3F">
                <v:path arrowok="t"/>
              </v:shape>
            </v:group>
            <v:group style="position:absolute;left:1647;top:11771;width:2;height:312" coordorigin="1647,11771" coordsize="2,312">
              <v:shape style="position:absolute;left:1647;top:11771;width:2;height:312" coordorigin="1647,11771" coordsize="0,312" path="m1647,12082l1647,11771e" filled="f" stroked="t" strokeweight=".717973pt" strokecolor="#2B2B2B">
                <v:path arrowok="t"/>
              </v:shape>
            </v:group>
            <v:group style="position:absolute;left:2264;top:11799;width:2;height:1414" coordorigin="2264,11799" coordsize="2,1414">
              <v:shape style="position:absolute;left:2264;top:11799;width:2;height:1414" coordorigin="2264,11799" coordsize="0,1414" path="m2264,13214l2264,11799e" filled="f" stroked="t" strokeweight=".239324pt" strokecolor="#000000">
                <v:path arrowok="t"/>
              </v:shape>
            </v:group>
            <v:group style="position:absolute;left:11602;top:11799;width:2;height:3275" coordorigin="11602,11799" coordsize="2,3275">
              <v:shape style="position:absolute;left:11602;top:11799;width:2;height:3275" coordorigin="11602,11799" coordsize="0,3275" path="m11602,15074l11602,11799e" filled="f" stroked="t" strokeweight=".239324pt" strokecolor="#000000">
                <v:path arrowok="t"/>
              </v:shape>
            </v:group>
            <v:group style="position:absolute;left:1651;top:12025;width:2;height:786" coordorigin="1651,12025" coordsize="2,786">
              <v:shape style="position:absolute;left:1651;top:12025;width:2;height:786" coordorigin="1651,12025" coordsize="0,786" path="m1651,12811l1651,12025e" filled="f" stroked="t" strokeweight=".478649pt" strokecolor="#080808">
                <v:path arrowok="t"/>
              </v:shape>
            </v:group>
            <v:group style="position:absolute;left:282;top:12471;width:2;height:772" coordorigin="282,12471" coordsize="2,772">
              <v:shape style="position:absolute;left:282;top:12471;width:2;height:772" coordorigin="282,12471" coordsize="0,772" path="m282,13242l282,12471e" filled="f" stroked="t" strokeweight=".478649pt" strokecolor="#282828">
                <v:path arrowok="t"/>
              </v:shape>
            </v:group>
            <v:group style="position:absolute;left:7347;top:12471;width:2;height:633" coordorigin="7347,12471" coordsize="2,633">
              <v:shape style="position:absolute;left:7347;top:12471;width:2;height:633" coordorigin="7347,12471" coordsize="0,633" path="m7347,13103l7347,12471e" filled="f" stroked="t" strokeweight=".478649pt" strokecolor="#2B2B2B">
                <v:path arrowok="t"/>
              </v:shape>
            </v:group>
            <v:group style="position:absolute;left:273;top:13425;width:124;height:2" coordorigin="273,13425" coordsize="124,2">
              <v:shape style="position:absolute;left:273;top:13425;width:124;height:2" coordorigin="273,13425" coordsize="124,0" path="m273,13425l397,13425e" filled="f" stroked="t" strokeweight=".957298pt" strokecolor="#4F4F4F">
                <v:path arrowok="t"/>
              </v:shape>
            </v:group>
            <v:group style="position:absolute;left:282;top:10471;width:2;height:5648" coordorigin="282,10471" coordsize="2,5648">
              <v:shape style="position:absolute;left:282;top:10471;width:2;height:5648" coordorigin="282,10471" coordsize="0,5648" path="m282,16119l282,10471e" filled="f" stroked="t" strokeweight=".478649pt" strokecolor="#444444">
                <v:path arrowok="t"/>
              </v:shape>
            </v:group>
            <v:group style="position:absolute;left:340;top:13420;width:761;height:2" coordorigin="340,13420" coordsize="761,2">
              <v:shape style="position:absolute;left:340;top:13420;width:761;height:2" coordorigin="340,13420" coordsize="761,0" path="m340,13420l1101,13420e" filled="f" stroked="t" strokeweight=".478649pt" strokecolor="#343434">
                <v:path arrowok="t"/>
              </v:shape>
            </v:group>
            <v:group style="position:absolute;left:1024;top:13420;width:1273;height:2" coordorigin="1024,13420" coordsize="1273,2">
              <v:shape style="position:absolute;left:1024;top:13420;width:1273;height:2" coordorigin="1024,13420" coordsize="1273,0" path="m1024,13420l2298,13420e" filled="f" stroked="t" strokeweight=".957298pt" strokecolor="#4F4F4F">
                <v:path arrowok="t"/>
              </v:shape>
            </v:group>
            <v:group style="position:absolute;left:2264;top:13214;width:2;height:345" coordorigin="2264,13214" coordsize="2,345">
              <v:shape style="position:absolute;left:2264;top:13214;width:2;height:345" coordorigin="2264,13214" coordsize="0,345" path="m2264,13559l2264,13214e" filled="f" stroked="t" strokeweight=".239324pt" strokecolor="#4F4F4F">
                <v:path arrowok="t"/>
              </v:shape>
            </v:group>
            <v:group style="position:absolute;left:1654;top:12753;width:2;height:1045" coordorigin="1654,12753" coordsize="2,1045">
              <v:shape style="position:absolute;left:1654;top:12753;width:2;height:1045" coordorigin="1654,12753" coordsize="0,1045" path="m1654,13799l1654,12753e" filled="f" stroked="t" strokeweight=".957298pt" strokecolor="#4B4B4B">
                <v:path arrowok="t"/>
              </v:shape>
            </v:group>
            <v:group style="position:absolute;left:7350;top:13056;width:2;height:767" coordorigin="7350,13056" coordsize="2,767">
              <v:shape style="position:absolute;left:7350;top:13056;width:2;height:767" coordorigin="7350,13056" coordsize="0,767" path="m7350,13823l7350,13056e" filled="f" stroked="t" strokeweight=".957298pt" strokecolor="#6B6B6B">
                <v:path arrowok="t"/>
              </v:shape>
            </v:group>
            <v:group style="position:absolute;left:282;top:13453;width:2;height:968" coordorigin="282,13453" coordsize="2,968">
              <v:shape style="position:absolute;left:282;top:13453;width:2;height:968" coordorigin="282,13453" coordsize="0,968" path="m282,14422l282,13453e" filled="f" stroked="t" strokeweight=".957298pt" strokecolor="#575757">
                <v:path arrowok="t"/>
              </v:shape>
            </v:group>
            <v:group style="position:absolute;left:2264;top:13559;width:2;height:2541" coordorigin="2264,13559" coordsize="2,2541">
              <v:shape style="position:absolute;left:2264;top:13559;width:2;height:2541" coordorigin="2264,13559" coordsize="0,2541" path="m2264,16100l2264,13559e" filled="f" stroked="t" strokeweight=".239324pt" strokecolor="#000000">
                <v:path arrowok="t"/>
              </v:shape>
            </v:group>
            <v:group style="position:absolute;left:1656;top:13741;width:2;height:805" coordorigin="1656,13741" coordsize="2,805">
              <v:shape style="position:absolute;left:1656;top:13741;width:2;height:805" coordorigin="1656,13741" coordsize="0,805" path="m1656,14547l1656,13741e" filled="f" stroked="t" strokeweight=".478649pt" strokecolor="#131313">
                <v:path arrowok="t"/>
              </v:shape>
            </v:group>
            <v:group style="position:absolute;left:7352;top:13919;width:2;height:628" coordorigin="7352,13919" coordsize="2,628">
              <v:shape style="position:absolute;left:7352;top:13919;width:2;height:628" coordorigin="7352,13919" coordsize="0,628" path="m7352,14547l7352,13919e" filled="f" stroked="t" strokeweight=".478649pt" strokecolor="#3B3B3B">
                <v:path arrowok="t"/>
              </v:shape>
            </v:group>
            <v:group style="position:absolute;left:287;top:14489;width:2;height:292" coordorigin="287,14489" coordsize="2,292">
              <v:shape style="position:absolute;left:287;top:14489;width:2;height:292" coordorigin="287,14489" coordsize="0,292" path="m287,14782l287,14489e" filled="f" stroked="t" strokeweight=".478649pt" strokecolor="#0C0C0C">
                <v:path arrowok="t"/>
              </v:shape>
            </v:group>
            <v:group style="position:absolute;left:1661;top:14489;width:2;height:292" coordorigin="1661,14489" coordsize="2,292">
              <v:shape style="position:absolute;left:1661;top:14489;width:2;height:292" coordorigin="1661,14489" coordsize="0,292" path="m1661,14782l1661,14489e" filled="f" stroked="t" strokeweight=".717973pt" strokecolor="#2F2F2F">
                <v:path arrowok="t"/>
              </v:shape>
            </v:group>
            <v:group style="position:absolute;left:2264;top:14753;width:2580;height:2" coordorigin="2264,14753" coordsize="2580,2">
              <v:shape style="position:absolute;left:2264;top:14753;width:2580;height:2" coordorigin="2264,14753" coordsize="2580,0" path="m2264,14753l4844,14753e" filled="f" stroked="t" strokeweight="1.914596pt" strokecolor="#4F5BA0">
                <v:path arrowok="t"/>
              </v:shape>
            </v:group>
            <v:group style="position:absolute;left:7357;top:14489;width:2;height:714" coordorigin="7357,14489" coordsize="2,714">
              <v:shape style="position:absolute;left:7357;top:14489;width:2;height:714" coordorigin="7357,14489" coordsize="0,714" path="m7357,15203l7357,14489e" filled="f" stroked="t" strokeweight=".957298pt" strokecolor="#575757">
                <v:path arrowok="t"/>
              </v:shape>
            </v:group>
            <v:group style="position:absolute;left:290;top:14724;width:2;height:1405" coordorigin="290,14724" coordsize="2,1405">
              <v:shape style="position:absolute;left:290;top:14724;width:2;height:1405" coordorigin="290,14724" coordsize="0,1405" path="m290,16129l290,14724e" filled="f" stroked="t" strokeweight=".717973pt" strokecolor="#4F4F4F">
                <v:path arrowok="t"/>
              </v:shape>
            </v:group>
            <v:group style="position:absolute;left:1661;top:14633;width:2;height:1491" coordorigin="1661,14633" coordsize="2,1491">
              <v:shape style="position:absolute;left:1661;top:14633;width:2;height:1491" coordorigin="1661,14633" coordsize="0,1491" path="m1661,16124l1661,14633e" filled="f" stroked="t" strokeweight=".957298pt" strokecolor="#484848">
                <v:path arrowok="t"/>
              </v:shape>
            </v:group>
            <v:group style="position:absolute;left:1087;top:11737;width:2;height:4387" coordorigin="1087,11737" coordsize="2,4387">
              <v:shape style="position:absolute;left:1087;top:11737;width:2;height:4387" coordorigin="1087,11737" coordsize="0,4387" path="m1087,16124l1087,11737e" filled="f" stroked="t" strokeweight=".717973pt" strokecolor="#3F3F3F">
                <v:path arrowok="t"/>
              </v:shape>
            </v:group>
            <v:group style="position:absolute;left:1608;top:16119;width:689;height:2" coordorigin="1608,16119" coordsize="689,2">
              <v:shape style="position:absolute;left:1608;top:16119;width:689;height:2" coordorigin="1608,16119" coordsize="689,0" path="m1608,16119l2298,16119e" filled="f" stroked="t" strokeweight=".478649pt" strokecolor="#2B2B2B">
                <v:path arrowok="t"/>
              </v:shape>
            </v:group>
            <v:group style="position:absolute;left:287;top:16117;width:11143;height:2" coordorigin="287,16117" coordsize="11143,2">
              <v:shape style="position:absolute;left:287;top:16117;width:11143;height:2" coordorigin="287,16117" coordsize="11143,0" path="m287,16117l11430,16117e" filled="f" stroked="t" strokeweight=".478649pt" strokecolor="#4F4F4F">
                <v:path arrowok="t"/>
              </v:shape>
            </v:group>
            <v:group style="position:absolute;left:7366;top:13056;width:2;height:3059" coordorigin="7366,13056" coordsize="2,3059">
              <v:shape style="position:absolute;left:7366;top:13056;width:2;height:3059" coordorigin="7366,13056" coordsize="0,3059" path="m7366,16114l7366,13056e" filled="f" stroked="t" strokeweight=".717973pt" strokecolor="#5B5B5B">
                <v:path arrowok="t"/>
              </v:shape>
            </v:group>
            <v:group style="position:absolute;left:2369;top:16105;width:9267;height:2" coordorigin="2369,16105" coordsize="9267,2">
              <v:shape style="position:absolute;left:2369;top:16105;width:9267;height:2" coordorigin="2369,16105" coordsize="9267,0" path="m2369,16105l11636,16105e" filled="f" stroked="t" strokeweight=".957298pt" strokecolor="#575757">
                <v:path arrowok="t"/>
              </v:shape>
            </v:group>
            <v:group style="position:absolute;left:11602;top:15074;width:2;height:1031" coordorigin="11602,15074" coordsize="2,1031">
              <v:shape style="position:absolute;left:11602;top:15074;width:2;height:1031" coordorigin="11602,15074" coordsize="0,1031" path="m11602,16105l11602,15074e" filled="f" stroked="t" strokeweight=".239324pt" strokecolor="#4F4F4F">
                <v:path arrowok="t"/>
              </v:shape>
            </v:group>
            <v:group style="position:absolute;left:1893;top:8989;width:2;height:341" coordorigin="1893,8989" coordsize="2,341">
              <v:shape style="position:absolute;left:1893;top:8989;width:2;height:341" coordorigin="1893,8989" coordsize="0,341" path="m1893,9330l1893,8989e" filled="f" stroked="t" strokeweight="2.523750pt" strokecolor="#ED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32" w:lineRule="exact"/>
        <w:ind w:left="2183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939595"/>
          <w:spacing w:val="0"/>
          <w:w w:val="242"/>
          <w:position w:val="-2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-34" w:right="510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Necmetti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  <w:position w:val="1"/>
        </w:rPr>
        <w:t>TAŞTAN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468" w:right="578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40" w:bottom="280" w:left="120" w:right="180"/>
          <w:cols w:num="2" w:equalWidth="0">
            <w:col w:w="557" w:space="4229"/>
            <w:col w:w="6834"/>
          </w:cols>
        </w:sectPr>
      </w:pPr>
      <w:rPr/>
    </w:p>
    <w:p>
      <w:pPr>
        <w:spacing w:before="0" w:after="0" w:line="657" w:lineRule="exact"/>
        <w:ind w:left="862" w:right="-20"/>
        <w:jc w:val="left"/>
        <w:tabs>
          <w:tab w:pos="3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85"/>
          <w:szCs w:val="85"/>
          <w:color w:val="3D3D3D"/>
          <w:spacing w:val="0"/>
          <w:w w:val="171"/>
          <w:b/>
          <w:bCs/>
          <w:i/>
          <w:position w:val="-27"/>
        </w:rPr>
        <w:t>l</w:t>
      </w:r>
      <w:r>
        <w:rPr>
          <w:rFonts w:ascii="Arial" w:hAnsi="Arial" w:cs="Arial" w:eastAsia="Arial"/>
          <w:sz w:val="85"/>
          <w:szCs w:val="85"/>
          <w:color w:val="3D3D3D"/>
          <w:spacing w:val="0"/>
          <w:w w:val="100"/>
          <w:b/>
          <w:bCs/>
          <w:i/>
          <w:position w:val="-27"/>
        </w:rPr>
        <w:tab/>
      </w:r>
      <w:r>
        <w:rPr>
          <w:rFonts w:ascii="Arial" w:hAnsi="Arial" w:cs="Arial" w:eastAsia="Arial"/>
          <w:sz w:val="85"/>
          <w:szCs w:val="85"/>
          <w:color w:val="3D3D3D"/>
          <w:spacing w:val="0"/>
          <w:w w:val="100"/>
          <w:b/>
          <w:bCs/>
          <w:i/>
          <w:position w:val="-27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4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6"/>
          <w:position w:val="-4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106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6"/>
          <w:position w:val="-4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00" w:bottom="280" w:left="560" w:right="300"/>
        </w:sectPr>
      </w:pPr>
      <w:rPr/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118" w:lineRule="exact"/>
        <w:ind w:left="857" w:right="-61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D3D3D"/>
          <w:spacing w:val="0"/>
          <w:w w:val="117"/>
          <w:position w:val="-4"/>
        </w:rPr>
        <w:t>/ZMIR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right="-20"/>
        <w:jc w:val="left"/>
        <w:tabs>
          <w:tab w:pos="61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4"/>
        </w:rPr>
        <w:t>İTFAİYE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4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6"/>
          <w:position w:val="4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4"/>
        </w:rPr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100"/>
          <w:position w:val="-1"/>
        </w:rPr>
        <w:t>"</w: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18"/>
          <w:szCs w:val="18"/>
          <w:color w:val="545454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06"/>
          <w:position w:val="0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560" w:right="300"/>
          <w:cols w:num="2" w:equalWidth="0">
            <w:col w:w="1307" w:space="2216"/>
            <w:col w:w="7537"/>
          </w:cols>
        </w:sectPr>
      </w:pPr>
      <w:rPr/>
    </w:p>
    <w:p>
      <w:pPr>
        <w:spacing w:before="0" w:after="0" w:line="202" w:lineRule="exact"/>
        <w:ind w:left="598" w:right="-20"/>
        <w:jc w:val="left"/>
        <w:tabs>
          <w:tab w:pos="3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3D3D3D"/>
          <w:spacing w:val="0"/>
          <w:w w:val="100"/>
          <w:position w:val="-1"/>
        </w:rPr>
        <w:t>BÜYÜKŞEHIR</w:t>
      </w:r>
      <w:r>
        <w:rPr>
          <w:rFonts w:ascii="Arial" w:hAnsi="Arial" w:cs="Arial" w:eastAsia="Arial"/>
          <w:sz w:val="15"/>
          <w:szCs w:val="15"/>
          <w:color w:val="3D3D3D"/>
          <w:spacing w:val="-22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8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641" w:right="-20"/>
        <w:jc w:val="left"/>
        <w:tabs>
          <w:tab w:pos="4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6B6B6B"/>
          <w:spacing w:val="10"/>
          <w:w w:val="111"/>
          <w:position w:val="9"/>
        </w:rPr>
        <w:t>B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11"/>
          <w:position w:val="9"/>
        </w:rPr>
        <w:t>ELEDIYESI</w:t>
      </w:r>
      <w:r>
        <w:rPr>
          <w:rFonts w:ascii="Arial" w:hAnsi="Arial" w:cs="Arial" w:eastAsia="Arial"/>
          <w:sz w:val="14"/>
          <w:szCs w:val="14"/>
          <w:color w:val="3D3D3D"/>
          <w:spacing w:val="-43"/>
          <w:w w:val="111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8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9" w:right="-20"/>
        <w:jc w:val="left"/>
        <w:tabs>
          <w:tab w:pos="1480" w:val="left"/>
          <w:tab w:pos="2880" w:val="left"/>
          <w:tab w:pos="5240" w:val="left"/>
          <w:tab w:pos="7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:09.0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9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08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18:23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0"/>
        </w:rPr>
        <w:t>_[_el: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7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02322938800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8" w:lineRule="auto"/>
        <w:ind w:left="137" w:right="2808" w:firstLine="-5"/>
        <w:jc w:val="left"/>
        <w:tabs>
          <w:tab w:pos="1480" w:val="left"/>
          <w:tab w:pos="2880" w:val="left"/>
          <w:tab w:pos="4240" w:val="left"/>
          <w:tab w:pos="52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:09.03.2017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2"/>
        </w:rPr>
        <w:t>!Kayıt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No</w:t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20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1573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2"/>
        </w:rPr>
        <w:t>!Bi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2"/>
          <w:w w:val="8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5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9"/>
          <w:w w:val="9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1"/>
        </w:rPr>
        <w:t>rim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Alan: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Oza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GELENOGLU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</w:rPr>
        <w:t>BildiriJe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9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</w:rPr>
        <w:t>Kazımdiri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98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858585"/>
          <w:spacing w:val="-7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8"/>
          <w:w w:val="10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4"/>
          <w:w w:val="10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Hisa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</w:rPr>
        <w:t>Balı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8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87"/>
          <w:i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8"/>
          <w:w w:val="87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Konak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132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:Akdeniz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Mh.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Vali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Kazım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Diri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No:l8/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HisarBalı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73"/>
          <w:i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73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Konak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109" w:right="-20"/>
        <w:jc w:val="left"/>
        <w:tabs>
          <w:tab w:pos="1480" w:val="left"/>
          <w:tab w:pos="4220" w:val="left"/>
          <w:tab w:pos="6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1"/>
        </w:rPr>
        <w:t>!Y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6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1"/>
        </w:rPr>
        <w:t>gı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5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:Bina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Kıvılcım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127" w:right="-20"/>
        <w:jc w:val="left"/>
        <w:tabs>
          <w:tab w:pos="3380" w:val="left"/>
          <w:tab w:pos="6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-2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95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140"/>
          <w:position w:val="-2"/>
        </w:rPr>
        <w:t>i</w:t>
      </w:r>
      <w:r>
        <w:rPr>
          <w:rFonts w:ascii="Arial" w:hAnsi="Arial" w:cs="Arial" w:eastAsia="Arial"/>
          <w:sz w:val="23"/>
          <w:szCs w:val="23"/>
          <w:color w:val="3D3D3D"/>
          <w:spacing w:val="-26"/>
          <w:w w:val="14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4"/>
          <w:position w:val="0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4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8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0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  <w:position w:val="-1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işyeri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3386" w:right="-20"/>
        <w:jc w:val="left"/>
        <w:tabs>
          <w:tab w:pos="542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83"/>
          <w:position w:val="4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83"/>
          <w:position w:val="4"/>
        </w:rPr>
        <w:t>eıoııa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4"/>
          <w:w w:val="83"/>
          <w:position w:val="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3"/>
          <w:position w:val="4"/>
        </w:rPr>
        <w:t>ıııc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3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3"/>
          <w:w w:val="83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83"/>
          <w:position w:val="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83"/>
          <w:position w:val="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4"/>
          <w:w w:val="83"/>
          <w:position w:val="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3"/>
          <w:position w:val="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3"/>
          <w:position w:val="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3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9"/>
          <w:w w:val="83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4"/>
        </w:rPr>
        <w:t>Ahşap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4"/>
        </w:rPr>
      </w:r>
      <w:r>
        <w:rPr>
          <w:rFonts w:ascii="Arial" w:hAnsi="Arial" w:cs="Arial" w:eastAsia="Arial"/>
          <w:sz w:val="17"/>
          <w:szCs w:val="17"/>
          <w:color w:val="6B6B6B"/>
          <w:spacing w:val="-8"/>
          <w:w w:val="100"/>
          <w:position w:val="4"/>
        </w:rPr>
        <w:t>e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00"/>
          <w:position w:val="4"/>
        </w:rPr>
        <w:t>lik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00"/>
          <w:position w:val="4"/>
        </w:rPr>
        <w:t>   </w:t>
      </w:r>
      <w:r>
        <w:rPr>
          <w:rFonts w:ascii="Arial" w:hAnsi="Arial" w:cs="Arial" w:eastAsia="Arial"/>
          <w:sz w:val="17"/>
          <w:szCs w:val="17"/>
          <w:color w:val="3D3D3D"/>
          <w:spacing w:val="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4"/>
        </w:rPr>
        <w:t>Qiğer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3D3D3D"/>
          <w:spacing w:val="0"/>
          <w:w w:val="117"/>
          <w:position w:val="-2"/>
        </w:rPr>
        <w:t>-------------------------------------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302" w:lineRule="exact"/>
        <w:ind w:left="3720" w:right="-20"/>
        <w:jc w:val="left"/>
        <w:tabs>
          <w:tab w:pos="4180" w:val="left"/>
          <w:tab w:pos="4780" w:val="left"/>
          <w:tab w:pos="6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position w:val="9"/>
        </w:rPr>
        <w:t>X</w:t>
      </w:r>
      <w:r>
        <w:rPr>
          <w:rFonts w:ascii="Arial" w:hAnsi="Arial" w:cs="Arial" w:eastAsia="Arial"/>
          <w:sz w:val="18"/>
          <w:szCs w:val="18"/>
          <w:color w:val="3D3D3D"/>
          <w:spacing w:val="-37"/>
          <w:w w:val="100"/>
          <w:position w:val="9"/>
        </w:rPr>
        <w:t> 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position w:val="9"/>
        </w:rPr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54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3D3D3D"/>
          <w:spacing w:val="-43"/>
          <w:w w:val="54"/>
          <w:position w:val="0"/>
        </w:rPr>
        <w:t> </w:t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2A2A2A"/>
          <w:spacing w:val="0"/>
          <w:w w:val="54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2A2A2A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9"/>
          <w:position w:val="7"/>
        </w:rPr>
        <w:t>!Yangını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3"/>
          <w:w w:val="89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7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7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7"/>
        </w:rPr>
        <w:t>AltmaAlma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7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29"/>
          <w:position w:val="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20"/>
          <w:w w:val="129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7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  <w:position w:val="7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4"/>
          <w:w w:val="100"/>
          <w:position w:val="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7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132" w:right="-20"/>
        <w:jc w:val="left"/>
        <w:tabs>
          <w:tab w:pos="1920" w:val="left"/>
          <w:tab w:pos="5420" w:val="left"/>
          <w:tab w:pos="7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1"/>
        </w:rPr>
        <w:t>:Rıza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YURUM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ACAEAE"/>
          <w:spacing w:val="3"/>
          <w:w w:val="65"/>
          <w:position w:val="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1"/>
        </w:rPr>
        <w:t>Kiracı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>Rıza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>YURUM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5" w:after="0" w:line="240" w:lineRule="auto"/>
        <w:ind w:left="189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2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faiye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Çavuş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Çagda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6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INKI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32" w:lineRule="exact"/>
        <w:ind w:left="109" w:right="2233" w:firstLine="1789"/>
        <w:jc w:val="left"/>
        <w:tabs>
          <w:tab w:pos="1880" w:val="left"/>
          <w:tab w:pos="4420" w:val="left"/>
          <w:tab w:pos="7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171"/>
        </w:rPr>
        <w:t>:</w:t>
      </w:r>
      <w:r>
        <w:rPr>
          <w:rFonts w:ascii="Arial" w:hAnsi="Arial" w:cs="Arial" w:eastAsia="Arial"/>
          <w:sz w:val="17"/>
          <w:szCs w:val="17"/>
          <w:color w:val="2A2A2A"/>
          <w:spacing w:val="17"/>
          <w:w w:val="171"/>
        </w:rPr>
        <w:t> </w:t>
      </w:r>
      <w:r>
        <w:rPr>
          <w:rFonts w:ascii="Arial" w:hAnsi="Arial" w:cs="Arial" w:eastAsia="Arial"/>
          <w:sz w:val="24"/>
          <w:szCs w:val="24"/>
          <w:color w:val="3D3D3D"/>
          <w:spacing w:val="0"/>
          <w:w w:val="171"/>
        </w:rPr>
        <w:t>ı</w:t>
      </w:r>
      <w:r>
        <w:rPr>
          <w:rFonts w:ascii="Arial" w:hAnsi="Arial" w:cs="Arial" w:eastAsia="Arial"/>
          <w:sz w:val="24"/>
          <w:szCs w:val="24"/>
          <w:color w:val="3D3D3D"/>
          <w:spacing w:val="-110"/>
          <w:w w:val="171"/>
        </w:rPr>
        <w:t> </w:t>
      </w:r>
      <w:r>
        <w:rPr>
          <w:rFonts w:ascii="Arial" w:hAnsi="Arial" w:cs="Arial" w:eastAsia="Arial"/>
          <w:sz w:val="24"/>
          <w:szCs w:val="24"/>
          <w:color w:val="3D3D3D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6"/>
          <w:w w:val="94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18:24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\8:28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1"/>
        </w:rPr>
        <w:t>piden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3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9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LR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843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4" w:lineRule="exact"/>
        <w:ind w:left="109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64"/>
          <w:position w:val="1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9"/>
          <w:w w:val="86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bin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9"/>
          <w:w w:val="86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51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1"/>
          <w:w w:val="105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  <w:position w:val="-1"/>
        </w:rPr>
        <w:t>ktri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4415" w:right="444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58" w:lineRule="auto"/>
        <w:ind w:left="1903" w:right="4073" w:firstLine="2524"/>
        <w:jc w:val="left"/>
        <w:tabs>
          <w:tab w:pos="4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B6B6B"/>
          <w:w w:val="8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mniyet-Jandarma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9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9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5"/>
          <w:w w:val="9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nel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9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9"/>
        </w:rPr>
        <w:t>Sayı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5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3</w:t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8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6"/>
          <w:w w:val="9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5"/>
          <w:w w:val="5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8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1" w:lineRule="exact"/>
        <w:ind w:left="127" w:right="-20"/>
        <w:jc w:val="left"/>
        <w:tabs>
          <w:tab w:pos="1880" w:val="left"/>
          <w:tab w:pos="4420" w:val="left"/>
          <w:tab w:pos="7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95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4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198" w:right="-20"/>
        <w:jc w:val="left"/>
        <w:tabs>
          <w:tab w:pos="1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tmişse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</w:rPr>
        <w:t>Dön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9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61"/>
        </w:rPr>
        <w:t>ş_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left="190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190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0"/>
        </w:rPr>
        <w:t>Ek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1"/>
          <w:w w:val="9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1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Adı-Soyad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3" w:lineRule="auto"/>
        <w:ind w:left="142" w:right="3228" w:firstLine="-14"/>
        <w:jc w:val="left"/>
        <w:tabs>
          <w:tab w:pos="1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0"/>
          <w:w w:val="98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2"/>
          <w:w w:val="6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2"/>
        </w:rPr>
        <w:t>aylll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göıiildü.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1950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Oksijensiz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bırakarak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öndürınede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3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söndüıiicü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197" w:lineRule="exact"/>
        <w:ind w:left="127" w:right="-20"/>
        <w:jc w:val="left"/>
        <w:tabs>
          <w:tab w:pos="1880" w:val="left"/>
          <w:tab w:pos="4420" w:val="left"/>
          <w:tab w:pos="6300" w:val="left"/>
          <w:tab w:pos="7860" w:val="left"/>
          <w:tab w:pos="9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7"/>
          <w:position w:val="-2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5"/>
          <w:w w:val="97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Tüıii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  <w:position w:val="-2"/>
        </w:rPr>
        <w:t>sö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2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dürme·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  <w:position w:val="-3"/>
        </w:rPr>
        <w:t>IKöpük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4"/>
          <w:w w:val="9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  <w:position w:val="-3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  <w:position w:val="-3"/>
        </w:rPr>
        <w:t>IK.K.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89"/>
          <w:position w:val="-3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31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9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858585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858585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858585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73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3"/>
          <w:w w:val="72"/>
          <w:position w:val="-3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23"/>
          <w:position w:val="-3"/>
        </w:rPr>
        <w:t>02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82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98"/>
          <w:position w:val="-3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16" w:lineRule="exact"/>
        <w:ind w:left="6310" w:right="-20"/>
        <w:jc w:val="left"/>
        <w:tabs>
          <w:tab w:pos="7860" w:val="left"/>
          <w:tab w:pos="942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38"/>
          <w:szCs w:val="38"/>
          <w:color w:val="6B6B6B"/>
          <w:spacing w:val="0"/>
          <w:w w:val="61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6B6B6B"/>
          <w:spacing w:val="-56"/>
          <w:w w:val="61"/>
          <w:position w:val="-1"/>
        </w:rPr>
        <w:t> </w:t>
      </w:r>
      <w:r>
        <w:rPr>
          <w:rFonts w:ascii="Arial" w:hAnsi="Arial" w:cs="Arial" w:eastAsia="Arial"/>
          <w:sz w:val="38"/>
          <w:szCs w:val="38"/>
          <w:color w:val="6B6B6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6B6B6B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545454"/>
          <w:spacing w:val="0"/>
          <w:w w:val="61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545454"/>
          <w:spacing w:val="-56"/>
          <w:w w:val="61"/>
          <w:position w:val="-1"/>
        </w:rPr>
        <w:t> </w:t>
      </w:r>
      <w:r>
        <w:rPr>
          <w:rFonts w:ascii="Arial" w:hAnsi="Arial" w:cs="Arial" w:eastAsia="Arial"/>
          <w:sz w:val="38"/>
          <w:szCs w:val="38"/>
          <w:color w:val="54545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545454"/>
          <w:spacing w:val="0"/>
          <w:w w:val="100"/>
          <w:position w:val="-1"/>
        </w:rPr>
      </w:r>
      <w:r>
        <w:rPr>
          <w:rFonts w:ascii="Arial" w:hAnsi="Arial" w:cs="Arial" w:eastAsia="Arial"/>
          <w:sz w:val="31"/>
          <w:szCs w:val="31"/>
          <w:color w:val="3D3D3D"/>
          <w:spacing w:val="0"/>
          <w:w w:val="61"/>
          <w:position w:val="-1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199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  <w:position w:val="1"/>
        </w:rPr>
        <w:t>sonrası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8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  <w:position w:val="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3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6"/>
          <w:position w:val="1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5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6"/>
          <w:position w:val="1"/>
        </w:rPr>
        <w:t>sonışturmada;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2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D3D3D"/>
          <w:spacing w:val="0"/>
          <w:w w:val="51"/>
          <w:position w:val="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3D3D3D"/>
          <w:spacing w:val="0"/>
          <w:w w:val="51"/>
          <w:position w:val="1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3D3D3D"/>
          <w:spacing w:val="14"/>
          <w:w w:val="5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5"/>
          <w:position w:val="1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7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  <w:position w:val="1"/>
        </w:rPr>
        <w:t>markası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1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  <w:position w:val="1"/>
        </w:rPr>
        <w:t>belirlenemeye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5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5"/>
          <w:position w:val="1"/>
        </w:rPr>
        <w:t>çatı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5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  <w:position w:val="1"/>
        </w:rPr>
        <w:t>katındaki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4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  <w:position w:val="1"/>
        </w:rPr>
        <w:t>restaurant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7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  <w:position w:val="1"/>
        </w:rPr>
        <w:t>yağlı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  <w:position w:val="1"/>
        </w:rPr>
        <w:t>baca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motoru,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left="13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  <w:position w:val="-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10"/>
          <w:w w:val="100"/>
          <w:position w:val="-3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>ndünn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4"/>
          <w:position w:val="2"/>
        </w:rPr>
        <w:t>bııca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8"/>
          <w:w w:val="84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  <w:position w:val="2"/>
        </w:rPr>
        <w:t>motor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  <w:position w:val="2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5"/>
          <w:w w:val="84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  <w:position w:val="2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  <w:position w:val="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84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  <w:position w:val="2"/>
        </w:rPr>
        <w:t>bağlantı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9"/>
          <w:w w:val="84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4"/>
          <w:position w:val="2"/>
        </w:rPr>
        <w:t>aksamı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3"/>
          <w:w w:val="84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  <w:position w:val="2"/>
        </w:rPr>
        <w:t>kısme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0"/>
          <w:w w:val="84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  <w:position w:val="2"/>
        </w:rPr>
        <w:t>yanmak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  <w:position w:val="2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5"/>
          <w:w w:val="84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  <w:position w:val="2"/>
        </w:rPr>
        <w:t>mut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"/>
          <w:w w:val="88"/>
          <w:position w:val="2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80"/>
          <w:position w:val="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  <w:position w:val="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3"/>
          <w:w w:val="84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  <w:position w:val="2"/>
        </w:rPr>
        <w:t>bölümündeki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0"/>
          <w:w w:val="84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  <w:position w:val="2"/>
        </w:rPr>
        <w:t>davlumbaz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9"/>
          <w:w w:val="84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  <w:position w:val="2"/>
        </w:rPr>
        <w:t>baca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84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4"/>
          <w:position w:val="2"/>
        </w:rPr>
        <w:t>giri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4"/>
          <w:position w:val="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2"/>
          <w:w w:val="84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  <w:position w:val="2"/>
        </w:rPr>
        <w:t>bölüm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  <w:position w:val="2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3"/>
          <w:w w:val="84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  <w:position w:val="2"/>
        </w:rPr>
        <w:t>kavrulmak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  <w:position w:val="2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6"/>
          <w:w w:val="84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>mutfak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142" w:right="-20"/>
        <w:jc w:val="left"/>
        <w:tabs>
          <w:tab w:pos="1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3D3D3D"/>
          <w:spacing w:val="3"/>
          <w:w w:val="91"/>
          <w:position w:val="-4"/>
        </w:rPr>
        <w:t>H</w:t>
      </w:r>
      <w:r>
        <w:rPr>
          <w:rFonts w:ascii="Arial" w:hAnsi="Arial" w:cs="Arial" w:eastAsia="Arial"/>
          <w:sz w:val="19"/>
          <w:szCs w:val="19"/>
          <w:color w:val="6B6B6B"/>
          <w:spacing w:val="0"/>
          <w:w w:val="91"/>
          <w:position w:val="-4"/>
        </w:rPr>
        <w:t>a</w:t>
      </w:r>
      <w:r>
        <w:rPr>
          <w:rFonts w:ascii="Arial" w:hAnsi="Arial" w:cs="Arial" w:eastAsia="Arial"/>
          <w:sz w:val="19"/>
          <w:szCs w:val="19"/>
          <w:color w:val="6B6B6B"/>
          <w:spacing w:val="34"/>
          <w:w w:val="91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4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4"/>
          <w:position w:val="3"/>
        </w:rPr>
        <w:t>içerisi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3"/>
          <w:w w:val="84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  <w:position w:val="3"/>
        </w:rPr>
        <w:t>islenme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  <w:position w:val="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9"/>
          <w:w w:val="84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3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  <w:position w:val="3"/>
        </w:rPr>
        <w:t>ısianma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  <w:position w:val="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87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7"/>
          <w:position w:val="3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8"/>
          <w:w w:val="87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  <w:position w:val="3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  <w:position w:val="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3"/>
        </w:rPr>
        <w:t>görmüştür.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195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86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10"/>
          <w:w w:val="86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  <w:position w:val="1"/>
        </w:rPr>
        <w:t>adaki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5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6"/>
          <w:position w:val="1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7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  <w:position w:val="1"/>
        </w:rPr>
        <w:t>Zarar: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8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  <w:position w:val="1"/>
        </w:rPr>
        <w:t>4500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  <w:position w:val="1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3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  <w:position w:val="1"/>
        </w:rPr>
        <w:t>Binadaki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  <w:position w:val="1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6"/>
          <w:position w:val="1"/>
        </w:rPr>
        <w:t>Zarar: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6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  <w:position w:val="1"/>
        </w:rPr>
        <w:t>500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  <w:position w:val="1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2"/>
          <w:w w:val="96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  <w:position w:val="1"/>
        </w:rPr>
        <w:t>op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86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8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  <w:position w:val="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  <w:position w:val="1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6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  <w:position w:val="1"/>
        </w:rPr>
        <w:t>Zarar: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4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  <w:position w:val="1"/>
        </w:rPr>
        <w:t>5000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  <w:position w:val="1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5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dir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194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</w:rPr>
        <w:t>başlangıcının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8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katında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Balı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Lokantasının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24" w:lineRule="exact"/>
        <w:ind w:left="1949" w:right="602" w:firstLine="-1807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bölümündeki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balı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pişirme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davlumbazı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baca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çıkışında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4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oruşturınada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işyeri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</w:rPr>
        <w:t>çalışanlarınca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4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balı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pişirme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amaçlı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yakıla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oluşturduğ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kıvılcımların,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7" w:lineRule="exact"/>
        <w:ind w:left="194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w w:val="95"/>
        </w:rPr>
        <w:t>em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6"/>
        </w:rPr>
        <w:t>izi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0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ii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yapılmamı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baca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içerisine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yapışmı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baldeki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gıda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pişirme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4"/>
        </w:rPr>
        <w:t>yağları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kalıntılarını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çıkmış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189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5"/>
        </w:rPr>
        <w:t>varılm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left="127" w:right="-20"/>
        <w:jc w:val="left"/>
        <w:tabs>
          <w:tab w:pos="1880" w:val="left"/>
          <w:tab w:pos="6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73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8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1"/>
        </w:rPr>
        <w:t>cti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0"/>
        </w:rPr>
        <w:t>!Bedeli: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3" w:after="0" w:line="240" w:lineRule="auto"/>
        <w:ind w:left="13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6"/>
          <w:w w:val="103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3" w:lineRule="auto"/>
        <w:ind w:left="175" w:right="5346" w:firstLine="113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7"/>
        </w:rPr>
        <w:t>:m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"/>
          <w:w w:val="97"/>
        </w:rPr>
        <w:t>g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97"/>
        </w:rPr>
        <w:t>ı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97"/>
        </w:rPr>
        <w:t>n</w:t>
      </w:r>
      <w:r>
        <w:rPr>
          <w:rFonts w:ascii="Arial" w:hAnsi="Arial" w:cs="Arial" w:eastAsia="Arial"/>
          <w:sz w:val="18"/>
          <w:szCs w:val="18"/>
          <w:color w:val="3D3D3D"/>
          <w:spacing w:val="-7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9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6"/>
        </w:rPr>
        <w:t>şyeri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Rıza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YURUM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edilmiştir.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9"/>
        </w:rPr>
        <w:t>J'eslim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2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Edildi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4"/>
          <w:w w:val="104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4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127" w:right="-20"/>
        <w:jc w:val="left"/>
        <w:tabs>
          <w:tab w:pos="1880" w:val="left"/>
          <w:tab w:pos="5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7"/>
        </w:rPr>
        <w:t>tEkibi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3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4"/>
        </w:rPr>
        <w:t>Tari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77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77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5"/>
          <w:w w:val="7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8"/>
        </w:rPr>
        <w:t>09.0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98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6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2017</w:t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1"/>
        </w:rPr>
        <w:t>!saati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20:00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left="760" w:right="1443"/>
        <w:jc w:val="center"/>
        <w:tabs>
          <w:tab w:pos="1240" w:val="left"/>
          <w:tab w:pos="8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30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29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27"/>
          <w:w w:val="12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Çankaya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Gıubu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!.Posta</w:t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  <w:position w:val="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7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  <w:position w:val="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13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049" w:right="-20"/>
        <w:jc w:val="left"/>
        <w:tabs>
          <w:tab w:pos="4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Gitnıişse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3" w:lineRule="exact"/>
        <w:ind w:left="302" w:right="-20"/>
        <w:jc w:val="left"/>
        <w:tabs>
          <w:tab w:pos="4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.911392pt;margin-top:10.677923pt;width:7.18352pt;height:8.5pt;mso-position-horizontal-relative:page;mso-position-vertical-relative:paragraph;z-index:-17000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3D3D3D"/>
                      <w:spacing w:val="0"/>
                      <w:w w:val="152"/>
                    </w:rPr>
                    <w:t>u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58"/>
          <w:position w:val="-4"/>
        </w:rPr>
        <w:t>......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0" w:lineRule="atLeast"/>
        <w:ind w:left="2378" w:right="-20"/>
        <w:jc w:val="left"/>
        <w:rPr>
          <w:rFonts w:ascii="Arial" w:hAnsi="Arial" w:cs="Arial" w:eastAsia="Arial"/>
          <w:sz w:val="144"/>
          <w:szCs w:val="14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8.25824pt;margin-top:39.077187pt;width:136.218536pt;height:46pt;mso-position-horizontal-relative:page;mso-position-vertical-relative:paragraph;z-index:-17002" type="#_x0000_t202" filled="f" stroked="f">
            <v:textbox inset="0,0,0,0">
              <w:txbxContent>
                <w:p>
                  <w:pPr>
                    <w:spacing w:before="0" w:after="0" w:line="920" w:lineRule="exact"/>
                    <w:ind w:right="-178"/>
                    <w:jc w:val="left"/>
                    <w:tabs>
                      <w:tab w:pos="700" w:val="left"/>
                      <w:tab w:pos="2640" w:val="left"/>
                    </w:tabs>
                    <w:rPr>
                      <w:rFonts w:ascii="Times New Roman" w:hAnsi="Times New Roman" w:cs="Times New Roman" w:eastAsia="Times New Roman"/>
                      <w:sz w:val="63"/>
                      <w:szCs w:val="6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2157AE"/>
                      <w:spacing w:val="0"/>
                      <w:w w:val="70"/>
                    </w:rPr>
                    <w:t>c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2157AE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2157AE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545454"/>
                      <w:spacing w:val="27"/>
                      <w:w w:val="28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6B6B6B"/>
                      <w:spacing w:val="-76"/>
                      <w:w w:val="40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858585"/>
                      <w:spacing w:val="-144"/>
                      <w:w w:val="44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545454"/>
                      <w:spacing w:val="-129"/>
                      <w:w w:val="56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264F83"/>
                      <w:spacing w:val="7"/>
                      <w:w w:val="8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ACAEAE"/>
                      <w:spacing w:val="0"/>
                      <w:w w:val="5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ACAEAE"/>
                      <w:spacing w:val="-107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6B6B6B"/>
                      <w:spacing w:val="-108"/>
                      <w:w w:val="78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3B5B87"/>
                      <w:spacing w:val="0"/>
                      <w:w w:val="78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3B5B87"/>
                      <w:spacing w:val="11"/>
                      <w:w w:val="7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63"/>
                      <w:szCs w:val="63"/>
                      <w:color w:val="3D3D3D"/>
                      <w:spacing w:val="0"/>
                      <w:w w:val="78"/>
                    </w:rPr>
                    <w:t>ıl</w:t>
                  </w:r>
                  <w:r>
                    <w:rPr>
                      <w:rFonts w:ascii="Times New Roman" w:hAnsi="Times New Roman" w:cs="Times New Roman" w:eastAsia="Times New Roman"/>
                      <w:sz w:val="63"/>
                      <w:szCs w:val="63"/>
                      <w:color w:val="3D3D3D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63"/>
                      <w:szCs w:val="63"/>
                      <w:color w:val="3D3D3D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63"/>
                      <w:szCs w:val="63"/>
                      <w:color w:val="ACAEAE"/>
                      <w:spacing w:val="0"/>
                      <w:w w:val="4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63"/>
                      <w:szCs w:val="6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5.901672pt;margin-top:82.724731pt;width:3.547891pt;height:27.5pt;mso-position-horizontal-relative:page;mso-position-vertical-relative:paragraph;z-index:-17001" type="#_x0000_t202" filled="f" stroked="f">
            <v:textbox inset="0,0,0,0">
              <w:txbxContent>
                <w:p>
                  <w:pPr>
                    <w:spacing w:before="0" w:after="0" w:line="550" w:lineRule="exact"/>
                    <w:ind w:right="-123"/>
                    <w:jc w:val="left"/>
                    <w:rPr>
                      <w:rFonts w:ascii="Times New Roman" w:hAnsi="Times New Roman" w:cs="Times New Roman" w:eastAsia="Times New Roman"/>
                      <w:sz w:val="55"/>
                      <w:szCs w:val="5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9A9A9A"/>
                      <w:spacing w:val="-97"/>
                      <w:w w:val="79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3D3D3D"/>
                      <w:spacing w:val="-85"/>
                      <w:w w:val="8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4"/>
          <w:szCs w:val="144"/>
          <w:color w:val="858585"/>
          <w:spacing w:val="-492"/>
          <w:w w:val="19"/>
        </w:rPr>
        <w:t>A</w:t>
      </w:r>
      <w:r>
        <w:rPr>
          <w:rFonts w:ascii="Arial" w:hAnsi="Arial" w:cs="Arial" w:eastAsia="Arial"/>
          <w:sz w:val="144"/>
          <w:szCs w:val="144"/>
          <w:color w:val="46496B"/>
          <w:spacing w:val="0"/>
          <w:w w:val="157"/>
        </w:rPr>
        <w:t>M</w:t>
      </w:r>
      <w:r>
        <w:rPr>
          <w:rFonts w:ascii="Arial" w:hAnsi="Arial" w:cs="Arial" w:eastAsia="Arial"/>
          <w:sz w:val="144"/>
          <w:szCs w:val="144"/>
          <w:color w:val="000000"/>
          <w:spacing w:val="0"/>
          <w:w w:val="100"/>
        </w:rPr>
      </w:r>
    </w:p>
    <w:p>
      <w:pPr>
        <w:spacing w:before="0" w:after="0" w:line="1346" w:lineRule="atLeast"/>
        <w:ind w:left="354" w:right="-20"/>
        <w:jc w:val="left"/>
        <w:tabs>
          <w:tab w:pos="8480" w:val="left"/>
          <w:tab w:pos="103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9"/>
          <w:szCs w:val="9"/>
          <w:color w:val="3D3D3D"/>
          <w:spacing w:val="0"/>
          <w:w w:val="130"/>
          <w:i/>
          <w:position w:val="16"/>
        </w:rPr>
        <w:t>Q</w:t>
      </w:r>
      <w:r>
        <w:rPr>
          <w:rFonts w:ascii="Arial" w:hAnsi="Arial" w:cs="Arial" w:eastAsia="Arial"/>
          <w:sz w:val="9"/>
          <w:szCs w:val="9"/>
          <w:color w:val="3D3D3D"/>
          <w:spacing w:val="0"/>
          <w:w w:val="130"/>
          <w:i/>
          <w:position w:val="16"/>
        </w:rPr>
        <w:t>)</w:t>
      </w:r>
      <w:r>
        <w:rPr>
          <w:rFonts w:ascii="Arial" w:hAnsi="Arial" w:cs="Arial" w:eastAsia="Arial"/>
          <w:sz w:val="9"/>
          <w:szCs w:val="9"/>
          <w:color w:val="3D3D3D"/>
          <w:spacing w:val="-32"/>
          <w:w w:val="130"/>
          <w:i/>
          <w:position w:val="16"/>
        </w:rPr>
        <w:t> </w:t>
      </w:r>
      <w:r>
        <w:rPr>
          <w:rFonts w:ascii="Arial" w:hAnsi="Arial" w:cs="Arial" w:eastAsia="Arial"/>
          <w:sz w:val="9"/>
          <w:szCs w:val="9"/>
          <w:color w:val="3D3D3D"/>
          <w:spacing w:val="0"/>
          <w:w w:val="100"/>
          <w:i/>
          <w:position w:val="16"/>
        </w:rPr>
        <w:tab/>
      </w:r>
      <w:r>
        <w:rPr>
          <w:rFonts w:ascii="Arial" w:hAnsi="Arial" w:cs="Arial" w:eastAsia="Arial"/>
          <w:sz w:val="9"/>
          <w:szCs w:val="9"/>
          <w:color w:val="3D3D3D"/>
          <w:spacing w:val="0"/>
          <w:w w:val="100"/>
          <w:i/>
          <w:position w:val="16"/>
        </w:rPr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0"/>
          <w:w w:val="45"/>
          <w:b/>
          <w:bCs/>
          <w:position w:val="0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28"/>
          <w:w w:val="45"/>
          <w:b/>
          <w:bCs/>
          <w:position w:val="0"/>
        </w:rPr>
        <w:t> </w:t>
      </w:r>
      <w:r>
        <w:rPr>
          <w:rFonts w:ascii="Arial" w:hAnsi="Arial" w:cs="Arial" w:eastAsia="Arial"/>
          <w:sz w:val="44"/>
          <w:szCs w:val="44"/>
          <w:color w:val="545454"/>
          <w:spacing w:val="0"/>
          <w:w w:val="45"/>
          <w:b/>
          <w:bCs/>
          <w:position w:val="0"/>
        </w:rPr>
        <w:t>6</w:t>
      </w:r>
      <w:r>
        <w:rPr>
          <w:rFonts w:ascii="Arial" w:hAnsi="Arial" w:cs="Arial" w:eastAsia="Arial"/>
          <w:sz w:val="44"/>
          <w:szCs w:val="44"/>
          <w:color w:val="545454"/>
          <w:spacing w:val="29"/>
          <w:w w:val="45"/>
          <w:b/>
          <w:bCs/>
          <w:position w:val="0"/>
        </w:rPr>
        <w:t> </w:t>
      </w:r>
      <w:r>
        <w:rPr>
          <w:rFonts w:ascii="Arial" w:hAnsi="Arial" w:cs="Arial" w:eastAsia="Arial"/>
          <w:sz w:val="44"/>
          <w:szCs w:val="44"/>
          <w:color w:val="3D3D3D"/>
          <w:spacing w:val="0"/>
          <w:w w:val="45"/>
          <w:b/>
          <w:bCs/>
          <w:position w:val="0"/>
        </w:rPr>
        <w:t>Ma</w:t>
      </w:r>
      <w:r>
        <w:rPr>
          <w:rFonts w:ascii="Arial" w:hAnsi="Arial" w:cs="Arial" w:eastAsia="Arial"/>
          <w:sz w:val="44"/>
          <w:szCs w:val="44"/>
          <w:color w:val="3D3D3D"/>
          <w:spacing w:val="45"/>
          <w:w w:val="45"/>
          <w:b/>
          <w:bCs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545454"/>
          <w:spacing w:val="-29"/>
          <w:w w:val="75"/>
          <w:b/>
          <w:bCs/>
          <w:position w:val="19"/>
        </w:rPr>
        <w:t>1</w:t>
      </w:r>
      <w:r>
        <w:rPr>
          <w:rFonts w:ascii="Times New Roman" w:hAnsi="Times New Roman" w:cs="Times New Roman" w:eastAsia="Times New Roman"/>
          <w:sz w:val="37"/>
          <w:szCs w:val="37"/>
          <w:color w:val="545454"/>
          <w:spacing w:val="0"/>
          <w:w w:val="50"/>
          <w:b/>
          <w:bCs/>
          <w:position w:val="0"/>
        </w:rPr>
        <w:t>ln17</w:t>
      </w:r>
      <w:r>
        <w:rPr>
          <w:rFonts w:ascii="Times New Roman" w:hAnsi="Times New Roman" w:cs="Times New Roman" w:eastAsia="Times New Roman"/>
          <w:sz w:val="37"/>
          <w:szCs w:val="37"/>
          <w:color w:val="545454"/>
          <w:spacing w:val="0"/>
          <w:w w:val="100"/>
          <w:b/>
          <w:bCs/>
          <w:position w:val="0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545454"/>
          <w:spacing w:val="0"/>
          <w:w w:val="100"/>
          <w:b/>
          <w:bCs/>
          <w:position w:val="0"/>
        </w:rPr>
      </w:r>
      <w:r>
        <w:rPr>
          <w:rFonts w:ascii="Arial" w:hAnsi="Arial" w:cs="Arial" w:eastAsia="Arial"/>
          <w:sz w:val="20"/>
          <w:szCs w:val="20"/>
          <w:color w:val="6B6B6B"/>
          <w:spacing w:val="0"/>
          <w:w w:val="257"/>
          <w:position w:val="12"/>
        </w:rPr>
        <w:t>'</w:t>
      </w:r>
      <w:r>
        <w:rPr>
          <w:rFonts w:ascii="Arial" w:hAnsi="Arial" w:cs="Arial" w:eastAsia="Arial"/>
          <w:sz w:val="20"/>
          <w:szCs w:val="20"/>
          <w:color w:val="6B6B6B"/>
          <w:spacing w:val="-44"/>
          <w:w w:val="257"/>
          <w:position w:val="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34"/>
          <w:i/>
          <w:position w:val="14"/>
        </w:rPr>
        <w:t>.(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071" w:lineRule="atLeast"/>
        <w:ind w:left="358" w:right="-20"/>
        <w:jc w:val="left"/>
        <w:tabs>
          <w:tab w:pos="1054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3D3D3D"/>
          <w:spacing w:val="0"/>
          <w:w w:val="100"/>
        </w:rPr>
        <w:t>;&gt;..</w:t>
      </w:r>
      <w:r>
        <w:rPr>
          <w:rFonts w:ascii="Times New Roman" w:hAnsi="Times New Roman" w:cs="Times New Roman" w:eastAsia="Times New Roman"/>
          <w:sz w:val="14"/>
          <w:szCs w:val="14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D3D3D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6B6B6B"/>
          <w:spacing w:val="0"/>
          <w:w w:val="180"/>
          <w:position w:val="1"/>
        </w:rPr>
        <w:t>,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560" w:right="300"/>
        </w:sectPr>
      </w:pPr>
      <w:rPr/>
    </w:p>
    <w:p>
      <w:pPr>
        <w:spacing w:before="0" w:after="0" w:line="821" w:lineRule="atLeast"/>
        <w:ind w:right="-20"/>
        <w:jc w:val="righ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D3D3D"/>
          <w:spacing w:val="0"/>
          <w:w w:val="51"/>
        </w:rPr>
        <w:t>....,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0" w:after="0" w:line="101" w:lineRule="atLeast"/>
        <w:ind w:right="-18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52"/>
        </w:rPr>
        <w:t>.........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874" w:lineRule="atLeast"/>
        <w:ind w:right="-234"/>
        <w:jc w:val="left"/>
        <w:rPr>
          <w:rFonts w:ascii="Arial" w:hAnsi="Arial" w:cs="Arial" w:eastAsia="Arial"/>
          <w:sz w:val="129"/>
          <w:szCs w:val="129"/>
        </w:rPr>
      </w:pPr>
      <w:rPr/>
      <w:r>
        <w:rPr/>
        <w:br w:type="column"/>
      </w:r>
      <w:r>
        <w:rPr>
          <w:rFonts w:ascii="Arial" w:hAnsi="Arial" w:cs="Arial" w:eastAsia="Arial"/>
          <w:sz w:val="129"/>
          <w:szCs w:val="129"/>
          <w:color w:val="545683"/>
          <w:spacing w:val="0"/>
          <w:w w:val="75"/>
          <w:i/>
        </w:rPr>
        <w:t>I:J</w:t>
      </w:r>
      <w:r>
        <w:rPr>
          <w:rFonts w:ascii="Arial" w:hAnsi="Arial" w:cs="Arial" w:eastAsia="Arial"/>
          <w:sz w:val="129"/>
          <w:szCs w:val="129"/>
          <w:color w:val="000000"/>
          <w:spacing w:val="0"/>
          <w:w w:val="100"/>
        </w:rPr>
      </w:r>
    </w:p>
    <w:p>
      <w:pPr>
        <w:spacing w:before="0" w:after="0" w:line="874" w:lineRule="atLeast"/>
        <w:ind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8"/>
          <w:szCs w:val="68"/>
          <w:color w:val="3B77CA"/>
          <w:spacing w:val="24"/>
          <w:w w:val="219"/>
          <w:position w:val="-23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9"/>
          <w:position w:val="0"/>
        </w:rPr>
        <w:t>ltfai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92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43"/>
          <w:szCs w:val="43"/>
          <w:color w:val="9A9A9A"/>
          <w:spacing w:val="0"/>
          <w:w w:val="30"/>
          <w:position w:val="-23"/>
        </w:rPr>
        <w:t>-</w:t>
      </w:r>
      <w:r>
        <w:rPr>
          <w:rFonts w:ascii="Times New Roman" w:hAnsi="Times New Roman" w:cs="Times New Roman" w:eastAsia="Times New Roman"/>
          <w:sz w:val="43"/>
          <w:szCs w:val="43"/>
          <w:color w:val="9A9A9A"/>
          <w:spacing w:val="0"/>
          <w:w w:val="100"/>
          <w:position w:val="-23"/>
        </w:rPr>
        <w:tab/>
      </w:r>
      <w:r>
        <w:rPr>
          <w:rFonts w:ascii="Times New Roman" w:hAnsi="Times New Roman" w:cs="Times New Roman" w:eastAsia="Times New Roman"/>
          <w:sz w:val="43"/>
          <w:szCs w:val="43"/>
          <w:color w:val="9A9A9A"/>
          <w:spacing w:val="0"/>
          <w:w w:val="100"/>
          <w:position w:val="-23"/>
        </w:rPr>
      </w:r>
      <w:r>
        <w:rPr>
          <w:rFonts w:ascii="Times New Roman" w:hAnsi="Times New Roman" w:cs="Times New Roman" w:eastAsia="Times New Roman"/>
          <w:sz w:val="26"/>
          <w:szCs w:val="26"/>
          <w:color w:val="6B6B6B"/>
          <w:spacing w:val="0"/>
          <w:w w:val="100"/>
          <w:position w:val="-23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560" w:right="300"/>
          <w:cols w:num="3" w:equalWidth="0">
            <w:col w:w="482" w:space="4898"/>
            <w:col w:w="1034" w:space="1493"/>
            <w:col w:w="3153"/>
          </w:cols>
        </w:sectPr>
      </w:pPr>
      <w:rPr/>
    </w:p>
    <w:p>
      <w:pPr>
        <w:spacing w:before="0" w:after="0" w:line="835" w:lineRule="atLeast"/>
        <w:ind w:right="1779"/>
        <w:jc w:val="righ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ACAEAE"/>
          <w:spacing w:val="0"/>
          <w:w w:val="131"/>
        </w:rPr>
        <w:t>....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31" w:lineRule="exact"/>
        <w:ind w:left="2327" w:right="-20"/>
        <w:jc w:val="left"/>
        <w:tabs>
          <w:tab w:pos="3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6"/>
          <w:szCs w:val="26"/>
          <w:color w:val="3D3D3D"/>
          <w:spacing w:val="0"/>
          <w:w w:val="133"/>
          <w:position w:val="-3"/>
        </w:rPr>
        <w:t>hf</w:t>
      </w:r>
      <w:r>
        <w:rPr>
          <w:rFonts w:ascii="Arial" w:hAnsi="Arial" w:cs="Arial" w:eastAsia="Arial"/>
          <w:sz w:val="26"/>
          <w:szCs w:val="26"/>
          <w:color w:val="3D3D3D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6"/>
          <w:szCs w:val="26"/>
          <w:color w:val="3D3D3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3"/>
        </w:rPr>
        <w:t>ez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0"/>
          <w:w w:val="100"/>
          <w:position w:val="-3"/>
        </w:rPr>
        <w:t> </w:t>
      </w:r>
      <w:r>
        <w:rPr>
          <w:rFonts w:ascii="Arial" w:hAnsi="Arial" w:cs="Arial" w:eastAsia="Arial"/>
          <w:sz w:val="26"/>
          <w:szCs w:val="26"/>
          <w:color w:val="545454"/>
          <w:spacing w:val="0"/>
          <w:w w:val="93"/>
          <w:position w:val="-3"/>
        </w:rPr>
        <w:t>s·</w:t>
      </w:r>
      <w:r>
        <w:rPr>
          <w:rFonts w:ascii="Arial" w:hAnsi="Arial" w:cs="Arial" w:eastAsia="Arial"/>
          <w:sz w:val="26"/>
          <w:szCs w:val="26"/>
          <w:color w:val="545454"/>
          <w:spacing w:val="-19"/>
          <w:w w:val="93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13"/>
          <w:position w:val="-3"/>
        </w:rPr>
        <w:t>lge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47" w:lineRule="exact"/>
        <w:ind w:right="840"/>
        <w:jc w:val="right"/>
        <w:tabs>
          <w:tab w:pos="820" w:val="left"/>
          <w:tab w:pos="1380" w:val="left"/>
          <w:tab w:pos="214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B77CA"/>
          <w:w w:val="205"/>
          <w:position w:val="-21"/>
        </w:rPr>
        <w:t>-</w:t>
      </w:r>
      <w:r>
        <w:rPr>
          <w:rFonts w:ascii="Times New Roman" w:hAnsi="Times New Roman" w:cs="Times New Roman" w:eastAsia="Times New Roman"/>
          <w:sz w:val="29"/>
          <w:szCs w:val="29"/>
          <w:color w:val="3B77CA"/>
          <w:spacing w:val="-30"/>
          <w:w w:val="100"/>
          <w:position w:val="-2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6B6B6B"/>
          <w:spacing w:val="0"/>
          <w:w w:val="60"/>
          <w:position w:val="-21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6B6B6B"/>
          <w:spacing w:val="0"/>
          <w:w w:val="100"/>
          <w:position w:val="-21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6B6B6B"/>
          <w:spacing w:val="0"/>
          <w:w w:val="100"/>
          <w:position w:val="-21"/>
        </w:rPr>
      </w:r>
      <w:r>
        <w:rPr>
          <w:rFonts w:ascii="Times New Roman" w:hAnsi="Times New Roman" w:cs="Times New Roman" w:eastAsia="Times New Roman"/>
          <w:sz w:val="29"/>
          <w:szCs w:val="29"/>
          <w:color w:val="545454"/>
          <w:spacing w:val="0"/>
          <w:w w:val="100"/>
          <w:b/>
          <w:bCs/>
          <w:position w:val="-21"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545454"/>
          <w:spacing w:val="67"/>
          <w:w w:val="100"/>
          <w:b/>
          <w:bCs/>
          <w:position w:val="-2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ACAEAE"/>
          <w:spacing w:val="-4"/>
          <w:w w:val="45"/>
          <w:position w:val="-21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ACAEAE"/>
          <w:spacing w:val="0"/>
          <w:w w:val="60"/>
          <w:position w:val="-21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ACAEAE"/>
          <w:spacing w:val="0"/>
          <w:w w:val="100"/>
          <w:position w:val="-21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ACAEAE"/>
          <w:spacing w:val="0"/>
          <w:w w:val="133"/>
          <w:position w:val="-21"/>
        </w:rPr>
        <w:t>,</w:t>
      </w:r>
      <w:r>
        <w:rPr>
          <w:rFonts w:ascii="Times New Roman" w:hAnsi="Times New Roman" w:cs="Times New Roman" w:eastAsia="Times New Roman"/>
          <w:sz w:val="29"/>
          <w:szCs w:val="29"/>
          <w:color w:val="ACAEAE"/>
          <w:spacing w:val="-46"/>
          <w:w w:val="100"/>
          <w:position w:val="-21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545454"/>
          <w:spacing w:val="0"/>
          <w:w w:val="100"/>
          <w:b/>
          <w:bCs/>
          <w:position w:val="-21"/>
        </w:rPr>
        <w:t>os</w:t>
      </w:r>
      <w:r>
        <w:rPr>
          <w:rFonts w:ascii="Times New Roman" w:hAnsi="Times New Roman" w:cs="Times New Roman" w:eastAsia="Times New Roman"/>
          <w:sz w:val="36"/>
          <w:szCs w:val="36"/>
          <w:color w:val="545454"/>
          <w:spacing w:val="-26"/>
          <w:w w:val="100"/>
          <w:b/>
          <w:bCs/>
          <w:position w:val="-21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545454"/>
          <w:spacing w:val="0"/>
          <w:w w:val="100"/>
          <w:b/>
          <w:bCs/>
          <w:position w:val="-21"/>
        </w:rPr>
        <w:tab/>
      </w:r>
      <w:r>
        <w:rPr>
          <w:rFonts w:ascii="Times New Roman" w:hAnsi="Times New Roman" w:cs="Times New Roman" w:eastAsia="Times New Roman"/>
          <w:sz w:val="36"/>
          <w:szCs w:val="36"/>
          <w:color w:val="545454"/>
          <w:spacing w:val="0"/>
          <w:w w:val="100"/>
          <w:b/>
          <w:bCs/>
          <w:position w:val="-21"/>
        </w:rPr>
      </w:r>
      <w:r>
        <w:rPr>
          <w:rFonts w:ascii="Arial" w:hAnsi="Arial" w:cs="Arial" w:eastAsia="Arial"/>
          <w:sz w:val="25"/>
          <w:szCs w:val="25"/>
          <w:color w:val="6B6B6B"/>
          <w:spacing w:val="0"/>
          <w:w w:val="93"/>
          <w:b/>
          <w:bCs/>
          <w:position w:val="-21"/>
        </w:rPr>
        <w:t>N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40" w:bottom="280" w:left="560" w:right="300"/>
        </w:sectPr>
      </w:pPr>
      <w:rPr/>
    </w:p>
    <w:p>
      <w:pPr>
        <w:spacing w:before="0" w:after="0" w:line="354" w:lineRule="atLeast"/>
        <w:ind w:left="228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7"/>
        </w:rPr>
        <w:t>1.Posta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3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7"/>
        </w:rPr>
        <w:t>Grupla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2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7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6" w:lineRule="atLeas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iıfaiye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Çavuşu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90" w:lineRule="exact"/>
        <w:ind w:right="-128"/>
        <w:jc w:val="left"/>
        <w:rPr>
          <w:rFonts w:ascii="Arial" w:hAnsi="Arial" w:cs="Arial" w:eastAsia="Arial"/>
          <w:sz w:val="31"/>
          <w:szCs w:val="3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5"/>
          <w:szCs w:val="55"/>
          <w:color w:val="3D3D3D"/>
          <w:w w:val="57"/>
          <w:position w:val="11"/>
        </w:rPr>
        <w:t>'</w:t>
      </w:r>
      <w:r>
        <w:rPr>
          <w:rFonts w:ascii="Times New Roman" w:hAnsi="Times New Roman" w:cs="Times New Roman" w:eastAsia="Times New Roman"/>
          <w:sz w:val="55"/>
          <w:szCs w:val="55"/>
          <w:color w:val="3D3D3D"/>
          <w:spacing w:val="-104"/>
          <w:w w:val="57"/>
          <w:position w:val="11"/>
        </w:rPr>
        <w:t>*</w:t>
      </w:r>
      <w:r>
        <w:rPr>
          <w:rFonts w:ascii="Times New Roman" w:hAnsi="Times New Roman" w:cs="Times New Roman" w:eastAsia="Times New Roman"/>
          <w:sz w:val="55"/>
          <w:szCs w:val="55"/>
          <w:color w:val="3D3D3D"/>
          <w:spacing w:val="-42"/>
          <w:w w:val="57"/>
          <w:position w:val="11"/>
        </w:rPr>
        <w:t>'</w:t>
      </w:r>
      <w:r>
        <w:rPr>
          <w:rFonts w:ascii="Arial" w:hAnsi="Arial" w:cs="Arial" w:eastAsia="Arial"/>
          <w:sz w:val="31"/>
          <w:szCs w:val="31"/>
          <w:color w:val="3D3D3D"/>
          <w:spacing w:val="-1"/>
          <w:w w:val="96"/>
          <w:b/>
          <w:bCs/>
          <w:position w:val="2"/>
        </w:rPr>
        <w:t>f</w:t>
      </w:r>
      <w:r>
        <w:rPr>
          <w:rFonts w:ascii="Arial" w:hAnsi="Arial" w:cs="Arial" w:eastAsia="Arial"/>
          <w:sz w:val="31"/>
          <w:szCs w:val="31"/>
          <w:color w:val="3D3D3D"/>
          <w:spacing w:val="0"/>
          <w:w w:val="96"/>
          <w:b/>
          <w:bCs/>
          <w:position w:val="2"/>
        </w:rPr>
        <w:t>t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right="-20"/>
        <w:jc w:val="left"/>
        <w:tabs>
          <w:tab w:pos="82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545454"/>
          <w:spacing w:val="0"/>
          <w:w w:val="100"/>
        </w:rPr>
        <w:t>al</w:t>
      </w:r>
      <w:r>
        <w:rPr>
          <w:rFonts w:ascii="Arial" w:hAnsi="Arial" w:cs="Arial" w:eastAsia="Arial"/>
          <w:sz w:val="17"/>
          <w:szCs w:val="17"/>
          <w:color w:val="545454"/>
          <w:spacing w:val="8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2A2A2A"/>
          <w:spacing w:val="-37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2A2A2A"/>
          <w:spacing w:val="11"/>
          <w:w w:val="100"/>
          <w:emboss/>
        </w:rPr>
        <w:t>.</w:t>
      </w:r>
      <w:r>
        <w:rPr>
          <w:rFonts w:ascii="Arial" w:hAnsi="Arial" w:cs="Arial" w:eastAsia="Arial"/>
          <w:sz w:val="17"/>
          <w:szCs w:val="17"/>
          <w:color w:val="2A2A2A"/>
          <w:spacing w:val="11"/>
          <w:w w:val="100"/>
          <w:emboss/>
        </w:rPr>
      </w:r>
      <w:r>
        <w:rPr>
          <w:rFonts w:ascii="Arial" w:hAnsi="Arial" w:cs="Arial" w:eastAsia="Arial"/>
          <w:sz w:val="17"/>
          <w:szCs w:val="17"/>
          <w:color w:val="2A2A2A"/>
          <w:spacing w:val="11"/>
          <w:w w:val="100"/>
        </w:rPr>
      </w:r>
      <w:r>
        <w:rPr>
          <w:rFonts w:ascii="Arial" w:hAnsi="Arial" w:cs="Arial" w:eastAsia="Arial"/>
          <w:sz w:val="17"/>
          <w:szCs w:val="17"/>
          <w:color w:val="2A2A2A"/>
          <w:spacing w:val="11"/>
          <w:w w:val="100"/>
        </w:rPr>
      </w:r>
      <w:r>
        <w:rPr>
          <w:rFonts w:ascii="Arial" w:hAnsi="Arial" w:cs="Arial" w:eastAsia="Arial"/>
          <w:sz w:val="17"/>
          <w:szCs w:val="17"/>
          <w:color w:val="6B6B6B"/>
          <w:spacing w:val="-25"/>
          <w:w w:val="137"/>
        </w:rPr>
        <w:t>:</w:t>
      </w:r>
      <w:r>
        <w:rPr>
          <w:rFonts w:ascii="Arial" w:hAnsi="Arial" w:cs="Arial" w:eastAsia="Arial"/>
          <w:sz w:val="17"/>
          <w:szCs w:val="17"/>
          <w:color w:val="9A9A9A"/>
          <w:spacing w:val="0"/>
          <w:w w:val="234"/>
        </w:rPr>
        <w:t>;</w:t>
      </w:r>
      <w:r>
        <w:rPr>
          <w:rFonts w:ascii="Arial" w:hAnsi="Arial" w:cs="Arial" w:eastAsia="Arial"/>
          <w:sz w:val="17"/>
          <w:szCs w:val="17"/>
          <w:color w:val="9A9A9A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9A9A9A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94"/>
        </w:rPr>
        <w:t>vd</w:t>
      </w:r>
      <w:r>
        <w:rPr>
          <w:rFonts w:ascii="Arial" w:hAnsi="Arial" w:cs="Arial" w:eastAsia="Arial"/>
          <w:sz w:val="18"/>
          <w:szCs w:val="18"/>
          <w:color w:val="545454"/>
          <w:spacing w:val="7"/>
          <w:w w:val="94"/>
        </w:rPr>
        <w:t>ü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83"/>
        </w:rPr>
        <w:t>r</w:t>
      </w:r>
      <w:r>
        <w:rPr>
          <w:rFonts w:ascii="Arial" w:hAnsi="Arial" w:cs="Arial" w:eastAsia="Arial"/>
          <w:sz w:val="18"/>
          <w:szCs w:val="18"/>
          <w:color w:val="2A2A2A"/>
          <w:spacing w:val="-3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858585"/>
          <w:spacing w:val="0"/>
          <w:w w:val="130"/>
        </w:rPr>
        <w:t>'</w:t>
      </w:r>
      <w:r>
        <w:rPr>
          <w:rFonts w:ascii="Arial" w:hAnsi="Arial" w:cs="Arial" w:eastAsia="Arial"/>
          <w:sz w:val="18"/>
          <w:szCs w:val="18"/>
          <w:color w:val="858585"/>
          <w:spacing w:val="18"/>
          <w:w w:val="130"/>
        </w:rPr>
        <w:t> </w:t>
      </w:r>
      <w:r>
        <w:rPr>
          <w:rFonts w:ascii="Arial" w:hAnsi="Arial" w:cs="Arial" w:eastAsia="Arial"/>
          <w:sz w:val="18"/>
          <w:szCs w:val="18"/>
          <w:color w:val="9A9A9A"/>
          <w:spacing w:val="0"/>
          <w:w w:val="48"/>
        </w:rPr>
        <w:t>-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560" w:right="300"/>
          <w:cols w:num="4" w:equalWidth="0">
            <w:col w:w="4263" w:space="588"/>
            <w:col w:w="1118" w:space="2004"/>
            <w:col w:w="439" w:space="300"/>
            <w:col w:w="2348"/>
          </w:cols>
        </w:sectPr>
      </w:pPr>
      <w:rPr/>
    </w:p>
    <w:p>
      <w:pPr>
        <w:spacing w:before="0" w:after="0" w:line="342" w:lineRule="exact"/>
        <w:ind w:left="302" w:right="-20"/>
        <w:jc w:val="left"/>
        <w:tabs>
          <w:tab w:pos="2320" w:val="left"/>
          <w:tab w:pos="8140" w:val="left"/>
          <w:tab w:pos="966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-7"/>
        </w:rPr>
        <w:t>"@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6"/>
          <w:szCs w:val="26"/>
          <w:color w:val="6B6B6B"/>
          <w:spacing w:val="0"/>
          <w:w w:val="100"/>
          <w:position w:val="-13"/>
        </w:rPr>
        <w:t>Abd</w:t>
      </w:r>
      <w:r>
        <w:rPr>
          <w:rFonts w:ascii="Times New Roman" w:hAnsi="Times New Roman" w:cs="Times New Roman" w:eastAsia="Times New Roman"/>
          <w:sz w:val="26"/>
          <w:szCs w:val="26"/>
          <w:color w:val="6B6B6B"/>
          <w:spacing w:val="25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B6B6B"/>
          <w:spacing w:val="0"/>
          <w:w w:val="93"/>
          <w:position w:val="-13"/>
        </w:rPr>
        <w:t>rr</w:t>
      </w:r>
      <w:r>
        <w:rPr>
          <w:rFonts w:ascii="Times New Roman" w:hAnsi="Times New Roman" w:cs="Times New Roman" w:eastAsia="Times New Roman"/>
          <w:sz w:val="26"/>
          <w:szCs w:val="26"/>
          <w:color w:val="6B6B6B"/>
          <w:spacing w:val="-17"/>
          <w:w w:val="92"/>
          <w:position w:val="-13"/>
        </w:rPr>
        <w:t>a</w:t>
      </w:r>
      <w:r>
        <w:rPr>
          <w:rFonts w:ascii="Times New Roman" w:hAnsi="Times New Roman" w:cs="Times New Roman" w:eastAsia="Times New Roman"/>
          <w:sz w:val="26"/>
          <w:szCs w:val="26"/>
          <w:color w:val="46496B"/>
          <w:spacing w:val="-18"/>
          <w:w w:val="566"/>
          <w:position w:val="-13"/>
        </w:rPr>
        <w:t>P</w:t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0"/>
          <w:w w:val="72"/>
          <w:position w:val="-13"/>
        </w:rPr>
        <w:t>ÇU</w:t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15"/>
          <w:szCs w:val="15"/>
          <w:color w:val="858585"/>
          <w:spacing w:val="0"/>
          <w:w w:val="600"/>
          <w:position w:val="-3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858585"/>
          <w:spacing w:val="-196"/>
          <w:w w:val="600"/>
          <w:position w:val="-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6B6B6B"/>
          <w:spacing w:val="0"/>
          <w:w w:val="139"/>
          <w:position w:val="-3"/>
        </w:rPr>
        <w:t>.,</w:t>
      </w:r>
      <w:r>
        <w:rPr>
          <w:rFonts w:ascii="Times New Roman" w:hAnsi="Times New Roman" w:cs="Times New Roman" w:eastAsia="Times New Roman"/>
          <w:sz w:val="15"/>
          <w:szCs w:val="15"/>
          <w:color w:val="6B6B6B"/>
          <w:spacing w:val="-6"/>
          <w:w w:val="139"/>
          <w:position w:val="-3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545454"/>
          <w:spacing w:val="0"/>
          <w:w w:val="485"/>
          <w:position w:val="-3"/>
        </w:rPr>
        <w:t>!</w:t>
      </w:r>
      <w:r>
        <w:rPr>
          <w:rFonts w:ascii="Times New Roman" w:hAnsi="Times New Roman" w:cs="Times New Roman" w:eastAsia="Times New Roman"/>
          <w:sz w:val="15"/>
          <w:szCs w:val="15"/>
          <w:color w:val="545454"/>
          <w:spacing w:val="11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6B6B6B"/>
          <w:spacing w:val="0"/>
          <w:w w:val="60"/>
          <w:i/>
          <w:position w:val="-3"/>
        </w:rPr>
        <w:t>f</w:t>
      </w:r>
      <w:r>
        <w:rPr>
          <w:rFonts w:ascii="Arial" w:hAnsi="Arial" w:cs="Arial" w:eastAsia="Arial"/>
          <w:sz w:val="18"/>
          <w:szCs w:val="18"/>
          <w:color w:val="6B6B6B"/>
          <w:spacing w:val="0"/>
          <w:w w:val="60"/>
          <w:i/>
          <w:position w:val="-3"/>
        </w:rPr>
        <w:t>J</w:t>
      </w:r>
      <w:r>
        <w:rPr>
          <w:rFonts w:ascii="Arial" w:hAnsi="Arial" w:cs="Arial" w:eastAsia="Arial"/>
          <w:sz w:val="18"/>
          <w:szCs w:val="18"/>
          <w:color w:val="6B6B6B"/>
          <w:spacing w:val="15"/>
          <w:w w:val="60"/>
          <w:i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233"/>
          <w:position w:val="-3"/>
        </w:rPr>
        <w:t>d</w:t>
      </w:r>
      <w:r>
        <w:rPr>
          <w:rFonts w:ascii="Arial" w:hAnsi="Arial" w:cs="Arial" w:eastAsia="Arial"/>
          <w:sz w:val="18"/>
          <w:szCs w:val="18"/>
          <w:color w:val="545454"/>
          <w:spacing w:val="-28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858585"/>
          <w:spacing w:val="0"/>
          <w:w w:val="172"/>
          <w:position w:val="-3"/>
        </w:rPr>
        <w:t>;</w:t>
      </w:r>
      <w:r>
        <w:rPr>
          <w:rFonts w:ascii="Arial" w:hAnsi="Arial" w:cs="Arial" w:eastAsia="Arial"/>
          <w:sz w:val="18"/>
          <w:szCs w:val="18"/>
          <w:color w:val="858585"/>
          <w:spacing w:val="5"/>
          <w:w w:val="172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6B6B6B"/>
          <w:spacing w:val="0"/>
          <w:w w:val="55"/>
          <w:position w:val="-3"/>
        </w:rPr>
        <w:t>....</w:t>
      </w:r>
      <w:r>
        <w:rPr>
          <w:rFonts w:ascii="Arial" w:hAnsi="Arial" w:cs="Arial" w:eastAsia="Arial"/>
          <w:sz w:val="18"/>
          <w:szCs w:val="18"/>
          <w:color w:val="6B6B6B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8"/>
          <w:szCs w:val="18"/>
          <w:color w:val="6B6B6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34"/>
          <w:szCs w:val="34"/>
          <w:color w:val="545454"/>
          <w:spacing w:val="0"/>
          <w:w w:val="104"/>
          <w:i/>
          <w:position w:val="-3"/>
        </w:rPr>
        <w:t>'fl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560" w:right="300"/>
        </w:sectPr>
      </w:pPr>
      <w:rPr/>
    </w:p>
    <w:p>
      <w:pPr>
        <w:spacing w:before="0" w:after="0" w:line="396" w:lineRule="exact"/>
        <w:ind w:left="306" w:right="-99"/>
        <w:jc w:val="left"/>
        <w:tabs>
          <w:tab w:pos="2320" w:val="left"/>
          <w:tab w:pos="3660" w:val="left"/>
          <w:tab w:pos="842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Arial" w:hAnsi="Arial" w:cs="Arial" w:eastAsia="Arial"/>
          <w:sz w:val="25"/>
          <w:szCs w:val="25"/>
          <w:color w:val="3D3D3D"/>
          <w:spacing w:val="0"/>
          <w:w w:val="51"/>
          <w:position w:val="11"/>
        </w:rPr>
        <w:t>::r::</w:t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100"/>
          <w:position w:val="11"/>
        </w:rPr>
        <w:tab/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100"/>
          <w:position w:val="11"/>
        </w:rPr>
      </w:r>
      <w:r>
        <w:rPr>
          <w:rFonts w:ascii="Arial" w:hAnsi="Arial" w:cs="Arial" w:eastAsia="Arial"/>
          <w:sz w:val="21"/>
          <w:szCs w:val="21"/>
          <w:color w:val="ACAEAE"/>
          <w:spacing w:val="-7"/>
          <w:w w:val="127"/>
          <w:position w:val="5"/>
        </w:rPr>
        <w:t>l</w:t>
      </w:r>
      <w:r>
        <w:rPr>
          <w:rFonts w:ascii="Arial" w:hAnsi="Arial" w:cs="Arial" w:eastAsia="Arial"/>
          <w:sz w:val="21"/>
          <w:szCs w:val="21"/>
          <w:color w:val="858585"/>
          <w:spacing w:val="0"/>
          <w:w w:val="91"/>
          <w:position w:val="5"/>
        </w:rPr>
        <w:t>l</w:t>
      </w:r>
      <w:r>
        <w:rPr>
          <w:rFonts w:ascii="Arial" w:hAnsi="Arial" w:cs="Arial" w:eastAsia="Arial"/>
          <w:sz w:val="21"/>
          <w:szCs w:val="21"/>
          <w:color w:val="858585"/>
          <w:spacing w:val="9"/>
          <w:w w:val="90"/>
          <w:position w:val="5"/>
        </w:rPr>
        <w:t>f</w:t>
      </w:r>
      <w:r>
        <w:rPr>
          <w:rFonts w:ascii="Arial" w:hAnsi="Arial" w:cs="Arial" w:eastAsia="Arial"/>
          <w:sz w:val="21"/>
          <w:szCs w:val="21"/>
          <w:color w:val="545454"/>
          <w:spacing w:val="0"/>
          <w:w w:val="100"/>
          <w:position w:val="5"/>
        </w:rPr>
        <w:t>ap.Meı</w:t>
      </w:r>
      <w:r>
        <w:rPr>
          <w:rFonts w:ascii="Arial" w:hAnsi="Arial" w:cs="Arial" w:eastAsia="Arial"/>
          <w:sz w:val="21"/>
          <w:szCs w:val="21"/>
          <w:color w:val="545454"/>
          <w:spacing w:val="0"/>
          <w:w w:val="101"/>
          <w:position w:val="5"/>
        </w:rPr>
        <w:t>1</w:t>
      </w:r>
      <w:r>
        <w:rPr>
          <w:rFonts w:ascii="Arial" w:hAnsi="Arial" w:cs="Arial" w:eastAsia="Arial"/>
          <w:sz w:val="21"/>
          <w:szCs w:val="21"/>
          <w:color w:val="545454"/>
          <w:spacing w:val="-31"/>
          <w:w w:val="100"/>
          <w:position w:val="5"/>
        </w:rPr>
        <w:t> </w:t>
      </w:r>
      <w:r>
        <w:rPr>
          <w:rFonts w:ascii="Arial" w:hAnsi="Arial" w:cs="Arial" w:eastAsia="Arial"/>
          <w:sz w:val="22"/>
          <w:szCs w:val="22"/>
          <w:color w:val="545454"/>
          <w:spacing w:val="0"/>
          <w:w w:val="100"/>
          <w:position w:val="5"/>
        </w:rPr>
        <w:t>ez</w:t>
      </w:r>
      <w:r>
        <w:rPr>
          <w:rFonts w:ascii="Arial" w:hAnsi="Arial" w:cs="Arial" w:eastAsia="Arial"/>
          <w:sz w:val="22"/>
          <w:szCs w:val="22"/>
          <w:color w:val="54545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2"/>
          <w:szCs w:val="22"/>
          <w:color w:val="545454"/>
          <w:spacing w:val="0"/>
          <w:w w:val="81"/>
          <w:position w:val="5"/>
        </w:rPr>
        <w:t>·ıg</w:t>
      </w:r>
      <w:r>
        <w:rPr>
          <w:rFonts w:ascii="Arial" w:hAnsi="Arial" w:cs="Arial" w:eastAsia="Arial"/>
          <w:sz w:val="22"/>
          <w:szCs w:val="22"/>
          <w:color w:val="545454"/>
          <w:spacing w:val="0"/>
          <w:w w:val="81"/>
          <w:position w:val="5"/>
        </w:rPr>
        <w:t>e</w:t>
      </w:r>
      <w:r>
        <w:rPr>
          <w:rFonts w:ascii="Arial" w:hAnsi="Arial" w:cs="Arial" w:eastAsia="Arial"/>
          <w:sz w:val="22"/>
          <w:szCs w:val="22"/>
          <w:color w:val="545454"/>
          <w:spacing w:val="0"/>
          <w:w w:val="81"/>
          <w:position w:val="5"/>
        </w:rPr>
        <w:t> </w:t>
      </w:r>
      <w:r>
        <w:rPr>
          <w:rFonts w:ascii="Arial" w:hAnsi="Arial" w:cs="Arial" w:eastAsia="Arial"/>
          <w:sz w:val="22"/>
          <w:szCs w:val="22"/>
          <w:color w:val="545454"/>
          <w:spacing w:val="15"/>
          <w:w w:val="81"/>
          <w:position w:val="5"/>
        </w:rPr>
        <w:t> </w:t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100"/>
          <w:position w:val="5"/>
        </w:rPr>
        <w:t>miri</w:t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3"/>
          <w:szCs w:val="13"/>
          <w:color w:val="858585"/>
          <w:spacing w:val="0"/>
          <w:w w:val="206"/>
          <w:position w:val="9"/>
        </w:rPr>
        <w:t>'•</w:t>
      </w:r>
      <w:r>
        <w:rPr>
          <w:rFonts w:ascii="Times New Roman" w:hAnsi="Times New Roman" w:cs="Times New Roman" w:eastAsia="Times New Roman"/>
          <w:sz w:val="13"/>
          <w:szCs w:val="13"/>
          <w:color w:val="858585"/>
          <w:spacing w:val="59"/>
          <w:w w:val="206"/>
          <w:position w:val="9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6B6B6B"/>
          <w:spacing w:val="0"/>
          <w:w w:val="62"/>
          <w:position w:val="14"/>
        </w:rPr>
        <w:t>j.';</w:t>
      </w:r>
      <w:r>
        <w:rPr>
          <w:rFonts w:ascii="Times New Roman" w:hAnsi="Times New Roman" w:cs="Times New Roman" w:eastAsia="Times New Roman"/>
          <w:sz w:val="12"/>
          <w:szCs w:val="12"/>
          <w:color w:val="6B6B6B"/>
          <w:spacing w:val="15"/>
          <w:w w:val="62"/>
          <w:position w:val="14"/>
        </w:rPr>
        <w:t> </w:t>
      </w:r>
      <w:r>
        <w:rPr>
          <w:rFonts w:ascii="Arial" w:hAnsi="Arial" w:cs="Arial" w:eastAsia="Arial"/>
          <w:sz w:val="28"/>
          <w:szCs w:val="28"/>
          <w:color w:val="ACAEAE"/>
          <w:spacing w:val="-6"/>
          <w:w w:val="134"/>
          <w:position w:val="-1"/>
        </w:rPr>
        <w:t>.</w:t>
      </w:r>
      <w:r>
        <w:rPr>
          <w:rFonts w:ascii="Arial" w:hAnsi="Arial" w:cs="Arial" w:eastAsia="Arial"/>
          <w:sz w:val="28"/>
          <w:szCs w:val="28"/>
          <w:color w:val="9A9A9A"/>
          <w:spacing w:val="-17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ACAEAE"/>
          <w:spacing w:val="0"/>
          <w:w w:val="16"/>
          <w:position w:val="-3"/>
        </w:rPr>
        <w:t>..</w:t>
      </w:r>
      <w:r>
        <w:rPr>
          <w:rFonts w:ascii="Times New Roman" w:hAnsi="Times New Roman" w:cs="Times New Roman" w:eastAsia="Times New Roman"/>
          <w:sz w:val="25"/>
          <w:szCs w:val="25"/>
          <w:color w:val="ACAEAE"/>
          <w:spacing w:val="-5"/>
          <w:w w:val="16"/>
          <w:position w:val="-3"/>
        </w:rPr>
        <w:t>_</w:t>
      </w:r>
      <w:r>
        <w:rPr>
          <w:rFonts w:ascii="Times New Roman" w:hAnsi="Times New Roman" w:cs="Times New Roman" w:eastAsia="Times New Roman"/>
          <w:sz w:val="25"/>
          <w:szCs w:val="25"/>
          <w:color w:val="6B6B6B"/>
          <w:spacing w:val="6"/>
          <w:w w:val="77"/>
          <w:position w:val="-3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9A9A9A"/>
          <w:spacing w:val="0"/>
          <w:w w:val="80"/>
          <w:position w:val="14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396" w:lineRule="exact"/>
        <w:ind w:right="-20"/>
        <w:jc w:val="left"/>
        <w:tabs>
          <w:tab w:pos="70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37"/>
          <w:szCs w:val="37"/>
          <w:color w:val="545454"/>
          <w:spacing w:val="-7"/>
          <w:w w:val="51"/>
          <w:position w:val="-1"/>
        </w:rPr>
        <w:t>"</w:t>
      </w:r>
      <w:r>
        <w:rPr>
          <w:rFonts w:ascii="Arial" w:hAnsi="Arial" w:cs="Arial" w:eastAsia="Arial"/>
          <w:sz w:val="37"/>
          <w:szCs w:val="37"/>
          <w:color w:val="545454"/>
          <w:spacing w:val="0"/>
          <w:w w:val="51"/>
          <w:position w:val="-1"/>
        </w:rPr>
        <w:t>"</w:t>
      </w:r>
      <w:r>
        <w:rPr>
          <w:rFonts w:ascii="Arial" w:hAnsi="Arial" w:cs="Arial" w:eastAsia="Arial"/>
          <w:sz w:val="37"/>
          <w:szCs w:val="37"/>
          <w:color w:val="545454"/>
          <w:spacing w:val="-7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58585"/>
          <w:spacing w:val="0"/>
          <w:w w:val="211"/>
          <w:position w:val="14"/>
        </w:rPr>
        <w:t>"</w:t>
      </w:r>
      <w:r>
        <w:rPr>
          <w:rFonts w:ascii="Times New Roman" w:hAnsi="Times New Roman" w:cs="Times New Roman" w:eastAsia="Times New Roman"/>
          <w:sz w:val="12"/>
          <w:szCs w:val="12"/>
          <w:color w:val="858585"/>
          <w:spacing w:val="0"/>
          <w:w w:val="100"/>
          <w:position w:val="14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858585"/>
          <w:spacing w:val="0"/>
          <w:w w:val="100"/>
          <w:position w:val="14"/>
        </w:rPr>
      </w:r>
      <w:r>
        <w:rPr>
          <w:rFonts w:ascii="Arial" w:hAnsi="Arial" w:cs="Arial" w:eastAsia="Arial"/>
          <w:sz w:val="23"/>
          <w:szCs w:val="23"/>
          <w:color w:val="ACAEAE"/>
          <w:spacing w:val="-54"/>
          <w:w w:val="123"/>
          <w:position w:val="4"/>
        </w:rPr>
        <w:t>·</w:t>
      </w:r>
      <w:r>
        <w:rPr>
          <w:rFonts w:ascii="Arial" w:hAnsi="Arial" w:cs="Arial" w:eastAsia="Arial"/>
          <w:sz w:val="14"/>
          <w:szCs w:val="14"/>
          <w:color w:val="ACAEAE"/>
          <w:spacing w:val="0"/>
          <w:w w:val="167"/>
          <w:position w:val="4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560" w:right="300"/>
          <w:cols w:num="2" w:equalWidth="0">
            <w:col w:w="9085" w:space="380"/>
            <w:col w:w="1595"/>
          </w:cols>
        </w:sectPr>
      </w:pPr>
      <w:rPr/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/>
        <w:pict>
          <v:group style="position:absolute;margin-left:32.60886pt;margin-top:24.48708pt;width:543.402543pt;height:789.020392pt;mso-position-horizontal-relative:page;mso-position-vertical-relative:page;z-index:-17003" coordorigin="652,490" coordsize="10868,15780">
            <v:group style="position:absolute;left:659;top:528;width:1926;height:2" coordorigin="659,528" coordsize="1926,2">
              <v:shape style="position:absolute;left:659;top:528;width:1926;height:2" coordorigin="659,528" coordsize="1926,0" path="m659,528l2585,528e" filled="f" stroked="t" strokeweight=".706329pt" strokecolor="#A0A0A0">
                <v:path arrowok="t"/>
              </v:shape>
            </v:group>
            <v:group style="position:absolute;left:671;top:523;width:2;height:5524" coordorigin="671,523" coordsize="2,5524">
              <v:shape style="position:absolute;left:671;top:523;width:2;height:5524" coordorigin="671,523" coordsize="0,5524" path="m671,6047l671,523e" filled="f" stroked="t" strokeweight=".706329pt" strokecolor="#676767">
                <v:path arrowok="t"/>
              </v:shape>
            </v:group>
            <v:group style="position:absolute;left:3339;top:528;width:231;height:2" coordorigin="3339,528" coordsize="231,2">
              <v:shape style="position:absolute;left:3339;top:528;width:231;height:2" coordorigin="3339,528" coordsize="231,0" path="m3339,528l3569,528e" filled="f" stroked="t" strokeweight=".470886pt" strokecolor="#545454">
                <v:path arrowok="t"/>
              </v:shape>
            </v:group>
            <v:group style="position:absolute;left:2260;top:525;width:9215;height:2" coordorigin="2260,525" coordsize="9215,2">
              <v:shape style="position:absolute;left:2260;top:525;width:9215;height:2" coordorigin="2260,525" coordsize="9215,0" path="m2260,525l11475,525e" filled="f" stroked="t" strokeweight=".706329pt" strokecolor="#747474">
                <v:path arrowok="t"/>
              </v:shape>
            </v:group>
            <v:group style="position:absolute;left:11464;top:499;width:2;height:2268" coordorigin="11464,499" coordsize="2,2268">
              <v:shape style="position:absolute;left:11464;top:499;width:2;height:2268" coordorigin="11464,499" coordsize="0,2268" path="m11464,2767l11464,499e" filled="f" stroked="t" strokeweight=".941772pt" strokecolor="#4B4B4B">
                <v:path arrowok="t"/>
              </v:shape>
            </v:group>
            <v:group style="position:absolute;left:9133;top:513;width:2;height:727" coordorigin="9133,513" coordsize="2,727">
              <v:shape style="position:absolute;left:9133;top:513;width:2;height:727" coordorigin="9133,513" coordsize="0,727" path="m9133,1241l9133,513e" filled="f" stroked="t" strokeweight=".706329pt" strokecolor="#606060">
                <v:path arrowok="t"/>
              </v:shape>
            </v:group>
            <v:group style="position:absolute;left:666;top:1003;width:2;height:361" coordorigin="666,1003" coordsize="2,361">
              <v:shape style="position:absolute;left:666;top:1003;width:2;height:361" coordorigin="666,1003" coordsize="0,361" path="m666,1364l666,1003e" filled="f" stroked="t" strokeweight=".470886pt" strokecolor="#9C9C9C">
                <v:path arrowok="t"/>
              </v:shape>
            </v:group>
            <v:group style="position:absolute;left:2442;top:518;width:2;height:1108" coordorigin="2442,518" coordsize="2,1108">
              <v:shape style="position:absolute;left:2442;top:518;width:2;height:1108" coordorigin="2442,518" coordsize="0,1108" path="m2442,1626l2442,518e" filled="f" stroked="t" strokeweight=".706329pt" strokecolor="#A0A0A0">
                <v:path arrowok="t"/>
              </v:shape>
            </v:group>
            <v:group style="position:absolute;left:9135;top:1184;width:2;height:181" coordorigin="9135,1184" coordsize="2,181">
              <v:shape style="position:absolute;left:9135;top:1184;width:2;height:181" coordorigin="9135,1184" coordsize="0,181" path="m9135,1364l9135,1184e" filled="f" stroked="t" strokeweight=".470886pt" strokecolor="#4B4B4B">
                <v:path arrowok="t"/>
              </v:shape>
            </v:group>
            <v:group style="position:absolute;left:9135;top:1307;width:2;height:732" coordorigin="9135,1307" coordsize="2,732">
              <v:shape style="position:absolute;left:9135;top:1307;width:2;height:732" coordorigin="9135,1307" coordsize="0,732" path="m9135,2039l9135,1307e" filled="f" stroked="t" strokeweight=".706329pt" strokecolor="#606060">
                <v:path arrowok="t"/>
              </v:shape>
            </v:group>
            <v:group style="position:absolute;left:671;top:1379;width:2;height:675" coordorigin="671,1379" coordsize="2,675">
              <v:shape style="position:absolute;left:671;top:1379;width:2;height:675" coordorigin="671,1379" coordsize="0,675" path="m671,2054l671,1379e" filled="f" stroked="t" strokeweight=".941772pt" strokecolor="#838383">
                <v:path arrowok="t"/>
              </v:shape>
            </v:group>
            <v:group style="position:absolute;left:2442;top:1521;width:2;height:509" coordorigin="2442,1521" coordsize="2,509">
              <v:shape style="position:absolute;left:2442;top:1521;width:2;height:509" coordorigin="2442,1521" coordsize="0,509" path="m2442,2030l2442,1521e" filled="f" stroked="t" strokeweight=".706329pt" strokecolor="#707070">
                <v:path arrowok="t"/>
              </v:shape>
            </v:group>
            <v:group style="position:absolute;left:669;top:2028;width:3103;height:2" coordorigin="669,2028" coordsize="3103,2">
              <v:shape style="position:absolute;left:669;top:2028;width:3103;height:2" coordorigin="669,2028" coordsize="3103,0" path="m669,2028l3772,2028e" filled="f" stroked="t" strokeweight=".706329pt" strokecolor="#777777">
                <v:path arrowok="t"/>
              </v:shape>
            </v:group>
            <v:group style="position:absolute;left:3715;top:2025;width:226;height:2" coordorigin="3715,2025" coordsize="226,2">
              <v:shape style="position:absolute;left:3715;top:2025;width:226;height:2" coordorigin="3715,2025" coordsize="226,0" path="m3715,2025l3941,2025e" filled="f" stroked="t" strokeweight=".470886pt" strokecolor="#606060">
                <v:path arrowok="t"/>
              </v:shape>
            </v:group>
            <v:group style="position:absolute;left:3885;top:2025;width:7591;height:2" coordorigin="3885,2025" coordsize="7591,2">
              <v:shape style="position:absolute;left:3885;top:2025;width:7591;height:2" coordorigin="3885,2025" coordsize="7591,0" path="m3885,2025l11475,2025e" filled="f" stroked="t" strokeweight=".706329pt" strokecolor="#777777">
                <v:path arrowok="t"/>
              </v:shape>
            </v:group>
            <v:group style="position:absolute;left:673;top:1982;width:2;height:328" coordorigin="673,1982" coordsize="2,328">
              <v:shape style="position:absolute;left:673;top:1982;width:2;height:328" coordorigin="673,1982" coordsize="0,328" path="m673,2310l673,1982e" filled="f" stroked="t" strokeweight=".470886pt" strokecolor="#444444">
                <v:path arrowok="t"/>
              </v:shape>
            </v:group>
            <v:group style="position:absolute;left:664;top:2265;width:10812;height:2" coordorigin="664,2265" coordsize="10812,2">
              <v:shape style="position:absolute;left:664;top:2265;width:10812;height:2" coordorigin="664,2265" coordsize="10812,0" path="m664,2265l11475,2265e" filled="f" stroked="t" strokeweight=".706329pt" strokecolor="#747474">
                <v:path arrowok="t"/>
              </v:shape>
            </v:group>
            <v:group style="position:absolute;left:664;top:2505;width:10816;height:2" coordorigin="664,2505" coordsize="10816,2">
              <v:shape style="position:absolute;left:664;top:2505;width:10816;height:2" coordorigin="664,2505" coordsize="10816,0" path="m664,2505l11480,2505e" filled="f" stroked="t" strokeweight=".706329pt" strokecolor="#707070">
                <v:path arrowok="t"/>
              </v:shape>
            </v:group>
            <v:group style="position:absolute;left:1959;top:2743;width:4332;height:2" coordorigin="1959,2743" coordsize="4332,2">
              <v:shape style="position:absolute;left:1959;top:2743;width:4332;height:2" coordorigin="1959,2743" coordsize="4332,0" path="m1959,2743l6291,2743e" filled="f" stroked="t" strokeweight=".470886pt" strokecolor="#6B6B6B">
                <v:path arrowok="t"/>
              </v:shape>
            </v:group>
            <v:group style="position:absolute;left:669;top:2743;width:10812;height:2" coordorigin="669,2743" coordsize="10812,2">
              <v:shape style="position:absolute;left:669;top:2743;width:10812;height:2" coordorigin="669,2743" coordsize="10812,0" path="m669,2743l11480,2743e" filled="f" stroked="t" strokeweight=".706329pt" strokecolor="#707070">
                <v:path arrowok="t"/>
              </v:shape>
            </v:group>
            <v:group style="position:absolute;left:6767;top:2743;width:245;height:2" coordorigin="6767,2743" coordsize="245,2">
              <v:shape style="position:absolute;left:6767;top:2743;width:245;height:2" coordorigin="6767,2743" coordsize="245,0" path="m6767,2743l7011,2743e" filled="f" stroked="t" strokeweight=".470886pt" strokecolor="#575757">
                <v:path arrowok="t"/>
              </v:shape>
            </v:group>
            <v:group style="position:absolute;left:8655;top:2743;width:499;height:2" coordorigin="8655,2743" coordsize="499,2">
              <v:shape style="position:absolute;left:8655;top:2743;width:499;height:2" coordorigin="8655,2743" coordsize="499,0" path="m8655,2743l9154,2743e" filled="f" stroked="t" strokeweight=".470886pt" strokecolor="#646464">
                <v:path arrowok="t"/>
              </v:shape>
            </v:group>
            <v:group style="position:absolute;left:10350;top:2743;width:188;height:2" coordorigin="10350,2743" coordsize="188,2">
              <v:shape style="position:absolute;left:10350;top:2743;width:188;height:2" coordorigin="10350,2743" coordsize="188,0" path="m10350,2743l10538,2743e" filled="f" stroked="t" strokeweight=".470886pt" strokecolor="#646464">
                <v:path arrowok="t"/>
              </v:shape>
            </v:group>
            <v:group style="position:absolute;left:673;top:2695;width:2;height:314" coordorigin="673,2695" coordsize="2,314">
              <v:shape style="position:absolute;left:673;top:2695;width:2;height:314" coordorigin="673,2695" coordsize="0,314" path="m673,3009l673,2695e" filled="f" stroked="t" strokeweight=".470886pt" strokecolor="#3B3B3B">
                <v:path arrowok="t"/>
              </v:shape>
            </v:group>
            <v:group style="position:absolute;left:664;top:2983;width:10816;height:2" coordorigin="664,2983" coordsize="10816,2">
              <v:shape style="position:absolute;left:664;top:2983;width:10816;height:2" coordorigin="664,2983" coordsize="10816,0" path="m664,2983l11480,2983e" filled="f" stroked="t" strokeweight=".706329pt" strokecolor="#8C8C8C">
                <v:path arrowok="t"/>
              </v:shape>
            </v:group>
            <v:group style="position:absolute;left:10350;top:2981;width:188;height:2" coordorigin="10350,2981" coordsize="188,2">
              <v:shape style="position:absolute;left:10350;top:2981;width:188;height:2" coordorigin="10350,2981" coordsize="188,0" path="m10350,2981l10538,2981e" filled="f" stroked="t" strokeweight=".470886pt" strokecolor="#747474">
                <v:path arrowok="t"/>
              </v:shape>
            </v:group>
            <v:group style="position:absolute;left:11475;top:2695;width:2;height:2562" coordorigin="11475,2695" coordsize="2,2562">
              <v:shape style="position:absolute;left:11475;top:2695;width:2;height:2562" coordorigin="11475,2695" coordsize="0,2562" path="m11475,5258l11475,2695e" filled="f" stroked="t" strokeweight=".941772pt" strokecolor="#646464">
                <v:path arrowok="t"/>
              </v:shape>
            </v:group>
            <v:group style="position:absolute;left:664;top:3223;width:3108;height:2" coordorigin="664,3223" coordsize="3108,2">
              <v:shape style="position:absolute;left:664;top:3223;width:3108;height:2" coordorigin="664,3223" coordsize="3108,0" path="m664,3223l3772,3223e" filled="f" stroked="t" strokeweight=".706329pt" strokecolor="#939393">
                <v:path arrowok="t"/>
              </v:shape>
            </v:group>
            <v:group style="position:absolute;left:3715;top:3223;width:226;height:2" coordorigin="3715,3223" coordsize="226,2">
              <v:shape style="position:absolute;left:3715;top:3223;width:226;height:2" coordorigin="3715,3223" coordsize="226,0" path="m3715,3223l3941,3223e" filled="f" stroked="t" strokeweight=".470886pt" strokecolor="#707070">
                <v:path arrowok="t"/>
              </v:shape>
            </v:group>
            <v:group style="position:absolute;left:3885;top:3221;width:7600;height:2" coordorigin="3885,3221" coordsize="7600,2">
              <v:shape style="position:absolute;left:3885;top:3221;width:7600;height:2" coordorigin="3885,3221" coordsize="7600,0" path="m3885,3221l11485,3221e" filled="f" stroked="t" strokeweight=".706329pt" strokecolor="#909090">
                <v:path arrowok="t"/>
              </v:shape>
            </v:group>
            <v:group style="position:absolute;left:10350;top:3218;width:188;height:2" coordorigin="10350,3218" coordsize="188,2">
              <v:shape style="position:absolute;left:10350;top:3218;width:188;height:2" coordorigin="10350,3218" coordsize="188,0" path="m10350,3218l10538,3218e" filled="f" stroked="t" strokeweight=".470886pt" strokecolor="#777777">
                <v:path arrowok="t"/>
              </v:shape>
            </v:group>
            <v:group style="position:absolute;left:676;top:3195;width:2;height:490" coordorigin="676,3195" coordsize="2,490">
              <v:shape style="position:absolute;left:676;top:3195;width:2;height:490" coordorigin="676,3195" coordsize="0,490" path="m676,3684l676,3195e" filled="f" stroked="t" strokeweight=".470886pt" strokecolor="#4B4B4B">
                <v:path arrowok="t"/>
              </v:shape>
            </v:group>
            <v:group style="position:absolute;left:3922;top:3209;width:2;height:280" coordorigin="3922,3209" coordsize="2,280">
              <v:shape style="position:absolute;left:3922;top:3209;width:2;height:280" coordorigin="3922,3209" coordsize="0,280" path="m3922,3489l3922,3209e" filled="f" stroked="t" strokeweight=".706329pt" strokecolor="#4F4F4F">
                <v:path arrowok="t"/>
              </v:shape>
            </v:group>
            <v:group style="position:absolute;left:6993;top:3214;width:2;height:276" coordorigin="6993,3214" coordsize="2,276">
              <v:shape style="position:absolute;left:6993;top:3214;width:2;height:276" coordorigin="6993,3214" coordsize="0,276" path="m6993,3489l6993,3214e" filled="f" stroked="t" strokeweight=".941772pt" strokecolor="#646464">
                <v:path arrowok="t"/>
              </v:shape>
            </v:group>
            <v:group style="position:absolute;left:3922;top:3432;width:2;height:252" coordorigin="3922,3432" coordsize="2,252">
              <v:shape style="position:absolute;left:3922;top:3432;width:2;height:252" coordorigin="3922,3432" coordsize="0,252" path="m3922,3684l3922,3432e" filled="f" stroked="t" strokeweight=".470886pt" strokecolor="#3F3F3F">
                <v:path arrowok="t"/>
              </v:shape>
            </v:group>
            <v:group style="position:absolute;left:3918;top:3646;width:2072;height:2" coordorigin="3918,3646" coordsize="2072,2">
              <v:shape style="position:absolute;left:3918;top:3646;width:2072;height:2" coordorigin="3918,3646" coordsize="2072,0" path="m3918,3646l5990,3646e" filled="f" stroked="t" strokeweight=".706329pt" strokecolor="#707070">
                <v:path arrowok="t"/>
              </v:shape>
            </v:group>
            <v:group style="position:absolute;left:6993;top:3432;width:2;height:252" coordorigin="6993,3432" coordsize="2,252">
              <v:shape style="position:absolute;left:6993;top:3432;width:2;height:252" coordorigin="6993,3432" coordsize="0,252" path="m6993,3684l6993,3432e" filled="f" stroked="t" strokeweight=".470886pt" strokecolor="#383838">
                <v:path arrowok="t"/>
              </v:shape>
            </v:group>
            <v:group style="position:absolute;left:664;top:3958;width:3108;height:2" coordorigin="664,3958" coordsize="3108,2">
              <v:shape style="position:absolute;left:664;top:3958;width:3108;height:2" coordorigin="664,3958" coordsize="3108,0" path="m664,3958l3772,3958e" filled="f" stroked="t" strokeweight=".706329pt" strokecolor="#7C7C7C">
                <v:path arrowok="t"/>
              </v:shape>
            </v:group>
            <v:group style="position:absolute;left:3715;top:3955;width:235;height:2" coordorigin="3715,3955" coordsize="235,2">
              <v:shape style="position:absolute;left:3715;top:3955;width:235;height:2" coordorigin="3715,3955" coordsize="235,0" path="m3715,3955l3951,3955e" filled="f" stroked="t" strokeweight=".470886pt" strokecolor="#4B4B4B">
                <v:path arrowok="t"/>
              </v:shape>
            </v:group>
            <v:group style="position:absolute;left:3922;top:3575;width:2;height:385" coordorigin="3922,3575" coordsize="2,385">
              <v:shape style="position:absolute;left:3922;top:3575;width:2;height:385" coordorigin="3922,3575" coordsize="0,385" path="m3922,3960l3922,3575e" filled="f" stroked="t" strokeweight=".941772pt" strokecolor="#606060">
                <v:path arrowok="t"/>
              </v:shape>
            </v:group>
            <v:group style="position:absolute;left:3880;top:3948;width:2128;height:2" coordorigin="3880,3948" coordsize="2128,2">
              <v:shape style="position:absolute;left:3880;top:3948;width:2128;height:2" coordorigin="3880,3948" coordsize="2128,0" path="m3880,3948l6009,3948e" filled="f" stroked="t" strokeweight=".941772pt" strokecolor="#484848">
                <v:path arrowok="t"/>
              </v:shape>
            </v:group>
            <v:group style="position:absolute;left:5952;top:3953;width:5533;height:2" coordorigin="5952,3953" coordsize="5533,2">
              <v:shape style="position:absolute;left:5952;top:3953;width:5533;height:2" coordorigin="5952,3953" coordsize="5533,0" path="m5952,3953l11485,3953e" filled="f" stroked="t" strokeweight=".706329pt" strokecolor="#747474">
                <v:path arrowok="t"/>
              </v:shape>
            </v:group>
            <v:group style="position:absolute;left:6993;top:3627;width:2;height:333" coordorigin="6993,3627" coordsize="2,333">
              <v:shape style="position:absolute;left:6993;top:3627;width:2;height:333" coordorigin="6993,3627" coordsize="0,333" path="m6993,3960l6993,3627e" filled="f" stroked="t" strokeweight=".941772pt" strokecolor="#606060">
                <v:path arrowok="t"/>
              </v:shape>
            </v:group>
            <v:group style="position:absolute;left:673;top:3908;width:2;height:361" coordorigin="673,3908" coordsize="2,361">
              <v:shape style="position:absolute;left:673;top:3908;width:2;height:361" coordorigin="673,3908" coordsize="0,361" path="m673,4269l673,3908e" filled="f" stroked="t" strokeweight=".706329pt" strokecolor="#545454">
                <v:path arrowok="t"/>
              </v:shape>
            </v:group>
            <v:group style="position:absolute;left:2446;top:3950;width:2;height:319" coordorigin="2446,3950" coordsize="2,319">
              <v:shape style="position:absolute;left:2446;top:3950;width:2;height:319" coordorigin="2446,3950" coordsize="0,319" path="m2446,4269l2446,3950e" filled="f" stroked="t" strokeweight=".470886pt" strokecolor="#444444">
                <v:path arrowok="t"/>
              </v:shape>
            </v:group>
            <v:group style="position:absolute;left:4940;top:4238;width:650;height:2" coordorigin="4940,4238" coordsize="650,2">
              <v:shape style="position:absolute;left:4940;top:4238;width:650;height:2" coordorigin="4940,4238" coordsize="650,0" path="m4940,4238l5589,4238e" filled="f" stroked="t" strokeweight=".706329pt" strokecolor="#7C7C7C">
                <v:path arrowok="t"/>
              </v:shape>
            </v:group>
            <v:group style="position:absolute;left:669;top:4240;width:10816;height:2" coordorigin="669,4240" coordsize="10816,2">
              <v:shape style="position:absolute;left:669;top:4240;width:10816;height:2" coordorigin="669,4240" coordsize="10816,0" path="m669,4240l11485,4240e" filled="f" stroked="t" strokeweight=".706329pt" strokecolor="#7C7C7C">
                <v:path arrowok="t"/>
              </v:shape>
            </v:group>
            <v:group style="position:absolute;left:5952;top:4238;width:1917;height:2" coordorigin="5952,4238" coordsize="1917,2">
              <v:shape style="position:absolute;left:5952;top:4238;width:1917;height:2" coordorigin="5952,4238" coordsize="1917,0" path="m5952,4238l7869,4238e" filled="f" stroked="t" strokeweight=".706329pt" strokecolor="#777777">
                <v:path arrowok="t"/>
              </v:shape>
            </v:group>
            <v:group style="position:absolute;left:10350;top:4236;width:188;height:2" coordorigin="10350,4236" coordsize="188,2">
              <v:shape style="position:absolute;left:10350;top:4236;width:188;height:2" coordorigin="10350,4236" coordsize="188,0" path="m10350,4236l10538,4236e" filled="f" stroked="t" strokeweight=".470886pt" strokecolor="#707070">
                <v:path arrowok="t"/>
              </v:shape>
            </v:group>
            <v:group style="position:absolute;left:2446;top:4198;width:2;height:547" coordorigin="2446,4198" coordsize="2,547">
              <v:shape style="position:absolute;left:2446;top:4198;width:2;height:547" coordorigin="2446,4198" coordsize="0,547" path="m2446,4744l2446,4198e" filled="f" stroked="t" strokeweight=".941772pt" strokecolor="#606060">
                <v:path arrowok="t"/>
              </v:shape>
            </v:group>
            <v:group style="position:absolute;left:2434;top:4481;width:9055;height:2" coordorigin="2434,4481" coordsize="9055,2">
              <v:shape style="position:absolute;left:2434;top:4481;width:9055;height:2" coordorigin="2434,4481" coordsize="9055,0" path="m2434,4481l11490,4481e" filled="f" stroked="t" strokeweight=".706329pt" strokecolor="#777777">
                <v:path arrowok="t"/>
              </v:shape>
            </v:group>
            <v:group style="position:absolute;left:6720;top:4478;width:306;height:2" coordorigin="6720,4478" coordsize="306,2">
              <v:shape style="position:absolute;left:6720;top:4478;width:306;height:2" coordorigin="6720,4478" coordsize="306,0" path="m6720,4478l7026,4478e" filled="f" stroked="t" strokeweight=".941772pt" strokecolor="#8C8C8C">
                <v:path arrowok="t"/>
              </v:shape>
            </v:group>
            <v:group style="position:absolute;left:6955;top:4478;width:480;height:2" coordorigin="6955,4478" coordsize="480,2">
              <v:shape style="position:absolute;left:6955;top:4478;width:480;height:2" coordorigin="6955,4478" coordsize="480,0" path="m6955,4478l7435,4478e" filled="f" stroked="t" strokeweight=".470886pt" strokecolor="#707070">
                <v:path arrowok="t"/>
              </v:shape>
            </v:group>
            <v:group style="position:absolute;left:4973;top:4469;width:2;height:276" coordorigin="4973,4469" coordsize="2,276">
              <v:shape style="position:absolute;left:4973;top:4469;width:2;height:276" coordorigin="4973,4469" coordsize="0,276" path="m4973,4744l4973,4469e" filled="f" stroked="t" strokeweight=".470886pt" strokecolor="#444444">
                <v:path arrowok="t"/>
              </v:shape>
            </v:group>
            <v:group style="position:absolute;left:7845;top:4473;width:2;height:352" coordorigin="7845,4473" coordsize="2,352">
              <v:shape style="position:absolute;left:7845;top:4473;width:2;height:352" coordorigin="7845,4473" coordsize="0,352" path="m7845,4825l7845,4473e" filled="f" stroked="t" strokeweight=".706329pt" strokecolor="#4F4F4F">
                <v:path arrowok="t"/>
              </v:shape>
            </v:group>
            <v:group style="position:absolute;left:673;top:4687;width:2;height:561" coordorigin="673,4687" coordsize="2,561">
              <v:shape style="position:absolute;left:673;top:4687;width:2;height:561" coordorigin="673,4687" coordsize="0,561" path="m673,5248l673,4687e" filled="f" stroked="t" strokeweight=".470886pt" strokecolor="#545454">
                <v:path arrowok="t"/>
              </v:shape>
            </v:group>
            <v:group style="position:absolute;left:2444;top:4687;width:2;height:290" coordorigin="2444,4687" coordsize="2,290">
              <v:shape style="position:absolute;left:2444;top:4687;width:2;height:290" coordorigin="2444,4687" coordsize="0,290" path="m2444,4977l2444,4687e" filled="f" stroked="t" strokeweight=".470886pt" strokecolor="#444444">
                <v:path arrowok="t"/>
              </v:shape>
            </v:group>
            <v:group style="position:absolute;left:4973;top:4687;width:2;height:561" coordorigin="4973,4687" coordsize="2,561">
              <v:shape style="position:absolute;left:4973;top:4687;width:2;height:561" coordorigin="4973,4687" coordsize="0,561" path="m4973,5248l4973,4687e" filled="f" stroked="t" strokeweight=".706329pt" strokecolor="#5B5B5B">
                <v:path arrowok="t"/>
              </v:shape>
            </v:group>
            <v:group style="position:absolute;left:4963;top:4958;width:1045;height:2" coordorigin="4963,4958" coordsize="1045,2">
              <v:shape style="position:absolute;left:4963;top:4958;width:1045;height:2" coordorigin="4963,4958" coordsize="1045,0" path="m4963,4958l6009,4958e" filled="f" stroked="t" strokeweight=".706329pt" strokecolor="#747474">
                <v:path arrowok="t"/>
              </v:shape>
            </v:group>
            <v:group style="position:absolute;left:5952;top:4958;width:339;height:2" coordorigin="5952,4958" coordsize="339,2">
              <v:shape style="position:absolute;left:5952;top:4958;width:339;height:2" coordorigin="5952,4958" coordsize="339,0" path="m5952,4958l6291,4958e" filled="f" stroked="t" strokeweight=".470886pt" strokecolor="#676767">
                <v:path arrowok="t"/>
              </v:shape>
            </v:group>
            <v:group style="position:absolute;left:6235;top:4958;width:589;height:2" coordorigin="6235,4958" coordsize="589,2">
              <v:shape style="position:absolute;left:6235;top:4958;width:589;height:2" coordorigin="6235,4958" coordsize="589,0" path="m6235,4958l6823,4958e" filled="f" stroked="t" strokeweight=".706329pt" strokecolor="#777777">
                <v:path arrowok="t"/>
              </v:shape>
            </v:group>
            <v:group style="position:absolute;left:6767;top:4958;width:245;height:2" coordorigin="6767,4958" coordsize="245,2">
              <v:shape style="position:absolute;left:6767;top:4958;width:245;height:2" coordorigin="6767,4958" coordsize="245,0" path="m6767,4958l7011,4958e" filled="f" stroked="t" strokeweight=".470886pt" strokecolor="#575757">
                <v:path arrowok="t"/>
              </v:shape>
            </v:group>
            <v:group style="position:absolute;left:6955;top:4958;width:1799;height:2" coordorigin="6955,4958" coordsize="1799,2">
              <v:shape style="position:absolute;left:6955;top:4958;width:1799;height:2" coordorigin="6955,4958" coordsize="1799,0" path="m6955,4958l8754,4958e" filled="f" stroked="t" strokeweight=".706329pt" strokecolor="#838383">
                <v:path arrowok="t"/>
              </v:shape>
            </v:group>
            <v:group style="position:absolute;left:7845;top:4687;width:2;height:280" coordorigin="7845,4687" coordsize="2,280">
              <v:shape style="position:absolute;left:7845;top:4687;width:2;height:280" coordorigin="7845,4687" coordsize="0,280" path="m7845,4968l7845,4687e" filled="f" stroked="t" strokeweight=".706329pt" strokecolor="#6B6B6B">
                <v:path arrowok="t"/>
              </v:shape>
            </v:group>
            <v:group style="position:absolute;left:8655;top:4958;width:499;height:2" coordorigin="8655,4958" coordsize="499,2">
              <v:shape style="position:absolute;left:8655;top:4958;width:499;height:2" coordorigin="8655,4958" coordsize="499,0" path="m8655,4958l9154,4958e" filled="f" stroked="t" strokeweight=".470886pt" strokecolor="#777777">
                <v:path arrowok="t"/>
              </v:shape>
            </v:group>
            <v:group style="position:absolute;left:9098;top:4958;width:1309;height:2" coordorigin="9098,4958" coordsize="1309,2">
              <v:shape style="position:absolute;left:9098;top:4958;width:1309;height:2" coordorigin="9098,4958" coordsize="1309,0" path="m9098,4958l10407,4958e" filled="f" stroked="t" strokeweight=".706329pt" strokecolor="#808080">
                <v:path arrowok="t"/>
              </v:shape>
            </v:group>
            <v:group style="position:absolute;left:10350;top:4958;width:188;height:2" coordorigin="10350,4958" coordsize="188,2">
              <v:shape style="position:absolute;left:10350;top:4958;width:188;height:2" coordorigin="10350,4958" coordsize="188,0" path="m10350,4958l10538,4958e" filled="f" stroked="t" strokeweight=".470886pt" strokecolor="#676767">
                <v:path arrowok="t"/>
              </v:shape>
            </v:group>
            <v:group style="position:absolute;left:10482;top:4958;width:1008;height:2" coordorigin="10482,4958" coordsize="1008,2">
              <v:shape style="position:absolute;left:10482;top:4958;width:1008;height:2" coordorigin="10482,4958" coordsize="1008,0" path="m10482,4958l11490,4958e" filled="f" stroked="t" strokeweight=".706329pt" strokecolor="#808080">
                <v:path arrowok="t"/>
              </v:shape>
            </v:group>
            <v:group style="position:absolute;left:2444;top:4920;width:2;height:532" coordorigin="2444,4920" coordsize="2,532">
              <v:shape style="position:absolute;left:2444;top:4920;width:2;height:532" coordorigin="2444,4920" coordsize="0,532" path="m2444,5453l2444,4920e" filled="f" stroked="t" strokeweight=".706329pt" strokecolor="#646464">
                <v:path arrowok="t"/>
              </v:shape>
            </v:group>
            <v:group style="position:absolute;left:4968;top:5201;width:6522;height:2" coordorigin="4968,5201" coordsize="6522,2">
              <v:shape style="position:absolute;left:4968;top:5201;width:6522;height:2" coordorigin="4968,5201" coordsize="6522,0" path="m4968,5201l11490,5201e" filled="f" stroked="t" strokeweight=".706329pt" strokecolor="#747474">
                <v:path arrowok="t"/>
              </v:shape>
            </v:group>
            <v:group style="position:absolute;left:4973;top:5191;width:2;height:261" coordorigin="4973,5191" coordsize="2,261">
              <v:shape style="position:absolute;left:4973;top:5191;width:2;height:261" coordorigin="4973,5191" coordsize="0,261" path="m4973,5453l4973,5191e" filled="f" stroked="t" strokeweight=".470886pt" strokecolor="#383838">
                <v:path arrowok="t"/>
              </v:shape>
            </v:group>
            <v:group style="position:absolute;left:4968;top:5438;width:4553;height:2" coordorigin="4968,5438" coordsize="4553,2">
              <v:shape style="position:absolute;left:4968;top:5438;width:4553;height:2" coordorigin="4968,5438" coordsize="4553,0" path="m4968,5438l9521,5438e" filled="f" stroked="t" strokeweight=".706329pt" strokecolor="#777777">
                <v:path arrowok="t"/>
              </v:shape>
            </v:group>
            <v:group style="position:absolute;left:9427;top:5438;width:2067;height:2" coordorigin="9427,5438" coordsize="2067,2">
              <v:shape style="position:absolute;left:9427;top:5438;width:2067;height:2" coordorigin="9427,5438" coordsize="2067,0" path="m9427,5438l11494,5438e" filled="f" stroked="t" strokeweight=".706329pt" strokecolor="#707070">
                <v:path arrowok="t"/>
              </v:shape>
            </v:group>
            <v:group style="position:absolute;left:673;top:5396;width:2;height:299" coordorigin="673,5396" coordsize="2,299">
              <v:shape style="position:absolute;left:673;top:5396;width:2;height:299" coordorigin="673,5396" coordsize="0,299" path="m673,5695l673,5396e" filled="f" stroked="t" strokeweight=".470886pt" strokecolor="#484848">
                <v:path arrowok="t"/>
              </v:shape>
            </v:group>
            <v:group style="position:absolute;left:2444;top:5396;width:2;height:299" coordorigin="2444,5396" coordsize="2,299">
              <v:shape style="position:absolute;left:2444;top:5396;width:2;height:299" coordorigin="2444,5396" coordsize="0,299" path="m2444,5695l2444,5396e" filled="f" stroked="t" strokeweight=".470886pt" strokecolor="#444444">
                <v:path arrowok="t"/>
              </v:shape>
            </v:group>
            <v:group style="position:absolute;left:3339;top:5681;width:231;height:2" coordorigin="3339,5681" coordsize="231,2">
              <v:shape style="position:absolute;left:3339;top:5681;width:231;height:2" coordorigin="3339,5681" coordsize="231,0" path="m3339,5681l3569,5681e" filled="f" stroked="t" strokeweight=".470886pt" strokecolor="#6B6B6B">
                <v:path arrowok="t"/>
              </v:shape>
            </v:group>
            <v:group style="position:absolute;left:2439;top:5679;width:9050;height:2" coordorigin="2439,5679" coordsize="9050,2">
              <v:shape style="position:absolute;left:2439;top:5679;width:9050;height:2" coordorigin="2439,5679" coordsize="9050,0" path="m2439,5679l11490,5679e" filled="f" stroked="t" strokeweight=".706329pt" strokecolor="#777777">
                <v:path arrowok="t"/>
              </v:shape>
            </v:group>
            <v:group style="position:absolute;left:4973;top:5396;width:2;height:309" coordorigin="4973,5396" coordsize="2,309">
              <v:shape style="position:absolute;left:4973;top:5396;width:2;height:309" coordorigin="4973,5396" coordsize="0,309" path="m4973,5705l4973,5396e" filled="f" stroked="t" strokeweight=".941772pt" strokecolor="#606060">
                <v:path arrowok="t"/>
              </v:shape>
            </v:group>
            <v:group style="position:absolute;left:11485;top:3123;width:2;height:2581" coordorigin="11485,3123" coordsize="2,2581">
              <v:shape style="position:absolute;left:11485;top:3123;width:2;height:2581" coordorigin="11485,3123" coordsize="0,2581" path="m11485,5705l11485,3123e" filled="f" stroked="t" strokeweight=".941772pt" strokecolor="#646464">
                <v:path arrowok="t"/>
              </v:shape>
            </v:group>
            <v:group style="position:absolute;left:2446;top:5638;width:2;height:1013" coordorigin="2446,5638" coordsize="2,1013">
              <v:shape style="position:absolute;left:2446;top:5638;width:2;height:1013" coordorigin="2446,5638" coordsize="0,1013" path="m2446,6651l2446,5638e" filled="f" stroked="t" strokeweight=".706329pt" strokecolor="#606060">
                <v:path arrowok="t"/>
              </v:shape>
            </v:group>
            <v:group style="position:absolute;left:4973;top:5633;width:2;height:333" coordorigin="4973,5633" coordsize="2,333">
              <v:shape style="position:absolute;left:4973;top:5633;width:2;height:333" coordorigin="4973,5633" coordsize="0,333" path="m4973,5966l4973,5633e" filled="f" stroked="t" strokeweight=".470886pt" strokecolor="#4F4F4F">
                <v:path arrowok="t"/>
              </v:shape>
            </v:group>
            <v:group style="position:absolute;left:664;top:5921;width:9743;height:2" coordorigin="664,5921" coordsize="9743,2">
              <v:shape style="position:absolute;left:664;top:5921;width:9743;height:2" coordorigin="664,5921" coordsize="9743,0" path="m664,5921l10407,5921e" filled="f" stroked="t" strokeweight=".706329pt" strokecolor="#7C7C7C">
                <v:path arrowok="t"/>
              </v:shape>
            </v:group>
            <v:group style="position:absolute;left:10350;top:5919;width:188;height:2" coordorigin="10350,5919" coordsize="188,2">
              <v:shape style="position:absolute;left:10350;top:5919;width:188;height:2" coordorigin="10350,5919" coordsize="188,0" path="m10350,5919l10538,5919e" filled="f" stroked="t" strokeweight=".470886pt" strokecolor="#606060">
                <v:path arrowok="t"/>
              </v:shape>
            </v:group>
            <v:group style="position:absolute;left:10482;top:5919;width:1012;height:2" coordorigin="10482,5919" coordsize="1012,2">
              <v:shape style="position:absolute;left:10482;top:5919;width:1012;height:2" coordorigin="10482,5919" coordsize="1012,0" path="m10482,5919l11494,5919e" filled="f" stroked="t" strokeweight=".706329pt" strokecolor="#747474">
                <v:path arrowok="t"/>
              </v:shape>
            </v:group>
            <v:group style="position:absolute;left:11485;top:5633;width:2;height:333" coordorigin="11485,5633" coordsize="2,333">
              <v:shape style="position:absolute;left:11485;top:5633;width:2;height:333" coordorigin="11485,5633" coordsize="0,333" path="m11485,5966l11485,5633e" filled="f" stroked="t" strokeweight=".470886pt" strokecolor="#606060">
                <v:path arrowok="t"/>
              </v:shape>
            </v:group>
            <v:group style="position:absolute;left:7850;top:5909;width:2;height:195" coordorigin="7850,5909" coordsize="2,195">
              <v:shape style="position:absolute;left:7850;top:5909;width:2;height:195" coordorigin="7850,5909" coordsize="0,195" path="m7850,6104l7850,5909e" filled="f" stroked="t" strokeweight=".941772pt" strokecolor="#646464">
                <v:path arrowok="t"/>
              </v:shape>
            </v:group>
            <v:group style="position:absolute;left:11490;top:5862;width:2;height:1821" coordorigin="11490,5862" coordsize="2,1821">
              <v:shape style="position:absolute;left:11490;top:5862;width:2;height:1821" coordorigin="11490,5862" coordsize="0,1821" path="m11490,7682l11490,5862e" filled="f" stroked="t" strokeweight=".941772pt" strokecolor="#777777">
                <v:path arrowok="t"/>
              </v:shape>
            </v:group>
            <v:group style="position:absolute;left:4975;top:5895;width:2;height:746" coordorigin="4975,5895" coordsize="2,746">
              <v:shape style="position:absolute;left:4975;top:5895;width:2;height:746" coordorigin="4975,5895" coordsize="0,746" path="m4975,6641l4975,5895e" filled="f" stroked="t" strokeweight=".706329pt" strokecolor="#575757">
                <v:path arrowok="t"/>
              </v:shape>
            </v:group>
            <v:group style="position:absolute;left:2439;top:6392;width:9060;height:2" coordorigin="2439,6392" coordsize="9060,2">
              <v:shape style="position:absolute;left:2439;top:6392;width:9060;height:2" coordorigin="2439,6392" coordsize="9060,0" path="m2439,6392l11499,6392e" filled="f" stroked="t" strokeweight=".706329pt" strokecolor="#747474">
                <v:path arrowok="t"/>
              </v:shape>
            </v:group>
            <v:group style="position:absolute;left:7850;top:5909;width:2;height:723" coordorigin="7850,5909" coordsize="2,723">
              <v:shape style="position:absolute;left:7850;top:5909;width:2;height:723" coordorigin="7850,5909" coordsize="0,723" path="m7850,6632l7850,5909e" filled="f" stroked="t" strokeweight=".706329pt" strokecolor="#5B5B5B">
                <v:path arrowok="t"/>
              </v:shape>
            </v:group>
            <v:group style="position:absolute;left:2444;top:6629;width:9055;height:2" coordorigin="2444,6629" coordsize="9055,2">
              <v:shape style="position:absolute;left:2444;top:6629;width:9055;height:2" coordorigin="2444,6629" coordsize="9055,0" path="m2444,6629l11499,6629e" filled="f" stroked="t" strokeweight=".706329pt" strokecolor="#777777">
                <v:path arrowok="t"/>
              </v:shape>
            </v:group>
            <v:group style="position:absolute;left:6720;top:6632;width:292;height:2" coordorigin="6720,6632" coordsize="292,2">
              <v:shape style="position:absolute;left:6720;top:6632;width:292;height:2" coordorigin="6720,6632" coordsize="292,0" path="m6720,6632l7011,6632e" filled="f" stroked="t" strokeweight=".470886pt" strokecolor="#6B6B6B">
                <v:path arrowok="t"/>
              </v:shape>
            </v:group>
            <v:group style="position:absolute;left:7852;top:6380;width:2;height:257" coordorigin="7852,6380" coordsize="2,257">
              <v:shape style="position:absolute;left:7852;top:6380;width:2;height:257" coordorigin="7852,6380" coordsize="0,257" path="m7852,6636l7852,6380e" filled="f" stroked="t" strokeweight=".941772pt" strokecolor="#646464">
                <v:path arrowok="t"/>
              </v:shape>
            </v:group>
            <v:group style="position:absolute;left:2449;top:6594;width:2;height:323" coordorigin="2449,6594" coordsize="2,323">
              <v:shape style="position:absolute;left:2449;top:6594;width:2;height:323" coordorigin="2449,6594" coordsize="0,323" path="m2449,6917l2449,6594e" filled="f" stroked="t" strokeweight=".470886pt" strokecolor="#444444">
                <v:path arrowok="t"/>
              </v:shape>
            </v:group>
            <v:group style="position:absolute;left:678;top:6351;width:2;height:4250" coordorigin="678,6351" coordsize="2,4250">
              <v:shape style="position:absolute;left:678;top:6351;width:2;height:4250" coordorigin="678,6351" coordsize="0,4250" path="m678,10601l678,6351e" filled="f" stroked="t" strokeweight=".706329pt" strokecolor="#5B5B5B">
                <v:path arrowok="t"/>
              </v:shape>
            </v:group>
            <v:group style="position:absolute;left:669;top:6872;width:687;height:2" coordorigin="669,6872" coordsize="687,2">
              <v:shape style="position:absolute;left:669;top:6872;width:687;height:2" coordorigin="669,6872" coordsize="687,0" path="m669,6872l1356,6872e" filled="f" stroked="t" strokeweight=".706329pt" strokecolor="#7C7C7C">
                <v:path arrowok="t"/>
              </v:shape>
            </v:group>
            <v:group style="position:absolute;left:4549;top:6869;width:447;height:2" coordorigin="4549,6869" coordsize="447,2">
              <v:shape style="position:absolute;left:4549;top:6869;width:447;height:2" coordorigin="4549,6869" coordsize="447,0" path="m4549,6869l4996,6869e" filled="f" stroked="t" strokeweight=".470886pt" strokecolor="#646464">
                <v:path arrowok="t"/>
              </v:shape>
            </v:group>
            <v:group style="position:absolute;left:5952;top:6869;width:339;height:2" coordorigin="5952,6869" coordsize="339,2">
              <v:shape style="position:absolute;left:5952;top:6869;width:339;height:2" coordorigin="5952,6869" coordsize="339,0" path="m5952,6869l6291,6869e" filled="f" stroked="t" strokeweight=".470886pt" strokecolor="#707070">
                <v:path arrowok="t"/>
              </v:shape>
            </v:group>
            <v:group style="position:absolute;left:6913;top:6867;width:1092;height:2" coordorigin="6913,6867" coordsize="1092,2">
              <v:shape style="position:absolute;left:6913;top:6867;width:1092;height:2" coordorigin="6913,6867" coordsize="1092,0" path="m6913,6867l8005,6867e" filled="f" stroked="t" strokeweight=".470886pt" strokecolor="#808080">
                <v:path arrowok="t"/>
              </v:shape>
            </v:group>
            <v:group style="position:absolute;left:8278;top:6867;width:1064;height:2" coordorigin="8278,6867" coordsize="1064,2">
              <v:shape style="position:absolute;left:8278;top:6867;width:1064;height:2" coordorigin="8278,6867" coordsize="1064,0" path="m8278,6867l9342,6867e" filled="f" stroked="t" strokeweight=".470886pt" strokecolor="#7C7C7C">
                <v:path arrowok="t"/>
              </v:shape>
            </v:group>
            <v:group style="position:absolute;left:9465;top:6867;width:1074;height:2" coordorigin="9465,6867" coordsize="1074,2">
              <v:shape style="position:absolute;left:9465;top:6867;width:1074;height:2" coordorigin="9465,6867" coordsize="1074,0" path="m9465,6867l10538,6867e" filled="f" stroked="t" strokeweight=".470886pt" strokecolor="#707070">
                <v:path arrowok="t"/>
              </v:shape>
            </v:group>
            <v:group style="position:absolute;left:1092;top:6869;width:10407;height:2" coordorigin="1092,6869" coordsize="10407,2">
              <v:shape style="position:absolute;left:1092;top:6869;width:10407;height:2" coordorigin="1092,6869" coordsize="10407,0" path="m1092,6869l11499,6869e" filled="f" stroked="t" strokeweight=".706329pt" strokecolor="#747474">
                <v:path arrowok="t"/>
              </v:shape>
            </v:group>
            <v:group style="position:absolute;left:2446;top:6812;width:2;height:1046" coordorigin="2446,6812" coordsize="2,1046">
              <v:shape style="position:absolute;left:2446;top:6812;width:2;height:1046" coordorigin="2446,6812" coordsize="0,1046" path="m2446,7858l2446,6812e" filled="f" stroked="t" strokeweight=".706329pt" strokecolor="#606060">
                <v:path arrowok="t"/>
              </v:shape>
            </v:group>
            <v:group style="position:absolute;left:673;top:7342;width:3098;height:2" coordorigin="673,7342" coordsize="3098,2">
              <v:shape style="position:absolute;left:673;top:7342;width:3098;height:2" coordorigin="673,7342" coordsize="3098,0" path="m673,7342l3772,7342e" filled="f" stroked="t" strokeweight=".706329pt" strokecolor="#707070">
                <v:path arrowok="t"/>
              </v:shape>
            </v:group>
            <v:group style="position:absolute;left:3715;top:7340;width:226;height:2" coordorigin="3715,7340" coordsize="226,2">
              <v:shape style="position:absolute;left:3715;top:7340;width:226;height:2" coordorigin="3715,7340" coordsize="226,0" path="m3715,7340l3941,7340e" filled="f" stroked="t" strokeweight=".470886pt" strokecolor="#575757">
                <v:path arrowok="t"/>
              </v:shape>
            </v:group>
            <v:group style="position:absolute;left:5533;top:7340;width:476;height:2" coordorigin="5533,7340" coordsize="476,2">
              <v:shape style="position:absolute;left:5533;top:7340;width:476;height:2" coordorigin="5533,7340" coordsize="476,0" path="m5533,7340l6009,7340e" filled="f" stroked="t" strokeweight=".470886pt" strokecolor="#646464">
                <v:path arrowok="t"/>
              </v:shape>
            </v:group>
            <v:group style="position:absolute;left:3885;top:7338;width:7619;height:2" coordorigin="3885,7338" coordsize="7619,2">
              <v:shape style="position:absolute;left:3885;top:7338;width:7619;height:2" coordorigin="3885,7338" coordsize="7619,0" path="m3885,7338l11504,7338e" filled="f" stroked="t" strokeweight=".706329pt" strokecolor="#747474">
                <v:path arrowok="t"/>
              </v:shape>
            </v:group>
            <v:group style="position:absolute;left:10350;top:7335;width:188;height:2" coordorigin="10350,7335" coordsize="188,2">
              <v:shape style="position:absolute;left:10350;top:7335;width:188;height:2" coordorigin="10350,7335" coordsize="188,0" path="m10350,7335l10538,7335e" filled="f" stroked="t" strokeweight=".470886pt" strokecolor="#606060">
                <v:path arrowok="t"/>
              </v:shape>
            </v:group>
            <v:group style="position:absolute;left:4973;top:7578;width:5434;height:2" coordorigin="4973,7578" coordsize="5434,2">
              <v:shape style="position:absolute;left:4973;top:7578;width:5434;height:2" coordorigin="4973,7578" coordsize="5434,0" path="m4973,7578l10407,7578e" filled="f" stroked="t" strokeweight=".706329pt" strokecolor="#747474">
                <v:path arrowok="t"/>
              </v:shape>
            </v:group>
            <v:group style="position:absolute;left:10350;top:7573;width:188;height:2" coordorigin="10350,7573" coordsize="188,2">
              <v:shape style="position:absolute;left:10350;top:7573;width:188;height:2" coordorigin="10350,7573" coordsize="188,0" path="m10350,7573l10538,7573e" filled="f" stroked="t" strokeweight=".470886pt" strokecolor="#606060">
                <v:path arrowok="t"/>
              </v:shape>
            </v:group>
            <v:group style="position:absolute;left:10482;top:7573;width:1022;height:2" coordorigin="10482,7573" coordsize="1022,2">
              <v:shape style="position:absolute;left:10482;top:7573;width:1022;height:2" coordorigin="10482,7573" coordsize="1022,0" path="m10482,7573l11504,7573e" filled="f" stroked="t" strokeweight=".706329pt" strokecolor="#707070">
                <v:path arrowok="t"/>
              </v:shape>
            </v:group>
            <v:group style="position:absolute;left:4973;top:7818;width:6531;height:2" coordorigin="4973,7818" coordsize="6531,2">
              <v:shape style="position:absolute;left:4973;top:7818;width:6531;height:2" coordorigin="4973,7818" coordsize="6531,0" path="m4973,7818l11504,7818e" filled="f" stroked="t" strokeweight=".706329pt" strokecolor="#777777">
                <v:path arrowok="t"/>
              </v:shape>
            </v:group>
            <v:group style="position:absolute;left:11501;top:7354;width:2;height:5771" coordorigin="11501,7354" coordsize="2,5771">
              <v:shape style="position:absolute;left:11501;top:7354;width:2;height:5771" coordorigin="11501,7354" coordsize="0,5771" path="m11501,13126l11501,7354e" filled="f" stroked="t" strokeweight=".706329pt" strokecolor="#747474">
                <v:path arrowok="t"/>
              </v:shape>
            </v:group>
            <v:group style="position:absolute;left:678;top:7801;width:2;height:285" coordorigin="678,7801" coordsize="2,285">
              <v:shape style="position:absolute;left:678;top:7801;width:2;height:285" coordorigin="678,7801" coordsize="0,285" path="m678,8086l678,7801e" filled="f" stroked="t" strokeweight=".470886pt" strokecolor="#444444">
                <v:path arrowok="t"/>
              </v:shape>
            </v:group>
            <v:group style="position:absolute;left:2449;top:7801;width:2;height:285" coordorigin="2449,7801" coordsize="2,285">
              <v:shape style="position:absolute;left:2449;top:7801;width:2;height:285" coordorigin="2449,7801" coordsize="0,285" path="m2449,8086l2449,7801e" filled="f" stroked="t" strokeweight=".470886pt" strokecolor="#484848">
                <v:path arrowok="t"/>
              </v:shape>
            </v:group>
            <v:group style="position:absolute;left:2985;top:8060;width:410;height:2" coordorigin="2985,8060" coordsize="410,2">
              <v:shape style="position:absolute;left:2985;top:8060;width:410;height:2" coordorigin="2985,8060" coordsize="410,0" path="m2985,8060l3395,8060e" filled="f" stroked="t" strokeweight=".470886pt" strokecolor="#747474">
                <v:path arrowok="t"/>
              </v:shape>
            </v:group>
            <v:group style="position:absolute;left:3513;top:8060;width:259;height:2" coordorigin="3513,8060" coordsize="259,2">
              <v:shape style="position:absolute;left:3513;top:8060;width:259;height:2" coordorigin="3513,8060" coordsize="259,0" path="m3513,8060l3772,8060e" filled="f" stroked="t" strokeweight=".470886pt" strokecolor="#676767">
                <v:path arrowok="t"/>
              </v:shape>
            </v:group>
            <v:group style="position:absolute;left:4549;top:8058;width:457;height:2" coordorigin="4549,8058" coordsize="457,2">
              <v:shape style="position:absolute;left:4549;top:8058;width:457;height:2" coordorigin="4549,8058" coordsize="457,0" path="m4549,8058l5006,8058e" filled="f" stroked="t" strokeweight=".470886pt" strokecolor="#676767">
                <v:path arrowok="t"/>
              </v:shape>
            </v:group>
            <v:group style="position:absolute;left:4980;top:7331;width:2;height:732" coordorigin="4980,7331" coordsize="2,732">
              <v:shape style="position:absolute;left:4980;top:7331;width:2;height:732" coordorigin="4980,7331" coordsize="0,732" path="m4980,8063l4980,7331e" filled="f" stroked="t" strokeweight=".706329pt" strokecolor="#5B5B5B">
                <v:path arrowok="t"/>
              </v:shape>
            </v:group>
            <v:group style="position:absolute;left:673;top:8058;width:10830;height:2" coordorigin="673,8058" coordsize="10830,2">
              <v:shape style="position:absolute;left:673;top:8058;width:10830;height:2" coordorigin="673,8058" coordsize="10830,0" path="m673,8058l11504,8058e" filled="f" stroked="t" strokeweight=".706329pt" strokecolor="#747474">
                <v:path arrowok="t"/>
              </v:shape>
            </v:group>
            <v:group style="position:absolute;left:2449;top:8015;width:2;height:1160" coordorigin="2449,8015" coordsize="2,1160">
              <v:shape style="position:absolute;left:2449;top:8015;width:2;height:1160" coordorigin="2449,8015" coordsize="0,1160" path="m2449,9175l2449,8015e" filled="f" stroked="t" strokeweight=".706329pt" strokecolor="#606060">
                <v:path arrowok="t"/>
              </v:shape>
            </v:group>
            <v:group style="position:absolute;left:678;top:8528;width:2;height:418" coordorigin="678,8528" coordsize="2,418">
              <v:shape style="position:absolute;left:678;top:8528;width:2;height:418" coordorigin="678,8528" coordsize="0,418" path="m678,8947l678,8528e" filled="f" stroked="t" strokeweight=".470886pt" strokecolor="#4B4B4B">
                <v:path arrowok="t"/>
              </v:shape>
            </v:group>
            <v:group style="position:absolute;left:10350;top:8885;width:188;height:2" coordorigin="10350,8885" coordsize="188,2">
              <v:shape style="position:absolute;left:10350;top:8885;width:188;height:2" coordorigin="10350,8885" coordsize="188,0" path="m10350,8885l10538,8885e" filled="f" stroked="t" strokeweight=".470886pt" strokecolor="#606060">
                <v:path arrowok="t"/>
              </v:shape>
            </v:group>
            <v:group style="position:absolute;left:669;top:8890;width:10845;height:2" coordorigin="669,8890" coordsize="10845,2">
              <v:shape style="position:absolute;left:669;top:8890;width:10845;height:2" coordorigin="669,8890" coordsize="10845,0" path="m669,8890l11513,8890e" filled="f" stroked="t" strokeweight=".706329pt" strokecolor="#7C7C7C">
                <v:path arrowok="t"/>
              </v:shape>
            </v:group>
            <v:group style="position:absolute;left:2451;top:9118;width:2;height:285" coordorigin="2451,9118" coordsize="2,285">
              <v:shape style="position:absolute;left:2451;top:9118;width:2;height:285" coordorigin="2451,9118" coordsize="0,285" path="m2451,9403l2451,9118e" filled="f" stroked="t" strokeweight=".470886pt" strokecolor="#484848">
                <v:path arrowok="t"/>
              </v:shape>
            </v:group>
            <v:group style="position:absolute;left:2451;top:9346;width:2;height:518" coordorigin="2451,9346" coordsize="2,518">
              <v:shape style="position:absolute;left:2451;top:9346;width:2;height:518" coordorigin="2451,9346" coordsize="0,518" path="m2451,9864l2451,9346e" filled="f" stroked="t" strokeweight=".706329pt" strokecolor="#676767">
                <v:path arrowok="t"/>
              </v:shape>
            </v:group>
            <v:group style="position:absolute;left:11506;top:9574;width:2;height:290" coordorigin="11506,9574" coordsize="2,290">
              <v:shape style="position:absolute;left:11506;top:9574;width:2;height:290" coordorigin="11506,9574" coordsize="0,290" path="m11506,9864l11506,9574e" filled="f" stroked="t" strokeweight=".706329pt" strokecolor="#606060">
                <v:path arrowok="t"/>
              </v:shape>
            </v:group>
            <v:group style="position:absolute;left:680;top:9807;width:2;height:285" coordorigin="680,9807" coordsize="2,285">
              <v:shape style="position:absolute;left:680;top:9807;width:2;height:285" coordorigin="680,9807" coordsize="0,285" path="m680,10093l680,9807e" filled="f" stroked="t" strokeweight=".470886pt" strokecolor="#575757">
                <v:path arrowok="t"/>
              </v:shape>
            </v:group>
            <v:group style="position:absolute;left:2451;top:9807;width:2;height:285" coordorigin="2451,9807" coordsize="2,285">
              <v:shape style="position:absolute;left:2451;top:9807;width:2;height:285" coordorigin="2451,9807" coordsize="0,285" path="m2451,10093l2451,9807e" filled="f" stroked="t" strokeweight=".470886pt" strokecolor="#4F4F4F">
                <v:path arrowok="t"/>
              </v:shape>
            </v:group>
            <v:group style="position:absolute;left:673;top:10050;width:10840;height:2" coordorigin="673,10050" coordsize="10840,2">
              <v:shape style="position:absolute;left:673;top:10050;width:10840;height:2" coordorigin="673,10050" coordsize="10840,0" path="m673,10050l11513,10050e" filled="f" stroked="t" strokeweight=".706329pt" strokecolor="#808080">
                <v:path arrowok="t"/>
              </v:shape>
            </v:group>
            <v:group style="position:absolute;left:10350;top:10045;width:188;height:2" coordorigin="10350,10045" coordsize="188,2">
              <v:shape style="position:absolute;left:10350;top:10045;width:188;height:2" coordorigin="10350,10045" coordsize="188,0" path="m10350,10045l10538,10045e" filled="f" stroked="t" strokeweight=".470886pt" strokecolor="#747474">
                <v:path arrowok="t"/>
              </v:shape>
            </v:group>
            <v:group style="position:absolute;left:2453;top:10021;width:2;height:390" coordorigin="2453,10021" coordsize="2,390">
              <v:shape style="position:absolute;left:2453;top:10021;width:2;height:390" coordorigin="2453,10021" coordsize="0,390" path="m2453,10411l2453,10021e" filled="f" stroked="t" strokeweight=".941772pt" strokecolor="#646464">
                <v:path arrowok="t"/>
              </v:shape>
            </v:group>
            <v:group style="position:absolute;left:678;top:10387;width:10835;height:2" coordorigin="678,10387" coordsize="10835,2">
              <v:shape style="position:absolute;left:678;top:10387;width:10835;height:2" coordorigin="678,10387" coordsize="10835,0" path="m678,10387l11513,10387e" filled="f" stroked="t" strokeweight=".706329pt" strokecolor="#777777">
                <v:path arrowok="t"/>
              </v:shape>
            </v:group>
            <v:group style="position:absolute;left:777;top:10630;width:1686;height:2" coordorigin="777,10630" coordsize="1686,2">
              <v:shape style="position:absolute;left:777;top:10630;width:1686;height:2" coordorigin="777,10630" coordsize="1686,0" path="m777,10630l2463,10630e" filled="f" stroked="t" strokeweight=".470886pt" strokecolor="#808080">
                <v:path arrowok="t"/>
              </v:shape>
            </v:group>
            <v:group style="position:absolute;left:683;top:10340;width:2;height:271" coordorigin="683,10340" coordsize="2,271">
              <v:shape style="position:absolute;left:683;top:10340;width:2;height:271" coordorigin="683,10340" coordsize="0,271" path="m683,10611l683,10340e" filled="f" stroked="t" strokeweight=".470886pt" strokecolor="#4B4B4B">
                <v:path arrowok="t"/>
              </v:shape>
            </v:group>
            <v:group style="position:absolute;left:2453;top:10340;width:2;height:309" coordorigin="2453,10340" coordsize="2,309">
              <v:shape style="position:absolute;left:2453;top:10340;width:2;height:309" coordorigin="2453,10340" coordsize="0,309" path="m2453,10649l2453,10340e" filled="f" stroked="t" strokeweight=".470886pt" strokecolor="#444444">
                <v:path arrowok="t"/>
              </v:shape>
            </v:group>
            <v:group style="position:absolute;left:2402;top:10630;width:994;height:2" coordorigin="2402,10630" coordsize="994,2">
              <v:shape style="position:absolute;left:2402;top:10630;width:994;height:2" coordorigin="2402,10630" coordsize="994,0" path="m2402,10630l3395,10630e" filled="f" stroked="t" strokeweight=".706329pt" strokecolor="#7C7C7C">
                <v:path arrowok="t"/>
              </v:shape>
            </v:group>
            <v:group style="position:absolute;left:3339;top:10625;width:231;height:2" coordorigin="3339,10625" coordsize="231,2">
              <v:shape style="position:absolute;left:3339;top:10625;width:231;height:2" coordorigin="3339,10625" coordsize="231,0" path="m3339,10625l3569,10625e" filled="f" stroked="t" strokeweight=".470886pt" strokecolor="#606060">
                <v:path arrowok="t"/>
              </v:shape>
            </v:group>
            <v:group style="position:absolute;left:3513;top:10623;width:8000;height:2" coordorigin="3513,10623" coordsize="8000,2">
              <v:shape style="position:absolute;left:3513;top:10623;width:8000;height:2" coordorigin="3513,10623" coordsize="8000,0" path="m3513,10623l11513,10623e" filled="f" stroked="t" strokeweight=".706329pt" strokecolor="#747474">
                <v:path arrowok="t"/>
              </v:shape>
            </v:group>
            <v:group style="position:absolute;left:2453;top:10577;width:2;height:566" coordorigin="2453,10577" coordsize="2,566">
              <v:shape style="position:absolute;left:2453;top:10577;width:2;height:566" coordorigin="2453,10577" coordsize="0,566" path="m2453,11143l2453,10577e" filled="f" stroked="t" strokeweight=".706329pt" strokecolor="#5B5B5B">
                <v:path arrowok="t"/>
              </v:shape>
            </v:group>
            <v:group style="position:absolute;left:678;top:11107;width:1789;height:2" coordorigin="678,11107" coordsize="1789,2">
              <v:shape style="position:absolute;left:678;top:11107;width:1789;height:2" coordorigin="678,11107" coordsize="1789,0" path="m678,11107l2467,11107e" filled="f" stroked="t" strokeweight=".706329pt" strokecolor="#777777">
                <v:path arrowok="t"/>
              </v:shape>
            </v:group>
            <v:group style="position:absolute;left:683;top:10915;width:2;height:228" coordorigin="683,10915" coordsize="2,228">
              <v:shape style="position:absolute;left:683;top:10915;width:2;height:228" coordorigin="683,10915" coordsize="0,228" path="m683,11143l683,10915e" filled="f" stroked="t" strokeweight=".470886pt" strokecolor="#484848">
                <v:path arrowok="t"/>
              </v:shape>
            </v:group>
            <v:group style="position:absolute;left:2985;top:11107;width:640;height:2" coordorigin="2985,11107" coordsize="640,2">
              <v:shape style="position:absolute;left:2985;top:11107;width:640;height:2" coordorigin="2985,11107" coordsize="640,0" path="m2985,11107l3626,11107e" filled="f" stroked="t" strokeweight=".470886pt" strokecolor="#747474">
                <v:path arrowok="t"/>
              </v:shape>
            </v:group>
            <v:group style="position:absolute;left:3715;top:11105;width:226;height:2" coordorigin="3715,11105" coordsize="226,2">
              <v:shape style="position:absolute;left:3715;top:11105;width:226;height:2" coordorigin="3715,11105" coordsize="226,0" path="m3715,11105l3941,11105e" filled="f" stroked="t" strokeweight=".470886pt" strokecolor="#5B5B5B">
                <v:path arrowok="t"/>
              </v:shape>
            </v:group>
            <v:group style="position:absolute;left:3871;top:11103;width:1125;height:2" coordorigin="3871,11103" coordsize="1125,2">
              <v:shape style="position:absolute;left:3871;top:11103;width:1125;height:2" coordorigin="3871,11103" coordsize="1125,0" path="m3871,11103l4996,11103e" filled="f" stroked="t" strokeweight=".706329pt" strokecolor="#747474">
                <v:path arrowok="t"/>
              </v:shape>
            </v:group>
            <v:group style="position:absolute;left:5952;top:11100;width:339;height:2" coordorigin="5952,11100" coordsize="339,2">
              <v:shape style="position:absolute;left:5952;top:11100;width:339;height:2" coordorigin="5952,11100" coordsize="339,0" path="m5952,11100l6291,11100e" filled="f" stroked="t" strokeweight=".470886pt" strokecolor="#6B6B6B">
                <v:path arrowok="t"/>
              </v:shape>
            </v:group>
            <v:group style="position:absolute;left:6767;top:11100;width:245;height:2" coordorigin="6767,11100" coordsize="245,2">
              <v:shape style="position:absolute;left:6767;top:11100;width:245;height:2" coordorigin="6767,11100" coordsize="245,0" path="m6767,11100l7011,11100e" filled="f" stroked="t" strokeweight=".470886pt" strokecolor="#545454">
                <v:path arrowok="t"/>
              </v:shape>
            </v:group>
            <v:group style="position:absolute;left:1884;top:11100;width:9630;height:2" coordorigin="1884,11100" coordsize="9630,2">
              <v:shape style="position:absolute;left:1884;top:11100;width:9630;height:2" coordorigin="1884,11100" coordsize="9630,0" path="m1884,11100l11513,11100e" filled="f" stroked="t" strokeweight=".706329pt" strokecolor="#747474">
                <v:path arrowok="t"/>
              </v:shape>
            </v:group>
            <v:group style="position:absolute;left:673;top:11348;width:1813;height:2" coordorigin="673,11348" coordsize="1813,2">
              <v:shape style="position:absolute;left:673;top:11348;width:1813;height:2" coordorigin="673,11348" coordsize="1813,0" path="m673,11348l2486,11348e" filled="f" stroked="t" strokeweight=".706329pt" strokecolor="#777777">
                <v:path arrowok="t"/>
              </v:shape>
            </v:group>
            <v:group style="position:absolute;left:2453;top:11072;width:2;height:314" coordorigin="2453,11072" coordsize="2,314">
              <v:shape style="position:absolute;left:2453;top:11072;width:2;height:314" coordorigin="2453,11072" coordsize="0,314" path="m2453,11386l2453,11072e" filled="f" stroked="t" strokeweight=".470886pt" strokecolor="#3F3F3F">
                <v:path arrowok="t"/>
              </v:shape>
            </v:group>
            <v:group style="position:absolute;left:2402;top:11338;width:9112;height:2" coordorigin="2402,11338" coordsize="9112,2">
              <v:shape style="position:absolute;left:2402;top:11338;width:9112;height:2" coordorigin="2402,11338" coordsize="9112,0" path="m2402,11338l11513,11338e" filled="f" stroked="t" strokeweight=".706329pt" strokecolor="#707070">
                <v:path arrowok="t"/>
              </v:shape>
            </v:group>
            <v:group style="position:absolute;left:687;top:11072;width:2;height:5191" coordorigin="687,11072" coordsize="2,5191">
              <v:shape style="position:absolute;left:687;top:11072;width:2;height:5191" coordorigin="687,11072" coordsize="0,5191" path="m687,16263l687,11072e" filled="f" stroked="t" strokeweight=".706329pt" strokecolor="#5B5B5B">
                <v:path arrowok="t"/>
              </v:shape>
            </v:group>
            <v:group style="position:absolute;left:1794;top:11338;width:2;height:1222" coordorigin="1794,11338" coordsize="2,1222">
              <v:shape style="position:absolute;left:1794;top:11338;width:2;height:1222" coordorigin="1794,11338" coordsize="0,1222" path="m1794,12560l1794,11338e" filled="f" stroked="t" strokeweight=".706329pt" strokecolor="#5B5B5B">
                <v:path arrowok="t"/>
              </v:shape>
            </v:group>
            <v:group style="position:absolute;left:2453;top:11314;width:2;height:366" coordorigin="2453,11314" coordsize="2,366">
              <v:shape style="position:absolute;left:2453;top:11314;width:2;height:366" coordorigin="2453,11314" coordsize="0,366" path="m2453,11680l2453,11314e" filled="f" stroked="t" strokeweight=".941772pt" strokecolor="#606060">
                <v:path arrowok="t"/>
              </v:shape>
            </v:group>
            <v:group style="position:absolute;left:7414;top:11329;width:2;height:1331" coordorigin="7414,11329" coordsize="2,1331">
              <v:shape style="position:absolute;left:7414;top:11329;width:2;height:1331" coordorigin="7414,11329" coordsize="0,1331" path="m7414,12660l7414,11329e" filled="f" stroked="t" strokeweight=".706329pt" strokecolor="#5B5B5B">
                <v:path arrowok="t"/>
              </v:shape>
            </v:group>
            <v:group style="position:absolute;left:1227;top:11343;width:2;height:984" coordorigin="1227,11343" coordsize="2,984">
              <v:shape style="position:absolute;left:1227;top:11343;width:2;height:984" coordorigin="1227,11343" coordsize="0,984" path="m1227,12327l1227,11343e" filled="f" stroked="t" strokeweight=".706329pt" strokecolor="#5B5B5B">
                <v:path arrowok="t"/>
              </v:shape>
            </v:group>
            <v:group style="position:absolute;left:678;top:11818;width:6710;height:2" coordorigin="678,11818" coordsize="6710,2">
              <v:shape style="position:absolute;left:678;top:11818;width:6710;height:2" coordorigin="678,11818" coordsize="6710,0" path="m678,11818l7388,11818e" filled="f" stroked="t" strokeweight=".706329pt" strokecolor="#707070">
                <v:path arrowok="t"/>
              </v:shape>
            </v:group>
            <v:group style="position:absolute;left:2456;top:11580;width:2;height:257" coordorigin="2456,11580" coordsize="2,257">
              <v:shape style="position:absolute;left:2456;top:11580;width:2;height:257" coordorigin="2456,11580" coordsize="0,257" path="m2456,11837l2456,11580e" filled="f" stroked="t" strokeweight=".706329pt" strokecolor="#4B4B4B">
                <v:path arrowok="t"/>
              </v:shape>
            </v:group>
            <v:group style="position:absolute;left:3339;top:11813;width:231;height:2" coordorigin="3339,11813" coordsize="231,2">
              <v:shape style="position:absolute;left:3339;top:11813;width:231;height:2" coordorigin="3339,11813" coordsize="231,0" path="m3339,11813l3569,11813e" filled="f" stroked="t" strokeweight=".470886pt" strokecolor="#5B5B5B">
                <v:path arrowok="t"/>
              </v:shape>
            </v:group>
            <v:group style="position:absolute;left:4285;top:11811;width:1592;height:2" coordorigin="4285,11811" coordsize="1592,2">
              <v:shape style="position:absolute;left:4285;top:11811;width:1592;height:2" coordorigin="4285,11811" coordsize="1592,0" path="m4285,11811l5877,11811e" filled="f" stroked="t" strokeweight=".706329pt" strokecolor="#747474">
                <v:path arrowok="t"/>
              </v:shape>
            </v:group>
            <v:group style="position:absolute;left:6955;top:11809;width:490;height:2" coordorigin="6955,11809" coordsize="490,2">
              <v:shape style="position:absolute;left:6955;top:11809;width:490;height:2" coordorigin="6955,11809" coordsize="490,0" path="m6955,11809l7445,11809e" filled="f" stroked="t" strokeweight=".470886pt" strokecolor="#707070">
                <v:path arrowok="t"/>
              </v:shape>
            </v:group>
            <v:group style="position:absolute;left:2985;top:11809;width:8528;height:2" coordorigin="2985,11809" coordsize="8528,2">
              <v:shape style="position:absolute;left:2985;top:11809;width:8528;height:2" coordorigin="2985,11809" coordsize="8528,0" path="m2985,11809l11513,11809e" filled="f" stroked="t" strokeweight=".706329pt" strokecolor="#747474">
                <v:path arrowok="t"/>
              </v:shape>
            </v:group>
            <v:group style="position:absolute;left:10350;top:11804;width:188;height:2" coordorigin="10350,11804" coordsize="188,2">
              <v:shape style="position:absolute;left:10350;top:11804;width:188;height:2" coordorigin="10350,11804" coordsize="188,0" path="m10350,11804l10538,11804e" filled="f" stroked="t" strokeweight=".470886pt" strokecolor="#646464">
                <v:path arrowok="t"/>
              </v:shape>
            </v:group>
            <v:group style="position:absolute;left:2456;top:11766;width:2;height:2496" coordorigin="2456,11766" coordsize="2,2496">
              <v:shape style="position:absolute;left:2456;top:11766;width:2;height:2496" coordorigin="2456,11766" coordsize="0,2496" path="m2456,14262l2456,11766e" filled="f" stroked="t" strokeweight=".706329pt" strokecolor="#606060">
                <v:path arrowok="t"/>
              </v:shape>
            </v:group>
            <v:group style="position:absolute;left:1229;top:12270;width:2;height:290" coordorigin="1229,12270" coordsize="2,290">
              <v:shape style="position:absolute;left:1229;top:12270;width:2;height:290" coordorigin="1229,12270" coordsize="0,290" path="m1229,12560l1229,12270e" filled="f" stroked="t" strokeweight=".470886pt" strokecolor="#4F4F4F">
                <v:path arrowok="t"/>
              </v:shape>
            </v:group>
            <v:group style="position:absolute;left:1229;top:12503;width:2;height:157" coordorigin="1229,12503" coordsize="2,157">
              <v:shape style="position:absolute;left:1229;top:12503;width:2;height:157" coordorigin="1229,12503" coordsize="0,157" path="m1229,12660l1229,12503e" filled="f" stroked="t" strokeweight=".470886pt" strokecolor="#383838">
                <v:path arrowok="t"/>
              </v:shape>
            </v:group>
            <v:group style="position:absolute;left:1794;top:12503;width:2;height:157" coordorigin="1794,12503" coordsize="2,157">
              <v:shape style="position:absolute;left:1794;top:12503;width:2;height:157" coordorigin="1794,12503" coordsize="0,157" path="m1794,12660l1794,12503e" filled="f" stroked="t" strokeweight=".470886pt" strokecolor="#383838">
                <v:path arrowok="t"/>
              </v:shape>
            </v:group>
            <v:group style="position:absolute;left:1227;top:12603;width:2;height:166" coordorigin="1227,12603" coordsize="2,166">
              <v:shape style="position:absolute;left:1227;top:12603;width:2;height:166" coordorigin="1227,12603" coordsize="0,166" path="m1227,12769l1227,12603e" filled="f" stroked="t" strokeweight=".706329pt" strokecolor="#545454">
                <v:path arrowok="t"/>
              </v:shape>
            </v:group>
            <v:group style="position:absolute;left:1794;top:12603;width:2;height:166" coordorigin="1794,12603" coordsize="2,166">
              <v:shape style="position:absolute;left:1794;top:12603;width:2;height:166" coordorigin="1794,12603" coordsize="0,166" path="m1794,12769l1794,12603e" filled="f" stroked="t" strokeweight=".470886pt" strokecolor="#545454">
                <v:path arrowok="t"/>
              </v:shape>
            </v:group>
            <v:group style="position:absolute;left:7416;top:12603;width:2;height:166" coordorigin="7416,12603" coordsize="2,166">
              <v:shape style="position:absolute;left:7416;top:12603;width:2;height:166" coordorigin="7416,12603" coordsize="0,166" path="m7416,12769l7416,12603e" filled="f" stroked="t" strokeweight=".470886pt" strokecolor="#383838">
                <v:path arrowok="t"/>
              </v:shape>
            </v:group>
            <v:group style="position:absolute;left:1229;top:12712;width:2;height:414" coordorigin="1229,12712" coordsize="2,414">
              <v:shape style="position:absolute;left:1229;top:12712;width:2;height:414" coordorigin="1229,12712" coordsize="0,414" path="m1229,13126l1229,12712e" filled="f" stroked="t" strokeweight=".941772pt" strokecolor="#676767">
                <v:path arrowok="t"/>
              </v:shape>
            </v:group>
            <v:group style="position:absolute;left:1794;top:12712;width:2;height:414" coordorigin="1794,12712" coordsize="2,414">
              <v:shape style="position:absolute;left:1794;top:12712;width:2;height:414" coordorigin="1794,12712" coordsize="0,414" path="m1794,13126l1794,12712e" filled="f" stroked="t" strokeweight=".941772pt" strokecolor="#606060">
                <v:path arrowok="t"/>
              </v:shape>
            </v:group>
            <v:group style="position:absolute;left:7416;top:12712;width:2;height:528" coordorigin="7416,12712" coordsize="2,528">
              <v:shape style="position:absolute;left:7416;top:12712;width:2;height:528" coordorigin="7416,12712" coordsize="0,528" path="m7416,13240l7416,12712e" filled="f" stroked="t" strokeweight=".706329pt" strokecolor="#606060">
                <v:path arrowok="t"/>
              </v:shape>
            </v:group>
            <v:group style="position:absolute;left:690;top:10915;width:2;height:5348" coordorigin="690,10915" coordsize="2,5348">
              <v:shape style="position:absolute;left:690;top:10915;width:2;height:5348" coordorigin="690,10915" coordsize="0,5348" path="m690,16263l690,10915e" filled="f" stroked="t" strokeweight=".706329pt" strokecolor="#5B5B5B">
                <v:path arrowok="t"/>
              </v:shape>
            </v:group>
            <v:group style="position:absolute;left:1229;top:13068;width:2;height:252" coordorigin="1229,13068" coordsize="2,252">
              <v:shape style="position:absolute;left:1229;top:13068;width:2;height:252" coordorigin="1229,13068" coordsize="0,252" path="m1229,13320l1229,13068e" filled="f" stroked="t" strokeweight=".470886pt" strokecolor="#444444">
                <v:path arrowok="t"/>
              </v:shape>
            </v:group>
            <v:group style="position:absolute;left:1794;top:13068;width:2;height:252" coordorigin="1794,13068" coordsize="2,252">
              <v:shape style="position:absolute;left:1794;top:13068;width:2;height:252" coordorigin="1794,13068" coordsize="0,252" path="m1794,13320l1794,13068e" filled="f" stroked="t" strokeweight=".470886pt" strokecolor="#383838">
                <v:path arrowok="t"/>
              </v:shape>
            </v:group>
            <v:group style="position:absolute;left:687;top:13168;width:2;height:304" coordorigin="687,13168" coordsize="2,304">
              <v:shape style="position:absolute;left:687;top:13168;width:2;height:304" coordorigin="687,13168" coordsize="0,304" path="m687,13473l687,13168e" filled="f" stroked="t" strokeweight=".941772pt" strokecolor="#707070">
                <v:path arrowok="t"/>
              </v:shape>
            </v:group>
            <v:group style="position:absolute;left:7416;top:13183;width:2;height:138" coordorigin="7416,13183" coordsize="2,138">
              <v:shape style="position:absolute;left:7416;top:13183;width:2;height:138" coordorigin="7416,13183" coordsize="0,138" path="m7416,13320l7416,13183e" filled="f" stroked="t" strokeweight=".470886pt" strokecolor="#343434">
                <v:path arrowok="t"/>
              </v:shape>
            </v:group>
            <v:group style="position:absolute;left:1229;top:13263;width:2;height:656" coordorigin="1229,13263" coordsize="2,656">
              <v:shape style="position:absolute;left:1229;top:13263;width:2;height:656" coordorigin="1229,13263" coordsize="0,656" path="m1229,13919l1229,13263e" filled="f" stroked="t" strokeweight=".706329pt" strokecolor="#646464">
                <v:path arrowok="t"/>
              </v:shape>
            </v:group>
            <v:group style="position:absolute;left:1794;top:13263;width:2;height:656" coordorigin="1794,13263" coordsize="2,656">
              <v:shape style="position:absolute;left:1794;top:13263;width:2;height:656" coordorigin="1794,13263" coordsize="0,656" path="m1794,13919l1794,13263e" filled="f" stroked="t" strokeweight=".706329pt" strokecolor="#606060">
                <v:path arrowok="t"/>
              </v:shape>
            </v:group>
            <v:group style="position:absolute;left:678;top:13884;width:1780;height:2" coordorigin="678,13884" coordsize="1780,2">
              <v:shape style="position:absolute;left:678;top:13884;width:1780;height:2" coordorigin="678,13884" coordsize="1780,0" path="m678,13884l2458,13884e" filled="f" stroked="t" strokeweight=".706329pt" strokecolor="#838383">
                <v:path arrowok="t"/>
              </v:shape>
            </v:group>
            <v:group style="position:absolute;left:7419;top:13263;width:2;height:1041" coordorigin="7419,13263" coordsize="2,1041">
              <v:shape style="position:absolute;left:7419;top:13263;width:2;height:1041" coordorigin="7419,13263" coordsize="0,1041" path="m7419,14304l7419,13263e" filled="f" stroked="t" strokeweight=".706329pt" strokecolor="#646464">
                <v:path arrowok="t"/>
              </v:shape>
            </v:group>
            <v:group style="position:absolute;left:1229;top:13848;width:2;height:209" coordorigin="1229,13848" coordsize="2,209">
              <v:shape style="position:absolute;left:1229;top:13848;width:2;height:209" coordorigin="1229,13848" coordsize="0,209" path="m1229,14057l1229,13848e" filled="f" stroked="t" strokeweight=".470886pt" strokecolor="#3B3B3B">
                <v:path arrowok="t"/>
              </v:shape>
            </v:group>
            <v:group style="position:absolute;left:1794;top:13848;width:2;height:209" coordorigin="1794,13848" coordsize="2,209">
              <v:shape style="position:absolute;left:1794;top:13848;width:2;height:209" coordorigin="1794,13848" coordsize="0,209" path="m1794,14057l1794,13848e" filled="f" stroked="t" strokeweight=".470886pt" strokecolor="#383838">
                <v:path arrowok="t"/>
              </v:shape>
            </v:group>
            <v:group style="position:absolute;left:1229;top:14000;width:2;height:513" coordorigin="1229,14000" coordsize="2,513">
              <v:shape style="position:absolute;left:1229;top:14000;width:2;height:513" coordorigin="1229,14000" coordsize="0,513" path="m1229,14514l1229,14000e" filled="f" stroked="t" strokeweight=".706329pt" strokecolor="#646464">
                <v:path arrowok="t"/>
              </v:shape>
            </v:group>
            <v:group style="position:absolute;left:1794;top:14000;width:2;height:513" coordorigin="1794,14000" coordsize="2,513">
              <v:shape style="position:absolute;left:1794;top:14000;width:2;height:513" coordorigin="1794,14000" coordsize="0,513" path="m1794,14514l1794,14000e" filled="f" stroked="t" strokeweight=".706329pt" strokecolor="#606060">
                <v:path arrowok="t"/>
              </v:shape>
            </v:group>
            <v:group style="position:absolute;left:2458;top:14205;width:2;height:309" coordorigin="2458,14205" coordsize="2,309">
              <v:shape style="position:absolute;left:2458;top:14205;width:2;height:309" coordorigin="2458,14205" coordsize="0,309" path="m2458,14514l2458,14205e" filled="f" stroked="t" strokeweight=".470886pt" strokecolor="#3B3B3B">
                <v:path arrowok="t"/>
              </v:shape>
            </v:group>
            <v:group style="position:absolute;left:3744;top:14233;width:2;height:252" coordorigin="3744,14233" coordsize="2,252">
              <v:shape style="position:absolute;left:3744;top:14233;width:2;height:252" coordorigin="3744,14233" coordsize="0,252" path="m3744,14485l3744,14233e" filled="f" stroked="t" strokeweight="1.177215pt" strokecolor="#484BA0">
                <v:path arrowok="t"/>
              </v:shape>
            </v:group>
            <v:group style="position:absolute;left:7421;top:14205;width:2;height:309" coordorigin="7421,14205" coordsize="2,309">
              <v:shape style="position:absolute;left:7421;top:14205;width:2;height:309" coordorigin="7421,14205" coordsize="0,309" path="m7421,14514l7421,14205e" filled="f" stroked="t" strokeweight=".470886pt" strokecolor="#4B4B4B">
                <v:path arrowok="t"/>
              </v:shape>
            </v:group>
            <v:group style="position:absolute;left:8667;top:14205;width:2;height:290" coordorigin="8667,14205" coordsize="2,290">
              <v:shape style="position:absolute;left:8667;top:14205;width:2;height:290" coordorigin="8667,14205" coordsize="0,290" path="m8667,14495l8667,14205e" filled="f" stroked="t" strokeweight="1.412658pt" strokecolor="#808787">
                <v:path arrowok="t"/>
              </v:shape>
            </v:group>
            <v:group style="position:absolute;left:11508;top:12056;width:2;height:3285" coordorigin="11508,12056" coordsize="2,3285">
              <v:shape style="position:absolute;left:11508;top:12056;width:2;height:3285" coordorigin="11508,12056" coordsize="0,3285" path="m11508,15341l11508,12056e" filled="f" stroked="t" strokeweight=".941772pt" strokecolor="#707070">
                <v:path arrowok="t"/>
              </v:shape>
            </v:group>
            <v:group style="position:absolute;left:1229;top:14457;width:2;height:219" coordorigin="1229,14457" coordsize="2,219">
              <v:shape style="position:absolute;left:1229;top:14457;width:2;height:219" coordorigin="1229,14457" coordsize="0,219" path="m1229,14675l1229,14457e" filled="f" stroked="t" strokeweight=".470886pt" strokecolor="#484848">
                <v:path arrowok="t"/>
              </v:shape>
            </v:group>
            <v:group style="position:absolute;left:1794;top:14457;width:2;height:219" coordorigin="1794,14457" coordsize="2,219">
              <v:shape style="position:absolute;left:1794;top:14457;width:2;height:219" coordorigin="1794,14457" coordsize="0,219" path="m1794,14675l1794,14457e" filled="f" stroked="t" strokeweight=".470886pt" strokecolor="#3F3F3F">
                <v:path arrowok="t"/>
              </v:shape>
            </v:group>
            <v:group style="position:absolute;left:2456;top:14457;width:2;height:518" coordorigin="2456,14457" coordsize="2,518">
              <v:shape style="position:absolute;left:2456;top:14457;width:2;height:518" coordorigin="2456,14457" coordsize="0,518" path="m2456,14975l2456,14457e" filled="f" stroked="t" strokeweight=".706329pt" strokecolor="#646464">
                <v:path arrowok="t"/>
              </v:shape>
            </v:group>
            <v:group style="position:absolute;left:3744;top:14485;width:2;height:190" coordorigin="3744,14485" coordsize="2,190">
              <v:shape style="position:absolute;left:3744;top:14485;width:2;height:190" coordorigin="3744,14485" coordsize="0,190" path="m3744,14675l3744,14485e" filled="f" stroked="t" strokeweight="1.177215pt" strokecolor="#484FA0">
                <v:path arrowok="t"/>
              </v:shape>
            </v:group>
            <v:group style="position:absolute;left:7421;top:14457;width:2;height:518" coordorigin="7421,14457" coordsize="2,518">
              <v:shape style="position:absolute;left:7421;top:14457;width:2;height:518" coordorigin="7421,14457" coordsize="0,518" path="m7421,14975l7421,14457e" filled="f" stroked="t" strokeweight=".706329pt" strokecolor="#606060">
                <v:path arrowok="t"/>
              </v:shape>
            </v:group>
            <v:group style="position:absolute;left:8697;top:14404;width:2;height:271" coordorigin="8697,14404" coordsize="2,271">
              <v:shape style="position:absolute;left:8697;top:14404;width:2;height:271" coordorigin="8697,14404" coordsize="0,271" path="m8697,14675l8697,14404e" filled="f" stroked="t" strokeweight="1.177215pt" strokecolor="#939393">
                <v:path arrowok="t"/>
              </v:shape>
            </v:group>
            <v:group style="position:absolute;left:11480;top:14485;width:2;height:162" coordorigin="11480,14485" coordsize="2,162">
              <v:shape style="position:absolute;left:11480;top:14485;width:2;height:162" coordorigin="11480,14485" coordsize="0,162" path="m11480,14647l11480,14485e" filled="f" stroked="t" strokeweight=".235443pt" strokecolor="#000000">
                <v:path arrowok="t"/>
              </v:shape>
            </v:group>
            <v:group style="position:absolute;left:1231;top:14618;width:2;height:1645" coordorigin="1231,14618" coordsize="2,1645">
              <v:shape style="position:absolute;left:1231;top:14618;width:2;height:1645" coordorigin="1231,14618" coordsize="0,1645" path="m1231,16263l1231,14618e" filled="f" stroked="t" strokeweight=".706329pt" strokecolor="#676767">
                <v:path arrowok="t"/>
              </v:shape>
            </v:group>
            <v:group style="position:absolute;left:1794;top:14618;width:2;height:357" coordorigin="1794,14618" coordsize="2,357">
              <v:shape style="position:absolute;left:1794;top:14618;width:2;height:357" coordorigin="1794,14618" coordsize="0,357" path="m1794,14975l1794,14618e" filled="f" stroked="t" strokeweight=".706329pt" strokecolor="#676767">
                <v:path arrowok="t"/>
              </v:shape>
            </v:group>
            <v:group style="position:absolute;left:10473;top:14618;width:2;height:223" coordorigin="10473,14618" coordsize="2,223">
              <v:shape style="position:absolute;left:10473;top:14618;width:2;height:223" coordorigin="10473,14618" coordsize="0,223" path="m10473,14842l10473,14618e" filled="f" stroked="t" strokeweight=".706329pt" strokecolor="#676767">
                <v:path arrowok="t"/>
              </v:shape>
            </v:group>
            <v:group style="position:absolute;left:1799;top:14918;width:2;height:257" coordorigin="1799,14918" coordsize="2,257">
              <v:shape style="position:absolute;left:1799;top:14918;width:2;height:257" coordorigin="1799,14918" coordsize="0,257" path="m1799,15174l1799,14918e" filled="f" stroked="t" strokeweight=".470886pt" strokecolor="#4B4B4B">
                <v:path arrowok="t"/>
              </v:shape>
            </v:group>
            <v:group style="position:absolute;left:2458;top:14918;width:2;height:162" coordorigin="2458,14918" coordsize="2,162">
              <v:shape style="position:absolute;left:2458;top:14918;width:2;height:162" coordorigin="2458,14918" coordsize="0,162" path="m2458,15079l2458,14918e" filled="f" stroked="t" strokeweight=".470886pt" strokecolor="#2F2F2F">
                <v:path arrowok="t"/>
              </v:shape>
            </v:group>
            <v:group style="position:absolute;left:7421;top:14918;width:2;height:162" coordorigin="7421,14918" coordsize="2,162">
              <v:shape style="position:absolute;left:7421;top:14918;width:2;height:162" coordorigin="7421,14918" coordsize="0,162" path="m7421,15079l7421,14918e" filled="f" stroked="t" strokeweight=".470886pt" strokecolor="#2F2F2F">
                <v:path arrowok="t"/>
              </v:shape>
            </v:group>
            <v:group style="position:absolute;left:11480;top:14946;width:2;height:975" coordorigin="11480,14946" coordsize="2,975">
              <v:shape style="position:absolute;left:11480;top:14946;width:2;height:975" coordorigin="11480,14946" coordsize="0,975" path="m11480,15921l11480,14946e" filled="f" stroked="t" strokeweight=".235443pt" strokecolor="#000000">
                <v:path arrowok="t"/>
              </v:shape>
            </v:group>
            <v:group style="position:absolute;left:2458;top:15022;width:2;height:152" coordorigin="2458,15022" coordsize="2,152">
              <v:shape style="position:absolute;left:2458;top:15022;width:2;height:152" coordorigin="2458,15022" coordsize="0,152" path="m2458,15174l2458,15022e" filled="f" stroked="t" strokeweight=".470886pt" strokecolor="#444444">
                <v:path arrowok="t"/>
              </v:shape>
            </v:group>
            <v:group style="position:absolute;left:2456;top:15117;width:2;height:371" coordorigin="2456,15117" coordsize="2,371">
              <v:shape style="position:absolute;left:2456;top:15117;width:2;height:371" coordorigin="2456,15117" coordsize="0,371" path="m2456,15488l2456,15117e" filled="f" stroked="t" strokeweight=".706329pt" strokecolor="#676767">
                <v:path arrowok="t"/>
              </v:shape>
            </v:group>
            <v:group style="position:absolute;left:4577;top:15117;width:2;height:238" coordorigin="4577,15117" coordsize="2,238">
              <v:shape style="position:absolute;left:4577;top:15117;width:2;height:238" coordorigin="4577,15117" coordsize="0,238" path="m4577,15355l4577,15117e" filled="f" stroked="t" strokeweight=".941772pt" strokecolor="#3F3F90">
                <v:path arrowok="t"/>
              </v:shape>
            </v:group>
            <v:group style="position:absolute;left:7424;top:15022;width:2;height:1222" coordorigin="7424,15022" coordsize="2,1222">
              <v:shape style="position:absolute;left:7424;top:15022;width:2;height:1222" coordorigin="7424,15022" coordsize="0,1222" path="m7424,16244l7424,15022e" filled="f" stroked="t" strokeweight=".706329pt" strokecolor="#606060">
                <v:path arrowok="t"/>
              </v:shape>
            </v:group>
            <v:group style="position:absolute;left:1796;top:15117;width:2;height:1141" coordorigin="1796,15117" coordsize="2,1141">
              <v:shape style="position:absolute;left:1796;top:15117;width:2;height:1141" coordorigin="1796,15117" coordsize="0,1141" path="m1796,16258l1796,15117e" filled="f" stroked="t" strokeweight=".706329pt" strokecolor="#646464">
                <v:path arrowok="t"/>
              </v:shape>
            </v:group>
            <v:group style="position:absolute;left:2458;top:15431;width:2;height:342" coordorigin="2458,15431" coordsize="2,342">
              <v:shape style="position:absolute;left:2458;top:15431;width:2;height:342" coordorigin="2458,15431" coordsize="0,342" path="m2458,15773l2458,15431e" filled="f" stroked="t" strokeweight=".470886pt" strokecolor="#484848">
                <v:path arrowok="t"/>
              </v:shape>
            </v:group>
            <v:group style="position:absolute;left:4601;top:15179;width:2;height:523" coordorigin="4601,15179" coordsize="2,523">
              <v:shape style="position:absolute;left:4601;top:15179;width:2;height:523" coordorigin="4601,15179" coordsize="0,523" path="m4601,15702l4601,15179e" filled="f" stroked="t" strokeweight=".706329pt" strokecolor="#3B3B9C">
                <v:path arrowok="t"/>
              </v:shape>
            </v:group>
            <v:group style="position:absolute;left:2456;top:15716;width:2;height:542" coordorigin="2456,15716" coordsize="2,542">
              <v:shape style="position:absolute;left:2456;top:15716;width:2;height:542" coordorigin="2456,15716" coordsize="0,542" path="m2456,16258l2456,15716e" filled="f" stroked="t" strokeweight=".706329pt" strokecolor="#606060">
                <v:path arrowok="t"/>
              </v:shape>
            </v:group>
            <v:group style="position:absolute;left:683;top:16251;width:7412;height:2" coordorigin="683,16251" coordsize="7412,2">
              <v:shape style="position:absolute;left:683;top:16251;width:7412;height:2" coordorigin="683,16251" coordsize="7412,0" path="m683,16251l8095,16251e" filled="f" stroked="t" strokeweight=".470886pt" strokecolor="#747474">
                <v:path arrowok="t"/>
              </v:shape>
            </v:group>
            <v:group style="position:absolute;left:3715;top:16244;width:226;height:2" coordorigin="3715,16244" coordsize="226,2">
              <v:shape style="position:absolute;left:3715;top:16244;width:226;height:2" coordorigin="3715,16244" coordsize="226,0" path="m3715,16244l3941,16244e" filled="f" stroked="t" strokeweight=".470886pt" strokecolor="#606060">
                <v:path arrowok="t"/>
              </v:shape>
            </v:group>
            <v:group style="position:absolute;left:4940;top:16242;width:650;height:2" coordorigin="4940,16242" coordsize="650,2">
              <v:shape style="position:absolute;left:4940;top:16242;width:650;height:2" coordorigin="4940,16242" coordsize="650,0" path="m4940,16242l5589,16242e" filled="f" stroked="t" strokeweight=".470886pt" strokecolor="#676767">
                <v:path arrowok="t"/>
              </v:shape>
            </v:group>
            <v:group style="position:absolute;left:6767;top:16239;width:245;height:2" coordorigin="6767,16239" coordsize="245,2">
              <v:shape style="position:absolute;left:6767;top:16239;width:245;height:2" coordorigin="6767,16239" coordsize="245,0" path="m6767,16239l7011,16239e" filled="f" stroked="t" strokeweight=".470886pt" strokecolor="#606060">
                <v:path arrowok="t"/>
              </v:shape>
            </v:group>
            <v:group style="position:absolute;left:2934;top:16242;width:6220;height:2" coordorigin="2934,16242" coordsize="6220,2">
              <v:shape style="position:absolute;left:2934;top:16242;width:6220;height:2" coordorigin="2934,16242" coordsize="6220,0" path="m2934,16242l9154,16242e" filled="f" stroked="t" strokeweight=".706329pt" strokecolor="#747474">
                <v:path arrowok="t"/>
              </v:shape>
            </v:group>
            <v:group style="position:absolute;left:8787;top:16227;width:2726;height:2" coordorigin="8787,16227" coordsize="2726,2">
              <v:shape style="position:absolute;left:8787;top:16227;width:2726;height:2" coordorigin="8787,16227" coordsize="2726,0" path="m8787,16227l11513,16227e" filled="f" stroked="t" strokeweight=".706329pt" strokecolor="#7C7C7C">
                <v:path arrowok="t"/>
              </v:shape>
            </v:group>
            <v:group style="position:absolute;left:11480;top:15921;width:2;height:319" coordorigin="11480,15921" coordsize="2,319">
              <v:shape style="position:absolute;left:11480;top:15921;width:2;height:319" coordorigin="11480,15921" coordsize="0,319" path="m11480,16239l11480,15921e" filled="f" stroked="t" strokeweight=".235443pt" strokecolor="#808080">
                <v:path arrowok="t"/>
              </v:shape>
            </v:group>
            <v:group style="position:absolute;left:9526;top:13694;width:2;height:390" coordorigin="9526,13694" coordsize="2,390">
              <v:shape style="position:absolute;left:9526;top:13694;width:2;height:390" coordorigin="9526,13694" coordsize="0,390" path="m9526,14084l9526,13694e" filled="f" stroked="t" strokeweight="1.73125pt" strokecolor="#D4D4D6">
                <v:path arrowok="t"/>
              </v:shape>
            </v:group>
            <w10:wrap type="none"/>
          </v:group>
        </w:pict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0" w:after="0" w:line="240" w:lineRule="auto"/>
        <w:ind w:left="4836" w:right="-20"/>
        <w:jc w:val="left"/>
        <w:tabs>
          <w:tab w:pos="866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Kemal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ILDEM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ACAEAE"/>
          <w:spacing w:val="0"/>
          <w:w w:val="164"/>
          <w:position w:val="8"/>
        </w:rPr>
        <w:t>'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5009" w:right="516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40" w:bottom="280" w:left="560" w:right="300"/>
        </w:sectPr>
      </w:pPr>
      <w:rPr/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599" w:right="425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5.178337pt;margin-top:-12.38788pt;width:39.209122pt;height:41pt;mso-position-horizontal-relative:page;mso-position-vertical-relative:paragraph;z-index:-16998" type="#_x0000_t202" filled="f" stroked="f">
            <v:textbox inset="0,0,0,0">
              <w:txbxContent>
                <w:p>
                  <w:pPr>
                    <w:spacing w:before="0" w:after="0" w:line="820" w:lineRule="exact"/>
                    <w:ind w:right="-163"/>
                    <w:jc w:val="left"/>
                    <w:rPr>
                      <w:rFonts w:ascii="Arial" w:hAnsi="Arial" w:cs="Arial" w:eastAsia="Arial"/>
                      <w:sz w:val="82"/>
                      <w:szCs w:val="82"/>
                    </w:rPr>
                  </w:pPr>
                  <w:rPr/>
                  <w:r>
                    <w:rPr>
                      <w:rFonts w:ascii="Arial" w:hAnsi="Arial" w:cs="Arial" w:eastAsia="Arial"/>
                      <w:sz w:val="82"/>
                      <w:szCs w:val="82"/>
                      <w:color w:val="383838"/>
                      <w:spacing w:val="0"/>
                      <w:w w:val="172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02" w:lineRule="exact"/>
        <w:ind w:left="3706" w:right="439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-4"/>
        </w:rPr>
        <w:t>İT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4"/>
          <w:w w:val="100"/>
          <w:position w:val="-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  <w:position w:val="-4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13"/>
          <w:position w:val="-4"/>
        </w:rPr>
        <w:t>S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66"/>
          <w:position w:val="-4"/>
        </w:rPr>
        <w:t>İ</w:t>
      </w:r>
      <w:r>
        <w:rPr>
          <w:rFonts w:ascii="Arial" w:hAnsi="Arial" w:cs="Arial" w:eastAsia="Arial"/>
          <w:sz w:val="21"/>
          <w:szCs w:val="21"/>
          <w:color w:val="383838"/>
          <w:spacing w:val="-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-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76"/>
          <w:position w:val="-4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60" w:bottom="280" w:left="440" w:right="120"/>
        </w:sectPr>
      </w:pPr>
      <w:rPr/>
    </w:p>
    <w:p>
      <w:pPr>
        <w:spacing w:before="0" w:after="0" w:line="143" w:lineRule="exact"/>
        <w:ind w:left="819" w:right="238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23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54" w:lineRule="exact"/>
        <w:ind w:left="546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0"/>
          <w:w w:val="105"/>
          <w:position w:val="-1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79" w:after="0" w:line="217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440" w:right="120"/>
          <w:cols w:num="2" w:equalWidth="0">
            <w:col w:w="1610" w:space="1626"/>
            <w:col w:w="8124"/>
          </w:cols>
        </w:sectPr>
      </w:pPr>
      <w:rPr/>
    </w:p>
    <w:p>
      <w:pPr>
        <w:spacing w:before="0" w:after="0" w:line="250" w:lineRule="exact"/>
        <w:ind w:left="586" w:right="5097"/>
        <w:jc w:val="center"/>
        <w:tabs>
          <w:tab w:pos="4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83838"/>
          <w:w w:val="116"/>
          <w:position w:val="9"/>
        </w:rPr>
        <w:t>BELEDI</w:t>
      </w:r>
      <w:r>
        <w:rPr>
          <w:rFonts w:ascii="Arial" w:hAnsi="Arial" w:cs="Arial" w:eastAsia="Arial"/>
          <w:sz w:val="14"/>
          <w:szCs w:val="14"/>
          <w:color w:val="383838"/>
          <w:spacing w:val="-20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5B5B5B"/>
          <w:spacing w:val="0"/>
          <w:w w:val="101"/>
          <w:position w:val="9"/>
        </w:rPr>
        <w:t>YE</w:t>
      </w:r>
      <w:r>
        <w:rPr>
          <w:rFonts w:ascii="Arial" w:hAnsi="Arial" w:cs="Arial" w:eastAsia="Arial"/>
          <w:sz w:val="14"/>
          <w:szCs w:val="14"/>
          <w:color w:val="5B5B5B"/>
          <w:spacing w:val="-22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9"/>
        </w:rPr>
        <w:t>SI</w:t>
      </w:r>
      <w:r>
        <w:rPr>
          <w:rFonts w:ascii="Arial" w:hAnsi="Arial" w:cs="Arial" w:eastAsia="Arial"/>
          <w:sz w:val="14"/>
          <w:szCs w:val="14"/>
          <w:color w:val="383838"/>
          <w:spacing w:val="-22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11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4" w:right="-20"/>
        <w:jc w:val="left"/>
        <w:tabs>
          <w:tab w:pos="1480" w:val="left"/>
          <w:tab w:pos="3120" w:val="left"/>
          <w:tab w:pos="548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:09.03.2017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:17:36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tr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05305458504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14" w:right="-20"/>
        <w:jc w:val="left"/>
        <w:tabs>
          <w:tab w:pos="1480" w:val="left"/>
          <w:tab w:pos="3120" w:val="left"/>
          <w:tab w:pos="4460" w:val="left"/>
          <w:tab w:pos="5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:09.03.2017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Kay11No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5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1572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:Kemalpaşa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54" w:lineRule="auto"/>
        <w:ind w:left="104" w:right="4804" w:firstLine="1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Eylül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151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kt.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0.4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-KEMALPAŞA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Eylül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151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</w:rPr>
        <w:t>No:l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kt.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0.4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-KEMALPAŞA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14" w:right="-20"/>
        <w:jc w:val="left"/>
        <w:tabs>
          <w:tab w:pos="1480" w:val="left"/>
          <w:tab w:pos="356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:Bina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:Açı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Harlaması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65" w:lineRule="exact"/>
        <w:ind w:left="109" w:right="-20"/>
        <w:jc w:val="left"/>
        <w:tabs>
          <w:tab w:pos="358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3"/>
          <w:position w:val="2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4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4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  <w:position w:val="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3"/>
        </w:rPr>
        <w:t>:Mesken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4" w:lineRule="exact"/>
        <w:ind w:left="3556" w:right="478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position w:val="-1"/>
        </w:rPr>
        <w:t>Beto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8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rı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eKagi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  <w:position w:val="-1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100"/>
          <w:position w:val="-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5"/>
          <w:w w:val="125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93" w:lineRule="exact"/>
        <w:ind w:left="3910" w:right="-20"/>
        <w:jc w:val="left"/>
        <w:tabs>
          <w:tab w:pos="4400" w:val="left"/>
          <w:tab w:pos="5000" w:val="left"/>
          <w:tab w:pos="604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383838"/>
          <w:spacing w:val="0"/>
          <w:w w:val="100"/>
          <w:position w:val="6"/>
        </w:rPr>
        <w:t>X</w:t>
      </w:r>
      <w:r>
        <w:rPr>
          <w:rFonts w:ascii="Arial" w:hAnsi="Arial" w:cs="Arial" w:eastAsia="Arial"/>
          <w:sz w:val="23"/>
          <w:szCs w:val="23"/>
          <w:color w:val="383838"/>
          <w:spacing w:val="-49"/>
          <w:w w:val="100"/>
          <w:position w:val="6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00"/>
          <w:position w:val="6"/>
        </w:rPr>
      </w:r>
      <w:r>
        <w:rPr>
          <w:rFonts w:ascii="Arial" w:hAnsi="Arial" w:cs="Arial" w:eastAsia="Arial"/>
          <w:sz w:val="34"/>
          <w:szCs w:val="34"/>
          <w:color w:val="4B4B4B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4B4B4B"/>
          <w:spacing w:val="-41"/>
          <w:w w:val="53"/>
          <w:position w:val="-1"/>
        </w:rPr>
        <w:t> </w:t>
      </w:r>
      <w:r>
        <w:rPr>
          <w:rFonts w:ascii="Arial" w:hAnsi="Arial" w:cs="Arial" w:eastAsia="Arial"/>
          <w:sz w:val="34"/>
          <w:szCs w:val="34"/>
          <w:color w:val="4B4B4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4B4B4B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242424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24242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242424"/>
          <w:spacing w:val="0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383838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38383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0"/>
        </w:rPr>
        <w:t>!Yangını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7"/>
          <w:position w:val="1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10"/>
        </w:rPr>
        <w:t>17:37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114" w:right="-20"/>
        <w:jc w:val="left"/>
        <w:tabs>
          <w:tab w:pos="2080" w:val="left"/>
          <w:tab w:pos="5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:sahibi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:Hasa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:Musa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8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9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1"/>
        </w:rPr>
        <w:t>RİCEK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4" w:after="0" w:line="240" w:lineRule="auto"/>
        <w:ind w:left="209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:Çavu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ŞAHBAZ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091" w:right="-20"/>
        <w:jc w:val="left"/>
        <w:tabs>
          <w:tab w:pos="4640" w:val="left"/>
          <w:tab w:pos="7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:17:37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:1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3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38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04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0"/>
        </w:rPr>
        <w:t>104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14" w:right="-20"/>
        <w:jc w:val="left"/>
        <w:tabs>
          <w:tab w:pos="4640" w:val="left"/>
          <w:tab w:pos="7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679" w:right="-20"/>
        <w:jc w:val="left"/>
        <w:tabs>
          <w:tab w:pos="7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5"/>
        </w:rPr>
        <w:t>:17:50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4660" w:right="-20"/>
        <w:jc w:val="left"/>
        <w:tabs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Emniyet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</w:rPr>
        <w:t>:18:00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105" w:right="-20"/>
        <w:jc w:val="left"/>
        <w:tabs>
          <w:tab w:pos="4660" w:val="left"/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Sayısı:3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1" w:lineRule="auto"/>
        <w:ind w:left="2105" w:right="2439" w:firstLine="-1991"/>
        <w:jc w:val="left"/>
        <w:tabs>
          <w:tab w:pos="464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18"/>
          <w:w w:val="171"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7"/>
          <w:position w:val="1"/>
        </w:rPr>
        <w:t>'ardımcı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6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6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1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1"/>
          <w:position w:val="0"/>
        </w:rPr>
        <w:t>\.raç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2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209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10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04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vatandaşı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kendi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imkanlarıyla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söndürmi.i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görüldi.i.Tarafımızdan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14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:söndürme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yapılmadı.Ara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yapıldı.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4616" w:right="386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söndüıücü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184" w:lineRule="exact"/>
        <w:ind w:left="104" w:right="-20"/>
        <w:jc w:val="left"/>
        <w:tabs>
          <w:tab w:pos="4640" w:val="left"/>
          <w:tab w:pos="6560" w:val="left"/>
          <w:tab w:pos="8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:söndürme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59"/>
          <w:position w:val="-5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159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IK.K.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2" w:lineRule="exact"/>
        <w:ind w:left="6565" w:right="-20"/>
        <w:jc w:val="left"/>
        <w:tabs>
          <w:tab w:pos="814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5"/>
          <w:szCs w:val="45"/>
          <w:color w:val="383838"/>
          <w:spacing w:val="0"/>
          <w:w w:val="55"/>
        </w:rPr>
        <w:t>ı</w:t>
      </w:r>
      <w:r>
        <w:rPr>
          <w:rFonts w:ascii="Arial" w:hAnsi="Arial" w:cs="Arial" w:eastAsia="Arial"/>
          <w:sz w:val="45"/>
          <w:szCs w:val="45"/>
          <w:color w:val="383838"/>
          <w:spacing w:val="-64"/>
          <w:w w:val="55"/>
        </w:rPr>
        <w:t> </w:t>
      </w:r>
      <w:r>
        <w:rPr>
          <w:rFonts w:ascii="Arial" w:hAnsi="Arial" w:cs="Arial" w:eastAsia="Arial"/>
          <w:sz w:val="45"/>
          <w:szCs w:val="45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45"/>
          <w:szCs w:val="45"/>
          <w:color w:val="383838"/>
          <w:spacing w:val="0"/>
          <w:w w:val="100"/>
        </w:rPr>
      </w:r>
      <w:r>
        <w:rPr>
          <w:rFonts w:ascii="Arial" w:hAnsi="Arial" w:cs="Arial" w:eastAsia="Arial"/>
          <w:sz w:val="41"/>
          <w:szCs w:val="41"/>
          <w:color w:val="383838"/>
          <w:spacing w:val="0"/>
          <w:w w:val="55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left="209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!Yangında;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katındaki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daireni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mutfağında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8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8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5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plasti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kapı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8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04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plasti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pencere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yanmak;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mutfağı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duvarları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görmi.iştür.Yangında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14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Dunımu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5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000,00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toplamda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5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5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000,00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vardır.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55" w:lineRule="auto"/>
        <w:ind w:left="76" w:right="90" w:firstLine="2154"/>
        <w:jc w:val="righ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katındaki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mutfak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göıülmü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sorı.ışturmada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mutfaktaki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tüpündeki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kaçağından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zeminde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birike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gazı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sehven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tüp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tutuşturma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çakıla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çakmakta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lpg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6" w:lineRule="exact"/>
        <w:ind w:left="209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ıuı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tut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8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"/>
          <w:w w:val="11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turm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9"/>
          <w:w w:val="11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1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nuc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04" w:right="-20"/>
        <w:jc w:val="left"/>
        <w:tabs>
          <w:tab w:pos="2080" w:val="left"/>
          <w:tab w:pos="67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  <w:position w:val="0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6"/>
          <w:w w:val="11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-12"/>
          <w:w w:val="143"/>
          <w:position w:val="0"/>
        </w:rPr>
        <w:t>i</w:t>
      </w:r>
      <w:r>
        <w:rPr>
          <w:rFonts w:ascii="Arial" w:hAnsi="Arial" w:cs="Arial" w:eastAsia="Arial"/>
          <w:sz w:val="19"/>
          <w:szCs w:val="19"/>
          <w:color w:val="5B5B5B"/>
          <w:spacing w:val="0"/>
          <w:w w:val="125"/>
          <w:position w:val="0"/>
        </w:rPr>
        <w:t>: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2" w:lineRule="auto"/>
        <w:ind w:left="329" w:right="6450" w:firstLine="-215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Emniyet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4" w:lineRule="exact"/>
        <w:ind w:left="114" w:right="-20"/>
        <w:jc w:val="left"/>
        <w:tabs>
          <w:tab w:pos="2080" w:val="left"/>
          <w:tab w:pos="6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3"/>
          <w:w w:val="139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Döniişil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4B4B4B"/>
          <w:spacing w:val="0"/>
          <w:w w:val="81"/>
          <w:position w:val="0"/>
        </w:rPr>
        <w:t>I</w:t>
      </w:r>
      <w:r>
        <w:rPr>
          <w:rFonts w:ascii="Arial" w:hAnsi="Arial" w:cs="Arial" w:eastAsia="Arial"/>
          <w:sz w:val="27"/>
          <w:szCs w:val="27"/>
          <w:color w:val="4B4B4B"/>
          <w:spacing w:val="-3"/>
          <w:w w:val="81"/>
          <w:position w:val="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3"/>
          <w:position w:val="0"/>
        </w:rPr>
        <w:t>ari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:09.03.20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-16"/>
          <w:w w:val="117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7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3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7"/>
          <w:position w:val="1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0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7"/>
          <w:position w:val="1"/>
        </w:rPr>
        <w:t>:18:04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205" w:right="-20"/>
        <w:jc w:val="left"/>
        <w:tabs>
          <w:tab w:pos="1020" w:val="left"/>
          <w:tab w:pos="8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  <w:position w:val="-1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Kemalpaşa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440" w:right="1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2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-73"/>
        <w:jc w:val="left"/>
        <w:tabs>
          <w:tab w:pos="2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351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012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65"/>
          <w:szCs w:val="65"/>
          <w:color w:val="2F3695"/>
          <w:spacing w:val="-45"/>
          <w:w w:val="167"/>
        </w:rPr>
        <w:t>l</w:t>
      </w:r>
      <w:r>
        <w:rPr>
          <w:rFonts w:ascii="Arial" w:hAnsi="Arial" w:cs="Arial" w:eastAsia="Arial"/>
          <w:sz w:val="65"/>
          <w:szCs w:val="65"/>
          <w:color w:val="131672"/>
          <w:spacing w:val="0"/>
          <w:w w:val="50"/>
        </w:rPr>
        <w:t>l</w:t>
      </w:r>
      <w:r>
        <w:rPr>
          <w:rFonts w:ascii="Arial" w:hAnsi="Arial" w:cs="Arial" w:eastAsia="Arial"/>
          <w:sz w:val="65"/>
          <w:szCs w:val="65"/>
          <w:color w:val="131672"/>
          <w:spacing w:val="43"/>
          <w:w w:val="100"/>
        </w:rPr>
        <w:t> </w:t>
      </w:r>
      <w:r>
        <w:rPr>
          <w:rFonts w:ascii="Arial" w:hAnsi="Arial" w:cs="Arial" w:eastAsia="Arial"/>
          <w:sz w:val="28"/>
          <w:szCs w:val="28"/>
          <w:color w:val="464B91"/>
          <w:spacing w:val="0"/>
          <w:w w:val="120"/>
        </w:rPr>
        <w:t>j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53" w:after="0" w:line="489" w:lineRule="exact"/>
        <w:ind w:left="277" w:right="-20"/>
        <w:jc w:val="left"/>
        <w:rPr>
          <w:rFonts w:ascii="Times New Roman" w:hAnsi="Times New Roman" w:cs="Times New Roman" w:eastAsia="Times New Roman"/>
          <w:sz w:val="57"/>
          <w:szCs w:val="57"/>
        </w:rPr>
      </w:pPr>
      <w:rPr/>
      <w:r>
        <w:rPr>
          <w:rFonts w:ascii="Times New Roman" w:hAnsi="Times New Roman" w:cs="Times New Roman" w:eastAsia="Times New Roman"/>
          <w:sz w:val="57"/>
          <w:szCs w:val="57"/>
          <w:color w:val="4B4B4B"/>
          <w:spacing w:val="0"/>
          <w:w w:val="19"/>
          <w:position w:val="-14"/>
        </w:rPr>
        <w:t>1</w:t>
      </w:r>
      <w:r>
        <w:rPr>
          <w:rFonts w:ascii="Times New Roman" w:hAnsi="Times New Roman" w:cs="Times New Roman" w:eastAsia="Times New Roman"/>
          <w:sz w:val="57"/>
          <w:szCs w:val="57"/>
          <w:color w:val="4B4B4B"/>
          <w:spacing w:val="0"/>
          <w:w w:val="19"/>
          <w:position w:val="-14"/>
        </w:rPr>
        <w:t>      </w:t>
      </w:r>
      <w:r>
        <w:rPr>
          <w:rFonts w:ascii="Times New Roman" w:hAnsi="Times New Roman" w:cs="Times New Roman" w:eastAsia="Times New Roman"/>
          <w:sz w:val="57"/>
          <w:szCs w:val="57"/>
          <w:color w:val="4B4B4B"/>
          <w:spacing w:val="5"/>
          <w:w w:val="19"/>
          <w:position w:val="-14"/>
        </w:rPr>
        <w:t> </w:t>
      </w:r>
      <w:r>
        <w:rPr>
          <w:rFonts w:ascii="Times New Roman" w:hAnsi="Times New Roman" w:cs="Times New Roman" w:eastAsia="Times New Roman"/>
          <w:sz w:val="57"/>
          <w:szCs w:val="57"/>
          <w:color w:val="383838"/>
          <w:spacing w:val="0"/>
          <w:w w:val="43"/>
          <w:position w:val="-14"/>
        </w:rPr>
        <w:t>e</w:t>
      </w:r>
      <w:r>
        <w:rPr>
          <w:rFonts w:ascii="Times New Roman" w:hAnsi="Times New Roman" w:cs="Times New Roman" w:eastAsia="Times New Roman"/>
          <w:sz w:val="57"/>
          <w:szCs w:val="57"/>
          <w:color w:val="000000"/>
          <w:spacing w:val="0"/>
          <w:w w:val="100"/>
          <w:position w:val="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left="183" w:right="1631"/>
        <w:jc w:val="center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61"/>
          <w:b/>
          <w:bCs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6"/>
          <w:w w:val="61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61"/>
        </w:rPr>
        <w:t>Mar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61"/>
        </w:rPr>
        <w:t>t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61"/>
        </w:rPr>
        <w:t> </w:t>
      </w:r>
      <w:r>
        <w:rPr>
          <w:rFonts w:ascii="Arial" w:hAnsi="Arial" w:cs="Arial" w:eastAsia="Arial"/>
          <w:sz w:val="26"/>
          <w:szCs w:val="26"/>
          <w:color w:val="383838"/>
          <w:spacing w:val="20"/>
          <w:w w:val="6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61"/>
          <w:b/>
          <w:bCs/>
        </w:rPr>
        <w:t>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17" w:after="0" w:line="240" w:lineRule="auto"/>
        <w:ind w:left="309" w:right="165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B4B4B"/>
          <w:spacing w:val="0"/>
          <w:w w:val="76"/>
          <w:i/>
        </w:rPr>
        <w:t>1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76"/>
          <w:i/>
        </w:rPr>
        <w:t>   </w:t>
      </w:r>
      <w:r>
        <w:rPr>
          <w:rFonts w:ascii="Arial" w:hAnsi="Arial" w:cs="Arial" w:eastAsia="Arial"/>
          <w:sz w:val="19"/>
          <w:szCs w:val="19"/>
          <w:color w:val="4B4B4B"/>
          <w:spacing w:val="17"/>
          <w:w w:val="76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0" w:lineRule="exact"/>
        <w:ind w:left="-34" w:right="122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left="447" w:right="1799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3"/>
          <w:szCs w:val="13"/>
          <w:color w:val="9E9E9E"/>
          <w:spacing w:val="1"/>
          <w:w w:val="207"/>
          <w:position w:val="1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-12"/>
          <w:w w:val="88"/>
          <w:position w:val="1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6E6E6E"/>
          <w:spacing w:val="0"/>
          <w:w w:val="43"/>
          <w:position w:val="1"/>
        </w:rPr>
        <w:t>..</w:t>
      </w:r>
      <w:r>
        <w:rPr>
          <w:rFonts w:ascii="Times New Roman" w:hAnsi="Times New Roman" w:cs="Times New Roman" w:eastAsia="Times New Roman"/>
          <w:sz w:val="25"/>
          <w:szCs w:val="25"/>
          <w:color w:val="6E6E6E"/>
          <w:spacing w:val="29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5B5B5B"/>
          <w:spacing w:val="0"/>
          <w:w w:val="54"/>
          <w:position w:val="1"/>
        </w:rPr>
        <w:t>,</w:t>
      </w:r>
      <w:r>
        <w:rPr>
          <w:rFonts w:ascii="Arial" w:hAnsi="Arial" w:cs="Arial" w:eastAsia="Arial"/>
          <w:sz w:val="25"/>
          <w:szCs w:val="25"/>
          <w:color w:val="5B5B5B"/>
          <w:spacing w:val="13"/>
          <w:w w:val="54"/>
          <w:position w:val="1"/>
        </w:rPr>
        <w:t>.</w:t>
      </w:r>
      <w:r>
        <w:rPr>
          <w:rFonts w:ascii="Arial" w:hAnsi="Arial" w:cs="Arial" w:eastAsia="Arial"/>
          <w:sz w:val="18"/>
          <w:szCs w:val="18"/>
          <w:color w:val="8C8E8E"/>
          <w:spacing w:val="0"/>
          <w:w w:val="175"/>
          <w:position w:val="1"/>
        </w:rPr>
        <w:t>..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132" w:right="1308"/>
        <w:jc w:val="center"/>
        <w:tabs>
          <w:tab w:pos="600" w:val="left"/>
          <w:tab w:pos="116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83838"/>
          <w:w w:val="64"/>
          <w:i/>
        </w:rPr>
        <w:t>•</w:t>
      </w:r>
      <w:r>
        <w:rPr>
          <w:rFonts w:ascii="Arial" w:hAnsi="Arial" w:cs="Arial" w:eastAsia="Arial"/>
          <w:sz w:val="20"/>
          <w:szCs w:val="20"/>
          <w:color w:val="383838"/>
          <w:spacing w:val="-17"/>
          <w:w w:val="64"/>
          <w:i/>
        </w:rPr>
        <w:t>•</w:t>
      </w:r>
      <w:r>
        <w:rPr>
          <w:rFonts w:ascii="Arial" w:hAnsi="Arial" w:cs="Arial" w:eastAsia="Arial"/>
          <w:sz w:val="20"/>
          <w:szCs w:val="20"/>
          <w:color w:val="5B5B5B"/>
          <w:spacing w:val="-31"/>
          <w:w w:val="78"/>
          <w:i/>
        </w:rPr>
        <w:t>.</w:t>
      </w:r>
      <w:r>
        <w:rPr>
          <w:rFonts w:ascii="Arial" w:hAnsi="Arial" w:cs="Arial" w:eastAsia="Arial"/>
          <w:sz w:val="20"/>
          <w:szCs w:val="20"/>
          <w:color w:val="6E6E6E"/>
          <w:spacing w:val="0"/>
          <w:w w:val="93"/>
          <w:i/>
        </w:rPr>
        <w:t>ıP</w:t>
      </w:r>
      <w:r>
        <w:rPr>
          <w:rFonts w:ascii="Arial" w:hAnsi="Arial" w:cs="Arial" w:eastAsia="Arial"/>
          <w:sz w:val="20"/>
          <w:szCs w:val="20"/>
          <w:color w:val="6E6E6E"/>
          <w:spacing w:val="0"/>
          <w:w w:val="100"/>
          <w:i/>
        </w:rPr>
        <w:tab/>
      </w:r>
      <w:r>
        <w:rPr>
          <w:rFonts w:ascii="Arial" w:hAnsi="Arial" w:cs="Arial" w:eastAsia="Arial"/>
          <w:sz w:val="20"/>
          <w:szCs w:val="20"/>
          <w:color w:val="6E6E6E"/>
          <w:spacing w:val="0"/>
          <w:w w:val="100"/>
          <w:i/>
        </w:rPr>
      </w:r>
      <w:r>
        <w:rPr>
          <w:rFonts w:ascii="Arial" w:hAnsi="Arial" w:cs="Arial" w:eastAsia="Arial"/>
          <w:sz w:val="20"/>
          <w:szCs w:val="20"/>
          <w:color w:val="BABABC"/>
          <w:spacing w:val="-41"/>
          <w:w w:val="119"/>
        </w:rPr>
        <w:t>·</w:t>
      </w:r>
      <w:r>
        <w:rPr>
          <w:rFonts w:ascii="Arial" w:hAnsi="Arial" w:cs="Arial" w:eastAsia="Arial"/>
          <w:sz w:val="20"/>
          <w:szCs w:val="20"/>
          <w:color w:val="8C8E8E"/>
          <w:spacing w:val="0"/>
          <w:w w:val="191"/>
        </w:rPr>
        <w:t>·</w:t>
      </w:r>
      <w:r>
        <w:rPr>
          <w:rFonts w:ascii="Arial" w:hAnsi="Arial" w:cs="Arial" w:eastAsia="Arial"/>
          <w:sz w:val="20"/>
          <w:szCs w:val="20"/>
          <w:color w:val="8C8E8E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8C8E8E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6E6E6E"/>
          <w:spacing w:val="-46"/>
          <w:w w:val="91"/>
          <w:i/>
        </w:rPr>
        <w:t>: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20"/>
          <w:i/>
        </w:rPr>
        <w:t>""·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317" w:lineRule="exact"/>
        <w:ind w:left="425" w:right="-20"/>
        <w:jc w:val="left"/>
        <w:tabs>
          <w:tab w:pos="110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4"/>
          <w:szCs w:val="24"/>
          <w:color w:val="6E6E6E"/>
          <w:spacing w:val="0"/>
          <w:w w:val="100"/>
          <w:position w:val="-7"/>
        </w:rPr>
        <w:t>e</w:t>
      </w:r>
      <w:r>
        <w:rPr>
          <w:rFonts w:ascii="Arial" w:hAnsi="Arial" w:cs="Arial" w:eastAsia="Arial"/>
          <w:sz w:val="24"/>
          <w:szCs w:val="24"/>
          <w:color w:val="6E6E6E"/>
          <w:spacing w:val="0"/>
          <w:w w:val="100"/>
          <w:position w:val="-7"/>
        </w:rPr>
        <w:t>ı</w:t>
      </w:r>
      <w:r>
        <w:rPr>
          <w:rFonts w:ascii="Arial" w:hAnsi="Arial" w:cs="Arial" w:eastAsia="Arial"/>
          <w:sz w:val="24"/>
          <w:szCs w:val="24"/>
          <w:color w:val="6E6E6E"/>
          <w:spacing w:val="34"/>
          <w:w w:val="100"/>
          <w:position w:val="-7"/>
        </w:rPr>
        <w:t> </w:t>
      </w:r>
      <w:r>
        <w:rPr>
          <w:rFonts w:ascii="Arial" w:hAnsi="Arial" w:cs="Arial" w:eastAsia="Arial"/>
          <w:sz w:val="24"/>
          <w:szCs w:val="24"/>
          <w:color w:val="BABABC"/>
          <w:spacing w:val="0"/>
          <w:w w:val="19"/>
          <w:position w:val="-7"/>
        </w:rPr>
        <w:t>.</w:t>
      </w:r>
      <w:r>
        <w:rPr>
          <w:rFonts w:ascii="Arial" w:hAnsi="Arial" w:cs="Arial" w:eastAsia="Arial"/>
          <w:sz w:val="24"/>
          <w:szCs w:val="24"/>
          <w:color w:val="BABABC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24"/>
          <w:szCs w:val="24"/>
          <w:color w:val="BABABC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40"/>
          <w:szCs w:val="40"/>
          <w:color w:val="5B5B5B"/>
          <w:spacing w:val="0"/>
          <w:w w:val="57"/>
          <w:position w:val="-7"/>
        </w:rPr>
        <w:t>ca</w:t>
      </w:r>
      <w:r>
        <w:rPr>
          <w:rFonts w:ascii="Times New Roman" w:hAnsi="Times New Roman" w:cs="Times New Roman" w:eastAsia="Times New Roman"/>
          <w:sz w:val="40"/>
          <w:szCs w:val="40"/>
          <w:color w:val="5B5B5B"/>
          <w:spacing w:val="0"/>
          <w:w w:val="57"/>
          <w:position w:val="-7"/>
        </w:rPr>
        <w:t>  </w:t>
      </w:r>
      <w:r>
        <w:rPr>
          <w:rFonts w:ascii="Times New Roman" w:hAnsi="Times New Roman" w:cs="Times New Roman" w:eastAsia="Times New Roman"/>
          <w:sz w:val="40"/>
          <w:szCs w:val="40"/>
          <w:color w:val="5B5B5B"/>
          <w:spacing w:val="15"/>
          <w:w w:val="57"/>
          <w:position w:val="-7"/>
        </w:rPr>
        <w:t> </w:t>
      </w:r>
      <w:r>
        <w:rPr>
          <w:rFonts w:ascii="Arial" w:hAnsi="Arial" w:cs="Arial" w:eastAsia="Arial"/>
          <w:sz w:val="27"/>
          <w:szCs w:val="27"/>
          <w:color w:val="383838"/>
          <w:spacing w:val="-41"/>
          <w:w w:val="107"/>
          <w:position w:val="-7"/>
        </w:rPr>
        <w:t>O</w:t>
      </w:r>
      <w:r>
        <w:rPr>
          <w:rFonts w:ascii="Arial" w:hAnsi="Arial" w:cs="Arial" w:eastAsia="Arial"/>
          <w:sz w:val="27"/>
          <w:szCs w:val="27"/>
          <w:color w:val="6E6E6E"/>
          <w:spacing w:val="0"/>
          <w:w w:val="71"/>
          <w:position w:val="-7"/>
        </w:rPr>
        <w:t>·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440" w:right="120"/>
          <w:cols w:num="3" w:equalWidth="0">
            <w:col w:w="780" w:space="1464"/>
            <w:col w:w="4020" w:space="2244"/>
            <w:col w:w="2852"/>
          </w:cols>
        </w:sectPr>
      </w:pPr>
      <w:rPr/>
    </w:p>
    <w:p>
      <w:pPr>
        <w:spacing w:before="0" w:after="0" w:line="419" w:lineRule="exact"/>
        <w:ind w:left="2482" w:right="-20"/>
        <w:jc w:val="left"/>
        <w:tabs>
          <w:tab w:pos="5060" w:val="left"/>
          <w:tab w:pos="8800" w:val="left"/>
        </w:tabs>
        <w:rPr>
          <w:rFonts w:ascii="Times New Roman" w:hAnsi="Times New Roman" w:cs="Times New Roman" w:eastAsia="Times New Roman"/>
          <w:sz w:val="41"/>
          <w:szCs w:val="4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3.199524pt;margin-top:25.787073pt;width:34.260618pt;height:40.5pt;mso-position-horizontal-relative:page;mso-position-vertical-relative:paragraph;z-index:-16997" type="#_x0000_t202" filled="f" stroked="f">
            <v:textbox inset="0,0,0,0">
              <w:txbxContent>
                <w:p>
                  <w:pPr>
                    <w:spacing w:before="0" w:after="0" w:line="810" w:lineRule="exact"/>
                    <w:ind w:right="-161"/>
                    <w:jc w:val="left"/>
                    <w:rPr>
                      <w:rFonts w:ascii="Times New Roman" w:hAnsi="Times New Roman" w:cs="Times New Roman" w:eastAsia="Times New Roman"/>
                      <w:sz w:val="81"/>
                      <w:szCs w:val="81"/>
                    </w:rPr>
                  </w:pPr>
                  <w:rPr/>
                  <w:r>
                    <w:rPr>
                      <w:rFonts w:ascii="Arial" w:hAnsi="Arial" w:cs="Arial" w:eastAsia="Arial"/>
                      <w:sz w:val="51"/>
                      <w:szCs w:val="51"/>
                      <w:color w:val="383838"/>
                      <w:spacing w:val="1"/>
                      <w:w w:val="36"/>
                    </w:rPr>
                    <w:t>.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7E7E7E"/>
                      <w:spacing w:val="-68"/>
                      <w:w w:val="46"/>
                    </w:rPr>
                    <w:t>.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383838"/>
                      <w:spacing w:val="-17"/>
                      <w:w w:val="10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81"/>
                      <w:szCs w:val="81"/>
                      <w:color w:val="383838"/>
                      <w:spacing w:val="-17"/>
                      <w:w w:val="58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81"/>
                      <w:szCs w:val="81"/>
                      <w:color w:val="383838"/>
                      <w:spacing w:val="0"/>
                      <w:w w:val="58"/>
                      <w:u w:val="thick" w:color="4A4A4A"/>
                    </w:rPr>
                    <w:t>'...</w:t>
                  </w:r>
                  <w:r>
                    <w:rPr>
                      <w:rFonts w:ascii="Times New Roman" w:hAnsi="Times New Roman" w:cs="Times New Roman" w:eastAsia="Times New Roman"/>
                      <w:sz w:val="81"/>
                      <w:szCs w:val="81"/>
                      <w:color w:val="383838"/>
                      <w:spacing w:val="0"/>
                      <w:w w:val="58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81"/>
                      <w:szCs w:val="8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4.638092pt;margin-top:18.383217pt;width:106.953522pt;height:31.045147pt;mso-position-horizontal-relative:page;mso-position-vertical-relative:paragraph;z-index:-16996" type="#_x0000_t202" filled="f" stroked="f">
            <v:textbox inset="0,0,0,0">
              <w:txbxContent>
                <w:p>
                  <w:pPr>
                    <w:spacing w:before="0" w:after="0" w:line="621" w:lineRule="exact"/>
                    <w:ind w:right="-133"/>
                    <w:jc w:val="left"/>
                    <w:tabs>
                      <w:tab w:pos="1100" w:val="left"/>
                      <w:tab w:pos="1760" w:val="left"/>
                      <w:tab w:pos="2100" w:val="left"/>
                    </w:tabs>
                    <w:rPr>
                      <w:rFonts w:ascii="Arial" w:hAnsi="Arial" w:cs="Arial" w:eastAsia="Arial"/>
                      <w:sz w:val="55"/>
                      <w:szCs w:val="5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242424"/>
                      <w:spacing w:val="-36"/>
                      <w:w w:val="600"/>
                      <w:position w:val="6"/>
                    </w:rPr>
                    <w:t>'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4B4B4B"/>
                      <w:spacing w:val="30"/>
                      <w:w w:val="62"/>
                      <w:position w:val="5"/>
                    </w:rPr>
                    <w:t>"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BABABC"/>
                      <w:spacing w:val="30"/>
                      <w:w w:val="51"/>
                      <w:position w:val="5"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BABABC"/>
                      <w:spacing w:val="-103"/>
                      <w:w w:val="51"/>
                      <w:emboss/>
                      <w:position w:val="5"/>
                    </w:rPr>
                    <w:t>.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BABABC"/>
                      <w:spacing w:val="-103"/>
                      <w:w w:val="51"/>
                      <w:emboss/>
                      <w:position w:val="5"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BABABC"/>
                      <w:spacing w:val="-103"/>
                      <w:w w:val="51"/>
                      <w:position w:val="5"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BABABC"/>
                      <w:spacing w:val="-103"/>
                      <w:w w:val="51"/>
                      <w:position w:val="5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5B5B5B"/>
                      <w:spacing w:val="-16"/>
                      <w:w w:val="192"/>
                      <w:i/>
                      <w:position w:val="6"/>
                    </w:rPr>
                    <w:t>ç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8C8E8E"/>
                      <w:spacing w:val="0"/>
                      <w:w w:val="61"/>
                      <w:position w:val="5"/>
                    </w:rPr>
                    <w:t>.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8C8E8E"/>
                      <w:spacing w:val="0"/>
                      <w:w w:val="100"/>
                      <w:position w:val="5"/>
                    </w:rPr>
                    <w:tab/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8C8E8E"/>
                      <w:spacing w:val="0"/>
                      <w:w w:val="100"/>
                      <w:position w:val="5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4B4B4B"/>
                      <w:spacing w:val="-8"/>
                      <w:w w:val="55"/>
                      <w:position w:val="-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4B4B4B"/>
                      <w:spacing w:val="0"/>
                      <w:w w:val="55"/>
                      <w:position w:val="-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4B4B4B"/>
                      <w:spacing w:val="-33"/>
                      <w:w w:val="55"/>
                      <w:position w:val="-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4B4B4B"/>
                      <w:spacing w:val="0"/>
                      <w:w w:val="100"/>
                      <w:position w:val="-7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4B4B4B"/>
                      <w:spacing w:val="0"/>
                      <w:w w:val="100"/>
                      <w:position w:val="-7"/>
                    </w:rPr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383838"/>
                      <w:spacing w:val="0"/>
                      <w:w w:val="55"/>
                      <w:position w:val="-7"/>
                    </w:rPr>
                    <w:t>....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383838"/>
                      <w:spacing w:val="0"/>
                      <w:w w:val="100"/>
                      <w:position w:val="-7"/>
                    </w:rPr>
                    <w:tab/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383838"/>
                      <w:spacing w:val="0"/>
                      <w:w w:val="100"/>
                      <w:position w:val="-7"/>
                    </w:rPr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4B4B4B"/>
                      <w:spacing w:val="-93"/>
                      <w:w w:val="60"/>
                      <w:position w:val="5"/>
                    </w:rPr>
                    <w:t>.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7"/>
          <w:position w:val="11"/>
        </w:rPr>
        <w:t>1.Posta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17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7"/>
          <w:position w:val="11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7"/>
          <w:position w:val="1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17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1"/>
        </w:rPr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11"/>
        </w:rPr>
        <w:t>ltt.</w:t>
      </w:r>
      <w:r>
        <w:rPr>
          <w:rFonts w:ascii="Arial" w:hAnsi="Arial" w:cs="Arial" w:eastAsia="Arial"/>
          <w:sz w:val="18"/>
          <w:szCs w:val="18"/>
          <w:color w:val="383838"/>
          <w:spacing w:val="44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1"/>
        </w:rPr>
        <w:t>Çavuşu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1"/>
        </w:rPr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224"/>
          <w:position w:val="0"/>
        </w:rPr>
        <w:t>ol</w:t>
      </w:r>
      <w:r>
        <w:rPr>
          <w:rFonts w:ascii="Arial" w:hAnsi="Arial" w:cs="Arial" w:eastAsia="Arial"/>
          <w:sz w:val="19"/>
          <w:szCs w:val="19"/>
          <w:color w:val="383838"/>
          <w:spacing w:val="-1"/>
          <w:w w:val="224"/>
          <w:position w:val="0"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color w:val="363B6D"/>
          <w:spacing w:val="0"/>
          <w:w w:val="68"/>
          <w:position w:val="0"/>
        </w:rPr>
        <w:t>:.....</w:t>
      </w:r>
      <w:r>
        <w:rPr>
          <w:rFonts w:ascii="Times New Roman" w:hAnsi="Times New Roman" w:cs="Times New Roman" w:eastAsia="Times New Roman"/>
          <w:sz w:val="41"/>
          <w:szCs w:val="41"/>
          <w:color w:val="363B6D"/>
          <w:spacing w:val="-3"/>
          <w:w w:val="69"/>
          <w:position w:val="0"/>
        </w:rPr>
        <w:t>.</w:t>
      </w:r>
      <w:r>
        <w:rPr>
          <w:rFonts w:ascii="Times New Roman" w:hAnsi="Times New Roman" w:cs="Times New Roman" w:eastAsia="Times New Roman"/>
          <w:sz w:val="41"/>
          <w:szCs w:val="41"/>
          <w:color w:val="383838"/>
          <w:spacing w:val="-6"/>
          <w:w w:val="39"/>
          <w:position w:val="0"/>
        </w:rPr>
        <w:t>v</w:t>
      </w:r>
      <w:r>
        <w:rPr>
          <w:rFonts w:ascii="Times New Roman" w:hAnsi="Times New Roman" w:cs="Times New Roman" w:eastAsia="Times New Roman"/>
          <w:sz w:val="41"/>
          <w:szCs w:val="41"/>
          <w:color w:val="5B5B5B"/>
          <w:spacing w:val="0"/>
          <w:w w:val="47"/>
          <w:position w:val="0"/>
        </w:rPr>
        <w:t>e</w:t>
      </w:r>
      <w:r>
        <w:rPr>
          <w:rFonts w:ascii="Times New Roman" w:hAnsi="Times New Roman" w:cs="Times New Roman" w:eastAsia="Times New Roman"/>
          <w:sz w:val="41"/>
          <w:szCs w:val="41"/>
          <w:color w:val="5B5B5B"/>
          <w:spacing w:val="-13"/>
          <w:w w:val="48"/>
          <w:position w:val="0"/>
        </w:rPr>
        <w:t>A</w:t>
      </w:r>
      <w:r>
        <w:rPr>
          <w:rFonts w:ascii="Times New Roman" w:hAnsi="Times New Roman" w:cs="Times New Roman" w:eastAsia="Times New Roman"/>
          <w:sz w:val="41"/>
          <w:szCs w:val="41"/>
          <w:color w:val="242424"/>
          <w:spacing w:val="0"/>
          <w:w w:val="81"/>
          <w:position w:val="0"/>
        </w:rPr>
        <w:t>Q)</w:t>
      </w:r>
      <w:r>
        <w:rPr>
          <w:rFonts w:ascii="Times New Roman" w:hAnsi="Times New Roman" w:cs="Times New Roman" w:eastAsia="Times New Roman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1071"/>
        <w:jc w:val="right"/>
        <w:tabs>
          <w:tab w:pos="34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5B5B5B"/>
          <w:w w:val="60"/>
        </w:rPr>
        <w:t>;</w:t>
      </w:r>
      <w:r>
        <w:rPr>
          <w:rFonts w:ascii="Arial" w:hAnsi="Arial" w:cs="Arial" w:eastAsia="Arial"/>
          <w:sz w:val="15"/>
          <w:szCs w:val="15"/>
          <w:color w:val="5B5B5B"/>
          <w:spacing w:val="-9"/>
          <w:w w:val="61"/>
        </w:rPr>
        <w:t>-</w:t>
      </w:r>
      <w:r>
        <w:rPr>
          <w:rFonts w:ascii="Arial" w:hAnsi="Arial" w:cs="Arial" w:eastAsia="Arial"/>
          <w:sz w:val="15"/>
          <w:szCs w:val="15"/>
          <w:color w:val="5B5B5B"/>
          <w:spacing w:val="0"/>
          <w:w w:val="61"/>
        </w:rPr>
        <w:t>-</w:t>
      </w:r>
      <w:r>
        <w:rPr>
          <w:rFonts w:ascii="Arial" w:hAnsi="Arial" w:cs="Arial" w:eastAsia="Arial"/>
          <w:sz w:val="15"/>
          <w:szCs w:val="15"/>
          <w:color w:val="5B5B5B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5B5B5B"/>
          <w:spacing w:val="0"/>
          <w:w w:val="100"/>
        </w:rPr>
      </w:r>
      <w:r>
        <w:rPr>
          <w:rFonts w:ascii="Arial" w:hAnsi="Arial" w:cs="Arial" w:eastAsia="Arial"/>
          <w:sz w:val="15"/>
          <w:szCs w:val="15"/>
          <w:color w:val="6E6E6E"/>
          <w:spacing w:val="0"/>
          <w:w w:val="77"/>
          <w:b/>
          <w:bCs/>
          <w:i/>
        </w:rPr>
        <w:t>·f</w:t>
      </w:r>
      <w:r>
        <w:rPr>
          <w:rFonts w:ascii="Arial" w:hAnsi="Arial" w:cs="Arial" w:eastAsia="Arial"/>
          <w:sz w:val="15"/>
          <w:szCs w:val="15"/>
          <w:color w:val="6E6E6E"/>
          <w:spacing w:val="0"/>
          <w:w w:val="77"/>
          <w:b/>
          <w:bCs/>
          <w:i/>
        </w:rPr>
        <w:t>l</w:t>
      </w:r>
      <w:r>
        <w:rPr>
          <w:rFonts w:ascii="Arial" w:hAnsi="Arial" w:cs="Arial" w:eastAsia="Arial"/>
          <w:sz w:val="15"/>
          <w:szCs w:val="15"/>
          <w:color w:val="6E6E6E"/>
          <w:spacing w:val="13"/>
          <w:w w:val="77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6E6E6E"/>
          <w:spacing w:val="0"/>
          <w:w w:val="142"/>
          <w:b/>
          <w:bCs/>
          <w:i/>
        </w:rPr>
        <w:t>l</w:t>
      </w:r>
      <w:r>
        <w:rPr>
          <w:rFonts w:ascii="Times New Roman" w:hAnsi="Times New Roman" w:cs="Times New Roman" w:eastAsia="Times New Roman"/>
          <w:sz w:val="13"/>
          <w:szCs w:val="13"/>
          <w:color w:val="6E6E6E"/>
          <w:spacing w:val="-21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0"/>
          <w:w w:val="100"/>
          <w:b/>
          <w:bCs/>
          <w:i/>
        </w:rPr>
        <w:t>l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0"/>
          <w:w w:val="100"/>
          <w:b/>
          <w:bCs/>
          <w:i/>
        </w:rPr>
        <w:t>   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27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77"/>
          <w:b/>
          <w:bCs/>
        </w:rPr>
        <w:t>u.....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77"/>
          <w:b/>
          <w:bCs/>
        </w:rPr>
        <w:t>  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16"/>
          <w:w w:val="77"/>
          <w:b/>
          <w:bCs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242424"/>
          <w:spacing w:val="0"/>
          <w:w w:val="347"/>
        </w:rPr>
        <w:t>'</w:t>
      </w:r>
      <w:r>
        <w:rPr>
          <w:rFonts w:ascii="Times New Roman" w:hAnsi="Times New Roman" w:cs="Times New Roman" w:eastAsia="Times New Roman"/>
          <w:sz w:val="25"/>
          <w:szCs w:val="25"/>
          <w:color w:val="242424"/>
          <w:spacing w:val="-165"/>
          <w:w w:val="347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E9E9E"/>
          <w:spacing w:val="0"/>
          <w:w w:val="142"/>
          <w:i/>
        </w:rPr>
        <w:t>i</w:t>
      </w:r>
      <w:r>
        <w:rPr>
          <w:rFonts w:ascii="Times New Roman" w:hAnsi="Times New Roman" w:cs="Times New Roman" w:eastAsia="Times New Roman"/>
          <w:sz w:val="15"/>
          <w:szCs w:val="15"/>
          <w:color w:val="9E9E9E"/>
          <w:spacing w:val="-2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E9E9E"/>
          <w:spacing w:val="0"/>
          <w:w w:val="143"/>
          <w:i/>
        </w:rPr>
        <w:t>: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spacing w:before="24" w:after="0" w:line="90" w:lineRule="atLeast"/>
        <w:ind w:right="1345"/>
        <w:jc w:val="right"/>
        <w:tabs>
          <w:tab w:pos="84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9E9E9E"/>
          <w:w w:val="52"/>
        </w:rPr>
        <w:t>...</w:t>
      </w:r>
      <w:r>
        <w:rPr>
          <w:rFonts w:ascii="Times New Roman" w:hAnsi="Times New Roman" w:cs="Times New Roman" w:eastAsia="Times New Roman"/>
          <w:sz w:val="27"/>
          <w:szCs w:val="27"/>
          <w:color w:val="9E9E9E"/>
          <w:spacing w:val="-8"/>
          <w:w w:val="52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9E9E9E"/>
          <w:spacing w:val="0"/>
          <w:w w:val="52"/>
        </w:rPr>
        <w:t>..</w:t>
      </w:r>
      <w:r>
        <w:rPr>
          <w:rFonts w:ascii="Times New Roman" w:hAnsi="Times New Roman" w:cs="Times New Roman" w:eastAsia="Times New Roman"/>
          <w:sz w:val="27"/>
          <w:szCs w:val="27"/>
          <w:color w:val="9E9E9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9E9E9E"/>
          <w:spacing w:val="0"/>
          <w:w w:val="52"/>
        </w:rPr>
        <w:t>..</w:t>
      </w:r>
      <w:r>
        <w:rPr>
          <w:rFonts w:ascii="Times New Roman" w:hAnsi="Times New Roman" w:cs="Times New Roman" w:eastAsia="Times New Roman"/>
          <w:sz w:val="27"/>
          <w:szCs w:val="27"/>
          <w:color w:val="9E9E9E"/>
          <w:spacing w:val="9"/>
          <w:w w:val="52"/>
        </w:rPr>
        <w:t>.</w:t>
      </w:r>
      <w:r>
        <w:rPr>
          <w:rFonts w:ascii="Arial" w:hAnsi="Arial" w:cs="Arial" w:eastAsia="Arial"/>
          <w:sz w:val="22"/>
          <w:szCs w:val="22"/>
          <w:color w:val="BABABC"/>
          <w:spacing w:val="0"/>
          <w:w w:val="101"/>
          <w:position w:val="4"/>
        </w:rPr>
        <w:t>,,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40" w:bottom="280" w:left="440" w:right="120"/>
        </w:sectPr>
      </w:pPr>
      <w:rPr/>
    </w:p>
    <w:p>
      <w:pPr>
        <w:spacing w:before="51" w:after="0" w:line="240" w:lineRule="auto"/>
        <w:ind w:left="11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5.187967pt;margin-top:25.488157pt;width:560.103983pt;height:782.924905pt;mso-position-horizontal-relative:page;mso-position-vertical-relative:page;z-index:-16999" coordorigin="504,510" coordsize="11202,15658">
            <v:group style="position:absolute;left:525;top:536;width:1342;height:2" coordorigin="525,536" coordsize="1342,2">
              <v:shape style="position:absolute;left:525;top:536;width:1342;height:2" coordorigin="525,536" coordsize="1342,0" path="m525,536l1867,536e" filled="f" stroked="t" strokeweight=".477497pt" strokecolor="#575757">
                <v:path arrowok="t"/>
              </v:shape>
            </v:group>
            <v:group style="position:absolute;left:3051;top:536;width:979;height:2" coordorigin="3051,536" coordsize="979,2">
              <v:shape style="position:absolute;left:3051;top:536;width:979;height:2" coordorigin="3051,536" coordsize="979,0" path="m3051,536l4030,536e" filled="f" stroked="t" strokeweight=".477497pt" strokecolor="#343434">
                <v:path arrowok="t"/>
              </v:shape>
            </v:group>
            <v:group style="position:absolute;left:525;top:534;width:7048;height:2" coordorigin="525,534" coordsize="7048,2">
              <v:shape style="position:absolute;left:525;top:534;width:7048;height:2" coordorigin="525,534" coordsize="7048,0" path="m525,534l7573,534e" filled="f" stroked="t" strokeweight=".716246pt" strokecolor="#5B5B5B">
                <v:path arrowok="t"/>
              </v:shape>
            </v:group>
            <v:group style="position:absolute;left:7516;top:529;width:1237;height:2" coordorigin="7516,529" coordsize="1237,2">
              <v:shape style="position:absolute;left:7516;top:529;width:1237;height:2" coordorigin="7516,529" coordsize="1237,0" path="m7516,529l8753,529e" filled="f" stroked="t" strokeweight=".477497pt" strokecolor="#484848">
                <v:path arrowok="t"/>
              </v:shape>
            </v:group>
            <v:group style="position:absolute;left:9311;top:517;width:2;height:555" coordorigin="9311,517" coordsize="2,555">
              <v:shape style="position:absolute;left:9311;top:517;width:2;height:555" coordorigin="9311,517" coordsize="0,555" path="m9311,1072l9311,517e" filled="f" stroked="t" strokeweight=".477497pt" strokecolor="#3F3F3F">
                <v:path arrowok="t"/>
              </v:shape>
            </v:group>
            <v:group style="position:absolute;left:8638;top:526;width:3032;height:2" coordorigin="8638,526" coordsize="3032,2">
              <v:shape style="position:absolute;left:8638;top:526;width:3032;height:2" coordorigin="8638,526" coordsize="3032,0" path="m8638,526l11670,526e" filled="f" stroked="t" strokeweight=".954994pt" strokecolor="#676767">
                <v:path arrowok="t"/>
              </v:shape>
            </v:group>
            <v:group style="position:absolute;left:11665;top:517;width:2;height:2542" coordorigin="11665,517" coordsize="2,2542">
              <v:shape style="position:absolute;left:11665;top:517;width:2;height:2542" coordorigin="11665,517" coordsize="0,2542" path="m11665,3058l11665,517e" filled="f" stroked="t" strokeweight=".716246pt" strokecolor="#545454">
                <v:path arrowok="t"/>
              </v:shape>
            </v:group>
            <v:group style="position:absolute;left:9311;top:1015;width:2;height:373" coordorigin="9311,1015" coordsize="2,373">
              <v:shape style="position:absolute;left:9311;top:1015;width:2;height:373" coordorigin="9311,1015" coordsize="0,373" path="m9311,1388l9311,1015e" filled="f" stroked="t" strokeweight=".477497pt" strokecolor="#232323">
                <v:path arrowok="t"/>
              </v:shape>
            </v:group>
            <v:group style="position:absolute;left:9311;top:1331;width:2;height:239" coordorigin="9311,1331" coordsize="2,239">
              <v:shape style="position:absolute;left:9311;top:1331;width:2;height:239" coordorigin="9311,1331" coordsize="0,239" path="m9311,1570l9311,1331e" filled="f" stroked="t" strokeweight=".477497pt" strokecolor="#383838">
                <v:path arrowok="t"/>
              </v:shape>
            </v:group>
            <v:group style="position:absolute;left:525;top:2051;width:2607;height:2" coordorigin="525,2051" coordsize="2607,2">
              <v:shape style="position:absolute;left:525;top:2051;width:2607;height:2" coordorigin="525,2051" coordsize="2607,0" path="m525,2051l3132,2051e" filled="f" stroked="t" strokeweight=".954994pt" strokecolor="#646464">
                <v:path arrowok="t"/>
              </v:shape>
            </v:group>
            <v:group style="position:absolute;left:532;top:1714;width:2;height:1383" coordorigin="532,1714" coordsize="2,1383">
              <v:shape style="position:absolute;left:532;top:1714;width:2;height:1383" coordorigin="532,1714" coordsize="0,1383" path="m532,3097l532,1714e" filled="f" stroked="t" strokeweight=".954994pt" strokecolor="#6B6B6B">
                <v:path arrowok="t"/>
              </v:shape>
            </v:group>
            <v:group style="position:absolute;left:2519;top:526;width:2;height:1532" coordorigin="2519,526" coordsize="2,1532">
              <v:shape style="position:absolute;left:2519;top:526;width:2;height:1532" coordorigin="2519,526" coordsize="0,1532" path="m2519,2058l2519,526e" filled="f" stroked="t" strokeweight=".477497pt" strokecolor="#7C7C7C">
                <v:path arrowok="t"/>
              </v:shape>
            </v:group>
            <v:group style="position:absolute;left:3051;top:2049;width:520;height:2" coordorigin="3051,2049" coordsize="520,2">
              <v:shape style="position:absolute;left:3051;top:2049;width:520;height:2" coordorigin="3051,2049" coordsize="520,0" path="m3051,2049l3572,2049e" filled="f" stroked="t" strokeweight=".477497pt" strokecolor="#444444">
                <v:path arrowok="t"/>
              </v:shape>
            </v:group>
            <v:group style="position:absolute;left:3514;top:2049;width:516;height:2" coordorigin="3514,2049" coordsize="516,2">
              <v:shape style="position:absolute;left:3514;top:2049;width:516;height:2" coordorigin="3514,2049" coordsize="516,0" path="m3514,2049l4030,2049e" filled="f" stroked="t" strokeweight=".477497pt" strokecolor="#2F2F2F">
                <v:path arrowok="t"/>
              </v:shape>
            </v:group>
            <v:group style="position:absolute;left:3973;top:2049;width:3003;height:2" coordorigin="3973,2049" coordsize="3003,2">
              <v:shape style="position:absolute;left:3973;top:2049;width:3003;height:2" coordorigin="3973,2049" coordsize="3003,0" path="m3973,2049l6976,2049e" filled="f" stroked="t" strokeweight=".716246pt" strokecolor="#5B5B5B">
                <v:path arrowok="t"/>
              </v:shape>
            </v:group>
            <v:group style="position:absolute;left:6919;top:2044;width:1012;height:2" coordorigin="6919,2044" coordsize="1012,2">
              <v:shape style="position:absolute;left:6919;top:2044;width:1012;height:2" coordorigin="6919,2044" coordsize="1012,0" path="m6919,2044l7931,2044e" filled="f" stroked="t" strokeweight=".477497pt" strokecolor="#343434">
                <v:path arrowok="t"/>
              </v:shape>
            </v:group>
            <v:group style="position:absolute;left:8695;top:2044;width:797;height:2" coordorigin="8695,2044" coordsize="797,2">
              <v:shape style="position:absolute;left:8695;top:2044;width:797;height:2" coordorigin="8695,2044" coordsize="797,0" path="m8695,2044l9493,2044e" filled="f" stroked="t" strokeweight=".954994pt" strokecolor="#6B6B6B">
                <v:path arrowok="t"/>
              </v:shape>
            </v:group>
            <v:group style="position:absolute;left:9314;top:1512;width:2;height:536" coordorigin="9314,1512" coordsize="2,536">
              <v:shape style="position:absolute;left:9314;top:1512;width:2;height:536" coordorigin="9314,1512" coordsize="0,536" path="m9314,2049l9314,1512e" filled="f" stroked="t" strokeweight=".716246pt" strokecolor="#4B4B4B">
                <v:path arrowok="t"/>
              </v:shape>
            </v:group>
            <v:group style="position:absolute;left:7874;top:2041;width:3796;height:2" coordorigin="7874,2041" coordsize="3796,2">
              <v:shape style="position:absolute;left:7874;top:2041;width:3796;height:2" coordorigin="7874,2041" coordsize="3796,0" path="m7874,2041l11670,2041e" filled="f" stroked="t" strokeweight=".716246pt" strokecolor="#575757">
                <v:path arrowok="t"/>
              </v:shape>
            </v:group>
            <v:group style="position:absolute;left:525;top:2293;width:1342;height:2" coordorigin="525,2293" coordsize="1342,2">
              <v:shape style="position:absolute;left:525;top:2293;width:1342;height:2" coordorigin="525,2293" coordsize="1342,0" path="m525,2293l1867,2293e" filled="f" stroked="t" strokeweight=".954994pt" strokecolor="#606060">
                <v:path arrowok="t"/>
              </v:shape>
            </v:group>
            <v:group style="position:absolute;left:1810;top:2293;width:1772;height:2" coordorigin="1810,2293" coordsize="1772,2">
              <v:shape style="position:absolute;left:1810;top:2293;width:1772;height:2" coordorigin="1810,2293" coordsize="1772,0" path="m1810,2293l3581,2293e" filled="f" stroked="t" strokeweight=".477497pt" strokecolor="#3B3B3B">
                <v:path arrowok="t"/>
              </v:shape>
            </v:group>
            <v:group style="position:absolute;left:3557;top:2044;width:2;height:287" coordorigin="3557,2044" coordsize="2,287">
              <v:shape style="position:absolute;left:3557;top:2044;width:2;height:287" coordorigin="3557,2044" coordsize="0,287" path="m3557,2331l3557,2044e" filled="f" stroked="t" strokeweight=".477497pt" strokecolor="#3B3B3B">
                <v:path arrowok="t"/>
              </v:shape>
            </v:group>
            <v:group style="position:absolute;left:3510;top:2288;width:2120;height:2" coordorigin="3510,2288" coordsize="2120,2">
              <v:shape style="position:absolute;left:3510;top:2288;width:2120;height:2" coordorigin="3510,2288" coordsize="2120,0" path="m3510,2288l5630,2288e" filled="f" stroked="t" strokeweight=".716246pt" strokecolor="#606060">
                <v:path arrowok="t"/>
              </v:shape>
            </v:group>
            <v:group style="position:absolute;left:5572;top:2288;width:310;height:2" coordorigin="5572,2288" coordsize="310,2">
              <v:shape style="position:absolute;left:5572;top:2288;width:310;height:2" coordorigin="5572,2288" coordsize="310,0" path="m5572,2288l5883,2288e" filled="f" stroked="t" strokeweight=".477497pt" strokecolor="#383838">
                <v:path arrowok="t"/>
              </v:shape>
            </v:group>
            <v:group style="position:absolute;left:5825;top:2285;width:5845;height:2" coordorigin="5825,2285" coordsize="5845,2">
              <v:shape style="position:absolute;left:5825;top:2285;width:5845;height:2" coordorigin="5825,2285" coordsize="5845,0" path="m5825,2285l11670,2285e" filled="f" stroked="t" strokeweight=".716246pt" strokecolor="#5B5B5B">
                <v:path arrowok="t"/>
              </v:shape>
            </v:group>
            <v:group style="position:absolute;left:1810;top:2532;width:1772;height:2" coordorigin="1810,2532" coordsize="1772,2">
              <v:shape style="position:absolute;left:1810;top:2532;width:1772;height:2" coordorigin="1810,2532" coordsize="1772,0" path="m1810,2532l3581,2532e" filled="f" stroked="t" strokeweight=".477497pt" strokecolor="#3B3B3B">
                <v:path arrowok="t"/>
              </v:shape>
            </v:group>
            <v:group style="position:absolute;left:3557;top:2259;width:2;height:278" coordorigin="3557,2259" coordsize="2,278">
              <v:shape style="position:absolute;left:3557;top:2259;width:2;height:278" coordorigin="3557,2259" coordsize="0,278" path="m3557,2537l3557,2259e" filled="f" stroked="t" strokeweight=".477497pt" strokecolor="#232323">
                <v:path arrowok="t"/>
              </v:shape>
            </v:group>
            <v:group style="position:absolute;left:5572;top:2527;width:310;height:2" coordorigin="5572,2527" coordsize="310,2">
              <v:shape style="position:absolute;left:5572;top:2527;width:310;height:2" coordorigin="5572,2527" coordsize="310,0" path="m5572,2527l5883,2527e" filled="f" stroked="t" strokeweight=".477497pt" strokecolor="#2F2F2F">
                <v:path arrowok="t"/>
              </v:shape>
            </v:group>
            <v:group style="position:absolute;left:5825;top:2525;width:3500;height:2" coordorigin="5825,2525" coordsize="3500,2">
              <v:shape style="position:absolute;left:5825;top:2525;width:3500;height:2" coordorigin="5825,2525" coordsize="3500,0" path="m5825,2525l9326,2525e" filled="f" stroked="t" strokeweight=".716246pt" strokecolor="#5B5B5B">
                <v:path arrowok="t"/>
              </v:shape>
            </v:group>
            <v:group style="position:absolute;left:9268;top:2522;width:277;height:2" coordorigin="9268,2522" coordsize="277,2">
              <v:shape style="position:absolute;left:9268;top:2522;width:277;height:2" coordorigin="9268,2522" coordsize="277,0" path="m9268,2522l9545,2522e" filled="f" stroked="t" strokeweight=".477497pt" strokecolor="#3B3B3B">
                <v:path arrowok="t"/>
              </v:shape>
            </v:group>
            <v:group style="position:absolute;left:525;top:2527;width:11145;height:2" coordorigin="525,2527" coordsize="11145,2">
              <v:shape style="position:absolute;left:525;top:2527;width:11145;height:2" coordorigin="525,2527" coordsize="11145,0" path="m525,2527l11670,2527e" filled="f" stroked="t" strokeweight=".716246pt" strokecolor="#575757">
                <v:path arrowok="t"/>
              </v:shape>
            </v:group>
            <v:group style="position:absolute;left:525;top:2774;width:6451;height:2" coordorigin="525,2774" coordsize="6451,2">
              <v:shape style="position:absolute;left:525;top:2774;width:6451;height:2" coordorigin="525,2774" coordsize="6451,0" path="m525,2774l6976,2774e" filled="f" stroked="t" strokeweight=".716246pt" strokecolor="#575757">
                <v:path arrowok="t"/>
              </v:shape>
            </v:group>
            <v:group style="position:absolute;left:6723;top:2767;width:1208;height:2" coordorigin="6723,2767" coordsize="1208,2">
              <v:shape style="position:absolute;left:6723;top:2767;width:1208;height:2" coordorigin="6723,2767" coordsize="1208,0" path="m6723,2767l7931,2767e" filled="f" stroked="t" strokeweight=".954994pt" strokecolor="#606060">
                <v:path arrowok="t"/>
              </v:shape>
            </v:group>
            <v:group style="position:absolute;left:7874;top:2767;width:559;height:2" coordorigin="7874,2767" coordsize="559,2">
              <v:shape style="position:absolute;left:7874;top:2767;width:559;height:2" coordorigin="7874,2767" coordsize="559,0" path="m7874,2767l8433,2767e" filled="f" stroked="t" strokeweight=".477497pt" strokecolor="#3F3F3F">
                <v:path arrowok="t"/>
              </v:shape>
            </v:group>
            <v:group style="position:absolute;left:8375;top:2767;width:377;height:2" coordorigin="8375,2767" coordsize="377,2">
              <v:shape style="position:absolute;left:8375;top:2767;width:377;height:2" coordorigin="8375,2767" coordsize="377,0" path="m8375,2767l8753,2767e" filled="f" stroked="t" strokeweight=".477497pt" strokecolor="#2B2B2B">
                <v:path arrowok="t"/>
              </v:shape>
            </v:group>
            <v:group style="position:absolute;left:8695;top:2767;width:630;height:2" coordorigin="8695,2767" coordsize="630,2">
              <v:shape style="position:absolute;left:8695;top:2767;width:630;height:2" coordorigin="8695,2767" coordsize="630,0" path="m8695,2767l9326,2767e" filled="f" stroked="t" strokeweight=".477497pt" strokecolor="#484848">
                <v:path arrowok="t"/>
              </v:shape>
            </v:group>
            <v:group style="position:absolute;left:9163;top:2764;width:2512;height:2" coordorigin="9163,2764" coordsize="2512,2">
              <v:shape style="position:absolute;left:9163;top:2764;width:2512;height:2" coordorigin="9163,2764" coordsize="2512,0" path="m9163,2764l11675,2764e" filled="f" stroked="t" strokeweight=".954994pt" strokecolor="#646464">
                <v:path arrowok="t"/>
              </v:shape>
            </v:group>
            <v:group style="position:absolute;left:525;top:3020;width:2516;height:2" coordorigin="525,3020" coordsize="2516,2">
              <v:shape style="position:absolute;left:525;top:3020;width:2516;height:2" coordorigin="525,3020" coordsize="2516,0" path="m525,3020l3042,3020e" filled="f" stroked="t" strokeweight=".716246pt" strokecolor="#747474">
                <v:path arrowok="t"/>
              </v:shape>
            </v:group>
            <v:group style="position:absolute;left:6723;top:3011;width:1208;height:2" coordorigin="6723,3011" coordsize="1208,2">
              <v:shape style="position:absolute;left:6723;top:3011;width:1208;height:2" coordorigin="6723,3011" coordsize="1208,0" path="m6723,3011l7931,3011e" filled="f" stroked="t" strokeweight=".477497pt" strokecolor="#4B4B4B">
                <v:path arrowok="t"/>
              </v:shape>
            </v:group>
            <v:group style="position:absolute;left:611;top:3011;width:11064;height:2" coordorigin="611,3011" coordsize="11064,2">
              <v:shape style="position:absolute;left:611;top:3011;width:11064;height:2" coordorigin="611,3011" coordsize="11064,0" path="m611,3011l11675,3011e" filled="f" stroked="t" strokeweight=".716246pt" strokecolor="#6B6B6B">
                <v:path arrowok="t"/>
              </v:shape>
            </v:group>
            <v:group style="position:absolute;left:530;top:3260;width:1337;height:2" coordorigin="530,3260" coordsize="1337,2">
              <v:shape style="position:absolute;left:530;top:3260;width:1337;height:2" coordorigin="530,3260" coordsize="1337,0" path="m530,3260l1867,3260e" filled="f" stroked="t" strokeweight=".954994pt" strokecolor="#7C7C7C">
                <v:path arrowok="t"/>
              </v:shape>
            </v:group>
            <v:group style="position:absolute;left:532;top:2987;width:2;height:292" coordorigin="532,2987" coordsize="2,292">
              <v:shape style="position:absolute;left:532;top:2987;width:2;height:292" coordorigin="532,2987" coordsize="0,292" path="m532,3279l532,2987e" filled="f" stroked="t" strokeweight=".477497pt" strokecolor="#545454">
                <v:path arrowok="t"/>
              </v:shape>
            </v:group>
            <v:group style="position:absolute;left:1810;top:3260;width:1762;height:2" coordorigin="1810,3260" coordsize="1762,2">
              <v:shape style="position:absolute;left:1810;top:3260;width:1762;height:2" coordorigin="1810,3260" coordsize="1762,0" path="m1810,3260l3572,3260e" filled="f" stroked="t" strokeweight=".477497pt" strokecolor="#606060">
                <v:path arrowok="t"/>
              </v:shape>
            </v:group>
            <v:group style="position:absolute;left:3438;top:3257;width:8237;height:2" coordorigin="3438,3257" coordsize="8237,2">
              <v:shape style="position:absolute;left:3438;top:3257;width:8237;height:2" coordorigin="3438,3257" coordsize="8237,0" path="m3438,3257l11675,3257e" filled="f" stroked="t" strokeweight=".716246pt" strokecolor="#747474">
                <v:path arrowok="t"/>
              </v:shape>
            </v:group>
            <v:group style="position:absolute;left:535;top:3207;width:2;height:838" coordorigin="535,3207" coordsize="2,838">
              <v:shape style="position:absolute;left:535;top:3207;width:2;height:838" coordorigin="535,3207" coordsize="0,838" path="m535,4044l535,3207e" filled="f" stroked="t" strokeweight=".477497pt" strokecolor="#2F2F2F">
                <v:path arrowok="t"/>
              </v:shape>
            </v:group>
            <v:group style="position:absolute;left:4011;top:3250;width:2;height:282" coordorigin="4011,3250" coordsize="2,282">
              <v:shape style="position:absolute;left:4011;top:3250;width:2;height:282" coordorigin="4011,3250" coordsize="0,282" path="m4011,3532l4011,3250e" filled="f" stroked="t" strokeweight=".477497pt" strokecolor="#3B3B3B">
                <v:path arrowok="t"/>
              </v:shape>
            </v:group>
            <v:group style="position:absolute;left:7129;top:3245;width:2;height:785" coordorigin="7129,3245" coordsize="2,785">
              <v:shape style="position:absolute;left:7129;top:3245;width:2;height:785" coordorigin="7129,3245" coordsize="0,785" path="m7129,4030l7129,3245e" filled="f" stroked="t" strokeweight=".954994pt" strokecolor="#5B5B5B">
                <v:path arrowok="t"/>
              </v:shape>
            </v:group>
            <v:group style="position:absolute;left:7119;top:3489;width:1948;height:2" coordorigin="7119,3489" coordsize="1948,2">
              <v:shape style="position:absolute;left:7119;top:3489;width:1948;height:2" coordorigin="7119,3489" coordsize="1948,0" path="m7119,3489l9068,3489e" filled="f" stroked="t" strokeweight=".954994pt" strokecolor="#484848">
                <v:path arrowok="t"/>
              </v:shape>
            </v:group>
            <v:group style="position:absolute;left:9297;top:3504;width:220;height:2" coordorigin="9297,3504" coordsize="220,2">
              <v:shape style="position:absolute;left:9297;top:3504;width:220;height:2" coordorigin="9297,3504" coordsize="220,0" path="m9297,3504l9517,3504e" filled="f" stroked="t" strokeweight=".238749pt" strokecolor="#000000">
                <v:path arrowok="t"/>
              </v:shape>
            </v:group>
            <v:group style="position:absolute;left:9517;top:3504;width:2154;height:2" coordorigin="9517,3504" coordsize="2154,2">
              <v:shape style="position:absolute;left:9517;top:3504;width:2154;height:2" coordorigin="9517,3504" coordsize="2154,0" path="m9517,3504l11670,3504e" filled="f" stroked="t" strokeweight=".238749pt" strokecolor="#484848">
                <v:path arrowok="t"/>
              </v:shape>
            </v:group>
            <v:group style="position:absolute;left:4011;top:3475;width:2;height:550" coordorigin="4011,3475" coordsize="2,550">
              <v:shape style="position:absolute;left:4011;top:3475;width:2;height:550" coordorigin="4011,3475" coordsize="0,550" path="m4011,4025l4011,3475e" filled="f" stroked="t" strokeweight=".477497pt" strokecolor="#232323">
                <v:path arrowok="t"/>
              </v:shape>
            </v:group>
            <v:group style="position:absolute;left:4006;top:3707;width:1958;height:2" coordorigin="4006,3707" coordsize="1958,2">
              <v:shape style="position:absolute;left:4006;top:3707;width:1958;height:2" coordorigin="4006,3707" coordsize="1958,0" path="m4006,3707l5964,3707e" filled="f" stroked="t" strokeweight=".716246pt" strokecolor="#545454">
                <v:path arrowok="t"/>
              </v:shape>
            </v:group>
            <v:group style="position:absolute;left:530;top:4023;width:2010;height:2" coordorigin="530,4023" coordsize="2010,2">
              <v:shape style="position:absolute;left:530;top:4023;width:2010;height:2" coordorigin="530,4023" coordsize="2010,0" path="m530,4023l2540,4023e" filled="f" stroked="t" strokeweight=".954994pt" strokecolor="#676767">
                <v:path arrowok="t"/>
              </v:shape>
            </v:group>
            <v:group style="position:absolute;left:2483;top:4023;width:1089;height:2" coordorigin="2483,4023" coordsize="1089,2">
              <v:shape style="position:absolute;left:2483;top:4023;width:1089;height:2" coordorigin="2483,4023" coordsize="1089,0" path="m2483,4023l3572,4023e" filled="f" stroked="t" strokeweight=".477497pt" strokecolor="#444444">
                <v:path arrowok="t"/>
              </v:shape>
            </v:group>
            <v:group style="position:absolute;left:3514;top:4021;width:525;height:2" coordorigin="3514,4021" coordsize="525,2">
              <v:shape style="position:absolute;left:3514;top:4021;width:525;height:2" coordorigin="3514,4021" coordsize="525,0" path="m3514,4021l4040,4021e" filled="f" stroked="t" strokeweight=".477497pt" strokecolor="#2F2F2F">
                <v:path arrowok="t"/>
              </v:shape>
            </v:group>
            <v:group style="position:absolute;left:3968;top:4016;width:1996;height:2" coordorigin="3968,4016" coordsize="1996,2">
              <v:shape style="position:absolute;left:3968;top:4016;width:1996;height:2" coordorigin="3968,4016" coordsize="1996,0" path="m3968,4016l5964,4016e" filled="f" stroked="t" strokeweight="1.193743pt" strokecolor="#3B3B3B">
                <v:path arrowok="t"/>
              </v:shape>
            </v:group>
            <v:group style="position:absolute;left:5825;top:4021;width:5854;height:2" coordorigin="5825,4021" coordsize="5854,2">
              <v:shape style="position:absolute;left:5825;top:4021;width:5854;height:2" coordorigin="5825,4021" coordsize="5854,0" path="m5825,4021l11680,4021e" filled="f" stroked="t" strokeweight=".716246pt" strokecolor="#5B5B5B">
                <v:path arrowok="t"/>
              </v:shape>
            </v:group>
            <v:group style="position:absolute;left:11672;top:517;width:2;height:4073" coordorigin="11672,517" coordsize="2,4073">
              <v:shape style="position:absolute;left:11672;top:517;width:2;height:4073" coordorigin="11672,517" coordsize="0,4073" path="m11672,4590l11672,517e" filled="f" stroked="t" strokeweight=".477497pt" strokecolor="#4F4F4F">
                <v:path arrowok="t"/>
              </v:shape>
            </v:group>
            <v:group style="position:absolute;left:535;top:3973;width:2;height:349" coordorigin="535,3973" coordsize="2,349">
              <v:shape style="position:absolute;left:535;top:3973;width:2;height:349" coordorigin="535,3973" coordsize="0,349" path="m535,4322l535,3973e" filled="f" stroked="t" strokeweight=".477497pt" strokecolor="#4F4F4F">
                <v:path arrowok="t"/>
              </v:shape>
            </v:group>
            <v:group style="position:absolute;left:530;top:4301;width:5100;height:2" coordorigin="530,4301" coordsize="5100,2">
              <v:shape style="position:absolute;left:530;top:4301;width:5100;height:2" coordorigin="530,4301" coordsize="5100,0" path="m530,4301l5630,4301e" filled="f" stroked="t" strokeweight=".716246pt" strokecolor="#606060">
                <v:path arrowok="t"/>
              </v:shape>
            </v:group>
            <v:group style="position:absolute;left:2524;top:4011;width:2;height:1034" coordorigin="2524,4011" coordsize="2,1034">
              <v:shape style="position:absolute;left:2524;top:4011;width:2;height:1034" coordorigin="2524,4011" coordsize="0,1034" path="m2524,5045l2524,4011e" filled="f" stroked="t" strokeweight=".477497pt" strokecolor="#4B4B4B">
                <v:path arrowok="t"/>
              </v:shape>
            </v:group>
            <v:group style="position:absolute;left:5572;top:4298;width:310;height:2" coordorigin="5572,4298" coordsize="310,2">
              <v:shape style="position:absolute;left:5572;top:4298;width:310;height:2" coordorigin="5572,4298" coordsize="310,0" path="m5572,4298l5883,4298e" filled="f" stroked="t" strokeweight=".477497pt" strokecolor="#444444">
                <v:path arrowok="t"/>
              </v:shape>
            </v:group>
            <v:group style="position:absolute;left:5825;top:4296;width:5854;height:2" coordorigin="5825,4296" coordsize="5854,2">
              <v:shape style="position:absolute;left:5825;top:4296;width:5854;height:2" coordorigin="5825,4296" coordsize="5854,0" path="m5825,4296l11680,4296e" filled="f" stroked="t" strokeweight=".716246pt" strokecolor="#606060">
                <v:path arrowok="t"/>
              </v:shape>
            </v:group>
            <v:group style="position:absolute;left:537;top:4250;width:2;height:1795" coordorigin="537,4250" coordsize="2,1795">
              <v:shape style="position:absolute;left:537;top:4250;width:2;height:1795" coordorigin="537,4250" coordsize="0,1795" path="m537,6045l537,4250e" filled="f" stroked="t" strokeweight=".954994pt" strokecolor="#6B6B6B">
                <v:path arrowok="t"/>
              </v:shape>
            </v:group>
            <v:group style="position:absolute;left:2521;top:4542;width:3109;height:2" coordorigin="2521,4542" coordsize="3109,2">
              <v:shape style="position:absolute;left:2521;top:4542;width:3109;height:2" coordorigin="2521,4542" coordsize="3109,0" path="m2521,4542l5630,4542e" filled="f" stroked="t" strokeweight=".716246pt" strokecolor="#545454">
                <v:path arrowok="t"/>
              </v:shape>
            </v:group>
            <v:group style="position:absolute;left:5572;top:4537;width:310;height:2" coordorigin="5572,4537" coordsize="310,2">
              <v:shape style="position:absolute;left:5572;top:4537;width:310;height:2" coordorigin="5572,4537" coordsize="310,0" path="m5572,4537l5883,4537e" filled="f" stroked="t" strokeweight=".477497pt" strokecolor="#484848">
                <v:path arrowok="t"/>
              </v:shape>
            </v:group>
            <v:group style="position:absolute;left:5825;top:4540;width:2106;height:2" coordorigin="5825,4540" coordsize="2106,2">
              <v:shape style="position:absolute;left:5825;top:4540;width:2106;height:2" coordorigin="5825,4540" coordsize="2106,0" path="m5825,4540l7931,4540e" filled="f" stroked="t" strokeweight=".954994pt" strokecolor="#646464">
                <v:path arrowok="t"/>
              </v:shape>
            </v:group>
            <v:group style="position:absolute;left:7874;top:4537;width:559;height:2" coordorigin="7874,4537" coordsize="559,2">
              <v:shape style="position:absolute;left:7874;top:4537;width:559;height:2" coordorigin="7874,4537" coordsize="559,0" path="m7874,4537l8433,4537e" filled="f" stroked="t" strokeweight=".477497pt" strokecolor="#444444">
                <v:path arrowok="t"/>
              </v:shape>
            </v:group>
            <v:group style="position:absolute;left:8375;top:4537;width:377;height:2" coordorigin="8375,4537" coordsize="377,2">
              <v:shape style="position:absolute;left:8375;top:4537;width:377;height:2" coordorigin="8375,4537" coordsize="377,0" path="m8375,4537l8753,4537e" filled="f" stroked="t" strokeweight=".477497pt" strokecolor="#2F2F2F">
                <v:path arrowok="t"/>
              </v:shape>
            </v:group>
            <v:group style="position:absolute;left:8695;top:4537;width:630;height:2" coordorigin="8695,4537" coordsize="630,2">
              <v:shape style="position:absolute;left:8695;top:4537;width:630;height:2" coordorigin="8695,4537" coordsize="630,0" path="m8695,4537l9326,4537e" filled="f" stroked="t" strokeweight=".477497pt" strokecolor="#484848">
                <v:path arrowok="t"/>
              </v:shape>
            </v:group>
            <v:group style="position:absolute;left:9168;top:4537;width:2512;height:2" coordorigin="9168,4537" coordsize="2512,2">
              <v:shape style="position:absolute;left:9168;top:4537;width:2512;height:2" coordorigin="9168,4537" coordsize="2512,0" path="m9168,4537l11680,4537e" filled="f" stroked="t" strokeweight=".716246pt" strokecolor="#606060">
                <v:path arrowok="t"/>
              </v:shape>
            </v:group>
            <v:group style="position:absolute;left:5083;top:4537;width:2;height:2192" coordorigin="5083,4537" coordsize="2,2192">
              <v:shape style="position:absolute;left:5083;top:4537;width:2;height:2192" coordorigin="5083,4537" coordsize="0,2192" path="m5083,6730l5083,4537e" filled="f" stroked="t" strokeweight=".954994pt" strokecolor="#575757">
                <v:path arrowok="t"/>
              </v:shape>
            </v:group>
            <v:group style="position:absolute;left:7903;top:4547;width:2;height:244" coordorigin="7903,4547" coordsize="2,244">
              <v:shape style="position:absolute;left:7903;top:4547;width:2;height:244" coordorigin="7903,4547" coordsize="0,244" path="m7903,4791l7903,4547e" filled="f" stroked="t" strokeweight=".238749pt" strokecolor="#808080">
                <v:path arrowok="t"/>
              </v:shape>
            </v:group>
            <v:group style="position:absolute;left:11675;top:4518;width:2;height:5921" coordorigin="11675,4518" coordsize="2,5921">
              <v:shape style="position:absolute;left:11675;top:4518;width:2;height:5921" coordorigin="11675,4518" coordsize="0,5921" path="m11675,10439l11675,4518e" filled="f" stroked="t" strokeweight=".716246pt" strokecolor="#646464">
                <v:path arrowok="t"/>
              </v:shape>
            </v:group>
            <v:group style="position:absolute;left:5071;top:5028;width:2865;height:2" coordorigin="5071,5028" coordsize="2865,2">
              <v:shape style="position:absolute;left:5071;top:5028;width:2865;height:2" coordorigin="5071,5028" coordsize="2865,0" path="m5071,5028l7936,5028e" filled="f" stroked="t" strokeweight=".716246pt" strokecolor="#606060">
                <v:path arrowok="t"/>
              </v:shape>
            </v:group>
            <v:group style="position:absolute;left:7903;top:4791;width:2;height:235" coordorigin="7903,4791" coordsize="2,235">
              <v:shape style="position:absolute;left:7903;top:4791;width:2;height:235" coordorigin="7903,4791" coordsize="0,235" path="m7903,5026l7903,4791e" filled="f" stroked="t" strokeweight=".238749pt" strokecolor="#545454">
                <v:path arrowok="t"/>
              </v:shape>
            </v:group>
            <v:group style="position:absolute;left:7874;top:5026;width:1452;height:2" coordorigin="7874,5026" coordsize="1452,2">
              <v:shape style="position:absolute;left:7874;top:5026;width:1452;height:2" coordorigin="7874,5026" coordsize="1452,0" path="m7874,5026l9326,5026e" filled="f" stroked="t" strokeweight=".477497pt" strokecolor="#4B4B4B">
                <v:path arrowok="t"/>
              </v:shape>
            </v:group>
            <v:group style="position:absolute;left:9263;top:5026;width:2416;height:2" coordorigin="9263,5026" coordsize="2416,2">
              <v:shape style="position:absolute;left:9263;top:5026;width:2416;height:2" coordorigin="9263,5026" coordsize="2416,0" path="m9263,5026l11680,5026e" filled="f" stroked="t" strokeweight=".716246pt" strokecolor="#676767">
                <v:path arrowok="t"/>
              </v:shape>
            </v:group>
            <v:group style="position:absolute;left:2524;top:4959;width:2;height:1982" coordorigin="2524,4959" coordsize="2,1982">
              <v:shape style="position:absolute;left:2524;top:4959;width:2;height:1982" coordorigin="2524,4959" coordsize="0,1982" path="m2524,6940l2524,4959e" filled="f" stroked="t" strokeweight=".954994pt" strokecolor="#676767">
                <v:path arrowok="t"/>
              </v:shape>
            </v:group>
            <v:group style="position:absolute;left:5071;top:5270;width:2502;height:2" coordorigin="5071,5270" coordsize="2502,2">
              <v:shape style="position:absolute;left:5071;top:5270;width:2502;height:2" coordorigin="5071,5270" coordsize="2502,0" path="m5071,5270l7573,5270e" filled="f" stroked="t" strokeweight=".477497pt" strokecolor="#545454">
                <v:path arrowok="t"/>
              </v:shape>
            </v:group>
            <v:group style="position:absolute;left:7516;top:5267;width:4164;height:2" coordorigin="7516,5267" coordsize="4164,2">
              <v:shape style="position:absolute;left:7516;top:5267;width:4164;height:2" coordorigin="7516,5267" coordsize="4164,0" path="m7516,5267l11680,5267e" filled="f" stroked="t" strokeweight=".716246pt" strokecolor="#5B5B5B">
                <v:path arrowok="t"/>
              </v:shape>
            </v:group>
            <v:group style="position:absolute;left:5071;top:5514;width:2502;height:2" coordorigin="5071,5514" coordsize="2502,2">
              <v:shape style="position:absolute;left:5071;top:5514;width:2502;height:2" coordorigin="5071,5514" coordsize="2502,0" path="m5071,5514l7573,5514e" filled="f" stroked="t" strokeweight=".477497pt" strokecolor="#545454">
                <v:path arrowok="t"/>
              </v:shape>
            </v:group>
            <v:group style="position:absolute;left:7516;top:5511;width:917;height:2" coordorigin="7516,5511" coordsize="917,2">
              <v:shape style="position:absolute;left:7516;top:5511;width:917;height:2" coordorigin="7516,5511" coordsize="917,0" path="m7516,5511l8433,5511e" filled="f" stroked="t" strokeweight=".954994pt" strokecolor="#676767">
                <v:path arrowok="t"/>
              </v:shape>
            </v:group>
            <v:group style="position:absolute;left:8375;top:5514;width:377;height:2" coordorigin="8375,5514" coordsize="377,2">
              <v:shape style="position:absolute;left:8375;top:5514;width:377;height:2" coordorigin="8375,5514" coordsize="377,0" path="m8375,5514l8753,5514e" filled="f" stroked="t" strokeweight=".477497pt" strokecolor="#343434">
                <v:path arrowok="t"/>
              </v:shape>
            </v:group>
            <v:group style="position:absolute;left:8695;top:5514;width:630;height:2" coordorigin="8695,5514" coordsize="630,2">
              <v:shape style="position:absolute;left:8695;top:5514;width:630;height:2" coordorigin="8695,5514" coordsize="630,0" path="m8695,5514l9326,5514e" filled="f" stroked="t" strokeweight=".477497pt" strokecolor="#484848">
                <v:path arrowok="t"/>
              </v:shape>
            </v:group>
            <v:group style="position:absolute;left:9268;top:5511;width:2416;height:2" coordorigin="9268,5511" coordsize="2416,2">
              <v:shape style="position:absolute;left:9268;top:5511;width:2416;height:2" coordorigin="9268,5511" coordsize="2416,0" path="m9268,5511l11684,5511e" filled="f" stroked="t" strokeweight=".716246pt" strokecolor="#606060">
                <v:path arrowok="t"/>
              </v:shape>
            </v:group>
            <v:group style="position:absolute;left:2516;top:5758;width:592;height:2" coordorigin="2516,5758" coordsize="592,2">
              <v:shape style="position:absolute;left:2516;top:5758;width:592;height:2" coordorigin="2516,5758" coordsize="592,0" path="m2516,5758l3109,5758e" filled="f" stroked="t" strokeweight=".477497pt" strokecolor="#3F3F3F">
                <v:path arrowok="t"/>
              </v:shape>
            </v:group>
            <v:group style="position:absolute;left:3051;top:5756;width:1714;height:2" coordorigin="3051,5756" coordsize="1714,2">
              <v:shape style="position:absolute;left:3051;top:5756;width:1714;height:2" coordorigin="3051,5756" coordsize="1714,0" path="m3051,5756l4765,5756e" filled="f" stroked="t" strokeweight=".954994pt" strokecolor="#606060">
                <v:path arrowok="t"/>
              </v:shape>
            </v:group>
            <v:group style="position:absolute;left:4708;top:5758;width:401;height:2" coordorigin="4708,5758" coordsize="401,2">
              <v:shape style="position:absolute;left:4708;top:5758;width:401;height:2" coordorigin="4708,5758" coordsize="401,0" path="m4708,5758l5109,5758e" filled="f" stroked="t" strokeweight=".477497pt" strokecolor="#3B3B3B">
                <v:path arrowok="t"/>
              </v:shape>
            </v:group>
            <v:group style="position:absolute;left:5038;top:5756;width:3395;height:2" coordorigin="5038,5756" coordsize="3395,2">
              <v:shape style="position:absolute;left:5038;top:5756;width:3395;height:2" coordorigin="5038,5756" coordsize="3395,0" path="m5038,5756l8433,5756e" filled="f" stroked="t" strokeweight=".716246pt" strokecolor="#545454">
                <v:path arrowok="t"/>
              </v:shape>
            </v:group>
            <v:group style="position:absolute;left:8375;top:5753;width:377;height:2" coordorigin="8375,5753" coordsize="377,2">
              <v:shape style="position:absolute;left:8375;top:5753;width:377;height:2" coordorigin="8375,5753" coordsize="377,0" path="m8375,5753l8753,5753e" filled="f" stroked="t" strokeweight=".477497pt" strokecolor="#343434">
                <v:path arrowok="t"/>
              </v:shape>
            </v:group>
            <v:group style="position:absolute;left:8695;top:5756;width:2989;height:2" coordorigin="8695,5756" coordsize="2989,2">
              <v:shape style="position:absolute;left:8695;top:5756;width:2989;height:2" coordorigin="8695,5756" coordsize="2989,0" path="m8695,5756l11684,5756e" filled="f" stroked="t" strokeweight=".716246pt" strokecolor="#606060">
                <v:path arrowok="t"/>
              </v:shape>
            </v:group>
            <v:group style="position:absolute;left:530;top:6002;width:2259;height:2" coordorigin="530,6002" coordsize="2259,2">
              <v:shape style="position:absolute;left:530;top:6002;width:2259;height:2" coordorigin="530,6002" coordsize="2259,0" path="m530,6002l2789,6002e" filled="f" stroked="t" strokeweight=".716246pt" strokecolor="#5B5B5B">
                <v:path arrowok="t"/>
              </v:shape>
            </v:group>
            <v:group style="position:absolute;left:2478;top:6004;width:1552;height:2" coordorigin="2478,6004" coordsize="1552,2">
              <v:shape style="position:absolute;left:2478;top:6004;width:1552;height:2" coordorigin="2478,6004" coordsize="1552,0" path="m2478,6004l4030,6004e" filled="f" stroked="t" strokeweight=".477497pt" strokecolor="#484848">
                <v:path arrowok="t"/>
              </v:shape>
            </v:group>
            <v:group style="position:absolute;left:3973;top:6000;width:4780;height:2" coordorigin="3973,6000" coordsize="4780,2">
              <v:shape style="position:absolute;left:3973;top:6000;width:4780;height:2" coordorigin="3973,6000" coordsize="4780,0" path="m3973,6000l8753,6000e" filled="f" stroked="t" strokeweight=".716246pt" strokecolor="#5B5B5B">
                <v:path arrowok="t"/>
              </v:shape>
            </v:group>
            <v:group style="position:absolute;left:8695;top:6000;width:850;height:2" coordorigin="8695,6000" coordsize="850,2">
              <v:shape style="position:absolute;left:8695;top:6000;width:850;height:2" coordorigin="8695,6000" coordsize="850,0" path="m8695,6000l9545,6000e" filled="f" stroked="t" strokeweight=".477497pt" strokecolor="#484848">
                <v:path arrowok="t"/>
              </v:shape>
            </v:group>
            <v:group style="position:absolute;left:9488;top:5997;width:2196;height:2" coordorigin="9488,5997" coordsize="2196,2">
              <v:shape style="position:absolute;left:9488;top:5997;width:2196;height:2" coordorigin="9488,5997" coordsize="2196,0" path="m9488,5997l11684,5997e" filled="f" stroked="t" strokeweight=".716246pt" strokecolor="#646464">
                <v:path arrowok="t"/>
              </v:shape>
            </v:group>
            <v:group style="position:absolute;left:7903;top:6002;width:2;height:713" coordorigin="7903,6002" coordsize="2,713">
              <v:shape style="position:absolute;left:7903;top:6002;width:2;height:713" coordorigin="7903,6002" coordsize="0,713" path="m7903,6715l7903,6002e" filled="f" stroked="t" strokeweight=".238749pt" strokecolor="#7C7C7C">
                <v:path arrowok="t"/>
              </v:shape>
            </v:group>
            <v:group style="position:absolute;left:2516;top:6476;width:1055;height:2" coordorigin="2516,6476" coordsize="1055,2">
              <v:shape style="position:absolute;left:2516;top:6476;width:1055;height:2" coordorigin="2516,6476" coordsize="1055,0" path="m2516,6476l3572,6476e" filled="f" stroked="t" strokeweight=".477497pt" strokecolor="#4B4B4B">
                <v:path arrowok="t"/>
              </v:shape>
            </v:group>
            <v:group style="position:absolute;left:3042;top:6474;width:1800;height:2" coordorigin="3042,6474" coordsize="1800,2">
              <v:shape style="position:absolute;left:3042;top:6474;width:1800;height:2" coordorigin="3042,6474" coordsize="1800,0" path="m3042,6474l4842,6474e" filled="f" stroked="t" strokeweight=".954994pt" strokecolor="#646464">
                <v:path arrowok="t"/>
              </v:shape>
            </v:group>
            <v:group style="position:absolute;left:4708;top:6476;width:401;height:2" coordorigin="4708,6476" coordsize="401,2">
              <v:shape style="position:absolute;left:4708;top:6476;width:401;height:2" coordorigin="4708,6476" coordsize="401,0" path="m4708,6476l5109,6476e" filled="f" stroked="t" strokeweight=".477497pt" strokecolor="#444444">
                <v:path arrowok="t"/>
              </v:shape>
            </v:group>
            <v:group style="position:absolute;left:5038;top:6476;width:2932;height:2" coordorigin="5038,6476" coordsize="2932,2">
              <v:shape style="position:absolute;left:5038;top:6476;width:2932;height:2" coordorigin="5038,6476" coordsize="2932,0" path="m5038,6476l7969,6476e" filled="f" stroked="t" strokeweight=".954994pt" strokecolor="#6B6B6B">
                <v:path arrowok="t"/>
              </v:shape>
            </v:group>
            <v:group style="position:absolute;left:7874;top:6471;width:879;height:2" coordorigin="7874,6471" coordsize="879,2">
              <v:shape style="position:absolute;left:7874;top:6471;width:879;height:2" coordorigin="7874,6471" coordsize="879,0" path="m7874,6471l8753,6471e" filled="f" stroked="t" strokeweight=".477497pt" strokecolor="#878787">
                <v:path arrowok="t"/>
              </v:shape>
            </v:group>
            <v:group style="position:absolute;left:8733;top:6471;width:306;height:2" coordorigin="8733,6471" coordsize="306,2">
              <v:shape style="position:absolute;left:8733;top:6471;width:306;height:2" coordorigin="8733,6471" coordsize="306,0" path="m8733,6471l9039,6471e" filled="f" stroked="t" strokeweight="1.193743pt" strokecolor="#C8C8C8">
                <v:path arrowok="t"/>
              </v:shape>
            </v:group>
            <v:group style="position:absolute;left:9268;top:6471;width:1070;height:2" coordorigin="9268,6471" coordsize="1070,2">
              <v:shape style="position:absolute;left:9268;top:6471;width:1070;height:2" coordorigin="9268,6471" coordsize="1070,0" path="m9268,6471l10338,6471e" filled="f" stroked="t" strokeweight=".954994pt" strokecolor="#AFAFAF">
                <v:path arrowok="t"/>
              </v:shape>
            </v:group>
            <v:group style="position:absolute;left:9268;top:6471;width:2416;height:2" coordorigin="9268,6471" coordsize="2416,2">
              <v:shape style="position:absolute;left:9268;top:6471;width:2416;height:2" coordorigin="9268,6471" coordsize="2416,0" path="m9268,6471l11684,6471e" filled="f" stroked="t" strokeweight=".716246pt" strokecolor="#909090">
                <v:path arrowok="t"/>
              </v:shape>
            </v:group>
            <v:group style="position:absolute;left:535;top:6404;width:2;height:330" coordorigin="535,6404" coordsize="2,330">
              <v:shape style="position:absolute;left:535;top:6404;width:2;height:330" coordorigin="535,6404" coordsize="0,330" path="m535,6734l535,6404e" filled="f" stroked="t" strokeweight=".477497pt" strokecolor="#444444">
                <v:path arrowok="t"/>
              </v:shape>
            </v:group>
            <v:group style="position:absolute;left:2516;top:6718;width:4460;height:2" coordorigin="2516,6718" coordsize="4460,2">
              <v:shape style="position:absolute;left:2516;top:6718;width:4460;height:2" coordorigin="2516,6718" coordsize="4460,0" path="m2516,6718l6976,6718e" filled="f" stroked="t" strokeweight=".716246pt" strokecolor="#606060">
                <v:path arrowok="t"/>
              </v:shape>
            </v:group>
            <v:group style="position:absolute;left:6919;top:6715;width:654;height:2" coordorigin="6919,6715" coordsize="654,2">
              <v:shape style="position:absolute;left:6919;top:6715;width:654;height:2" coordorigin="6919,6715" coordsize="654,0" path="m6919,6715l7573,6715e" filled="f" stroked="t" strokeweight=".477497pt" strokecolor="#2F2F2F">
                <v:path arrowok="t"/>
              </v:shape>
            </v:group>
            <v:group style="position:absolute;left:7516;top:6715;width:420;height:2" coordorigin="7516,6715" coordsize="420,2">
              <v:shape style="position:absolute;left:7516;top:6715;width:420;height:2" coordorigin="7516,6715" coordsize="420,0" path="m7516,6715l7936,6715e" filled="f" stroked="t" strokeweight=".477497pt" strokecolor="#484848">
                <v:path arrowok="t"/>
              </v:shape>
            </v:group>
            <v:group style="position:absolute;left:7874;top:6715;width:1452;height:2" coordorigin="7874,6715" coordsize="1452,2">
              <v:shape style="position:absolute;left:7874;top:6715;width:1452;height:2" coordorigin="7874,6715" coordsize="1452,0" path="m7874,6715l9326,6715e" filled="f" stroked="t" strokeweight=".954994pt" strokecolor="#676767">
                <v:path arrowok="t"/>
              </v:shape>
            </v:group>
            <v:group style="position:absolute;left:9268;top:6715;width:277;height:2" coordorigin="9268,6715" coordsize="277,2">
              <v:shape style="position:absolute;left:9268;top:6715;width:277;height:2" coordorigin="9268,6715" coordsize="277,0" path="m9268,6715l9545,6715e" filled="f" stroked="t" strokeweight=".477497pt" strokecolor="#3F3F3F">
                <v:path arrowok="t"/>
              </v:shape>
            </v:group>
            <v:group style="position:absolute;left:9488;top:6715;width:2196;height:2" coordorigin="9488,6715" coordsize="2196,2">
              <v:shape style="position:absolute;left:9488;top:6715;width:2196;height:2" coordorigin="9488,6715" coordsize="2196,0" path="m9488,6715l11684,6715e" filled="f" stroked="t" strokeweight=".716246pt" strokecolor="#5B5B5B">
                <v:path arrowok="t"/>
              </v:shape>
            </v:group>
            <v:group style="position:absolute;left:525;top:6955;width:750;height:2" coordorigin="525,6955" coordsize="750,2">
              <v:shape style="position:absolute;left:525;top:6955;width:750;height:2" coordorigin="525,6955" coordsize="750,0" path="m525,6955l1275,6955e" filled="f" stroked="t" strokeweight=".716246pt" strokecolor="#606060">
                <v:path arrowok="t"/>
              </v:shape>
            </v:group>
            <v:group style="position:absolute;left:535;top:6404;width:2;height:2087" coordorigin="535,6404" coordsize="2,2087">
              <v:shape style="position:absolute;left:535;top:6404;width:2;height:2087" coordorigin="535,6404" coordsize="0,2087" path="m535,8491l535,6404e" filled="f" stroked="t" strokeweight=".716246pt" strokecolor="#606060">
                <v:path arrowok="t"/>
              </v:shape>
            </v:group>
            <v:group style="position:absolute;left:1218;top:6959;width:649;height:2" coordorigin="1218,6959" coordsize="649,2">
              <v:shape style="position:absolute;left:1218;top:6959;width:649;height:2" coordorigin="1218,6959" coordsize="649,0" path="m1218,6959l1867,6959e" filled="f" stroked="t" strokeweight=".477497pt" strokecolor="#484848">
                <v:path arrowok="t"/>
              </v:shape>
            </v:group>
            <v:group style="position:absolute;left:2524;top:6677;width:2;height:325" coordorigin="2524,6677" coordsize="2,325">
              <v:shape style="position:absolute;left:2524;top:6677;width:2;height:325" coordorigin="2524,6677" coordsize="0,325" path="m2524,7002l2524,6677e" filled="f" stroked="t" strokeweight=".477497pt" strokecolor="#545454">
                <v:path arrowok="t"/>
              </v:shape>
            </v:group>
            <v:group style="position:absolute;left:1709;top:6957;width:3920;height:2" coordorigin="1709,6957" coordsize="3920,2">
              <v:shape style="position:absolute;left:1709;top:6957;width:3920;height:2" coordorigin="1709,6957" coordsize="3920,0" path="m1709,6957l5630,6957e" filled="f" stroked="t" strokeweight=".716246pt" strokecolor="#5B5B5B">
                <v:path arrowok="t"/>
              </v:shape>
            </v:group>
            <v:group style="position:absolute;left:5572;top:6957;width:1571;height:2" coordorigin="5572,6957" coordsize="1571,2">
              <v:shape style="position:absolute;left:5572;top:6957;width:1571;height:2" coordorigin="5572,6957" coordsize="1571,0" path="m5572,6957l7143,6957e" filled="f" stroked="t" strokeweight=".477497pt" strokecolor="#444444">
                <v:path arrowok="t"/>
              </v:shape>
            </v:group>
            <v:group style="position:absolute;left:6723;top:6957;width:2029;height:2" coordorigin="6723,6957" coordsize="2029,2">
              <v:shape style="position:absolute;left:6723;top:6957;width:2029;height:2" coordorigin="6723,6957" coordsize="2029,0" path="m6723,6957l8753,6957e" filled="f" stroked="t" strokeweight=".954994pt" strokecolor="#646464">
                <v:path arrowok="t"/>
              </v:shape>
            </v:group>
            <v:group style="position:absolute;left:8695;top:6957;width:850;height:2" coordorigin="8695,6957" coordsize="850,2">
              <v:shape style="position:absolute;left:8695;top:6957;width:850;height:2" coordorigin="8695,6957" coordsize="850,0" path="m8695,6957l9545,6957e" filled="f" stroked="t" strokeweight=".477497pt" strokecolor="#4B4B4B">
                <v:path arrowok="t"/>
              </v:shape>
            </v:group>
            <v:group style="position:absolute;left:9488;top:6955;width:2196;height:2" coordorigin="9488,6955" coordsize="2196,2">
              <v:shape style="position:absolute;left:9488;top:6955;width:2196;height:2" coordorigin="9488,6955" coordsize="2196,0" path="m9488,6955l11684,6955e" filled="f" stroked="t" strokeweight=".716246pt" strokecolor="#676767">
                <v:path arrowok="t"/>
              </v:shape>
            </v:group>
            <v:group style="position:absolute;left:2526;top:6931;width:2;height:761" coordorigin="2526,6931" coordsize="2,761">
              <v:shape style="position:absolute;left:2526;top:6931;width:2;height:761" coordorigin="2526,6931" coordsize="0,761" path="m2526,7692l2526,6931e" filled="f" stroked="t" strokeweight=".477497pt" strokecolor="#343434">
                <v:path arrowok="t"/>
              </v:shape>
            </v:group>
            <v:group style="position:absolute;left:11675;top:6931;width:2;height:771" coordorigin="11675,6931" coordsize="2,771">
              <v:shape style="position:absolute;left:11675;top:6931;width:2;height:771" coordorigin="11675,6931" coordsize="0,771" path="m11675,7701l11675,6931e" filled="f" stroked="t" strokeweight=".477497pt" strokecolor="#484848">
                <v:path arrowok="t"/>
              </v:shape>
            </v:group>
            <v:group style="position:absolute;left:525;top:7433;width:1342;height:2" coordorigin="525,7433" coordsize="1342,2">
              <v:shape style="position:absolute;left:525;top:7433;width:1342;height:2" coordorigin="525,7433" coordsize="1342,0" path="m525,7433l1867,7433e" filled="f" stroked="t" strokeweight=".954994pt" strokecolor="#606060">
                <v:path arrowok="t"/>
              </v:shape>
            </v:group>
            <v:group style="position:absolute;left:1810;top:7433;width:740;height:2" coordorigin="1810,7433" coordsize="740,2">
              <v:shape style="position:absolute;left:1810;top:7433;width:740;height:2" coordorigin="1810,7433" coordsize="740,0" path="m1810,7433l2550,7433e" filled="f" stroked="t" strokeweight=".477497pt" strokecolor="#343434">
                <v:path arrowok="t"/>
              </v:shape>
            </v:group>
            <v:group style="position:absolute;left:2478;top:7431;width:9206;height:2" coordorigin="2478,7431" coordsize="9206,2">
              <v:shape style="position:absolute;left:2478;top:7431;width:9206;height:2" coordorigin="2478,7431" coordsize="9206,0" path="m2478,7431l11684,7431e" filled="f" stroked="t" strokeweight=".716246pt" strokecolor="#575757">
                <v:path arrowok="t"/>
              </v:shape>
            </v:group>
            <v:group style="position:absolute;left:7086;top:7433;width:487;height:2" coordorigin="7086,7433" coordsize="487,2">
              <v:shape style="position:absolute;left:7086;top:7433;width:487;height:2" coordorigin="7086,7433" coordsize="487,0" path="m7086,7433l7573,7433e" filled="f" stroked="t" strokeweight=".477497pt" strokecolor="#3B3B3B">
                <v:path arrowok="t"/>
              </v:shape>
            </v:group>
            <v:group style="position:absolute;left:7874;top:7428;width:559;height:2" coordorigin="7874,7428" coordsize="559,2">
              <v:shape style="position:absolute;left:7874;top:7428;width:559;height:2" coordorigin="7874,7428" coordsize="559,0" path="m7874,7428l8433,7428e" filled="f" stroked="t" strokeweight=".477497pt" strokecolor="#484848">
                <v:path arrowok="t"/>
              </v:shape>
            </v:group>
            <v:group style="position:absolute;left:8375;top:7428;width:377;height:2" coordorigin="8375,7428" coordsize="377,2">
              <v:shape style="position:absolute;left:8375;top:7428;width:377;height:2" coordorigin="8375,7428" coordsize="377,0" path="m8375,7428l8753,7428e" filled="f" stroked="t" strokeweight=".477497pt" strokecolor="#2F2F2F">
                <v:path arrowok="t"/>
              </v:shape>
            </v:group>
            <v:group style="position:absolute;left:5085;top:7414;width:2;height:536" coordorigin="5085,7414" coordsize="2,536">
              <v:shape style="position:absolute;left:5085;top:7414;width:2;height:536" coordorigin="5085,7414" coordsize="0,536" path="m5085,7950l5085,7414e" filled="f" stroked="t" strokeweight=".477497pt" strokecolor="#444444">
                <v:path arrowok="t"/>
              </v:shape>
            </v:group>
            <v:group style="position:absolute;left:5081;top:7670;width:6604;height:2" coordorigin="5081,7670" coordsize="6604,2">
              <v:shape style="position:absolute;left:5081;top:7670;width:6604;height:2" coordorigin="5081,7670" coordsize="6604,0" path="m5081,7670l11684,7670e" filled="f" stroked="t" strokeweight=".716246pt" strokecolor="#5B5B5B">
                <v:path arrowok="t"/>
              </v:shape>
            </v:group>
            <v:group style="position:absolute;left:2524;top:7634;width:2;height:1067" coordorigin="2524,7634" coordsize="2,1067">
              <v:shape style="position:absolute;left:2524;top:7634;width:2;height:1067" coordorigin="2524,7634" coordsize="0,1067" path="m2524,8702l2524,7634e" filled="f" stroked="t" strokeweight=".954994pt" strokecolor="#676767">
                <v:path arrowok="t"/>
              </v:shape>
            </v:group>
            <v:group style="position:absolute;left:5081;top:7917;width:802;height:2" coordorigin="5081,7917" coordsize="802,2">
              <v:shape style="position:absolute;left:5081;top:7917;width:802;height:2" coordorigin="5081,7917" coordsize="802,0" path="m5081,7917l5883,7917e" filled="f" stroked="t" strokeweight=".716246pt" strokecolor="#646464">
                <v:path arrowok="t"/>
              </v:shape>
            </v:group>
            <v:group style="position:absolute;left:5825;top:7917;width:1151;height:2" coordorigin="5825,7917" coordsize="1151,2">
              <v:shape style="position:absolute;left:5825;top:7917;width:1151;height:2" coordorigin="5825,7917" coordsize="1151,0" path="m5825,7917l6976,7917e" filled="f" stroked="t" strokeweight=".477497pt" strokecolor="#484848">
                <v:path arrowok="t"/>
              </v:shape>
            </v:group>
            <v:group style="position:absolute;left:6819;top:7917;width:4866;height:2" coordorigin="6819,7917" coordsize="4866,2">
              <v:shape style="position:absolute;left:6819;top:7917;width:4866;height:2" coordorigin="6819,7917" coordsize="4866,0" path="m6819,7917l11684,7917e" filled="f" stroked="t" strokeweight=".716246pt" strokecolor="#606060">
                <v:path arrowok="t"/>
              </v:shape>
            </v:group>
            <v:group style="position:absolute;left:530;top:8180;width:745;height:2" coordorigin="530,8180" coordsize="745,2">
              <v:shape style="position:absolute;left:530;top:8180;width:745;height:2" coordorigin="530,8180" coordsize="745,0" path="m530,8180l1275,8180e" filled="f" stroked="t" strokeweight=".954994pt" strokecolor="#646464">
                <v:path arrowok="t"/>
              </v:shape>
            </v:group>
            <v:group style="position:absolute;left:1218;top:8185;width:649;height:2" coordorigin="1218,8185" coordsize="649,2">
              <v:shape style="position:absolute;left:1218;top:8185;width:649;height:2" coordorigin="1218,8185" coordsize="649,0" path="m1218,8185l1867,8185e" filled="f" stroked="t" strokeweight=".477497pt" strokecolor="#3F3F3F">
                <v:path arrowok="t"/>
              </v:shape>
            </v:group>
            <v:group style="position:absolute;left:1810;top:8182;width:1762;height:2" coordorigin="1810,8182" coordsize="1762,2">
              <v:shape style="position:absolute;left:1810;top:8182;width:1762;height:2" coordorigin="1810,8182" coordsize="1762,0" path="m1810,8182l3572,8182e" filled="f" stroked="t" strokeweight=".954994pt" strokecolor="#606060">
                <v:path arrowok="t"/>
              </v:shape>
            </v:group>
            <v:group style="position:absolute;left:3514;top:8180;width:353;height:2" coordorigin="3514,8180" coordsize="353,2">
              <v:shape style="position:absolute;left:3514;top:8180;width:353;height:2" coordorigin="3514,8180" coordsize="353,0" path="m3514,8180l3868,8180e" filled="f" stroked="t" strokeweight=".716246pt" strokecolor="#3F3F3F">
                <v:path arrowok="t"/>
              </v:shape>
            </v:group>
            <v:group style="position:absolute;left:3810;top:8185;width:220;height:2" coordorigin="3810,8185" coordsize="220,2">
              <v:shape style="position:absolute;left:3810;top:8185;width:220;height:2" coordorigin="3810,8185" coordsize="220,0" path="m3810,8185l4030,8185e" filled="f" stroked="t" strokeweight=".477497pt" strokecolor="#343434">
                <v:path arrowok="t"/>
              </v:shape>
            </v:group>
            <v:group style="position:absolute;left:3973;top:8185;width:1136;height:2" coordorigin="3973,8185" coordsize="1136,2">
              <v:shape style="position:absolute;left:3973;top:8185;width:1136;height:2" coordorigin="3973,8185" coordsize="1136,0" path="m3973,8185l5109,8185e" filled="f" stroked="t" strokeweight=".716246pt" strokecolor="#4F4F4F">
                <v:path arrowok="t"/>
              </v:shape>
            </v:group>
            <v:group style="position:absolute;left:5085;top:7893;width:2;height:302" coordorigin="5085,7893" coordsize="2,302">
              <v:shape style="position:absolute;left:5085;top:7893;width:2;height:302" coordorigin="5085,7893" coordsize="0,302" path="m5085,8194l5085,7893e" filled="f" stroked="t" strokeweight=".716246pt" strokecolor="#4F4F4F">
                <v:path arrowok="t"/>
              </v:shape>
            </v:group>
            <v:group style="position:absolute;left:4985;top:8182;width:1012;height:2" coordorigin="4985,8182" coordsize="1012,2">
              <v:shape style="position:absolute;left:4985;top:8182;width:1012;height:2" coordorigin="4985,8182" coordsize="1012,0" path="m4985,8182l5997,8182e" filled="f" stroked="t" strokeweight=".954994pt" strokecolor="#676767">
                <v:path arrowok="t"/>
              </v:shape>
            </v:group>
            <v:group style="position:absolute;left:5825;top:8182;width:1318;height:2" coordorigin="5825,8182" coordsize="1318,2">
              <v:shape style="position:absolute;left:5825;top:8182;width:1318;height:2" coordorigin="5825,8182" coordsize="1318,0" path="m5825,8182l7143,8182e" filled="f" stroked="t" strokeweight=".477497pt" strokecolor="#4F4F4F">
                <v:path arrowok="t"/>
              </v:shape>
            </v:group>
            <v:group style="position:absolute;left:7086;top:8180;width:487;height:2" coordorigin="7086,8180" coordsize="487,2">
              <v:shape style="position:absolute;left:7086;top:8180;width:487;height:2" coordorigin="7086,8180" coordsize="487,0" path="m7086,8180l7573,8180e" filled="f" stroked="t" strokeweight=".477497pt" strokecolor="#3B3B3B">
                <v:path arrowok="t"/>
              </v:shape>
            </v:group>
            <v:group style="position:absolute;left:7411;top:8182;width:1915;height:2" coordorigin="7411,8182" coordsize="1915,2">
              <v:shape style="position:absolute;left:7411;top:8182;width:1915;height:2" coordorigin="7411,8182" coordsize="1915,0" path="m7411,8182l9326,8182e" filled="f" stroked="t" strokeweight=".954994pt" strokecolor="#606060">
                <v:path arrowok="t"/>
              </v:shape>
            </v:group>
            <v:group style="position:absolute;left:9268;top:8180;width:277;height:2" coordorigin="9268,8180" coordsize="277,2">
              <v:shape style="position:absolute;left:9268;top:8180;width:277;height:2" coordorigin="9268,8180" coordsize="277,0" path="m9268,8180l9545,8180e" filled="f" stroked="t" strokeweight=".477497pt" strokecolor="#3B3B3B">
                <v:path arrowok="t"/>
              </v:shape>
            </v:group>
            <v:group style="position:absolute;left:9488;top:8180;width:2196;height:2" coordorigin="9488,8180" coordsize="2196,2">
              <v:shape style="position:absolute;left:9488;top:8180;width:2196;height:2" coordorigin="9488,8180" coordsize="2196,0" path="m9488,8180l11684,8180e" filled="f" stroked="t" strokeweight=".716246pt" strokecolor="#646464">
                <v:path arrowok="t"/>
              </v:shape>
            </v:group>
            <v:group style="position:absolute;left:535;top:8156;width:2;height:866" coordorigin="535,8156" coordsize="2,866">
              <v:shape style="position:absolute;left:535;top:8156;width:2;height:866" coordorigin="535,8156" coordsize="0,866" path="m535,9022l535,8156e" filled="f" stroked="t" strokeweight=".477497pt" strokecolor="#484848">
                <v:path arrowok="t"/>
              </v:shape>
            </v:group>
            <v:group style="position:absolute;left:11680;top:8156;width:2;height:546" coordorigin="11680,8156" coordsize="2,546">
              <v:shape style="position:absolute;left:11680;top:8156;width:2;height:546" coordorigin="11680,8156" coordsize="0,546" path="m11680,8702l11680,8156e" filled="f" stroked="t" strokeweight=".477497pt" strokecolor="#3B3B3B">
                <v:path arrowok="t"/>
              </v:shape>
            </v:group>
            <v:group style="position:absolute;left:520;top:8994;width:1347;height:2" coordorigin="520,8994" coordsize="1347,2">
              <v:shape style="position:absolute;left:520;top:8994;width:1347;height:2" coordorigin="520,8994" coordsize="1347,0" path="m520,8994l1867,8994e" filled="f" stroked="t" strokeweight=".954994pt" strokecolor="#676767">
                <v:path arrowok="t"/>
              </v:shape>
            </v:group>
            <v:group style="position:absolute;left:1810;top:8994;width:740;height:2" coordorigin="1810,8994" coordsize="740,2">
              <v:shape style="position:absolute;left:1810;top:8994;width:740;height:2" coordorigin="1810,8994" coordsize="740,0" path="m1810,8994l2550,8994e" filled="f" stroked="t" strokeweight=".477497pt" strokecolor="#3B3B3B">
                <v:path arrowok="t"/>
              </v:shape>
            </v:group>
            <v:group style="position:absolute;left:2524;top:8644;width:2;height:1575" coordorigin="2524,8644" coordsize="2,1575">
              <v:shape style="position:absolute;left:2524;top:8644;width:2;height:1575" coordorigin="2524,8644" coordsize="0,1575" path="m2524,10219l2524,8644e" filled="f" stroked="t" strokeweight=".477497pt" strokecolor="#4F4F4F">
                <v:path arrowok="t"/>
              </v:shape>
            </v:group>
            <v:group style="position:absolute;left:2478;top:8994;width:6847;height:2" coordorigin="2478,8994" coordsize="6847,2">
              <v:shape style="position:absolute;left:2478;top:8994;width:6847;height:2" coordorigin="2478,8994" coordsize="6847,0" path="m2478,8994l9326,8994e" filled="f" stroked="t" strokeweight=".716246pt" strokecolor="#606060">
                <v:path arrowok="t"/>
              </v:shape>
            </v:group>
            <v:group style="position:absolute;left:9268;top:8994;width:277;height:2" coordorigin="9268,8994" coordsize="277,2">
              <v:shape style="position:absolute;left:9268;top:8994;width:277;height:2" coordorigin="9268,8994" coordsize="277,0" path="m9268,8994l9545,8994e" filled="f" stroked="t" strokeweight=".477497pt" strokecolor="#444444">
                <v:path arrowok="t"/>
              </v:shape>
            </v:group>
            <v:group style="position:absolute;left:9488;top:8994;width:2196;height:2" coordorigin="9488,8994" coordsize="2196,2">
              <v:shape style="position:absolute;left:9488;top:8994;width:2196;height:2" coordorigin="9488,8994" coordsize="2196,0" path="m9488,8994l11684,8994e" filled="f" stroked="t" strokeweight=".716246pt" strokecolor="#606060">
                <v:path arrowok="t"/>
              </v:shape>
            </v:group>
            <v:group style="position:absolute;left:532;top:8922;width:2;height:1082" coordorigin="532,8922" coordsize="2,1082">
              <v:shape style="position:absolute;left:532;top:8922;width:2;height:1082" coordorigin="532,8922" coordsize="0,1082" path="m532,10003l532,8922e" filled="f" stroked="t" strokeweight=".954994pt" strokecolor="#707070">
                <v:path arrowok="t"/>
              </v:shape>
            </v:group>
            <v:group style="position:absolute;left:525;top:9927;width:750;height:2" coordorigin="525,9927" coordsize="750,2">
              <v:shape style="position:absolute;left:525;top:9927;width:750;height:2" coordorigin="525,9927" coordsize="750,0" path="m525,9927l1275,9927e" filled="f" stroked="t" strokeweight=".477497pt" strokecolor="#484848">
                <v:path arrowok="t"/>
              </v:shape>
            </v:group>
            <v:group style="position:absolute;left:1127;top:9929;width:6804;height:2" coordorigin="1127,9929" coordsize="6804,2">
              <v:shape style="position:absolute;left:1127;top:9929;width:6804;height:2" coordorigin="1127,9929" coordsize="6804,0" path="m1127,9929l7931,9929e" filled="f" stroked="t" strokeweight=".716246pt" strokecolor="#5B5B5B">
                <v:path arrowok="t"/>
              </v:shape>
            </v:group>
            <v:group style="position:absolute;left:7874;top:9927;width:559;height:2" coordorigin="7874,9927" coordsize="559,2">
              <v:shape style="position:absolute;left:7874;top:9927;width:559;height:2" coordorigin="7874,9927" coordsize="559,0" path="m7874,9927l8433,9927e" filled="f" stroked="t" strokeweight=".477497pt" strokecolor="#484848">
                <v:path arrowok="t"/>
              </v:shape>
            </v:group>
            <v:group style="position:absolute;left:8375;top:9929;width:3314;height:2" coordorigin="8375,9929" coordsize="3314,2">
              <v:shape style="position:absolute;left:8375;top:9929;width:3314;height:2" coordorigin="8375,9929" coordsize="3314,0" path="m8375,9929l11689,9929e" filled="f" stroked="t" strokeweight=".716246pt" strokecolor="#606060">
                <v:path arrowok="t"/>
              </v:shape>
            </v:group>
            <v:group style="position:absolute;left:525;top:10171;width:1342;height:2" coordorigin="525,10171" coordsize="1342,2">
              <v:shape style="position:absolute;left:525;top:10171;width:1342;height:2" coordorigin="525,10171" coordsize="1342,0" path="m525,10171l1867,10171e" filled="f" stroked="t" strokeweight=".954994pt" strokecolor="#606060">
                <v:path arrowok="t"/>
              </v:shape>
            </v:group>
            <v:group style="position:absolute;left:532;top:9884;width:2;height:809" coordorigin="532,9884" coordsize="2,809">
              <v:shape style="position:absolute;left:532;top:9884;width:2;height:809" coordorigin="532,9884" coordsize="0,809" path="m532,10693l532,9884e" filled="f" stroked="t" strokeweight=".716246pt" strokecolor="#5B5B5B">
                <v:path arrowok="t"/>
              </v:shape>
            </v:group>
            <v:group style="position:absolute;left:1810;top:10171;width:740;height:2" coordorigin="1810,10171" coordsize="740,2">
              <v:shape style="position:absolute;left:1810;top:10171;width:740;height:2" coordorigin="1810,10171" coordsize="740,0" path="m1810,10171l2550,10171e" filled="f" stroked="t" strokeweight=".477497pt" strokecolor="#383838">
                <v:path arrowok="t"/>
              </v:shape>
            </v:group>
            <v:group style="position:absolute;left:2478;top:10173;width:1791;height:2" coordorigin="2478,10173" coordsize="1791,2">
              <v:shape style="position:absolute;left:2478;top:10173;width:1791;height:2" coordorigin="2478,10173" coordsize="1791,0" path="m2478,10173l4269,10173e" filled="f" stroked="t" strokeweight=".954994pt" strokecolor="#606060">
                <v:path arrowok="t"/>
              </v:shape>
            </v:group>
            <v:group style="position:absolute;left:3973;top:10173;width:793;height:2" coordorigin="3973,10173" coordsize="793,2">
              <v:shape style="position:absolute;left:3973;top:10173;width:793;height:2" coordorigin="3973,10173" coordsize="793,0" path="m3973,10173l4765,10173e" filled="f" stroked="t" strokeweight=".477497pt" strokecolor="#484848">
                <v:path arrowok="t"/>
              </v:shape>
            </v:group>
            <v:group style="position:absolute;left:4708;top:10171;width:392;height:2" coordorigin="4708,10171" coordsize="392,2">
              <v:shape style="position:absolute;left:4708;top:10171;width:392;height:2" coordorigin="4708,10171" coordsize="392,0" path="m4708,10171l5100,10171e" filled="f" stroked="t" strokeweight=".477497pt" strokecolor="#2F2F2F">
                <v:path arrowok="t"/>
              </v:shape>
            </v:group>
            <v:group style="position:absolute;left:5042;top:10173;width:1934;height:2" coordorigin="5042,10173" coordsize="1934,2">
              <v:shape style="position:absolute;left:5042;top:10173;width:1934;height:2" coordorigin="5042,10173" coordsize="1934,0" path="m5042,10173l6976,10173e" filled="f" stroked="t" strokeweight=".716246pt" strokecolor="#606060">
                <v:path arrowok="t"/>
              </v:shape>
            </v:group>
            <v:group style="position:absolute;left:6919;top:10171;width:1012;height:2" coordorigin="6919,10171" coordsize="1012,2">
              <v:shape style="position:absolute;left:6919;top:10171;width:1012;height:2" coordorigin="6919,10171" coordsize="1012,0" path="m6919,10171l7931,10171e" filled="f" stroked="t" strokeweight=".477497pt" strokecolor="#3B3B3B">
                <v:path arrowok="t"/>
              </v:shape>
            </v:group>
            <v:group style="position:absolute;left:7831;top:10171;width:1495;height:2" coordorigin="7831,10171" coordsize="1495,2">
              <v:shape style="position:absolute;left:7831;top:10171;width:1495;height:2" coordorigin="7831,10171" coordsize="1495,0" path="m7831,10171l9326,10171e" filled="f" stroked="t" strokeweight=".954994pt" strokecolor="#646464">
                <v:path arrowok="t"/>
              </v:shape>
            </v:group>
            <v:group style="position:absolute;left:9268;top:10171;width:277;height:2" coordorigin="9268,10171" coordsize="277,2">
              <v:shape style="position:absolute;left:9268;top:10171;width:277;height:2" coordorigin="9268,10171" coordsize="277,0" path="m9268,10171l9545,10171e" filled="f" stroked="t" strokeweight=".477497pt" strokecolor="#383838">
                <v:path arrowok="t"/>
              </v:shape>
            </v:group>
            <v:group style="position:absolute;left:9488;top:10171;width:2196;height:2" coordorigin="9488,10171" coordsize="2196,2">
              <v:shape style="position:absolute;left:9488;top:10171;width:2196;height:2" coordorigin="9488,10171" coordsize="2196,0" path="m9488,10171l11684,10171e" filled="f" stroked="t" strokeweight=".716246pt" strokecolor="#646464">
                <v:path arrowok="t"/>
              </v:shape>
            </v:group>
            <v:group style="position:absolute;left:2524;top:10147;width:2;height:1752" coordorigin="2524,10147" coordsize="2,1752">
              <v:shape style="position:absolute;left:2524;top:10147;width:2;height:1752" coordorigin="2524,10147" coordsize="0,1752" path="m2524,11899l2524,10147e" filled="f" stroked="t" strokeweight=".954994pt" strokecolor="#646464">
                <v:path arrowok="t"/>
              </v:shape>
            </v:group>
            <v:group style="position:absolute;left:525;top:10413;width:3046;height:2" coordorigin="525,10413" coordsize="3046,2">
              <v:shape style="position:absolute;left:525;top:10413;width:3046;height:2" coordorigin="525,10413" coordsize="3046,0" path="m525,10413l3572,10413e" filled="f" stroked="t" strokeweight=".716246pt" strokecolor="#5B5B5B">
                <v:path arrowok="t"/>
              </v:shape>
            </v:group>
            <v:group style="position:absolute;left:3514;top:10415;width:516;height:2" coordorigin="3514,10415" coordsize="516,2">
              <v:shape style="position:absolute;left:3514;top:10415;width:516;height:2" coordorigin="3514,10415" coordsize="516,0" path="m3514,10415l4030,10415e" filled="f" stroked="t" strokeweight=".477497pt" strokecolor="#2B2B2B">
                <v:path arrowok="t"/>
              </v:shape>
            </v:group>
            <v:group style="position:absolute;left:3973;top:10413;width:4488;height:2" coordorigin="3973,10413" coordsize="4488,2">
              <v:shape style="position:absolute;left:3973;top:10413;width:4488;height:2" coordorigin="3973,10413" coordsize="4488,0" path="m3973,10413l8461,10413e" filled="f" stroked="t" strokeweight=".716246pt" strokecolor="#606060">
                <v:path arrowok="t"/>
              </v:shape>
            </v:group>
            <v:group style="position:absolute;left:8375;top:10415;width:377;height:2" coordorigin="8375,10415" coordsize="377,2">
              <v:shape style="position:absolute;left:8375;top:10415;width:377;height:2" coordorigin="8375,10415" coordsize="377,0" path="m8375,10415l8753,10415e" filled="f" stroked="t" strokeweight=".477497pt" strokecolor="#3F3F3F">
                <v:path arrowok="t"/>
              </v:shape>
            </v:group>
            <v:group style="position:absolute;left:8695;top:10413;width:2989;height:2" coordorigin="8695,10413" coordsize="2989,2">
              <v:shape style="position:absolute;left:8695;top:10413;width:2989;height:2" coordorigin="8695,10413" coordsize="2989,0" path="m8695,10413l11684,10413e" filled="f" stroked="t" strokeweight=".716246pt" strokecolor="#5B5B5B">
                <v:path arrowok="t"/>
              </v:shape>
            </v:group>
            <v:group style="position:absolute;left:11680;top:10367;width:2;height:799" coordorigin="11680,10367" coordsize="2,799">
              <v:shape style="position:absolute;left:11680;top:10367;width:2;height:799" coordorigin="11680,10367" coordsize="0,799" path="m11680,11167l11680,10367e" filled="f" stroked="t" strokeweight=".477497pt" strokecolor="#3F3F3F">
                <v:path arrowok="t"/>
              </v:shape>
            </v:group>
            <v:group style="position:absolute;left:731;top:10896;width:1834;height:2" coordorigin="731,10896" coordsize="1834,2">
              <v:shape style="position:absolute;left:731;top:10896;width:1834;height:2" coordorigin="731,10896" coordsize="1834,0" path="m731,10896l2564,10896e" filled="f" stroked="t" strokeweight=".954994pt" strokecolor="#646464">
                <v:path arrowok="t"/>
              </v:shape>
            </v:group>
            <v:group style="position:absolute;left:2478;top:10899;width:630;height:2" coordorigin="2478,10899" coordsize="630,2">
              <v:shape style="position:absolute;left:2478;top:10899;width:630;height:2" coordorigin="2478,10899" coordsize="630,0" path="m2478,10899l3109,10899e" filled="f" stroked="t" strokeweight=".477497pt" strokecolor="#484848">
                <v:path arrowok="t"/>
              </v:shape>
            </v:group>
            <v:group style="position:absolute;left:3051;top:10896;width:1714;height:2" coordorigin="3051,10896" coordsize="1714,2">
              <v:shape style="position:absolute;left:3051;top:10896;width:1714;height:2" coordorigin="3051,10896" coordsize="1714,0" path="m3051,10896l4765,10896e" filled="f" stroked="t" strokeweight=".954994pt" strokecolor="#646464">
                <v:path arrowok="t"/>
              </v:shape>
            </v:group>
            <v:group style="position:absolute;left:4708;top:10896;width:1175;height:2" coordorigin="4708,10896" coordsize="1175,2">
              <v:shape style="position:absolute;left:4708;top:10896;width:1175;height:2" coordorigin="4708,10896" coordsize="1175,0" path="m4708,10896l5883,10896e" filled="f" stroked="t" strokeweight=".477497pt" strokecolor="#484848">
                <v:path arrowok="t"/>
              </v:shape>
            </v:group>
            <v:group style="position:absolute;left:5825;top:10896;width:1748;height:2" coordorigin="5825,10896" coordsize="1748,2">
              <v:shape style="position:absolute;left:5825;top:10896;width:1748;height:2" coordorigin="5825,10896" coordsize="1748,0" path="m5825,10896l7573,10896e" filled="f" stroked="t" strokeweight=".954994pt" strokecolor="#676767">
                <v:path arrowok="t"/>
              </v:shape>
            </v:group>
            <v:group style="position:absolute;left:7516;top:10896;width:917;height:2" coordorigin="7516,10896" coordsize="917,2">
              <v:shape style="position:absolute;left:7516;top:10896;width:917;height:2" coordorigin="7516,10896" coordsize="917,0" path="m7516,10896l8433,10896e" filled="f" stroked="t" strokeweight=".477497pt" strokecolor="#4B4B4B">
                <v:path arrowok="t"/>
              </v:shape>
            </v:group>
            <v:group style="position:absolute;left:8375;top:10894;width:377;height:2" coordorigin="8375,10894" coordsize="377,2">
              <v:shape style="position:absolute;left:8375;top:10894;width:377;height:2" coordorigin="8375,10894" coordsize="377,0" path="m8375,10894l8753,10894e" filled="f" stroked="t" strokeweight=".477497pt" strokecolor="#343434">
                <v:path arrowok="t"/>
              </v:shape>
            </v:group>
            <v:group style="position:absolute;left:8695;top:10896;width:2989;height:2" coordorigin="8695,10896" coordsize="2989,2">
              <v:shape style="position:absolute;left:8695;top:10896;width:2989;height:2" coordorigin="8695,10896" coordsize="2989,0" path="m8695,10896l11684,10896e" filled="f" stroked="t" strokeweight=".716246pt" strokecolor="#646464">
                <v:path arrowok="t"/>
              </v:shape>
            </v:group>
            <v:group style="position:absolute;left:530;top:11138;width:1509;height:2" coordorigin="530,11138" coordsize="1509,2">
              <v:shape style="position:absolute;left:530;top:11138;width:1509;height:2" coordorigin="530,11138" coordsize="1509,0" path="m530,11138l2039,11138e" filled="f" stroked="t" strokeweight=".954994pt" strokecolor="#646464">
                <v:path arrowok="t"/>
              </v:shape>
            </v:group>
            <v:group style="position:absolute;left:535;top:10946;width:2;height:589" coordorigin="535,10946" coordsize="2,589">
              <v:shape style="position:absolute;left:535;top:10946;width:2;height:589" coordorigin="535,10946" coordsize="0,589" path="m535,11535l535,10946e" filled="f" stroked="t" strokeweight=".477497pt" strokecolor="#484848">
                <v:path arrowok="t"/>
              </v:shape>
            </v:group>
            <v:group style="position:absolute;left:1810;top:11138;width:1299;height:2" coordorigin="1810,11138" coordsize="1299,2">
              <v:shape style="position:absolute;left:1810;top:11138;width:1299;height:2" coordorigin="1810,11138" coordsize="1299,0" path="m1810,11138l3109,11138e" filled="f" stroked="t" strokeweight=".477497pt" strokecolor="#444444">
                <v:path arrowok="t"/>
              </v:shape>
            </v:group>
            <v:group style="position:absolute;left:3051;top:11138;width:1714;height:2" coordorigin="3051,11138" coordsize="1714,2">
              <v:shape style="position:absolute;left:3051;top:11138;width:1714;height:2" coordorigin="3051,11138" coordsize="1714,0" path="m3051,11138l4765,11138e" filled="f" stroked="t" strokeweight=".954994pt" strokecolor="#646464">
                <v:path arrowok="t"/>
              </v:shape>
            </v:group>
            <v:group style="position:absolute;left:4708;top:11138;width:668;height:2" coordorigin="4708,11138" coordsize="668,2">
              <v:shape style="position:absolute;left:4708;top:11138;width:668;height:2" coordorigin="4708,11138" coordsize="668,0" path="m4708,11138l5377,11138e" filled="f" stroked="t" strokeweight=".477497pt" strokecolor="#3B3B3B">
                <v:path arrowok="t"/>
              </v:shape>
            </v:group>
            <v:group style="position:absolute;left:5319;top:11135;width:6365;height:2" coordorigin="5319,11135" coordsize="6365,2">
              <v:shape style="position:absolute;left:5319;top:11135;width:6365;height:2" coordorigin="5319,11135" coordsize="6365,0" path="m5319,11135l11684,11135e" filled="f" stroked="t" strokeweight=".716246pt" strokecolor="#606060">
                <v:path arrowok="t"/>
              </v:shape>
            </v:group>
            <v:group style="position:absolute;left:520;top:11502;width:2001;height:2" coordorigin="520,11502" coordsize="2001,2">
              <v:shape style="position:absolute;left:520;top:11502;width:2001;height:2" coordorigin="520,11502" coordsize="2001,0" path="m520,11502l2521,11502e" filled="f" stroked="t" strokeweight=".238749pt" strokecolor="#545454">
                <v:path arrowok="t"/>
              </v:shape>
            </v:group>
            <v:group style="position:absolute;left:1246;top:11123;width:2;height:383" coordorigin="1246,11123" coordsize="2,383">
              <v:shape style="position:absolute;left:1246;top:11123;width:2;height:383" coordorigin="1246,11123" coordsize="0,383" path="m1246,11506l1246,11123e" filled="f" stroked="t" strokeweight=".238749pt" strokecolor="#575757">
                <v:path arrowok="t"/>
              </v:shape>
            </v:group>
            <v:group style="position:absolute;left:2507;top:11502;width:3347;height:2" coordorigin="2507,11502" coordsize="3347,2">
              <v:shape style="position:absolute;left:2507;top:11502;width:3347;height:2" coordorigin="2507,11502" coordsize="3347,0" path="m2507,11502l5854,11502e" filled="f" stroked="t" strokeweight=".238749pt" strokecolor="#707070">
                <v:path arrowok="t"/>
              </v:shape>
            </v:group>
            <v:group style="position:absolute;left:5854;top:11502;width:1261;height:2" coordorigin="5854,11502" coordsize="1261,2">
              <v:shape style="position:absolute;left:5854;top:11502;width:1261;height:2" coordorigin="5854,11502" coordsize="1261,0" path="m5854,11502l7115,11502e" filled="f" stroked="t" strokeweight=".238749pt" strokecolor="#000000">
                <v:path arrowok="t"/>
              </v:shape>
            </v:group>
            <v:group style="position:absolute;left:7115;top:11502;width:788;height:2" coordorigin="7115,11502" coordsize="788,2">
              <v:shape style="position:absolute;left:7115;top:11502;width:788;height:2" coordorigin="7115,11502" coordsize="788,0" path="m7115,11502l7903,11502e" filled="f" stroked="t" strokeweight=".238749pt" strokecolor="#7C7C7C">
                <v:path arrowok="t"/>
              </v:shape>
            </v:group>
            <v:group style="position:absolute;left:7549;top:11133;width:2;height:766" coordorigin="7549,11133" coordsize="2,766">
              <v:shape style="position:absolute;left:7549;top:11133;width:2;height:766" coordorigin="7549,11133" coordsize="0,766" path="m7549,11899l7549,11133e" filled="f" stroked="t" strokeweight=".716246pt" strokecolor="#6B6B6B">
                <v:path arrowok="t"/>
              </v:shape>
            </v:group>
            <v:group style="position:absolute;left:7903;top:11502;width:3767;height:2" coordorigin="7903,11502" coordsize="3767,2">
              <v:shape style="position:absolute;left:7903;top:11502;width:3767;height:2" coordorigin="7903,11502" coordsize="3767,0" path="m7903,11502l11670,11502e" filled="f" stroked="t" strokeweight=".238749pt" strokecolor="#000000">
                <v:path arrowok="t"/>
              </v:shape>
            </v:group>
            <v:group style="position:absolute;left:11682;top:11095;width:2;height:1034" coordorigin="11682,11095" coordsize="2,1034">
              <v:shape style="position:absolute;left:11682;top:11095;width:2;height:1034" coordorigin="11682,11095" coordsize="0,1034" path="m11682,12129l11682,11095e" filled="f" stroked="t" strokeweight=".477497pt" strokecolor="#545454">
                <v:path arrowok="t"/>
              </v:shape>
            </v:group>
            <v:group style="position:absolute;left:1246;top:11502;width:2;height:1848" coordorigin="1246,11502" coordsize="2,1848">
              <v:shape style="position:absolute;left:1246;top:11502;width:2;height:1848" coordorigin="1246,11502" coordsize="0,1848" path="m1246,13349l1246,11502e" filled="f" stroked="t" strokeweight=".238749pt" strokecolor="#000000">
                <v:path arrowok="t"/>
              </v:shape>
            </v:group>
            <v:group style="position:absolute;left:535;top:10946;width:2;height:2053" coordorigin="535,10946" coordsize="2,2053">
              <v:shape style="position:absolute;left:535;top:10946;width:2;height:2053" coordorigin="535,10946" coordsize="0,2053" path="m535,13000l535,10946e" filled="f" stroked="t" strokeweight=".716246pt" strokecolor="#646464">
                <v:path arrowok="t"/>
              </v:shape>
            </v:group>
            <v:group style="position:absolute;left:2526;top:11841;width:2;height:972" coordorigin="2526,11841" coordsize="2,972">
              <v:shape style="position:absolute;left:2526;top:11841;width:2;height:972" coordorigin="2526,11841" coordsize="0,972" path="m2526,12813l2526,11841e" filled="f" stroked="t" strokeweight=".477497pt" strokecolor="#3F3F3F">
                <v:path arrowok="t"/>
              </v:shape>
            </v:group>
            <v:group style="position:absolute;left:7549;top:11841;width:2;height:550" coordorigin="7549,11841" coordsize="2,550">
              <v:shape style="position:absolute;left:7549;top:11841;width:2;height:550" coordorigin="7549,11841" coordsize="0,550" path="m7549,12392l7549,11841e" filled="f" stroked="t" strokeweight=".477497pt" strokecolor="#484848">
                <v:path arrowok="t"/>
              </v:shape>
            </v:group>
            <v:group style="position:absolute;left:1848;top:12071;width:2;height:321" coordorigin="1848,12071" coordsize="2,321">
              <v:shape style="position:absolute;left:1848;top:12071;width:2;height:321" coordorigin="1848,12071" coordsize="0,321" path="m1848,12392l1848,12071e" filled="f" stroked="t" strokeweight=".477497pt" strokecolor="#282828">
                <v:path arrowok="t"/>
              </v:shape>
            </v:group>
            <v:group style="position:absolute;left:11684;top:12071;width:2;height:321" coordorigin="11684,12071" coordsize="2,321">
              <v:shape style="position:absolute;left:11684;top:12071;width:2;height:321" coordorigin="11684,12071" coordsize="0,321" path="m11684,12392l11684,12071e" filled="f" stroked="t" strokeweight=".477497pt" strokecolor="#3B3B3B">
                <v:path arrowok="t"/>
              </v:shape>
            </v:group>
            <v:group style="position:absolute;left:1846;top:11123;width:2;height:5030" coordorigin="1846,11123" coordsize="2,5030">
              <v:shape style="position:absolute;left:1846;top:11123;width:2;height:5030" coordorigin="1846,11123" coordsize="0,5030" path="m1846,16154l1846,11123e" filled="f" stroked="t" strokeweight=".716246pt" strokecolor="#4F4F4F">
                <v:path arrowok="t"/>
              </v:shape>
            </v:group>
            <v:group style="position:absolute;left:3543;top:12363;width:2;height:421" coordorigin="3543,12363" coordsize="2,421">
              <v:shape style="position:absolute;left:3543;top:12363;width:2;height:421" coordorigin="3543,12363" coordsize="0,421" path="m3543,12784l3543,12363e" filled="f" stroked="t" strokeweight=".716246pt" strokecolor="#839087">
                <v:path arrowok="t"/>
              </v:shape>
            </v:group>
            <v:group style="position:absolute;left:7554;top:11396;width:2;height:2838" coordorigin="7554,11396" coordsize="2,2838">
              <v:shape style="position:absolute;left:7554;top:11396;width:2;height:2838" coordorigin="7554,11396" coordsize="0,2838" path="m7554,14235l7554,11396e" filled="f" stroked="t" strokeweight=".477497pt" strokecolor="#545454">
                <v:path arrowok="t"/>
              </v:shape>
            </v:group>
            <v:group style="position:absolute;left:11684;top:12334;width:2;height:479" coordorigin="11684,12334" coordsize="2,479">
              <v:shape style="position:absolute;left:11684;top:12334;width:2;height:479" coordorigin="11684,12334" coordsize="0,479" path="m11684,12813l11684,12334e" filled="f" stroked="t" strokeweight=".477497pt" strokecolor="#4F4F4F">
                <v:path arrowok="t"/>
              </v:shape>
            </v:group>
            <v:group style="position:absolute;left:2528;top:12756;width:2;height:244" coordorigin="2528,12756" coordsize="2,244">
              <v:shape style="position:absolute;left:2528;top:12756;width:2;height:244" coordorigin="2528,12756" coordsize="0,244" path="m2528,13000l2528,12756e" filled="f" stroked="t" strokeweight=".477497pt" strokecolor="#545454">
                <v:path arrowok="t"/>
              </v:shape>
            </v:group>
            <v:group style="position:absolute;left:11687;top:12674;width:2;height:2570" coordorigin="11687,12674" coordsize="2,2570">
              <v:shape style="position:absolute;left:11687;top:12674;width:2;height:2570" coordorigin="11687,12674" coordsize="0,2570" path="m11687,15245l11687,12674e" filled="f" stroked="t" strokeweight=".954994pt" strokecolor="#707070">
                <v:path arrowok="t"/>
              </v:shape>
            </v:group>
            <v:group style="position:absolute;left:535;top:12942;width:2;height:852" coordorigin="535,12942" coordsize="2,852">
              <v:shape style="position:absolute;left:535;top:12942;width:2;height:852" coordorigin="535,12942" coordsize="0,852" path="m535,13794l535,12942e" filled="f" stroked="t" strokeweight=".477497pt" strokecolor="#3B3B3B">
                <v:path arrowok="t"/>
              </v:shape>
            </v:group>
            <v:group style="position:absolute;left:7554;top:12942;width:2;height:852" coordorigin="7554,12942" coordsize="2,852">
              <v:shape style="position:absolute;left:7554;top:12942;width:2;height:852" coordorigin="7554,12942" coordsize="0,852" path="m7554,13794l7554,12942e" filled="f" stroked="t" strokeweight=".477497pt" strokecolor="#3B3B3B">
                <v:path arrowok="t"/>
              </v:shape>
            </v:group>
            <v:group style="position:absolute;left:2528;top:12909;width:2;height:1412" coordorigin="2528,12909" coordsize="2,1412">
              <v:shape style="position:absolute;left:2528;top:12909;width:2;height:1412" coordorigin="2528,12909" coordsize="0,1412" path="m2528,14321l2528,12909e" filled="f" stroked="t" strokeweight=".954994pt" strokecolor="#6B6B6B">
                <v:path arrowok="t"/>
              </v:shape>
            </v:group>
            <v:group style="position:absolute;left:511;top:13454;width:769;height:2" coordorigin="511,13454" coordsize="769,2">
              <v:shape style="position:absolute;left:511;top:13454;width:769;height:2" coordorigin="511,13454" coordsize="769,0" path="m511,13454l1280,13454e" filled="f" stroked="t" strokeweight=".716246pt" strokecolor="#707070">
                <v:path arrowok="t"/>
              </v:shape>
            </v:group>
            <v:group style="position:absolute;left:1246;top:13349;width:2;height:254" coordorigin="1246,13349" coordsize="2,254">
              <v:shape style="position:absolute;left:1246;top:13349;width:2;height:254" coordorigin="1246,13349" coordsize="0,254" path="m1246,13603l1246,13349e" filled="f" stroked="t" strokeweight=".238749pt" strokecolor="#3F3F3F">
                <v:path arrowok="t"/>
              </v:shape>
            </v:group>
            <v:group style="position:absolute;left:1218;top:13459;width:659;height:2" coordorigin="1218,13459" coordsize="659,2">
              <v:shape style="position:absolute;left:1218;top:13459;width:659;height:2" coordorigin="1218,13459" coordsize="659,0" path="m1218,13459l1877,13459e" filled="f" stroked="t" strokeweight=".477497pt" strokecolor="#4F4F4F">
                <v:path arrowok="t"/>
              </v:shape>
            </v:group>
            <v:group style="position:absolute;left:1805;top:13459;width:731;height:2" coordorigin="1805,13459" coordsize="731,2">
              <v:shape style="position:absolute;left:1805;top:13459;width:731;height:2" coordorigin="1805,13459" coordsize="731,0" path="m1805,13459l2536,13459e" filled="f" stroked="t" strokeweight=".954994pt" strokecolor="#676767">
                <v:path arrowok="t"/>
              </v:shape>
            </v:group>
            <v:group style="position:absolute;left:1246;top:13603;width:2;height:2537" coordorigin="1246,13603" coordsize="2,2537">
              <v:shape style="position:absolute;left:1246;top:13603;width:2;height:2537" coordorigin="1246,13603" coordsize="0,2537" path="m1246,16140l1246,13603e" filled="f" stroked="t" strokeweight=".238749pt" strokecolor="#000000">
                <v:path arrowok="t"/>
              </v:shape>
            </v:group>
            <v:group style="position:absolute;left:535;top:13737;width:2;height:211" coordorigin="535,13737" coordsize="2,211">
              <v:shape style="position:absolute;left:535;top:13737;width:2;height:211" coordorigin="535,13737" coordsize="0,211" path="m535,13947l535,13737e" filled="f" stroked="t" strokeweight=".477497pt" strokecolor="#545454">
                <v:path arrowok="t"/>
              </v:shape>
            </v:group>
            <v:group style="position:absolute;left:1843;top:13737;width:2;height:211" coordorigin="1843,13737" coordsize="2,211">
              <v:shape style="position:absolute;left:1843;top:13737;width:2;height:211" coordorigin="1843,13737" coordsize="0,211" path="m1843,13947l1843,13737e" filled="f" stroked="t" strokeweight=".477497pt" strokecolor="#343434">
                <v:path arrowok="t"/>
              </v:shape>
            </v:group>
            <v:group style="position:absolute;left:7554;top:13737;width:2;height:211" coordorigin="7554,13737" coordsize="2,211">
              <v:shape style="position:absolute;left:7554;top:13737;width:2;height:211" coordorigin="7554,13737" coordsize="0,211" path="m7554,13947l7554,13737e" filled="f" stroked="t" strokeweight=".477497pt" strokecolor="#4F4F4F">
                <v:path arrowok="t"/>
              </v:shape>
            </v:group>
            <v:group style="position:absolute;left:532;top:13890;width:2;height:2269" coordorigin="532,13890" coordsize="2,2269">
              <v:shape style="position:absolute;left:532;top:13890;width:2;height:2269" coordorigin="532,13890" coordsize="0,2269" path="m532,16159l532,13890e" filled="f" stroked="t" strokeweight=".716246pt" strokecolor="#707070">
                <v:path arrowok="t"/>
              </v:shape>
            </v:group>
            <v:group style="position:absolute;left:2528;top:14148;width:2;height:105" coordorigin="2528,14148" coordsize="2,105">
              <v:shape style="position:absolute;left:2528;top:14148;width:2;height:105" coordorigin="2528,14148" coordsize="0,105" path="m2528,14254l2528,14148e" filled="f" stroked="t" strokeweight="1.193743pt" strokecolor="#838383">
                <v:path arrowok="t"/>
              </v:shape>
            </v:group>
            <v:group style="position:absolute;left:7556;top:14110;width:2;height:2049" coordorigin="7556,14110" coordsize="2,2049">
              <v:shape style="position:absolute;left:7556;top:14110;width:2;height:2049" coordorigin="7556,14110" coordsize="0,2049" path="m7556,16159l7556,14110e" filled="f" stroked="t" strokeweight=".954994pt" strokecolor="#777777">
                <v:path arrowok="t"/>
              </v:shape>
            </v:group>
            <v:group style="position:absolute;left:1848;top:14263;width:2;height:866" coordorigin="1848,14263" coordsize="2,866">
              <v:shape style="position:absolute;left:1848;top:14263;width:2;height:866" coordorigin="1848,14263" coordsize="0,866" path="m1848,15130l1848,14263e" filled="f" stroked="t" strokeweight=".477497pt" strokecolor="#2B2B2B">
                <v:path arrowok="t"/>
              </v:shape>
            </v:group>
            <v:group style="position:absolute;left:2526;top:14263;width:2;height:866" coordorigin="2526,14263" coordsize="2,866">
              <v:shape style="position:absolute;left:2526;top:14263;width:2;height:866" coordorigin="2526,14263" coordsize="0,866" path="m2526,15130l2526,14263e" filled="f" stroked="t" strokeweight=".477497pt" strokecolor="#343434">
                <v:path arrowok="t"/>
              </v:shape>
            </v:group>
            <v:group style="position:absolute;left:530;top:16144;width:750;height:2" coordorigin="530,16144" coordsize="750,2">
              <v:shape style="position:absolute;left:530;top:16144;width:750;height:2" coordorigin="530,16144" coordsize="750,0" path="m530,16144l1280,16144e" filled="f" stroked="t" strokeweight=".716246pt" strokecolor="#777777">
                <v:path arrowok="t"/>
              </v:shape>
            </v:group>
            <v:group style="position:absolute;left:1218;top:16149;width:659;height:2" coordorigin="1218,16149" coordsize="659,2">
              <v:shape style="position:absolute;left:1218;top:16149;width:659;height:2" coordorigin="1218,16149" coordsize="659,0" path="m1218,16149l1877,16149e" filled="f" stroked="t" strokeweight=".477497pt" strokecolor="#606060">
                <v:path arrowok="t"/>
              </v:shape>
            </v:group>
            <v:group style="position:absolute;left:1848;top:15072;width:2;height:1082" coordorigin="1848,15072" coordsize="2,1082">
              <v:shape style="position:absolute;left:1848;top:15072;width:2;height:1082" coordorigin="1848,15072" coordsize="0,1082" path="m1848,16154l1848,15072e" filled="f" stroked="t" strokeweight=".954994pt" strokecolor="#646464">
                <v:path arrowok="t"/>
              </v:shape>
            </v:group>
            <v:group style="position:absolute;left:1743;top:16149;width:1366;height:2" coordorigin="1743,16149" coordsize="1366,2">
              <v:shape style="position:absolute;left:1743;top:16149;width:1366;height:2" coordorigin="1743,16149" coordsize="1366,0" path="m1743,16149l3109,16149e" filled="f" stroked="t" strokeweight=".954994pt" strokecolor="#777777">
                <v:path arrowok="t"/>
              </v:shape>
            </v:group>
            <v:group style="position:absolute;left:2526;top:15072;width:2;height:1087" coordorigin="2526,15072" coordsize="2,1087">
              <v:shape style="position:absolute;left:2526;top:15072;width:2;height:1087" coordorigin="2526,15072" coordsize="0,1087" path="m2526,16159l2526,15072e" filled="f" stroked="t" strokeweight=".716246pt" strokecolor="#676767">
                <v:path arrowok="t"/>
              </v:shape>
            </v:group>
            <v:group style="position:absolute;left:3051;top:16149;width:979;height:2" coordorigin="3051,16149" coordsize="979,2">
              <v:shape style="position:absolute;left:3051;top:16149;width:979;height:2" coordorigin="3051,16149" coordsize="979,0" path="m3051,16149l4030,16149e" filled="f" stroked="t" strokeweight=".477497pt" strokecolor="#545454">
                <v:path arrowok="t"/>
              </v:shape>
            </v:group>
            <v:group style="position:absolute;left:3973;top:16149;width:1657;height:2" coordorigin="3973,16149" coordsize="1657,2">
              <v:shape style="position:absolute;left:3973;top:16149;width:1657;height:2" coordorigin="3973,16149" coordsize="1657,0" path="m3973,16149l5630,16149e" filled="f" stroked="t" strokeweight=".716246pt" strokecolor="#777777">
                <v:path arrowok="t"/>
              </v:shape>
            </v:group>
            <v:group style="position:absolute;left:5572;top:16147;width:2010;height:2" coordorigin="5572,16147" coordsize="2010,2">
              <v:shape style="position:absolute;left:5572;top:16147;width:2010;height:2" coordorigin="5572,16147" coordsize="2010,0" path="m5572,16147l7583,16147e" filled="f" stroked="t" strokeweight=".477497pt" strokecolor="#5B5B5B">
                <v:path arrowok="t"/>
              </v:shape>
            </v:group>
            <v:group style="position:absolute;left:7511;top:16147;width:4188;height:2" coordorigin="7511,16147" coordsize="4188,2">
              <v:shape style="position:absolute;left:7511;top:16147;width:4188;height:2" coordorigin="7511,16147" coordsize="4188,0" path="m7511,16147l11699,16147e" filled="f" stroked="t" strokeweight=".716246pt" strokecolor="#808080">
                <v:path arrowok="t"/>
              </v:shape>
            </v:group>
            <v:group style="position:absolute;left:9268;top:16144;width:277;height:2" coordorigin="9268,16144" coordsize="277,2">
              <v:shape style="position:absolute;left:9268;top:16144;width:277;height:2" coordorigin="9268,16144" coordsize="277,0" path="m9268,16144l9545,16144e" filled="f" stroked="t" strokeweight=".477497pt" strokecolor="#6B6B6B">
                <v:path arrowok="t"/>
              </v:shape>
            </v:group>
            <v:group style="position:absolute;left:11689;top:15072;width:2;height:1082" coordorigin="11689,15072" coordsize="2,1082">
              <v:shape style="position:absolute;left:11689;top:15072;width:2;height:1082" coordorigin="11689,15072" coordsize="0,1082" path="m11689,16154l11689,15072e" filled="f" stroked="t" strokeweight=".477497pt" strokecolor="#5B5B5B">
                <v:path arrowok="t"/>
              </v:shape>
            </v:group>
            <v:group style="position:absolute;left:10048;top:1391;width:2;height:273" coordorigin="10048,1391" coordsize="2,273">
              <v:shape style="position:absolute;left:10048;top:1391;width:2;height:273" coordorigin="10048,1391" coordsize="0,273" path="m10048,1391l10048,1664,10048,1391xe" filled="t" fillcolor="#EDEDED" stroked="f">
                <v:path arrowok="t"/>
                <v:fill/>
              </v:shape>
            </v:group>
            <v:group style="position:absolute;left:9605;top:12950;width:2;height:273" coordorigin="9605,12950" coordsize="2,273">
              <v:shape style="position:absolute;left:9605;top:12950;width:2;height:273" coordorigin="9605,12950" coordsize="0,273" path="m9605,13223l9605,12950e" filled="f" stroked="t" strokeweight="4.062700pt" strokecolor="#EDEDED">
                <v:path arrowok="t"/>
              </v:shape>
            </v:group>
            <v:group style="position:absolute;left:9711;top:13272;width:2;height:327" coordorigin="9711,13272" coordsize="2,327">
              <v:shape style="position:absolute;left:9711;top:13272;width:2;height:327" coordorigin="9711,13272" coordsize="0,327" path="m9711,13599l9711,13272e" filled="f" stroked="t" strokeweight=".7648pt" strokecolor="#CFD1D3">
                <v:path arrowok="t"/>
              </v:shape>
            </v:group>
            <v:group style="position:absolute;left:9030;top:13852;width:2;height:628" coordorigin="9030,13852" coordsize="2,628">
              <v:shape style="position:absolute;left:9030;top:13852;width:2;height:628" coordorigin="9030,13852" coordsize="0,628" path="m9030,14480l9030,13852e" filled="f" stroked="t" strokeweight="3.41292pt" strokecolor="#EDEDED">
                <v:path arrowok="t"/>
              </v:shape>
            </v:group>
            <v:group style="position:absolute;left:9124;top:14466;width:2;height:136" coordorigin="9124,14466" coordsize="2,136">
              <v:shape style="position:absolute;left:9124;top:14466;width:2;height:136" coordorigin="9124,14466" coordsize="0,136" path="m9124,14602l9124,14466e" filled="f" stroked="t" strokeweight="3.85335pt" strokecolor="#EDEDED">
                <v:path arrowok="t"/>
              </v:shape>
            </v:group>
            <v:group style="position:absolute;left:2931;top:14666;width:2;height:300" coordorigin="2931,14666" coordsize="2,300">
              <v:shape style="position:absolute;left:2931;top:14666;width:2;height:300" coordorigin="2931,14666" coordsize="0,300" path="m2931,14967l2931,14666e" filled="f" stroked="t" strokeweight="1.9183pt" strokecolor="#ED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14" w:lineRule="atLeast"/>
        <w:ind w:left="10" w:right="-67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7E7E7E"/>
          <w:w w:val="144"/>
        </w:rPr>
        <w:t>i</w:t>
      </w:r>
      <w:r>
        <w:rPr>
          <w:rFonts w:ascii="Arial" w:hAnsi="Arial" w:cs="Arial" w:eastAsia="Arial"/>
          <w:sz w:val="28"/>
          <w:szCs w:val="28"/>
          <w:color w:val="7E7E7E"/>
          <w:spacing w:val="-20"/>
          <w:w w:val="144"/>
        </w:rPr>
        <w:t>l</w:t>
      </w:r>
      <w:r>
        <w:rPr>
          <w:rFonts w:ascii="Arial" w:hAnsi="Arial" w:cs="Arial" w:eastAsia="Arial"/>
          <w:sz w:val="28"/>
          <w:szCs w:val="28"/>
          <w:color w:val="5B5B5B"/>
          <w:spacing w:val="0"/>
          <w:w w:val="85"/>
        </w:rPr>
        <w:t>bdlii'l</w:t>
      </w:r>
      <w:r>
        <w:rPr>
          <w:rFonts w:ascii="Arial" w:hAnsi="Arial" w:cs="Arial" w:eastAsia="Arial"/>
          <w:sz w:val="28"/>
          <w:szCs w:val="28"/>
          <w:color w:val="5B5B5B"/>
          <w:spacing w:val="-46"/>
          <w:w w:val="85"/>
        </w:rPr>
        <w:t>'</w:t>
      </w:r>
      <w:r>
        <w:rPr>
          <w:rFonts w:ascii="Arial" w:hAnsi="Arial" w:cs="Arial" w:eastAsia="Arial"/>
          <w:sz w:val="28"/>
          <w:szCs w:val="28"/>
          <w:color w:val="363B6D"/>
          <w:spacing w:val="0"/>
          <w:w w:val="100"/>
        </w:rPr>
        <w:t>\</w:t>
      </w:r>
      <w:r>
        <w:rPr>
          <w:rFonts w:ascii="Arial" w:hAnsi="Arial" w:cs="Arial" w:eastAsia="Arial"/>
          <w:sz w:val="28"/>
          <w:szCs w:val="28"/>
          <w:color w:val="363B6D"/>
          <w:spacing w:val="0"/>
          <w:w w:val="101"/>
        </w:rPr>
        <w:t>_</w:t>
      </w:r>
      <w:r>
        <w:rPr>
          <w:rFonts w:ascii="Arial" w:hAnsi="Arial" w:cs="Arial" w:eastAsia="Arial"/>
          <w:sz w:val="28"/>
          <w:szCs w:val="28"/>
          <w:color w:val="363B6D"/>
          <w:spacing w:val="0"/>
          <w:w w:val="100"/>
        </w:rPr>
        <w:t> </w:t>
      </w:r>
      <w:r>
        <w:rPr>
          <w:rFonts w:ascii="Arial" w:hAnsi="Arial" w:cs="Arial" w:eastAsia="Arial"/>
          <w:sz w:val="28"/>
          <w:szCs w:val="28"/>
          <w:color w:val="363B6D"/>
          <w:spacing w:val="2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63B6D"/>
          <w:spacing w:val="0"/>
          <w:w w:val="157"/>
          <w:i/>
        </w:rPr>
        <w:t>.</w:t>
      </w:r>
      <w:r>
        <w:rPr>
          <w:rFonts w:ascii="Arial" w:hAnsi="Arial" w:cs="Arial" w:eastAsia="Arial"/>
          <w:sz w:val="23"/>
          <w:szCs w:val="23"/>
          <w:color w:val="363B6D"/>
          <w:spacing w:val="0"/>
          <w:w w:val="158"/>
          <w:i/>
        </w:rPr>
        <w:t>d</w:t>
      </w:r>
      <w:r>
        <w:rPr>
          <w:rFonts w:ascii="Arial" w:hAnsi="Arial" w:cs="Arial" w:eastAsia="Arial"/>
          <w:sz w:val="23"/>
          <w:szCs w:val="23"/>
          <w:color w:val="363B6D"/>
          <w:spacing w:val="-34"/>
          <w:w w:val="100"/>
          <w:i/>
        </w:rPr>
        <w:t> </w:t>
      </w:r>
      <w:r>
        <w:rPr>
          <w:rFonts w:ascii="Arial" w:hAnsi="Arial" w:cs="Arial" w:eastAsia="Arial"/>
          <w:sz w:val="25"/>
          <w:szCs w:val="25"/>
          <w:color w:val="4B4B4B"/>
          <w:spacing w:val="0"/>
          <w:w w:val="79"/>
        </w:rPr>
        <w:t>TOPÇU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12" w:after="0" w:line="240" w:lineRule="auto"/>
        <w:ind w:right="-74"/>
        <w:jc w:val="left"/>
        <w:tabs>
          <w:tab w:pos="600" w:val="left"/>
          <w:tab w:pos="130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2"/>
          <w:szCs w:val="22"/>
          <w:color w:val="BABABC"/>
          <w:spacing w:val="-2"/>
          <w:w w:val="80"/>
        </w:rPr>
        <w:t>'</w:t>
      </w:r>
      <w:r>
        <w:rPr>
          <w:rFonts w:ascii="Arial" w:hAnsi="Arial" w:cs="Arial" w:eastAsia="Arial"/>
          <w:sz w:val="22"/>
          <w:szCs w:val="22"/>
          <w:color w:val="5B5B5B"/>
          <w:spacing w:val="0"/>
          <w:w w:val="80"/>
        </w:rPr>
        <w:t>rf</w:t>
      </w:r>
      <w:r>
        <w:rPr>
          <w:rFonts w:ascii="Arial" w:hAnsi="Arial" w:cs="Arial" w:eastAsia="Arial"/>
          <w:sz w:val="22"/>
          <w:szCs w:val="22"/>
          <w:color w:val="5B5B5B"/>
          <w:spacing w:val="3"/>
          <w:w w:val="80"/>
        </w:rPr>
        <w:t>a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80"/>
        </w:rPr>
        <w:t>iy</w:t>
      </w:r>
      <w:r>
        <w:rPr>
          <w:rFonts w:ascii="Arial" w:hAnsi="Arial" w:cs="Arial" w:eastAsia="Arial"/>
          <w:sz w:val="22"/>
          <w:szCs w:val="22"/>
          <w:color w:val="383838"/>
          <w:spacing w:val="-47"/>
          <w:w w:val="80"/>
        </w:rPr>
        <w:t> 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494D6B"/>
          <w:spacing w:val="0"/>
          <w:w w:val="400"/>
        </w:rPr>
        <w:t>e</w:t>
      </w:r>
      <w:r>
        <w:rPr>
          <w:rFonts w:ascii="Arial" w:hAnsi="Arial" w:cs="Arial" w:eastAsia="Arial"/>
          <w:sz w:val="22"/>
          <w:szCs w:val="22"/>
          <w:color w:val="494D6B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494D6B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80"/>
        </w:rPr>
        <w:t>ölge</w:t>
      </w:r>
      <w:r>
        <w:rPr>
          <w:rFonts w:ascii="Arial" w:hAnsi="Arial" w:cs="Arial" w:eastAsia="Arial"/>
          <w:sz w:val="23"/>
          <w:szCs w:val="23"/>
          <w:color w:val="4B4B4B"/>
          <w:spacing w:val="-5"/>
          <w:w w:val="80"/>
        </w:rPr>
        <w:t> 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80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52" w:lineRule="auto"/>
        <w:ind w:left="258" w:right="-53" w:firstLine="-25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Adem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ÜNAL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12" w:lineRule="atLeast"/>
        <w:ind w:left="1401" w:right="1130"/>
        <w:jc w:val="center"/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9"/>
          <w:szCs w:val="9"/>
          <w:color w:val="8C8E8E"/>
          <w:spacing w:val="0"/>
          <w:w w:val="125"/>
        </w:rPr>
        <w:t>("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spacing w:before="0" w:after="0" w:line="106" w:lineRule="exact"/>
        <w:ind w:right="-20"/>
        <w:jc w:val="left"/>
        <w:tabs>
          <w:tab w:pos="300" w:val="left"/>
          <w:tab w:pos="104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Arial" w:hAnsi="Arial" w:cs="Arial" w:eastAsia="Arial"/>
          <w:sz w:val="10"/>
          <w:szCs w:val="10"/>
          <w:color w:val="BABABC"/>
          <w:spacing w:val="0"/>
          <w:w w:val="270"/>
          <w:position w:val="-1"/>
        </w:rPr>
        <w:t>ı</w:t>
      </w:r>
      <w:r>
        <w:rPr>
          <w:rFonts w:ascii="Arial" w:hAnsi="Arial" w:cs="Arial" w:eastAsia="Arial"/>
          <w:sz w:val="10"/>
          <w:szCs w:val="10"/>
          <w:color w:val="BABABC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0"/>
          <w:szCs w:val="10"/>
          <w:color w:val="BABABC"/>
          <w:spacing w:val="0"/>
          <w:w w:val="100"/>
          <w:position w:val="-1"/>
        </w:rPr>
      </w:r>
      <w:r>
        <w:rPr>
          <w:rFonts w:ascii="Arial" w:hAnsi="Arial" w:cs="Arial" w:eastAsia="Arial"/>
          <w:sz w:val="13"/>
          <w:szCs w:val="13"/>
          <w:color w:val="5B5B5B"/>
          <w:spacing w:val="0"/>
          <w:w w:val="161"/>
          <w:i/>
          <w:position w:val="-1"/>
        </w:rPr>
        <w:t>f,</w:t>
      </w:r>
      <w:r>
        <w:rPr>
          <w:rFonts w:ascii="Arial" w:hAnsi="Arial" w:cs="Arial" w:eastAsia="Arial"/>
          <w:sz w:val="13"/>
          <w:szCs w:val="13"/>
          <w:color w:val="5B5B5B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13"/>
          <w:szCs w:val="13"/>
          <w:color w:val="5B5B5B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13"/>
          <w:szCs w:val="13"/>
          <w:color w:val="383838"/>
          <w:spacing w:val="0"/>
          <w:w w:val="341"/>
          <w:position w:val="-1"/>
        </w:rPr>
        <w:t>•</w:t>
      </w:r>
      <w:r>
        <w:rPr>
          <w:rFonts w:ascii="Arial" w:hAnsi="Arial" w:cs="Arial" w:eastAsia="Arial"/>
          <w:sz w:val="13"/>
          <w:szCs w:val="13"/>
          <w:color w:val="383838"/>
          <w:spacing w:val="51"/>
          <w:w w:val="341"/>
          <w:position w:val="-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E7E7E"/>
          <w:spacing w:val="0"/>
          <w:w w:val="164"/>
          <w:i/>
          <w:position w:val="-1"/>
        </w:rPr>
        <w:t>!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36" w:lineRule="exact"/>
        <w:ind w:left="138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5B5B5B"/>
          <w:spacing w:val="-17"/>
          <w:w w:val="126"/>
        </w:rPr>
        <w:t>.</w:t>
      </w:r>
      <w:r>
        <w:rPr>
          <w:rFonts w:ascii="Arial" w:hAnsi="Arial" w:cs="Arial" w:eastAsia="Arial"/>
          <w:sz w:val="15"/>
          <w:szCs w:val="15"/>
          <w:color w:val="7E7E7E"/>
          <w:spacing w:val="0"/>
          <w:w w:val="179"/>
        </w:rPr>
        <w:t>,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440" w:right="120"/>
          <w:cols w:num="4" w:equalWidth="0">
            <w:col w:w="480" w:space="2003"/>
            <w:col w:w="2127" w:space="304"/>
            <w:col w:w="1076" w:space="2667"/>
            <w:col w:w="270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4" w:after="0" w:line="226" w:lineRule="exact"/>
        <w:ind w:left="863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111111"/>
          <w:w w:val="83"/>
          <w:position w:val="-1"/>
        </w:rPr>
        <w:t>I</w:t>
      </w:r>
      <w:r>
        <w:rPr>
          <w:rFonts w:ascii="Arial" w:hAnsi="Arial" w:cs="Arial" w:eastAsia="Arial"/>
          <w:sz w:val="20"/>
          <w:szCs w:val="20"/>
          <w:color w:val="111111"/>
          <w:spacing w:val="11"/>
          <w:w w:val="83"/>
          <w:position w:val="-1"/>
        </w:rPr>
        <w:t>Z</w:t>
      </w:r>
      <w:r>
        <w:rPr>
          <w:rFonts w:ascii="Arial" w:hAnsi="Arial" w:cs="Arial" w:eastAsia="Arial"/>
          <w:sz w:val="20"/>
          <w:szCs w:val="20"/>
          <w:color w:val="232323"/>
          <w:spacing w:val="0"/>
          <w:w w:val="82"/>
          <w:position w:val="-1"/>
        </w:rPr>
        <w:t>MIR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500" w:bottom="280" w:left="140" w:right="240"/>
        </w:sectPr>
      </w:pPr>
      <w:rPr/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/>
        <w:pict>
          <v:group style="position:absolute;margin-left:491.59613pt;margin-top:663.406494pt;width:.1pt;height:19.519776pt;mso-position-horizontal-relative:page;mso-position-vertical-relative:page;z-index:-16989" coordorigin="9832,13268" coordsize="2,390">
            <v:shape style="position:absolute;left:9832;top:13268;width:2;height:390" coordorigin="9832,13268" coordsize="0,390" path="m9832,13659l9832,13268e" filled="f" stroked="t" strokeweight="2.311250pt" strokecolor="#EBEBEB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.48pt;margin-top:30.24pt;width:566.400012pt;height:758.880002pt;mso-position-horizontal-relative:page;mso-position-vertical-relative:page;z-index:-16986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1589" w:hRule="exact"/>
                    </w:trPr>
                    <w:tc>
                      <w:tcPr>
                        <w:tcW w:w="1944" w:type="dxa"/>
                        <w:gridSpan w:val="4"/>
                        <w:tcBorders>
                          <w:top w:val="single" w:sz="7.68" w:space="0" w:color="484848"/>
                          <w:bottom w:val="single" w:sz="7.68" w:space="0" w:color="3B3B3B"/>
                          <w:left w:val="single" w:sz="7.68" w:space="0" w:color="646464"/>
                          <w:right w:val="single" w:sz="3.84" w:space="0" w:color="1F1F1F"/>
                        </w:tcBorders>
                      </w:tcPr>
                      <w:p>
                        <w:pPr>
                          <w:spacing w:before="0" w:after="0" w:line="1152" w:lineRule="exact"/>
                          <w:ind w:left="710" w:right="-20"/>
                          <w:jc w:val="left"/>
                          <w:rPr>
                            <w:rFonts w:ascii="Arial" w:hAnsi="Arial" w:cs="Arial" w:eastAsia="Arial"/>
                            <w:sz w:val="120"/>
                            <w:szCs w:val="12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20"/>
                            <w:szCs w:val="120"/>
                            <w:color w:val="232323"/>
                            <w:spacing w:val="0"/>
                            <w:w w:val="115"/>
                            <w:b/>
                            <w:bCs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20"/>
                            <w:szCs w:val="120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97" w:lineRule="exact"/>
                          <w:ind w:left="451" w:right="-20"/>
                          <w:jc w:val="left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232323"/>
                            <w:spacing w:val="0"/>
                            <w:w w:val="68"/>
                            <w:b/>
                            <w:bCs/>
                          </w:rPr>
                          <w:t>BÜYÜKŞEHIR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01" w:lineRule="exact"/>
                          <w:ind w:left="499" w:right="-20"/>
                          <w:jc w:val="lef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2323"/>
                            <w:w w:val="77"/>
                          </w:rPr>
                          <w:t>BELE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2323"/>
                            <w:spacing w:val="6"/>
                            <w:w w:val="78"/>
                          </w:rPr>
                          <w:t>D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414141"/>
                            <w:spacing w:val="10"/>
                            <w:w w:val="100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2323"/>
                            <w:spacing w:val="0"/>
                            <w:w w:val="75"/>
                          </w:rPr>
                          <w:t>YESI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784" w:type="dxa"/>
                        <w:gridSpan w:val="7"/>
                        <w:tcBorders>
                          <w:top w:val="single" w:sz="7.68" w:space="0" w:color="383838"/>
                          <w:bottom w:val="nil" w:sz="6" w:space="0" w:color="auto"/>
                          <w:left w:val="single" w:sz="3.84" w:space="0" w:color="1F1F1F"/>
                          <w:right w:val="single" w:sz="7.68" w:space="0" w:color="3F3F3F"/>
                        </w:tcBorders>
                      </w:tcPr>
                      <w:p>
                        <w:pPr>
                          <w:spacing w:before="6" w:after="0" w:line="280" w:lineRule="exact"/>
                          <w:jc w:val="left"/>
                          <w:rPr>
                            <w:sz w:val="28"/>
                            <w:szCs w:val="28"/>
                          </w:rPr>
                        </w:pPr>
                        <w:rPr/>
                        <w:r>
                          <w:rPr>
                            <w:sz w:val="28"/>
                            <w:szCs w:val="28"/>
                          </w:rPr>
                        </w:r>
                      </w:p>
                      <w:p>
                        <w:pPr>
                          <w:spacing w:before="0" w:after="0" w:line="254" w:lineRule="exact"/>
                          <w:ind w:left="1522" w:right="1759"/>
                          <w:jc w:val="center"/>
                          <w:rPr>
                            <w:rFonts w:ascii="Times New Roman" w:hAnsi="Times New Roman" w:cs="Times New Roman" w:eastAsia="Times New Roman"/>
                            <w:sz w:val="27"/>
                            <w:szCs w:val="2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32323"/>
                            <w:spacing w:val="0"/>
                            <w:w w:val="100"/>
                          </w:rPr>
                          <w:t>İZMİR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32323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32323"/>
                            <w:spacing w:val="0"/>
                            <w:w w:val="100"/>
                          </w:rPr>
                          <w:t>BÜYÜKŞEHİR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3232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32323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32323"/>
                            <w:spacing w:val="0"/>
                            <w:w w:val="103"/>
                          </w:rPr>
                          <w:t>BELEDİYESİ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32323"/>
                            <w:spacing w:val="0"/>
                            <w:w w:val="10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32323"/>
                            <w:spacing w:val="0"/>
                            <w:w w:val="100"/>
                          </w:rPr>
                          <w:t>İT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32323"/>
                            <w:spacing w:val="4"/>
                            <w:w w:val="100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32323"/>
                            <w:spacing w:val="0"/>
                            <w:w w:val="100"/>
                          </w:rPr>
                          <w:t>AİY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32323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32323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32323"/>
                            <w:spacing w:val="0"/>
                            <w:w w:val="100"/>
                          </w:rPr>
                          <w:t>DAİRESi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32323"/>
                            <w:spacing w:val="4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32323"/>
                            <w:spacing w:val="0"/>
                            <w:w w:val="103"/>
                          </w:rPr>
                          <w:t>BAŞKANL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32323"/>
                            <w:spacing w:val="-3"/>
                            <w:w w:val="103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7"/>
                            <w:szCs w:val="27"/>
                            <w:color w:val="232323"/>
                            <w:spacing w:val="0"/>
                            <w:w w:val="82"/>
                          </w:rPr>
                          <w:t>GI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7"/>
                            <w:szCs w:val="27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2" w:after="0" w:line="240" w:lineRule="auto"/>
                          <w:ind w:left="114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32323"/>
                            <w:spacing w:val="0"/>
                            <w:w w:val="100"/>
                          </w:rPr>
                          <w:t>itfaiye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32323"/>
                            <w:spacing w:val="4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32323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3232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32323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32323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32323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32323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32323"/>
                            <w:spacing w:val="0"/>
                            <w:w w:val="100"/>
                          </w:rPr>
                          <w:t>Acil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32323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32323"/>
                            <w:spacing w:val="0"/>
                            <w:w w:val="100"/>
                          </w:rPr>
                          <w:t>Müdahale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32323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32323"/>
                            <w:spacing w:val="0"/>
                            <w:w w:val="100"/>
                          </w:rPr>
                          <w:t>Şub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32323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32323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32323"/>
                            <w:spacing w:val="0"/>
                            <w:w w:val="104"/>
                          </w:rPr>
                          <w:t>Müdürlüğü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8" w:after="0" w:line="240" w:lineRule="auto"/>
                          <w:ind w:left="2278" w:right="2579"/>
                          <w:jc w:val="center"/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32323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32323"/>
                            <w:spacing w:val="0"/>
                            <w:w w:val="100"/>
                          </w:rPr>
                          <w:t>ANGl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3232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32323"/>
                            <w:spacing w:val="5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32323"/>
                            <w:spacing w:val="0"/>
                            <w:w w:val="103"/>
                          </w:rPr>
                          <w:t>RAPORU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500" w:type="dxa"/>
                        <w:tcBorders>
                          <w:top w:val="single" w:sz="7.68" w:space="0" w:color="383838"/>
                          <w:bottom w:val="single" w:sz="7.68" w:space="0" w:color="444444"/>
                          <w:left w:val="single" w:sz="7.68" w:space="0" w:color="3F3F3F"/>
                          <w:right w:val="single" w:sz="5.76" w:space="0" w:color="383838"/>
                        </w:tcBorders>
                      </w:tcPr>
                      <w:p>
                        <w:pPr>
                          <w:spacing w:before="36" w:after="0" w:line="1533" w:lineRule="exact"/>
                          <w:ind w:left="720" w:right="-20"/>
                          <w:jc w:val="left"/>
                          <w:rPr>
                            <w:rFonts w:ascii="Arial" w:hAnsi="Arial" w:cs="Arial" w:eastAsia="Arial"/>
                            <w:sz w:val="144"/>
                            <w:szCs w:val="14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4"/>
                            <w:szCs w:val="144"/>
                            <w:color w:val="232323"/>
                            <w:spacing w:val="0"/>
                            <w:w w:val="263"/>
                            <w:position w:val="-12"/>
                          </w:rPr>
                          <w:t>•</w:t>
                        </w:r>
                        <w:r>
                          <w:rPr>
                            <w:rFonts w:ascii="Arial" w:hAnsi="Arial" w:cs="Arial" w:eastAsia="Arial"/>
                            <w:sz w:val="144"/>
                            <w:szCs w:val="144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21" w:hRule="exact"/>
                    </w:trPr>
                    <w:tc>
                      <w:tcPr>
                        <w:tcW w:w="11227" w:type="dxa"/>
                        <w:gridSpan w:val="12"/>
                        <w:tcBorders>
                          <w:top w:val="nil" w:sz="6" w:space="0" w:color="auto"/>
                          <w:bottom w:val="nil" w:sz="6" w:space="0" w:color="auto"/>
                          <w:left w:val="single" w:sz="3.84" w:space="0" w:color="2F2F2F"/>
                          <w:right w:val="single" w:sz="5.76" w:space="0" w:color="383838"/>
                        </w:tcBorders>
                      </w:tcPr>
                      <w:p>
                        <w:pPr>
                          <w:spacing w:before="0" w:after="0" w:line="221" w:lineRule="exact"/>
                          <w:ind w:left="-5" w:right="-20"/>
                          <w:jc w:val="left"/>
                          <w:tabs>
                            <w:tab w:pos="1220" w:val="left"/>
                            <w:tab w:pos="2980" w:val="left"/>
                            <w:tab w:pos="5360" w:val="left"/>
                            <w:tab w:pos="7380" w:val="left"/>
                          </w:tabs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1"/>
                            <w:w w:val="95"/>
                            <w:position w:val="1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6"/>
                            <w:w w:val="95"/>
                            <w:position w:val="1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0"/>
                            <w:w w:val="95"/>
                            <w:position w:val="1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0"/>
                            <w:w w:val="95"/>
                            <w:position w:val="1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7"/>
                            <w:w w:val="95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1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4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0"/>
                          </w:rPr>
                          <w:t>09.03.2017</w:t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10"/>
                            <w:w w:val="89"/>
                            <w:position w:val="0"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93"/>
                            <w:position w:val="0"/>
                          </w:rPr>
                          <w:t>ildi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28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6"/>
                            <w:w w:val="100"/>
                            <w:position w:val="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0"/>
                          </w:rPr>
                          <w:t>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11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0"/>
                          </w:rPr>
                          <w:t>Sıra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3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1"/>
                            <w:w w:val="100"/>
                            <w:position w:val="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-13"/>
                            <w:w w:val="111"/>
                            <w:position w:val="0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46"/>
                            <w:position w:val="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19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0"/>
                          </w:rPr>
                          <w:t>6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43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93"/>
                            <w:position w:val="0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3"/>
                            <w:w w:val="93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4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1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0"/>
                          </w:rPr>
                          <w:t>14:06</w:t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-1"/>
                          </w:rPr>
                          <w:t>lfei: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9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1"/>
                            <w:position w:val="-1"/>
                          </w:rPr>
                          <w:t>293-88-00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16" w:hRule="exact"/>
                    </w:trPr>
                    <w:tc>
                      <w:tcPr>
                        <w:tcW w:w="2933" w:type="dxa"/>
                        <w:gridSpan w:val="5"/>
                        <w:tcBorders>
                          <w:top w:val="nil" w:sz="6" w:space="0" w:color="auto"/>
                          <w:bottom w:val="nil" w:sz="6" w:space="0" w:color="auto"/>
                          <w:left w:val="single" w:sz="3.84" w:space="0" w:color="2F2F2F"/>
                          <w:right w:val="single" w:sz="1.92" w:space="0" w:color="1C1C1C"/>
                        </w:tcBorders>
                      </w:tcPr>
                      <w:p>
                        <w:pPr>
                          <w:spacing w:before="0" w:after="0" w:line="240" w:lineRule="auto"/>
                          <w:ind w:left="5" w:right="-20"/>
                          <w:jc w:val="left"/>
                          <w:tabs>
                            <w:tab w:pos="1240" w:val="left"/>
                          </w:tabs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1"/>
                            <w:w w:val="93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0"/>
                            <w:w w:val="94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0"/>
                            <w:w w:val="95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-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59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0"/>
                            <w:w w:val="10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-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Tarihi</w:t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4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-6"/>
                            <w:w w:val="112"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9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15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0"/>
                            <w:w w:val="102"/>
                          </w:rPr>
                          <w:t>03.2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94" w:type="dxa"/>
                        <w:gridSpan w:val="7"/>
                        <w:tcBorders>
                          <w:top w:val="nil" w:sz="6" w:space="0" w:color="auto"/>
                          <w:bottom w:val="nil" w:sz="6" w:space="0" w:color="auto"/>
                          <w:left w:val="single" w:sz="1.92" w:space="0" w:color="1C1C1C"/>
                          <w:right w:val="single" w:sz="7.68" w:space="0" w:color="575757"/>
                        </w:tcBorders>
                      </w:tcPr>
                      <w:p>
                        <w:pPr>
                          <w:spacing w:before="0" w:after="0" w:line="216" w:lineRule="exact"/>
                          <w:ind w:left="55" w:right="-20"/>
                          <w:jc w:val="left"/>
                          <w:tabs>
                            <w:tab w:pos="1260" w:val="left"/>
                            <w:tab w:pos="2420" w:val="left"/>
                          </w:tabs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w w:val="95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1"/>
                            <w:w w:val="94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8"/>
                            <w:w w:val="93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7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0"/>
                            <w:w w:val="10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11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0"/>
                            <w:w w:val="100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1571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4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111111"/>
                            <w:spacing w:val="0"/>
                            <w:w w:val="94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111111"/>
                            <w:spacing w:val="13"/>
                            <w:w w:val="9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Ala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Merkez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santral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11" w:hRule="exact"/>
                    </w:trPr>
                    <w:tc>
                      <w:tcPr>
                        <w:tcW w:w="11227" w:type="dxa"/>
                        <w:gridSpan w:val="12"/>
                        <w:tcBorders>
                          <w:top w:val="nil" w:sz="6" w:space="0" w:color="auto"/>
                          <w:bottom w:val="nil" w:sz="6" w:space="0" w:color="auto"/>
                          <w:left w:val="single" w:sz="3.84" w:space="0" w:color="2F2F2F"/>
                          <w:right w:val="single" w:sz="3.84" w:space="0" w:color="2F2F2F"/>
                        </w:tcBorders>
                      </w:tcPr>
                      <w:p>
                        <w:pPr>
                          <w:spacing w:before="0" w:after="0" w:line="240" w:lineRule="auto"/>
                          <w:ind w:left="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Bildirile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Adre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Karabağla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3915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soka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1"/>
                          </w:rPr>
                          <w:t>no:27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26" w:hRule="exact"/>
                    </w:trPr>
                    <w:tc>
                      <w:tcPr>
                        <w:tcW w:w="11227" w:type="dxa"/>
                        <w:gridSpan w:val="12"/>
                        <w:tcBorders>
                          <w:top w:val="nil" w:sz="6" w:space="0" w:color="auto"/>
                          <w:bottom w:val="nil" w:sz="6" w:space="0" w:color="auto"/>
                          <w:left w:val="single" w:sz="3.84" w:space="0" w:color="2F2F2F"/>
                          <w:right w:val="single" w:sz="3.84" w:space="0" w:color="2F2F2F"/>
                        </w:tcBorders>
                      </w:tcPr>
                      <w:p>
                        <w:pPr>
                          <w:spacing w:before="9" w:after="0" w:line="240" w:lineRule="auto"/>
                          <w:ind w:left="10" w:right="-20"/>
                          <w:jc w:val="left"/>
                          <w:tabs>
                            <w:tab w:pos="1240" w:val="left"/>
                          </w:tabs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Doğru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98"/>
                          </w:rPr>
                          <w:t>Karabağla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98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2"/>
                            <w:w w:val="9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3915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soka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no:27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20" w:hRule="exact"/>
                    </w:trPr>
                    <w:tc>
                      <w:tcPr>
                        <w:tcW w:w="11227" w:type="dxa"/>
                        <w:gridSpan w:val="12"/>
                        <w:tcBorders>
                          <w:top w:val="nil" w:sz="6" w:space="0" w:color="auto"/>
                          <w:bottom w:val="nil" w:sz="6" w:space="0" w:color="auto"/>
                          <w:left w:val="single" w:sz="3.84" w:space="0" w:color="2F2F2F"/>
                          <w:right w:val="single" w:sz="3.84" w:space="0" w:color="2F2F2F"/>
                        </w:tcBorders>
                      </w:tcPr>
                      <w:p>
                        <w:pPr>
                          <w:spacing w:before="0" w:after="0" w:line="217" w:lineRule="exact"/>
                          <w:ind w:left="-5" w:right="-20"/>
                          <w:jc w:val="left"/>
                          <w:tabs>
                            <w:tab w:pos="1420" w:val="left"/>
                            <w:tab w:pos="4060" w:val="left"/>
                            <w:tab w:pos="5320" w:val="left"/>
                            <w:tab w:pos="7380" w:val="left"/>
                          </w:tabs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w w:val="72"/>
                            <w:position w:val="1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2"/>
                            <w:w w:val="73"/>
                            <w:position w:val="1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98"/>
                            <w:position w:val="1"/>
                          </w:rPr>
                          <w:t>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99"/>
                            <w:position w:val="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2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1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0"/>
                          </w:rPr>
                          <w:t>Bina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41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0"/>
                          </w:rPr>
                          <w:t>vangını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91"/>
                            <w:position w:val="0"/>
                          </w:rPr>
                          <w:t>iYangı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91"/>
                            <w:position w:val="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6"/>
                            <w:w w:val="91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0"/>
                          </w:rPr>
                          <w:t>Sınıfı:</w:t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9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0"/>
                          </w:rPr>
                          <w:t>Sebebi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3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0"/>
                          </w:rPr>
                          <w:t>:Tedbirsizlik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0"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0"/>
                          </w:rPr>
                          <w:t>Açı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17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0"/>
                          </w:rPr>
                          <w:t>ateş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0"/>
                          </w:rPr>
                          <w:t>)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419" w:hRule="exact"/>
                    </w:trPr>
                    <w:tc>
                      <w:tcPr>
                        <w:tcW w:w="3427" w:type="dxa"/>
                        <w:vMerge w:val="restart"/>
                        <w:gridSpan w:val="6"/>
                        <w:tcBorders>
                          <w:top w:val="nil" w:sz="6" w:space="0" w:color="auto"/>
                          <w:left w:val="single" w:sz="3.84" w:space="0" w:color="2F2F2F"/>
                          <w:right w:val="single" w:sz="7.68" w:space="0" w:color="343434"/>
                        </w:tcBorders>
                      </w:tcPr>
                      <w:p>
                        <w:pPr>
                          <w:spacing w:before="1" w:after="0" w:line="240" w:lineRule="auto"/>
                          <w:ind w:left="-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92"/>
                          </w:rPr>
                          <w:t>!Yangı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92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3"/>
                            <w:w w:val="9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Binada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ise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25252"/>
                            <w:spacing w:val="0"/>
                            <w:w w:val="12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112" w:type="dxa"/>
                        <w:gridSpan w:val="2"/>
                        <w:tcBorders>
                          <w:top w:val="single" w:sz="7.68" w:space="0" w:color="3F3F3F"/>
                          <w:bottom w:val="single" w:sz="5.76" w:space="0" w:color="4F4F4F"/>
                          <w:left w:val="single" w:sz="7.68" w:space="0" w:color="343434"/>
                          <w:right w:val="single" w:sz="5.76" w:space="0" w:color="383838"/>
                        </w:tcBorders>
                      </w:tcPr>
                      <w:p>
                        <w:pPr>
                          <w:spacing w:before="0" w:after="0" w:line="203" w:lineRule="exact"/>
                          <w:ind w:left="-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94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7"/>
                            <w:w w:val="94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0"/>
                            <w:w w:val="94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8"/>
                            <w:w w:val="94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94"/>
                          </w:rPr>
                          <w:t>ınıiı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5"/>
                            <w:w w:val="9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1"/>
                          </w:rPr>
                          <w:t>Şekli: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99" w:lineRule="exact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6"/>
                            <w:w w:val="89"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1"/>
                            <w:w w:val="112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4"/>
                            <w:w w:val="78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-2"/>
                            <w:w w:val="105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89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1"/>
                            <w:w w:val="89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0"/>
                            <w:w w:val="91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-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8"/>
                            <w:w w:val="100"/>
                          </w:rPr>
                          <w:t>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0"/>
                            <w:w w:val="100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2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4"/>
                            <w:w w:val="100"/>
                          </w:rPr>
                          <w:t>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11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0"/>
                            <w:w w:val="100"/>
                          </w:rPr>
                          <w:t>Çel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9"/>
                            <w:w w:val="10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92"/>
                            <w:position w:val="-1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8"/>
                            <w:w w:val="91"/>
                            <w:position w:val="-1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0"/>
                            <w:w w:val="68"/>
                            <w:position w:val="-1"/>
                          </w:rPr>
                          <w:t>ı:!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7"/>
                            <w:w w:val="68"/>
                            <w:position w:val="-1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88"/>
                            <w:position w:val="-1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4688" w:type="dxa"/>
                        <w:gridSpan w:val="4"/>
                        <w:tcBorders>
                          <w:top w:val="single" w:sz="5.76" w:space="0" w:color="484848"/>
                          <w:bottom w:val="nil" w:sz="6" w:space="0" w:color="auto"/>
                          <w:left w:val="single" w:sz="5.76" w:space="0" w:color="383838"/>
                          <w:right w:val="single" w:sz="3.84" w:space="0" w:color="2F2F2F"/>
                        </w:tcBorders>
                      </w:tcPr>
                      <w:p>
                        <w:pPr>
                          <w:spacing w:before="75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w w:val="86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0"/>
                            <w:w w:val="94"/>
                          </w:rPr>
                          <w:t>ull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4"/>
                            <w:w w:val="94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99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0"/>
                            <w:w w:val="100"/>
                          </w:rPr>
                          <w:t>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-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Şekli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Mesken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312" w:hRule="exact"/>
                    </w:trPr>
                    <w:tc>
                      <w:tcPr>
                        <w:tcW w:w="3427" w:type="dxa"/>
                        <w:vMerge/>
                        <w:gridSpan w:val="6"/>
                        <w:tcBorders>
                          <w:bottom w:val="nil" w:sz="6" w:space="0" w:color="auto"/>
                          <w:left w:val="single" w:sz="3.84" w:space="0" w:color="2F2F2F"/>
                          <w:right w:val="single" w:sz="7.68" w:space="0" w:color="34343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3112" w:type="dxa"/>
                        <w:gridSpan w:val="2"/>
                        <w:tcBorders>
                          <w:top w:val="single" w:sz="5.76" w:space="0" w:color="4F4F4F"/>
                          <w:bottom w:val="single" w:sz="7.68" w:space="0" w:color="3B3B3B"/>
                          <w:left w:val="single" w:sz="7.68" w:space="0" w:color="343434"/>
                          <w:right w:val="single" w:sz="5.76" w:space="0" w:color="383838"/>
                        </w:tcBorders>
                      </w:tcPr>
                      <w:p>
                        <w:pPr>
                          <w:spacing w:before="0" w:after="0" w:line="295" w:lineRule="exact"/>
                          <w:ind w:left="374" w:right="-20"/>
                          <w:jc w:val="left"/>
                          <w:tabs>
                            <w:tab w:pos="820" w:val="left"/>
                            <w:tab w:pos="1420" w:val="left"/>
                            <w:tab w:pos="1940" w:val="left"/>
                            <w:tab w:pos="2400" w:val="left"/>
                          </w:tabs>
                          <w:rPr>
                            <w:rFonts w:ascii="Arial" w:hAnsi="Arial" w:cs="Arial" w:eastAsia="Arial"/>
                            <w:sz w:val="41"/>
                            <w:szCs w:val="4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232323"/>
                            <w:spacing w:val="0"/>
                            <w:w w:val="100"/>
                            <w:position w:val="7"/>
                          </w:rPr>
                          <w:t>X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232323"/>
                            <w:spacing w:val="0"/>
                            <w:w w:val="100"/>
                            <w:position w:val="7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232323"/>
                            <w:spacing w:val="0"/>
                            <w:w w:val="100"/>
                            <w:position w:val="7"/>
                          </w:rPr>
                        </w:r>
                        <w:r>
                          <w:rPr>
                            <w:rFonts w:ascii="Arial" w:hAnsi="Arial" w:cs="Arial" w:eastAsia="Arial"/>
                            <w:sz w:val="35"/>
                            <w:szCs w:val="35"/>
                            <w:color w:val="414141"/>
                            <w:spacing w:val="0"/>
                            <w:w w:val="55"/>
                            <w:position w:val="-5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35"/>
                            <w:szCs w:val="35"/>
                            <w:color w:val="414141"/>
                            <w:spacing w:val="-48"/>
                            <w:w w:val="55"/>
                            <w:position w:val="-5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35"/>
                            <w:szCs w:val="35"/>
                            <w:color w:val="414141"/>
                            <w:spacing w:val="0"/>
                            <w:w w:val="100"/>
                            <w:position w:val="-5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35"/>
                            <w:szCs w:val="35"/>
                            <w:color w:val="414141"/>
                            <w:spacing w:val="0"/>
                            <w:w w:val="55"/>
                            <w:position w:val="-5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35"/>
                            <w:szCs w:val="35"/>
                            <w:color w:val="414141"/>
                            <w:spacing w:val="-48"/>
                            <w:w w:val="55"/>
                            <w:position w:val="-5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35"/>
                            <w:szCs w:val="35"/>
                            <w:color w:val="414141"/>
                            <w:spacing w:val="0"/>
                            <w:w w:val="100"/>
                            <w:position w:val="-5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35"/>
                            <w:szCs w:val="35"/>
                            <w:color w:val="414141"/>
                            <w:spacing w:val="0"/>
                            <w:w w:val="100"/>
                            <w:position w:val="-5"/>
                          </w:rPr>
                        </w:r>
                        <w:r>
                          <w:rPr>
                            <w:rFonts w:ascii="Arial" w:hAnsi="Arial" w:cs="Arial" w:eastAsia="Arial"/>
                            <w:sz w:val="35"/>
                            <w:szCs w:val="35"/>
                            <w:color w:val="69696B"/>
                            <w:spacing w:val="0"/>
                            <w:w w:val="55"/>
                            <w:position w:val="-5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35"/>
                            <w:szCs w:val="35"/>
                            <w:color w:val="69696B"/>
                            <w:spacing w:val="0"/>
                            <w:w w:val="100"/>
                            <w:position w:val="-5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35"/>
                            <w:szCs w:val="35"/>
                            <w:color w:val="69696B"/>
                            <w:spacing w:val="0"/>
                            <w:w w:val="100"/>
                            <w:position w:val="-5"/>
                          </w:rPr>
                        </w:r>
                        <w:r>
                          <w:rPr>
                            <w:rFonts w:ascii="Arial" w:hAnsi="Arial" w:cs="Arial" w:eastAsia="Arial"/>
                            <w:sz w:val="41"/>
                            <w:szCs w:val="41"/>
                            <w:color w:val="000000"/>
                            <w:spacing w:val="0"/>
                            <w:w w:val="55"/>
                            <w:position w:val="-3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41"/>
                            <w:szCs w:val="41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4688" w:type="dxa"/>
                        <w:gridSpan w:val="4"/>
                        <w:tcBorders>
                          <w:top w:val="nil" w:sz="6" w:space="0" w:color="auto"/>
                          <w:bottom w:val="nil" w:sz="6" w:space="0" w:color="auto"/>
                          <w:left w:val="single" w:sz="5.76" w:space="0" w:color="383838"/>
                          <w:right w:val="single" w:sz="3.84" w:space="0" w:color="2F2F2F"/>
                        </w:tcBorders>
                      </w:tcPr>
                      <w:p>
                        <w:pPr>
                          <w:spacing w:before="33" w:after="0" w:line="240" w:lineRule="auto"/>
                          <w:ind w:left="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Kontrol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Altına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Alma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3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14:40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83" w:hRule="exact"/>
                    </w:trPr>
                    <w:tc>
                      <w:tcPr>
                        <w:tcW w:w="1944" w:type="dxa"/>
                        <w:gridSpan w:val="4"/>
                        <w:tcBorders>
                          <w:top w:val="single" w:sz="7.68" w:space="0" w:color="4B4B4B"/>
                          <w:bottom w:val="single" w:sz="7.68" w:space="0" w:color="383838"/>
                          <w:left w:val="single" w:sz="3.84" w:space="0" w:color="2F2F2F"/>
                          <w:right w:val="single" w:sz="5.76" w:space="0" w:color="1C1C1C"/>
                        </w:tcBorders>
                      </w:tcPr>
                      <w:p>
                        <w:pPr>
                          <w:spacing w:before="0" w:after="0" w:line="202" w:lineRule="exact"/>
                          <w:ind w:left="-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Yana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Şeyin: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83" w:type="dxa"/>
                        <w:gridSpan w:val="8"/>
                        <w:tcBorders>
                          <w:top w:val="single" w:sz="7.68" w:space="0" w:color="3B3B3B"/>
                          <w:bottom w:val="nil" w:sz="6" w:space="0" w:color="auto"/>
                          <w:left w:val="single" w:sz="5.76" w:space="0" w:color="1C1C1C"/>
                          <w:right w:val="single" w:sz="5.76" w:space="0" w:color="484848"/>
                        </w:tcBorders>
                      </w:tcPr>
                      <w:p>
                        <w:pPr>
                          <w:spacing w:before="4" w:after="0" w:line="240" w:lineRule="auto"/>
                          <w:ind w:left="32" w:right="-20"/>
                          <w:jc w:val="left"/>
                          <w:tabs>
                            <w:tab w:pos="3580" w:val="left"/>
                          </w:tabs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32"/>
                          </w:rPr>
                          <w:t>ahibi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18"/>
                            <w:w w:val="13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0"/>
                            <w:w w:val="132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-25"/>
                            <w:w w:val="13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0"/>
                            <w:w w:val="100"/>
                          </w:rPr>
                          <w:t>ögr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2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0"/>
                            <w:w w:val="7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-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6"/>
                            <w:w w:val="93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7"/>
                            <w:w w:val="93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6"/>
                            <w:w w:val="93"/>
                          </w:rPr>
                          <w:t>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-1"/>
                            <w:w w:val="93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93"/>
                          </w:rPr>
                          <w:t>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40"/>
                            <w:w w:val="9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84"/>
                          </w:rPr>
                          <w:t>jKi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5"/>
                            <w:w w:val="85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3"/>
                            <w:w w:val="100"/>
                          </w:rPr>
                          <w:t>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7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veya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Kullana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4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25252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25252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0"/>
                            <w:w w:val="107"/>
                          </w:rPr>
                          <w:t>ög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-10"/>
                            <w:w w:val="107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5"/>
                            <w:w w:val="88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2"/>
                            <w:w w:val="112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82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0"/>
                            <w:w w:val="59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-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46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1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2"/>
                            <w:w w:val="100"/>
                          </w:rPr>
                          <w:t>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-1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15" w:hRule="exact"/>
                    </w:trPr>
                    <w:tc>
                      <w:tcPr>
                        <w:tcW w:w="1944" w:type="dxa"/>
                        <w:vMerge w:val="restart"/>
                        <w:gridSpan w:val="4"/>
                        <w:tcBorders>
                          <w:top w:val="single" w:sz="7.68" w:space="0" w:color="383838"/>
                          <w:left w:val="single" w:sz="3.84" w:space="0" w:color="2F2F2F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3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-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Giden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06" w:lineRule="exact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Ekibin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83" w:type="dxa"/>
                        <w:gridSpan w:val="8"/>
                        <w:tcBorders>
                          <w:top w:val="nil" w:sz="6" w:space="0" w:color="auto"/>
                          <w:bottom w:val="nil" w:sz="6" w:space="0" w:color="auto"/>
                          <w:left w:val="single" w:sz="3.84" w:space="0" w:color="0F0F0F"/>
                          <w:right w:val="single" w:sz="5.76" w:space="0" w:color="484848"/>
                        </w:tcBorders>
                      </w:tcPr>
                      <w:p>
                        <w:pPr>
                          <w:spacing w:before="0" w:after="0" w:line="240" w:lineRule="auto"/>
                          <w:ind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Çavu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A.Gali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KEVEK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33" w:hRule="exact"/>
                    </w:trPr>
                    <w:tc>
                      <w:tcPr>
                        <w:tcW w:w="1944" w:type="dxa"/>
                        <w:vMerge/>
                        <w:gridSpan w:val="4"/>
                        <w:tcBorders>
                          <w:left w:val="single" w:sz="3.84" w:space="0" w:color="2F2F2F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58" w:type="dxa"/>
                        <w:vMerge w:val="restart"/>
                        <w:gridSpan w:val="3"/>
                        <w:tcBorders>
                          <w:top w:val="single" w:sz="7.68" w:space="0" w:color="3B3B3B"/>
                          <w:left w:val="nil" w:sz="6" w:space="0" w:color="auto"/>
                          <w:right w:val="single" w:sz="7.68" w:space="0" w:color="3B3B3B"/>
                        </w:tcBorders>
                      </w:tcPr>
                      <w:p>
                        <w:pPr>
                          <w:spacing w:before="0" w:after="0" w:line="199" w:lineRule="exact"/>
                          <w:ind w:left="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94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3"/>
                            <w:w w:val="9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06" w:lineRule="exact"/>
                          <w:ind w:left="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Plakası:3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EC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2"/>
                          </w:rPr>
                          <w:t>713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776" w:type="dxa"/>
                        <w:gridSpan w:val="3"/>
                        <w:tcBorders>
                          <w:top w:val="nil" w:sz="6" w:space="0" w:color="auto"/>
                          <w:bottom w:val="nil" w:sz="6" w:space="0" w:color="auto"/>
                          <w:left w:val="single" w:sz="7.68" w:space="0" w:color="3B3B3B"/>
                          <w:right w:val="nil" w:sz="6" w:space="0" w:color="auto"/>
                        </w:tcBorders>
                      </w:tcPr>
                      <w:p>
                        <w:pPr>
                          <w:spacing w:before="10" w:after="0" w:line="240" w:lineRule="auto"/>
                          <w:ind w:left="5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32"/>
                          </w:rPr>
                          <w:t>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32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15"/>
                            <w:w w:val="13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14:07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949" w:type="dxa"/>
                        <w:gridSpan w:val="2"/>
                        <w:tcBorders>
                          <w:top w:val="single" w:sz="7.68" w:space="0" w:color="444444"/>
                          <w:bottom w:val="nil" w:sz="6" w:space="0" w:color="auto"/>
                          <w:left w:val="nil" w:sz="6" w:space="0" w:color="auto"/>
                          <w:right w:val="single" w:sz="3.84" w:space="0" w:color="444444"/>
                        </w:tcBorders>
                      </w:tcPr>
                      <w:p>
                        <w:pPr>
                          <w:spacing w:before="0" w:after="0" w:line="203" w:lineRule="exact"/>
                          <w:ind w:left="25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14:10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90" w:hRule="exact"/>
                    </w:trPr>
                    <w:tc>
                      <w:tcPr>
                        <w:tcW w:w="1944" w:type="dxa"/>
                        <w:vMerge/>
                        <w:gridSpan w:val="4"/>
                        <w:tcBorders>
                          <w:left w:val="single" w:sz="3.84" w:space="0" w:color="2F2F2F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58" w:type="dxa"/>
                        <w:vMerge/>
                        <w:gridSpan w:val="3"/>
                        <w:tcBorders>
                          <w:left w:val="nil" w:sz="6" w:space="0" w:color="auto"/>
                          <w:right w:val="single" w:sz="7.68" w:space="0" w:color="3B3B3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725" w:type="dxa"/>
                        <w:gridSpan w:val="5"/>
                        <w:tcBorders>
                          <w:top w:val="nil" w:sz="6" w:space="0" w:color="auto"/>
                          <w:bottom w:val="nil" w:sz="6" w:space="0" w:color="auto"/>
                          <w:left w:val="single" w:sz="7.68" w:space="0" w:color="3B3B3B"/>
                          <w:right w:val="single" w:sz="3.84" w:space="0" w:color="444444"/>
                        </w:tcBorders>
                      </w:tcPr>
                      <w:p>
                        <w:pPr>
                          <w:spacing w:before="62" w:after="0" w:line="240" w:lineRule="auto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96"/>
                          </w:rPr>
                          <w:t>Elektri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96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5"/>
                            <w:w w:val="9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Arıza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52" w:hRule="exact"/>
                    </w:trPr>
                    <w:tc>
                      <w:tcPr>
                        <w:tcW w:w="1944" w:type="dxa"/>
                        <w:vMerge/>
                        <w:gridSpan w:val="4"/>
                        <w:tcBorders>
                          <w:left w:val="single" w:sz="3.84" w:space="0" w:color="2F2F2F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58" w:type="dxa"/>
                        <w:vMerge/>
                        <w:gridSpan w:val="3"/>
                        <w:tcBorders>
                          <w:left w:val="nil" w:sz="6" w:space="0" w:color="auto"/>
                          <w:right w:val="single" w:sz="7.68" w:space="0" w:color="3B3B3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725" w:type="dxa"/>
                        <w:gridSpan w:val="5"/>
                        <w:tcBorders>
                          <w:top w:val="nil" w:sz="6" w:space="0" w:color="auto"/>
                          <w:bottom w:val="single" w:sz="7.68" w:space="0" w:color="484848"/>
                          <w:left w:val="single" w:sz="7.68" w:space="0" w:color="3B3B3B"/>
                          <w:right w:val="single" w:sz="3.84" w:space="0" w:color="444444"/>
                        </w:tcBorders>
                      </w:tcPr>
                      <w:p>
                        <w:pPr>
                          <w:spacing w:before="12" w:after="0" w:line="240" w:lineRule="auto"/>
                          <w:ind w:left="1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9"/>
                            <w:w w:val="97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97"/>
                          </w:rPr>
                          <w:t>12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9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Acil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Servi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09" w:hRule="exact"/>
                    </w:trPr>
                    <w:tc>
                      <w:tcPr>
                        <w:tcW w:w="1944" w:type="dxa"/>
                        <w:vMerge/>
                        <w:gridSpan w:val="4"/>
                        <w:tcBorders>
                          <w:left w:val="single" w:sz="3.84" w:space="0" w:color="2F2F2F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58" w:type="dxa"/>
                        <w:vMerge/>
                        <w:gridSpan w:val="3"/>
                        <w:tcBorders>
                          <w:bottom w:val="single" w:sz="7.68" w:space="0" w:color="444444"/>
                          <w:left w:val="nil" w:sz="6" w:space="0" w:color="auto"/>
                          <w:right w:val="single" w:sz="7.68" w:space="0" w:color="3B3B3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725" w:type="dxa"/>
                        <w:gridSpan w:val="5"/>
                        <w:tcBorders>
                          <w:top w:val="single" w:sz="7.68" w:space="0" w:color="484848"/>
                          <w:bottom w:val="nil" w:sz="6" w:space="0" w:color="auto"/>
                          <w:left w:val="single" w:sz="7.68" w:space="0" w:color="3B3B3B"/>
                          <w:right w:val="single" w:sz="3.84" w:space="0" w:color="444444"/>
                        </w:tcBorders>
                      </w:tcPr>
                      <w:p>
                        <w:pPr>
                          <w:spacing w:before="0" w:after="0" w:line="197" w:lineRule="exact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98"/>
                          </w:rPr>
                          <w:t>Emniyet-Jandarma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3"/>
                            <w:w w:val="9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29" w:hRule="exact"/>
                    </w:trPr>
                    <w:tc>
                      <w:tcPr>
                        <w:tcW w:w="1944" w:type="dxa"/>
                        <w:vMerge/>
                        <w:gridSpan w:val="4"/>
                        <w:tcBorders>
                          <w:bottom w:val="single" w:sz="7.68" w:space="0" w:color="444444"/>
                          <w:left w:val="single" w:sz="3.84" w:space="0" w:color="2F2F2F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58" w:type="dxa"/>
                        <w:gridSpan w:val="3"/>
                        <w:tcBorders>
                          <w:top w:val="single" w:sz="7.68" w:space="0" w:color="444444"/>
                          <w:bottom w:val="single" w:sz="7.68" w:space="0" w:color="444444"/>
                          <w:left w:val="single" w:sz="7.68" w:space="0" w:color="383838"/>
                          <w:right w:val="single" w:sz="7.68" w:space="0" w:color="3B3B3B"/>
                        </w:tcBorders>
                      </w:tcPr>
                      <w:p>
                        <w:pPr>
                          <w:spacing w:before="2" w:after="0" w:line="240" w:lineRule="auto"/>
                          <w:ind w:left="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95"/>
                          </w:rPr>
                          <w:t>Personel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7"/>
                            <w:w w:val="9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Sayısı: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725" w:type="dxa"/>
                        <w:gridSpan w:val="5"/>
                        <w:tcBorders>
                          <w:top w:val="nil" w:sz="6" w:space="0" w:color="auto"/>
                          <w:bottom w:val="nil" w:sz="6" w:space="0" w:color="auto"/>
                          <w:left w:val="single" w:sz="7.68" w:space="0" w:color="3B3B3B"/>
                          <w:right w:val="single" w:sz="3.84" w:space="0" w:color="3B3B3B"/>
                        </w:tcBorders>
                      </w:tcPr>
                      <w:p>
                        <w:pPr>
                          <w:spacing w:before="12" w:after="0" w:line="240" w:lineRule="auto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97"/>
                          </w:rPr>
                          <w:t>Doğalgaz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3"/>
                            <w:w w:val="9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Ekibi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36" w:hRule="exact"/>
                    </w:trPr>
                    <w:tc>
                      <w:tcPr>
                        <w:tcW w:w="1944" w:type="dxa"/>
                        <w:vMerge w:val="restart"/>
                        <w:gridSpan w:val="4"/>
                        <w:tcBorders>
                          <w:top w:val="single" w:sz="7.68" w:space="0" w:color="444444"/>
                          <w:left w:val="single" w:sz="3.84" w:space="0" w:color="2F2F2F"/>
                          <w:right w:val="single" w:sz="7.68" w:space="0" w:color="383838"/>
                        </w:tcBorders>
                      </w:tcPr>
                      <w:p>
                        <w:pPr>
                          <w:spacing w:before="0" w:after="0" w:line="206" w:lineRule="exact"/>
                          <w:ind w:left="10" w:right="-20"/>
                          <w:jc w:val="left"/>
                          <w:tabs>
                            <w:tab w:pos="480" w:val="left"/>
                          </w:tabs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Ya: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ıcı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Gitmişse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558" w:type="dxa"/>
                        <w:gridSpan w:val="3"/>
                        <w:tcBorders>
                          <w:top w:val="single" w:sz="7.68" w:space="0" w:color="444444"/>
                          <w:bottom w:val="nil" w:sz="6" w:space="0" w:color="auto"/>
                          <w:left w:val="single" w:sz="7.68" w:space="0" w:color="383838"/>
                          <w:right w:val="single" w:sz="7.68" w:space="0" w:color="3B3B3B"/>
                        </w:tcBorders>
                      </w:tcPr>
                      <w:p>
                        <w:pPr>
                          <w:spacing w:before="10" w:after="0" w:line="202" w:lineRule="exact"/>
                          <w:ind w:right="1575" w:firstLine="-5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Dönüş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776" w:type="dxa"/>
                        <w:gridSpan w:val="3"/>
                        <w:tcBorders>
                          <w:top w:val="single" w:sz="7.68" w:space="0" w:color="181818"/>
                          <w:bottom w:val="single" w:sz="7.68" w:space="0" w:color="484848"/>
                          <w:left w:val="single" w:sz="7.68" w:space="0" w:color="3B3B3B"/>
                          <w:right w:val="single" w:sz="1.92" w:space="0" w:color="3F3F3F"/>
                        </w:tcBorders>
                      </w:tcPr>
                      <w:p>
                        <w:pPr>
                          <w:spacing w:before="8" w:after="0" w:line="240" w:lineRule="auto"/>
                          <w:ind w:left="5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44"/>
                          </w:rPr>
                          <w:t>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25"/>
                            <w:w w:val="14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Sayısı: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949" w:type="dxa"/>
                        <w:gridSpan w:val="2"/>
                        <w:tcBorders>
                          <w:top w:val="single" w:sz="7.68" w:space="0" w:color="484848"/>
                          <w:bottom w:val="single" w:sz="7.68" w:space="0" w:color="484848"/>
                          <w:left w:val="single" w:sz="1.92" w:space="0" w:color="3F3F3F"/>
                          <w:right w:val="single" w:sz="3.84" w:space="0" w:color="444444"/>
                        </w:tcBorders>
                      </w:tcPr>
                      <w:p>
                        <w:pPr>
                          <w:spacing w:before="8" w:after="0" w:line="240" w:lineRule="auto"/>
                          <w:ind w:left="14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97"/>
                          </w:rPr>
                          <w:t>Personel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9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Sayısı: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11" w:hRule="exact"/>
                    </w:trPr>
                    <w:tc>
                      <w:tcPr>
                        <w:tcW w:w="1944" w:type="dxa"/>
                        <w:vMerge/>
                        <w:gridSpan w:val="4"/>
                        <w:tcBorders>
                          <w:left w:val="single" w:sz="3.84" w:space="0" w:color="2F2F2F"/>
                          <w:right w:val="single" w:sz="7.68" w:space="0" w:color="38383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58" w:type="dxa"/>
                        <w:gridSpan w:val="3"/>
                        <w:tcBorders>
                          <w:top w:val="nil" w:sz="6" w:space="0" w:color="auto"/>
                          <w:bottom w:val="single" w:sz="7.68" w:space="0" w:color="484848"/>
                          <w:left w:val="single" w:sz="7.68" w:space="0" w:color="383838"/>
                          <w:right w:val="single" w:sz="7.68" w:space="0" w:color="3B3B3B"/>
                        </w:tcBorders>
                      </w:tcPr>
                      <w:p>
                        <w:pPr>
                          <w:spacing w:before="0" w:after="0" w:line="202" w:lineRule="exact"/>
                          <w:ind w:left="-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-1"/>
                          </w:rPr>
                          <w:t>Yardıma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17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-1"/>
                          </w:rPr>
                          <w:t>Gele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-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7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-1"/>
                          </w:rPr>
                          <w:t>A.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6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-1"/>
                          </w:rPr>
                          <w:t>Plakası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2776" w:type="dxa"/>
                        <w:gridSpan w:val="3"/>
                        <w:tcBorders>
                          <w:top w:val="single" w:sz="7.68" w:space="0" w:color="484848"/>
                          <w:bottom w:val="nil" w:sz="6" w:space="0" w:color="auto"/>
                          <w:left w:val="single" w:sz="7.68" w:space="0" w:color="3B3B3B"/>
                          <w:right w:val="single" w:sz="1.92" w:space="0" w:color="3F3F3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3949" w:type="dxa"/>
                        <w:gridSpan w:val="2"/>
                        <w:tcBorders>
                          <w:top w:val="single" w:sz="7.68" w:space="0" w:color="484848"/>
                          <w:bottom w:val="nil" w:sz="6" w:space="0" w:color="auto"/>
                          <w:left w:val="single" w:sz="1.92" w:space="0" w:color="3F3F3F"/>
                          <w:right w:val="single" w:sz="7.68" w:space="0" w:color="575757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21" w:hRule="exact"/>
                    </w:trPr>
                    <w:tc>
                      <w:tcPr>
                        <w:tcW w:w="1944" w:type="dxa"/>
                        <w:vMerge/>
                        <w:gridSpan w:val="4"/>
                        <w:tcBorders>
                          <w:bottom w:val="single" w:sz="7.68" w:space="0" w:color="3F3F3F"/>
                          <w:left w:val="single" w:sz="3.84" w:space="0" w:color="2F2F2F"/>
                          <w:right w:val="single" w:sz="7.68" w:space="0" w:color="38383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9283" w:type="dxa"/>
                        <w:gridSpan w:val="8"/>
                        <w:tcBorders>
                          <w:top w:val="nil" w:sz="6" w:space="0" w:color="auto"/>
                          <w:bottom w:val="single" w:sz="7.68" w:space="0" w:color="444444"/>
                          <w:left w:val="single" w:sz="7.68" w:space="0" w:color="383838"/>
                          <w:right w:val="single" w:sz="5.76" w:space="0" w:color="4F4F4F"/>
                        </w:tcBorders>
                      </w:tcPr>
                      <w:p>
                        <w:pPr>
                          <w:spacing w:before="4" w:after="0" w:line="206" w:lineRule="exact"/>
                          <w:ind w:left="-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Amirini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Adı-Soyadı: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22" w:hRule="exact"/>
                    </w:trPr>
                    <w:tc>
                      <w:tcPr>
                        <w:tcW w:w="1944" w:type="dxa"/>
                        <w:gridSpan w:val="4"/>
                        <w:tcBorders>
                          <w:top w:val="single" w:sz="7.68" w:space="0" w:color="3F3F3F"/>
                          <w:bottom w:val="single" w:sz="7.68" w:space="0" w:color="3B3B3B"/>
                          <w:left w:val="single" w:sz="5.76" w:space="0" w:color="1F1F1F"/>
                          <w:right w:val="single" w:sz="7.68" w:space="0" w:color="383838"/>
                        </w:tcBorders>
                      </w:tcPr>
                      <w:p>
                        <w:pPr>
                          <w:spacing w:before="0" w:after="0" w:line="197" w:lineRule="exact"/>
                          <w:ind w:left="-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playı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Görüldüğ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Durum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83" w:type="dxa"/>
                        <w:gridSpan w:val="8"/>
                        <w:tcBorders>
                          <w:top w:val="single" w:sz="7.68" w:space="0" w:color="444444"/>
                          <w:bottom w:val="nil" w:sz="6" w:space="0" w:color="auto"/>
                          <w:left w:val="single" w:sz="7.68" w:space="0" w:color="383838"/>
                          <w:right w:val="single" w:sz="5.76" w:space="0" w:color="4F4F4F"/>
                        </w:tcBorders>
                      </w:tcPr>
                      <w:p>
                        <w:pPr>
                          <w:spacing w:before="2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-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yerine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vanldığında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alevii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duman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şekilde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yanmakta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olduğ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görüldü.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0" w:hRule="exact"/>
                    </w:trPr>
                    <w:tc>
                      <w:tcPr>
                        <w:tcW w:w="1944" w:type="dxa"/>
                        <w:vMerge w:val="restart"/>
                        <w:gridSpan w:val="4"/>
                        <w:tcBorders>
                          <w:top w:val="single" w:sz="7.68" w:space="0" w:color="3B3B3B"/>
                          <w:left w:val="single" w:sz="7.68" w:space="0" w:color="3B3B3B"/>
                          <w:right w:val="single" w:sz="7.68" w:space="0" w:color="383838"/>
                        </w:tcBorders>
                      </w:tcPr>
                      <w:p>
                        <w:pPr>
                          <w:spacing w:before="11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9"/>
                          </w:rPr>
                          <w:t>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2"/>
                            <w:w w:val="10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558" w:type="dxa"/>
                        <w:vMerge w:val="restart"/>
                        <w:gridSpan w:val="3"/>
                        <w:tcBorders>
                          <w:top w:val="single" w:sz="7.68" w:space="0" w:color="3B3B3B"/>
                          <w:left w:val="single" w:sz="7.68" w:space="0" w:color="383838"/>
                          <w:right w:val="nil" w:sz="6" w:space="0" w:color="auto"/>
                        </w:tcBorders>
                      </w:tcPr>
                      <w:p>
                        <w:pPr>
                          <w:spacing w:before="11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85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Sul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1"/>
                          </w:rPr>
                          <w:t>Söndürme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725" w:type="dxa"/>
                        <w:gridSpan w:val="5"/>
                        <w:tcBorders>
                          <w:top w:val="nil" w:sz="6" w:space="0" w:color="auto"/>
                          <w:bottom w:val="single" w:sz="7.68" w:space="0" w:color="4B4B4B"/>
                          <w:left w:val="single" w:sz="7.68" w:space="0" w:color="383838"/>
                          <w:right w:val="single" w:sz="5.76" w:space="0" w:color="4F4F4F"/>
                        </w:tcBorders>
                      </w:tcPr>
                      <w:p>
                        <w:pPr>
                          <w:spacing w:before="9" w:after="0" w:line="240" w:lineRule="auto"/>
                          <w:ind w:left="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Söndürmede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Kullanıla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söndürücU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02" w:hRule="exact"/>
                    </w:trPr>
                    <w:tc>
                      <w:tcPr>
                        <w:tcW w:w="1944" w:type="dxa"/>
                        <w:vMerge/>
                        <w:gridSpan w:val="4"/>
                        <w:tcBorders>
                          <w:left w:val="single" w:sz="7.68" w:space="0" w:color="3B3B3B"/>
                          <w:right w:val="single" w:sz="7.68" w:space="0" w:color="38383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58" w:type="dxa"/>
                        <w:vMerge/>
                        <w:gridSpan w:val="3"/>
                        <w:tcBorders>
                          <w:left w:val="single" w:sz="7.68" w:space="0" w:color="383838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725" w:type="dxa"/>
                        <w:gridSpan w:val="5"/>
                        <w:tcBorders>
                          <w:top w:val="single" w:sz="7.68" w:space="0" w:color="4B4B4B"/>
                          <w:bottom w:val="nil" w:sz="6" w:space="0" w:color="auto"/>
                          <w:left w:val="single" w:sz="3.84" w:space="0" w:color="1C1C1C"/>
                          <w:right w:val="single" w:sz="5.76" w:space="0" w:color="4F4F4F"/>
                        </w:tcBorders>
                      </w:tcPr>
                      <w:p>
                        <w:pPr>
                          <w:spacing w:before="0" w:after="0" w:line="192" w:lineRule="exact"/>
                          <w:ind w:left="6" w:right="-20"/>
                          <w:jc w:val="left"/>
                          <w:tabs>
                            <w:tab w:pos="1900" w:val="left"/>
                            <w:tab w:pos="3500" w:val="left"/>
                          </w:tabs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-1"/>
                          </w:rPr>
                          <w:t>Sum3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1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8"/>
                            <w:w w:val="38"/>
                            <w:position w:val="-1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96"/>
                            <w:position w:val="-1"/>
                          </w:rPr>
                          <w:t>Köpük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6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-1"/>
                          </w:rPr>
                          <w:t>Kg.</w:t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90"/>
                            <w:position w:val="-1"/>
                          </w:rPr>
                          <w:t>IK.K.T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90"/>
                            <w:position w:val="-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2"/>
                            <w:w w:val="9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-1"/>
                          </w:rPr>
                          <w:t>Kg.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30" w:hRule="exact"/>
                    </w:trPr>
                    <w:tc>
                      <w:tcPr>
                        <w:tcW w:w="1944" w:type="dxa"/>
                        <w:vMerge/>
                        <w:gridSpan w:val="4"/>
                        <w:tcBorders>
                          <w:bottom w:val="single" w:sz="7.68" w:space="0" w:color="484848"/>
                          <w:left w:val="single" w:sz="7.68" w:space="0" w:color="3B3B3B"/>
                          <w:right w:val="single" w:sz="7.68" w:space="0" w:color="38383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58" w:type="dxa"/>
                        <w:vMerge/>
                        <w:gridSpan w:val="3"/>
                        <w:tcBorders>
                          <w:bottom w:val="single" w:sz="7.68" w:space="0" w:color="484848"/>
                          <w:left w:val="single" w:sz="7.68" w:space="0" w:color="383838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725" w:type="dxa"/>
                        <w:gridSpan w:val="5"/>
                        <w:tcBorders>
                          <w:top w:val="nil" w:sz="6" w:space="0" w:color="auto"/>
                          <w:bottom w:val="single" w:sz="7.68" w:space="0" w:color="484848"/>
                          <w:left w:val="single" w:sz="5.76" w:space="0" w:color="232323"/>
                          <w:right w:val="single" w:sz="5.76" w:space="0" w:color="4F4F4F"/>
                        </w:tcBorders>
                      </w:tcPr>
                      <w:p>
                        <w:pPr>
                          <w:spacing w:before="0" w:after="0" w:line="221" w:lineRule="exact"/>
                          <w:ind w:left="4" w:right="-20"/>
                          <w:jc w:val="left"/>
                          <w:tabs>
                            <w:tab w:pos="1900" w:val="left"/>
                            <w:tab w:pos="3480" w:val="left"/>
                          </w:tabs>
                          <w:rPr>
                            <w:rFonts w:ascii="Arial" w:hAnsi="Arial" w:cs="Arial" w:eastAsia="Arial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-2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-2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-2"/>
                          </w:rPr>
                        </w:r>
                        <w:r>
                          <w:rPr>
                            <w:rFonts w:ascii="Arial" w:hAnsi="Arial" w:cs="Arial" w:eastAsia="Arial"/>
                            <w:sz w:val="34"/>
                            <w:szCs w:val="34"/>
                            <w:color w:val="414141"/>
                            <w:spacing w:val="0"/>
                            <w:w w:val="58"/>
                            <w:position w:val="-3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34"/>
                            <w:szCs w:val="34"/>
                            <w:color w:val="414141"/>
                            <w:spacing w:val="-50"/>
                            <w:w w:val="58"/>
                            <w:position w:val="-3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34"/>
                            <w:szCs w:val="34"/>
                            <w:color w:val="414141"/>
                            <w:spacing w:val="0"/>
                            <w:w w:val="100"/>
                            <w:position w:val="-3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34"/>
                            <w:szCs w:val="34"/>
                            <w:color w:val="414141"/>
                            <w:spacing w:val="0"/>
                            <w:w w:val="100"/>
                            <w:position w:val="-3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232323"/>
                            <w:spacing w:val="0"/>
                            <w:w w:val="58"/>
                            <w:position w:val="-3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811" w:hRule="exact"/>
                    </w:trPr>
                    <w:tc>
                      <w:tcPr>
                        <w:tcW w:w="1944" w:type="dxa"/>
                        <w:gridSpan w:val="4"/>
                        <w:tcBorders>
                          <w:top w:val="single" w:sz="7.68" w:space="0" w:color="484848"/>
                          <w:bottom w:val="single" w:sz="7.68" w:space="0" w:color="444444"/>
                          <w:left w:val="single" w:sz="3.84" w:space="0" w:color="2F2F2F"/>
                          <w:right w:val="single" w:sz="7.68" w:space="0" w:color="383838"/>
                        </w:tcBorders>
                      </w:tcPr>
                      <w:p>
                        <w:pPr>
                          <w:spacing w:before="2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4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9"/>
                          </w:rPr>
                          <w:t>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3"/>
                            <w:w w:val="10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Sonundaki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06" w:lineRule="exact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94"/>
                          </w:rPr>
                          <w:t>Hasa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94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4"/>
                            <w:w w:val="9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Durumu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83" w:type="dxa"/>
                        <w:gridSpan w:val="8"/>
                        <w:tcBorders>
                          <w:top w:val="single" w:sz="7.68" w:space="0" w:color="484848"/>
                          <w:bottom w:val="single" w:sz="3.84" w:space="0" w:color="080808"/>
                          <w:left w:val="single" w:sz="7.68" w:space="0" w:color="383838"/>
                          <w:right w:val="single" w:sz="5.76" w:space="0" w:color="4F4F4F"/>
                        </w:tcBorders>
                      </w:tcPr>
                      <w:p>
                        <w:pPr>
                          <w:spacing w:before="0" w:after="0" w:line="202" w:lineRule="exact"/>
                          <w:ind w:left="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yerinde,kullanılmaya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boş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metru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binanı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çatısı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tamame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yanmıştır.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06" w:lineRule="exact"/>
                          <w:ind w:left="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97"/>
                          </w:rPr>
                          <w:t>Binada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2"/>
                            <w:w w:val="9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Tahmini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Zarar:5000,00TLEşyada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Tahmini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91"/>
                          </w:rPr>
                          <w:t>Zarar:O,OOTLToplam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10"/>
                            <w:w w:val="9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Tahmini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Zarar:5000,00TL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835" w:hRule="exact"/>
                    </w:trPr>
                    <w:tc>
                      <w:tcPr>
                        <w:tcW w:w="1944" w:type="dxa"/>
                        <w:gridSpan w:val="4"/>
                        <w:tcBorders>
                          <w:top w:val="single" w:sz="7.68" w:space="0" w:color="444444"/>
                          <w:bottom w:val="nil" w:sz="6" w:space="0" w:color="auto"/>
                          <w:left w:val="single" w:sz="3.84" w:space="0" w:color="2F2F2F"/>
                          <w:right w:val="single" w:sz="7.68" w:space="0" w:color="383838"/>
                        </w:tcBorders>
                      </w:tcPr>
                      <w:p>
                        <w:pPr>
                          <w:spacing w:before="7" w:after="0" w:line="190" w:lineRule="exact"/>
                          <w:jc w:val="left"/>
                          <w:rPr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sz w:val="19"/>
                            <w:szCs w:val="19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-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92"/>
                          </w:rPr>
                          <w:t>!Yangı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92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4"/>
                            <w:w w:val="9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Nedeni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83" w:type="dxa"/>
                        <w:gridSpan w:val="8"/>
                        <w:tcBorders>
                          <w:top w:val="single" w:sz="3.84" w:space="0" w:color="080808"/>
                          <w:bottom w:val="single" w:sz="1.92" w:space="0" w:color="0F0F0F"/>
                          <w:left w:val="single" w:sz="7.68" w:space="0" w:color="383838"/>
                          <w:right w:val="single" w:sz="7.68" w:space="0" w:color="5B5B5B"/>
                        </w:tcBorders>
                      </w:tcPr>
                      <w:p>
                        <w:pPr>
                          <w:spacing w:before="0" w:after="0" w:line="239" w:lineRule="auto"/>
                          <w:ind w:left="-5" w:right="-63"/>
                          <w:jc w:val="both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yerinde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yapıla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tetkikte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başlangıcının;te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katlı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müstakil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binanı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çatısında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olduğ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görülmü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olup;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yapılan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araştırma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soruşturmada,kimliği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belirsiz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kişi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kişilerce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ısınma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amacıyla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yakıla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ateşi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od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içerisindeki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çöpleri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utuşturması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sonuc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çıktığı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kanaatine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varıldı.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tcW w:w="1944" w:type="dxa"/>
                        <w:gridSpan w:val="4"/>
                        <w:tcBorders>
                          <w:top w:val="nil" w:sz="6" w:space="0" w:color="auto"/>
                          <w:bottom w:val="single" w:sz="7.68" w:space="0" w:color="444444"/>
                          <w:left w:val="single" w:sz="7.68" w:space="0" w:color="3B3B3B"/>
                          <w:right w:val="single" w:sz="7.68" w:space="0" w:color="343434"/>
                        </w:tcBorders>
                      </w:tcPr>
                      <w:p>
                        <w:pPr>
                          <w:spacing w:before="19" w:after="0" w:line="240" w:lineRule="auto"/>
                          <w:ind w:left="4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13"/>
                          </w:rPr>
                          <w:t>igortalı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3"/>
                            <w:w w:val="11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ise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83" w:type="dxa"/>
                        <w:gridSpan w:val="8"/>
                        <w:tcBorders>
                          <w:top w:val="single" w:sz="1.92" w:space="0" w:color="0F0F0F"/>
                          <w:bottom w:val="nil" w:sz="6" w:space="0" w:color="auto"/>
                          <w:left w:val="single" w:sz="7.68" w:space="0" w:color="343434"/>
                          <w:right w:val="single" w:sz="7.68" w:space="0" w:color="5B5B5B"/>
                        </w:tcBorders>
                      </w:tcPr>
                      <w:p>
                        <w:pPr>
                          <w:spacing w:before="21" w:after="0" w:line="240" w:lineRule="auto"/>
                          <w:ind w:left="-5" w:right="-20"/>
                          <w:jc w:val="left"/>
                          <w:tabs>
                            <w:tab w:pos="4640" w:val="left"/>
                          </w:tabs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2"/>
                            <w:w w:val="109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7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9"/>
                            <w:w w:val="8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6"/>
                            <w:w w:val="97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-4"/>
                            <w:w w:val="112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97"/>
                          </w:rPr>
                          <w:t>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98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Ad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-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22"/>
                            <w:w w:val="100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0"/>
                            <w:w w:val="100"/>
                          </w:rPr>
                          <w:t>Bed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7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3"/>
                            <w:w w:val="10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3" w:hRule="exact"/>
                    </w:trPr>
                    <w:tc>
                      <w:tcPr>
                        <w:tcW w:w="1944" w:type="dxa"/>
                        <w:gridSpan w:val="4"/>
                        <w:tcBorders>
                          <w:top w:val="single" w:sz="7.68" w:space="0" w:color="444444"/>
                          <w:bottom w:val="single" w:sz="7.68" w:space="0" w:color="282828"/>
                          <w:left w:val="single" w:sz="7.68" w:space="0" w:color="3B3B3B"/>
                          <w:right w:val="single" w:sz="7.68" w:space="0" w:color="343434"/>
                        </w:tcBorders>
                      </w:tcPr>
                      <w:p>
                        <w:pPr>
                          <w:spacing w:before="0" w:after="0" w:line="240" w:lineRule="auto"/>
                          <w:ind w:left="5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42"/>
                          </w:rPr>
                          <w:t>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18"/>
                            <w:w w:val="14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Gereç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Kaybı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83" w:type="dxa"/>
                        <w:gridSpan w:val="8"/>
                        <w:tcBorders>
                          <w:top w:val="nil" w:sz="6" w:space="0" w:color="auto"/>
                          <w:bottom w:val="nil" w:sz="6" w:space="0" w:color="auto"/>
                          <w:left w:val="single" w:sz="7.68" w:space="0" w:color="343434"/>
                          <w:right w:val="single" w:sz="7.68" w:space="0" w:color="5B5B5B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487" w:hRule="exact"/>
                    </w:trPr>
                    <w:tc>
                      <w:tcPr>
                        <w:tcW w:w="1944" w:type="dxa"/>
                        <w:gridSpan w:val="4"/>
                        <w:tcBorders>
                          <w:top w:val="single" w:sz="7.68" w:space="0" w:color="282828"/>
                          <w:bottom w:val="single" w:sz="3.84" w:space="0" w:color="131313"/>
                          <w:left w:val="single" w:sz="3.84" w:space="0" w:color="2F2F2F"/>
                          <w:right w:val="single" w:sz="7.68" w:space="0" w:color="343434"/>
                        </w:tcBorders>
                      </w:tcPr>
                      <w:p>
                        <w:pPr>
                          <w:spacing w:before="0" w:after="0" w:line="227" w:lineRule="exact"/>
                          <w:ind w:left="-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szCs w:val="26"/>
                            <w:color w:val="232323"/>
                            <w:w w:val="51"/>
                            <w:position w:val="1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szCs w:val="26"/>
                            <w:color w:val="232323"/>
                            <w:spacing w:val="9"/>
                            <w:w w:val="51"/>
                            <w:position w:val="1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97"/>
                            <w:position w:val="1"/>
                          </w:rPr>
                          <w:t>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98"/>
                            <w:position w:val="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10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1"/>
                          </w:rPr>
                          <w:t>Yer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15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1"/>
                          </w:rPr>
                          <w:t>Kime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1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1"/>
                          </w:rPr>
                          <w:t>Teslim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89" w:lineRule="exact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Edildiği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83" w:type="dxa"/>
                        <w:gridSpan w:val="8"/>
                        <w:tcBorders>
                          <w:top w:val="nil" w:sz="6" w:space="0" w:color="auto"/>
                          <w:bottom w:val="nil" w:sz="6" w:space="0" w:color="auto"/>
                          <w:left w:val="single" w:sz="7.68" w:space="0" w:color="343434"/>
                          <w:right w:val="single" w:sz="7.68" w:space="0" w:color="5B5B5B"/>
                        </w:tcBorders>
                      </w:tcPr>
                      <w:p>
                        <w:pPr>
                          <w:spacing w:before="18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-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92"/>
                          </w:rPr>
                          <w:t>!Emniyet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6"/>
                            <w:w w:val="9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ekiplerine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teslim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1"/>
                          </w:rPr>
                          <w:t>edildi.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18" w:hRule="exact"/>
                    </w:trPr>
                    <w:tc>
                      <w:tcPr>
                        <w:tcW w:w="547" w:type="dxa"/>
                        <w:vMerge w:val="restart"/>
                        <w:tcBorders>
                          <w:top w:val="single" w:sz="3.84" w:space="0" w:color="131313"/>
                          <w:left w:val="single" w:sz="3.84" w:space="0" w:color="2F2F2F"/>
                          <w:right w:val="nil" w:sz="6" w:space="0" w:color="auto"/>
                        </w:tcBorders>
                      </w:tcPr>
                      <w:p>
                        <w:pPr>
                          <w:spacing w:before="24" w:after="0" w:line="240" w:lineRule="auto"/>
                          <w:ind w:left="-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69696B"/>
                            <w:spacing w:val="0"/>
                            <w:w w:val="15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94" w:lineRule="exact"/>
                          <w:ind w:left="91" w:right="-4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32323"/>
                            <w:spacing w:val="0"/>
                            <w:w w:val="100"/>
                          </w:rPr>
                          <w:t>vm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32323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32323"/>
                            <w:spacing w:val="0"/>
                            <w:w w:val="112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397" w:type="dxa"/>
                        <w:gridSpan w:val="3"/>
                        <w:tcBorders>
                          <w:top w:val="single" w:sz="3.84" w:space="0" w:color="131313"/>
                          <w:bottom w:val="single" w:sz="1.92" w:space="0" w:color="343434"/>
                          <w:left w:val="nil" w:sz="6" w:space="0" w:color="auto"/>
                          <w:right w:val="single" w:sz="7.68" w:space="0" w:color="343434"/>
                        </w:tcBorders>
                      </w:tcPr>
                      <w:p>
                        <w:pPr>
                          <w:spacing w:before="24" w:after="0" w:line="187" w:lineRule="exact"/>
                          <w:ind w:left="-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2"/>
                            <w:w w:val="92"/>
                            <w:position w:val="-2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0"/>
                            <w:w w:val="97"/>
                            <w:position w:val="-2"/>
                          </w:rPr>
                          <w:t>ön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-32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5"/>
                            <w:w w:val="57"/>
                            <w:position w:val="-2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6"/>
                            <w:w w:val="105"/>
                            <w:position w:val="-2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61"/>
                            <w:position w:val="-2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9283" w:type="dxa"/>
                        <w:gridSpan w:val="8"/>
                        <w:tcBorders>
                          <w:top w:val="nil" w:sz="6" w:space="0" w:color="auto"/>
                          <w:bottom w:val="nil" w:sz="6" w:space="0" w:color="auto"/>
                          <w:left w:val="single" w:sz="7.68" w:space="0" w:color="343434"/>
                          <w:right w:val="single" w:sz="7.68" w:space="0" w:color="5B5B5B"/>
                        </w:tcBorders>
                      </w:tcPr>
                      <w:p>
                        <w:pPr>
                          <w:spacing w:before="4" w:after="0" w:line="240" w:lineRule="auto"/>
                          <w:ind w:left="-5" w:right="-20"/>
                          <w:jc w:val="left"/>
                          <w:tabs>
                            <w:tab w:pos="3920" w:val="left"/>
                          </w:tabs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0"/>
                            <w:w w:val="100"/>
                          </w:rPr>
                          <w:t>rra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6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ih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25252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25252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09.03.2017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3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0"/>
                            <w:w w:val="91"/>
                          </w:rPr>
                          <w:t>!Saati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2"/>
                            <w:w w:val="9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25252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25252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1"/>
                            <w:w w:val="100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5:20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338" w:hRule="exact"/>
                    </w:trPr>
                    <w:tc>
                      <w:tcPr>
                        <w:tcW w:w="547" w:type="dxa"/>
                        <w:vMerge/>
                        <w:tcBorders>
                          <w:bottom w:val="single" w:sz="1.92" w:space="0" w:color="2B2B2B"/>
                          <w:left w:val="single" w:sz="3.84" w:space="0" w:color="2F2F2F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58" w:type="dxa"/>
                        <w:gridSpan w:val="2"/>
                        <w:tcBorders>
                          <w:top w:val="single" w:sz="1.92" w:space="0" w:color="343434"/>
                          <w:bottom w:val="single" w:sz="1.92" w:space="0" w:color="2B2B2B"/>
                          <w:left w:val="nil" w:sz="6" w:space="0" w:color="auto"/>
                          <w:right w:val="single" w:sz="1.92" w:space="0" w:color="3F3F3F"/>
                        </w:tcBorders>
                      </w:tcPr>
                      <w:p>
                        <w:pPr>
                          <w:spacing w:before="0" w:after="0" w:line="209" w:lineRule="exact"/>
                          <w:ind w:left="26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14141"/>
                            <w:spacing w:val="2"/>
                            <w:w w:val="97"/>
                          </w:rPr>
                          <w:t>Ö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32323"/>
                            <w:spacing w:val="0"/>
                            <w:w w:val="83"/>
                          </w:rPr>
                          <w:t>lll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739" w:type="dxa"/>
                        <w:tcBorders>
                          <w:top w:val="single" w:sz="1.92" w:space="0" w:color="343434"/>
                          <w:bottom w:val="single" w:sz="1.92" w:space="0" w:color="030303"/>
                          <w:left w:val="single" w:sz="1.92" w:space="0" w:color="3F3F3F"/>
                          <w:right w:val="single" w:sz="7.68" w:space="0" w:color="343434"/>
                        </w:tcBorders>
                      </w:tcPr>
                      <w:p>
                        <w:pPr>
                          <w:spacing w:before="0" w:after="0" w:line="240" w:lineRule="auto"/>
                          <w:ind w:left="12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Yaralı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032" w:type="dxa"/>
                        <w:gridSpan w:val="5"/>
                        <w:tcBorders>
                          <w:top w:val="single" w:sz="1.92" w:space="0" w:color="1C1C1C"/>
                          <w:bottom w:val="nil" w:sz="6" w:space="0" w:color="auto"/>
                          <w:left w:val="single" w:sz="7.68" w:space="0" w:color="343434"/>
                          <w:right w:val="single" w:sz="7.68" w:space="0" w:color="4B4B4B"/>
                        </w:tcBorders>
                      </w:tcPr>
                      <w:p>
                        <w:pPr>
                          <w:spacing w:before="0" w:after="0" w:line="240" w:lineRule="auto"/>
                          <w:ind w:left="-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pjDE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EKİ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Yeniçamlı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1.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1"/>
                          </w:rPr>
                          <w:t>Posta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252" w:type="dxa"/>
                        <w:gridSpan w:val="3"/>
                        <w:tcBorders>
                          <w:top w:val="single" w:sz="1.92" w:space="0" w:color="3B3B3B"/>
                          <w:bottom w:val="single" w:sz="1.92" w:space="0" w:color="000000"/>
                          <w:left w:val="single" w:sz="7.68" w:space="0" w:color="4B4B4B"/>
                          <w:right w:val="single" w:sz="5.76" w:space="0" w:color="4F4F4F"/>
                        </w:tcBorders>
                      </w:tcPr>
                      <w:p>
                        <w:pPr>
                          <w:spacing w:before="0" w:after="0" w:line="240" w:lineRule="auto"/>
                          <w:ind w:left="1531" w:right="1477"/>
                          <w:jc w:val="center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w w:val="98"/>
                          </w:rPr>
                          <w:t>ONAYLA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6"/>
                            <w:w w:val="99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97"/>
                          </w:rPr>
                          <w:t>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90" w:hRule="exact"/>
                    </w:trPr>
                    <w:tc>
                      <w:tcPr>
                        <w:tcW w:w="701" w:type="dxa"/>
                        <w:gridSpan w:val="2"/>
                        <w:tcBorders>
                          <w:top w:val="single" w:sz="1.92" w:space="0" w:color="2B2B2B"/>
                          <w:bottom w:val="single" w:sz="5.76" w:space="0" w:color="4F4F4F"/>
                          <w:left w:val="single" w:sz="7.68" w:space="0" w:color="3F3F3F"/>
                          <w:right w:val="single" w:sz="7.68" w:space="0" w:color="3B3B3B"/>
                        </w:tcBorders>
                      </w:tcPr>
                      <w:p>
                        <w:pPr>
                          <w:spacing w:before="7" w:after="0" w:line="150" w:lineRule="exact"/>
                          <w:jc w:val="left"/>
                          <w:rPr>
                            <w:sz w:val="15"/>
                            <w:szCs w:val="15"/>
                          </w:rPr>
                        </w:pPr>
                        <w:rPr/>
                        <w:r>
                          <w:rPr>
                            <w:sz w:val="15"/>
                            <w:szCs w:val="15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141" w:lineRule="exact"/>
                          <w:ind w:left="263" w:right="186"/>
                          <w:jc w:val="center"/>
                          <w:rPr>
                            <w:rFonts w:ascii="Arial" w:hAnsi="Arial" w:cs="Arial" w:eastAsia="Arial"/>
                            <w:sz w:val="13"/>
                            <w:szCs w:val="13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232323"/>
                            <w:w w:val="94"/>
                            <w:i/>
                            <w:position w:val="-1"/>
                          </w:rPr>
                          <w:t>"1</w:t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232323"/>
                            <w:w w:val="95"/>
                            <w:i/>
                            <w:position w:val="-1"/>
                          </w:rPr>
                          <w:t>)</w:t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00000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23" w:lineRule="exact"/>
                          <w:ind w:left="256" w:right="195"/>
                          <w:jc w:val="center"/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232323"/>
                            <w:spacing w:val="-25"/>
                            <w:w w:val="83"/>
                            <w:i/>
                            <w:position w:val="-5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232323"/>
                            <w:spacing w:val="-17"/>
                            <w:w w:val="60"/>
                            <w:position w:val="9"/>
                          </w:rPr>
                          <w:t>&lt;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232323"/>
                            <w:spacing w:val="-126"/>
                            <w:w w:val="83"/>
                            <w:i/>
                            <w:position w:val="-5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232323"/>
                            <w:spacing w:val="0"/>
                            <w:w w:val="60"/>
                            <w:position w:val="9"/>
                          </w:rPr>
                          <w:t>Ll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525" w:lineRule="exact"/>
                          <w:ind w:left="211" w:right="135"/>
                          <w:jc w:val="center"/>
                          <w:rPr>
                            <w:rFonts w:ascii="Arial" w:hAnsi="Arial" w:cs="Arial" w:eastAsia="Arial"/>
                            <w:sz w:val="57"/>
                            <w:szCs w:val="57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57"/>
                            <w:szCs w:val="57"/>
                            <w:color w:val="232323"/>
                            <w:spacing w:val="-124"/>
                            <w:w w:val="50"/>
                            <w:position w:val="2"/>
                          </w:rPr>
                          <w:t>·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232323"/>
                            <w:spacing w:val="0"/>
                            <w:w w:val="53"/>
                            <w:position w:val="22"/>
                          </w:rPr>
                          <w:t>c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232323"/>
                            <w:spacing w:val="-117"/>
                            <w:w w:val="53"/>
                            <w:position w:val="22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57"/>
                            <w:szCs w:val="57"/>
                            <w:color w:val="232323"/>
                            <w:spacing w:val="0"/>
                            <w:w w:val="50"/>
                            <w:position w:val="2"/>
                          </w:rPr>
                          <w:t>-</w:t>
                        </w:r>
                        <w:r>
                          <w:rPr>
                            <w:rFonts w:ascii="Arial" w:hAnsi="Arial" w:cs="Arial" w:eastAsia="Arial"/>
                            <w:sz w:val="57"/>
                            <w:szCs w:val="5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504" w:type="dxa"/>
                        <w:tcBorders>
                          <w:top w:val="single" w:sz="1.92" w:space="0" w:color="2B2B2B"/>
                          <w:bottom w:val="single" w:sz="5.76" w:space="0" w:color="4F4F4F"/>
                          <w:left w:val="single" w:sz="7.68" w:space="0" w:color="3B3B3B"/>
                          <w:right w:val="single" w:sz="1.92" w:space="0" w:color="000000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739" w:type="dxa"/>
                        <w:tcBorders>
                          <w:top w:val="single" w:sz="1.92" w:space="0" w:color="030303"/>
                          <w:bottom w:val="single" w:sz="5.76" w:space="0" w:color="4F4F4F"/>
                          <w:left w:val="single" w:sz="1.92" w:space="0" w:color="000000"/>
                          <w:right w:val="single" w:sz="5.76" w:space="0" w:color="28282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032" w:type="dxa"/>
                        <w:vMerge w:val="restart"/>
                        <w:gridSpan w:val="5"/>
                        <w:tcBorders>
                          <w:top w:val="nil" w:sz="6" w:space="0" w:color="auto"/>
                          <w:left w:val="single" w:sz="5.76" w:space="0" w:color="282828"/>
                          <w:right w:val="nil" w:sz="6" w:space="0" w:color="auto"/>
                        </w:tcBorders>
                      </w:tcPr>
                      <w:p>
                        <w:pPr>
                          <w:spacing w:before="6" w:after="0" w:line="100" w:lineRule="exact"/>
                          <w:jc w:val="left"/>
                          <w:rPr>
                            <w:sz w:val="10"/>
                            <w:szCs w:val="10"/>
                          </w:rPr>
                        </w:pPr>
                        <w:rPr/>
                        <w:r>
                          <w:rPr>
                            <w:sz w:val="10"/>
                            <w:szCs w:val="1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01" w:right="1207"/>
                          <w:jc w:val="center"/>
                          <w:tabs>
                            <w:tab w:pos="2380" w:val="left"/>
                          </w:tabs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Gitmişse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Üs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99"/>
                          </w:rPr>
                          <w:t>Amir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1"/>
                            <w:w w:val="99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0"/>
                            <w:w w:val="146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Yangına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</w:rPr>
                          <w:t>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97"/>
                          </w:rPr>
                          <w:t>Koyan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4" w:after="0" w:line="240" w:lineRule="auto"/>
                          <w:ind w:left="263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4"/>
                          </w:rPr>
                          <w:t>EkipAmiri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666" w:lineRule="exact"/>
                          <w:ind w:left="430" w:right="-20"/>
                          <w:jc w:val="left"/>
                          <w:tabs>
                            <w:tab w:pos="2460" w:val="left"/>
                          </w:tabs>
                          <w:rPr>
                            <w:rFonts w:ascii="Times New Roman" w:hAnsi="Times New Roman" w:cs="Times New Roman" w:eastAsia="Times New Roman"/>
                            <w:sz w:val="144"/>
                            <w:szCs w:val="144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09"/>
                            <w:szCs w:val="109"/>
                            <w:color w:val="69696B"/>
                            <w:spacing w:val="-306"/>
                            <w:w w:val="105"/>
                            <w:position w:val="-10"/>
                          </w:rPr>
                          <w:t>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9"/>
                            <w:szCs w:val="109"/>
                            <w:color w:val="828283"/>
                            <w:spacing w:val="0"/>
                            <w:w w:val="15"/>
                            <w:position w:val="-10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9"/>
                            <w:szCs w:val="109"/>
                            <w:color w:val="828283"/>
                            <w:spacing w:val="-109"/>
                            <w:w w:val="100"/>
                            <w:position w:val="-1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9"/>
                            <w:szCs w:val="109"/>
                            <w:color w:val="979997"/>
                            <w:spacing w:val="0"/>
                            <w:w w:val="20"/>
                            <w:position w:val="-10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9"/>
                            <w:szCs w:val="109"/>
                            <w:color w:val="979997"/>
                            <w:spacing w:val="0"/>
                            <w:w w:val="20"/>
                            <w:position w:val="-10"/>
                          </w:rPr>
                          <w:t>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9"/>
                            <w:szCs w:val="109"/>
                            <w:color w:val="979997"/>
                            <w:spacing w:val="47"/>
                            <w:w w:val="20"/>
                            <w:position w:val="-1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1"/>
                            <w:szCs w:val="41"/>
                            <w:color w:val="232323"/>
                            <w:spacing w:val="0"/>
                            <w:w w:val="60"/>
                            <w:i/>
                            <w:position w:val="-10"/>
                          </w:rPr>
                          <w:t>}fe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1"/>
                            <w:szCs w:val="41"/>
                            <w:color w:val="232323"/>
                            <w:spacing w:val="0"/>
                            <w:w w:val="100"/>
                            <w:i/>
                            <w:position w:val="-1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1"/>
                            <w:szCs w:val="41"/>
                            <w:color w:val="232323"/>
                            <w:spacing w:val="0"/>
                            <w:w w:val="100"/>
                            <w:i/>
                            <w:position w:val="-1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4"/>
                            <w:szCs w:val="144"/>
                            <w:color w:val="414141"/>
                            <w:spacing w:val="-312"/>
                            <w:w w:val="11"/>
                            <w:i/>
                            <w:position w:val="5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4"/>
                            <w:szCs w:val="144"/>
                            <w:color w:val="3B3D5B"/>
                            <w:spacing w:val="0"/>
                            <w:w w:val="136"/>
                            <w:i/>
                            <w:position w:val="5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4"/>
                            <w:szCs w:val="144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7" w:after="0" w:line="160" w:lineRule="exact"/>
                          <w:jc w:val="left"/>
                          <w:rPr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spacing w:before="0" w:after="0" w:line="949" w:lineRule="exact"/>
                          <w:ind w:left="43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88"/>
                            <w:szCs w:val="88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828283"/>
                            <w:spacing w:val="-8"/>
                            <w:w w:val="71"/>
                            <w:position w:val="-6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69696B"/>
                            <w:spacing w:val="0"/>
                            <w:w w:val="98"/>
                            <w:position w:val="-6"/>
                          </w:rPr>
                          <w:t>bdurr-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69696B"/>
                            <w:spacing w:val="5"/>
                            <w:w w:val="100"/>
                            <w:position w:val="-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88"/>
                            <w:szCs w:val="88"/>
                            <w:color w:val="565979"/>
                            <w:spacing w:val="-13"/>
                            <w:w w:val="156"/>
                            <w:position w:val="-6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88"/>
                            <w:szCs w:val="88"/>
                            <w:color w:val="525252"/>
                            <w:spacing w:val="-188"/>
                            <w:w w:val="25"/>
                            <w:position w:val="-6"/>
                          </w:rPr>
                          <w:t>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88"/>
                            <w:szCs w:val="88"/>
                            <w:color w:val="414141"/>
                            <w:spacing w:val="-120"/>
                            <w:w w:val="60"/>
                            <w:position w:val="-6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88"/>
                            <w:szCs w:val="88"/>
                            <w:color w:val="3B3D5B"/>
                            <w:spacing w:val="0"/>
                            <w:w w:val="135"/>
                            <w:position w:val="-6"/>
                          </w:rPr>
                          <w:t>Q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88"/>
                            <w:szCs w:val="8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83" w:lineRule="exact"/>
                          <w:ind w:left="425" w:right="-20"/>
                          <w:jc w:val="left"/>
                          <w:tabs>
                            <w:tab w:pos="1360" w:val="left"/>
                            <w:tab w:pos="2780" w:val="left"/>
                          </w:tabs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414141"/>
                            <w:spacing w:val="0"/>
                            <w:w w:val="76"/>
                            <w:position w:val="1"/>
                          </w:rPr>
                          <w:t>!tfaıye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414141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414141"/>
                            <w:spacing w:val="0"/>
                            <w:w w:val="100"/>
                            <w:position w:val="1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69696B"/>
                            <w:spacing w:val="0"/>
                            <w:w w:val="76"/>
                            <w:position w:val="1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828283"/>
                            <w:spacing w:val="0"/>
                            <w:w w:val="76"/>
                            <w:position w:val="1"/>
                          </w:rPr>
                          <w:t>z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828283"/>
                            <w:spacing w:val="-5"/>
                            <w:w w:val="76"/>
                            <w:position w:val="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414141"/>
                            <w:spacing w:val="-11"/>
                            <w:w w:val="76"/>
                            <w:position w:val="1"/>
                          </w:rPr>
                          <w:t>m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69696B"/>
                            <w:spacing w:val="0"/>
                            <w:w w:val="76"/>
                            <w:position w:val="1"/>
                          </w:rPr>
                          <w:t>ırı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69696B"/>
                            <w:spacing w:val="-46"/>
                            <w:w w:val="76"/>
                            <w:position w:val="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69696B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69696B"/>
                            <w:spacing w:val="0"/>
                            <w:w w:val="100"/>
                            <w:position w:val="1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2323"/>
                            <w:spacing w:val="0"/>
                            <w:w w:val="100"/>
                            <w:position w:val="1"/>
                          </w:rPr>
                          <w:t>itr.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32323"/>
                            <w:spacing w:val="40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1"/>
                          </w:rPr>
                          <w:t>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4252" w:type="dxa"/>
                        <w:vMerge w:val="restart"/>
                        <w:gridSpan w:val="3"/>
                        <w:tcBorders>
                          <w:top w:val="single" w:sz="1.92" w:space="0" w:color="000000"/>
                          <w:left w:val="nil" w:sz="6" w:space="0" w:color="auto"/>
                          <w:right w:val="single" w:sz="5.76" w:space="0" w:color="4F4F4F"/>
                        </w:tcBorders>
                      </w:tcPr>
                      <w:p>
                        <w:pPr>
                          <w:spacing w:before="0" w:after="0" w:line="440" w:lineRule="exact"/>
                          <w:ind w:left="1568" w:right="1442"/>
                          <w:jc w:val="center"/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414141"/>
                            <w:spacing w:val="0"/>
                            <w:w w:val="58"/>
                            <w:b/>
                            <w:bCs/>
                            <w:position w:val="-1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414141"/>
                            <w:spacing w:val="13"/>
                            <w:w w:val="58"/>
                            <w:b/>
                            <w:bCs/>
                            <w:position w:val="-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39"/>
                            <w:szCs w:val="39"/>
                            <w:color w:val="414141"/>
                            <w:spacing w:val="0"/>
                            <w:w w:val="100"/>
                            <w:i/>
                            <w:position w:val="-1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39"/>
                            <w:szCs w:val="39"/>
                            <w:color w:val="414141"/>
                            <w:spacing w:val="-30"/>
                            <w:w w:val="100"/>
                            <w:i/>
                            <w:position w:val="-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414141"/>
                            <w:spacing w:val="0"/>
                            <w:w w:val="54"/>
                            <w:position w:val="-1"/>
                          </w:rPr>
                          <w:t>Misan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414141"/>
                            <w:spacing w:val="23"/>
                            <w:w w:val="54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414141"/>
                            <w:spacing w:val="0"/>
                            <w:w w:val="58"/>
                            <w:b/>
                            <w:bCs/>
                            <w:position w:val="-1"/>
                          </w:rPr>
                          <w:t>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75" w:after="0" w:line="240" w:lineRule="auto"/>
                          <w:ind w:left="1819" w:right="1635"/>
                          <w:jc w:val="center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414141"/>
                            <w:spacing w:val="0"/>
                            <w:w w:val="81"/>
                            <w:i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414141"/>
                            <w:spacing w:val="0"/>
                            <w:w w:val="81"/>
                            <w:i/>
                          </w:rPr>
                          <w:t> 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414141"/>
                            <w:spacing w:val="23"/>
                            <w:w w:val="81"/>
                            <w:i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0"/>
                            <w:w w:val="106"/>
                          </w:rPr>
                          <w:t>12017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1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74" w:lineRule="exact"/>
                          <w:ind w:left="1378" w:right="1229"/>
                          <w:jc w:val="center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44"/>
                            <w:szCs w:val="44"/>
                            <w:color w:val="979997"/>
                            <w:w w:val="30"/>
                            <w:position w:val="-25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44"/>
                            <w:szCs w:val="44"/>
                            <w:color w:val="979997"/>
                            <w:spacing w:val="-30"/>
                            <w:w w:val="31"/>
                            <w:position w:val="-25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32"/>
                            <w:w w:val="100"/>
                            <w:position w:val="5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44"/>
                            <w:szCs w:val="44"/>
                            <w:color w:val="979997"/>
                            <w:spacing w:val="0"/>
                            <w:w w:val="30"/>
                            <w:position w:val="-25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44"/>
                            <w:szCs w:val="44"/>
                            <w:color w:val="979997"/>
                            <w:spacing w:val="-67"/>
                            <w:w w:val="30"/>
                            <w:position w:val="-25"/>
                          </w:rPr>
                          <w:t>\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19"/>
                            <w:w w:val="100"/>
                            <w:position w:val="5"/>
                          </w:rPr>
                          <w:t>t</w:t>
                        </w:r>
                        <w:r>
                          <w:rPr>
                            <w:rFonts w:ascii="Arial" w:hAnsi="Arial" w:cs="Arial" w:eastAsia="Arial"/>
                            <w:sz w:val="44"/>
                            <w:szCs w:val="44"/>
                            <w:color w:val="979997"/>
                            <w:spacing w:val="-31"/>
                            <w:w w:val="30"/>
                            <w:position w:val="-25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42"/>
                            <w:w w:val="101"/>
                            <w:position w:val="5"/>
                          </w:rPr>
                          <w:t>f</w:t>
                        </w:r>
                        <w:r>
                          <w:rPr>
                            <w:rFonts w:ascii="Arial" w:hAnsi="Arial" w:cs="Arial" w:eastAsia="Arial"/>
                            <w:sz w:val="44"/>
                            <w:szCs w:val="44"/>
                            <w:color w:val="979997"/>
                            <w:spacing w:val="0"/>
                            <w:w w:val="30"/>
                            <w:position w:val="-25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44"/>
                            <w:szCs w:val="44"/>
                            <w:color w:val="979997"/>
                            <w:spacing w:val="-36"/>
                            <w:w w:val="30"/>
                            <w:position w:val="-25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58"/>
                            <w:w w:val="100"/>
                            <w:position w:val="5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44"/>
                            <w:szCs w:val="44"/>
                            <w:color w:val="69696B"/>
                            <w:spacing w:val="-70"/>
                            <w:w w:val="122"/>
                            <w:position w:val="-25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5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50"/>
                            <w:w w:val="101"/>
                            <w:position w:val="5"/>
                          </w:rPr>
                          <w:t>y</w:t>
                        </w:r>
                        <w:r>
                          <w:rPr>
                            <w:rFonts w:ascii="Arial" w:hAnsi="Arial" w:cs="Arial" w:eastAsia="Arial"/>
                            <w:sz w:val="44"/>
                            <w:szCs w:val="44"/>
                            <w:color w:val="69696B"/>
                            <w:spacing w:val="-54"/>
                            <w:w w:val="123"/>
                            <w:position w:val="-25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-11"/>
                            <w:w w:val="100"/>
                            <w:position w:val="5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44"/>
                            <w:szCs w:val="44"/>
                            <w:color w:val="69696B"/>
                            <w:spacing w:val="-69"/>
                            <w:w w:val="122"/>
                            <w:position w:val="-25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97"/>
                            <w:position w:val="5"/>
                          </w:rPr>
                          <w:t>Birim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100"/>
                            <w:position w:val="5"/>
                          </w:rPr>
                          <w:t>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5"/>
                            <w:w w:val="100"/>
                            <w:position w:val="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0"/>
                            <w:w w:val="95"/>
                            <w:position w:val="5"/>
                          </w:rPr>
                          <w:t>mi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0"/>
                            <w:w w:val="96"/>
                            <w:position w:val="5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14141"/>
                            <w:spacing w:val="-30"/>
                            <w:w w:val="100"/>
                            <w:position w:val="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47"/>
                            <w:position w:val="5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29" w:lineRule="exact"/>
                          <w:ind w:left="1366" w:right="591"/>
                          <w:jc w:val="center"/>
                          <w:tabs>
                            <w:tab w:pos="2640" w:val="left"/>
                          </w:tabs>
                          <w:rPr>
                            <w:rFonts w:ascii="Arial" w:hAnsi="Arial" w:cs="Arial" w:eastAsia="Arial"/>
                            <w:sz w:val="91"/>
                            <w:szCs w:val="9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A8AAAA"/>
                            <w:spacing w:val="0"/>
                            <w:w w:val="75"/>
                            <w:position w:val="-37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A8AAAA"/>
                            <w:spacing w:val="0"/>
                            <w:w w:val="75"/>
                            <w:position w:val="-37"/>
                          </w:rPr>
                          <w:t>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A8AAAA"/>
                            <w:spacing w:val="20"/>
                            <w:w w:val="75"/>
                            <w:position w:val="-3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BABCBA"/>
                            <w:spacing w:val="0"/>
                            <w:w w:val="137"/>
                            <w:position w:val="-37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BABCBA"/>
                            <w:spacing w:val="-22"/>
                            <w:w w:val="100"/>
                            <w:position w:val="-3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69696B"/>
                            <w:spacing w:val="-13"/>
                            <w:w w:val="54"/>
                            <w:position w:val="-37"/>
                          </w:rPr>
                          <w:t>&lt;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979997"/>
                            <w:spacing w:val="-43"/>
                            <w:w w:val="81"/>
                            <w:position w:val="-35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69696B"/>
                            <w:spacing w:val="0"/>
                            <w:w w:val="55"/>
                            <w:position w:val="-37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69696B"/>
                            <w:spacing w:val="0"/>
                            <w:w w:val="100"/>
                            <w:position w:val="-37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69696B"/>
                            <w:spacing w:val="-8"/>
                            <w:w w:val="100"/>
                            <w:position w:val="-3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A8AAAA"/>
                            <w:spacing w:val="0"/>
                            <w:w w:val="40"/>
                            <w:position w:val="-35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A8AAAA"/>
                            <w:spacing w:val="0"/>
                            <w:w w:val="40"/>
                            <w:position w:val="-35"/>
                          </w:rPr>
                          <w:t>   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A8AAAA"/>
                            <w:spacing w:val="2"/>
                            <w:w w:val="40"/>
                            <w:position w:val="-3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69696B"/>
                            <w:spacing w:val="0"/>
                            <w:w w:val="151"/>
                            <w:position w:val="-37"/>
                          </w:rPr>
                          <w:t>•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69696B"/>
                            <w:spacing w:val="-20"/>
                            <w:w w:val="100"/>
                            <w:position w:val="-3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69696B"/>
                            <w:spacing w:val="-43"/>
                            <w:w w:val="100"/>
                            <w:position w:val="-35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828283"/>
                            <w:spacing w:val="0"/>
                            <w:w w:val="169"/>
                            <w:position w:val="-3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828283"/>
                            <w:spacing w:val="0"/>
                            <w:w w:val="100"/>
                            <w:position w:val="-35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828283"/>
                            <w:spacing w:val="-6"/>
                            <w:w w:val="100"/>
                            <w:position w:val="-3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979997"/>
                            <w:spacing w:val="0"/>
                            <w:w w:val="171"/>
                            <w:position w:val="-37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979997"/>
                            <w:spacing w:val="0"/>
                            <w:w w:val="100"/>
                            <w:position w:val="-37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979997"/>
                            <w:spacing w:val="0"/>
                            <w:w w:val="100"/>
                            <w:position w:val="-37"/>
                          </w:rPr>
                        </w:r>
                        <w:r>
                          <w:rPr>
                            <w:rFonts w:ascii="Arial" w:hAnsi="Arial" w:cs="Arial" w:eastAsia="Arial"/>
                            <w:sz w:val="91"/>
                            <w:szCs w:val="91"/>
                            <w:color w:val="BABCBA"/>
                            <w:spacing w:val="0"/>
                            <w:w w:val="9"/>
                            <w:i/>
                            <w:position w:val="-35"/>
                          </w:rPr>
                          <w:t>·</w:t>
                        </w:r>
                        <w:r>
                          <w:rPr>
                            <w:rFonts w:ascii="Arial" w:hAnsi="Arial" w:cs="Arial" w:eastAsia="Arial"/>
                            <w:sz w:val="91"/>
                            <w:szCs w:val="91"/>
                            <w:color w:val="BABCBA"/>
                            <w:spacing w:val="0"/>
                            <w:w w:val="9"/>
                            <w:i/>
                            <w:position w:val="-35"/>
                          </w:rPr>
                          <w:t>      </w:t>
                        </w:r>
                        <w:r>
                          <w:rPr>
                            <w:rFonts w:ascii="Arial" w:hAnsi="Arial" w:cs="Arial" w:eastAsia="Arial"/>
                            <w:sz w:val="91"/>
                            <w:szCs w:val="91"/>
                            <w:color w:val="BABCBA"/>
                            <w:spacing w:val="6"/>
                            <w:w w:val="9"/>
                            <w:i/>
                            <w:position w:val="-35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91"/>
                            <w:szCs w:val="91"/>
                            <w:color w:val="565979"/>
                            <w:spacing w:val="0"/>
                            <w:w w:val="80"/>
                            <w:i/>
                            <w:position w:val="-35"/>
                          </w:rPr>
                          <w:t>;ı:</w:t>
                        </w:r>
                        <w:r>
                          <w:rPr>
                            <w:rFonts w:ascii="Arial" w:hAnsi="Arial" w:cs="Arial" w:eastAsia="Arial"/>
                            <w:sz w:val="91"/>
                            <w:szCs w:val="91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04" w:lineRule="exact"/>
                          <w:ind w:left="2101" w:right="1515"/>
                          <w:jc w:val="center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69696B"/>
                            <w:w w:val="74"/>
                            <w:position w:val="2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69696B"/>
                            <w:spacing w:val="2"/>
                            <w:w w:val="75"/>
                            <w:position w:val="2"/>
                          </w:rPr>
                          <w:t>•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A8AAAA"/>
                            <w:spacing w:val="0"/>
                            <w:w w:val="54"/>
                            <w:position w:val="2"/>
                          </w:rPr>
                          <w:t>f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A8AAAA"/>
                            <w:spacing w:val="0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A8AAAA"/>
                            <w:spacing w:val="8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BABCBA"/>
                            <w:spacing w:val="-1"/>
                            <w:w w:val="44"/>
                            <w:position w:val="2"/>
                          </w:rPr>
                          <w:t>•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979997"/>
                            <w:spacing w:val="0"/>
                            <w:w w:val="44"/>
                            <w:position w:val="2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979997"/>
                            <w:spacing w:val="0"/>
                            <w:w w:val="44"/>
                            <w:position w:val="2"/>
                          </w:rPr>
                          <w:t>•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979997"/>
                            <w:spacing w:val="0"/>
                            <w:w w:val="44"/>
                            <w:position w:val="2"/>
                          </w:rPr>
                          <w:t>   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979997"/>
                            <w:spacing w:val="15"/>
                            <w:w w:val="44"/>
                            <w:position w:val="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BABCBA"/>
                            <w:spacing w:val="0"/>
                            <w:w w:val="147"/>
                            <w:position w:val="2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18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53" w:lineRule="exact"/>
                          <w:ind w:left="940" w:right="884"/>
                          <w:jc w:val="center"/>
                          <w:tabs>
                            <w:tab w:pos="1620" w:val="left"/>
                            <w:tab w:pos="1980" w:val="left"/>
                            <w:tab w:pos="3040" w:val="left"/>
                          </w:tabs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828283"/>
                            <w:spacing w:val="0"/>
                            <w:w w:val="136"/>
                            <w:position w:val="-2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828283"/>
                            <w:spacing w:val="0"/>
                            <w:w w:val="100"/>
                            <w:position w:val="-2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828283"/>
                            <w:spacing w:val="0"/>
                            <w:w w:val="100"/>
                            <w:position w:val="-2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69696B"/>
                            <w:spacing w:val="0"/>
                            <w:w w:val="310"/>
                            <w:position w:val="-2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69696B"/>
                            <w:spacing w:val="0"/>
                            <w:w w:val="100"/>
                            <w:position w:val="-2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69696B"/>
                            <w:spacing w:val="0"/>
                            <w:w w:val="100"/>
                            <w:position w:val="-2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525252"/>
                            <w:spacing w:val="0"/>
                            <w:w w:val="100"/>
                            <w:position w:val="-2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525252"/>
                            <w:spacing w:val="-9"/>
                            <w:w w:val="100"/>
                            <w:position w:val="-2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828283"/>
                            <w:spacing w:val="0"/>
                            <w:w w:val="100"/>
                            <w:position w:val="-2"/>
                          </w:rPr>
                          <w:t>-r•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828283"/>
                            <w:spacing w:val="0"/>
                            <w:w w:val="100"/>
                            <w:position w:val="-2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828283"/>
                            <w:spacing w:val="0"/>
                            <w:w w:val="100"/>
                            <w:position w:val="-2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828283"/>
                            <w:spacing w:val="0"/>
                            <w:w w:val="132"/>
                            <w:position w:val="-2"/>
                          </w:rPr>
                          <w:t>N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11" w:lineRule="exact"/>
                          <w:ind w:left="946" w:right="-20"/>
                          <w:jc w:val="left"/>
                          <w:tabs>
                            <w:tab w:pos="1500" w:val="left"/>
                            <w:tab w:pos="1820" w:val="left"/>
                            <w:tab w:pos="286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69696B"/>
                            <w:spacing w:val="0"/>
                            <w:w w:val="299"/>
                            <w:i/>
                            <w:position w:val="-3"/>
                          </w:rPr>
                          <w:t>(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69696B"/>
                            <w:spacing w:val="0"/>
                            <w:w w:val="100"/>
                            <w:i/>
                            <w:position w:val="-3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69696B"/>
                            <w:spacing w:val="0"/>
                            <w:w w:val="100"/>
                            <w:i/>
                            <w:position w:val="-3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525252"/>
                            <w:spacing w:val="0"/>
                            <w:w w:val="79"/>
                            <w:position w:val="-3"/>
                          </w:rPr>
                          <w:t>ıJ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525252"/>
                            <w:spacing w:val="0"/>
                            <w:w w:val="100"/>
                            <w:position w:val="-3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525252"/>
                            <w:spacing w:val="0"/>
                            <w:w w:val="100"/>
                            <w:position w:val="-3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565979"/>
                            <w:spacing w:val="0"/>
                            <w:w w:val="192"/>
                            <w:position w:val="-3"/>
                          </w:rPr>
                          <w:t>iı\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565979"/>
                            <w:spacing w:val="0"/>
                            <w:w w:val="192"/>
                            <w:position w:val="-3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565979"/>
                            <w:spacing w:val="-134"/>
                            <w:w w:val="192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565979"/>
                            <w:spacing w:val="0"/>
                            <w:w w:val="100"/>
                            <w:position w:val="-3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565979"/>
                            <w:spacing w:val="0"/>
                            <w:w w:val="100"/>
                            <w:position w:val="-3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25252"/>
                            <w:spacing w:val="0"/>
                            <w:w w:val="110"/>
                            <w:position w:val="-3"/>
                          </w:rPr>
                          <w:t>Ci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396" w:lineRule="exact"/>
                          <w:ind w:left="1398" w:right="555"/>
                          <w:jc w:val="center"/>
                          <w:tabs>
                            <w:tab w:pos="3060" w:val="left"/>
                          </w:tabs>
                          <w:rPr>
                            <w:rFonts w:ascii="Arial" w:hAnsi="Arial" w:cs="Arial" w:eastAsia="Arial"/>
                            <w:sz w:val="49"/>
                            <w:szCs w:val="4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69696B"/>
                            <w:spacing w:val="0"/>
                            <w:w w:val="153"/>
                            <w:position w:val="-3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69696B"/>
                            <w:spacing w:val="-57"/>
                            <w:w w:val="153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69696B"/>
                            <w:spacing w:val="0"/>
                            <w:w w:val="100"/>
                            <w:position w:val="-3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69696B"/>
                            <w:spacing w:val="0"/>
                            <w:w w:val="100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69696B"/>
                            <w:spacing w:val="26"/>
                            <w:w w:val="100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BABCBA"/>
                            <w:spacing w:val="0"/>
                            <w:w w:val="62"/>
                            <w:position w:val="-3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BABCBA"/>
                            <w:spacing w:val="0"/>
                            <w:w w:val="62"/>
                            <w:position w:val="-3"/>
                          </w:rPr>
                          <w:t>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BABCBA"/>
                            <w:spacing w:val="1"/>
                            <w:w w:val="62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69696B"/>
                            <w:spacing w:val="0"/>
                            <w:w w:val="62"/>
                            <w:position w:val="-3"/>
                          </w:rPr>
                          <w:t>,P'ü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69696B"/>
                            <w:spacing w:val="-15"/>
                            <w:w w:val="62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69696B"/>
                            <w:spacing w:val="0"/>
                            <w:w w:val="100"/>
                            <w:position w:val="-3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69696B"/>
                            <w:spacing w:val="0"/>
                            <w:w w:val="100"/>
                            <w:position w:val="-3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32323"/>
                            <w:spacing w:val="0"/>
                            <w:w w:val="62"/>
                            <w:position w:val="-3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32323"/>
                            <w:spacing w:val="0"/>
                            <w:w w:val="62"/>
                            <w:position w:val="-3"/>
                          </w:rPr>
                          <w:t>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32323"/>
                            <w:spacing w:val="27"/>
                            <w:w w:val="62"/>
                            <w:position w:val="-3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49"/>
                            <w:szCs w:val="49"/>
                            <w:color w:val="2B38B3"/>
                            <w:spacing w:val="0"/>
                            <w:w w:val="91"/>
                            <w:i/>
                            <w:position w:val="-3"/>
                          </w:rPr>
                          <w:t>7</w:t>
                        </w:r>
                        <w:r>
                          <w:rPr>
                            <w:rFonts w:ascii="Arial" w:hAnsi="Arial" w:cs="Arial" w:eastAsia="Arial"/>
                            <w:sz w:val="49"/>
                            <w:szCs w:val="4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19" w:lineRule="exact"/>
                          <w:ind w:left="1118" w:right="-20"/>
                          <w:jc w:val="left"/>
                          <w:tabs>
                            <w:tab w:pos="1880" w:val="left"/>
                            <w:tab w:pos="2280" w:val="left"/>
                          </w:tabs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414141"/>
                            <w:spacing w:val="5"/>
                            <w:w w:val="218"/>
                            <w:position w:val="3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14141"/>
                            <w:spacing w:val="-58"/>
                            <w:w w:val="82"/>
                            <w:b/>
                            <w:bCs/>
                            <w:position w:val="-1"/>
                          </w:rPr>
                          <w:t>4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414141"/>
                            <w:spacing w:val="0"/>
                            <w:w w:val="218"/>
                            <w:position w:val="3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14141"/>
                            <w:spacing w:val="0"/>
                            <w:w w:val="81"/>
                            <w:b/>
                            <w:bCs/>
                            <w:position w:val="-1"/>
                          </w:rPr>
                          <w:t>&gt;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14141"/>
                            <w:spacing w:val="0"/>
                            <w:w w:val="100"/>
                            <w:b/>
                            <w:bCs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14141"/>
                            <w:spacing w:val="0"/>
                            <w:w w:val="100"/>
                            <w:b/>
                            <w:bCs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828283"/>
                            <w:spacing w:val="0"/>
                            <w:w w:val="100"/>
                            <w:position w:val="-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828283"/>
                            <w:spacing w:val="-40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828283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828283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69696B"/>
                            <w:spacing w:val="0"/>
                            <w:w w:val="100"/>
                            <w:position w:val="3"/>
                          </w:rPr>
                          <w:t>t,: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69696B"/>
                            <w:spacing w:val="0"/>
                            <w:w w:val="100"/>
                            <w:position w:val="3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69696B"/>
                            <w:spacing w:val="30"/>
                            <w:w w:val="100"/>
                            <w:position w:val="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828283"/>
                            <w:spacing w:val="0"/>
                            <w:w w:val="100"/>
                            <w:position w:val="-1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86" w:lineRule="exact"/>
                          <w:ind w:left="1262" w:right="-20"/>
                          <w:jc w:val="left"/>
                          <w:tabs>
                            <w:tab w:pos="1820" w:val="left"/>
                          </w:tabs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14141"/>
                            <w:spacing w:val="0"/>
                            <w:w w:val="155"/>
                            <w:b/>
                            <w:bCs/>
                            <w:position w:val="1"/>
                          </w:rPr>
                          <w:t>6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14141"/>
                            <w:spacing w:val="0"/>
                            <w:w w:val="100"/>
                            <w:b/>
                            <w:bCs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14141"/>
                            <w:spacing w:val="0"/>
                            <w:w w:val="100"/>
                            <w:b/>
                            <w:bCs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69696B"/>
                            <w:spacing w:val="0"/>
                            <w:w w:val="55"/>
                            <w:position w:val="1"/>
                          </w:rPr>
                          <w:t>..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69696B"/>
                            <w:spacing w:val="3"/>
                            <w:w w:val="55"/>
                            <w:position w:val="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BABCBA"/>
                            <w:spacing w:val="10"/>
                            <w:w w:val="89"/>
                            <w:position w:val="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979997"/>
                            <w:spacing w:val="0"/>
                            <w:w w:val="47"/>
                            <w:position w:val="1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979997"/>
                            <w:spacing w:val="-26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14141"/>
                            <w:spacing w:val="-27"/>
                            <w:w w:val="140"/>
                            <w:position w:val="1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979997"/>
                            <w:spacing w:val="0"/>
                            <w:w w:val="117"/>
                            <w:position w:val="1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2" w:after="0" w:line="120" w:lineRule="exact"/>
                          <w:jc w:val="left"/>
                          <w:rPr>
                            <w:sz w:val="12"/>
                            <w:szCs w:val="12"/>
                          </w:rPr>
                        </w:pPr>
                        <w:rPr/>
                        <w:r>
                          <w:rPr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2201" w:right="1454"/>
                          <w:jc w:val="center"/>
                          <w:rPr>
                            <w:rFonts w:ascii="Times New Roman" w:hAnsi="Times New Roman" w:cs="Times New Roman" w:eastAsia="Times New Roman"/>
                            <w:sz w:val="9"/>
                            <w:szCs w:val="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9"/>
                            <w:szCs w:val="9"/>
                            <w:color w:val="525252"/>
                            <w:spacing w:val="0"/>
                            <w:w w:val="6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9"/>
                            <w:szCs w:val="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689" w:hRule="exact"/>
                    </w:trPr>
                    <w:tc>
                      <w:tcPr>
                        <w:tcW w:w="701" w:type="dxa"/>
                        <w:gridSpan w:val="2"/>
                        <w:tcBorders>
                          <w:top w:val="single" w:sz="5.76" w:space="0" w:color="4F4F4F"/>
                          <w:bottom w:val="single" w:sz="7.68" w:space="0" w:color="545454"/>
                          <w:left w:val="single" w:sz="3.84" w:space="0" w:color="2F2F2F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04" w:type="dxa"/>
                        <w:tcBorders>
                          <w:top w:val="single" w:sz="5.76" w:space="0" w:color="4F4F4F"/>
                          <w:bottom w:val="single" w:sz="7.68" w:space="0" w:color="54545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739" w:type="dxa"/>
                        <w:tcBorders>
                          <w:top w:val="single" w:sz="5.76" w:space="0" w:color="4F4F4F"/>
                          <w:bottom w:val="single" w:sz="7.68" w:space="0" w:color="545454"/>
                          <w:left w:val="nil" w:sz="6" w:space="0" w:color="auto"/>
                          <w:right w:val="single" w:sz="7.68" w:space="0" w:color="3B3B3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032" w:type="dxa"/>
                        <w:vMerge/>
                        <w:gridSpan w:val="5"/>
                        <w:tcBorders>
                          <w:bottom w:val="single" w:sz="7.68" w:space="0" w:color="545454"/>
                          <w:left w:val="single" w:sz="5.76" w:space="0" w:color="282828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252" w:type="dxa"/>
                        <w:vMerge/>
                        <w:gridSpan w:val="3"/>
                        <w:tcBorders>
                          <w:bottom w:val="single" w:sz="7.68" w:space="0" w:color="5B5B5B"/>
                          <w:left w:val="nil" w:sz="6" w:space="0" w:color="auto"/>
                          <w:right w:val="single" w:sz="5.76" w:space="0" w:color="4F4F4F"/>
                        </w:tcBorders>
                      </w:tcPr>
                      <w:p>
                        <w:pPr/>
                        <w:r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sz w:val="22"/>
          <w:szCs w:val="22"/>
        </w:rPr>
      </w:r>
    </w:p>
    <w:p>
      <w:pPr>
        <w:spacing w:before="0" w:after="0" w:line="240" w:lineRule="auto"/>
        <w:ind w:left="2514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500.640015pt;margin-top:-14.51766pt;width:3.84pt;height:.1pt;mso-position-horizontal-relative:page;mso-position-vertical-relative:paragraph;z-index:-16995" coordorigin="10013,-290" coordsize="77,2">
            <v:shape style="position:absolute;left:10013;top:-290;width:77;height:2" coordorigin="10013,-290" coordsize="77,0" path="m10013,-290l10090,-290e" filled="f" stroked="t" strokeweight="1.44pt" strokecolor="#2F3877">
              <v:path arrowok="t"/>
            </v:shape>
          </v:group>
          <w10:wrap type="none"/>
        </w:pict>
      </w:r>
      <w:r>
        <w:rPr/>
        <w:pict>
          <v:group style="position:absolute;margin-left:501.480011pt;margin-top:28.32234pt;width:2.16pt;height:.1pt;mso-position-horizontal-relative:page;mso-position-vertical-relative:paragraph;z-index:-16994" coordorigin="10030,566" coordsize="43,2">
            <v:shape style="position:absolute;left:10030;top:566;width:43;height:2" coordorigin="10030,566" coordsize="43,0" path="m10030,566l10073,566e" filled="f" stroked="t" strokeweight="2.88pt" strokecolor="#808080">
              <v:path arrowok="t"/>
            </v:shape>
          </v:group>
          <w10:wrap type="none"/>
        </w:pict>
      </w:r>
      <w:r>
        <w:rPr/>
        <w:pict>
          <v:group style="position:absolute;margin-left:473.910797pt;margin-top:-41.593166pt;width:9.159219pt;height:13.642579pt;mso-position-horizontal-relative:page;mso-position-vertical-relative:paragraph;z-index:-16993" coordorigin="9478,-832" coordsize="183,273">
            <v:shape style="position:absolute;left:9478;top:-832;width:183;height:273" coordorigin="9478,-832" coordsize="183,273" path="m9478,-832l9661,-832,9661,-559,9478,-559,9478,-832e" filled="t" fillcolor="#EBEBEB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53.848999pt;margin-top:-29.672718pt;width:.1pt;height:14.808106pt;mso-position-horizontal-relative:page;mso-position-vertical-relative:paragraph;z-index:-16992" coordorigin="9077,-593" coordsize="2,296">
            <v:shape style="position:absolute;left:9077;top:-593;width:2;height:296" coordorigin="9077,-593" coordsize="0,296" path="m9077,-297l9077,-593e" filled="f" stroked="t" strokeweight="1.2pt" strokecolor="#BFC1C1">
              <v:path arrowok="t"/>
            </v:shape>
          </v:group>
          <w10:wrap type="none"/>
        </w:pict>
      </w:r>
      <w:r>
        <w:rPr/>
        <w:pict>
          <v:group style="position:absolute;margin-left:436.498749pt;margin-top:-24.03474pt;width:.1pt;height:8.750245pt;mso-position-horizontal-relative:page;mso-position-vertical-relative:paragraph;z-index:-16991" coordorigin="8730,-481" coordsize="2,175">
            <v:shape style="position:absolute;left:8730;top:-481;width:2;height:175" coordorigin="8730,-481" coordsize="0,175" path="m8730,-306l8730,-481e" filled="f" stroked="t" strokeweight=".9775pt" strokecolor="#EBEBEB">
              <v:path arrowok="t"/>
            </v:shape>
          </v:group>
          <w10:wrap type="none"/>
        </w:pict>
      </w:r>
      <w:r>
        <w:rPr/>
        <w:pict>
          <v:group style="position:absolute;margin-left:443.69162pt;margin-top:-24.03474pt;width:.1pt;height:8.750245pt;mso-position-horizontal-relative:page;mso-position-vertical-relative:paragraph;z-index:-16990" coordorigin="8874,-481" coordsize="2,175">
            <v:shape style="position:absolute;left:8874;top:-481;width:2;height:175" coordorigin="8874,-481" coordsize="0,175" path="m8874,-306l8874,-481e" filled="f" stroked="t" strokeweight="2.32625pt" strokecolor="#EBEBEB">
              <v:path arrowok="t"/>
            </v:shape>
          </v:group>
          <w10:wrap type="none"/>
        </w:pict>
      </w:r>
      <w:r>
        <w:rPr/>
        <w:pict>
          <v:group style="position:absolute;margin-left:478.962524pt;margin-top:28.486832pt;width:.1pt;height:13.461915pt;mso-position-horizontal-relative:page;mso-position-vertical-relative:paragraph;z-index:-16988" coordorigin="9579,570" coordsize="2,269">
            <v:shape style="position:absolute;left:9579;top:570;width:2;height:269" coordorigin="9579,570" coordsize="0,269" path="m9579,839l9579,570e" filled="f" stroked="t" strokeweight="2.325pt" strokecolor="#EBEBEB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7.869995pt;margin-top:-63.626579pt;width:9.3688pt;height:60.163089pt;mso-position-horizontal-relative:page;mso-position-vertical-relative:paragraph;z-index:-16987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441" w:hRule="exact"/>
                    </w:trPr>
                    <w:tc>
                      <w:tcPr>
                        <w:tcW w:w="132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single" w:sz="11.70908" w:space="0" w:color="EBEBEB"/>
                        </w:tcBorders>
                      </w:tcPr>
                      <w:p>
                        <w:pPr>
                          <w:spacing w:before="3" w:after="0" w:line="180" w:lineRule="exact"/>
                          <w:jc w:val="left"/>
                          <w:rPr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sz w:val="18"/>
                            <w:szCs w:val="18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35" w:right="-93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232323"/>
                            <w:spacing w:val="0"/>
                            <w:w w:val="83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6" w:type="dxa"/>
                        <w:tcBorders>
                          <w:top w:val="nil" w:sz="6" w:space="0" w:color="auto"/>
                          <w:bottom w:val="nil" w:sz="6" w:space="0" w:color="auto"/>
                          <w:left w:val="single" w:sz="11.70908" w:space="0" w:color="EBEBEB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73" w:hRule="exact"/>
                    </w:trPr>
                    <w:tc>
                      <w:tcPr>
                        <w:tcW w:w="132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single" w:sz="11.70908" w:space="0" w:color="EBEBEB"/>
                        </w:tcBorders>
                        <w:shd w:val="clear" w:color="auto" w:fill="EBEBEB"/>
                      </w:tcPr>
                      <w:p>
                        <w:pPr>
                          <w:spacing w:before="20" w:after="0" w:line="240" w:lineRule="auto"/>
                          <w:ind w:left="3" w:right="-60"/>
                          <w:jc w:val="lef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BABCBA"/>
                            <w:spacing w:val="0"/>
                            <w:w w:val="148"/>
                          </w:rPr>
                          <w:t>•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6" w:type="dxa"/>
                        <w:tcBorders>
                          <w:top w:val="nil" w:sz="6" w:space="0" w:color="auto"/>
                          <w:bottom w:val="nil" w:sz="6" w:space="0" w:color="auto"/>
                          <w:left w:val="single" w:sz="11.70908" w:space="0" w:color="EBEBEB"/>
                          <w:right w:val="nil" w:sz="6" w:space="0" w:color="auto"/>
                        </w:tcBorders>
                        <w:shd w:val="clear" w:color="auto" w:fill="EBEBEB"/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490" w:hRule="exact"/>
                    </w:trPr>
                    <w:tc>
                      <w:tcPr>
                        <w:tcW w:w="132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single" w:sz="11.70908" w:space="0" w:color="EBEBE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6" w:type="dxa"/>
                        <w:tcBorders>
                          <w:top w:val="nil" w:sz="6" w:space="0" w:color="auto"/>
                          <w:bottom w:val="nil" w:sz="6" w:space="0" w:color="auto"/>
                          <w:left w:val="single" w:sz="11.70908" w:space="0" w:color="EBEBEB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22"/>
        </w:rPr>
        <w:t>1.Posta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35"/>
          <w:w w:val="12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22"/>
        </w:rPr>
        <w:t>Grup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2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-22"/>
          <w:w w:val="12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96B"/>
          <w:spacing w:val="0"/>
          <w:w w:val="74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69696B"/>
          <w:spacing w:val="-3"/>
          <w:w w:val="7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00"/>
        </w:rPr>
        <w:t>ı.iri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00"/>
        </w:rPr>
        <w:t>Çavuşu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40" w:right="240"/>
          <w:cols w:num="2" w:equalWidth="0">
            <w:col w:w="4521" w:space="125"/>
            <w:col w:w="6894"/>
          </w:cols>
        </w:sectPr>
      </w:pPr>
      <w:rPr/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705" w:right="4193" w:firstLine="-10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209629pt;margin-top:-13.721534pt;width:21.938401pt;height:44pt;mso-position-horizontal-relative:page;mso-position-vertical-relative:paragraph;z-index:-16982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343434"/>
                      <w:spacing w:val="0"/>
                      <w:w w:val="179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1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1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8" w:lineRule="exact"/>
        <w:ind w:left="874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14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73" w:lineRule="exact"/>
        <w:ind w:left="597" w:right="-20"/>
        <w:jc w:val="left"/>
        <w:tabs>
          <w:tab w:pos="3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343434"/>
          <w:spacing w:val="7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6" w:lineRule="exact"/>
        <w:ind w:left="640" w:right="-20"/>
        <w:jc w:val="left"/>
        <w:tabs>
          <w:tab w:pos="4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13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24" w:lineRule="auto"/>
        <w:ind w:left="129" w:right="3383" w:firstLine="-14"/>
        <w:jc w:val="left"/>
        <w:tabs>
          <w:tab w:pos="1500" w:val="left"/>
          <w:tab w:pos="3060" w:val="left"/>
          <w:tab w:pos="4420" w:val="left"/>
          <w:tab w:pos="5420" w:val="left"/>
          <w:tab w:pos="7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98"/>
          <w:position w:val="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w w:val="97"/>
          <w:position w:val="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"/>
          <w:w w:val="106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  <w:position w:val="2"/>
        </w:rPr>
        <w:t>09.03.2017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6"/>
          <w:w w:val="106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6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6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6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13:17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4F5050"/>
          <w:spacing w:val="0"/>
          <w:w w:val="59"/>
          <w:position w:val="0"/>
        </w:rPr>
        <w:t>t</w:t>
      </w:r>
      <w:r>
        <w:rPr>
          <w:rFonts w:ascii="Arial" w:hAnsi="Arial" w:cs="Arial" w:eastAsia="Arial"/>
          <w:sz w:val="27"/>
          <w:szCs w:val="27"/>
          <w:color w:val="4F5050"/>
          <w:spacing w:val="4"/>
          <w:w w:val="59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84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2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3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:09.03.2017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6"/>
          <w:w w:val="91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95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98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9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1570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Merkez-2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:Kona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3582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Sokak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29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4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2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3536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No:14/1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29" w:right="-20"/>
        <w:jc w:val="left"/>
        <w:tabs>
          <w:tab w:pos="1480" w:val="left"/>
          <w:tab w:pos="468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8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7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52" w:lineRule="exact"/>
        <w:ind w:left="124" w:right="-20"/>
        <w:jc w:val="left"/>
        <w:tabs>
          <w:tab w:pos="3540" w:val="left"/>
          <w:tab w:pos="6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1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5"/>
          <w:position w:val="4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5"/>
          <w:position w:val="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9"/>
          <w:w w:val="95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9"/>
          <w:position w:val="4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99"/>
          <w:position w:val="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0"/>
          <w:w w:val="145"/>
          <w:position w:val="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2"/>
        </w:rPr>
        <w:t>:Mesken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2" w:lineRule="exact"/>
        <w:ind w:left="3514" w:right="4704"/>
        <w:jc w:val="center"/>
        <w:tabs>
          <w:tab w:pos="5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4F5050"/>
          <w:w w:val="93"/>
          <w:position w:val="-1"/>
        </w:rPr>
        <w:t>B</w:t>
      </w:r>
      <w:r>
        <w:rPr>
          <w:rFonts w:ascii="Arial" w:hAnsi="Arial" w:cs="Arial" w:eastAsia="Arial"/>
          <w:sz w:val="17"/>
          <w:szCs w:val="17"/>
          <w:color w:val="4F5050"/>
          <w:spacing w:val="7"/>
          <w:w w:val="94"/>
          <w:position w:val="-1"/>
        </w:rPr>
        <w:t>e</w:t>
      </w:r>
      <w:r>
        <w:rPr>
          <w:rFonts w:ascii="Arial" w:hAnsi="Arial" w:cs="Arial" w:eastAsia="Arial"/>
          <w:sz w:val="17"/>
          <w:szCs w:val="17"/>
          <w:color w:val="343434"/>
          <w:spacing w:val="3"/>
          <w:w w:val="77"/>
          <w:position w:val="-1"/>
        </w:rPr>
        <w:t>t</w:t>
      </w:r>
      <w:r>
        <w:rPr>
          <w:rFonts w:ascii="Arial" w:hAnsi="Arial" w:cs="Arial" w:eastAsia="Arial"/>
          <w:sz w:val="17"/>
          <w:szCs w:val="17"/>
          <w:color w:val="4F5050"/>
          <w:spacing w:val="-4"/>
          <w:w w:val="104"/>
          <w:position w:val="-1"/>
        </w:rPr>
        <w:t>o</w:t>
      </w:r>
      <w:r>
        <w:rPr>
          <w:rFonts w:ascii="Arial" w:hAnsi="Arial" w:cs="Arial" w:eastAsia="Arial"/>
          <w:sz w:val="17"/>
          <w:szCs w:val="17"/>
          <w:color w:val="343434"/>
          <w:spacing w:val="-3"/>
          <w:w w:val="100"/>
          <w:position w:val="-1"/>
        </w:rPr>
        <w:t>n</w:t>
      </w:r>
      <w:r>
        <w:rPr>
          <w:rFonts w:ascii="Arial" w:hAnsi="Arial" w:cs="Arial" w:eastAsia="Arial"/>
          <w:sz w:val="17"/>
          <w:szCs w:val="17"/>
          <w:color w:val="4F5050"/>
          <w:spacing w:val="-1"/>
          <w:w w:val="82"/>
          <w:position w:val="-1"/>
        </w:rPr>
        <w:t>a</w:t>
      </w:r>
      <w:r>
        <w:rPr>
          <w:rFonts w:ascii="Arial" w:hAnsi="Arial" w:cs="Arial" w:eastAsia="Arial"/>
          <w:sz w:val="17"/>
          <w:szCs w:val="17"/>
          <w:color w:val="343434"/>
          <w:spacing w:val="-6"/>
          <w:w w:val="120"/>
          <w:position w:val="-1"/>
        </w:rPr>
        <w:t>r</w:t>
      </w:r>
      <w:r>
        <w:rPr>
          <w:rFonts w:ascii="Arial" w:hAnsi="Arial" w:cs="Arial" w:eastAsia="Arial"/>
          <w:sz w:val="17"/>
          <w:szCs w:val="17"/>
          <w:color w:val="4F5050"/>
          <w:spacing w:val="-8"/>
          <w:w w:val="100"/>
          <w:position w:val="-1"/>
        </w:rPr>
        <w:t>m</w:t>
      </w:r>
      <w:r>
        <w:rPr>
          <w:rFonts w:ascii="Arial" w:hAnsi="Arial" w:cs="Arial" w:eastAsia="Arial"/>
          <w:sz w:val="17"/>
          <w:szCs w:val="17"/>
          <w:color w:val="6B6B6D"/>
          <w:spacing w:val="0"/>
          <w:w w:val="94"/>
          <w:position w:val="-1"/>
        </w:rPr>
        <w:t>e</w:t>
      </w:r>
      <w:r>
        <w:rPr>
          <w:rFonts w:ascii="Arial" w:hAnsi="Arial" w:cs="Arial" w:eastAsia="Arial"/>
          <w:sz w:val="17"/>
          <w:szCs w:val="17"/>
          <w:color w:val="6B6B6D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6B6B6D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F5050"/>
          <w:spacing w:val="5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-11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050"/>
          <w:spacing w:val="0"/>
          <w:w w:val="87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F5050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0"/>
          <w:w w:val="76"/>
          <w:position w:val="-1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0"/>
          <w:w w:val="95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10"/>
          <w:w w:val="94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F5050"/>
          <w:spacing w:val="0"/>
          <w:w w:val="47"/>
          <w:position w:val="-1"/>
        </w:rPr>
        <w:t>ı&gt;_</w:t>
      </w:r>
      <w:r>
        <w:rPr>
          <w:rFonts w:ascii="Times New Roman" w:hAnsi="Times New Roman" w:cs="Times New Roman" w:eastAsia="Times New Roman"/>
          <w:sz w:val="18"/>
          <w:szCs w:val="18"/>
          <w:color w:val="4F505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5050"/>
          <w:spacing w:val="9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lik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1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050"/>
          <w:spacing w:val="0"/>
          <w:w w:val="58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F5050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-11"/>
          <w:w w:val="106"/>
          <w:position w:val="-1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4F5050"/>
          <w:spacing w:val="8"/>
          <w:w w:val="104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8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55" w:lineRule="exact"/>
        <w:ind w:left="4364" w:right="-20"/>
        <w:jc w:val="left"/>
        <w:tabs>
          <w:tab w:pos="4940" w:val="left"/>
          <w:tab w:pos="5940" w:val="left"/>
          <w:tab w:pos="6160" w:val="left"/>
          <w:tab w:pos="6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9"/>
          <w:szCs w:val="39"/>
          <w:color w:val="343434"/>
          <w:spacing w:val="0"/>
          <w:w w:val="27"/>
          <w:position w:val="-1"/>
        </w:rPr>
        <w:t>ı</w:t>
      </w:r>
      <w:r>
        <w:rPr>
          <w:rFonts w:ascii="Arial" w:hAnsi="Arial" w:cs="Arial" w:eastAsia="Arial"/>
          <w:sz w:val="39"/>
          <w:szCs w:val="39"/>
          <w:color w:val="34343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9"/>
          <w:szCs w:val="39"/>
          <w:color w:val="343434"/>
          <w:spacing w:val="0"/>
          <w:w w:val="100"/>
          <w:position w:val="-1"/>
        </w:rPr>
      </w:r>
      <w:r>
        <w:rPr>
          <w:rFonts w:ascii="Arial" w:hAnsi="Arial" w:cs="Arial" w:eastAsia="Arial"/>
          <w:sz w:val="39"/>
          <w:szCs w:val="39"/>
          <w:color w:val="6B6B6D"/>
          <w:spacing w:val="0"/>
          <w:w w:val="49"/>
          <w:position w:val="-1"/>
        </w:rPr>
        <w:t>ı</w:t>
      </w:r>
      <w:r>
        <w:rPr>
          <w:rFonts w:ascii="Arial" w:hAnsi="Arial" w:cs="Arial" w:eastAsia="Arial"/>
          <w:sz w:val="39"/>
          <w:szCs w:val="39"/>
          <w:color w:val="6B6B6D"/>
          <w:spacing w:val="-47"/>
          <w:w w:val="49"/>
          <w:position w:val="-1"/>
        </w:rPr>
        <w:t> </w:t>
      </w:r>
      <w:r>
        <w:rPr>
          <w:rFonts w:ascii="Arial" w:hAnsi="Arial" w:cs="Arial" w:eastAsia="Arial"/>
          <w:sz w:val="39"/>
          <w:szCs w:val="39"/>
          <w:color w:val="6B6B6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9"/>
          <w:szCs w:val="39"/>
          <w:color w:val="6B6B6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9"/>
          <w:position w:val="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X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  <w:position w:val="10"/>
        </w:rPr>
        <w:t>'(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  <w:position w:val="10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11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10"/>
        </w:rPr>
        <w:t>:13:30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129" w:right="-20"/>
        <w:jc w:val="left"/>
        <w:tabs>
          <w:tab w:pos="2040" w:val="left"/>
          <w:tab w:pos="56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Salıibi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4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12"/>
          <w:position w:val="4"/>
        </w:rPr>
        <w:t>:Cemi!</w:t>
      </w:r>
      <w:r>
        <w:rPr>
          <w:rFonts w:ascii="Arial" w:hAnsi="Arial" w:cs="Arial" w:eastAsia="Arial"/>
          <w:sz w:val="20"/>
          <w:szCs w:val="20"/>
          <w:color w:val="343434"/>
          <w:spacing w:val="-13"/>
          <w:w w:val="112"/>
          <w:position w:val="4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position w:val="4"/>
        </w:rPr>
        <w:t>ÇALlŞKAN</w:t>
        <w:tab/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44"/>
          <w:position w:val="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Dilek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2"/>
          <w:position w:val="0"/>
        </w:rPr>
        <w:t>KILIÇKAP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48" w:after="0" w:line="240" w:lineRule="auto"/>
        <w:ind w:left="20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32.373535pt;margin-top:2.175072pt;width:38.19976pt;height:.1pt;mso-position-horizontal-relative:page;mso-position-vertical-relative:paragraph;z-index:-16983" coordorigin="8647,44" coordsize="764,2">
            <v:shape style="position:absolute;left:8647;top:44;width:764;height:2" coordorigin="8647,44" coordsize="764,0" path="m8647,44l9411,44e" filled="f" stroked="t" strokeweight=".716246pt" strokecolor="#80808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17"/>
          <w:w w:val="143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6B6B6D"/>
          <w:spacing w:val="-34"/>
          <w:w w:val="63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89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6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6"/>
          <w:w w:val="11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HATİPOGLU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039" w:right="-20"/>
        <w:jc w:val="left"/>
        <w:tabs>
          <w:tab w:pos="458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</w:rPr>
        <w:t>!A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9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8"/>
          <w:w w:val="9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6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13:18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2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</w:rPr>
        <w:t>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5" w:lineRule="exact"/>
        <w:ind w:left="115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93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14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7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0"/>
        </w:rPr>
        <w:t>-35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6" w:lineRule="exact"/>
        <w:ind w:left="129" w:right="-20"/>
        <w:jc w:val="left"/>
        <w:tabs>
          <w:tab w:pos="2060" w:val="left"/>
          <w:tab w:pos="7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5050"/>
          <w:w w:val="87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position w:val="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66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652-35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6262-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114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87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2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3"/>
          <w:position w:val="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3"/>
        </w:rPr>
        <w:t>ekt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66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97"/>
          <w:position w:val="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5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94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94"/>
          <w:position w:val="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2"/>
          <w:w w:val="94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2115" w:right="-20"/>
        <w:jc w:val="left"/>
        <w:tabs>
          <w:tab w:pos="4600" w:val="left"/>
          <w:tab w:pos="7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2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435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  <w:position w:val="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459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9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</w:rPr>
        <w:t>mni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9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8"/>
          <w:w w:val="10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97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nd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97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3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</w:rPr>
        <w:t>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063" w:right="-20"/>
        <w:jc w:val="left"/>
        <w:tabs>
          <w:tab w:pos="4580" w:val="left"/>
          <w:tab w:pos="7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8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10"/>
          <w:w w:val="10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1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1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6" w:lineRule="auto"/>
        <w:ind w:left="530" w:right="2338" w:firstLine="-406"/>
        <w:jc w:val="left"/>
        <w:tabs>
          <w:tab w:pos="2060" w:val="left"/>
          <w:tab w:pos="458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1"/>
        </w:rPr>
        <w:t>Y;;ırdımcı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41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41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4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Saati:13:18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Sayısı:6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0"/>
        </w:rPr>
        <w:t>Saati:14:15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2063" w:right="-20"/>
        <w:jc w:val="left"/>
        <w:tabs>
          <w:tab w:pos="4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6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748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</w:rPr>
        <w:t>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8" w:after="0" w:line="240" w:lineRule="auto"/>
        <w:ind w:left="20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Adı-S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Selahatti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KIRKAR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2"/>
        </w:rPr>
        <w:t>Ça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2"/>
          <w:w w:val="12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ınail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1"/>
          <w:w w:val="9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SER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7" w:lineRule="auto"/>
        <w:ind w:left="124" w:right="2456" w:firstLine="-1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varıldığıııda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10" w:lineRule="exact"/>
        <w:ind w:left="4554" w:right="380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left="119" w:right="-20"/>
        <w:jc w:val="left"/>
        <w:tabs>
          <w:tab w:pos="2680" w:val="left"/>
          <w:tab w:pos="4580" w:val="left"/>
          <w:tab w:pos="6480" w:val="left"/>
          <w:tab w:pos="8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100"/>
          <w:position w:val="7"/>
        </w:rPr>
        <w:t>Su</w:t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6B6B6D"/>
          <w:spacing w:val="-3"/>
          <w:w w:val="53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3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6B6B6D"/>
          <w:spacing w:val="0"/>
          <w:w w:val="35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B6B6D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K.K.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1" w:lineRule="exact"/>
        <w:ind w:left="4761" w:right="-20"/>
        <w:jc w:val="left"/>
        <w:tabs>
          <w:tab w:pos="6480" w:val="left"/>
          <w:tab w:pos="7960" w:val="left"/>
        </w:tabs>
        <w:rPr>
          <w:rFonts w:ascii="Arial" w:hAnsi="Arial" w:cs="Arial" w:eastAsia="Arial"/>
          <w:sz w:val="39"/>
          <w:szCs w:val="3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10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4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</w:r>
      <w:r>
        <w:rPr>
          <w:rFonts w:ascii="Arial" w:hAnsi="Arial" w:cs="Arial" w:eastAsia="Arial"/>
          <w:sz w:val="39"/>
          <w:szCs w:val="39"/>
          <w:color w:val="ACAFB1"/>
          <w:spacing w:val="5"/>
          <w:w w:val="61"/>
          <w:position w:val="-1"/>
        </w:rPr>
        <w:t>·</w:t>
      </w:r>
      <w:r>
        <w:rPr>
          <w:rFonts w:ascii="Arial" w:hAnsi="Arial" w:cs="Arial" w:eastAsia="Arial"/>
          <w:sz w:val="39"/>
          <w:szCs w:val="39"/>
          <w:color w:val="6B6B6D"/>
          <w:spacing w:val="0"/>
          <w:w w:val="55"/>
          <w:position w:val="-1"/>
        </w:rPr>
        <w:t>ı</w:t>
      </w:r>
      <w:r>
        <w:rPr>
          <w:rFonts w:ascii="Arial" w:hAnsi="Arial" w:cs="Arial" w:eastAsia="Arial"/>
          <w:sz w:val="39"/>
          <w:szCs w:val="39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right="103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Yangında;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çekyat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masa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bilgisayar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halı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kömü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sobası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1"/>
        </w:rPr>
        <w:t>buzdolabı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69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55" w:lineRule="auto"/>
        <w:ind w:left="91" w:right="91" w:firstLine="-5"/>
        <w:jc w:val="righ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oca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muhteli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giyim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eşyaları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kapı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pencer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çatıs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8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4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bulunan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kömürlüğü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çatısı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çatı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kiremitleri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kırılma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duva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sıvaları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dökülme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10.000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7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Eşyada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</w:rPr>
        <w:t>IO.OOOTL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toplamda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</w:rPr>
        <w:t>20.000TL'dir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right="166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müstakil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tamamında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görülmll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52" w:lineRule="auto"/>
        <w:ind w:left="2039" w:right="49" w:firstLine="-1915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tavanındaki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tesisatında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yıpranma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yüklenme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4"/>
          <w:w w:val="11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3"/>
          <w:w w:val="15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97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8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plerle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izolelerini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tutuşturm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hgrada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220" w:bottom="280" w:left="320" w:right="340"/>
        </w:sectPr>
      </w:pPr>
      <w:rPr/>
    </w:p>
    <w:p>
      <w:pPr>
        <w:spacing w:before="0" w:after="0" w:line="240" w:lineRule="auto"/>
        <w:ind w:left="203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23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6"/>
          <w:w w:val="11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çatıya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etmesiyle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342" w:lineRule="exact"/>
        <w:ind w:right="-20"/>
        <w:jc w:val="left"/>
        <w:tabs>
          <w:tab w:pos="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9"/>
          <w:szCs w:val="29"/>
          <w:color w:val="ACAFB1"/>
          <w:spacing w:val="0"/>
          <w:w w:val="51"/>
          <w:position w:val="-1"/>
        </w:rPr>
        <w:t>,,</w:t>
      </w:r>
      <w:r>
        <w:rPr>
          <w:rFonts w:ascii="Arial" w:hAnsi="Arial" w:cs="Arial" w:eastAsia="Arial"/>
          <w:sz w:val="29"/>
          <w:szCs w:val="29"/>
          <w:color w:val="ACAFB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9"/>
          <w:szCs w:val="29"/>
          <w:color w:val="ACAFB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71"/>
          <w:position w:val="1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20" w:right="340"/>
          <w:cols w:num="2" w:equalWidth="0">
            <w:col w:w="7293" w:space="2472"/>
            <w:col w:w="1495"/>
          </w:cols>
        </w:sectPr>
      </w:pPr>
      <w:rPr/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40" w:after="0" w:line="202" w:lineRule="exact"/>
        <w:ind w:left="110" w:right="-20"/>
        <w:jc w:val="left"/>
        <w:tabs>
          <w:tab w:pos="204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66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7"/>
          <w:w w:val="117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2"/>
        </w:rPr>
        <w:t>or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2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10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9"/>
          <w:position w:val="-2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7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!Bedel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9"/>
          <w:position w:val="-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7" w:lineRule="exact"/>
        <w:ind w:left="554" w:right="-20"/>
        <w:jc w:val="left"/>
        <w:tabs>
          <w:tab w:pos="2100" w:val="left"/>
          <w:tab w:pos="1014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  <w:position w:val="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1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31"/>
          <w:szCs w:val="31"/>
          <w:color w:val="4F5050"/>
          <w:spacing w:val="0"/>
          <w:w w:val="67"/>
          <w:position w:val="0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4F505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4F505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8"/>
          <w:szCs w:val="8"/>
          <w:color w:val="ACAFB1"/>
          <w:spacing w:val="0"/>
          <w:w w:val="133"/>
          <w:b/>
          <w:bCs/>
          <w:position w:val="9"/>
        </w:rPr>
        <w:t>·.'i</w:t>
      </w:r>
      <w:r>
        <w:rPr>
          <w:rFonts w:ascii="Times New Roman" w:hAnsi="Times New Roman" w:cs="Times New Roman" w:eastAsia="Times New Roman"/>
          <w:sz w:val="8"/>
          <w:szCs w:val="8"/>
          <w:color w:val="ACAFB1"/>
          <w:spacing w:val="-13"/>
          <w:w w:val="133"/>
          <w:b/>
          <w:bCs/>
          <w:position w:val="9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CAFB1"/>
          <w:spacing w:val="0"/>
          <w:w w:val="116"/>
          <w:b/>
          <w:bCs/>
          <w:position w:val="9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ACAFB1"/>
          <w:spacing w:val="-18"/>
          <w:w w:val="116"/>
          <w:b/>
          <w:bCs/>
          <w:position w:val="9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828585"/>
          <w:spacing w:val="0"/>
          <w:w w:val="452"/>
          <w:b/>
          <w:bCs/>
          <w:position w:val="9"/>
        </w:rPr>
        <w:t>,</w:t>
      </w:r>
      <w:r>
        <w:rPr>
          <w:rFonts w:ascii="Times New Roman" w:hAnsi="Times New Roman" w:cs="Times New Roman" w:eastAsia="Times New Roman"/>
          <w:sz w:val="8"/>
          <w:szCs w:val="8"/>
          <w:color w:val="828585"/>
          <w:spacing w:val="0"/>
          <w:w w:val="100"/>
          <w:b/>
          <w:bCs/>
          <w:position w:val="9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828585"/>
          <w:spacing w:val="2"/>
          <w:w w:val="100"/>
          <w:b/>
          <w:bCs/>
          <w:position w:val="9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4F5050"/>
          <w:spacing w:val="-7"/>
          <w:w w:val="193"/>
          <w:b/>
          <w:bCs/>
          <w:position w:val="9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828585"/>
          <w:spacing w:val="-2"/>
          <w:w w:val="37"/>
          <w:b/>
          <w:bCs/>
          <w:position w:val="9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6B6B6D"/>
          <w:spacing w:val="0"/>
          <w:w w:val="78"/>
          <w:b/>
          <w:bCs/>
          <w:position w:val="9"/>
        </w:rPr>
        <w:t>•••</w:t>
      </w:r>
      <w:r>
        <w:rPr>
          <w:rFonts w:ascii="Times New Roman" w:hAnsi="Times New Roman" w:cs="Times New Roman" w:eastAsia="Times New Roman"/>
          <w:sz w:val="8"/>
          <w:szCs w:val="8"/>
          <w:color w:val="6B6B6D"/>
          <w:spacing w:val="-11"/>
          <w:w w:val="78"/>
          <w:b/>
          <w:bCs/>
          <w:position w:val="9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828585"/>
          <w:spacing w:val="0"/>
          <w:w w:val="84"/>
          <w:b/>
          <w:bCs/>
          <w:position w:val="9"/>
        </w:rPr>
        <w:t>:</w:t>
      </w:r>
      <w:r>
        <w:rPr>
          <w:rFonts w:ascii="Times New Roman" w:hAnsi="Times New Roman" w:cs="Times New Roman" w:eastAsia="Times New Roman"/>
          <w:sz w:val="8"/>
          <w:szCs w:val="8"/>
          <w:color w:val="828585"/>
          <w:spacing w:val="2"/>
          <w:w w:val="84"/>
          <w:b/>
          <w:bCs/>
          <w:position w:val="9"/>
        </w:rPr>
        <w:t>:</w:t>
      </w:r>
      <w:r>
        <w:rPr>
          <w:rFonts w:ascii="Times New Roman" w:hAnsi="Times New Roman" w:cs="Times New Roman" w:eastAsia="Times New Roman"/>
          <w:sz w:val="8"/>
          <w:szCs w:val="8"/>
          <w:color w:val="4F5050"/>
          <w:spacing w:val="-4"/>
          <w:w w:val="231"/>
          <w:b/>
          <w:bCs/>
          <w:position w:val="9"/>
        </w:rPr>
        <w:t>·</w:t>
      </w:r>
      <w:r>
        <w:rPr>
          <w:rFonts w:ascii="Times New Roman" w:hAnsi="Times New Roman" w:cs="Times New Roman" w:eastAsia="Times New Roman"/>
          <w:sz w:val="8"/>
          <w:szCs w:val="8"/>
          <w:color w:val="97999A"/>
          <w:spacing w:val="0"/>
          <w:w w:val="137"/>
          <w:b/>
          <w:bCs/>
          <w:position w:val="9"/>
        </w:rPr>
        <w:t>....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left="124" w:right="-20"/>
        <w:jc w:val="left"/>
        <w:tabs>
          <w:tab w:pos="2060" w:val="left"/>
        </w:tabs>
        <w:rPr>
          <w:rFonts w:ascii="Courier New" w:hAnsi="Courier New" w:cs="Courier New" w:eastAsia="Courier New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Dile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17"/>
          <w:position w:val="3"/>
        </w:rPr>
        <w:t>KILIÇK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17"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3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43434"/>
          <w:spacing w:val="0"/>
          <w:w w:val="137"/>
          <w:position w:val="6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343434"/>
          <w:spacing w:val="-1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5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5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35"/>
          <w:position w:val="3"/>
        </w:rPr>
        <w:t> </w:t>
      </w:r>
      <w:r>
        <w:rPr>
          <w:rFonts w:ascii="Courier New" w:hAnsi="Courier New" w:cs="Courier New" w:eastAsia="Courier New"/>
          <w:sz w:val="23"/>
          <w:szCs w:val="23"/>
          <w:color w:val="343434"/>
          <w:spacing w:val="0"/>
          <w:w w:val="94"/>
          <w:position w:val="0"/>
        </w:rPr>
        <w:t>teslim</w:t>
      </w:r>
      <w:r>
        <w:rPr>
          <w:rFonts w:ascii="Courier New" w:hAnsi="Courier New" w:cs="Courier New" w:eastAsia="Courier New"/>
          <w:sz w:val="23"/>
          <w:szCs w:val="23"/>
          <w:color w:val="343434"/>
          <w:spacing w:val="-6"/>
          <w:w w:val="94"/>
          <w:position w:val="0"/>
        </w:rPr>
        <w:t> </w:t>
      </w:r>
      <w:r>
        <w:rPr>
          <w:rFonts w:ascii="Courier New" w:hAnsi="Courier New" w:cs="Courier New" w:eastAsia="Courier New"/>
          <w:sz w:val="23"/>
          <w:szCs w:val="23"/>
          <w:color w:val="343434"/>
          <w:spacing w:val="0"/>
          <w:w w:val="100"/>
          <w:position w:val="-1"/>
        </w:rPr>
        <w:t>edildi.</w:t>
      </w:r>
      <w:r>
        <w:rPr>
          <w:rFonts w:ascii="Courier New" w:hAnsi="Courier New" w:cs="Courier New" w:eastAsia="Courier New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66" w:lineRule="exact"/>
        <w:ind w:left="1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4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eslim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1"/>
        </w:rPr>
        <w:t>Edild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3"/>
          <w:w w:val="117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124" w:right="-20"/>
        <w:jc w:val="left"/>
        <w:tabs>
          <w:tab w:pos="2040" w:val="left"/>
          <w:tab w:pos="5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09.03.2017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9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5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14:23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24" w:lineRule="exact"/>
        <w:ind w:left="215" w:right="-20"/>
        <w:jc w:val="left"/>
        <w:tabs>
          <w:tab w:pos="1020" w:val="left"/>
          <w:tab w:pos="8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  <w:position w:val="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7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228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8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20" w:right="3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4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itfaiyeci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09" w:lineRule="exact"/>
        <w:ind w:left="153" w:right="-20"/>
        <w:jc w:val="left"/>
        <w:tabs>
          <w:tab w:pos="2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5" w:lineRule="exact"/>
        <w:ind w:left="2913" w:right="-20"/>
        <w:jc w:val="left"/>
        <w:tabs>
          <w:tab w:pos="654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</w:r>
      <w:r>
        <w:rPr>
          <w:rFonts w:ascii="Arial" w:hAnsi="Arial" w:cs="Arial" w:eastAsia="Arial"/>
          <w:sz w:val="28"/>
          <w:szCs w:val="28"/>
          <w:color w:val="343434"/>
          <w:spacing w:val="0"/>
          <w:w w:val="71"/>
          <w:b/>
          <w:bCs/>
          <w:position w:val="0"/>
        </w:rPr>
        <w:t>1</w:t>
      </w:r>
      <w:r>
        <w:rPr>
          <w:rFonts w:ascii="Arial" w:hAnsi="Arial" w:cs="Arial" w:eastAsia="Arial"/>
          <w:sz w:val="28"/>
          <w:szCs w:val="28"/>
          <w:color w:val="343434"/>
          <w:spacing w:val="-41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43"/>
          <w:position w:val="0"/>
        </w:rPr>
        <w:t>O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43"/>
          <w:position w:val="0"/>
        </w:rPr>
        <w:t>  </w:t>
      </w:r>
      <w:r>
        <w:rPr>
          <w:rFonts w:ascii="Arial" w:hAnsi="Arial" w:cs="Arial" w:eastAsia="Arial"/>
          <w:sz w:val="27"/>
          <w:szCs w:val="27"/>
          <w:color w:val="343434"/>
          <w:spacing w:val="4"/>
          <w:w w:val="43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60"/>
          <w:position w:val="0"/>
        </w:rPr>
        <w:t>Mar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60"/>
          <w:position w:val="0"/>
        </w:rPr>
        <w:t>t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60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343434"/>
          <w:spacing w:val="13"/>
          <w:w w:val="60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60"/>
          <w:position w:val="0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right="1695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4F5050"/>
          <w:spacing w:val="0"/>
          <w:w w:val="100"/>
          <w:i/>
        </w:rPr>
        <w:t>1</w:t>
      </w:r>
      <w:r>
        <w:rPr>
          <w:rFonts w:ascii="Arial" w:hAnsi="Arial" w:cs="Arial" w:eastAsia="Arial"/>
          <w:sz w:val="18"/>
          <w:szCs w:val="18"/>
          <w:color w:val="4F5050"/>
          <w:spacing w:val="0"/>
          <w:w w:val="100"/>
          <w:i/>
        </w:rPr>
        <w:t>  </w:t>
      </w:r>
      <w:r>
        <w:rPr>
          <w:rFonts w:ascii="Arial" w:hAnsi="Arial" w:cs="Arial" w:eastAsia="Arial"/>
          <w:sz w:val="18"/>
          <w:szCs w:val="18"/>
          <w:color w:val="4F5050"/>
          <w:spacing w:val="8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4F5050"/>
          <w:spacing w:val="0"/>
          <w:w w:val="88"/>
          <w:i/>
          <w:position w:val="1"/>
        </w:rPr>
        <w:t>1</w:t>
      </w:r>
      <w:r>
        <w:rPr>
          <w:rFonts w:ascii="Arial" w:hAnsi="Arial" w:cs="Arial" w:eastAsia="Arial"/>
          <w:sz w:val="18"/>
          <w:szCs w:val="18"/>
          <w:color w:val="4F5050"/>
          <w:spacing w:val="-11"/>
          <w:w w:val="88"/>
          <w:i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97"/>
          <w:i/>
          <w:position w:val="1"/>
        </w:rPr>
        <w:t>2017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1" w:lineRule="exact"/>
        <w:ind w:right="1373"/>
        <w:jc w:val="right"/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0.356674pt;margin-top:-1.782523pt;width:343.951611pt;height:35pt;mso-position-horizontal-relative:page;mso-position-vertical-relative:paragraph;z-index:-16981" type="#_x0000_t202" filled="f" stroked="f">
            <v:textbox inset="0,0,0,0">
              <w:txbxContent>
                <w:p>
                  <w:pPr>
                    <w:spacing w:before="0" w:after="0" w:line="700" w:lineRule="exact"/>
                    <w:ind w:right="-145"/>
                    <w:jc w:val="left"/>
                    <w:tabs>
                      <w:tab w:pos="6080" w:val="left"/>
                      <w:tab w:pos="6840" w:val="left"/>
                    </w:tabs>
                    <w:rPr>
                      <w:rFonts w:ascii="Arial" w:hAnsi="Arial" w:cs="Arial" w:eastAsia="Arial"/>
                      <w:sz w:val="7"/>
                      <w:szCs w:val="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0"/>
                      <w:szCs w:val="70"/>
                      <w:color w:val="4F5050"/>
                      <w:w w:val="91"/>
                    </w:rPr>
                    <w:t>ı:J</w:t>
                  </w:r>
                  <w:r>
                    <w:rPr>
                      <w:rFonts w:ascii="Times New Roman" w:hAnsi="Times New Roman" w:cs="Times New Roman" w:eastAsia="Times New Roman"/>
                      <w:sz w:val="70"/>
                      <w:szCs w:val="70"/>
                      <w:color w:val="343434"/>
                      <w:w w:val="35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70"/>
                      <w:szCs w:val="70"/>
                      <w:color w:val="343434"/>
                      <w:spacing w:val="-11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70"/>
                      <w:szCs w:val="70"/>
                      <w:color w:val="343434"/>
                      <w:spacing w:val="0"/>
                      <w:w w:val="33"/>
                    </w:rPr>
                    <w:t>u</w:t>
                  </w:r>
                  <w:r>
                    <w:rPr>
                      <w:rFonts w:ascii="Times New Roman" w:hAnsi="Times New Roman" w:cs="Times New Roman" w:eastAsia="Times New Roman"/>
                      <w:sz w:val="70"/>
                      <w:szCs w:val="70"/>
                      <w:color w:val="343434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70"/>
                      <w:szCs w:val="70"/>
                      <w:color w:val="343434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343434"/>
                      <w:spacing w:val="-28"/>
                      <w:w w:val="174"/>
                      <w:position w:val="26"/>
                    </w:rPr>
                    <w:t>i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343434"/>
                      <w:spacing w:val="-8"/>
                      <w:w w:val="130"/>
                      <w:position w:val="26"/>
                    </w:rPr>
                    <w:t>i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97999A"/>
                      <w:spacing w:val="0"/>
                      <w:w w:val="338"/>
                      <w:i/>
                      <w:position w:val="35"/>
                    </w:rPr>
                    <w:t>,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97999A"/>
                      <w:spacing w:val="0"/>
                      <w:w w:val="100"/>
                      <w:i/>
                      <w:position w:val="35"/>
                    </w:rPr>
                    <w:t>   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97999A"/>
                      <w:spacing w:val="9"/>
                      <w:w w:val="100"/>
                      <w:i/>
                      <w:position w:val="35"/>
                    </w:rPr>
                    <w:t> 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97999A"/>
                      <w:spacing w:val="0"/>
                      <w:w w:val="193"/>
                      <w:position w:val="35"/>
                    </w:rPr>
                    <w:t>•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97999A"/>
                      <w:spacing w:val="0"/>
                      <w:w w:val="100"/>
                      <w:position w:val="35"/>
                    </w:rPr>
                    <w:tab/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97999A"/>
                      <w:spacing w:val="0"/>
                      <w:w w:val="110"/>
                      <w:position w:val="35"/>
                    </w:rPr>
                    <w:t>•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97999A"/>
          <w:spacing w:val="0"/>
          <w:w w:val="68"/>
          <w:i/>
          <w:position w:val="-4"/>
        </w:rPr>
        <w:t>1</w:t>
      </w:r>
      <w:r>
        <w:rPr>
          <w:rFonts w:ascii="Arial" w:hAnsi="Arial" w:cs="Arial" w:eastAsia="Arial"/>
          <w:sz w:val="19"/>
          <w:szCs w:val="19"/>
          <w:color w:val="97999A"/>
          <w:spacing w:val="0"/>
          <w:w w:val="68"/>
          <w:i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97999A"/>
          <w:spacing w:val="34"/>
          <w:w w:val="68"/>
          <w:i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97999A"/>
          <w:spacing w:val="0"/>
          <w:w w:val="100"/>
          <w:position w:val="-4"/>
        </w:rPr>
        <w:t>.</w:t>
      </w:r>
      <w:r>
        <w:rPr>
          <w:rFonts w:ascii="Arial" w:hAnsi="Arial" w:cs="Arial" w:eastAsia="Arial"/>
          <w:sz w:val="19"/>
          <w:szCs w:val="19"/>
          <w:color w:val="97999A"/>
          <w:spacing w:val="41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828585"/>
          <w:spacing w:val="0"/>
          <w:w w:val="474"/>
          <w:position w:val="-4"/>
        </w:rPr>
        <w:t>'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right="1243"/>
        <w:jc w:val="right"/>
        <w:tabs>
          <w:tab w:pos="520" w:val="left"/>
          <w:tab w:pos="156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5.027191pt;margin-top:9.506083pt;width:1.77156pt;height:3.5pt;mso-position-horizontal-relative:page;mso-position-vertical-relative:paragraph;z-index:-16980" type="#_x0000_t202" filled="f" stroked="f">
            <v:textbox inset="0,0,0,0">
              <w:txbxContent>
                <w:p>
                  <w:pPr>
                    <w:spacing w:before="0" w:after="0" w:line="70" w:lineRule="exact"/>
                    <w:ind w:right="-50"/>
                    <w:jc w:val="left"/>
                    <w:rPr>
                      <w:rFonts w:ascii="Times New Roman" w:hAnsi="Times New Roman" w:cs="Times New Roman" w:eastAsia="Times New Roman"/>
                      <w:sz w:val="7"/>
                      <w:szCs w:val="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ACAFB1"/>
                      <w:spacing w:val="0"/>
                      <w:w w:val="152"/>
                    </w:rPr>
                    <w:t>(</w:t>
                  </w:r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828585"/>
          <w:w w:val="140"/>
        </w:rPr>
        <w:t>:!</w:t>
      </w:r>
      <w:r>
        <w:rPr>
          <w:rFonts w:ascii="Times New Roman" w:hAnsi="Times New Roman" w:cs="Times New Roman" w:eastAsia="Times New Roman"/>
          <w:sz w:val="18"/>
          <w:szCs w:val="18"/>
          <w:color w:val="828585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828585"/>
          <w:w w:val="100"/>
        </w:rPr>
      </w:r>
      <w:r>
        <w:rPr>
          <w:rFonts w:ascii="Times New Roman" w:hAnsi="Times New Roman" w:cs="Times New Roman" w:eastAsia="Times New Roman"/>
          <w:sz w:val="27"/>
          <w:szCs w:val="27"/>
          <w:color w:val="ACAFB1"/>
          <w:spacing w:val="17"/>
          <w:w w:val="57"/>
          <w:b/>
          <w:bCs/>
          <w:i/>
        </w:rPr>
        <w:t>:</w:t>
      </w:r>
      <w:r>
        <w:rPr>
          <w:rFonts w:ascii="Times New Roman" w:hAnsi="Times New Roman" w:cs="Times New Roman" w:eastAsia="Times New Roman"/>
          <w:sz w:val="27"/>
          <w:szCs w:val="27"/>
          <w:color w:val="ACAFB1"/>
          <w:spacing w:val="3"/>
          <w:w w:val="32"/>
          <w:b/>
          <w:bCs/>
          <w:i/>
        </w:rPr>
        <w:t>4</w:t>
      </w:r>
      <w:r>
        <w:rPr>
          <w:rFonts w:ascii="Times New Roman" w:hAnsi="Times New Roman" w:cs="Times New Roman" w:eastAsia="Times New Roman"/>
          <w:sz w:val="27"/>
          <w:szCs w:val="27"/>
          <w:color w:val="4F5050"/>
          <w:spacing w:val="0"/>
          <w:w w:val="66"/>
          <w:b/>
          <w:bCs/>
          <w:i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4F5050"/>
          <w:spacing w:val="0"/>
          <w:w w:val="100"/>
          <w:b/>
          <w:bCs/>
          <w:i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4F5050"/>
          <w:spacing w:val="0"/>
          <w:w w:val="100"/>
          <w:b/>
          <w:bCs/>
          <w:i/>
        </w:rPr>
      </w:r>
      <w:r>
        <w:rPr>
          <w:rFonts w:ascii="Times New Roman" w:hAnsi="Times New Roman" w:cs="Times New Roman" w:eastAsia="Times New Roman"/>
          <w:sz w:val="27"/>
          <w:szCs w:val="27"/>
          <w:color w:val="97999A"/>
          <w:spacing w:val="0"/>
          <w:w w:val="79"/>
        </w:rPr>
        <w:t>..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352" w:lineRule="exact"/>
        <w:ind w:right="1184"/>
        <w:jc w:val="right"/>
        <w:tabs>
          <w:tab w:pos="1200" w:val="left"/>
          <w:tab w:pos="4360" w:val="left"/>
          <w:tab w:pos="5980" w:val="left"/>
        </w:tabs>
        <w:rPr>
          <w:rFonts w:ascii="Arial" w:hAnsi="Arial" w:cs="Arial" w:eastAsia="Arial"/>
          <w:sz w:val="6"/>
          <w:szCs w:val="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9.162933pt;margin-top:7.890147pt;width:71.479521pt;height:9.5pt;mso-position-horizontal-relative:page;mso-position-vertical-relative:paragraph;z-index:-16978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18"/>
                    </w:rPr>
                    <w:t>1.Posta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18"/>
                      <w:w w:val="1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17"/>
                    </w:rPr>
                    <w:t>Grupla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18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343434"/>
          <w:spacing w:val="11"/>
          <w:w w:val="100"/>
          <w:position w:val="-3"/>
        </w:rPr>
        <w:t>A</w:t>
      </w:r>
      <w:r>
        <w:rPr>
          <w:rFonts w:ascii="Arial" w:hAnsi="Arial" w:cs="Arial" w:eastAsia="Arial"/>
          <w:sz w:val="21"/>
          <w:szCs w:val="21"/>
          <w:color w:val="6B6B6D"/>
          <w:spacing w:val="1"/>
          <w:w w:val="100"/>
          <w:position w:val="-3"/>
        </w:rPr>
        <w:t>m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00"/>
          <w:position w:val="-3"/>
        </w:rPr>
        <w:t>:</w:t>
      </w:r>
      <w:r>
        <w:rPr>
          <w:rFonts w:ascii="Arial" w:hAnsi="Arial" w:cs="Arial" w:eastAsia="Arial"/>
          <w:sz w:val="21"/>
          <w:szCs w:val="21"/>
          <w:color w:val="343434"/>
          <w:spacing w:val="-29"/>
          <w:w w:val="100"/>
          <w:position w:val="-3"/>
        </w:rPr>
        <w:t>;</w:t>
      </w:r>
      <w:r>
        <w:rPr>
          <w:rFonts w:ascii="Arial" w:hAnsi="Arial" w:cs="Arial" w:eastAsia="Arial"/>
          <w:sz w:val="21"/>
          <w:szCs w:val="21"/>
          <w:color w:val="6B6B6D"/>
          <w:spacing w:val="-24"/>
          <w:w w:val="100"/>
          <w:position w:val="-3"/>
        </w:rPr>
        <w:t>·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00"/>
          <w:position w:val="-3"/>
        </w:rPr>
        <w:t>ı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</w:r>
      <w:r>
        <w:rPr>
          <w:rFonts w:ascii="Arial" w:hAnsi="Arial" w:cs="Arial" w:eastAsia="Arial"/>
          <w:sz w:val="14"/>
          <w:szCs w:val="14"/>
          <w:color w:val="ACAFB1"/>
          <w:spacing w:val="0"/>
          <w:w w:val="100"/>
          <w:position w:val="-2"/>
        </w:rPr>
        <w:t>,;'</w:t>
      </w:r>
      <w:r>
        <w:rPr>
          <w:rFonts w:ascii="Arial" w:hAnsi="Arial" w:cs="Arial" w:eastAsia="Arial"/>
          <w:sz w:val="14"/>
          <w:szCs w:val="14"/>
          <w:color w:val="ACAFB1"/>
          <w:spacing w:val="18"/>
          <w:w w:val="100"/>
          <w:position w:val="-2"/>
        </w:rPr>
        <w:t> </w:t>
      </w:r>
      <w:r>
        <w:rPr>
          <w:rFonts w:ascii="Arial" w:hAnsi="Arial" w:cs="Arial" w:eastAsia="Arial"/>
          <w:sz w:val="39"/>
          <w:szCs w:val="39"/>
          <w:color w:val="343434"/>
          <w:spacing w:val="-2"/>
          <w:w w:val="23"/>
          <w:position w:val="-2"/>
        </w:rPr>
        <w:t>.</w:t>
      </w:r>
      <w:r>
        <w:rPr>
          <w:rFonts w:ascii="Arial" w:hAnsi="Arial" w:cs="Arial" w:eastAsia="Arial"/>
          <w:sz w:val="39"/>
          <w:szCs w:val="39"/>
          <w:color w:val="6B6B6D"/>
          <w:spacing w:val="-94"/>
          <w:w w:val="110"/>
          <w:position w:val="-2"/>
        </w:rPr>
        <w:t>·</w:t>
      </w:r>
      <w:r>
        <w:rPr>
          <w:rFonts w:ascii="Arial" w:hAnsi="Arial" w:cs="Arial" w:eastAsia="Arial"/>
          <w:sz w:val="39"/>
          <w:szCs w:val="39"/>
          <w:color w:val="ACAFB1"/>
          <w:spacing w:val="0"/>
          <w:w w:val="61"/>
          <w:position w:val="-2"/>
        </w:rPr>
        <w:t>·</w:t>
      </w:r>
      <w:r>
        <w:rPr>
          <w:rFonts w:ascii="Arial" w:hAnsi="Arial" w:cs="Arial" w:eastAsia="Arial"/>
          <w:sz w:val="39"/>
          <w:szCs w:val="39"/>
          <w:color w:val="ACAFB1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9"/>
          <w:szCs w:val="39"/>
          <w:color w:val="ACAFB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3"/>
          <w:szCs w:val="13"/>
          <w:color w:val="6B6B6D"/>
          <w:spacing w:val="0"/>
          <w:w w:val="127"/>
          <w:position w:val="-2"/>
        </w:rPr>
        <w:t>'.</w:t>
      </w:r>
      <w:r>
        <w:rPr>
          <w:rFonts w:ascii="Times New Roman" w:hAnsi="Times New Roman" w:cs="Times New Roman" w:eastAsia="Times New Roman"/>
          <w:sz w:val="13"/>
          <w:szCs w:val="13"/>
          <w:color w:val="6B6B6D"/>
          <w:spacing w:val="0"/>
          <w:w w:val="127"/>
          <w:position w:val="-2"/>
        </w:rPr>
        <w:t>  </w:t>
      </w:r>
      <w:r>
        <w:rPr>
          <w:rFonts w:ascii="Times New Roman" w:hAnsi="Times New Roman" w:cs="Times New Roman" w:eastAsia="Times New Roman"/>
          <w:sz w:val="13"/>
          <w:szCs w:val="13"/>
          <w:color w:val="6B6B6D"/>
          <w:spacing w:val="20"/>
          <w:w w:val="127"/>
          <w:position w:val="-2"/>
        </w:rPr>
        <w:t> </w:t>
      </w:r>
      <w:r>
        <w:rPr>
          <w:rFonts w:ascii="Arial" w:hAnsi="Arial" w:cs="Arial" w:eastAsia="Arial"/>
          <w:sz w:val="6"/>
          <w:szCs w:val="6"/>
          <w:color w:val="ACAFB1"/>
          <w:spacing w:val="0"/>
          <w:w w:val="237"/>
          <w:position w:val="-2"/>
        </w:rPr>
        <w:t>'</w:t>
      </w:r>
      <w:r>
        <w:rPr>
          <w:rFonts w:ascii="Arial" w:hAnsi="Arial" w:cs="Arial" w:eastAsia="Arial"/>
          <w:sz w:val="6"/>
          <w:szCs w:val="6"/>
          <w:color w:val="ACAFB1"/>
          <w:spacing w:val="-8"/>
          <w:w w:val="100"/>
          <w:position w:val="-2"/>
        </w:rPr>
        <w:t> </w:t>
      </w:r>
      <w:r>
        <w:rPr>
          <w:rFonts w:ascii="Arial" w:hAnsi="Arial" w:cs="Arial" w:eastAsia="Arial"/>
          <w:sz w:val="6"/>
          <w:szCs w:val="6"/>
          <w:color w:val="ACAFB1"/>
          <w:spacing w:val="0"/>
          <w:w w:val="171"/>
          <w:position w:val="-2"/>
        </w:rPr>
        <w:t>\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101" w:lineRule="exact"/>
        <w:ind w:right="1150"/>
        <w:jc w:val="right"/>
        <w:tabs>
          <w:tab w:pos="940" w:val="left"/>
          <w:tab w:pos="136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828585"/>
          <w:spacing w:val="0"/>
          <w:w w:val="61"/>
          <w:position w:val="1"/>
        </w:rPr>
        <w:t>....</w:t>
      </w:r>
      <w:r>
        <w:rPr>
          <w:rFonts w:ascii="Times New Roman" w:hAnsi="Times New Roman" w:cs="Times New Roman" w:eastAsia="Times New Roman"/>
          <w:sz w:val="9"/>
          <w:szCs w:val="9"/>
          <w:color w:val="828585"/>
          <w:spacing w:val="0"/>
          <w:w w:val="61"/>
          <w:position w:val="1"/>
        </w:rPr>
        <w:t>        </w:t>
      </w:r>
      <w:r>
        <w:rPr>
          <w:rFonts w:ascii="Times New Roman" w:hAnsi="Times New Roman" w:cs="Times New Roman" w:eastAsia="Times New Roman"/>
          <w:sz w:val="9"/>
          <w:szCs w:val="9"/>
          <w:color w:val="828585"/>
          <w:spacing w:val="3"/>
          <w:w w:val="61"/>
          <w:position w:val="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343434"/>
          <w:spacing w:val="0"/>
          <w:w w:val="61"/>
          <w:i/>
          <w:position w:val="1"/>
        </w:rPr>
        <w:t>-:.:.?</w:t>
      </w:r>
      <w:r>
        <w:rPr>
          <w:rFonts w:ascii="Times New Roman" w:hAnsi="Times New Roman" w:cs="Times New Roman" w:eastAsia="Times New Roman"/>
          <w:sz w:val="9"/>
          <w:szCs w:val="9"/>
          <w:color w:val="343434"/>
          <w:spacing w:val="0"/>
          <w:w w:val="61"/>
          <w:i/>
          <w:position w:val="1"/>
        </w:rPr>
        <w:t>        </w:t>
      </w:r>
      <w:r>
        <w:rPr>
          <w:rFonts w:ascii="Times New Roman" w:hAnsi="Times New Roman" w:cs="Times New Roman" w:eastAsia="Times New Roman"/>
          <w:sz w:val="9"/>
          <w:szCs w:val="9"/>
          <w:color w:val="343434"/>
          <w:spacing w:val="6"/>
          <w:w w:val="61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343434"/>
          <w:spacing w:val="0"/>
          <w:w w:val="130"/>
          <w:position w:val="1"/>
        </w:rPr>
        <w:t>:..,</w:t>
      </w:r>
      <w:r>
        <w:rPr>
          <w:rFonts w:ascii="Times New Roman" w:hAnsi="Times New Roman" w:cs="Times New Roman" w:eastAsia="Times New Roman"/>
          <w:sz w:val="9"/>
          <w:szCs w:val="9"/>
          <w:color w:val="343434"/>
          <w:spacing w:val="0"/>
          <w:w w:val="130"/>
          <w:position w:val="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343434"/>
          <w:spacing w:val="20"/>
          <w:w w:val="130"/>
          <w:position w:val="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CAFB1"/>
          <w:spacing w:val="0"/>
          <w:w w:val="100"/>
          <w:position w:val="1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ACAFB1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7999A"/>
          <w:spacing w:val="0"/>
          <w:w w:val="112"/>
          <w:position w:val="1"/>
        </w:rPr>
        <w:t>•.</w:t>
      </w:r>
      <w:r>
        <w:rPr>
          <w:rFonts w:ascii="Times New Roman" w:hAnsi="Times New Roman" w:cs="Times New Roman" w:eastAsia="Times New Roman"/>
          <w:sz w:val="9"/>
          <w:szCs w:val="9"/>
          <w:color w:val="97999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97999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9"/>
          <w:szCs w:val="9"/>
          <w:color w:val="ACAFB1"/>
          <w:spacing w:val="0"/>
          <w:w w:val="156"/>
          <w:i/>
          <w:position w:val="1"/>
        </w:rPr>
        <w:t>{</w:t>
      </w:r>
      <w:r>
        <w:rPr>
          <w:rFonts w:ascii="Times New Roman" w:hAnsi="Times New Roman" w:cs="Times New Roman" w:eastAsia="Times New Roman"/>
          <w:sz w:val="9"/>
          <w:szCs w:val="9"/>
          <w:color w:val="ACAFB1"/>
          <w:spacing w:val="0"/>
          <w:w w:val="100"/>
          <w:i/>
          <w:position w:val="1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ACAFB1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9"/>
          <w:szCs w:val="9"/>
          <w:color w:val="ACAFB1"/>
          <w:spacing w:val="0"/>
          <w:w w:val="71"/>
          <w:position w:val="1"/>
        </w:rPr>
        <w:t>••</w:t>
      </w:r>
      <w:r>
        <w:rPr>
          <w:rFonts w:ascii="Times New Roman" w:hAnsi="Times New Roman" w:cs="Times New Roman" w:eastAsia="Times New Roman"/>
          <w:sz w:val="9"/>
          <w:szCs w:val="9"/>
          <w:color w:val="ACAFB1"/>
          <w:spacing w:val="0"/>
          <w:w w:val="71"/>
          <w:position w:val="1"/>
        </w:rPr>
        <w:t>         </w:t>
      </w:r>
      <w:r>
        <w:rPr>
          <w:rFonts w:ascii="Times New Roman" w:hAnsi="Times New Roman" w:cs="Times New Roman" w:eastAsia="Times New Roman"/>
          <w:sz w:val="9"/>
          <w:szCs w:val="9"/>
          <w:color w:val="ACAFB1"/>
          <w:spacing w:val="10"/>
          <w:w w:val="71"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6B6B6D"/>
          <w:spacing w:val="-17"/>
          <w:w w:val="106"/>
          <w:b/>
          <w:bCs/>
          <w:position w:val="1"/>
        </w:rPr>
        <w:t>.</w:t>
      </w:r>
      <w:r>
        <w:rPr>
          <w:rFonts w:ascii="Arial" w:hAnsi="Arial" w:cs="Arial" w:eastAsia="Arial"/>
          <w:sz w:val="13"/>
          <w:szCs w:val="13"/>
          <w:color w:val="ACAFB1"/>
          <w:spacing w:val="0"/>
          <w:w w:val="63"/>
          <w:b/>
          <w:bCs/>
          <w:position w:val="1"/>
        </w:rPr>
        <w:t>-.</w:t>
      </w:r>
      <w:r>
        <w:rPr>
          <w:rFonts w:ascii="Arial" w:hAnsi="Arial" w:cs="Arial" w:eastAsia="Arial"/>
          <w:sz w:val="13"/>
          <w:szCs w:val="13"/>
          <w:color w:val="ACAFB1"/>
          <w:spacing w:val="-6"/>
          <w:w w:val="63"/>
          <w:b/>
          <w:bCs/>
          <w:position w:val="1"/>
        </w:rPr>
        <w:t>'</w:t>
      </w:r>
      <w:r>
        <w:rPr>
          <w:rFonts w:ascii="Arial" w:hAnsi="Arial" w:cs="Arial" w:eastAsia="Arial"/>
          <w:sz w:val="13"/>
          <w:szCs w:val="13"/>
          <w:color w:val="4F5050"/>
          <w:spacing w:val="0"/>
          <w:w w:val="92"/>
          <w:b/>
          <w:bCs/>
          <w:position w:val="1"/>
        </w:rPr>
        <w:t>tk</w:t>
      </w:r>
      <w:r>
        <w:rPr>
          <w:rFonts w:ascii="Arial" w:hAnsi="Arial" w:cs="Arial" w:eastAsia="Arial"/>
          <w:sz w:val="13"/>
          <w:szCs w:val="13"/>
          <w:color w:val="4F5050"/>
          <w:spacing w:val="0"/>
          <w:w w:val="91"/>
          <w:b/>
          <w:bCs/>
          <w:position w:val="1"/>
        </w:rPr>
        <w:t>\</w:t>
      </w:r>
      <w:r>
        <w:rPr>
          <w:rFonts w:ascii="Arial" w:hAnsi="Arial" w:cs="Arial" w:eastAsia="Arial"/>
          <w:sz w:val="13"/>
          <w:szCs w:val="13"/>
          <w:color w:val="4F5050"/>
          <w:spacing w:val="0"/>
          <w:w w:val="100"/>
          <w:b/>
          <w:bCs/>
          <w:position w:val="1"/>
        </w:rPr>
        <w:t>  </w:t>
      </w:r>
      <w:r>
        <w:rPr>
          <w:rFonts w:ascii="Arial" w:hAnsi="Arial" w:cs="Arial" w:eastAsia="Arial"/>
          <w:sz w:val="13"/>
          <w:szCs w:val="13"/>
          <w:color w:val="4F5050"/>
          <w:spacing w:val="5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ACAFB1"/>
          <w:spacing w:val="0"/>
          <w:w w:val="77"/>
          <w:position w:val="1"/>
        </w:rPr>
        <w:t>..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33" w:after="0" w:line="240" w:lineRule="auto"/>
        <w:ind w:left="549" w:right="-20"/>
        <w:jc w:val="left"/>
        <w:tabs>
          <w:tab w:pos="1080" w:val="left"/>
          <w:tab w:pos="148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9.591614pt;margin-top:6.431713pt;width:11.280743pt;height:19.983108pt;mso-position-horizontal-relative:page;mso-position-vertical-relative:paragraph;z-index:-16985" type="#_x0000_t202" filled="f" stroked="f">
            <v:textbox inset="0,0,0,0">
              <w:txbxContent>
                <w:p>
                  <w:pPr>
                    <w:spacing w:before="0" w:after="0" w:line="358" w:lineRule="exact"/>
                    <w:ind w:left="12" w:right="-93"/>
                    <w:jc w:val="left"/>
                    <w:rPr>
                      <w:rFonts w:ascii="Arial" w:hAnsi="Arial" w:cs="Arial" w:eastAsia="Arial"/>
                      <w:sz w:val="35"/>
                      <w:szCs w:val="35"/>
                    </w:rPr>
                  </w:pPr>
                  <w:rPr/>
                  <w:r>
                    <w:rPr>
                      <w:rFonts w:ascii="Arial" w:hAnsi="Arial" w:cs="Arial" w:eastAsia="Arial"/>
                      <w:sz w:val="35"/>
                      <w:szCs w:val="35"/>
                      <w:color w:val="97999A"/>
                      <w:spacing w:val="0"/>
                      <w:w w:val="100"/>
                    </w:rPr>
                    <w:t>,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97999A"/>
                      <w:spacing w:val="0"/>
                      <w:w w:val="100"/>
                    </w:rPr>
                    <w:t>·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8.593811pt;margin-top:6.431713pt;width:33.529652pt;height:17.5pt;mso-position-horizontal-relative:page;mso-position-vertical-relative:paragraph;z-index:-16979" type="#_x0000_t202" filled="f" stroked="f">
            <v:textbox inset="0,0,0,0">
              <w:txbxContent>
                <w:p>
                  <w:pPr>
                    <w:spacing w:before="0" w:after="0" w:line="350" w:lineRule="exact"/>
                    <w:ind w:right="-93"/>
                    <w:jc w:val="left"/>
                    <w:rPr>
                      <w:rFonts w:ascii="Arial" w:hAnsi="Arial" w:cs="Arial" w:eastAsia="Arial"/>
                      <w:sz w:val="35"/>
                      <w:szCs w:val="35"/>
                    </w:rPr>
                  </w:pPr>
                  <w:rPr/>
                  <w:r>
                    <w:rPr>
                      <w:rFonts w:ascii="Arial" w:hAnsi="Arial" w:cs="Arial" w:eastAsia="Arial"/>
                      <w:sz w:val="35"/>
                      <w:szCs w:val="35"/>
                      <w:color w:val="424964"/>
                      <w:spacing w:val="0"/>
                      <w:w w:val="65"/>
                    </w:rPr>
                    <w:t>@UJY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1F2179"/>
          <w:w w:val="117"/>
        </w:rPr>
        <w:t>\</w:t>
      </w:r>
      <w:r>
        <w:rPr>
          <w:rFonts w:ascii="Arial" w:hAnsi="Arial" w:cs="Arial" w:eastAsia="Arial"/>
          <w:sz w:val="19"/>
          <w:szCs w:val="19"/>
          <w:color w:val="1F2179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1F2179"/>
          <w:w w:val="99"/>
        </w:rPr>
      </w:r>
      <w:r>
        <w:rPr>
          <w:rFonts w:ascii="Arial" w:hAnsi="Arial" w:cs="Arial" w:eastAsia="Arial"/>
          <w:sz w:val="19"/>
          <w:szCs w:val="19"/>
          <w:color w:val="1F2179"/>
          <w:w w:val="99"/>
          <w:u w:val="single" w:color="5760AC"/>
        </w:rPr>
        <w:t> </w:t>
      </w:r>
      <w:r>
        <w:rPr>
          <w:rFonts w:ascii="Arial" w:hAnsi="Arial" w:cs="Arial" w:eastAsia="Arial"/>
          <w:sz w:val="19"/>
          <w:szCs w:val="19"/>
          <w:color w:val="1F2179"/>
          <w:w w:val="100"/>
          <w:u w:val="single" w:color="5760AC"/>
        </w:rPr>
        <w:tab/>
      </w:r>
      <w:r>
        <w:rPr>
          <w:rFonts w:ascii="Arial" w:hAnsi="Arial" w:cs="Arial" w:eastAsia="Arial"/>
          <w:sz w:val="19"/>
          <w:szCs w:val="19"/>
          <w:color w:val="1F2179"/>
          <w:w w:val="100"/>
          <w:u w:val="single" w:color="5760AC"/>
        </w:rPr>
      </w:r>
      <w:r>
        <w:rPr>
          <w:rFonts w:ascii="Arial" w:hAnsi="Arial" w:cs="Arial" w:eastAsia="Arial"/>
          <w:sz w:val="19"/>
          <w:szCs w:val="19"/>
          <w:color w:val="1F2179"/>
          <w:w w:val="100"/>
        </w:rPr>
      </w:r>
      <w:r>
        <w:rPr>
          <w:rFonts w:ascii="Arial" w:hAnsi="Arial" w:cs="Arial" w:eastAsia="Arial"/>
          <w:sz w:val="19"/>
          <w:szCs w:val="19"/>
          <w:color w:val="000000"/>
          <w:w w:val="100"/>
        </w:rPr>
      </w:r>
    </w:p>
    <w:p>
      <w:pPr>
        <w:spacing w:before="0" w:after="0" w:line="55" w:lineRule="exact"/>
        <w:ind w:right="-20"/>
        <w:jc w:val="left"/>
        <w:tabs>
          <w:tab w:pos="60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343434"/>
          <w:spacing w:val="0"/>
          <w:w w:val="58"/>
          <w:b/>
          <w:bCs/>
          <w:position w:val="-36"/>
        </w:rPr>
        <w:t>belur-ı</w:t>
      </w:r>
      <w:r>
        <w:rPr>
          <w:rFonts w:ascii="Times New Roman" w:hAnsi="Times New Roman" w:cs="Times New Roman" w:eastAsia="Times New Roman"/>
          <w:sz w:val="32"/>
          <w:szCs w:val="32"/>
          <w:color w:val="343434"/>
          <w:spacing w:val="0"/>
          <w:w w:val="58"/>
          <w:b/>
          <w:bCs/>
          <w:position w:val="-36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343434"/>
          <w:spacing w:val="12"/>
          <w:w w:val="58"/>
          <w:b/>
          <w:bCs/>
          <w:position w:val="-36"/>
        </w:rPr>
        <w:t> </w:t>
      </w:r>
      <w:r>
        <w:rPr>
          <w:rFonts w:ascii="Arial" w:hAnsi="Arial" w:cs="Arial" w:eastAsia="Arial"/>
          <w:sz w:val="24"/>
          <w:szCs w:val="24"/>
          <w:color w:val="2316DA"/>
          <w:spacing w:val="3"/>
          <w:w w:val="44"/>
          <w:position w:val="-36"/>
        </w:rPr>
        <w:t>ı</w:t>
      </w:r>
      <w:r>
        <w:rPr>
          <w:rFonts w:ascii="Arial" w:hAnsi="Arial" w:cs="Arial" w:eastAsia="Arial"/>
          <w:sz w:val="24"/>
          <w:szCs w:val="24"/>
          <w:color w:val="1F2179"/>
          <w:spacing w:val="-1"/>
          <w:w w:val="157"/>
          <w:position w:val="-36"/>
        </w:rPr>
        <w:t>\</w:t>
      </w:r>
      <w:r>
        <w:rPr>
          <w:rFonts w:ascii="Arial" w:hAnsi="Arial" w:cs="Arial" w:eastAsia="Arial"/>
          <w:sz w:val="24"/>
          <w:szCs w:val="24"/>
          <w:color w:val="2B3A90"/>
          <w:spacing w:val="0"/>
          <w:w w:val="181"/>
          <w:position w:val="-36"/>
        </w:rPr>
        <w:t>"</w:t>
      </w:r>
      <w:r>
        <w:rPr>
          <w:rFonts w:ascii="Arial" w:hAnsi="Arial" w:cs="Arial" w:eastAsia="Arial"/>
          <w:sz w:val="24"/>
          <w:szCs w:val="24"/>
          <w:color w:val="2B3A90"/>
          <w:spacing w:val="0"/>
          <w:w w:val="100"/>
          <w:position w:val="-36"/>
        </w:rPr>
        <w:t>  </w:t>
      </w:r>
      <w:r>
        <w:rPr>
          <w:rFonts w:ascii="Arial" w:hAnsi="Arial" w:cs="Arial" w:eastAsia="Arial"/>
          <w:sz w:val="24"/>
          <w:szCs w:val="24"/>
          <w:color w:val="2B3A90"/>
          <w:spacing w:val="-14"/>
          <w:w w:val="100"/>
          <w:position w:val="-36"/>
        </w:rPr>
        <w:t> </w:t>
      </w:r>
      <w:r>
        <w:rPr>
          <w:rFonts w:ascii="Times New Roman" w:hAnsi="Times New Roman" w:cs="Times New Roman" w:eastAsia="Times New Roman"/>
          <w:sz w:val="43"/>
          <w:szCs w:val="43"/>
          <w:color w:val="464D9E"/>
          <w:spacing w:val="0"/>
          <w:w w:val="100"/>
          <w:i/>
          <w:position w:val="-36"/>
        </w:rPr>
        <w:t>:;&gt;</w:t>
      </w:r>
      <w:r>
        <w:rPr>
          <w:rFonts w:ascii="Times New Roman" w:hAnsi="Times New Roman" w:cs="Times New Roman" w:eastAsia="Times New Roman"/>
          <w:sz w:val="43"/>
          <w:szCs w:val="43"/>
          <w:color w:val="464D9E"/>
          <w:spacing w:val="-73"/>
          <w:w w:val="100"/>
          <w:i/>
          <w:position w:val="-36"/>
        </w:rPr>
        <w:t> </w:t>
      </w:r>
      <w:r>
        <w:rPr>
          <w:rFonts w:ascii="Times New Roman" w:hAnsi="Times New Roman" w:cs="Times New Roman" w:eastAsia="Times New Roman"/>
          <w:sz w:val="43"/>
          <w:szCs w:val="43"/>
          <w:color w:val="464D9E"/>
          <w:spacing w:val="0"/>
          <w:w w:val="100"/>
          <w:i/>
          <w:position w:val="-36"/>
        </w:rPr>
        <w:tab/>
      </w:r>
      <w:r>
        <w:rPr>
          <w:rFonts w:ascii="Times New Roman" w:hAnsi="Times New Roman" w:cs="Times New Roman" w:eastAsia="Times New Roman"/>
          <w:sz w:val="43"/>
          <w:szCs w:val="43"/>
          <w:color w:val="464D9E"/>
          <w:spacing w:val="0"/>
          <w:w w:val="100"/>
          <w:i/>
          <w:position w:val="-36"/>
        </w:rPr>
      </w:r>
      <w:r>
        <w:rPr>
          <w:rFonts w:ascii="Arial" w:hAnsi="Arial" w:cs="Arial" w:eastAsia="Arial"/>
          <w:sz w:val="21"/>
          <w:szCs w:val="21"/>
          <w:color w:val="ACAFB1"/>
          <w:spacing w:val="7"/>
          <w:w w:val="75"/>
          <w:i/>
          <w:position w:val="-16"/>
        </w:rPr>
        <w:t>·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58"/>
          <w:i/>
          <w:position w:val="-16"/>
        </w:rPr>
        <w:t>l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00"/>
          <w:i/>
          <w:position w:val="-16"/>
        </w:rPr>
        <w:t>  </w:t>
      </w:r>
      <w:r>
        <w:rPr>
          <w:rFonts w:ascii="Arial" w:hAnsi="Arial" w:cs="Arial" w:eastAsia="Arial"/>
          <w:sz w:val="21"/>
          <w:szCs w:val="21"/>
          <w:color w:val="343434"/>
          <w:spacing w:val="14"/>
          <w:w w:val="100"/>
          <w:i/>
          <w:position w:val="-16"/>
        </w:rPr>
        <w:t> </w:t>
      </w:r>
      <w:r>
        <w:rPr>
          <w:rFonts w:ascii="Arial" w:hAnsi="Arial" w:cs="Arial" w:eastAsia="Arial"/>
          <w:sz w:val="21"/>
          <w:szCs w:val="21"/>
          <w:color w:val="4F5050"/>
          <w:spacing w:val="0"/>
          <w:w w:val="182"/>
          <w:i/>
          <w:position w:val="-16"/>
        </w:rPr>
        <w:t>t</w:t>
      </w:r>
      <w:r>
        <w:rPr>
          <w:rFonts w:ascii="Arial" w:hAnsi="Arial" w:cs="Arial" w:eastAsia="Arial"/>
          <w:sz w:val="21"/>
          <w:szCs w:val="21"/>
          <w:color w:val="707597"/>
          <w:spacing w:val="0"/>
          <w:w w:val="90"/>
          <w:position w:val="-16"/>
        </w:rPr>
        <w:t>.</w:t>
      </w:r>
      <w:r>
        <w:rPr>
          <w:rFonts w:ascii="Arial" w:hAnsi="Arial" w:cs="Arial" w:eastAsia="Arial"/>
          <w:sz w:val="21"/>
          <w:szCs w:val="21"/>
          <w:color w:val="707597"/>
          <w:spacing w:val="-25"/>
          <w:w w:val="100"/>
          <w:position w:val="-16"/>
        </w:rPr>
        <w:t> </w:t>
      </w:r>
      <w:r>
        <w:rPr>
          <w:rFonts w:ascii="Arial" w:hAnsi="Arial" w:cs="Arial" w:eastAsia="Arial"/>
          <w:sz w:val="21"/>
          <w:szCs w:val="21"/>
          <w:color w:val="4F6449"/>
          <w:spacing w:val="0"/>
          <w:w w:val="100"/>
          <w:position w:val="-16"/>
        </w:rPr>
        <w:t>.</w:t>
      </w:r>
      <w:r>
        <w:rPr>
          <w:rFonts w:ascii="Arial" w:hAnsi="Arial" w:cs="Arial" w:eastAsia="Arial"/>
          <w:sz w:val="21"/>
          <w:szCs w:val="21"/>
          <w:color w:val="4F6449"/>
          <w:spacing w:val="5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0"/>
          <w:w w:val="65"/>
          <w:position w:val="-16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-35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7999A"/>
          <w:spacing w:val="-19"/>
          <w:w w:val="58"/>
          <w:position w:val="-16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ACAFB1"/>
          <w:spacing w:val="-30"/>
          <w:w w:val="155"/>
          <w:position w:val="-16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6B6B6D"/>
          <w:spacing w:val="-46"/>
          <w:w w:val="116"/>
          <w:position w:val="-16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97999A"/>
          <w:spacing w:val="0"/>
          <w:w w:val="77"/>
          <w:position w:val="-16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97999A"/>
          <w:spacing w:val="-6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828585"/>
          <w:spacing w:val="0"/>
          <w:w w:val="56"/>
          <w:position w:val="-16"/>
        </w:rPr>
        <w:t>..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20" w:right="340"/>
          <w:cols w:num="2" w:equalWidth="0">
            <w:col w:w="801" w:space="1257"/>
            <w:col w:w="9202"/>
          </w:cols>
        </w:sectPr>
      </w:pPr>
      <w:rPr/>
    </w:p>
    <w:p>
      <w:pPr>
        <w:spacing w:before="89" w:after="0" w:line="512" w:lineRule="exact"/>
        <w:ind w:left="1685" w:right="-20"/>
        <w:jc w:val="left"/>
        <w:tabs>
          <w:tab w:pos="2720" w:val="left"/>
          <w:tab w:pos="3180" w:val="left"/>
        </w:tabs>
        <w:rPr>
          <w:rFonts w:ascii="Arial" w:hAnsi="Arial" w:cs="Arial" w:eastAsia="Arial"/>
          <w:sz w:val="33"/>
          <w:szCs w:val="33"/>
        </w:rPr>
      </w:pPr>
      <w:rPr/>
      <w:r>
        <w:rPr/>
        <w:pict>
          <v:group style="position:absolute;margin-left:20.174248pt;margin-top:16.753357pt;width:554.374019pt;height:774.788114pt;mso-position-horizontal-relative:page;mso-position-vertical-relative:page;z-index:-16984" coordorigin="403,335" coordsize="11087,15496">
            <v:group style="position:absolute;left:420;top:354;width:8638;height:2" coordorigin="420,354" coordsize="8638,2">
              <v:shape style="position:absolute;left:420;top:354;width:8638;height:2" coordorigin="420,354" coordsize="8638,0" path="m420,354l9058,354e" filled="f" stroked="t" strokeweight=".716246pt" strokecolor="#747474">
                <v:path arrowok="t"/>
              </v:shape>
            </v:group>
            <v:group style="position:absolute;left:427;top:345;width:2;height:555" coordorigin="427,345" coordsize="2,555">
              <v:shape style="position:absolute;left:427;top:345;width:2;height:555" coordorigin="427,345" coordsize="0,555" path="m427,900l427,345e" filled="f" stroked="t" strokeweight=".477497pt" strokecolor="#545454">
                <v:path arrowok="t"/>
              </v:shape>
            </v:group>
            <v:group style="position:absolute;left:1132;top:354;width:583;height:2" coordorigin="1132,354" coordsize="583,2">
              <v:shape style="position:absolute;left:1132;top:354;width:583;height:2" coordorigin="1132,354" coordsize="583,0" path="m1132,354l1714,354e" filled="f" stroked="t" strokeweight=".477497pt" strokecolor="#575757">
                <v:path arrowok="t"/>
              </v:shape>
            </v:group>
            <v:group style="position:absolute;left:2361;top:345;width:2;height:862" coordorigin="2361,345" coordsize="2,862">
              <v:shape style="position:absolute;left:2361;top:345;width:2;height:862" coordorigin="2361,345" coordsize="0,862" path="m2361,1206l2361,345e" filled="f" stroked="t" strokeweight=".954994pt" strokecolor="#707070">
                <v:path arrowok="t"/>
              </v:shape>
            </v:group>
            <v:group style="position:absolute;left:2321;top:359;width:697;height:2" coordorigin="2321,359" coordsize="697,2">
              <v:shape style="position:absolute;left:2321;top:359;width:697;height:2" coordorigin="2321,359" coordsize="697,0" path="m2321,359l3018,359e" filled="f" stroked="t" strokeweight=".477497pt" strokecolor="#5B5B5B">
                <v:path arrowok="t"/>
              </v:shape>
            </v:group>
            <v:group style="position:absolute;left:3810;top:366;width:5434;height:2" coordorigin="3810,366" coordsize="5434,2">
              <v:shape style="position:absolute;left:3810;top:366;width:5434;height:2" coordorigin="3810,366" coordsize="5434,0" path="m3810,366l9244,366e" filled="f" stroked="t" strokeweight=".716246pt" strokecolor="#747474">
                <v:path arrowok="t"/>
              </v:shape>
            </v:group>
            <v:group style="position:absolute;left:7310;top:369;width:420;height:2" coordorigin="7310,369" coordsize="420,2">
              <v:shape style="position:absolute;left:7310;top:369;width:420;height:2" coordorigin="7310,369" coordsize="420,0" path="m7310,369l7731,369e" filled="f" stroked="t" strokeweight=".477497pt" strokecolor="#4B4B4B">
                <v:path arrowok="t"/>
              </v:shape>
            </v:group>
            <v:group style="position:absolute;left:9080;top:359;width:2;height:541" coordorigin="9080,359" coordsize="2,541">
              <v:shape style="position:absolute;left:9080;top:359;width:2;height:541" coordorigin="9080,359" coordsize="0,541" path="m9080,900l9080,359e" filled="f" stroked="t" strokeweight=".716246pt" strokecolor="#5B5B5B">
                <v:path arrowok="t"/>
              </v:shape>
            </v:group>
            <v:group style="position:absolute;left:9173;top:369;width:339;height:2" coordorigin="9173,369" coordsize="339,2">
              <v:shape style="position:absolute;left:9173;top:369;width:339;height:2" coordorigin="9173,369" coordsize="339,0" path="m9173,369l9512,369e" filled="f" stroked="t" strokeweight=".477497pt" strokecolor="#6B6B6B">
                <v:path arrowok="t"/>
              </v:shape>
            </v:group>
            <v:group style="position:absolute;left:9454;top:369;width:702;height:2" coordorigin="9454,369" coordsize="702,2">
              <v:shape style="position:absolute;left:9454;top:369;width:702;height:2" coordorigin="9454,369" coordsize="702,0" path="m9454,369l10156,369e" filled="f" stroked="t" strokeweight=".477497pt" strokecolor="#4F4F4F">
                <v:path arrowok="t"/>
              </v:shape>
            </v:group>
            <v:group style="position:absolute;left:10099;top:369;width:1351;height:2" coordorigin="10099,369" coordsize="1351,2">
              <v:shape style="position:absolute;left:10099;top:369;width:1351;height:2" coordorigin="10099,369" coordsize="1351,0" path="m10099,369l11450,369e" filled="f" stroked="t" strokeweight=".716246pt" strokecolor="#808080">
                <v:path arrowok="t"/>
              </v:shape>
            </v:group>
            <v:group style="position:absolute;left:9082;top:842;width:2;height:584" coordorigin="9082,842" coordsize="2,584">
              <v:shape style="position:absolute;left:9082;top:842;width:2;height:584" coordorigin="9082,842" coordsize="0,584" path="m9082,1426l9082,842e" filled="f" stroked="t" strokeweight=".477497pt" strokecolor="#343434">
                <v:path arrowok="t"/>
              </v:shape>
            </v:group>
            <v:group style="position:absolute;left:2359;top:1149;width:2;height:737" coordorigin="2359,1149" coordsize="2,737">
              <v:shape style="position:absolute;left:2359;top:1149;width:2;height:737" coordorigin="2359,1149" coordsize="0,737" path="m2359,1886l2359,1149e" filled="f" stroked="t" strokeweight=".477497pt" strokecolor="#3B3B3B">
                <v:path arrowok="t"/>
              </v:shape>
            </v:group>
            <v:group style="position:absolute;left:415;top:1881;width:6575;height:2" coordorigin="415,1881" coordsize="6575,2">
              <v:shape style="position:absolute;left:415;top:1881;width:6575;height:2" coordorigin="415,1881" coordsize="6575,0" path="m415,1881l6991,1881e" filled="f" stroked="t" strokeweight=".716246pt" strokecolor="#747474">
                <v:path arrowok="t"/>
              </v:shape>
            </v:group>
            <v:group style="position:absolute;left:425;top:345;width:2;height:1565" coordorigin="425,345" coordsize="2,1565">
              <v:shape style="position:absolute;left:425;top:345;width:2;height:1565" coordorigin="425,345" coordsize="0,1565" path="m425,1910l425,345e" filled="f" stroked="t" strokeweight=".716246pt" strokecolor="#676767">
                <v:path arrowok="t"/>
              </v:shape>
            </v:group>
            <v:group style="position:absolute;left:2321;top:1881;width:697;height:2" coordorigin="2321,1881" coordsize="697,2">
              <v:shape style="position:absolute;left:2321;top:1881;width:697;height:2" coordorigin="2321,1881" coordsize="697,0" path="m2321,1881l3018,1881e" filled="f" stroked="t" strokeweight=".477497pt" strokecolor="#4F4F4F">
                <v:path arrowok="t"/>
              </v:shape>
            </v:group>
            <v:group style="position:absolute;left:6895;top:1888;width:1351;height:2" coordorigin="6895,1888" coordsize="1351,2">
              <v:shape style="position:absolute;left:6895;top:1888;width:1351;height:2" coordorigin="6895,1888" coordsize="1351,0" path="m6895,1888l8246,1888e" filled="f" stroked="t" strokeweight=".477497pt" strokecolor="#5B5B5B">
                <v:path arrowok="t"/>
              </v:shape>
            </v:group>
            <v:group style="position:absolute;left:9082;top:1369;width:2;height:531" coordorigin="9082,1369" coordsize="2,531">
              <v:shape style="position:absolute;left:9082;top:1369;width:2;height:531" coordorigin="9082,1369" coordsize="0,531" path="m9082,1900l9082,1369e" filled="f" stroked="t" strokeweight=".477497pt" strokecolor="#4F4F4F">
                <v:path arrowok="t"/>
              </v:shape>
            </v:group>
            <v:group style="position:absolute;left:8189;top:1888;width:1323;height:2" coordorigin="8189,1888" coordsize="1323,2">
              <v:shape style="position:absolute;left:8189;top:1888;width:1323;height:2" coordorigin="8189,1888" coordsize="1323,0" path="m8189,1888l9512,1888e" filled="f" stroked="t" strokeweight=".954994pt" strokecolor="#7C7C7C">
                <v:path arrowok="t"/>
              </v:shape>
            </v:group>
            <v:group style="position:absolute;left:9454;top:1891;width:702;height:2" coordorigin="9454,1891" coordsize="702,2">
              <v:shape style="position:absolute;left:9454;top:1891;width:702;height:2" coordorigin="9454,1891" coordsize="702,0" path="m9454,1891l10156,1891e" filled="f" stroked="t" strokeweight=".477497pt" strokecolor="#4B4B4B">
                <v:path arrowok="t"/>
              </v:shape>
            </v:group>
            <v:group style="position:absolute;left:10099;top:1891;width:1356;height:2" coordorigin="10099,1891" coordsize="1356,2">
              <v:shape style="position:absolute;left:10099;top:1891;width:1356;height:2" coordorigin="10099,1891" coordsize="1356,0" path="m10099,1891l11455,1891e" filled="f" stroked="t" strokeweight=".716246pt" strokecolor="#777777">
                <v:path arrowok="t"/>
              </v:shape>
            </v:group>
            <v:group style="position:absolute;left:11446;top:364;width:2;height:1546" coordorigin="11446,364" coordsize="2,1546">
              <v:shape style="position:absolute;left:11446;top:364;width:2;height:1546" coordorigin="11446,364" coordsize="0,1546" path="m11446,1910l11446,364e" filled="f" stroked="t" strokeweight=".954994pt" strokecolor="#777777">
                <v:path arrowok="t"/>
              </v:shape>
            </v:group>
            <v:group style="position:absolute;left:420;top:2116;width:2598;height:2" coordorigin="420,2116" coordsize="2598,2">
              <v:shape style="position:absolute;left:420;top:2116;width:2598;height:2" coordorigin="420,2116" coordsize="2598,0" path="m420,2116l3018,2116e" filled="f" stroked="t" strokeweight=".716246pt" strokecolor="#6B6B6B">
                <v:path arrowok="t"/>
              </v:shape>
            </v:group>
            <v:group style="position:absolute;left:425;top:1838;width:2;height:311" coordorigin="425,1838" coordsize="2,311">
              <v:shape style="position:absolute;left:425;top:1838;width:2;height:311" coordorigin="425,1838" coordsize="0,311" path="m425,2149l425,1838e" filled="f" stroked="t" strokeweight=".477497pt" strokecolor="#575757">
                <v:path arrowok="t"/>
              </v:shape>
            </v:group>
            <v:group style="position:absolute;left:2960;top:2125;width:8490;height:2" coordorigin="2960,2125" coordsize="8490,2">
              <v:shape style="position:absolute;left:2960;top:2125;width:8490;height:2" coordorigin="2960,2125" coordsize="8490,0" path="m2960,2125l11450,2125e" filled="f" stroked="t" strokeweight=".716246pt" strokecolor="#747474">
                <v:path arrowok="t"/>
              </v:shape>
            </v:group>
            <v:group style="position:absolute;left:9454;top:2130;width:702;height:2" coordorigin="9454,2130" coordsize="702,2">
              <v:shape style="position:absolute;left:9454;top:2130;width:702;height:2" coordorigin="9454,2130" coordsize="702,0" path="m9454,2130l10156,2130e" filled="f" stroked="t" strokeweight=".477497pt" strokecolor="#484848">
                <v:path arrowok="t"/>
              </v:shape>
            </v:group>
            <v:group style="position:absolute;left:11450;top:369;width:2;height:4241" coordorigin="11450,369" coordsize="2,4241">
              <v:shape style="position:absolute;left:11450;top:369;width:2;height:4241" coordorigin="11450,369" coordsize="0,4241" path="m11450,4609l11450,369e" filled="f" stroked="t" strokeweight=".477497pt" strokecolor="#646464">
                <v:path arrowok="t"/>
              </v:shape>
            </v:group>
            <v:group style="position:absolute;left:420;top:2357;width:2598;height:2" coordorigin="420,2357" coordsize="2598,2">
              <v:shape style="position:absolute;left:420;top:2357;width:2598;height:2" coordorigin="420,2357" coordsize="2598,0" path="m420,2357l3018,2357e" filled="f" stroked="t" strokeweight=".477497pt" strokecolor="#707070">
                <v:path arrowok="t"/>
              </v:shape>
            </v:group>
            <v:group style="position:absolute;left:425;top:2077;width:2;height:795" coordorigin="425,2077" coordsize="2,795">
              <v:shape style="position:absolute;left:425;top:2077;width:2;height:795" coordorigin="425,2077" coordsize="0,795" path="m425,2872l425,2077e" filled="f" stroked="t" strokeweight=".477497pt" strokecolor="#3F3F3F">
                <v:path arrowok="t"/>
              </v:shape>
            </v:group>
            <v:group style="position:absolute;left:2836;top:2360;width:458;height:2" coordorigin="2836,2360" coordsize="458,2">
              <v:shape style="position:absolute;left:2836;top:2360;width:458;height:2" coordorigin="2836,2360" coordsize="458,0" path="m2836,2360l3295,2360e" filled="f" stroked="t" strokeweight=".954994pt" strokecolor="#878787">
                <v:path arrowok="t"/>
              </v:shape>
            </v:group>
            <v:group style="position:absolute;left:3237;top:2367;width:6088;height:2" coordorigin="3237,2367" coordsize="6088,2">
              <v:shape style="position:absolute;left:3237;top:2367;width:6088;height:2" coordorigin="3237,2367" coordsize="6088,0" path="m3237,2367l9326,2367e" filled="f" stroked="t" strokeweight=".716246pt" strokecolor="#747474">
                <v:path arrowok="t"/>
              </v:shape>
            </v:group>
            <v:group style="position:absolute;left:9173;top:2367;width:339;height:2" coordorigin="9173,2367" coordsize="339,2">
              <v:shape style="position:absolute;left:9173;top:2367;width:339;height:2" coordorigin="9173,2367" coordsize="339,0" path="m9173,2367l9512,2367e" filled="f" stroked="t" strokeweight=".716246pt" strokecolor="#878787">
                <v:path arrowok="t"/>
              </v:shape>
            </v:group>
            <v:group style="position:absolute;left:9454;top:2369;width:702;height:2" coordorigin="9454,2369" coordsize="702,2">
              <v:shape style="position:absolute;left:9454;top:2369;width:702;height:2" coordorigin="9454,2369" coordsize="702,0" path="m9454,2369l10156,2369e" filled="f" stroked="t" strokeweight=".477497pt" strokecolor="#545454">
                <v:path arrowok="t"/>
              </v:shape>
            </v:group>
            <v:group style="position:absolute;left:10099;top:2369;width:1351;height:2" coordorigin="10099,2369" coordsize="1351,2">
              <v:shape style="position:absolute;left:10099;top:2369;width:1351;height:2" coordorigin="10099,2369" coordsize="1351,0" path="m10099,2369l11450,2369e" filled="f" stroked="t" strokeweight=".954994pt" strokecolor="#808080">
                <v:path arrowok="t"/>
              </v:shape>
            </v:group>
            <v:group style="position:absolute;left:420;top:2604;width:11030;height:2" coordorigin="420,2604" coordsize="11030,2">
              <v:shape style="position:absolute;left:420;top:2604;width:11030;height:2" coordorigin="420,2604" coordsize="11030,0" path="m420,2604l11450,2604e" filled="f" stroked="t" strokeweight=".716246pt" strokecolor="#747474">
                <v:path arrowok="t"/>
              </v:shape>
            </v:group>
            <v:group style="position:absolute;left:3734;top:2604;width:134;height:2" coordorigin="3734,2604" coordsize="134,2">
              <v:shape style="position:absolute;left:3734;top:2604;width:134;height:2" coordorigin="3734,2604" coordsize="134,0" path="m3734,2604l3868,2604e" filled="f" stroked="t" strokeweight=".477497pt" strokecolor="#444444">
                <v:path arrowok="t"/>
              </v:shape>
            </v:group>
            <v:group style="position:absolute;left:6895;top:2609;width:836;height:2" coordorigin="6895,2609" coordsize="836,2">
              <v:shape style="position:absolute;left:6895;top:2609;width:836;height:2" coordorigin="6895,2609" coordsize="836,0" path="m6895,2609l7731,2609e" filled="f" stroked="t" strokeweight=".477497pt" strokecolor="#545454">
                <v:path arrowok="t"/>
              </v:shape>
            </v:group>
            <v:group style="position:absolute;left:9044;top:2611;width:186;height:2" coordorigin="9044,2611" coordsize="186,2">
              <v:shape style="position:absolute;left:9044;top:2611;width:186;height:2" coordorigin="9044,2611" coordsize="186,0" path="m9044,2611l9230,2611e" filled="f" stroked="t" strokeweight=".716246pt" strokecolor="#777777">
                <v:path arrowok="t"/>
              </v:shape>
            </v:group>
            <v:group style="position:absolute;left:9173;top:2609;width:984;height:2" coordorigin="9173,2609" coordsize="984,2">
              <v:shape style="position:absolute;left:9173;top:2609;width:984;height:2" coordorigin="9173,2609" coordsize="984,0" path="m9173,2609l10156,2609e" filled="f" stroked="t" strokeweight=".477497pt" strokecolor="#5B5B5B">
                <v:path arrowok="t"/>
              </v:shape>
            </v:group>
            <v:group style="position:absolute;left:420;top:2845;width:8810;height:2" coordorigin="420,2845" coordsize="8810,2">
              <v:shape style="position:absolute;left:420;top:2845;width:8810;height:2" coordorigin="420,2845" coordsize="8810,0" path="m420,2845l9230,2845e" filled="f" stroked="t" strokeweight=".716246pt" strokecolor="#707070">
                <v:path arrowok="t"/>
              </v:shape>
            </v:group>
            <v:group style="position:absolute;left:6661;top:2848;width:291;height:2" coordorigin="6661,2848" coordsize="291,2">
              <v:shape style="position:absolute;left:6661;top:2848;width:291;height:2" coordorigin="6661,2848" coordsize="291,0" path="m6661,2848l6952,2848e" filled="f" stroked="t" strokeweight=".477497pt" strokecolor="#646464">
                <v:path arrowok="t"/>
              </v:shape>
            </v:group>
            <v:group style="position:absolute;left:6895;top:2848;width:473;height:2" coordorigin="6895,2848" coordsize="473,2">
              <v:shape style="position:absolute;left:6895;top:2848;width:473;height:2" coordorigin="6895,2848" coordsize="473,0" path="m6895,2848l7368,2848e" filled="f" stroked="t" strokeweight=".477497pt" strokecolor="#4F4F4F">
                <v:path arrowok="t"/>
              </v:shape>
            </v:group>
            <v:group style="position:absolute;left:9173;top:2848;width:984;height:2" coordorigin="9173,2848" coordsize="984,2">
              <v:shape style="position:absolute;left:9173;top:2848;width:984;height:2" coordorigin="9173,2848" coordsize="984,0" path="m9173,2848l10156,2848e" filled="f" stroked="t" strokeweight=".477497pt" strokecolor="#606060">
                <v:path arrowok="t"/>
              </v:shape>
            </v:group>
            <v:group style="position:absolute;left:10099;top:2848;width:1356;height:2" coordorigin="10099,2848" coordsize="1356,2">
              <v:shape style="position:absolute;left:10099;top:2848;width:1356;height:2" coordorigin="10099,2848" coordsize="1356,0" path="m10099,2848l11455,2848e" filled="f" stroked="t" strokeweight=".716246pt" strokecolor="#7C7C7C">
                <v:path arrowok="t"/>
              </v:shape>
            </v:group>
            <v:group style="position:absolute;left:415;top:3080;width:3075;height:2" coordorigin="415,3080" coordsize="3075,2">
              <v:shape style="position:absolute;left:415;top:3080;width:3075;height:2" coordorigin="415,3080" coordsize="3075,0" path="m415,3080l3491,3080e" filled="f" stroked="t" strokeweight=".716246pt" strokecolor="#747474">
                <v:path arrowok="t"/>
              </v:shape>
            </v:group>
            <v:group style="position:absolute;left:425;top:2800;width:2;height:325" coordorigin="425,2800" coordsize="2,325">
              <v:shape style="position:absolute;left:425;top:2800;width:2;height:325" coordorigin="425,2800" coordsize="0,325" path="m425,3125l425,2800e" filled="f" stroked="t" strokeweight=".477497pt" strokecolor="#5B5B5B">
                <v:path arrowok="t"/>
              </v:shape>
            </v:group>
            <v:group style="position:absolute;left:3433;top:3082;width:435;height:2" coordorigin="3433,3082" coordsize="435,2">
              <v:shape style="position:absolute;left:3433;top:3082;width:435;height:2" coordorigin="3433,3082" coordsize="435,0" path="m3433,3082l3868,3082e" filled="f" stroked="t" strokeweight=".477497pt" strokecolor="#484848">
                <v:path arrowok="t"/>
              </v:shape>
            </v:group>
            <v:group style="position:absolute;left:3810;top:3087;width:7626;height:2" coordorigin="3810,3087" coordsize="7626,2">
              <v:shape style="position:absolute;left:3810;top:3087;width:7626;height:2" coordorigin="3810,3087" coordsize="7626,0" path="m3810,3087l11436,3087e" filled="f" stroked="t" strokeweight=".716246pt" strokecolor="#747474">
                <v:path arrowok="t"/>
              </v:shape>
            </v:group>
            <v:group style="position:absolute;left:6661;top:3087;width:291;height:2" coordorigin="6661,3087" coordsize="291,2">
              <v:shape style="position:absolute;left:6661;top:3087;width:291;height:2" coordorigin="6661,3087" coordsize="291,0" path="m6661,3087l6952,3087e" filled="f" stroked="t" strokeweight=".477497pt" strokecolor="#646464">
                <v:path arrowok="t"/>
              </v:shape>
            </v:group>
            <v:group style="position:absolute;left:9397;top:3090;width:2058;height:2" coordorigin="9397,3090" coordsize="2058,2">
              <v:shape style="position:absolute;left:9397;top:3090;width:2058;height:2" coordorigin="9397,3090" coordsize="2058,0" path="m9397,3090l11455,3090e" filled="f" stroked="t" strokeweight=".477497pt" strokecolor="#747474">
                <v:path arrowok="t"/>
              </v:shape>
            </v:group>
            <v:group style="position:absolute;left:425;top:3054;width:2;height:1307" coordorigin="425,3054" coordsize="2,1307">
              <v:shape style="position:absolute;left:425;top:3054;width:2;height:1307" coordorigin="425,3054" coordsize="0,1307" path="m425,4360l425,3054e" filled="f" stroked="t" strokeweight=".954994pt" strokecolor="#707070">
                <v:path arrowok="t"/>
              </v:shape>
            </v:group>
            <v:group style="position:absolute;left:3846;top:3078;width:2;height:464" coordorigin="3846,3078" coordsize="2,464">
              <v:shape style="position:absolute;left:3846;top:3078;width:2;height:464" coordorigin="3846,3078" coordsize="0,464" path="m3846,3542l3846,3078e" filled="f" stroked="t" strokeweight=".716246pt" strokecolor="#575757">
                <v:path arrowok="t"/>
              </v:shape>
            </v:group>
            <v:group style="position:absolute;left:6933;top:3082;width:2;height:718" coordorigin="6933,3082" coordsize="2,718">
              <v:shape style="position:absolute;left:6933;top:3082;width:2;height:718" coordorigin="6933,3082" coordsize="0,718" path="m6933,3800l6933,3082e" filled="f" stroked="t" strokeweight=".477497pt" strokecolor="#484848">
                <v:path arrowok="t"/>
              </v:shape>
            </v:group>
            <v:group style="position:absolute;left:6928;top:3298;width:1943;height:2" coordorigin="6928,3298" coordsize="1943,2">
              <v:shape style="position:absolute;left:6928;top:3298;width:1943;height:2" coordorigin="6928,3298" coordsize="1943,0" path="m6928,3298l8872,3298e" filled="f" stroked="t" strokeweight=".716246pt" strokecolor="#3B3B3B">
                <v:path arrowok="t"/>
              </v:shape>
            </v:group>
            <v:group style="position:absolute;left:9072;top:3317;width:1055;height:2" coordorigin="9072,3317" coordsize="1055,2">
              <v:shape style="position:absolute;left:9072;top:3317;width:1055;height:2" coordorigin="9072,3317" coordsize="1055,0" path="m9072,3317l10128,3317e" filled="f" stroked="t" strokeweight=".238749pt" strokecolor="#000000">
                <v:path arrowok="t"/>
              </v:shape>
            </v:group>
            <v:group style="position:absolute;left:10128;top:3317;width:1323;height:2" coordorigin="10128,3317" coordsize="1323,2">
              <v:shape style="position:absolute;left:10128;top:3317;width:1323;height:2" coordorigin="10128,3317" coordsize="1323,0" path="m10128,3317l11450,3317e" filled="f" stroked="t" strokeweight=".238749pt" strokecolor="#4F4F4F">
                <v:path arrowok="t"/>
              </v:shape>
            </v:group>
            <v:group style="position:absolute;left:3844;top:3513;width:1996;height:2" coordorigin="3844,3513" coordsize="1996,2">
              <v:shape style="position:absolute;left:3844;top:3513;width:1996;height:2" coordorigin="3844,3513" coordsize="1996,0" path="m3844,3513l5840,3513e" filled="f" stroked="t" strokeweight=".716246pt" strokecolor="#777777">
                <v:path arrowok="t"/>
              </v:shape>
            </v:group>
            <v:group style="position:absolute;left:415;top:3781;width:3376;height:2" coordorigin="415,3781" coordsize="3376,2">
              <v:shape style="position:absolute;left:415;top:3781;width:3376;height:2" coordorigin="415,3781" coordsize="3376,0" path="m415,3781l3791,3781e" filled="f" stroked="t" strokeweight=".716246pt" strokecolor="#777777">
                <v:path arrowok="t"/>
              </v:shape>
            </v:group>
            <v:group style="position:absolute;left:1132;top:3781;width:583;height:2" coordorigin="1132,3781" coordsize="583,2">
              <v:shape style="position:absolute;left:1132;top:3781;width:583;height:2" coordorigin="1132,3781" coordsize="583,0" path="m1132,3781l1714,3781e" filled="f" stroked="t" strokeweight=".477497pt" strokecolor="#575757">
                <v:path arrowok="t"/>
              </v:shape>
            </v:group>
            <v:group style="position:absolute;left:2325;top:3786;width:721;height:2" coordorigin="2325,3786" coordsize="721,2">
              <v:shape style="position:absolute;left:2325;top:3786;width:721;height:2" coordorigin="2325,3786" coordsize="721,0" path="m2325,3786l3046,3786e" filled="f" stroked="t" strokeweight=".477497pt" strokecolor="#606060">
                <v:path arrowok="t"/>
              </v:shape>
            </v:group>
            <v:group style="position:absolute;left:3853;top:3484;width:2;height:311" coordorigin="3853,3484" coordsize="2,311">
              <v:shape style="position:absolute;left:3853;top:3484;width:2;height:311" coordorigin="3853,3484" coordsize="0,311" path="m3853,3796l3853,3484e" filled="f" stroked="t" strokeweight=".954994pt" strokecolor="#383838">
                <v:path arrowok="t"/>
              </v:shape>
            </v:group>
            <v:group style="position:absolute;left:3300;top:3784;width:2598;height:2" coordorigin="3300,3784" coordsize="2598,2">
              <v:shape style="position:absolute;left:3300;top:3784;width:2598;height:2" coordorigin="3300,3784" coordsize="2598,0" path="m3300,3784l5897,3784e" filled="f" stroked="t" strokeweight=".954994pt" strokecolor="#4F4F4F">
                <v:path arrowok="t"/>
              </v:shape>
            </v:group>
            <v:group style="position:absolute;left:4851;top:3781;width:210;height:2" coordorigin="4851,3781" coordsize="210,2">
              <v:shape style="position:absolute;left:4851;top:3781;width:210;height:2" coordorigin="4851,3781" coordsize="210,0" path="m4851,3781l5061,3781e" filled="f" stroked="t" strokeweight=".954994pt" strokecolor="#3B3B3B">
                <v:path arrowok="t"/>
              </v:shape>
            </v:group>
            <v:group style="position:absolute;left:5620;top:3788;width:1098;height:2" coordorigin="5620,3788" coordsize="1098,2">
              <v:shape style="position:absolute;left:5620;top:3788;width:1098;height:2" coordorigin="5620,3788" coordsize="1098,0" path="m5620,3788l6718,3788e" filled="f" stroked="t" strokeweight=".477497pt" strokecolor="#646464">
                <v:path arrowok="t"/>
              </v:shape>
            </v:group>
            <v:group style="position:absolute;left:6504;top:3791;width:998;height:2" coordorigin="6504,3791" coordsize="998,2">
              <v:shape style="position:absolute;left:6504;top:3791;width:998;height:2" coordorigin="6504,3791" coordsize="998,0" path="m6504,3791l7501,3791e" filled="f" stroked="t" strokeweight=".954994pt" strokecolor="#7C7C7C">
                <v:path arrowok="t"/>
              </v:shape>
            </v:group>
            <v:group style="position:absolute;left:11450;top:3484;width:2;height:321" coordorigin="11450,3484" coordsize="2,321">
              <v:shape style="position:absolute;left:11450;top:3484;width:2;height:321" coordorigin="11450,3484" coordsize="0,321" path="m11450,3805l11450,3484e" filled="f" stroked="t" strokeweight=".477497pt" strokecolor="#444444">
                <v:path arrowok="t"/>
              </v:shape>
            </v:group>
            <v:group style="position:absolute;left:415;top:4092;width:4799;height:2" coordorigin="415,4092" coordsize="4799,2">
              <v:shape style="position:absolute;left:415;top:4092;width:4799;height:2" coordorigin="415,4092" coordsize="4799,0" path="m415,4092l5214,4092e" filled="f" stroked="t" strokeweight=".716246pt" strokecolor="#747474">
                <v:path arrowok="t"/>
              </v:shape>
            </v:group>
            <v:group style="position:absolute;left:2361;top:3772;width:2;height:1259" coordorigin="2361,3772" coordsize="2,1259">
              <v:shape style="position:absolute;left:2361;top:3772;width:2;height:1259" coordorigin="2361,3772" coordsize="0,1259" path="m2361,5030l2361,3772e" filled="f" stroked="t" strokeweight=".477497pt" strokecolor="#484848">
                <v:path arrowok="t"/>
              </v:shape>
            </v:group>
            <v:group style="position:absolute;left:2321;top:4092;width:697;height:2" coordorigin="2321,4092" coordsize="697,2">
              <v:shape style="position:absolute;left:2321;top:4092;width:697;height:2" coordorigin="2321,4092" coordsize="697,0" path="m2321,4092l3018,4092e" filled="f" stroked="t" strokeweight=".477497pt" strokecolor="#545454">
                <v:path arrowok="t"/>
              </v:shape>
            </v:group>
            <v:group style="position:absolute;left:4985;top:4102;width:3433;height:2" coordorigin="4985,4102" coordsize="3433,2">
              <v:shape style="position:absolute;left:4985;top:4102;width:3433;height:2" coordorigin="4985,4102" coordsize="3433,0" path="m4985,4102l8418,4102e" filled="f" stroked="t" strokeweight=".716246pt" strokecolor="#747474">
                <v:path arrowok="t"/>
              </v:shape>
            </v:group>
            <v:group style="position:absolute;left:9693;top:4102;width:463;height:2" coordorigin="9693,4102" coordsize="463,2">
              <v:shape style="position:absolute;left:9693;top:4102;width:463;height:2" coordorigin="9693,4102" coordsize="463,0" path="m9693,4102l10156,4102e" filled="f" stroked="t" strokeweight=".477497pt" strokecolor="#484848">
                <v:path arrowok="t"/>
              </v:shape>
            </v:group>
            <v:group style="position:absolute;left:9540;top:4102;width:1920;height:2" coordorigin="9540,4102" coordsize="1920,2">
              <v:shape style="position:absolute;left:9540;top:4102;width:1920;height:2" coordorigin="9540,4102" coordsize="1920,0" path="m9540,4102l11460,4102e" filled="f" stroked="t" strokeweight=".716246pt" strokecolor="#707070">
                <v:path arrowok="t"/>
              </v:shape>
            </v:group>
            <v:group style="position:absolute;left:2354;top:4336;width:2555;height:2" coordorigin="2354,4336" coordsize="2555,2">
              <v:shape style="position:absolute;left:2354;top:4336;width:2555;height:2" coordorigin="2354,4336" coordsize="2555,0" path="m2354,4336l4909,4336e" filled="f" stroked="t" strokeweight=".716246pt" strokecolor="#747474">
                <v:path arrowok="t"/>
              </v:shape>
            </v:group>
            <v:group style="position:absolute;left:4851;top:4341;width:191;height:2" coordorigin="4851,4341" coordsize="191,2">
              <v:shape style="position:absolute;left:4851;top:4341;width:191;height:2" coordorigin="4851,4341" coordsize="191,0" path="m4851,4341l5042,4341e" filled="f" stroked="t" strokeweight=".477497pt" strokecolor="#4F4F4F">
                <v:path arrowok="t"/>
              </v:shape>
            </v:group>
            <v:group style="position:absolute;left:4985;top:4341;width:692;height:2" coordorigin="4985,4341" coordsize="692,2">
              <v:shape style="position:absolute;left:4985;top:4341;width:692;height:2" coordorigin="4985,4341" coordsize="692,0" path="m4985,4341l5677,4341e" filled="f" stroked="t" strokeweight=".477497pt" strokecolor="#6B6B6B">
                <v:path arrowok="t"/>
              </v:shape>
            </v:group>
            <v:group style="position:absolute;left:5620;top:4341;width:1098;height:2" coordorigin="5620,4341" coordsize="1098,2">
              <v:shape style="position:absolute;left:5620;top:4341;width:1098;height:2" coordorigin="5620,4341" coordsize="1098,0" path="m5620,4341l6718,4341e" filled="f" stroked="t" strokeweight=".954994pt" strokecolor="#7C7C7C">
                <v:path arrowok="t"/>
              </v:shape>
            </v:group>
            <v:group style="position:absolute;left:6661;top:4341;width:291;height:2" coordorigin="6661,4341" coordsize="291,2">
              <v:shape style="position:absolute;left:6661;top:4341;width:291;height:2" coordorigin="6661,4341" coordsize="291,0" path="m6661,4341l6952,4341e" filled="f" stroked="t" strokeweight=".477497pt" strokecolor="#676767">
                <v:path arrowok="t"/>
              </v:shape>
            </v:group>
            <v:group style="position:absolute;left:6895;top:4341;width:836;height:2" coordorigin="6895,4341" coordsize="836,2">
              <v:shape style="position:absolute;left:6895;top:4341;width:836;height:2" coordorigin="6895,4341" coordsize="836,0" path="m6895,4341l7731,4341e" filled="f" stroked="t" strokeweight=".477497pt" strokecolor="#4B4B4B">
                <v:path arrowok="t"/>
              </v:shape>
            </v:group>
            <v:group style="position:absolute;left:7673;top:4341;width:1557;height:2" coordorigin="7673,4341" coordsize="1557,2">
              <v:shape style="position:absolute;left:7673;top:4341;width:1557;height:2" coordorigin="7673,4341" coordsize="1557,0" path="m7673,4341l9230,4341e" filled="f" stroked="t" strokeweight=".716246pt" strokecolor="#7C7C7C">
                <v:path arrowok="t"/>
              </v:shape>
            </v:group>
            <v:group style="position:absolute;left:9173;top:4341;width:984;height:2" coordorigin="9173,4341" coordsize="984,2">
              <v:shape style="position:absolute;left:9173;top:4341;width:984;height:2" coordorigin="9173,4341" coordsize="984,0" path="m9173,4341l10156,4341e" filled="f" stroked="t" strokeweight=".477497pt" strokecolor="#4F4F4F">
                <v:path arrowok="t"/>
              </v:shape>
            </v:group>
            <v:group style="position:absolute;left:10099;top:4341;width:1361;height:2" coordorigin="10099,4341" coordsize="1361,2">
              <v:shape style="position:absolute;left:10099;top:4341;width:1361;height:2" coordorigin="10099,4341" coordsize="1361,0" path="m10099,4341l11460,4341e" filled="f" stroked="t" strokeweight=".954994pt" strokecolor="#7C7C7C">
                <v:path arrowok="t"/>
              </v:shape>
            </v:group>
            <v:group style="position:absolute;left:425;top:4303;width:2;height:526" coordorigin="425,4303" coordsize="2,526">
              <v:shape style="position:absolute;left:425;top:4303;width:2;height:526" coordorigin="425,4303" coordsize="0,526" path="m425,4829l425,4303e" filled="f" stroked="t" strokeweight=".477497pt" strokecolor="#4B4B4B">
                <v:path arrowok="t"/>
              </v:shape>
            </v:group>
            <v:group style="position:absolute;left:4894;top:4336;width:2;height:273" coordorigin="4894,4336" coordsize="2,273">
              <v:shape style="position:absolute;left:4894;top:4336;width:2;height:273" coordorigin="4894,4336" coordsize="0,273" path="m4894,4609l4894,4336e" filled="f" stroked="t" strokeweight=".477497pt" strokecolor="#484848">
                <v:path arrowok="t"/>
              </v:shape>
            </v:group>
            <v:group style="position:absolute;left:7702;top:4327;width:2;height:479" coordorigin="7702,4327" coordsize="2,479">
              <v:shape style="position:absolute;left:7702;top:4327;width:2;height:479" coordorigin="7702,4327" coordsize="0,479" path="m7702,4805l7702,4327e" filled="f" stroked="t" strokeweight=".238749pt" strokecolor="#676767">
                <v:path arrowok="t"/>
              </v:shape>
            </v:group>
            <v:group style="position:absolute;left:4894;top:4552;width:2;height:713" coordorigin="4894,4552" coordsize="2,713">
              <v:shape style="position:absolute;left:4894;top:4552;width:2;height:713" coordorigin="4894,4552" coordsize="0,713" path="m4894,5265l4894,4552e" filled="f" stroked="t" strokeweight=".477497pt" strokecolor="#2F2F2F">
                <v:path arrowok="t"/>
              </v:shape>
            </v:group>
            <v:group style="position:absolute;left:4890;top:4772;width:3357;height:2" coordorigin="4890,4772" coordsize="3357,2">
              <v:shape style="position:absolute;left:4890;top:4772;width:3357;height:2" coordorigin="4890,4772" coordsize="3357,0" path="m4890,4772l8246,4772e" filled="f" stroked="t" strokeweight=".716246pt" strokecolor="#707070">
                <v:path arrowok="t"/>
              </v:shape>
            </v:group>
            <v:group style="position:absolute;left:8189;top:4770;width:315;height:2" coordorigin="8189,4770" coordsize="315,2">
              <v:shape style="position:absolute;left:8189;top:4770;width:315;height:2" coordorigin="8189,4770" coordsize="315,0" path="m8189,4770l8504,4770e" filled="f" stroked="t" strokeweight=".238749pt" strokecolor="#4B4B4B">
                <v:path arrowok="t"/>
              </v:shape>
            </v:group>
            <v:group style="position:absolute;left:8447;top:4770;width:654;height:2" coordorigin="8447,4770" coordsize="654,2">
              <v:shape style="position:absolute;left:8447;top:4770;width:654;height:2" coordorigin="8447,4770" coordsize="654,0" path="m8447,4770l9101,4770e" filled="f" stroked="t" strokeweight=".238749pt" strokecolor="#606060">
                <v:path arrowok="t"/>
              </v:shape>
            </v:group>
            <v:group style="position:absolute;left:9044;top:4772;width:2416;height:2" coordorigin="9044,4772" coordsize="2416,2">
              <v:shape style="position:absolute;left:9044;top:4772;width:2416;height:2" coordorigin="9044,4772" coordsize="2416,0" path="m9044,4772l11460,4772e" filled="f" stroked="t" strokeweight=".477497pt" strokecolor="#777777">
                <v:path arrowok="t"/>
              </v:shape>
            </v:group>
            <v:group style="position:absolute;left:11453;top:4552;width:2;height:2479" coordorigin="11453,4552" coordsize="2,2479">
              <v:shape style="position:absolute;left:11453;top:4552;width:2;height:2479" coordorigin="11453,4552" coordsize="0,2479" path="m11453,7031l11453,4552e" filled="f" stroked="t" strokeweight=".954994pt" strokecolor="#777777">
                <v:path arrowok="t"/>
              </v:shape>
            </v:group>
            <v:group style="position:absolute;left:425;top:4772;width:2;height:258" coordorigin="425,4772" coordsize="2,258">
              <v:shape style="position:absolute;left:425;top:4772;width:2;height:258" coordorigin="425,4772" coordsize="0,258" path="m425,5030l425,4772e" filled="f" stroked="t" strokeweight=".477497pt" strokecolor="#2F2F2F">
                <v:path arrowok="t"/>
              </v:shape>
            </v:group>
            <v:group style="position:absolute;left:4890;top:5009;width:2478;height:2" coordorigin="4890,5009" coordsize="2478,2">
              <v:shape style="position:absolute;left:4890;top:5009;width:2478;height:2" coordorigin="4890,5009" coordsize="2478,0" path="m4890,5009l7368,5009e" filled="f" stroked="t" strokeweight=".716246pt" strokecolor="#777777">
                <v:path arrowok="t"/>
              </v:shape>
            </v:group>
            <v:group style="position:absolute;left:7310;top:5011;width:936;height:2" coordorigin="7310,5011" coordsize="936,2">
              <v:shape style="position:absolute;left:7310;top:5011;width:936;height:2" coordorigin="7310,5011" coordsize="936,0" path="m7310,5011l8246,5011e" filled="f" stroked="t" strokeweight=".477497pt" strokecolor="#5B5B5B">
                <v:path arrowok="t"/>
              </v:shape>
            </v:group>
            <v:group style="position:absolute;left:8189;top:5009;width:1323;height:2" coordorigin="8189,5009" coordsize="1323,2">
              <v:shape style="position:absolute;left:8189;top:5009;width:1323;height:2" coordorigin="8189,5009" coordsize="1323,0" path="m8189,5009l9512,5009e" filled="f" stroked="t" strokeweight=".954994pt" strokecolor="#808080">
                <v:path arrowok="t"/>
              </v:shape>
            </v:group>
            <v:group style="position:absolute;left:9454;top:5011;width:702;height:2" coordorigin="9454,5011" coordsize="702,2">
              <v:shape style="position:absolute;left:9454;top:5011;width:702;height:2" coordorigin="9454,5011" coordsize="702,0" path="m9454,5011l10156,5011e" filled="f" stroked="t" strokeweight=".477497pt" strokecolor="#575757">
                <v:path arrowok="t"/>
              </v:shape>
            </v:group>
            <v:group style="position:absolute;left:10099;top:5011;width:1361;height:2" coordorigin="10099,5011" coordsize="1361,2">
              <v:shape style="position:absolute;left:10099;top:5011;width:1361;height:2" coordorigin="10099,5011" coordsize="1361,0" path="m10099,5011l11460,5011e" filled="f" stroked="t" strokeweight=".716246pt" strokecolor="#777777">
                <v:path arrowok="t"/>
              </v:shape>
            </v:group>
            <v:group style="position:absolute;left:425;top:4973;width:2;height:292" coordorigin="425,4973" coordsize="2,292">
              <v:shape style="position:absolute;left:425;top:4973;width:2;height:292" coordorigin="425,4973" coordsize="0,292" path="m425,5265l425,4973e" filled="f" stroked="t" strokeweight=".477497pt" strokecolor="#4B4B4B">
                <v:path arrowok="t"/>
              </v:shape>
            </v:group>
            <v:group style="position:absolute;left:2361;top:4940;width:2;height:862" coordorigin="2361,4940" coordsize="2,862">
              <v:shape style="position:absolute;left:2361;top:4940;width:2;height:862" coordorigin="2361,4940" coordsize="0,862" path="m2361,5801l2361,4940e" filled="f" stroked="t" strokeweight=".954994pt" strokecolor="#707070">
                <v:path arrowok="t"/>
              </v:shape>
            </v:group>
            <v:group style="position:absolute;left:4890;top:5251;width:6575;height:2" coordorigin="4890,5251" coordsize="6575,2">
              <v:shape style="position:absolute;left:4890;top:5251;width:6575;height:2" coordorigin="4890,5251" coordsize="6575,0" path="m4890,5251l11465,5251e" filled="f" stroked="t" strokeweight=".716246pt" strokecolor="#707070">
                <v:path arrowok="t"/>
              </v:shape>
            </v:group>
            <v:group style="position:absolute;left:7310;top:5251;width:936;height:2" coordorigin="7310,5251" coordsize="936,2">
              <v:shape style="position:absolute;left:7310;top:5251;width:936;height:2" coordorigin="7310,5251" coordsize="936,0" path="m7310,5251l8246,5251e" filled="f" stroked="t" strokeweight=".477497pt" strokecolor="#676767">
                <v:path arrowok="t"/>
              </v:shape>
            </v:group>
            <v:group style="position:absolute;left:9173;top:5251;width:1156;height:2" coordorigin="9173,5251" coordsize="1156,2">
              <v:shape style="position:absolute;left:9173;top:5251;width:1156;height:2" coordorigin="9173,5251" coordsize="1156,0" path="m9173,5251l10328,5251e" filled="f" stroked="t" strokeweight=".477497pt" strokecolor="#575757">
                <v:path arrowok="t"/>
              </v:shape>
            </v:group>
            <v:group style="position:absolute;left:423;top:5179;width:2;height:1039" coordorigin="423,5179" coordsize="2,1039">
              <v:shape style="position:absolute;left:423;top:5179;width:2;height:1039" coordorigin="423,5179" coordsize="0,1039" path="m423,6217l423,5179e" filled="f" stroked="t" strokeweight=".954994pt" strokecolor="#747474">
                <v:path arrowok="t"/>
              </v:shape>
            </v:group>
            <v:group style="position:absolute;left:2349;top:5483;width:945;height:2" coordorigin="2349,5483" coordsize="945,2">
              <v:shape style="position:absolute;left:2349;top:5483;width:945;height:2" coordorigin="2349,5483" coordsize="945,0" path="m2349,5483l3295,5483e" filled="f" stroked="t" strokeweight=".954994pt" strokecolor="#777777">
                <v:path arrowok="t"/>
              </v:shape>
            </v:group>
            <v:group style="position:absolute;left:3237;top:5485;width:554;height:2" coordorigin="3237,5485" coordsize="554,2">
              <v:shape style="position:absolute;left:3237;top:5485;width:554;height:2" coordorigin="3237,5485" coordsize="554,0" path="m3237,5485l3791,5485e" filled="f" stroked="t" strokeweight=".477497pt" strokecolor="#484848">
                <v:path arrowok="t"/>
              </v:shape>
            </v:group>
            <v:group style="position:absolute;left:3734;top:5485;width:134;height:2" coordorigin="3734,5485" coordsize="134,2">
              <v:shape style="position:absolute;left:3734;top:5485;width:134;height:2" coordorigin="3734,5485" coordsize="134,0" path="m3734,5485l3868,5485e" filled="f" stroked="t" strokeweight=".477497pt" strokecolor="#5B5B5B">
                <v:path arrowok="t"/>
              </v:shape>
            </v:group>
            <v:group style="position:absolute;left:3810;top:5488;width:5420;height:2" coordorigin="3810,5488" coordsize="5420,2">
              <v:shape style="position:absolute;left:3810;top:5488;width:5420;height:2" coordorigin="3810,5488" coordsize="5420,0" path="m3810,5488l9230,5488e" filled="f" stroked="t" strokeweight=".716246pt" strokecolor="#747474">
                <v:path arrowok="t"/>
              </v:shape>
            </v:group>
            <v:group style="position:absolute;left:4894;top:4356;width:2;height:1422" coordorigin="4894,4356" coordsize="2,1422">
              <v:shape style="position:absolute;left:4894;top:4356;width:2;height:1422" coordorigin="4894,4356" coordsize="0,1422" path="m4894,5777l4894,4356e" filled="f" stroked="t" strokeweight=".716246pt" strokecolor="#4B4B4B">
                <v:path arrowok="t"/>
              </v:shape>
            </v:group>
            <v:group style="position:absolute;left:9173;top:5490;width:339;height:2" coordorigin="9173,5490" coordsize="339,2">
              <v:shape style="position:absolute;left:9173;top:5490;width:339;height:2" coordorigin="9173,5490" coordsize="339,0" path="m9173,5490l9512,5490e" filled="f" stroked="t" strokeweight=".477497pt" strokecolor="#606060">
                <v:path arrowok="t"/>
              </v:shape>
            </v:group>
            <v:group style="position:absolute;left:9454;top:5490;width:702;height:2" coordorigin="9454,5490" coordsize="702,2">
              <v:shape style="position:absolute;left:9454;top:5490;width:702;height:2" coordorigin="9454,5490" coordsize="702,0" path="m9454,5490l10156,5490e" filled="f" stroked="t" strokeweight=".477497pt" strokecolor="#484848">
                <v:path arrowok="t"/>
              </v:shape>
            </v:group>
            <v:group style="position:absolute;left:10099;top:5490;width:1366;height:2" coordorigin="10099,5490" coordsize="1366,2">
              <v:shape style="position:absolute;left:10099;top:5490;width:1366;height:2" coordorigin="10099,5490" coordsize="1366,0" path="m10099,5490l11465,5490e" filled="f" stroked="t" strokeweight=".716246pt" strokecolor="#777777">
                <v:path arrowok="t"/>
              </v:shape>
            </v:group>
            <v:group style="position:absolute;left:415;top:5720;width:774;height:2" coordorigin="415,5720" coordsize="774,2">
              <v:shape style="position:absolute;left:415;top:5720;width:774;height:2" coordorigin="415,5720" coordsize="774,0" path="m415,5720l1189,5720e" filled="f" stroked="t" strokeweight=".716246pt" strokecolor="#777777">
                <v:path arrowok="t"/>
              </v:shape>
            </v:group>
            <v:group style="position:absolute;left:1132;top:5724;width:583;height:2" coordorigin="1132,5724" coordsize="583,2">
              <v:shape style="position:absolute;left:1132;top:5724;width:583;height:2" coordorigin="1132,5724" coordsize="583,0" path="m1132,5724l1714,5724e" filled="f" stroked="t" strokeweight=".477497pt" strokecolor="#545454">
                <v:path arrowok="t"/>
              </v:shape>
            </v:group>
            <v:group style="position:absolute;left:1657;top:5727;width:7444;height:2" coordorigin="1657,5727" coordsize="7444,2">
              <v:shape style="position:absolute;left:1657;top:5727;width:7444;height:2" coordorigin="1657,5727" coordsize="7444,0" path="m1657,5727l9101,5727e" filled="f" stroked="t" strokeweight=".716246pt" strokecolor="#707070">
                <v:path arrowok="t"/>
              </v:shape>
            </v:group>
            <v:group style="position:absolute;left:9044;top:5732;width:1113;height:2" coordorigin="9044,5732" coordsize="1113,2">
              <v:shape style="position:absolute;left:9044;top:5732;width:1113;height:2" coordorigin="9044,5732" coordsize="1113,0" path="m9044,5732l10156,5732e" filled="f" stroked="t" strokeweight=".477497pt" strokecolor="#575757">
                <v:path arrowok="t"/>
              </v:shape>
            </v:group>
            <v:group style="position:absolute;left:10099;top:5729;width:1366;height:2" coordorigin="10099,5729" coordsize="1366,2">
              <v:shape style="position:absolute;left:10099;top:5729;width:1366;height:2" coordorigin="10099,5729" coordsize="1366,0" path="m10099,5729l11465,5729e" filled="f" stroked="t" strokeweight=".954994pt" strokecolor="#808080">
                <v:path arrowok="t"/>
              </v:shape>
            </v:group>
            <v:group style="position:absolute;left:2361;top:5705;width:2;height:335" coordorigin="2361,5705" coordsize="2,335">
              <v:shape style="position:absolute;left:2361;top:5705;width:2;height:335" coordorigin="2361,5705" coordsize="0,335" path="m2361,6040l2361,5705e" filled="f" stroked="t" strokeweight=".716246pt" strokecolor="#5B5B5B">
                <v:path arrowok="t"/>
              </v:shape>
            </v:group>
            <v:group style="position:absolute;left:4894;top:5610;width:2;height:909" coordorigin="4894,5610" coordsize="2,909">
              <v:shape style="position:absolute;left:4894;top:5610;width:2;height:909" coordorigin="4894,5610" coordsize="0,909" path="m4894,6519l4894,5610e" filled="f" stroked="t" strokeweight=".954994pt" strokecolor="#6B6B6B">
                <v:path arrowok="t"/>
              </v:shape>
            </v:group>
            <v:group style="position:absolute;left:7702;top:5734;width:2;height:775" coordorigin="7702,5734" coordsize="2,775">
              <v:shape style="position:absolute;left:7702;top:5734;width:2;height:775" coordorigin="7702,5734" coordsize="0,775" path="m7702,6509l7702,5734e" filled="f" stroked="t" strokeweight=".238749pt" strokecolor="#7C7C7C">
                <v:path arrowok="t"/>
              </v:shape>
            </v:group>
            <v:group style="position:absolute;left:2359;top:5964;width:2;height:842" coordorigin="2359,5964" coordsize="2,842">
              <v:shape style="position:absolute;left:2359;top:5964;width:2;height:842" coordorigin="2359,5964" coordsize="0,842" path="m2359,6806l2359,5964e" filled="f" stroked="t" strokeweight=".477497pt" strokecolor="#484848">
                <v:path arrowok="t"/>
              </v:shape>
            </v:group>
            <v:group style="position:absolute;left:2354;top:6201;width:2688;height:2" coordorigin="2354,6201" coordsize="2688,2">
              <v:shape style="position:absolute;left:2354;top:6201;width:2688;height:2" coordorigin="2354,6201" coordsize="2688,0" path="m2354,6201l5042,6201e" filled="f" stroked="t" strokeweight=".716246pt" strokecolor="#676767">
                <v:path arrowok="t"/>
              </v:shape>
            </v:group>
            <v:group style="position:absolute;left:4512;top:6198;width:406;height:2" coordorigin="4512,6198" coordsize="406,2">
              <v:shape style="position:absolute;left:4512;top:6198;width:406;height:2" coordorigin="4512,6198" coordsize="406,0" path="m4512,6198l4918,6198e" filled="f" stroked="t" strokeweight=".477497pt" strokecolor="#545454">
                <v:path arrowok="t"/>
              </v:shape>
            </v:group>
            <v:group style="position:absolute;left:4966;top:6203;width:869;height:2" coordorigin="4966,6203" coordsize="869,2">
              <v:shape style="position:absolute;left:4966;top:6203;width:869;height:2" coordorigin="4966,6203" coordsize="869,0" path="m4966,6203l5835,6203e" filled="f" stroked="t" strokeweight=".954994pt" strokecolor="#838383">
                <v:path arrowok="t"/>
              </v:shape>
            </v:group>
            <v:group style="position:absolute;left:5620;top:6203;width:1098;height:2" coordorigin="5620,6203" coordsize="1098,2">
              <v:shape style="position:absolute;left:5620;top:6203;width:1098;height:2" coordorigin="5620,6203" coordsize="1098,0" path="m5620,6203l6718,6203e" filled="f" stroked="t" strokeweight=".477497pt" strokecolor="#5B5B5B">
                <v:path arrowok="t"/>
              </v:shape>
            </v:group>
            <v:group style="position:absolute;left:6661;top:6201;width:1843;height:2" coordorigin="6661,6201" coordsize="1843,2">
              <v:shape style="position:absolute;left:6661;top:6201;width:1843;height:2" coordorigin="6661,6201" coordsize="1843,0" path="m6661,6201l8504,6201e" filled="f" stroked="t" strokeweight=".954994pt" strokecolor="#7C7C7C">
                <v:path arrowok="t"/>
              </v:shape>
            </v:group>
            <v:group style="position:absolute;left:8447;top:6201;width:1065;height:2" coordorigin="8447,6201" coordsize="1065,2">
              <v:shape style="position:absolute;left:8447;top:6201;width:1065;height:2" coordorigin="8447,6201" coordsize="1065,0" path="m8447,6201l9512,6201e" filled="f" stroked="t" strokeweight=".477497pt" strokecolor="#606060">
                <v:path arrowok="t"/>
              </v:shape>
            </v:group>
            <v:group style="position:absolute;left:9454;top:6201;width:2010;height:2" coordorigin="9454,6201" coordsize="2010,2">
              <v:shape style="position:absolute;left:9454;top:6201;width:2010;height:2" coordorigin="9454,6201" coordsize="2010,0" path="m9454,6201l11465,6201e" filled="f" stroked="t" strokeweight=".716246pt" strokecolor="#777777">
                <v:path arrowok="t"/>
              </v:shape>
            </v:group>
            <v:group style="position:absolute;left:420;top:6160;width:2;height:369" coordorigin="420,6160" coordsize="2,369">
              <v:shape style="position:absolute;left:420;top:6160;width:2;height:369" coordorigin="420,6160" coordsize="0,369" path="m420,6529l420,6160e" filled="f" stroked="t" strokeweight=".477497pt" strokecolor="#3B3B3B">
                <v:path arrowok="t"/>
              </v:shape>
            </v:group>
            <v:group style="position:absolute;left:2354;top:6512;width:6876;height:2" coordorigin="2354,6512" coordsize="6876,2">
              <v:shape style="position:absolute;left:2354;top:6512;width:6876;height:2" coordorigin="2354,6512" coordsize="6876,0" path="m2354,6512l9230,6512e" filled="f" stroked="t" strokeweight=".716246pt" strokecolor="#747474">
                <v:path arrowok="t"/>
              </v:shape>
            </v:group>
            <v:group style="position:absolute;left:6895;top:6514;width:840;height:2" coordorigin="6895,6514" coordsize="840,2">
              <v:shape style="position:absolute;left:6895;top:6514;width:840;height:2" coordorigin="6895,6514" coordsize="840,0" path="m6895,6514l7735,6514e" filled="f" stroked="t" strokeweight=".477497pt" strokecolor="#575757">
                <v:path arrowok="t"/>
              </v:shape>
            </v:group>
            <v:group style="position:absolute;left:9173;top:6514;width:339;height:2" coordorigin="9173,6514" coordsize="339,2">
              <v:shape style="position:absolute;left:9173;top:6514;width:339;height:2" coordorigin="9173,6514" coordsize="339,0" path="m9173,6514l9512,6514e" filled="f" stroked="t" strokeweight=".477497pt" strokecolor="#676767">
                <v:path arrowok="t"/>
              </v:shape>
            </v:group>
            <v:group style="position:absolute;left:9454;top:6514;width:702;height:2" coordorigin="9454,6514" coordsize="702,2">
              <v:shape style="position:absolute;left:9454;top:6514;width:702;height:2" coordorigin="9454,6514" coordsize="702,0" path="m9454,6514l10156,6514e" filled="f" stroked="t" strokeweight=".477497pt" strokecolor="#4F4F4F">
                <v:path arrowok="t"/>
              </v:shape>
            </v:group>
            <v:group style="position:absolute;left:10099;top:6514;width:1366;height:2" coordorigin="10099,6514" coordsize="1366,2">
              <v:shape style="position:absolute;left:10099;top:6514;width:1366;height:2" coordorigin="10099,6514" coordsize="1366,0" path="m10099,6514l11465,6514e" filled="f" stroked="t" strokeweight=".954994pt" strokecolor="#7C7C7C">
                <v:path arrowok="t"/>
              </v:shape>
            </v:group>
            <v:group style="position:absolute;left:415;top:6744;width:774;height:2" coordorigin="415,6744" coordsize="774,2">
              <v:shape style="position:absolute;left:415;top:6744;width:774;height:2" coordorigin="415,6744" coordsize="774,0" path="m415,6744l1189,6744e" filled="f" stroked="t" strokeweight=".716246pt" strokecolor="#808080">
                <v:path arrowok="t"/>
              </v:shape>
            </v:group>
            <v:group style="position:absolute;left:1132;top:6749;width:583;height:2" coordorigin="1132,6749" coordsize="583,2">
              <v:shape style="position:absolute;left:1132;top:6749;width:583;height:2" coordorigin="1132,6749" coordsize="583,0" path="m1132,6749l1714,6749e" filled="f" stroked="t" strokeweight=".477497pt" strokecolor="#4F4F4F">
                <v:path arrowok="t"/>
              </v:shape>
            </v:group>
            <v:group style="position:absolute;left:1657;top:6751;width:9808;height:2" coordorigin="1657,6751" coordsize="9808,2">
              <v:shape style="position:absolute;left:1657;top:6751;width:9808;height:2" coordorigin="1657,6751" coordsize="9808,0" path="m1657,6751l11465,6751e" filled="f" stroked="t" strokeweight=".716246pt" strokecolor="#747474">
                <v:path arrowok="t"/>
              </v:shape>
            </v:group>
            <v:group style="position:absolute;left:9173;top:6754;width:339;height:2" coordorigin="9173,6754" coordsize="339,2">
              <v:shape style="position:absolute;left:9173;top:6754;width:339;height:2" coordorigin="9173,6754" coordsize="339,0" path="m9173,6754l9512,6754e" filled="f" stroked="t" strokeweight=".477497pt" strokecolor="#646464">
                <v:path arrowok="t"/>
              </v:shape>
            </v:group>
            <v:group style="position:absolute;left:9454;top:6754;width:702;height:2" coordorigin="9454,6754" coordsize="702,2">
              <v:shape style="position:absolute;left:9454;top:6754;width:702;height:2" coordorigin="9454,6754" coordsize="702,0" path="m9454,6754l10156,6754e" filled="f" stroked="t" strokeweight=".477497pt" strokecolor="#4F4F4F">
                <v:path arrowok="t"/>
              </v:shape>
            </v:group>
            <v:group style="position:absolute;left:423;top:6103;width:2;height:929" coordorigin="423,6103" coordsize="2,929">
              <v:shape style="position:absolute;left:423;top:6103;width:2;height:929" coordorigin="423,6103" coordsize="0,929" path="m423,7031l423,6103e" filled="f" stroked="t" strokeweight=".477497pt" strokecolor="#4F4F4F">
                <v:path arrowok="t"/>
              </v:shape>
            </v:group>
            <v:group style="position:absolute;left:415;top:7218;width:4154;height:2" coordorigin="415,7218" coordsize="4154,2">
              <v:shape style="position:absolute;left:415;top:7218;width:4154;height:2" coordorigin="415,7218" coordsize="4154,0" path="m415,7218l4570,7218e" filled="f" stroked="t" strokeweight=".716246pt" strokecolor="#777777">
                <v:path arrowok="t"/>
              </v:shape>
            </v:group>
            <v:group style="position:absolute;left:423;top:6916;width:2;height:1355" coordorigin="423,6916" coordsize="2,1355">
              <v:shape style="position:absolute;left:423;top:6916;width:2;height:1355" coordorigin="423,6916" coordsize="0,1355" path="m423,8271l423,6916e" filled="f" stroked="t" strokeweight=".954994pt" strokecolor="#707070">
                <v:path arrowok="t"/>
              </v:shape>
            </v:group>
            <v:group style="position:absolute;left:4512;top:7223;width:530;height:2" coordorigin="4512,7223" coordsize="530,2">
              <v:shape style="position:absolute;left:4512;top:7223;width:530;height:2" coordorigin="4512,7223" coordsize="530,0" path="m4512,7223l5042,7223e" filled="f" stroked="t" strokeweight=".477497pt" strokecolor="#4B4B4B">
                <v:path arrowok="t"/>
              </v:shape>
            </v:group>
            <v:group style="position:absolute;left:4985;top:7225;width:1733;height:2" coordorigin="4985,7225" coordsize="1733,2">
              <v:shape style="position:absolute;left:4985;top:7225;width:1733;height:2" coordorigin="4985,7225" coordsize="1733,0" path="m4985,7225l6718,7225e" filled="f" stroked="t" strokeweight=".716246pt" strokecolor="#777777">
                <v:path arrowok="t"/>
              </v:shape>
            </v:group>
            <v:group style="position:absolute;left:6661;top:7223;width:707;height:2" coordorigin="6661,7223" coordsize="707,2">
              <v:shape style="position:absolute;left:6661;top:7223;width:707;height:2" coordorigin="6661,7223" coordsize="707,0" path="m6661,7223l7368,7223e" filled="f" stroked="t" strokeweight=".477497pt" strokecolor="#5B5B5B">
                <v:path arrowok="t"/>
              </v:shape>
            </v:group>
            <v:group style="position:absolute;left:7310;top:7225;width:1920;height:2" coordorigin="7310,7225" coordsize="1920,2">
              <v:shape style="position:absolute;left:7310;top:7225;width:1920;height:2" coordorigin="7310,7225" coordsize="1920,0" path="m7310,7225l9230,7225e" filled="f" stroked="t" strokeweight=".716246pt" strokecolor="#7C7C7C">
                <v:path arrowok="t"/>
              </v:shape>
            </v:group>
            <v:group style="position:absolute;left:9173;top:7223;width:984;height:2" coordorigin="9173,7223" coordsize="984,2">
              <v:shape style="position:absolute;left:9173;top:7223;width:984;height:2" coordorigin="9173,7223" coordsize="984,0" path="m9173,7223l10156,7223e" filled="f" stroked="t" strokeweight=".477497pt" strokecolor="#676767">
                <v:path arrowok="t"/>
              </v:shape>
            </v:group>
            <v:group style="position:absolute;left:10037;top:7223;width:1423;height:2" coordorigin="10037,7223" coordsize="1423,2">
              <v:shape style="position:absolute;left:10037;top:7223;width:1423;height:2" coordorigin="10037,7223" coordsize="1423,0" path="m10037,7223l11460,7223e" filled="f" stroked="t" strokeweight=".716246pt" strokecolor="#808080">
                <v:path arrowok="t"/>
              </v:shape>
            </v:group>
            <v:group style="position:absolute;left:11458;top:6974;width:2;height:2001" coordorigin="11458,6974" coordsize="2,2001">
              <v:shape style="position:absolute;left:11458;top:6974;width:2;height:2001" coordorigin="11458,6974" coordsize="0,2001" path="m11458,8974l11458,6974e" filled="f" stroked="t" strokeweight=".477497pt" strokecolor="#575757">
                <v:path arrowok="t"/>
              </v:shape>
            </v:group>
            <v:group style="position:absolute;left:2361;top:6710;width:2;height:1579" coordorigin="2361,6710" coordsize="2,1579">
              <v:shape style="position:absolute;left:2361;top:6710;width:2;height:1579" coordorigin="2361,6710" coordsize="0,1579" path="m2361,8290l2361,6710e" filled="f" stroked="t" strokeweight=".954994pt" strokecolor="#676767">
                <v:path arrowok="t"/>
              </v:shape>
            </v:group>
            <v:group style="position:absolute;left:4894;top:7218;width:2;height:522" coordorigin="4894,7218" coordsize="2,522">
              <v:shape style="position:absolute;left:4894;top:7218;width:2;height:522" coordorigin="4894,7218" coordsize="0,522" path="m4894,7740l4894,7218e" filled="f" stroked="t" strokeweight=".477497pt" strokecolor="#3B3B3B">
                <v:path arrowok="t"/>
              </v:shape>
            </v:group>
            <v:group style="position:absolute;left:4890;top:7464;width:4340;height:2" coordorigin="4890,7464" coordsize="4340,2">
              <v:shape style="position:absolute;left:4890;top:7464;width:4340;height:2" coordorigin="4890,7464" coordsize="4340,0" path="m4890,7464l9230,7464e" filled="f" stroked="t" strokeweight=".716246pt" strokecolor="#777777">
                <v:path arrowok="t"/>
              </v:shape>
            </v:group>
            <v:group style="position:absolute;left:9173;top:7462;width:984;height:2" coordorigin="9173,7462" coordsize="984,2">
              <v:shape style="position:absolute;left:9173;top:7462;width:984;height:2" coordorigin="9173,7462" coordsize="984,0" path="m9173,7462l10156,7462e" filled="f" stroked="t" strokeweight=".477497pt" strokecolor="#606060">
                <v:path arrowok="t"/>
              </v:shape>
            </v:group>
            <v:group style="position:absolute;left:10037;top:7462;width:1423;height:2" coordorigin="10037,7462" coordsize="1423,2">
              <v:shape style="position:absolute;left:10037;top:7462;width:1423;height:2" coordorigin="10037,7462" coordsize="1423,0" path="m10037,7462l11460,7462e" filled="f" stroked="t" strokeweight=".716246pt" strokecolor="#808080">
                <v:path arrowok="t"/>
              </v:shape>
            </v:group>
            <v:group style="position:absolute;left:4890;top:7706;width:788;height:2" coordorigin="4890,7706" coordsize="788,2">
              <v:shape style="position:absolute;left:4890;top:7706;width:788;height:2" coordorigin="4890,7706" coordsize="788,0" path="m4890,7706l5677,7706e" filled="f" stroked="t" strokeweight=".954994pt" strokecolor="#777777">
                <v:path arrowok="t"/>
              </v:shape>
            </v:group>
            <v:group style="position:absolute;left:5620;top:7706;width:1098;height:2" coordorigin="5620,7706" coordsize="1098,2">
              <v:shape style="position:absolute;left:5620;top:7706;width:1098;height:2" coordorigin="5620,7706" coordsize="1098,0" path="m5620,7706l6718,7706e" filled="f" stroked="t" strokeweight=".477497pt" strokecolor="#5B5B5B">
                <v:path arrowok="t"/>
              </v:shape>
            </v:group>
            <v:group style="position:absolute;left:6661;top:7706;width:1585;height:2" coordorigin="6661,7706" coordsize="1585,2">
              <v:shape style="position:absolute;left:6661;top:7706;width:1585;height:2" coordorigin="6661,7706" coordsize="1585,0" path="m6661,7706l8246,7706e" filled="f" stroked="t" strokeweight=".954994pt" strokecolor="#808080">
                <v:path arrowok="t"/>
              </v:shape>
            </v:group>
            <v:group style="position:absolute;left:8189;top:7704;width:1561;height:2" coordorigin="8189,7704" coordsize="1561,2">
              <v:shape style="position:absolute;left:8189;top:7704;width:1561;height:2" coordorigin="8189,7704" coordsize="1561,0" path="m8189,7704l9750,7704e" filled="f" stroked="t" strokeweight=".477497pt" strokecolor="#5B5B5B">
                <v:path arrowok="t"/>
              </v:shape>
            </v:group>
            <v:group style="position:absolute;left:9144;top:7706;width:2321;height:2" coordorigin="9144,7706" coordsize="2321,2">
              <v:shape style="position:absolute;left:9144;top:7706;width:2321;height:2" coordorigin="9144,7706" coordsize="2321,0" path="m9144,7706l11465,7706e" filled="f" stroked="t" strokeweight=".716246pt" strokecolor="#747474">
                <v:path arrowok="t"/>
              </v:shape>
            </v:group>
            <v:group style="position:absolute;left:411;top:7986;width:778;height:2" coordorigin="411,7986" coordsize="778,2">
              <v:shape style="position:absolute;left:411;top:7986;width:778;height:2" coordorigin="411,7986" coordsize="778,0" path="m411,7986l1189,7986e" filled="f" stroked="t" strokeweight=".477497pt" strokecolor="#676767">
                <v:path arrowok="t"/>
              </v:shape>
            </v:group>
            <v:group style="position:absolute;left:1103;top:7986;width:1289;height:2" coordorigin="1103,7986" coordsize="1289,2">
              <v:shape style="position:absolute;left:1103;top:7986;width:1289;height:2" coordorigin="1103,7986" coordsize="1289,0" path="m1103,7986l2392,7986e" filled="f" stroked="t" strokeweight=".954994pt" strokecolor="#7C7C7C">
                <v:path arrowok="t"/>
              </v:shape>
            </v:group>
            <v:group style="position:absolute;left:2321;top:7988;width:697;height:2" coordorigin="2321,7988" coordsize="697,2">
              <v:shape style="position:absolute;left:2321;top:7988;width:697;height:2" coordorigin="2321,7988" coordsize="697,0" path="m2321,7988l3018,7988e" filled="f" stroked="t" strokeweight=".477497pt" strokecolor="#545454">
                <v:path arrowok="t"/>
              </v:shape>
            </v:group>
            <v:group style="position:absolute;left:2960;top:7988;width:1609;height:2" coordorigin="2960,7988" coordsize="1609,2">
              <v:shape style="position:absolute;left:2960;top:7988;width:1609;height:2" coordorigin="2960,7988" coordsize="1609,0" path="m2960,7988l4570,7988e" filled="f" stroked="t" strokeweight=".716246pt" strokecolor="#747474">
                <v:path arrowok="t"/>
              </v:shape>
            </v:group>
            <v:group style="position:absolute;left:4512;top:7988;width:406;height:2" coordorigin="4512,7988" coordsize="406,2">
              <v:shape style="position:absolute;left:4512;top:7988;width:406;height:2" coordorigin="4512,7988" coordsize="406,0" path="m4512,7988l4918,7988e" filled="f" stroked="t" strokeweight=".477497pt" strokecolor="#606060">
                <v:path arrowok="t"/>
              </v:shape>
            </v:group>
            <v:group style="position:absolute;left:4894;top:7682;width:2;height:321" coordorigin="4894,7682" coordsize="2,321">
              <v:shape style="position:absolute;left:4894;top:7682;width:2;height:321" coordorigin="4894,7682" coordsize="0,321" path="m4894,8003l4894,7682e" filled="f" stroked="t" strokeweight=".477497pt" strokecolor="#545454">
                <v:path arrowok="t"/>
              </v:shape>
            </v:group>
            <v:group style="position:absolute;left:4847;top:7991;width:4383;height:2" coordorigin="4847,7991" coordsize="4383,2">
              <v:shape style="position:absolute;left:4847;top:7991;width:4383;height:2" coordorigin="4847,7991" coordsize="4383,0" path="m4847,7991l9230,7991e" filled="f" stroked="t" strokeweight=".716246pt" strokecolor="#777777">
                <v:path arrowok="t"/>
              </v:shape>
            </v:group>
            <v:group style="position:absolute;left:9173;top:7988;width:578;height:2" coordorigin="9173,7988" coordsize="578,2">
              <v:shape style="position:absolute;left:9173;top:7988;width:578;height:2" coordorigin="9173,7988" coordsize="578,0" path="m9173,7988l9750,7988e" filled="f" stroked="t" strokeweight=".477497pt" strokecolor="#606060">
                <v:path arrowok="t"/>
              </v:shape>
            </v:group>
            <v:group style="position:absolute;left:9693;top:7991;width:1772;height:2" coordorigin="9693,7991" coordsize="1772,2">
              <v:shape style="position:absolute;left:9693;top:7991;width:1772;height:2" coordorigin="9693,7991" coordsize="1772,0" path="m9693,7991l11465,7991e" filled="f" stroked="t" strokeweight=".716246pt" strokecolor="#808080">
                <v:path arrowok="t"/>
              </v:shape>
            </v:group>
            <v:group style="position:absolute;left:420;top:8213;width:2;height:278" coordorigin="420,8213" coordsize="2,278">
              <v:shape style="position:absolute;left:420;top:8213;width:2;height:278" coordorigin="420,8213" coordsize="0,278" path="m420,8491l420,8213e" filled="f" stroked="t" strokeweight=".477497pt" strokecolor="#5B5B5B">
                <v:path arrowok="t"/>
              </v:shape>
            </v:group>
            <v:group style="position:absolute;left:2361;top:8213;width:2;height:2058" coordorigin="2361,8213" coordsize="2,2058">
              <v:shape style="position:absolute;left:2361;top:8213;width:2;height:2058" coordorigin="2361,8213" coordsize="0,2058" path="m2361,10272l2361,8213e" filled="f" stroked="t" strokeweight=".477497pt" strokecolor="#484848">
                <v:path arrowok="t"/>
              </v:shape>
            </v:group>
            <v:group style="position:absolute;left:423;top:8434;width:2;height:1460" coordorigin="423,8434" coordsize="2,1460">
              <v:shape style="position:absolute;left:423;top:8434;width:2;height:1460" coordorigin="423,8434" coordsize="0,1460" path="m423,9893l423,8434e" filled="f" stroked="t" strokeweight=".477497pt" strokecolor="#484848">
                <v:path arrowok="t"/>
              </v:shape>
            </v:group>
            <v:group style="position:absolute;left:415;top:8917;width:774;height:2" coordorigin="415,8917" coordsize="774,2">
              <v:shape style="position:absolute;left:415;top:8917;width:774;height:2" coordorigin="415,8917" coordsize="774,0" path="m415,8917l1189,8917e" filled="f" stroked="t" strokeweight=".716246pt" strokecolor="#777777">
                <v:path arrowok="t"/>
              </v:shape>
            </v:group>
            <v:group style="position:absolute;left:1132;top:8922;width:583;height:2" coordorigin="1132,8922" coordsize="583,2">
              <v:shape style="position:absolute;left:1132;top:8922;width:583;height:2" coordorigin="1132,8922" coordsize="583,0" path="m1132,8922l1714,8922e" filled="f" stroked="t" strokeweight=".477497pt" strokecolor="#4F4F4F">
                <v:path arrowok="t"/>
              </v:shape>
            </v:group>
            <v:group style="position:absolute;left:1657;top:8922;width:9808;height:2" coordorigin="1657,8922" coordsize="9808,2">
              <v:shape style="position:absolute;left:1657;top:8922;width:9808;height:2" coordorigin="1657,8922" coordsize="9808,0" path="m1657,8922l11465,8922e" filled="f" stroked="t" strokeweight=".716246pt" strokecolor="#747474">
                <v:path arrowok="t"/>
              </v:shape>
            </v:group>
            <v:group style="position:absolute;left:11460;top:8903;width:2;height:306" coordorigin="11460,8903" coordsize="2,306">
              <v:shape style="position:absolute;left:11460;top:8903;width:2;height:306" coordorigin="11460,8903" coordsize="0,306" path="m11460,9209l11460,8903e" filled="f" stroked="t" strokeweight=".477497pt" strokecolor="#6B6B6B">
                <v:path arrowok="t"/>
              </v:shape>
            </v:group>
            <v:group style="position:absolute;left:11465;top:9151;width:2;height:2953" coordorigin="11465,9151" coordsize="2,2953">
              <v:shape style="position:absolute;left:11465;top:9151;width:2;height:2953" coordorigin="11465,9151" coordsize="0,2953" path="m11465,12105l11465,9151e" filled="f" stroked="t" strokeweight=".954994pt" strokecolor="#7C7C7C">
                <v:path arrowok="t"/>
              </v:shape>
            </v:group>
            <v:group style="position:absolute;left:411;top:10238;width:778;height:2" coordorigin="411,10238" coordsize="778,2">
              <v:shape style="position:absolute;left:411;top:10238;width:778;height:2" coordorigin="411,10238" coordsize="778,0" path="m411,10238l1189,10238e" filled="f" stroked="t" strokeweight=".716246pt" strokecolor="#838383">
                <v:path arrowok="t"/>
              </v:shape>
            </v:group>
            <v:group style="position:absolute;left:425;top:9836;width:2;height:5988" coordorigin="425,9836" coordsize="2,5988">
              <v:shape style="position:absolute;left:425;top:9836;width:2;height:5988" coordorigin="425,9836" coordsize="0,5988" path="m425,15824l425,9836e" filled="f" stroked="t" strokeweight=".716246pt" strokecolor="#6B6B6B">
                <v:path arrowok="t"/>
              </v:shape>
            </v:group>
            <v:group style="position:absolute;left:1132;top:10243;width:583;height:2" coordorigin="1132,10243" coordsize="583,2">
              <v:shape style="position:absolute;left:1132;top:10243;width:583;height:2" coordorigin="1132,10243" coordsize="583,0" path="m1132,10243l1714,10243e" filled="f" stroked="t" strokeweight=".477497pt" strokecolor="#5B5B5B">
                <v:path arrowok="t"/>
              </v:shape>
            </v:group>
            <v:group style="position:absolute;left:2960;top:10243;width:334;height:2" coordorigin="2960,10243" coordsize="334,2">
              <v:shape style="position:absolute;left:2960;top:10243;width:334;height:2" coordorigin="2960,10243" coordsize="334,0" path="m2960,10243l3295,10243e" filled="f" stroked="t" strokeweight=".477497pt" strokecolor="#6B6B6B">
                <v:path arrowok="t"/>
              </v:shape>
            </v:group>
            <v:group style="position:absolute;left:3237;top:10243;width:630;height:2" coordorigin="3237,10243" coordsize="630,2">
              <v:shape style="position:absolute;left:3237;top:10243;width:630;height:2" coordorigin="3237,10243" coordsize="630,0" path="m3237,10243l3868,10243e" filled="f" stroked="t" strokeweight=".477497pt" strokecolor="#4F4F4F">
                <v:path arrowok="t"/>
              </v:shape>
            </v:group>
            <v:group style="position:absolute;left:4851;top:10248;width:640;height:2" coordorigin="4851,10248" coordsize="640,2">
              <v:shape style="position:absolute;left:4851;top:10248;width:640;height:2" coordorigin="4851,10248" coordsize="640,0" path="m4851,10248l5491,10248e" filled="f" stroked="t" strokeweight=".477497pt" strokecolor="#646464">
                <v:path arrowok="t"/>
              </v:shape>
            </v:group>
            <v:group style="position:absolute;left:8189;top:10243;width:912;height:2" coordorigin="8189,10243" coordsize="912,2">
              <v:shape style="position:absolute;left:8189;top:10243;width:912;height:2" coordorigin="8189,10243" coordsize="912,0" path="m8189,10243l9101,10243e" filled="f" stroked="t" strokeweight=".477497pt" strokecolor="#4F4F4F">
                <v:path arrowok="t"/>
              </v:shape>
            </v:group>
            <v:group style="position:absolute;left:1657;top:10243;width:9813;height:2" coordorigin="1657,10243" coordsize="9813,2">
              <v:shape style="position:absolute;left:1657;top:10243;width:9813;height:2" coordorigin="1657,10243" coordsize="9813,0" path="m1657,10243l11469,10243e" filled="f" stroked="t" strokeweight=".716246pt" strokecolor="#747477">
                <v:path arrowok="t"/>
              </v:shape>
            </v:group>
            <v:group style="position:absolute;left:406;top:10525;width:3357;height:2" coordorigin="406,10525" coordsize="3357,2">
              <v:shape style="position:absolute;left:406;top:10525;width:3357;height:2" coordorigin="406,10525" coordsize="3357,0" path="m406,10525l3763,10525e" filled="f" stroked="t" strokeweight=".238749pt" strokecolor="#747474">
                <v:path arrowok="t"/>
              </v:shape>
            </v:group>
            <v:group style="position:absolute;left:2364;top:9151;width:2;height:3015" coordorigin="2364,9151" coordsize="2,3015">
              <v:shape style="position:absolute;left:2364;top:9151;width:2;height:3015" coordorigin="2364,9151" coordsize="0,3015" path="m2364,12167l2364,9151e" filled="f" stroked="t" strokeweight=".716246pt" strokecolor="#646464">
                <v:path arrowok="t"/>
              </v:shape>
            </v:group>
            <v:group style="position:absolute;left:3763;top:10525;width:6365;height:2" coordorigin="3763,10525" coordsize="6365,2">
              <v:shape style="position:absolute;left:3763;top:10525;width:6365;height:2" coordorigin="3763,10525" coordsize="6365,0" path="m3763,10525l10128,10525e" filled="f" stroked="t" strokeweight=".238749pt" strokecolor="#000000">
                <v:path arrowok="t"/>
              </v:shape>
            </v:group>
            <v:group style="position:absolute;left:10128;top:10525;width:1323;height:2" coordorigin="10128,10525" coordsize="1323,2">
              <v:shape style="position:absolute;left:10128;top:10525;width:1323;height:2" coordorigin="10128,10525" coordsize="1323,0" path="m10128,10525l11450,10525e" filled="f" stroked="t" strokeweight=".238749pt" strokecolor="#ACAFB3">
                <v:path arrowok="t"/>
              </v:shape>
            </v:group>
            <v:group style="position:absolute;left:740;top:10721;width:2650;height:2" coordorigin="740,10721" coordsize="2650,2">
              <v:shape style="position:absolute;left:740;top:10721;width:2650;height:2" coordorigin="740,10721" coordsize="2650,0" path="m740,10721l3390,10721e" filled="f" stroked="t" strokeweight=".716246pt" strokecolor="#707070">
                <v:path arrowok="t"/>
              </v:shape>
            </v:group>
            <v:group style="position:absolute;left:425;top:10496;width:2;height:249" coordorigin="425,10496" coordsize="2,249">
              <v:shape style="position:absolute;left:425;top:10496;width:2;height:249" coordorigin="425,10496" coordsize="0,249" path="m425,10745l425,10496e" filled="f" stroked="t" strokeweight=".954994pt" strokecolor="#878787">
                <v:path arrowok="t"/>
              </v:shape>
            </v:group>
            <v:group style="position:absolute;left:4383;top:10721;width:659;height:2" coordorigin="4383,10721" coordsize="659,2">
              <v:shape style="position:absolute;left:4383;top:10721;width:659;height:2" coordorigin="4383,10721" coordsize="659,0" path="m4383,10721l5042,10721e" filled="f" stroked="t" strokeweight=".954994pt" strokecolor="#808080">
                <v:path arrowok="t"/>
              </v:shape>
            </v:group>
            <v:group style="position:absolute;left:4985;top:10726;width:349;height:2" coordorigin="4985,10726" coordsize="349,2">
              <v:shape style="position:absolute;left:4985;top:10726;width:349;height:2" coordorigin="4985,10726" coordsize="349,0" path="m4985,10726l5334,10726e" filled="f" stroked="t" strokeweight=".477497pt" strokecolor="#575757">
                <v:path arrowok="t"/>
              </v:shape>
            </v:group>
            <v:group style="position:absolute;left:5754;top:10724;width:2493;height:2" coordorigin="5754,10724" coordsize="2493,2">
              <v:shape style="position:absolute;left:5754;top:10724;width:2493;height:2" coordorigin="5754,10724" coordsize="2493,0" path="m5754,10724l8246,10724e" filled="f" stroked="t" strokeweight=".716246pt" strokecolor="#7C7C7C">
                <v:path arrowok="t"/>
              </v:shape>
            </v:group>
            <v:group style="position:absolute;left:8189;top:10721;width:912;height:2" coordorigin="8189,10721" coordsize="912,2">
              <v:shape style="position:absolute;left:8189;top:10721;width:912;height:2" coordorigin="8189,10721" coordsize="912,0" path="m8189,10721l9101,10721e" filled="f" stroked="t" strokeweight=".477497pt" strokecolor="#5B5B5B">
                <v:path arrowok="t"/>
              </v:shape>
            </v:group>
            <v:group style="position:absolute;left:9044;top:10719;width:2430;height:2" coordorigin="9044,10719" coordsize="2430,2">
              <v:shape style="position:absolute;left:9044;top:10719;width:2430;height:2" coordorigin="9044,10719" coordsize="2430,0" path="m9044,10719l11474,10719e" filled="f" stroked="t" strokeweight=".716246pt" strokecolor="#747474">
                <v:path arrowok="t"/>
              </v:shape>
            </v:group>
            <v:group style="position:absolute;left:2321;top:11195;width:5926;height:2" coordorigin="2321,11195" coordsize="5926,2">
              <v:shape style="position:absolute;left:2321;top:11195;width:5926;height:2" coordorigin="2321,11195" coordsize="5926,0" path="m2321,11195l8246,11195e" filled="f" stroked="t" strokeweight=".716246pt" strokecolor="#747474">
                <v:path arrowok="t"/>
              </v:shape>
            </v:group>
            <v:group style="position:absolute;left:415;top:11195;width:1299;height:2" coordorigin="415,11195" coordsize="1299,2">
              <v:shape style="position:absolute;left:415;top:11195;width:1299;height:2" coordorigin="415,11195" coordsize="1299,0" path="m415,11195l1714,11195e" filled="f" stroked="t" strokeweight=".954994pt" strokecolor="#7C7C7C">
                <v:path arrowok="t"/>
              </v:shape>
            </v:group>
            <v:group style="position:absolute;left:1657;top:11195;width:735;height:2" coordorigin="1657,11195" coordsize="735,2">
              <v:shape style="position:absolute;left:1657;top:11195;width:735;height:2" coordorigin="1657,11195" coordsize="735,0" path="m1657,11195l2392,11195e" filled="f" stroked="t" strokeweight=".477497pt" strokecolor="#5B5B5B">
                <v:path arrowok="t"/>
              </v:shape>
            </v:group>
            <v:group style="position:absolute;left:6661;top:11193;width:1843;height:2" coordorigin="6661,11193" coordsize="1843,2">
              <v:shape style="position:absolute;left:6661;top:11193;width:1843;height:2" coordorigin="6661,11193" coordsize="1843,0" path="m6661,11193l8504,11193e" filled="f" stroked="t" strokeweight=".477497pt" strokecolor="#606060">
                <v:path arrowok="t"/>
              </v:shape>
            </v:group>
            <v:group style="position:absolute;left:8447;top:11193;width:1986;height:2" coordorigin="8447,11193" coordsize="1986,2">
              <v:shape style="position:absolute;left:8447;top:11193;width:1986;height:2" coordorigin="8447,11193" coordsize="1986,0" path="m8447,11193l10433,11193e" filled="f" stroked="t" strokeweight=".954994pt" strokecolor="#838383">
                <v:path arrowok="t"/>
              </v:shape>
            </v:group>
            <v:group style="position:absolute;left:10099;top:11190;width:1375;height:2" coordorigin="10099,11190" coordsize="1375,2">
              <v:shape style="position:absolute;left:10099;top:11190;width:1375;height:2" coordorigin="10099,11190" coordsize="1375,0" path="m10099,11190l11474,11190e" filled="f" stroked="t" strokeweight=".477497pt" strokecolor="#6B6B6B">
                <v:path arrowok="t"/>
              </v:shape>
            </v:group>
            <v:group style="position:absolute;left:415;top:11437;width:6952;height:2" coordorigin="415,11437" coordsize="6952,2">
              <v:shape style="position:absolute;left:415;top:11437;width:6952;height:2" coordorigin="415,11437" coordsize="6952,0" path="m415,11437l7368,11437e" filled="f" stroked="t" strokeweight=".716246pt" strokecolor="#777777">
                <v:path arrowok="t"/>
              </v:shape>
            </v:group>
            <v:group style="position:absolute;left:7310;top:11435;width:420;height:2" coordorigin="7310,11435" coordsize="420,2">
              <v:shape style="position:absolute;left:7310;top:11435;width:420;height:2" coordorigin="7310,11435" coordsize="420,0" path="m7310,11435l7731,11435e" filled="f" stroked="t" strokeweight=".477497pt" strokecolor="#4F4F4F">
                <v:path arrowok="t"/>
              </v:shape>
            </v:group>
            <v:group style="position:absolute;left:7673;top:11432;width:3801;height:2" coordorigin="7673,11432" coordsize="3801,2">
              <v:shape style="position:absolute;left:7673;top:11432;width:3801;height:2" coordorigin="7673,11432" coordsize="3801,0" path="m7673,11432l11474,11432e" filled="f" stroked="t" strokeweight=".716246pt" strokecolor="#7C7C7C">
                <v:path arrowok="t"/>
              </v:shape>
            </v:group>
            <v:group style="position:absolute;left:415;top:11679;width:778;height:2" coordorigin="415,11679" coordsize="778,2">
              <v:shape style="position:absolute;left:415;top:11679;width:778;height:2" coordorigin="415,11679" coordsize="778,0" path="m415,11679l1194,11679e" filled="f" stroked="t" strokeweight=".477497pt" strokecolor="#676767">
                <v:path arrowok="t"/>
              </v:shape>
            </v:group>
            <v:group style="position:absolute;left:1160;top:11435;width:2;height:239" coordorigin="1160,11435" coordsize="2,239">
              <v:shape style="position:absolute;left:1160;top:11435;width:2;height:239" coordorigin="1160,11435" coordsize="0,239" path="m1160,11674l1160,11435e" filled="f" stroked="t" strokeweight=".238749pt" strokecolor="#6B6B6B">
                <v:path arrowok="t"/>
              </v:shape>
            </v:group>
            <v:group style="position:absolute;left:1132;top:11679;width:592;height:2" coordorigin="1132,11679" coordsize="592,2">
              <v:shape style="position:absolute;left:1132;top:11679;width:592;height:2" coordorigin="1132,11679" coordsize="592,0" path="m1132,11679l1724,11679e" filled="f" stroked="t" strokeweight=".477497pt" strokecolor="#545454">
                <v:path arrowok="t"/>
              </v:shape>
            </v:group>
            <v:group style="position:absolute;left:1698;top:11435;width:2;height:4384" coordorigin="1698,11435" coordsize="2,4384">
              <v:shape style="position:absolute;left:1698;top:11435;width:2;height:4384" coordorigin="1698,11435" coordsize="0,4384" path="m1698,15819l1698,11435e" filled="f" stroked="t" strokeweight=".716246pt" strokecolor="#646464">
                <v:path arrowok="t"/>
              </v:shape>
            </v:group>
            <v:group style="position:absolute;left:1652;top:11676;width:5066;height:2" coordorigin="1652,11676" coordsize="5066,2">
              <v:shape style="position:absolute;left:1652;top:11676;width:5066;height:2" coordorigin="1652,11676" coordsize="5066,0" path="m1652,11676l6718,11676e" filled="f" stroked="t" strokeweight=".716246pt" strokecolor="#777777">
                <v:path arrowok="t"/>
              </v:shape>
            </v:group>
            <v:group style="position:absolute;left:6661;top:11674;width:716;height:2" coordorigin="6661,11674" coordsize="716,2">
              <v:shape style="position:absolute;left:6661;top:11674;width:716;height:2" coordorigin="6661,11674" coordsize="716,0" path="m6661,11674l7377,11674e" filled="f" stroked="t" strokeweight=".477497pt" strokecolor="#606060">
                <v:path arrowok="t"/>
              </v:shape>
            </v:group>
            <v:group style="position:absolute;left:7344;top:11430;width:2;height:546" coordorigin="7344,11430" coordsize="2,546">
              <v:shape style="position:absolute;left:7344;top:11430;width:2;height:546" coordorigin="7344,11430" coordsize="0,546" path="m7344,11975l7344,11430e" filled="f" stroked="t" strokeweight=".477497pt" strokecolor="#5B5B5B">
                <v:path arrowok="t"/>
              </v:shape>
            </v:group>
            <v:group style="position:absolute;left:7306;top:11676;width:425;height:2" coordorigin="7306,11676" coordsize="425,2">
              <v:shape style="position:absolute;left:7306;top:11676;width:425;height:2" coordorigin="7306,11676" coordsize="425,0" path="m7306,11676l7731,11676e" filled="f" stroked="t" strokeweight=".477497pt" strokecolor="#747474">
                <v:path arrowok="t"/>
              </v:shape>
            </v:group>
            <v:group style="position:absolute;left:7607;top:11674;width:3873;height:2" coordorigin="7607,11674" coordsize="3873,2">
              <v:shape style="position:absolute;left:7607;top:11674;width:3873;height:2" coordorigin="7607,11674" coordsize="3873,0" path="m7607,11674l11479,11674e" filled="f" stroked="t" strokeweight=".954994pt" strokecolor="#808080">
                <v:path arrowok="t"/>
              </v:shape>
            </v:group>
            <v:group style="position:absolute;left:425;top:11631;width:2;height:967" coordorigin="425,11631" coordsize="2,967">
              <v:shape style="position:absolute;left:425;top:11631;width:2;height:967" coordorigin="425,11631" coordsize="0,967" path="m425,12598l425,11631e" filled="f" stroked="t" strokeweight=".477497pt" strokecolor="#484848">
                <v:path arrowok="t"/>
              </v:shape>
            </v:group>
            <v:group style="position:absolute;left:1160;top:11660;width:2;height:479" coordorigin="1160,11660" coordsize="2,479">
              <v:shape style="position:absolute;left:1160;top:11660;width:2;height:479" coordorigin="1160,11660" coordsize="0,479" path="m1160,12138l1160,11660e" filled="f" stroked="t" strokeweight=".238749pt" strokecolor="#484848">
                <v:path arrowok="t"/>
              </v:shape>
            </v:group>
            <v:group style="position:absolute;left:11467;top:11631;width:2;height:1125" coordorigin="11467,11631" coordsize="2,1125">
              <v:shape style="position:absolute;left:11467;top:11631;width:2;height:1125" coordorigin="11467,11631" coordsize="0,1125" path="m11467,12756l11467,11631e" filled="f" stroked="t" strokeweight=".716246pt" strokecolor="#747474">
                <v:path arrowok="t"/>
              </v:shape>
            </v:group>
            <v:group style="position:absolute;left:1160;top:12138;width:2;height:1221" coordorigin="1160,12138" coordsize="2,1221">
              <v:shape style="position:absolute;left:1160;top:12138;width:2;height:1221" coordorigin="1160,12138" coordsize="0,1221" path="m1160,13359l1160,12138e" filled="f" stroked="t" strokeweight=".238749pt" strokecolor="#000000">
                <v:path arrowok="t"/>
              </v:shape>
            </v:group>
            <v:group style="position:absolute;left:1695;top:12109;width:2;height:488" coordorigin="1695,12109" coordsize="2,488">
              <v:shape style="position:absolute;left:1695;top:12109;width:2;height:488" coordorigin="1695,12109" coordsize="0,488" path="m1695,12598l1695,12109e" filled="f" stroked="t" strokeweight=".477497pt" strokecolor="#383838">
                <v:path arrowok="t"/>
              </v:shape>
            </v:group>
            <v:group style="position:absolute;left:2364;top:12109;width:2;height:488" coordorigin="2364,12109" coordsize="2,488">
              <v:shape style="position:absolute;left:2364;top:12109;width:2;height:488" coordorigin="2364,12109" coordsize="0,488" path="m2364,12598l2364,12109e" filled="f" stroked="t" strokeweight=".477497pt" strokecolor="#2B2B2B">
                <v:path arrowok="t"/>
              </v:shape>
            </v:group>
            <v:group style="position:absolute;left:7349;top:11430;width:2;height:4375" coordorigin="7349,11430" coordsize="2,4375">
              <v:shape style="position:absolute;left:7349;top:11430;width:2;height:4375" coordorigin="7349,11430" coordsize="0,4375" path="m7349,15805l7349,11430e" filled="f" stroked="t" strokeweight=".716246pt" strokecolor="#707070">
                <v:path arrowok="t"/>
              </v:shape>
            </v:group>
            <v:group style="position:absolute;left:425;top:12540;width:2;height:550" coordorigin="425,12540" coordsize="2,550">
              <v:shape style="position:absolute;left:425;top:12540;width:2;height:550" coordorigin="425,12540" coordsize="0,550" path="m425,13091l425,12540e" filled="f" stroked="t" strokeweight=".477497pt" strokecolor="#5B5B5B">
                <v:path arrowok="t"/>
              </v:shape>
            </v:group>
            <v:group style="position:absolute;left:1695;top:12540;width:2;height:550" coordorigin="1695,12540" coordsize="2,550">
              <v:shape style="position:absolute;left:1695;top:12540;width:2;height:550" coordorigin="1695,12540" coordsize="0,550" path="m1695,13091l1695,12540e" filled="f" stroked="t" strokeweight=".477497pt" strokecolor="#4F4F4F">
                <v:path arrowok="t"/>
              </v:shape>
            </v:group>
            <v:group style="position:absolute;left:2366;top:12540;width:2;height:1034" coordorigin="2366,12540" coordsize="2,1034">
              <v:shape style="position:absolute;left:2366;top:12540;width:2;height:1034" coordorigin="2366,12540" coordsize="0,1034" path="m2366,13574l2366,12540e" filled="f" stroked="t" strokeweight=".477497pt" strokecolor="#444444">
                <v:path arrowok="t"/>
              </v:shape>
            </v:group>
            <v:group style="position:absolute;left:11467;top:12540;width:2;height:1307" coordorigin="11467,12540" coordsize="2,1307">
              <v:shape style="position:absolute;left:11467;top:12540;width:2;height:1307" coordorigin="11467,12540" coordsize="0,1307" path="m11467,13847l11467,12540e" filled="f" stroked="t" strokeweight=".477497pt" strokecolor="#5B5B5B">
                <v:path arrowok="t"/>
              </v:shape>
            </v:group>
            <v:group style="position:absolute;left:1700;top:13167;width:2;height:680" coordorigin="1700,13167" coordsize="2,680">
              <v:shape style="position:absolute;left:1700;top:13167;width:2;height:680" coordorigin="1700,13167" coordsize="0,680" path="m1700,13847l1700,13167e" filled="f" stroked="t" strokeweight=".477497pt" strokecolor="#3F3F3F">
                <v:path arrowok="t"/>
              </v:shape>
            </v:group>
            <v:group style="position:absolute;left:406;top:13541;width:759;height:2" coordorigin="406,13541" coordsize="759,2">
              <v:shape style="position:absolute;left:406;top:13541;width:759;height:2" coordorigin="406,13541" coordsize="759,0" path="m406,13541l1165,13541e" filled="f" stroked="t" strokeweight=".238749pt" strokecolor="#676767">
                <v:path arrowok="t"/>
              </v:shape>
            </v:group>
            <v:group style="position:absolute;left:1160;top:13359;width:2;height:187" coordorigin="1160,13359" coordsize="2,187">
              <v:shape style="position:absolute;left:1160;top:13359;width:2;height:187" coordorigin="1160,13359" coordsize="0,187" path="m1160,13545l1160,13359e" filled="f" stroked="t" strokeweight=".238749pt" strokecolor="#444444">
                <v:path arrowok="t"/>
              </v:shape>
            </v:group>
            <v:group style="position:absolute;left:1160;top:13541;width:535;height:2" coordorigin="1160,13541" coordsize="535,2">
              <v:shape style="position:absolute;left:1160;top:13541;width:535;height:2" coordorigin="1160,13541" coordsize="535,0" path="m1160,13541l1695,13541e" filled="f" stroked="t" strokeweight=".238749pt" strokecolor="#4B4B4B">
                <v:path arrowok="t"/>
              </v:shape>
            </v:group>
            <v:group style="position:absolute;left:1681;top:13541;width:683;height:2" coordorigin="1681,13541" coordsize="683,2">
              <v:shape style="position:absolute;left:1681;top:13541;width:683;height:2" coordorigin="1681,13541" coordsize="683,0" path="m1681,13541l2364,13541e" filled="f" stroked="t" strokeweight=".238749pt" strokecolor="#383838">
                <v:path arrowok="t"/>
              </v:shape>
            </v:group>
            <v:group style="position:absolute;left:9483;top:13411;width:2;height:196" coordorigin="9483,13411" coordsize="2,196">
              <v:shape style="position:absolute;left:9483;top:13411;width:2;height:196" coordorigin="9483,13411" coordsize="0,196" path="m9483,13608l9483,13411e" filled="f" stroked="t" strokeweight="2.148737pt" strokecolor="#707780">
                <v:path arrowok="t"/>
              </v:shape>
            </v:group>
            <v:group style="position:absolute;left:1160;top:13541;width:2;height:2254" coordorigin="1160,13541" coordsize="2,2254">
              <v:shape style="position:absolute;left:1160;top:13541;width:2;height:2254" coordorigin="1160,13541" coordsize="0,2254" path="m1160,15795l1160,13541e" filled="f" stroked="t" strokeweight=".238749pt" strokecolor="#000000">
                <v:path arrowok="t"/>
              </v:shape>
            </v:group>
            <v:group style="position:absolute;left:2366;top:13512;width:2;height:809" coordorigin="2366,13512" coordsize="2,809">
              <v:shape style="position:absolute;left:2366;top:13512;width:2;height:809" coordorigin="2366,13512" coordsize="0,809" path="m2366,14321l2366,13512e" filled="f" stroked="t" strokeweight=".954994pt" strokecolor="#707070">
                <v:path arrowok="t"/>
              </v:shape>
            </v:group>
            <v:group style="position:absolute;left:1695;top:13789;width:2;height:330" coordorigin="1695,13789" coordsize="2,330">
              <v:shape style="position:absolute;left:1695;top:13789;width:2;height:330" coordorigin="1695,13789" coordsize="0,330" path="m1695,14120l1695,13789e" filled="f" stroked="t" strokeweight=".954994pt" strokecolor="#777777">
                <v:path arrowok="t"/>
              </v:shape>
            </v:group>
            <v:group style="position:absolute;left:2989;top:13818;width:2;height:273" coordorigin="2989,13818" coordsize="2,273">
              <v:shape style="position:absolute;left:2989;top:13818;width:2;height:273" coordorigin="2989,13818" coordsize="0,273" path="m2989,14091l2989,13818e" filled="f" stroked="t" strokeweight="1.193743pt" strokecolor="#2F3890">
                <v:path arrowok="t"/>
              </v:shape>
            </v:group>
            <v:group style="position:absolute;left:2980;top:14091;width:286;height:2" coordorigin="2980,14091" coordsize="286,2">
              <v:shape style="position:absolute;left:2980;top:14091;width:286;height:2" coordorigin="2980,14091" coordsize="286,0" path="m2980,14091l3266,14091e" filled="f" stroked="t" strokeweight=".238749pt" strokecolor="#282F80">
                <v:path arrowok="t"/>
              </v:shape>
            </v:group>
            <v:group style="position:absolute;left:3266;top:14091;width:196;height:2" coordorigin="3266,14091" coordsize="196,2">
              <v:shape style="position:absolute;left:3266;top:14091;width:196;height:2" coordorigin="3266,14091" coordsize="196,0" path="m3266,14091l3462,14091e" filled="f" stroked="t" strokeweight=".238749pt" strokecolor="#000000">
                <v:path arrowok="t"/>
              </v:shape>
            </v:group>
            <v:group style="position:absolute;left:3643;top:14091;width:267;height:2" coordorigin="3643,14091" coordsize="267,2">
              <v:shape style="position:absolute;left:3643;top:14091;width:267;height:2" coordorigin="3643,14091" coordsize="267,0" path="m3643,14091l3911,14091e" filled="f" stroked="t" strokeweight=".954994pt" strokecolor="#6060AF">
                <v:path arrowok="t"/>
              </v:shape>
            </v:group>
            <v:group style="position:absolute;left:2321;top:14479;width:1700;height:2" coordorigin="2321,14479" coordsize="1700,2">
              <v:shape style="position:absolute;left:2321;top:14479;width:1700;height:2" coordorigin="2321,14479" coordsize="1700,0" path="m2321,14479l4021,14479e" filled="f" stroked="t" strokeweight="4.297473pt" strokecolor="#383B44">
                <v:path arrowok="t"/>
              </v:shape>
            </v:group>
            <v:group style="position:absolute;left:1690;top:14677;width:716;height:2" coordorigin="1690,14677" coordsize="716,2">
              <v:shape style="position:absolute;left:1690;top:14677;width:716;height:2" coordorigin="1690,14677" coordsize="716,0" path="m1690,14677l2407,14677e" filled="f" stroked="t" strokeweight="2.387485pt" strokecolor="#3B3F54">
                <v:path arrowok="t"/>
              </v:shape>
            </v:group>
            <v:group style="position:absolute;left:2371;top:14244;width:2;height:483" coordorigin="2371,14244" coordsize="2,483">
              <v:shape style="position:absolute;left:2371;top:14244;width:2;height:483" coordorigin="2371,14244" coordsize="0,483" path="m2371,14728l2371,14244e" filled="f" stroked="t" strokeweight=".716246pt" strokecolor="#444848">
                <v:path arrowok="t"/>
              </v:shape>
            </v:group>
            <v:group style="position:absolute;left:2368;top:14618;width:2;height:742" coordorigin="2368,14618" coordsize="2,742">
              <v:shape style="position:absolute;left:2368;top:14618;width:2;height:742" coordorigin="2368,14618" coordsize="0,742" path="m2368,15359l2368,14618e" filled="f" stroked="t" strokeweight=".954994pt" strokecolor="#5B5B5B">
                <v:path arrowok="t"/>
              </v:shape>
            </v:group>
            <v:group style="position:absolute;left:11467;top:13789;width:2;height:2001" coordorigin="11467,13789" coordsize="2,2001">
              <v:shape style="position:absolute;left:11467;top:13789;width:2;height:2001" coordorigin="11467,13789" coordsize="0,2001" path="m11467,15790l11467,13789e" filled="f" stroked="t" strokeweight=".477497pt" strokecolor="#747474">
                <v:path arrowok="t"/>
              </v:shape>
            </v:group>
            <v:group style="position:absolute;left:425;top:15807;width:3849;height:2" coordorigin="425,15807" coordsize="3849,2">
              <v:shape style="position:absolute;left:425;top:15807;width:3849;height:2" coordorigin="425,15807" coordsize="3849,0" path="m425,15807l4274,15807e" filled="f" stroked="t" strokeweight=".954994pt" strokecolor="#878787">
                <v:path arrowok="t"/>
              </v:shape>
            </v:group>
            <v:group style="position:absolute;left:2371;top:15111;width:2;height:704" coordorigin="2371,15111" coordsize="2,704">
              <v:shape style="position:absolute;left:2371;top:15111;width:2;height:704" coordorigin="2371,15111" coordsize="0,704" path="m2371,15814l2371,15111e" filled="f" stroked="t" strokeweight=".954994pt" strokecolor="#707070">
                <v:path arrowok="t"/>
              </v:shape>
            </v:group>
            <v:group style="position:absolute;left:4851;top:15800;width:191;height:2" coordorigin="4851,15800" coordsize="191,2">
              <v:shape style="position:absolute;left:4851;top:15800;width:191;height:2" coordorigin="4851,15800" coordsize="191,0" path="m4851,15800l5042,15800e" filled="f" stroked="t" strokeweight=".477497pt" strokecolor="#676767">
                <v:path arrowok="t"/>
              </v:shape>
            </v:group>
            <v:group style="position:absolute;left:4985;top:15793;width:2746;height:2" coordorigin="4985,15793" coordsize="2746,2">
              <v:shape style="position:absolute;left:4985;top:15793;width:2746;height:2" coordorigin="4985,15793" coordsize="2746,0" path="m4985,15793l7731,15793e" filled="f" stroked="t" strokeweight=".477497pt" strokecolor="#707070">
                <v:path arrowok="t"/>
              </v:shape>
            </v:group>
            <v:group style="position:absolute;left:2321;top:15793;width:9163;height:2" coordorigin="2321,15793" coordsize="9163,2">
              <v:shape style="position:absolute;left:2321;top:15793;width:9163;height:2" coordorigin="2321,15793" coordsize="9163,0" path="m2321,15793l11484,15793e" filled="f" stroked="t" strokeweight=".716246pt" strokecolor="#808080">
                <v:path arrowok="t"/>
              </v:shape>
            </v:group>
            <v:group style="position:absolute;left:10099;top:15785;width:1375;height:2" coordorigin="10099,15785" coordsize="1375,2">
              <v:shape style="position:absolute;left:10099;top:15785;width:1375;height:2" coordorigin="10099,15785" coordsize="1375,0" path="m10099,15785l11474,15785e" filled="f" stroked="t" strokeweight=".477497pt" strokecolor="#777777">
                <v:path arrowok="t"/>
              </v:shape>
            </v:group>
            <v:group style="position:absolute;left:10061;top:9611;width:96;height:396" coordorigin="10061,9611" coordsize="96,396">
              <v:shape style="position:absolute;left:10061;top:9611;width:96;height:396" coordorigin="10061,9611" coordsize="96,396" path="m10061,9611l10157,9611,10157,10007,10061,10007,10061,9611e" filled="t" fillcolor="#EBEBED" stroked="f">
                <v:path arrowok="t"/>
                <v:fill/>
              </v:shape>
            </v:group>
            <v:group style="position:absolute;left:10468;top:10527;width:185;height:111" coordorigin="10468,10527" coordsize="185,111">
              <v:shape style="position:absolute;left:10468;top:10527;width:185;height:111" coordorigin="10468,10527" coordsize="185,111" path="m10468,10527l10653,10527,10653,10638,10468,10638,10468,10527e" filled="t" fillcolor="#EBEBED" stroked="f">
                <v:path arrowok="t"/>
                <v:fill/>
              </v:shape>
            </v:group>
            <v:group style="position:absolute;left:9223;top:13046;width:2;height:361" coordorigin="9223,13046" coordsize="2,361">
              <v:shape style="position:absolute;left:9223;top:13046;width:2;height:361" coordorigin="9223,13046" coordsize="0,361" path="m9223,13408l9223,13046e" filled="f" stroked="t" strokeweight="2.260pt" strokecolor="#EBEBED">
                <v:path arrowok="t"/>
              </v:shape>
            </v:group>
            <v:group style="position:absolute;left:8915;top:13329;width:2;height:94" coordorigin="8915,13329" coordsize="2,94">
              <v:shape style="position:absolute;left:8915;top:13329;width:2;height:94" coordorigin="8915,13329" coordsize="0,94" path="m8915,13423l8915,13329e" filled="f" stroked="t" strokeweight="1.87156pt" strokecolor="#EBEBED">
                <v:path arrowok="t"/>
              </v:shape>
            </v:group>
            <v:group style="position:absolute;left:8709;top:13264;width:2;height:532" coordorigin="8709,13264" coordsize="2,532">
              <v:shape style="position:absolute;left:8709;top:13264;width:2;height:532" coordorigin="8709,13264" coordsize="0,532" path="m8709,13796l8709,13264e" filled="f" stroked="t" strokeweight="4.061035pt" strokecolor="#EBEBED">
                <v:path arrowok="t"/>
              </v:shape>
            </v:group>
            <v:group style="position:absolute;left:9050;top:13472;width:2;height:259" coordorigin="9050,13472" coordsize="2,259">
              <v:shape style="position:absolute;left:9050;top:13472;width:2;height:259" coordorigin="9050,13472" coordsize="0,259" path="m9050,13472l9050,13732,9050,13472xe" filled="t" fillcolor="#EBEBED" stroked="f">
                <v:path arrowok="t"/>
                <v:fill/>
              </v:shape>
            </v:group>
            <v:group style="position:absolute;left:10292;top:13607;width:27;height:82" coordorigin="10292,13607" coordsize="27,82">
              <v:shape style="position:absolute;left:10292;top:13607;width:27;height:82" coordorigin="10292,13607" coordsize="27,82" path="m10306,13689l10306,13607e" filled="f" stroked="t" strokeweight="1.4623pt" strokecolor="#CACFD3">
                <v:path arrowok="t"/>
              </v:shape>
            </v:group>
            <v:group style="position:absolute;left:10328;top:13607;width:29;height:82" coordorigin="10328,13607" coordsize="29,82">
              <v:shape style="position:absolute;left:10328;top:13607;width:29;height:82" coordorigin="10328,13607" coordsize="29,82" path="m10343,13689l10343,13607e" filled="f" stroked="t" strokeweight="1.52932pt" strokecolor="#EBEBED">
                <v:path arrowok="t"/>
              </v:shape>
            </v:group>
            <v:group style="position:absolute;left:9046;top:13701;width:2;height:121" coordorigin="9046,13701" coordsize="2,121">
              <v:shape style="position:absolute;left:9046;top:13701;width:2;height:121" coordorigin="9046,13701" coordsize="0,121" path="m9046,13822l9046,13701e" filled="f" stroked="t" strokeweight="1.801pt" strokecolor="#EBEBED">
                <v:path arrowok="t"/>
              </v:shape>
            </v:group>
            <v:group style="position:absolute;left:9395;top:13702;width:2;height:120" coordorigin="9395,13702" coordsize="2,120">
              <v:shape style="position:absolute;left:9395;top:13702;width:2;height:120" coordorigin="9395,13702" coordsize="0,120" path="m9395,13822l9395,13702e" filled="f" stroked="t" strokeweight="2.918935pt" strokecolor="#EBEBED">
                <v:path arrowok="t"/>
              </v:shape>
            </v:group>
            <v:group style="position:absolute;left:9800;top:13701;width:2;height:121" coordorigin="9800,13701" coordsize="2,121">
              <v:shape style="position:absolute;left:9800;top:13701;width:2;height:121" coordorigin="9800,13701" coordsize="0,121" path="m9800,13822l9800,13701e" filled="f" stroked="t" strokeweight="2.209741pt" strokecolor="#EBEBED">
                <v:path arrowok="t"/>
              </v:shape>
            </v:group>
            <v:group style="position:absolute;left:10045;top:13657;width:2;height:186" coordorigin="10045,13657" coordsize="2,186">
              <v:shape style="position:absolute;left:10045;top:13657;width:2;height:186" coordorigin="10045,13657" coordsize="0,186" path="m10045,13843l10045,13657e" filled="f" stroked="t" strokeweight="3.51129pt" strokecolor="#EBEBED">
                <v:path arrowok="t"/>
              </v:shape>
            </v:group>
            <v:group style="position:absolute;left:10354;top:13659;width:2;height:177" coordorigin="10354,13659" coordsize="2,177">
              <v:shape style="position:absolute;left:10354;top:13659;width:2;height:177" coordorigin="10354,13659" coordsize="0,177" path="m10354,13836l10354,13659e" filled="f" stroked="t" strokeweight="2.90878pt" strokecolor="#EBEBED">
                <v:path arrowok="t"/>
              </v:shape>
            </v:group>
            <v:group style="position:absolute;left:8392;top:14073;width:224;height:278" coordorigin="8392,14073" coordsize="224,278">
              <v:shape style="position:absolute;left:8392;top:14073;width:224;height:278" coordorigin="8392,14073" coordsize="224,278" path="m8392,14073l8616,14073,8616,14351,8392,14351,8392,14073e" filled="t" fillcolor="#EBEBED" stroked="f">
                <v:path arrowok="t"/>
                <v:fill/>
              </v:shape>
            </v:group>
            <v:group style="position:absolute;left:10172;top:14033;width:124;height:323" coordorigin="10172,14033" coordsize="124,323">
              <v:shape style="position:absolute;left:10172;top:14033;width:124;height:323" coordorigin="10172,14033" coordsize="124,323" path="m10172,14033l10296,14033,10296,14356,10172,14356,10172,14033e" filled="t" fillcolor="#EBEBED" stroked="f">
                <v:path arrowok="t"/>
                <v:fill/>
              </v:shape>
            </v:group>
            <v:group style="position:absolute;left:9278;top:14295;width:2;height:341" coordorigin="9278,14295" coordsize="2,341">
              <v:shape style="position:absolute;left:9278;top:14295;width:2;height:341" coordorigin="9278,14295" coordsize="0,341" path="m9278,14636l9278,14295e" filled="f" stroked="t" strokeweight="3.389375pt" strokecolor="#EBEBED">
                <v:path arrowok="t"/>
              </v:shape>
            </v:group>
            <v:group style="position:absolute;left:9435;top:14295;width:2;height:295" coordorigin="9435,14295" coordsize="2,295">
              <v:shape style="position:absolute;left:9435;top:14295;width:2;height:295" coordorigin="9435,14295" coordsize="0,295" path="m9435,14590l9435,14295e" filled="f" stroked="t" strokeweight="1.41575pt" strokecolor="#EBEBED">
                <v:path arrowok="t"/>
              </v:shape>
            </v:group>
            <v:group style="position:absolute;left:9733;top:14295;width:2;height:341" coordorigin="9733,14295" coordsize="2,341">
              <v:shape style="position:absolute;left:9733;top:14295;width:2;height:341" coordorigin="9733,14295" coordsize="0,341" path="m9733,14636l9733,14295e" filled="f" stroked="t" strokeweight="3.46875pt" strokecolor="#EBEBED">
                <v:path arrowok="t"/>
              </v:shape>
            </v:group>
            <v:group style="position:absolute;left:9361;top:14590;width:124;height:135" coordorigin="9361,14590" coordsize="124,135">
              <v:shape style="position:absolute;left:9361;top:14590;width:124;height:135" coordorigin="9361,14590" coordsize="124,135" path="m9361,14590l9485,14590,9485,14725,9361,14725,9361,14590e" filled="t" fillcolor="#EBEBED" stroked="f">
                <v:path arrowok="t"/>
                <v:fill/>
              </v:shape>
            </v:group>
            <v:group style="position:absolute;left:9806;top:14590;width:2;height:135" coordorigin="9806,14590" coordsize="2,135">
              <v:shape style="position:absolute;left:9806;top:14590;width:2;height:135" coordorigin="9806,14590" coordsize="0,135" path="m9806,14725l9806,14590e" filled="f" stroked="t" strokeweight="3.45pt" strokecolor="#EBEBED">
                <v:path arrowok="t"/>
              </v:shape>
            </v:group>
            <v:group style="position:absolute;left:9157;top:14866;width:531;height:2" coordorigin="9157,14866" coordsize="531,2">
              <v:shape style="position:absolute;left:9157;top:14866;width:531;height:2" coordorigin="9157,14866" coordsize="531,0" path="m9157,14866l9688,14866e" filled="f" stroked="t" strokeweight="2.828516pt" strokecolor="#EBEB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64"/>
          <w:b/>
          <w:bCs/>
          <w:position w:val="2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64"/>
          <w:b/>
          <w:bCs/>
          <w:position w:val="2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3"/>
          <w:w w:val="64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59"/>
          <w:b/>
          <w:bCs/>
          <w:position w:val="2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-36"/>
          <w:w w:val="100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51"/>
          <w:szCs w:val="51"/>
          <w:color w:val="2B3A90"/>
          <w:spacing w:val="0"/>
          <w:w w:val="192"/>
          <w:position w:val="-7"/>
        </w:rPr>
        <w:t>-</w:t>
      </w:r>
      <w:r>
        <w:rPr>
          <w:rFonts w:ascii="Times New Roman" w:hAnsi="Times New Roman" w:cs="Times New Roman" w:eastAsia="Times New Roman"/>
          <w:sz w:val="51"/>
          <w:szCs w:val="51"/>
          <w:color w:val="2B3A90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51"/>
          <w:szCs w:val="51"/>
          <w:color w:val="2B3A90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51"/>
          <w:szCs w:val="51"/>
          <w:color w:val="23284D"/>
          <w:spacing w:val="0"/>
          <w:w w:val="18"/>
          <w:b/>
          <w:bCs/>
          <w:position w:val="-7"/>
        </w:rPr>
        <w:t>r</w:t>
      </w:r>
      <w:r>
        <w:rPr>
          <w:rFonts w:ascii="Times New Roman" w:hAnsi="Times New Roman" w:cs="Times New Roman" w:eastAsia="Times New Roman"/>
          <w:sz w:val="51"/>
          <w:szCs w:val="51"/>
          <w:color w:val="2F3467"/>
          <w:spacing w:val="0"/>
          <w:w w:val="82"/>
          <w:b/>
          <w:bCs/>
          <w:position w:val="-7"/>
        </w:rPr>
        <w:t>ı</w:t>
      </w:r>
      <w:r>
        <w:rPr>
          <w:rFonts w:ascii="Times New Roman" w:hAnsi="Times New Roman" w:cs="Times New Roman" w:eastAsia="Times New Roman"/>
          <w:sz w:val="51"/>
          <w:szCs w:val="51"/>
          <w:color w:val="2F3467"/>
          <w:spacing w:val="0"/>
          <w:w w:val="100"/>
          <w:b/>
          <w:bCs/>
          <w:position w:val="-7"/>
        </w:rPr>
        <w:tab/>
      </w:r>
      <w:r>
        <w:rPr>
          <w:rFonts w:ascii="Times New Roman" w:hAnsi="Times New Roman" w:cs="Times New Roman" w:eastAsia="Times New Roman"/>
          <w:sz w:val="51"/>
          <w:szCs w:val="51"/>
          <w:color w:val="2F3467"/>
          <w:spacing w:val="0"/>
          <w:w w:val="100"/>
          <w:b/>
          <w:bCs/>
          <w:position w:val="-7"/>
        </w:rPr>
      </w:r>
      <w:r>
        <w:rPr>
          <w:rFonts w:ascii="Arial" w:hAnsi="Arial" w:cs="Arial" w:eastAsia="Arial"/>
          <w:sz w:val="33"/>
          <w:szCs w:val="33"/>
          <w:color w:val="343434"/>
          <w:spacing w:val="0"/>
          <w:w w:val="52"/>
          <w:b/>
          <w:bCs/>
          <w:position w:val="-7"/>
        </w:rPr>
        <w:t>roPÇU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231" w:lineRule="exact"/>
        <w:ind w:left="134" w:right="-85"/>
        <w:jc w:val="left"/>
        <w:tabs>
          <w:tab w:pos="1560" w:val="left"/>
          <w:tab w:pos="324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30"/>
          <w:position w:val="10"/>
        </w:rPr>
        <w:t>-mil</w:t>
      </w:r>
      <w:r>
        <w:rPr>
          <w:rFonts w:ascii="Arial" w:hAnsi="Arial" w:cs="Arial" w:eastAsia="Arial"/>
          <w:sz w:val="20"/>
          <w:szCs w:val="20"/>
          <w:color w:val="343434"/>
          <w:spacing w:val="11"/>
          <w:w w:val="130"/>
          <w:position w:val="10"/>
        </w:rPr>
        <w:t>l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70"/>
          <w:b/>
          <w:bCs/>
          <w:position w:val="1"/>
        </w:rPr>
        <w:t>ye</w:t>
      </w:r>
      <w:r>
        <w:rPr>
          <w:rFonts w:ascii="Arial" w:hAnsi="Arial" w:cs="Arial" w:eastAsia="Arial"/>
          <w:sz w:val="27"/>
          <w:szCs w:val="27"/>
          <w:color w:val="343434"/>
          <w:spacing w:val="-27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5"/>
          <w:b/>
          <w:bCs/>
          <w:position w:val="1"/>
        </w:rPr>
        <w:t>1111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1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5"/>
          <w:b/>
          <w:bCs/>
          <w:position w:val="1"/>
        </w:rPr>
        <w:t>;.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b/>
          <w:bCs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68"/>
          <w:b/>
          <w:bCs/>
          <w:position w:val="1"/>
        </w:rPr>
        <w:t>g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68"/>
          <w:b/>
          <w:bCs/>
          <w:position w:val="1"/>
        </w:rPr>
        <w:t>e</w:t>
      </w:r>
      <w:r>
        <w:rPr>
          <w:rFonts w:ascii="Arial" w:hAnsi="Arial" w:cs="Arial" w:eastAsia="Arial"/>
          <w:sz w:val="25"/>
          <w:szCs w:val="25"/>
          <w:color w:val="343434"/>
          <w:spacing w:val="13"/>
          <w:w w:val="68"/>
          <w:b/>
          <w:bCs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68"/>
          <w:b/>
          <w:bCs/>
          <w:position w:val="1"/>
        </w:rPr>
        <w:t>Amirı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7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4F5050"/>
          <w:spacing w:val="0"/>
          <w:w w:val="600"/>
        </w:rPr>
        <w:t>G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5" w:lineRule="exact"/>
        <w:ind w:left="406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513" w:lineRule="exact"/>
        <w:ind w:left="-60" w:right="720"/>
        <w:jc w:val="center"/>
        <w:tabs>
          <w:tab w:pos="520" w:val="left"/>
          <w:tab w:pos="1740" w:val="left"/>
        </w:tabs>
        <w:rPr>
          <w:rFonts w:ascii="Times New Roman" w:hAnsi="Times New Roman" w:cs="Times New Roman" w:eastAsia="Times New Roman"/>
          <w:sz w:val="53"/>
          <w:szCs w:val="53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6B6B6D"/>
          <w:spacing w:val="-14"/>
          <w:w w:val="87"/>
          <w:position w:val="-2"/>
        </w:rPr>
        <w:t>M</w:t>
      </w:r>
      <w:r>
        <w:rPr>
          <w:rFonts w:ascii="Arial" w:hAnsi="Arial" w:cs="Arial" w:eastAsia="Arial"/>
          <w:sz w:val="20"/>
          <w:szCs w:val="20"/>
          <w:color w:val="4F5050"/>
          <w:spacing w:val="0"/>
          <w:w w:val="87"/>
          <w:position w:val="-2"/>
        </w:rPr>
        <w:t>ü</w:t>
      </w:r>
      <w:r>
        <w:rPr>
          <w:rFonts w:ascii="Arial" w:hAnsi="Arial" w:cs="Arial" w:eastAsia="Arial"/>
          <w:sz w:val="20"/>
          <w:szCs w:val="20"/>
          <w:color w:val="4F5050"/>
          <w:spacing w:val="-47"/>
          <w:w w:val="87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4F5050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0"/>
          <w:szCs w:val="20"/>
          <w:color w:val="4F5050"/>
          <w:spacing w:val="0"/>
          <w:w w:val="100"/>
          <w:position w:val="-2"/>
        </w:rPr>
      </w:r>
      <w:r>
        <w:rPr>
          <w:rFonts w:ascii="Arial" w:hAnsi="Arial" w:cs="Arial" w:eastAsia="Arial"/>
          <w:sz w:val="25"/>
          <w:szCs w:val="25"/>
          <w:color w:val="4F5050"/>
          <w:spacing w:val="-44"/>
          <w:w w:val="61"/>
          <w:i/>
          <w:position w:val="-2"/>
        </w:rPr>
        <w:t>!</w:t>
      </w:r>
      <w:r>
        <w:rPr>
          <w:rFonts w:ascii="Arial" w:hAnsi="Arial" w:cs="Arial" w:eastAsia="Arial"/>
          <w:sz w:val="25"/>
          <w:szCs w:val="25"/>
          <w:color w:val="A8AAD8"/>
          <w:spacing w:val="-21"/>
          <w:w w:val="94"/>
          <w:position w:val="-2"/>
        </w:rPr>
        <w:t>.</w:t>
      </w:r>
      <w:r>
        <w:rPr>
          <w:rFonts w:ascii="Arial" w:hAnsi="Arial" w:cs="Arial" w:eastAsia="Arial"/>
          <w:sz w:val="25"/>
          <w:szCs w:val="25"/>
          <w:color w:val="ACAFB1"/>
          <w:spacing w:val="0"/>
          <w:w w:val="37"/>
          <w:position w:val="-2"/>
        </w:rPr>
        <w:t>.</w:t>
      </w:r>
      <w:r>
        <w:rPr>
          <w:rFonts w:ascii="Arial" w:hAnsi="Arial" w:cs="Arial" w:eastAsia="Arial"/>
          <w:sz w:val="25"/>
          <w:szCs w:val="25"/>
          <w:color w:val="ACAFB1"/>
          <w:spacing w:val="-33"/>
          <w:w w:val="100"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97999A"/>
          <w:spacing w:val="-6"/>
          <w:w w:val="56"/>
          <w:position w:val="-2"/>
        </w:rPr>
        <w:t>-</w:t>
      </w:r>
      <w:r>
        <w:rPr>
          <w:rFonts w:ascii="Arial" w:hAnsi="Arial" w:cs="Arial" w:eastAsia="Arial"/>
          <w:sz w:val="25"/>
          <w:szCs w:val="25"/>
          <w:color w:val="4F5050"/>
          <w:spacing w:val="-49"/>
          <w:w w:val="62"/>
          <w:position w:val="-2"/>
        </w:rPr>
        <w:t>•</w:t>
      </w:r>
      <w:r>
        <w:rPr>
          <w:rFonts w:ascii="Arial" w:hAnsi="Arial" w:cs="Arial" w:eastAsia="Arial"/>
          <w:sz w:val="25"/>
          <w:szCs w:val="25"/>
          <w:color w:val="ACAFB1"/>
          <w:spacing w:val="-36"/>
          <w:w w:val="77"/>
          <w:position w:val="-2"/>
        </w:rPr>
        <w:t>•</w:t>
      </w:r>
      <w:r>
        <w:rPr>
          <w:rFonts w:ascii="Arial" w:hAnsi="Arial" w:cs="Arial" w:eastAsia="Arial"/>
          <w:sz w:val="25"/>
          <w:szCs w:val="25"/>
          <w:color w:val="6B6B6D"/>
          <w:spacing w:val="-34"/>
          <w:w w:val="114"/>
          <w:position w:val="-2"/>
        </w:rPr>
        <w:t>.</w:t>
      </w:r>
      <w:r>
        <w:rPr>
          <w:rFonts w:ascii="Arial" w:hAnsi="Arial" w:cs="Arial" w:eastAsia="Arial"/>
          <w:sz w:val="25"/>
          <w:szCs w:val="25"/>
          <w:color w:val="6B6B6D"/>
          <w:spacing w:val="0"/>
          <w:w w:val="94"/>
          <w:position w:val="-2"/>
        </w:rPr>
        <w:t>'</w:t>
      </w:r>
      <w:r>
        <w:rPr>
          <w:rFonts w:ascii="Arial" w:hAnsi="Arial" w:cs="Arial" w:eastAsia="Arial"/>
          <w:sz w:val="25"/>
          <w:szCs w:val="25"/>
          <w:color w:val="6B6B6D"/>
          <w:spacing w:val="-44"/>
          <w:w w:val="100"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4F5050"/>
          <w:spacing w:val="0"/>
          <w:w w:val="117"/>
          <w:i/>
          <w:position w:val="-2"/>
        </w:rPr>
        <w:t>g</w:t>
      </w:r>
      <w:r>
        <w:rPr>
          <w:rFonts w:ascii="Arial" w:hAnsi="Arial" w:cs="Arial" w:eastAsia="Arial"/>
          <w:sz w:val="28"/>
          <w:szCs w:val="28"/>
          <w:color w:val="343434"/>
          <w:spacing w:val="0"/>
          <w:w w:val="58"/>
          <w:i/>
          <w:position w:val="-2"/>
        </w:rPr>
        <w:t>ü</w:t>
      </w:r>
      <w:r>
        <w:rPr>
          <w:rFonts w:ascii="Arial" w:hAnsi="Arial" w:cs="Arial" w:eastAsia="Arial"/>
          <w:sz w:val="28"/>
          <w:szCs w:val="28"/>
          <w:color w:val="343434"/>
          <w:spacing w:val="0"/>
          <w:w w:val="100"/>
          <w:i/>
          <w:position w:val="-2"/>
        </w:rPr>
        <w:tab/>
      </w:r>
      <w:r>
        <w:rPr>
          <w:rFonts w:ascii="Arial" w:hAnsi="Arial" w:cs="Arial" w:eastAsia="Arial"/>
          <w:sz w:val="28"/>
          <w:szCs w:val="28"/>
          <w:color w:val="343434"/>
          <w:spacing w:val="0"/>
          <w:w w:val="100"/>
          <w:i/>
          <w:position w:val="-2"/>
        </w:rPr>
      </w:r>
      <w:r>
        <w:rPr>
          <w:rFonts w:ascii="Arial" w:hAnsi="Arial" w:cs="Arial" w:eastAsia="Arial"/>
          <w:sz w:val="20"/>
          <w:szCs w:val="20"/>
          <w:color w:val="6B6B6D"/>
          <w:spacing w:val="0"/>
          <w:w w:val="68"/>
          <w:position w:val="-2"/>
        </w:rPr>
        <w:t>V</w:t>
      </w:r>
      <w:r>
        <w:rPr>
          <w:rFonts w:ascii="Arial" w:hAnsi="Arial" w:cs="Arial" w:eastAsia="Arial"/>
          <w:sz w:val="20"/>
          <w:szCs w:val="20"/>
          <w:color w:val="6B6B6D"/>
          <w:spacing w:val="0"/>
          <w:w w:val="68"/>
          <w:position w:val="-2"/>
        </w:rPr>
        <w:t>  </w:t>
      </w:r>
      <w:r>
        <w:rPr>
          <w:rFonts w:ascii="Arial" w:hAnsi="Arial" w:cs="Arial" w:eastAsia="Arial"/>
          <w:sz w:val="20"/>
          <w:szCs w:val="20"/>
          <w:color w:val="6B6B6D"/>
          <w:spacing w:val="10"/>
          <w:w w:val="68"/>
          <w:position w:val="-2"/>
        </w:rPr>
        <w:t> </w:t>
      </w:r>
      <w:r>
        <w:rPr>
          <w:rFonts w:ascii="Times New Roman" w:hAnsi="Times New Roman" w:cs="Times New Roman" w:eastAsia="Times New Roman"/>
          <w:sz w:val="53"/>
          <w:szCs w:val="53"/>
          <w:color w:val="0116AC"/>
          <w:spacing w:val="0"/>
          <w:w w:val="116"/>
          <w:i/>
          <w:position w:val="-2"/>
        </w:rPr>
        <w:t>1</w:t>
      </w:r>
      <w:r>
        <w:rPr>
          <w:rFonts w:ascii="Times New Roman" w:hAnsi="Times New Roman" w:cs="Times New Roman" w:eastAsia="Times New Roman"/>
          <w:sz w:val="53"/>
          <w:szCs w:val="53"/>
          <w:color w:val="000000"/>
          <w:spacing w:val="0"/>
          <w:w w:val="100"/>
          <w:position w:val="0"/>
        </w:rPr>
      </w:r>
    </w:p>
    <w:p>
      <w:pPr>
        <w:spacing w:before="0" w:after="0" w:line="74" w:lineRule="exact"/>
        <w:ind w:left="794" w:right="1563"/>
        <w:jc w:val="center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ACAFB1"/>
          <w:spacing w:val="-15"/>
          <w:w w:val="221"/>
          <w:position w:val="1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828585"/>
          <w:spacing w:val="-17"/>
          <w:w w:val="164"/>
          <w:position w:val="1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97999A"/>
          <w:spacing w:val="0"/>
          <w:w w:val="117"/>
          <w:position w:val="1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97999A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CAFB1"/>
          <w:spacing w:val="0"/>
          <w:w w:val="76"/>
          <w:position w:val="1"/>
        </w:rPr>
        <w:t>....,,</w:t>
      </w:r>
      <w:r>
        <w:rPr>
          <w:rFonts w:ascii="Times New Roman" w:hAnsi="Times New Roman" w:cs="Times New Roman" w:eastAsia="Times New Roman"/>
          <w:sz w:val="10"/>
          <w:szCs w:val="10"/>
          <w:color w:val="ACAFB1"/>
          <w:spacing w:val="0"/>
          <w:w w:val="76"/>
          <w:position w:val="1"/>
        </w:rPr>
        <w:t>    </w:t>
      </w:r>
      <w:r>
        <w:rPr>
          <w:rFonts w:ascii="Times New Roman" w:hAnsi="Times New Roman" w:cs="Times New Roman" w:eastAsia="Times New Roman"/>
          <w:sz w:val="10"/>
          <w:szCs w:val="10"/>
          <w:color w:val="ACAFB1"/>
          <w:spacing w:val="15"/>
          <w:w w:val="76"/>
          <w:position w:val="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7999A"/>
          <w:spacing w:val="0"/>
          <w:w w:val="44"/>
          <w:b/>
          <w:bCs/>
          <w:position w:val="1"/>
        </w:rPr>
        <w:t>'1</w:t>
      </w:r>
      <w:r>
        <w:rPr>
          <w:rFonts w:ascii="Times New Roman" w:hAnsi="Times New Roman" w:cs="Times New Roman" w:eastAsia="Times New Roman"/>
          <w:sz w:val="10"/>
          <w:szCs w:val="10"/>
          <w:color w:val="97999A"/>
          <w:spacing w:val="0"/>
          <w:w w:val="44"/>
          <w:b/>
          <w:bCs/>
          <w:position w:val="1"/>
        </w:rPr>
        <w:t>:</w:t>
      </w:r>
      <w:r>
        <w:rPr>
          <w:rFonts w:ascii="Times New Roman" w:hAnsi="Times New Roman" w:cs="Times New Roman" w:eastAsia="Times New Roman"/>
          <w:sz w:val="10"/>
          <w:szCs w:val="10"/>
          <w:color w:val="97999A"/>
          <w:spacing w:val="8"/>
          <w:w w:val="44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343434"/>
          <w:spacing w:val="0"/>
          <w:w w:val="187"/>
          <w:b/>
          <w:bCs/>
          <w:position w:val="1"/>
        </w:rPr>
        <w:t>\</w:t>
      </w:r>
      <w:r>
        <w:rPr>
          <w:rFonts w:ascii="Times New Roman" w:hAnsi="Times New Roman" w:cs="Times New Roman" w:eastAsia="Times New Roman"/>
          <w:sz w:val="10"/>
          <w:szCs w:val="10"/>
          <w:color w:val="343434"/>
          <w:spacing w:val="18"/>
          <w:w w:val="187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CAFB1"/>
          <w:spacing w:val="0"/>
          <w:w w:val="67"/>
          <w:position w:val="1"/>
        </w:rPr>
        <w:t>....</w:t>
      </w:r>
      <w:r>
        <w:rPr>
          <w:rFonts w:ascii="Times New Roman" w:hAnsi="Times New Roman" w:cs="Times New Roman" w:eastAsia="Times New Roman"/>
          <w:sz w:val="10"/>
          <w:szCs w:val="10"/>
          <w:color w:val="4F5050"/>
          <w:spacing w:val="0"/>
          <w:w w:val="86"/>
          <w:position w:val="1"/>
        </w:rPr>
        <w:t>.....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654" w:right="-20"/>
        <w:jc w:val="left"/>
        <w:rPr>
          <w:rFonts w:ascii="Arial" w:hAnsi="Arial" w:cs="Arial" w:eastAsia="Arial"/>
          <w:sz w:val="4"/>
          <w:szCs w:val="4"/>
        </w:rPr>
      </w:pPr>
      <w:rPr/>
      <w:r>
        <w:rPr>
          <w:rFonts w:ascii="Arial" w:hAnsi="Arial" w:cs="Arial" w:eastAsia="Arial"/>
          <w:sz w:val="4"/>
          <w:szCs w:val="4"/>
          <w:color w:val="828585"/>
          <w:w w:val="155"/>
        </w:rPr>
        <w:t>#</w:t>
      </w:r>
      <w:r>
        <w:rPr>
          <w:rFonts w:ascii="Arial" w:hAnsi="Arial" w:cs="Arial" w:eastAsia="Arial"/>
          <w:sz w:val="4"/>
          <w:szCs w:val="4"/>
          <w:color w:val="828585"/>
          <w:spacing w:val="-5"/>
          <w:w w:val="100"/>
        </w:rPr>
        <w:t> </w:t>
      </w:r>
      <w:r>
        <w:rPr>
          <w:rFonts w:ascii="Arial" w:hAnsi="Arial" w:cs="Arial" w:eastAsia="Arial"/>
          <w:sz w:val="4"/>
          <w:szCs w:val="4"/>
          <w:color w:val="828585"/>
          <w:spacing w:val="0"/>
          <w:w w:val="154"/>
        </w:rPr>
        <w:t>'</w:t>
      </w:r>
      <w:r>
        <w:rPr>
          <w:rFonts w:ascii="Arial" w:hAnsi="Arial" w:cs="Arial" w:eastAsia="Arial"/>
          <w:sz w:val="4"/>
          <w:szCs w:val="4"/>
          <w:color w:val="828585"/>
          <w:spacing w:val="0"/>
          <w:w w:val="154"/>
        </w:rPr>
        <w:t>  </w:t>
      </w:r>
      <w:r>
        <w:rPr>
          <w:rFonts w:ascii="Arial" w:hAnsi="Arial" w:cs="Arial" w:eastAsia="Arial"/>
          <w:sz w:val="4"/>
          <w:szCs w:val="4"/>
          <w:color w:val="828585"/>
          <w:spacing w:val="10"/>
          <w:w w:val="154"/>
        </w:rPr>
        <w:t> </w:t>
      </w:r>
      <w:r>
        <w:rPr>
          <w:rFonts w:ascii="Arial" w:hAnsi="Arial" w:cs="Arial" w:eastAsia="Arial"/>
          <w:sz w:val="4"/>
          <w:szCs w:val="4"/>
          <w:color w:val="ACAFB1"/>
          <w:spacing w:val="0"/>
          <w:w w:val="298"/>
          <w:i/>
        </w:rPr>
        <w:t>""</w:t>
      </w:r>
      <w:r>
        <w:rPr>
          <w:rFonts w:ascii="Arial" w:hAnsi="Arial" w:cs="Arial" w:eastAsia="Arial"/>
          <w:sz w:val="4"/>
          <w:szCs w:val="4"/>
          <w:color w:val="ACAFB1"/>
          <w:spacing w:val="-12"/>
          <w:w w:val="298"/>
          <w:i/>
        </w:rPr>
        <w:t>'</w:t>
      </w:r>
      <w:r>
        <w:rPr>
          <w:rFonts w:ascii="Arial" w:hAnsi="Arial" w:cs="Arial" w:eastAsia="Arial"/>
          <w:sz w:val="4"/>
          <w:szCs w:val="4"/>
          <w:color w:val="ACAFB1"/>
          <w:spacing w:val="0"/>
          <w:w w:val="298"/>
          <w:i/>
        </w:rPr>
        <w:t>'</w:t>
      </w:r>
      <w:r>
        <w:rPr>
          <w:rFonts w:ascii="Arial" w:hAnsi="Arial" w:cs="Arial" w:eastAsia="Arial"/>
          <w:sz w:val="4"/>
          <w:szCs w:val="4"/>
          <w:color w:val="ACAFB1"/>
          <w:spacing w:val="-25"/>
          <w:w w:val="298"/>
          <w:i/>
        </w:rPr>
        <w:t> </w:t>
      </w:r>
      <w:r>
        <w:rPr>
          <w:rFonts w:ascii="Arial" w:hAnsi="Arial" w:cs="Arial" w:eastAsia="Arial"/>
          <w:sz w:val="4"/>
          <w:szCs w:val="4"/>
          <w:color w:val="ACAFB1"/>
          <w:spacing w:val="0"/>
          <w:w w:val="498"/>
          <w:i/>
        </w:rPr>
        <w:t>'</w:t>
      </w:r>
      <w:r>
        <w:rPr>
          <w:rFonts w:ascii="Arial" w:hAnsi="Arial" w:cs="Arial" w:eastAsia="Arial"/>
          <w:sz w:val="4"/>
          <w:szCs w:val="4"/>
          <w:color w:val="ACAFB1"/>
          <w:spacing w:val="15"/>
          <w:w w:val="498"/>
          <w:i/>
        </w:rPr>
        <w:t> </w:t>
      </w:r>
      <w:r>
        <w:rPr>
          <w:rFonts w:ascii="Arial" w:hAnsi="Arial" w:cs="Arial" w:eastAsia="Arial"/>
          <w:sz w:val="4"/>
          <w:szCs w:val="4"/>
          <w:color w:val="ACAFB1"/>
          <w:spacing w:val="0"/>
          <w:w w:val="498"/>
          <w:i/>
        </w:rPr>
        <w:t>:'</w:t>
      </w:r>
      <w:r>
        <w:rPr>
          <w:rFonts w:ascii="Arial" w:hAnsi="Arial" w:cs="Arial" w:eastAsia="Arial"/>
          <w:sz w:val="4"/>
          <w:szCs w:val="4"/>
          <w:color w:val="ACAFB1"/>
          <w:spacing w:val="0"/>
          <w:w w:val="498"/>
          <w:i/>
        </w:rPr>
        <w:t> </w:t>
      </w:r>
      <w:r>
        <w:rPr>
          <w:rFonts w:ascii="Arial" w:hAnsi="Arial" w:cs="Arial" w:eastAsia="Arial"/>
          <w:sz w:val="4"/>
          <w:szCs w:val="4"/>
          <w:color w:val="ACAFB1"/>
          <w:spacing w:val="19"/>
          <w:w w:val="498"/>
          <w:i/>
        </w:rPr>
        <w:t> </w:t>
      </w:r>
      <w:r>
        <w:rPr>
          <w:rFonts w:ascii="Arial" w:hAnsi="Arial" w:cs="Arial" w:eastAsia="Arial"/>
          <w:sz w:val="4"/>
          <w:szCs w:val="4"/>
          <w:color w:val="828585"/>
          <w:spacing w:val="0"/>
          <w:w w:val="253"/>
        </w:rPr>
        <w:t>"</w:t>
      </w:r>
      <w:r>
        <w:rPr>
          <w:rFonts w:ascii="Arial" w:hAnsi="Arial" w:cs="Arial" w:eastAsia="Arial"/>
          <w:sz w:val="4"/>
          <w:szCs w:val="4"/>
          <w:color w:val="828585"/>
          <w:spacing w:val="-12"/>
          <w:w w:val="254"/>
        </w:rPr>
        <w:t>-</w:t>
      </w:r>
      <w:r>
        <w:rPr>
          <w:rFonts w:ascii="Arial" w:hAnsi="Arial" w:cs="Arial" w:eastAsia="Arial"/>
          <w:sz w:val="4"/>
          <w:szCs w:val="4"/>
          <w:color w:val="6B6B6D"/>
          <w:spacing w:val="0"/>
          <w:w w:val="386"/>
        </w:rPr>
        <w:t>""</w:t>
      </w:r>
      <w:r>
        <w:rPr>
          <w:rFonts w:ascii="Arial" w:hAnsi="Arial" w:cs="Arial" w:eastAsia="Arial"/>
          <w:sz w:val="4"/>
          <w:szCs w:val="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20" w:right="340"/>
          <w:cols w:num="3" w:equalWidth="0">
            <w:col w:w="3953" w:space="674"/>
            <w:col w:w="1209" w:space="2272"/>
            <w:col w:w="3152"/>
          </w:cols>
        </w:sectPr>
      </w:pPr>
      <w:rPr/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1" w:lineRule="exact"/>
        <w:ind w:left="36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3.303959pt;margin-top:-12.235348pt;width:53.175693pt;height:40.5pt;mso-position-horizontal-relative:page;mso-position-vertical-relative:paragraph;z-index:-16976" type="#_x0000_t202" filled="f" stroked="f">
            <v:textbox inset="0,0,0,0">
              <w:txbxContent>
                <w:p>
                  <w:pPr>
                    <w:spacing w:before="0" w:after="0" w:line="810" w:lineRule="exact"/>
                    <w:ind w:right="-162"/>
                    <w:jc w:val="left"/>
                    <w:rPr>
                      <w:rFonts w:ascii="Arial" w:hAnsi="Arial" w:cs="Arial" w:eastAsia="Arial"/>
                      <w:sz w:val="81"/>
                      <w:szCs w:val="81"/>
                    </w:rPr>
                  </w:pPr>
                  <w:rPr/>
                  <w:r>
                    <w:rPr>
                      <w:rFonts w:ascii="Arial" w:hAnsi="Arial" w:cs="Arial" w:eastAsia="Arial"/>
                      <w:sz w:val="81"/>
                      <w:szCs w:val="81"/>
                      <w:color w:val="363636"/>
                      <w:spacing w:val="0"/>
                      <w:w w:val="472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81"/>
                      <w:szCs w:val="8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  <w:position w:val="-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0"/>
          <w:w w:val="111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  <w:position w:val="-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3752" w:right="-20"/>
        <w:jc w:val="left"/>
        <w:tabs>
          <w:tab w:pos="9940" w:val="left"/>
        </w:tabs>
        <w:rPr>
          <w:rFonts w:ascii="Arial" w:hAnsi="Arial" w:cs="Arial" w:eastAsia="Arial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  <w:position w:val="-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1"/>
          <w:w w:val="112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  <w:position w:val="-5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12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  <w:position w:val="-5"/>
        </w:rPr>
        <w:t>BAŞKANLJGI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3"/>
          <w:szCs w:val="13"/>
          <w:color w:val="727272"/>
          <w:spacing w:val="0"/>
          <w:w w:val="157"/>
          <w:position w:val="-5"/>
        </w:rPr>
        <w:t>"</w:t>
      </w:r>
      <w:r>
        <w:rPr>
          <w:rFonts w:ascii="Times New Roman" w:hAnsi="Times New Roman" w:cs="Times New Roman" w:eastAsia="Times New Roman"/>
          <w:sz w:val="13"/>
          <w:szCs w:val="13"/>
          <w:color w:val="727272"/>
          <w:spacing w:val="0"/>
          <w:w w:val="157"/>
          <w:position w:val="-5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27272"/>
          <w:spacing w:val="43"/>
          <w:w w:val="157"/>
          <w:position w:val="-5"/>
        </w:rPr>
        <w:t> </w:t>
      </w:r>
      <w:r>
        <w:rPr>
          <w:rFonts w:ascii="Arial" w:hAnsi="Arial" w:cs="Arial" w:eastAsia="Arial"/>
          <w:sz w:val="29"/>
          <w:szCs w:val="29"/>
          <w:color w:val="727272"/>
          <w:spacing w:val="0"/>
          <w:w w:val="51"/>
          <w:position w:val="0"/>
        </w:rPr>
        <w:t>..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280" w:bottom="280" w:left="360" w:right="120"/>
        </w:sectPr>
      </w:pPr>
      <w:rPr/>
    </w:p>
    <w:p>
      <w:pPr>
        <w:spacing w:before="0" w:after="0" w:line="133" w:lineRule="exact"/>
        <w:ind w:left="887"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464646"/>
          <w:spacing w:val="0"/>
          <w:w w:val="127"/>
        </w:rPr>
        <w:t>IZ</w:t>
      </w:r>
      <w:r>
        <w:rPr>
          <w:rFonts w:ascii="Arial" w:hAnsi="Arial" w:cs="Arial" w:eastAsia="Arial"/>
          <w:sz w:val="13"/>
          <w:szCs w:val="13"/>
          <w:color w:val="464646"/>
          <w:spacing w:val="-21"/>
          <w:w w:val="127"/>
        </w:rPr>
        <w:t> </w:t>
      </w:r>
      <w:r>
        <w:rPr>
          <w:rFonts w:ascii="Arial" w:hAnsi="Arial" w:cs="Arial" w:eastAsia="Arial"/>
          <w:sz w:val="13"/>
          <w:szCs w:val="13"/>
          <w:color w:val="464646"/>
          <w:spacing w:val="0"/>
          <w:w w:val="127"/>
        </w:rPr>
        <w:t>MIR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0" w:after="0" w:line="160" w:lineRule="exact"/>
        <w:ind w:left="116" w:right="-75"/>
        <w:jc w:val="left"/>
        <w:tabs>
          <w:tab w:pos="60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6"/>
          <w:szCs w:val="16"/>
          <w:color w:val="D1D1D1"/>
          <w:spacing w:val="0"/>
          <w:w w:val="68"/>
          <w:position w:val="-8"/>
        </w:rPr>
        <w:t>1</w:t>
      </w:r>
      <w:r>
        <w:rPr>
          <w:rFonts w:ascii="Arial" w:hAnsi="Arial" w:cs="Arial" w:eastAsia="Arial"/>
          <w:sz w:val="16"/>
          <w:szCs w:val="16"/>
          <w:color w:val="D1D1D1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16"/>
          <w:szCs w:val="16"/>
          <w:color w:val="D1D1D1"/>
          <w:spacing w:val="0"/>
          <w:w w:val="100"/>
          <w:position w:val="-8"/>
        </w:rPr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5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6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60" w:right="120"/>
          <w:cols w:num="2" w:equalWidth="0">
            <w:col w:w="1649" w:space="1599"/>
            <w:col w:w="8192"/>
          </w:cols>
        </w:sectPr>
      </w:pPr>
      <w:rPr/>
    </w:p>
    <w:p>
      <w:pPr>
        <w:spacing w:before="0" w:after="0" w:line="245" w:lineRule="exact"/>
        <w:ind w:left="625" w:right="5182"/>
        <w:jc w:val="center"/>
        <w:tabs>
          <w:tab w:pos="4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5B5B5B"/>
          <w:spacing w:val="0"/>
          <w:w w:val="100"/>
          <w:position w:val="8"/>
        </w:rPr>
        <w:t>BE</w:t>
      </w:r>
      <w:r>
        <w:rPr>
          <w:rFonts w:ascii="Arial" w:hAnsi="Arial" w:cs="Arial" w:eastAsia="Arial"/>
          <w:sz w:val="14"/>
          <w:szCs w:val="14"/>
          <w:color w:val="5B5B5B"/>
          <w:spacing w:val="-5"/>
          <w:w w:val="100"/>
          <w:position w:val="8"/>
        </w:rPr>
        <w:t> 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99"/>
          <w:position w:val="8"/>
        </w:rPr>
        <w:t>L</w:t>
      </w:r>
      <w:r>
        <w:rPr>
          <w:rFonts w:ascii="Arial" w:hAnsi="Arial" w:cs="Arial" w:eastAsia="Arial"/>
          <w:sz w:val="14"/>
          <w:szCs w:val="14"/>
          <w:color w:val="363636"/>
          <w:spacing w:val="-22"/>
          <w:w w:val="100"/>
          <w:position w:val="8"/>
        </w:rPr>
        <w:t> </w:t>
      </w:r>
      <w:r>
        <w:rPr>
          <w:rFonts w:ascii="Arial" w:hAnsi="Arial" w:cs="Arial" w:eastAsia="Arial"/>
          <w:sz w:val="14"/>
          <w:szCs w:val="14"/>
          <w:color w:val="5B5B5B"/>
          <w:spacing w:val="0"/>
          <w:w w:val="114"/>
          <w:position w:val="8"/>
        </w:rPr>
        <w:t>EDIYESI</w:t>
      </w:r>
      <w:r>
        <w:rPr>
          <w:rFonts w:ascii="Arial" w:hAnsi="Arial" w:cs="Arial" w:eastAsia="Arial"/>
          <w:sz w:val="14"/>
          <w:szCs w:val="14"/>
          <w:color w:val="5B5B5B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5B5B5B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81" w:lineRule="exact"/>
        <w:ind w:left="145" w:right="-20"/>
        <w:jc w:val="left"/>
        <w:tabs>
          <w:tab w:pos="1520" w:val="left"/>
          <w:tab w:pos="3100" w:val="left"/>
          <w:tab w:pos="5420" w:val="left"/>
          <w:tab w:pos="7420" w:val="left"/>
          <w:tab w:pos="800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0"/>
          <w:w w:val="104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  <w:position w:val="-1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92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  <w:position w:val="-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6"/>
          <w:position w:val="-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6"/>
          <w:position w:val="-1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8"/>
          <w:w w:val="89"/>
          <w:position w:val="-1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  <w:position w:val="-1"/>
        </w:rPr>
        <w:t>03/20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1"/>
          <w:w w:val="100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363636"/>
          <w:spacing w:val="-3"/>
          <w:w w:val="107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8"/>
          <w:position w:val="-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4"/>
          <w:position w:val="-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3"/>
          <w:position w:val="-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  <w:position w:val="-1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  <w:position w:val="-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-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6"/>
          <w:position w:val="-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69"/>
          <w:position w:val="-1"/>
        </w:rPr>
        <w:t>_!Bi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  <w:position w:val="-1"/>
        </w:rPr>
        <w:t>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95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6"/>
          <w:position w:val="-1"/>
        </w:rPr>
        <w:t>.5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8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Arial" w:hAnsi="Arial" w:cs="Arial" w:eastAsia="Arial"/>
          <w:sz w:val="35"/>
          <w:szCs w:val="35"/>
          <w:color w:val="464646"/>
          <w:spacing w:val="0"/>
          <w:w w:val="99"/>
          <w:i/>
          <w:position w:val="-2"/>
        </w:rPr>
      </w:r>
      <w:r>
        <w:rPr>
          <w:rFonts w:ascii="Arial" w:hAnsi="Arial" w:cs="Arial" w:eastAsia="Arial"/>
          <w:sz w:val="35"/>
          <w:szCs w:val="35"/>
          <w:color w:val="464646"/>
          <w:spacing w:val="-7"/>
          <w:w w:val="99"/>
          <w:i/>
          <w:u w:val="single" w:color="606060"/>
          <w:position w:val="-2"/>
        </w:rPr>
        <w:t> </w:t>
      </w:r>
      <w:r>
        <w:rPr>
          <w:rFonts w:ascii="Arial" w:hAnsi="Arial" w:cs="Arial" w:eastAsia="Arial"/>
          <w:sz w:val="35"/>
          <w:szCs w:val="35"/>
          <w:color w:val="464646"/>
          <w:spacing w:val="-7"/>
          <w:w w:val="99"/>
          <w:i/>
          <w:u w:val="single" w:color="606060"/>
          <w:position w:val="-2"/>
        </w:rPr>
      </w:r>
      <w:r>
        <w:rPr>
          <w:rFonts w:ascii="Arial" w:hAnsi="Arial" w:cs="Arial" w:eastAsia="Arial"/>
          <w:sz w:val="35"/>
          <w:szCs w:val="35"/>
          <w:color w:val="464646"/>
          <w:spacing w:val="-42"/>
          <w:w w:val="52"/>
          <w:i/>
          <w:u w:val="single" w:color="606060"/>
          <w:position w:val="-2"/>
        </w:rPr>
        <w:t>n</w:t>
      </w:r>
      <w:r>
        <w:rPr>
          <w:rFonts w:ascii="Arial" w:hAnsi="Arial" w:cs="Arial" w:eastAsia="Arial"/>
          <w:sz w:val="35"/>
          <w:szCs w:val="35"/>
          <w:color w:val="464646"/>
          <w:spacing w:val="-42"/>
          <w:w w:val="52"/>
          <w:i/>
          <w:u w:val="single" w:color="606060"/>
          <w:position w:val="-2"/>
        </w:rPr>
      </w:r>
      <w:r>
        <w:rPr>
          <w:rFonts w:ascii="Arial" w:hAnsi="Arial" w:cs="Arial" w:eastAsia="Arial"/>
          <w:sz w:val="35"/>
          <w:szCs w:val="35"/>
          <w:color w:val="464646"/>
          <w:spacing w:val="-42"/>
          <w:w w:val="52"/>
          <w:i/>
          <w:u w:val="single" w:color="606060"/>
          <w:position w:val="-2"/>
        </w:rPr>
      </w:r>
      <w:r>
        <w:rPr>
          <w:rFonts w:ascii="Arial" w:hAnsi="Arial" w:cs="Arial" w:eastAsia="Arial"/>
          <w:sz w:val="35"/>
          <w:szCs w:val="35"/>
          <w:color w:val="727272"/>
          <w:spacing w:val="0"/>
          <w:w w:val="34"/>
          <w:i/>
          <w:u w:val="single" w:color="606060"/>
          <w:position w:val="-2"/>
        </w:rPr>
        <w:t>·</w:t>
      </w:r>
      <w:r>
        <w:rPr>
          <w:rFonts w:ascii="Arial" w:hAnsi="Arial" w:cs="Arial" w:eastAsia="Arial"/>
          <w:sz w:val="35"/>
          <w:szCs w:val="35"/>
          <w:color w:val="727272"/>
          <w:spacing w:val="0"/>
          <w:w w:val="34"/>
          <w:i/>
          <w:u w:val="single" w:color="606060"/>
          <w:position w:val="-2"/>
        </w:rPr>
      </w:r>
      <w:r>
        <w:rPr>
          <w:rFonts w:ascii="Arial" w:hAnsi="Arial" w:cs="Arial" w:eastAsia="Arial"/>
          <w:sz w:val="35"/>
          <w:szCs w:val="35"/>
          <w:color w:val="727272"/>
          <w:spacing w:val="-67"/>
          <w:w w:val="99"/>
          <w:i/>
          <w:u w:val="single" w:color="606060"/>
          <w:position w:val="-2"/>
        </w:rPr>
        <w:t> </w:t>
      </w:r>
      <w:r>
        <w:rPr>
          <w:rFonts w:ascii="Arial" w:hAnsi="Arial" w:cs="Arial" w:eastAsia="Arial"/>
          <w:sz w:val="35"/>
          <w:szCs w:val="35"/>
          <w:color w:val="727272"/>
          <w:spacing w:val="-67"/>
          <w:w w:val="99"/>
          <w:i/>
          <w:u w:val="single" w:color="606060"/>
          <w:position w:val="-2"/>
        </w:rPr>
      </w:r>
      <w:r>
        <w:rPr>
          <w:rFonts w:ascii="Arial" w:hAnsi="Arial" w:cs="Arial" w:eastAsia="Arial"/>
          <w:sz w:val="35"/>
          <w:szCs w:val="35"/>
          <w:color w:val="727272"/>
          <w:spacing w:val="-67"/>
          <w:w w:val="99"/>
          <w:i/>
          <w:u w:val="single" w:color="606060"/>
          <w:position w:val="-2"/>
        </w:rPr>
      </w:r>
      <w:r>
        <w:rPr>
          <w:rFonts w:ascii="Arial" w:hAnsi="Arial" w:cs="Arial" w:eastAsia="Arial"/>
          <w:sz w:val="26"/>
          <w:szCs w:val="26"/>
          <w:color w:val="464646"/>
          <w:spacing w:val="0"/>
          <w:w w:val="95"/>
          <w:u w:val="single" w:color="606060"/>
          <w:position w:val="-2"/>
        </w:rPr>
        <w:t>c</w:t>
      </w:r>
      <w:r>
        <w:rPr>
          <w:rFonts w:ascii="Arial" w:hAnsi="Arial" w:cs="Arial" w:eastAsia="Arial"/>
          <w:sz w:val="26"/>
          <w:szCs w:val="26"/>
          <w:color w:val="464646"/>
          <w:spacing w:val="0"/>
          <w:w w:val="95"/>
          <w:u w:val="single" w:color="606060"/>
          <w:position w:val="-2"/>
        </w:rPr>
      </w:r>
      <w:r>
        <w:rPr>
          <w:rFonts w:ascii="Arial" w:hAnsi="Arial" w:cs="Arial" w:eastAsia="Arial"/>
          <w:sz w:val="26"/>
          <w:szCs w:val="26"/>
          <w:color w:val="464646"/>
          <w:spacing w:val="0"/>
          <w:w w:val="95"/>
          <w:u w:val="single" w:color="606060"/>
          <w:position w:val="-2"/>
        </w:rPr>
      </w:r>
      <w:r>
        <w:rPr>
          <w:rFonts w:ascii="Arial" w:hAnsi="Arial" w:cs="Arial" w:eastAsia="Arial"/>
          <w:sz w:val="26"/>
          <w:szCs w:val="26"/>
          <w:color w:val="727272"/>
          <w:spacing w:val="0"/>
          <w:w w:val="91"/>
          <w:u w:val="single" w:color="606060"/>
          <w:position w:val="-2"/>
        </w:rPr>
        <w:t>:</w:t>
      </w:r>
      <w:r>
        <w:rPr>
          <w:rFonts w:ascii="Arial" w:hAnsi="Arial" w:cs="Arial" w:eastAsia="Arial"/>
          <w:sz w:val="26"/>
          <w:szCs w:val="26"/>
          <w:color w:val="727272"/>
          <w:spacing w:val="0"/>
          <w:w w:val="91"/>
          <w:u w:val="single" w:color="606060"/>
          <w:position w:val="-2"/>
        </w:rPr>
      </w:r>
      <w:r>
        <w:rPr>
          <w:rFonts w:ascii="Arial" w:hAnsi="Arial" w:cs="Arial" w:eastAsia="Arial"/>
          <w:sz w:val="26"/>
          <w:szCs w:val="26"/>
          <w:color w:val="727272"/>
          <w:spacing w:val="0"/>
          <w:w w:val="99"/>
          <w:u w:val="single" w:color="606060"/>
          <w:position w:val="-2"/>
        </w:rPr>
        <w:t> </w:t>
      </w:r>
      <w:r>
        <w:rPr>
          <w:rFonts w:ascii="Arial" w:hAnsi="Arial" w:cs="Arial" w:eastAsia="Arial"/>
          <w:sz w:val="26"/>
          <w:szCs w:val="26"/>
          <w:color w:val="727272"/>
          <w:spacing w:val="0"/>
          <w:w w:val="100"/>
          <w:u w:val="single" w:color="606060"/>
          <w:position w:val="-2"/>
        </w:rPr>
        <w:tab/>
      </w:r>
      <w:r>
        <w:rPr>
          <w:rFonts w:ascii="Arial" w:hAnsi="Arial" w:cs="Arial" w:eastAsia="Arial"/>
          <w:sz w:val="26"/>
          <w:szCs w:val="26"/>
          <w:color w:val="727272"/>
          <w:spacing w:val="0"/>
          <w:w w:val="100"/>
          <w:u w:val="single" w:color="606060"/>
          <w:position w:val="-2"/>
        </w:rPr>
      </w:r>
      <w:r>
        <w:rPr>
          <w:rFonts w:ascii="Arial" w:hAnsi="Arial" w:cs="Arial" w:eastAsia="Arial"/>
          <w:sz w:val="26"/>
          <w:szCs w:val="26"/>
          <w:color w:val="727272"/>
          <w:spacing w:val="0"/>
          <w:w w:val="100"/>
          <w:position w:val="-2"/>
        </w:rPr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154" w:right="-20"/>
        <w:jc w:val="left"/>
        <w:tabs>
          <w:tab w:pos="1520" w:val="left"/>
          <w:tab w:pos="3100" w:val="left"/>
          <w:tab w:pos="4460" w:val="left"/>
          <w:tab w:pos="5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w w:val="92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w w:val="91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92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0"/>
          <w:position w:val="1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8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24"/>
          <w:w w:val="13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09/03/20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363636"/>
          <w:spacing w:val="-3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"/>
          <w:w w:val="68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1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2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No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1569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2"/>
          <w:position w:val="1"/>
        </w:rPr>
        <w:t>!Bi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0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1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1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1594/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8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88"/>
        </w:rPr>
        <w:t> 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88"/>
          <w:i/>
        </w:rPr>
        <w:t>1</w:t>
      </w:r>
      <w:r>
        <w:rPr>
          <w:rFonts w:ascii="Arial" w:hAnsi="Arial" w:cs="Arial" w:eastAsia="Arial"/>
          <w:sz w:val="18"/>
          <w:szCs w:val="18"/>
          <w:color w:val="464646"/>
          <w:spacing w:val="15"/>
          <w:w w:val="88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</w:rPr>
        <w:t>Bayrak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54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Doğn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159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7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57"/>
        </w:rPr>
        <w:t> </w:t>
      </w:r>
      <w:r>
        <w:rPr>
          <w:rFonts w:ascii="Arial" w:hAnsi="Arial" w:cs="Arial" w:eastAsia="Arial"/>
          <w:sz w:val="19"/>
          <w:szCs w:val="19"/>
          <w:color w:val="5B5B5B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5B5B5B"/>
          <w:spacing w:val="4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Bııyraklı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45" w:right="-20"/>
        <w:jc w:val="left"/>
        <w:tabs>
          <w:tab w:pos="1520" w:val="left"/>
          <w:tab w:pos="4180" w:val="left"/>
          <w:tab w:pos="7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w w:val="8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1"/>
          <w:w w:val="42"/>
        </w:rPr>
        <w:t>&lt;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</w:rPr>
        <w:t>ıne.ı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</w:rPr>
        <w:t>Yaı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9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66"/>
        </w:rPr>
        <w:t>ı.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0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:Elektri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9" w:after="0" w:line="163" w:lineRule="auto"/>
        <w:ind w:left="3586" w:right="2808" w:firstLine="-3437"/>
        <w:jc w:val="left"/>
        <w:tabs>
          <w:tab w:pos="3580" w:val="left"/>
          <w:tab w:pos="612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6.757782pt;margin-top:14.141717pt;width:3.74504pt;height:26pt;mso-position-horizontal-relative:page;mso-position-vertical-relative:paragraph;z-index:-16975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63636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6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  <w:position w:val="8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  <w:position w:val="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89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  <w:position w:val="8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8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2"/>
          <w:position w:val="0"/>
        </w:rPr>
        <w:t>:Konut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lk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uııarınc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5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4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94"/>
          <w:position w:val="0"/>
        </w:rPr>
        <w:t>ei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5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0"/>
          <w:w w:val="75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00"/>
          <w:position w:val="0"/>
        </w:rPr>
        <w:t>/\lış</w:t>
      </w:r>
      <w:r>
        <w:rPr>
          <w:rFonts w:ascii="Arial" w:hAnsi="Arial" w:cs="Arial" w:eastAsia="Arial"/>
          <w:sz w:val="17"/>
          <w:szCs w:val="17"/>
          <w:color w:val="464646"/>
          <w:spacing w:val="40"/>
          <w:w w:val="100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00"/>
          <w:position w:val="0"/>
        </w:rPr>
        <w:t>ıı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464646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4" w:lineRule="exact"/>
        <w:ind w:left="3933" w:right="-20"/>
        <w:jc w:val="left"/>
        <w:tabs>
          <w:tab w:pos="4380" w:val="left"/>
          <w:tab w:pos="498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464646"/>
          <w:spacing w:val="0"/>
          <w:w w:val="100"/>
          <w:position w:val="10"/>
        </w:rPr>
        <w:t>X</w:t>
      </w:r>
      <w:r>
        <w:rPr>
          <w:rFonts w:ascii="Arial" w:hAnsi="Arial" w:cs="Arial" w:eastAsia="Arial"/>
          <w:sz w:val="17"/>
          <w:szCs w:val="17"/>
          <w:color w:val="464646"/>
          <w:spacing w:val="-46"/>
          <w:w w:val="100"/>
          <w:position w:val="10"/>
        </w:rPr>
        <w:t> 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00"/>
          <w:position w:val="10"/>
        </w:rPr>
      </w:r>
      <w:r>
        <w:rPr>
          <w:rFonts w:ascii="Arial" w:hAnsi="Arial" w:cs="Arial" w:eastAsia="Arial"/>
          <w:sz w:val="44"/>
          <w:szCs w:val="44"/>
          <w:color w:val="363636"/>
          <w:spacing w:val="0"/>
          <w:w w:val="54"/>
          <w:position w:val="0"/>
        </w:rPr>
        <w:t>ı</w:t>
      </w:r>
      <w:r>
        <w:rPr>
          <w:rFonts w:ascii="Arial" w:hAnsi="Arial" w:cs="Arial" w:eastAsia="Arial"/>
          <w:sz w:val="44"/>
          <w:szCs w:val="44"/>
          <w:color w:val="363636"/>
          <w:spacing w:val="-59"/>
          <w:w w:val="54"/>
          <w:position w:val="0"/>
        </w:rPr>
        <w:t> </w:t>
      </w:r>
      <w:r>
        <w:rPr>
          <w:rFonts w:ascii="Arial" w:hAnsi="Arial" w:cs="Arial" w:eastAsia="Arial"/>
          <w:sz w:val="44"/>
          <w:szCs w:val="44"/>
          <w:color w:val="36363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4"/>
          <w:szCs w:val="44"/>
          <w:color w:val="363636"/>
          <w:spacing w:val="0"/>
          <w:w w:val="54"/>
          <w:position w:val="0"/>
        </w:rPr>
        <w:t>ı</w:t>
      </w:r>
      <w:r>
        <w:rPr>
          <w:rFonts w:ascii="Arial" w:hAnsi="Arial" w:cs="Arial" w:eastAsia="Arial"/>
          <w:sz w:val="44"/>
          <w:szCs w:val="44"/>
          <w:color w:val="36363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4"/>
          <w:szCs w:val="44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9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9"/>
        </w:rPr>
        <w:t>Alına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9"/>
          <w:position w:val="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19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9"/>
        </w:rPr>
        <w:t>13:05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154" w:right="-20"/>
        <w:jc w:val="left"/>
        <w:tabs>
          <w:tab w:pos="2080" w:val="left"/>
          <w:tab w:pos="5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Salı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Hayda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KURT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3"/>
          <w:position w:val="1"/>
        </w:rPr>
        <w:t>jKiı·acı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0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4"/>
          <w:position w:val="1"/>
        </w:rPr>
        <w:t>Öğr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2"/>
          <w:w w:val="103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1"/>
        </w:rPr>
        <w:t>nilemedi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9" w:after="0" w:line="218" w:lineRule="exact"/>
        <w:ind w:left="20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itf.Ç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9"/>
        </w:rPr>
        <w:t>vş.A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bdulkadi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</w:rPr>
        <w:t>YiGiT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4" w:lineRule="exact"/>
        <w:ind w:left="2086" w:right="-20"/>
        <w:jc w:val="left"/>
        <w:tabs>
          <w:tab w:pos="462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f'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464646"/>
          <w:spacing w:val="0"/>
          <w:w w:val="164"/>
          <w:position w:val="0"/>
        </w:rPr>
        <w:t>:ı</w:t>
      </w:r>
      <w:r>
        <w:rPr>
          <w:rFonts w:ascii="Arial" w:hAnsi="Arial" w:cs="Arial" w:eastAsia="Arial"/>
          <w:sz w:val="24"/>
          <w:szCs w:val="24"/>
          <w:color w:val="46464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4"/>
          <w:szCs w:val="24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3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52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7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5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  <w:position w:val="0"/>
        </w:rPr>
        <w:t>2.56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45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0"/>
        </w:rPr>
        <w:t>080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54" w:right="-20"/>
        <w:jc w:val="left"/>
        <w:tabs>
          <w:tab w:pos="4640" w:val="left"/>
          <w:tab w:pos="7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83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2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11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0"/>
          <w:position w:val="0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671" w:right="-20"/>
        <w:jc w:val="left"/>
        <w:tabs>
          <w:tab w:pos="7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46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ınniycı-Jandarına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2106" w:right="-20"/>
        <w:jc w:val="left"/>
        <w:tabs>
          <w:tab w:pos="4640" w:val="left"/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Saati</w:t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9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6" w:lineRule="auto"/>
        <w:ind w:left="2106" w:right="2530" w:firstLine="-1956"/>
        <w:jc w:val="left"/>
        <w:tabs>
          <w:tab w:pos="462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3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1"/>
        </w:rPr>
        <w:t>Gitmi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ş.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6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6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57"/>
          <w:position w:val="0"/>
        </w:rPr>
        <w:t>V..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1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önüş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210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10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w w:val="9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w w:val="9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2" w:lineRule="auto"/>
        <w:ind w:left="149" w:right="2529" w:firstLine="-24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!o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layı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dumani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5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yanınakla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C8C8C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C8C8C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3" w:after="0" w:line="240" w:lineRule="auto"/>
        <w:ind w:left="4603" w:right="39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lsöndürnıcdc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</w:rPr>
        <w:t>söndürüeü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193" w:lineRule="exact"/>
        <w:ind w:left="125" w:right="-20"/>
        <w:jc w:val="left"/>
        <w:tabs>
          <w:tab w:pos="2400" w:val="left"/>
          <w:tab w:pos="4620" w:val="left"/>
          <w:tab w:pos="6560" w:val="left"/>
          <w:tab w:pos="8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lsöndürme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ilc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Söndürüldü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>ls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3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4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3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-3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2" w:lineRule="exact"/>
        <w:ind w:left="4672" w:right="2504"/>
        <w:jc w:val="center"/>
        <w:tabs>
          <w:tab w:pos="6500" w:val="left"/>
          <w:tab w:pos="6860" w:val="left"/>
          <w:tab w:pos="8080" w:val="left"/>
          <w:tab w:pos="860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Arial" w:hAnsi="Arial" w:cs="Arial" w:eastAsia="Arial"/>
          <w:sz w:val="25"/>
          <w:szCs w:val="25"/>
          <w:color w:val="464646"/>
          <w:spacing w:val="0"/>
          <w:w w:val="100"/>
          <w:position w:val="2"/>
        </w:rPr>
        <w:t>.ı</w:t>
      </w:r>
      <w:r>
        <w:rPr>
          <w:rFonts w:ascii="Arial" w:hAnsi="Arial" w:cs="Arial" w:eastAsia="Arial"/>
          <w:sz w:val="25"/>
          <w:szCs w:val="25"/>
          <w:color w:val="464646"/>
          <w:spacing w:val="-43"/>
          <w:w w:val="100"/>
          <w:position w:val="2"/>
        </w:rPr>
        <w:t> </w:t>
      </w:r>
      <w:r>
        <w:rPr>
          <w:rFonts w:ascii="Arial" w:hAnsi="Arial" w:cs="Arial" w:eastAsia="Arial"/>
          <w:sz w:val="25"/>
          <w:szCs w:val="25"/>
          <w:color w:val="464646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5"/>
          <w:szCs w:val="25"/>
          <w:color w:val="464646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5B5B5B"/>
          <w:spacing w:val="0"/>
          <w:w w:val="76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5B5B5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5B5B5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4"/>
          <w:szCs w:val="24"/>
          <w:color w:val="5B5B5B"/>
          <w:spacing w:val="0"/>
          <w:w w:val="76"/>
          <w:position w:val="3"/>
        </w:rPr>
        <w:t>---</w:t>
      </w:r>
      <w:r>
        <w:rPr>
          <w:rFonts w:ascii="Times New Roman" w:hAnsi="Times New Roman" w:cs="Times New Roman" w:eastAsia="Times New Roman"/>
          <w:sz w:val="24"/>
          <w:szCs w:val="24"/>
          <w:color w:val="5B5B5B"/>
          <w:spacing w:val="-31"/>
          <w:w w:val="76"/>
          <w:position w:val="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B5B5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5B5B5B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65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464646"/>
          <w:spacing w:val="-63"/>
          <w:w w:val="65"/>
          <w:position w:val="-1"/>
        </w:rPr>
        <w:t> </w:t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1"/>
          <w:szCs w:val="31"/>
          <w:color w:val="5B5B5B"/>
          <w:spacing w:val="0"/>
          <w:w w:val="65"/>
          <w:position w:val="2"/>
        </w:rPr>
        <w:t>---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2395" w:right="15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Yangında;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8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yatak,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8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8"/>
          <w:position w:val="1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4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battaniye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yorga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bütü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odaları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duvarları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1"/>
          <w:w w:val="99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  <w:position w:val="1"/>
        </w:rPr>
        <w:t>lcnnıek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45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Söııdürmc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sureti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45" w:right="-20"/>
        <w:jc w:val="left"/>
        <w:tabs>
          <w:tab w:pos="2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Toplanı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Eşyada:25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Binada: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250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Toplaı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:5.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5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Beşyüz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5"/>
        </w:rPr>
        <w:t>TL'dir.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2350" w:right="13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başlangıcının: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binanın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katındaki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4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</w:rPr>
        <w:t>nolu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9" w:lineRule="auto"/>
        <w:ind w:left="2086" w:right="158" w:firstLine="-1942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Nedeni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pairedc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soruşturınada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yata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prize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takılı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elektrikli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attaniycni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bırakılınası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kabloları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ınmasında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dola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yapması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yorga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battaniycyi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tutuşturara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7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62" w:lineRule="auto"/>
        <w:ind w:left="125" w:right="3354" w:firstLine="14"/>
        <w:jc w:val="left"/>
        <w:tabs>
          <w:tab w:pos="2060" w:val="left"/>
          <w:tab w:pos="5900" w:val="left"/>
          <w:tab w:pos="6440" w:val="left"/>
          <w:tab w:pos="6720" w:val="left"/>
          <w:tab w:pos="8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w w:val="10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oı1alı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3"/>
        </w:rPr>
        <w:t>!Ş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rketi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u w:val="single" w:color="60606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u w:val="single" w:color="60606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u w:val="single" w:color="60606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5"/>
        </w:rPr>
        <w:t>l13cdcli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u w:val="single" w:color="6B6B6B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u w:val="single" w:color="6B6B6B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u w:val="single" w:color="6B6B6B"/>
        </w:rPr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7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70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4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6" w:lineRule="auto"/>
        <w:ind w:left="125" w:right="7883" w:firstLine="19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Kime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Hayda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KURT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7"/>
          <w:w w:val="13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8C8C8C"/>
          <w:spacing w:val="-19"/>
          <w:w w:val="146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22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B8B8B8"/>
          <w:spacing w:val="-29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</w:rPr>
        <w:t>lim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7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3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9" w:lineRule="exact"/>
        <w:ind w:left="373" w:right="-20"/>
        <w:jc w:val="left"/>
        <w:tabs>
          <w:tab w:pos="2120" w:val="left"/>
          <w:tab w:pos="5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Dönüşü</w:t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13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64"/>
          <w:position w:val="1"/>
        </w:rPr>
        <w:t>a1·i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2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2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29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/03/20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5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363636"/>
          <w:spacing w:val="-16"/>
          <w:w w:val="11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4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3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9"/>
          <w:position w:val="0"/>
        </w:rPr>
        <w:t>ISaali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7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13:40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22" w:lineRule="exact"/>
        <w:ind w:left="249" w:right="-20"/>
        <w:jc w:val="left"/>
        <w:tabs>
          <w:tab w:pos="940" w:val="left"/>
          <w:tab w:pos="1460" w:val="left"/>
          <w:tab w:pos="8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  <w:position w:val="-1"/>
        </w:rPr>
        <w:t>Ölü</w:t>
      </w:r>
      <w:r>
        <w:rPr>
          <w:rFonts w:ascii="Arial" w:hAnsi="Arial" w:cs="Arial" w:eastAsia="Arial"/>
          <w:sz w:val="18"/>
          <w:szCs w:val="18"/>
          <w:color w:val="464646"/>
          <w:spacing w:val="-33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44"/>
          <w:position w:val="0"/>
        </w:rPr>
        <w:t>K:l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7"/>
          <w:w w:val="45"/>
          <w:position w:val="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!.Posta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0"/>
        </w:rPr>
        <w:t>Ba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2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98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  <w:position w:val="0"/>
        </w:rPr>
        <w:t>aklı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5"/>
          <w:w w:val="9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60" w:right="120"/>
        </w:sectPr>
      </w:pPr>
      <w:rPr/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485" w:lineRule="exact"/>
        <w:ind w:right="25"/>
        <w:jc w:val="right"/>
        <w:rPr>
          <w:rFonts w:ascii="Arial" w:hAnsi="Arial" w:cs="Arial" w:eastAsia="Arial"/>
          <w:sz w:val="46"/>
          <w:szCs w:val="46"/>
        </w:rPr>
      </w:pPr>
      <w:rPr/>
      <w:r>
        <w:rPr>
          <w:rFonts w:ascii="Arial" w:hAnsi="Arial" w:cs="Arial" w:eastAsia="Arial"/>
          <w:sz w:val="46"/>
          <w:szCs w:val="46"/>
          <w:color w:val="363636"/>
          <w:spacing w:val="0"/>
          <w:w w:val="87"/>
          <w:position w:val="-4"/>
        </w:rPr>
        <w:t>-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right="2"/>
        <w:jc w:val="righ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63636"/>
          <w:spacing w:val="0"/>
          <w:w w:val="57"/>
          <w:position w:val="1"/>
        </w:rPr>
        <w:t>.:;::·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75" w:lineRule="exact"/>
        <w:ind w:right="60"/>
        <w:jc w:val="righ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363636"/>
          <w:spacing w:val="0"/>
          <w:w w:val="115"/>
          <w:position w:val="-1"/>
        </w:rPr>
        <w:t>(1)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right="-20"/>
        <w:jc w:val="right"/>
        <w:rPr>
          <w:rFonts w:ascii="Arial" w:hAnsi="Arial" w:cs="Arial" w:eastAsia="Arial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5.507568pt;margin-top:10.700516pt;width:137.808007pt;height:72pt;mso-position-horizontal-relative:page;mso-position-vertical-relative:paragraph;z-index:-16974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Courier New" w:hAnsi="Courier New" w:cs="Courier New" w:eastAsia="Courier New"/>
                      <w:sz w:val="144"/>
                      <w:szCs w:val="144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144"/>
                      <w:szCs w:val="144"/>
                      <w:color w:val="464646"/>
                      <w:w w:val="219"/>
                      <w:position w:val="9"/>
                    </w:rPr>
                    <w:t>,</w:t>
                  </w:r>
                  <w:r>
                    <w:rPr>
                      <w:rFonts w:ascii="Courier New" w:hAnsi="Courier New" w:cs="Courier New" w:eastAsia="Courier New"/>
                      <w:sz w:val="144"/>
                      <w:szCs w:val="144"/>
                      <w:color w:val="383F8C"/>
                      <w:w w:val="100"/>
                      <w:position w:val="9"/>
                    </w:rPr>
                    <w:t>,</w:t>
                  </w:r>
                  <w:r>
                    <w:rPr>
                      <w:rFonts w:ascii="Courier New" w:hAnsi="Courier New" w:cs="Courier New" w:eastAsia="Courier New"/>
                      <w:sz w:val="144"/>
                      <w:szCs w:val="144"/>
                      <w:color w:val="00000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2"/>
          <w:szCs w:val="12"/>
          <w:color w:val="363636"/>
          <w:spacing w:val="-119"/>
          <w:w w:val="179"/>
          <w:position w:val="8"/>
        </w:rPr>
        <w:t>n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107"/>
          <w:position w:val="-3"/>
        </w:rPr>
        <w:t>-·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right="-73"/>
        <w:jc w:val="left"/>
        <w:tabs>
          <w:tab w:pos="2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Gitmişsc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2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right="341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52" w:right="-20"/>
        <w:jc w:val="left"/>
        <w:rPr>
          <w:rFonts w:ascii="Arial" w:hAnsi="Arial" w:cs="Arial" w:eastAsia="Arial"/>
          <w:sz w:val="42"/>
          <w:szCs w:val="4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0"/>
          <w:szCs w:val="30"/>
          <w:color w:val="464646"/>
          <w:w w:val="101"/>
        </w:rPr>
        <w:t>1</w:t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-22"/>
          <w:w w:val="101"/>
        </w:rPr>
        <w:t>3</w:t>
      </w:r>
      <w:r>
        <w:rPr>
          <w:rFonts w:ascii="Arial" w:hAnsi="Arial" w:cs="Arial" w:eastAsia="Arial"/>
          <w:sz w:val="19"/>
          <w:szCs w:val="19"/>
          <w:color w:val="727272"/>
          <w:spacing w:val="-30"/>
          <w:w w:val="83"/>
          <w:i/>
          <w:position w:val="-4"/>
        </w:rPr>
        <w:t>1</w:t>
      </w:r>
      <w:r>
        <w:rPr>
          <w:rFonts w:ascii="Arial" w:hAnsi="Arial" w:cs="Arial" w:eastAsia="Arial"/>
          <w:sz w:val="42"/>
          <w:szCs w:val="42"/>
          <w:color w:val="464646"/>
          <w:spacing w:val="0"/>
          <w:w w:val="51"/>
          <w:i/>
          <w:position w:val="0"/>
        </w:rPr>
        <w:t>Maf</w:t>
      </w:r>
      <w:r>
        <w:rPr>
          <w:rFonts w:ascii="Arial" w:hAnsi="Arial" w:cs="Arial" w:eastAsia="Arial"/>
          <w:sz w:val="42"/>
          <w:szCs w:val="42"/>
          <w:color w:val="464646"/>
          <w:spacing w:val="-56"/>
          <w:w w:val="100"/>
          <w:i/>
          <w:position w:val="0"/>
        </w:rPr>
        <w:t> </w:t>
      </w:r>
      <w:r>
        <w:rPr>
          <w:rFonts w:ascii="Arial" w:hAnsi="Arial" w:cs="Arial" w:eastAsia="Arial"/>
          <w:sz w:val="42"/>
          <w:szCs w:val="42"/>
          <w:color w:val="464646"/>
          <w:spacing w:val="0"/>
          <w:w w:val="51"/>
          <w:i/>
          <w:position w:val="0"/>
        </w:rPr>
        <w:t>Z</w:t>
      </w:r>
      <w:r>
        <w:rPr>
          <w:rFonts w:ascii="Arial" w:hAnsi="Arial" w:cs="Arial" w:eastAsia="Arial"/>
          <w:sz w:val="42"/>
          <w:szCs w:val="42"/>
          <w:color w:val="464646"/>
          <w:spacing w:val="-56"/>
          <w:w w:val="100"/>
          <w:i/>
          <w:position w:val="0"/>
        </w:rPr>
        <w:t> </w:t>
      </w:r>
      <w:r>
        <w:rPr>
          <w:rFonts w:ascii="Arial" w:hAnsi="Arial" w:cs="Arial" w:eastAsia="Arial"/>
          <w:sz w:val="42"/>
          <w:szCs w:val="42"/>
          <w:color w:val="464646"/>
          <w:spacing w:val="0"/>
          <w:w w:val="51"/>
          <w:i/>
          <w:position w:val="0"/>
        </w:rPr>
        <w:t>V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Anıiri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60" w:right="120"/>
          <w:cols w:num="3" w:equalWidth="0">
            <w:col w:w="580" w:space="1663"/>
            <w:col w:w="4006" w:space="2258"/>
            <w:col w:w="2933"/>
          </w:cols>
        </w:sectPr>
      </w:pPr>
      <w:rPr/>
    </w:p>
    <w:p>
      <w:pPr>
        <w:spacing w:before="69" w:after="0" w:line="240" w:lineRule="auto"/>
        <w:ind w:left="2396"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464646"/>
          <w:w w:val="53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46464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727272"/>
          <w:spacing w:val="0"/>
          <w:w w:val="100"/>
        </w:rPr>
        <w:t>Ayd</w:t>
      </w:r>
      <w:r>
        <w:rPr>
          <w:rFonts w:ascii="Times New Roman" w:hAnsi="Times New Roman" w:cs="Times New Roman" w:eastAsia="Times New Roman"/>
          <w:sz w:val="25"/>
          <w:szCs w:val="25"/>
          <w:color w:val="72727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727272"/>
          <w:spacing w:val="5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162"/>
        </w:rPr>
        <w:t>n</w:t>
      </w:r>
      <w:r>
        <w:rPr>
          <w:rFonts w:ascii="Arial" w:hAnsi="Arial" w:cs="Arial" w:eastAsia="Arial"/>
          <w:sz w:val="21"/>
          <w:szCs w:val="21"/>
          <w:color w:val="36363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B5B5B"/>
          <w:spacing w:val="0"/>
          <w:w w:val="111"/>
        </w:rPr>
        <w:t>MUT</w:t>
      </w:r>
      <w:r>
        <w:rPr>
          <w:rFonts w:ascii="Times New Roman" w:hAnsi="Times New Roman" w:cs="Times New Roman" w:eastAsia="Times New Roman"/>
          <w:sz w:val="25"/>
          <w:szCs w:val="25"/>
          <w:color w:val="5B5B5B"/>
          <w:spacing w:val="-28"/>
          <w:w w:val="112"/>
        </w:rPr>
        <w:t>I</w:t>
      </w:r>
      <w:r>
        <w:rPr>
          <w:rFonts w:ascii="Times New Roman" w:hAnsi="Times New Roman" w:cs="Times New Roman" w:eastAsia="Times New Roman"/>
          <w:sz w:val="25"/>
          <w:szCs w:val="25"/>
          <w:color w:val="727272"/>
          <w:spacing w:val="0"/>
          <w:w w:val="64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727272"/>
          <w:spacing w:val="-7"/>
          <w:w w:val="64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0"/>
          <w:w w:val="108"/>
        </w:rPr>
        <w:t>U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0" w:after="0" w:line="240" w:lineRule="exact"/>
        <w:ind w:left="2396" w:right="-20"/>
        <w:jc w:val="left"/>
        <w:tabs>
          <w:tab w:pos="4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35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3"/>
        </w:rPr>
        <w:t>tfa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5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  <w:position w:val="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13"/>
          <w:position w:val="3"/>
        </w:rPr>
        <w:t>erkez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30"/>
          <w:w w:val="113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3"/>
          <w:position w:val="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9"/>
          <w:w w:val="113"/>
          <w:position w:val="3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position w:val="3"/>
        </w:rPr>
        <w:t>lge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Abdtılkadi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  <w:position w:val="-2"/>
        </w:rPr>
        <w:t>YiGiT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5" w:lineRule="exact"/>
        <w:ind w:left="23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-10"/>
        </w:rPr>
        <w:t>1.Post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-10"/>
        </w:rPr>
        <w:t>a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-10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18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  <w:position w:val="-10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  <w:position w:val="-1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12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  <w:position w:val="-1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60" w:right="120"/>
        </w:sectPr>
      </w:pPr>
      <w:rPr/>
    </w:p>
    <w:p>
      <w:pPr>
        <w:spacing w:before="0" w:after="0" w:line="194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itf.Çvş.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51" w:lineRule="exact"/>
        <w:ind w:right="-20"/>
        <w:jc w:val="left"/>
        <w:tabs>
          <w:tab w:pos="138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B8B8B8"/>
          <w:spacing w:val="-30"/>
          <w:w w:val="132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99"/>
          <w:position w:val="-4"/>
        </w:rPr>
        <w:t>ı«Jtla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94"/>
          <w:position w:val="-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3"/>
          <w:w w:val="94"/>
          <w:position w:val="-4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94"/>
          <w:position w:val="-4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46"/>
          <w:w w:val="94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0"/>
          <w:w w:val="100"/>
          <w:position w:val="-4"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5"/>
          <w:w w:val="100"/>
          <w:position w:val="-4"/>
        </w:rPr>
        <w:t>.</w:t>
      </w:r>
      <w:r>
        <w:rPr>
          <w:rFonts w:ascii="Arial" w:hAnsi="Arial" w:cs="Arial" w:eastAsia="Arial"/>
          <w:sz w:val="26"/>
          <w:szCs w:val="26"/>
          <w:color w:val="464646"/>
          <w:spacing w:val="0"/>
          <w:w w:val="100"/>
          <w:position w:val="-4"/>
        </w:rPr>
        <w:t>ııı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left="43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Arial" w:hAnsi="Arial" w:cs="Arial" w:eastAsia="Arial"/>
          <w:sz w:val="7"/>
          <w:szCs w:val="7"/>
          <w:color w:val="727272"/>
          <w:spacing w:val="0"/>
          <w:w w:val="100"/>
          <w:position w:val="-1"/>
        </w:rPr>
        <w:t>&lt;</w:t>
      </w:r>
      <w:r>
        <w:rPr>
          <w:rFonts w:ascii="Arial" w:hAnsi="Arial" w:cs="Arial" w:eastAsia="Arial"/>
          <w:sz w:val="7"/>
          <w:szCs w:val="7"/>
          <w:color w:val="727272"/>
          <w:spacing w:val="0"/>
          <w:w w:val="100"/>
          <w:position w:val="-1"/>
        </w:rPr>
        <w:t>    </w:t>
      </w:r>
      <w:r>
        <w:rPr>
          <w:rFonts w:ascii="Arial" w:hAnsi="Arial" w:cs="Arial" w:eastAsia="Arial"/>
          <w:sz w:val="7"/>
          <w:szCs w:val="7"/>
          <w:color w:val="727272"/>
          <w:spacing w:val="5"/>
          <w:w w:val="100"/>
          <w:position w:val="-1"/>
        </w:rPr>
        <w:t> </w:t>
      </w:r>
      <w:r>
        <w:rPr>
          <w:rFonts w:ascii="Arial" w:hAnsi="Arial" w:cs="Arial" w:eastAsia="Arial"/>
          <w:sz w:val="7"/>
          <w:szCs w:val="7"/>
          <w:color w:val="727272"/>
          <w:spacing w:val="0"/>
          <w:w w:val="357"/>
          <w:position w:val="-1"/>
        </w:rPr>
        <w:t>"':.</w:t>
      </w:r>
      <w:r>
        <w:rPr>
          <w:rFonts w:ascii="Arial" w:hAnsi="Arial" w:cs="Arial" w:eastAsia="Arial"/>
          <w:sz w:val="7"/>
          <w:szCs w:val="7"/>
          <w:color w:val="727272"/>
          <w:spacing w:val="0"/>
          <w:w w:val="357"/>
          <w:position w:val="-1"/>
        </w:rPr>
        <w:t> </w:t>
      </w:r>
      <w:r>
        <w:rPr>
          <w:rFonts w:ascii="Arial" w:hAnsi="Arial" w:cs="Arial" w:eastAsia="Arial"/>
          <w:sz w:val="7"/>
          <w:szCs w:val="7"/>
          <w:color w:val="727272"/>
          <w:spacing w:val="14"/>
          <w:w w:val="357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27272"/>
          <w:spacing w:val="0"/>
          <w:w w:val="100"/>
          <w:i/>
          <w:position w:val="-1"/>
        </w:rPr>
        <w:t>\</w:t>
      </w:r>
      <w:r>
        <w:rPr>
          <w:rFonts w:ascii="Times New Roman" w:hAnsi="Times New Roman" w:cs="Times New Roman" w:eastAsia="Times New Roman"/>
          <w:sz w:val="24"/>
          <w:szCs w:val="24"/>
          <w:color w:val="727272"/>
          <w:spacing w:val="25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27272"/>
          <w:spacing w:val="0"/>
          <w:w w:val="119"/>
          <w:i/>
          <w:position w:val="-1"/>
        </w:rPr>
        <w:t>/s-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36" w:lineRule="exact"/>
        <w:ind w:left="71" w:right="-20"/>
        <w:jc w:val="left"/>
        <w:tabs>
          <w:tab w:pos="60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Arial" w:hAnsi="Arial" w:cs="Arial" w:eastAsia="Arial"/>
          <w:sz w:val="7"/>
          <w:szCs w:val="7"/>
          <w:color w:val="A3A3A3"/>
          <w:spacing w:val="0"/>
          <w:w w:val="244"/>
          <w:position w:val="-5"/>
        </w:rPr>
        <w:t>\</w:t>
      </w:r>
      <w:r>
        <w:rPr>
          <w:rFonts w:ascii="Arial" w:hAnsi="Arial" w:cs="Arial" w:eastAsia="Arial"/>
          <w:sz w:val="7"/>
          <w:szCs w:val="7"/>
          <w:color w:val="A3A3A3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7"/>
          <w:szCs w:val="7"/>
          <w:color w:val="A3A3A3"/>
          <w:spacing w:val="0"/>
          <w:w w:val="100"/>
          <w:position w:val="-5"/>
        </w:rPr>
      </w:r>
      <w:r>
        <w:rPr>
          <w:rFonts w:ascii="Arial" w:hAnsi="Arial" w:cs="Arial" w:eastAsia="Arial"/>
          <w:sz w:val="7"/>
          <w:szCs w:val="7"/>
          <w:color w:val="727272"/>
          <w:spacing w:val="0"/>
          <w:w w:val="48"/>
          <w:position w:val="-5"/>
        </w:rPr>
        <w:t>1,.1</w:t>
      </w:r>
      <w:r>
        <w:rPr>
          <w:rFonts w:ascii="Arial" w:hAnsi="Arial" w:cs="Arial" w:eastAsia="Arial"/>
          <w:sz w:val="7"/>
          <w:szCs w:val="7"/>
          <w:color w:val="727272"/>
          <w:spacing w:val="0"/>
          <w:w w:val="48"/>
          <w:position w:val="-5"/>
        </w:rPr>
        <w:t>       </w:t>
      </w:r>
      <w:r>
        <w:rPr>
          <w:rFonts w:ascii="Arial" w:hAnsi="Arial" w:cs="Arial" w:eastAsia="Arial"/>
          <w:sz w:val="7"/>
          <w:szCs w:val="7"/>
          <w:color w:val="727272"/>
          <w:spacing w:val="1"/>
          <w:w w:val="48"/>
          <w:position w:val="-5"/>
        </w:rPr>
        <w:t> </w:t>
      </w:r>
      <w:r>
        <w:rPr>
          <w:rFonts w:ascii="Arial" w:hAnsi="Arial" w:cs="Arial" w:eastAsia="Arial"/>
          <w:sz w:val="7"/>
          <w:szCs w:val="7"/>
          <w:color w:val="727272"/>
          <w:spacing w:val="0"/>
          <w:w w:val="137"/>
          <w:position w:val="-5"/>
        </w:rPr>
        <w:t>•</w:t>
      </w:r>
      <w:r>
        <w:rPr>
          <w:rFonts w:ascii="Arial" w:hAnsi="Arial" w:cs="Arial" w:eastAsia="Arial"/>
          <w:sz w:val="7"/>
          <w:szCs w:val="7"/>
          <w:color w:val="727272"/>
          <w:spacing w:val="-10"/>
          <w:w w:val="137"/>
          <w:position w:val="-5"/>
        </w:rPr>
        <w:t> </w:t>
      </w:r>
      <w:r>
        <w:rPr>
          <w:rFonts w:ascii="Arial" w:hAnsi="Arial" w:cs="Arial" w:eastAsia="Arial"/>
          <w:sz w:val="7"/>
          <w:szCs w:val="7"/>
          <w:color w:val="8C8C8C"/>
          <w:spacing w:val="0"/>
          <w:w w:val="271"/>
          <w:position w:val="-5"/>
        </w:rPr>
        <w:t>.</w:t>
      </w:r>
      <w:r>
        <w:rPr>
          <w:rFonts w:ascii="Arial" w:hAnsi="Arial" w:cs="Arial" w:eastAsia="Arial"/>
          <w:sz w:val="7"/>
          <w:szCs w:val="7"/>
          <w:color w:val="8C8C8C"/>
          <w:spacing w:val="0"/>
          <w:w w:val="271"/>
          <w:position w:val="-5"/>
        </w:rPr>
        <w:t> </w:t>
      </w:r>
      <w:r>
        <w:rPr>
          <w:rFonts w:ascii="Arial" w:hAnsi="Arial" w:cs="Arial" w:eastAsia="Arial"/>
          <w:sz w:val="7"/>
          <w:szCs w:val="7"/>
          <w:color w:val="8C8C8C"/>
          <w:spacing w:val="2"/>
          <w:w w:val="271"/>
          <w:position w:val="-5"/>
        </w:rPr>
        <w:t> </w:t>
      </w:r>
      <w:r>
        <w:rPr>
          <w:rFonts w:ascii="Arial" w:hAnsi="Arial" w:cs="Arial" w:eastAsia="Arial"/>
          <w:sz w:val="7"/>
          <w:szCs w:val="7"/>
          <w:color w:val="B8B8B8"/>
          <w:spacing w:val="0"/>
          <w:w w:val="271"/>
          <w:position w:val="-5"/>
        </w:rPr>
        <w:t>.</w:t>
      </w:r>
      <w:r>
        <w:rPr>
          <w:rFonts w:ascii="Arial" w:hAnsi="Arial" w:cs="Arial" w:eastAsia="Arial"/>
          <w:sz w:val="7"/>
          <w:szCs w:val="7"/>
          <w:color w:val="B8B8B8"/>
          <w:spacing w:val="-34"/>
          <w:w w:val="271"/>
          <w:position w:val="-5"/>
        </w:rPr>
        <w:t> </w:t>
      </w:r>
      <w:r>
        <w:rPr>
          <w:rFonts w:ascii="Arial" w:hAnsi="Arial" w:cs="Arial" w:eastAsia="Arial"/>
          <w:sz w:val="7"/>
          <w:szCs w:val="7"/>
          <w:color w:val="727272"/>
          <w:spacing w:val="0"/>
          <w:w w:val="123"/>
          <w:position w:val="-5"/>
        </w:rPr>
        <w:t>..</w:t>
      </w:r>
      <w:r>
        <w:rPr>
          <w:rFonts w:ascii="Arial" w:hAnsi="Arial" w:cs="Arial" w:eastAsia="Arial"/>
          <w:sz w:val="7"/>
          <w:szCs w:val="7"/>
          <w:color w:val="727272"/>
          <w:spacing w:val="-2"/>
          <w:w w:val="123"/>
          <w:position w:val="-5"/>
        </w:rPr>
        <w:t>.</w:t>
      </w:r>
      <w:r>
        <w:rPr>
          <w:rFonts w:ascii="Arial" w:hAnsi="Arial" w:cs="Arial" w:eastAsia="Arial"/>
          <w:sz w:val="7"/>
          <w:szCs w:val="7"/>
          <w:color w:val="727272"/>
          <w:spacing w:val="-19"/>
          <w:w w:val="123"/>
          <w:position w:val="-5"/>
        </w:rPr>
        <w:t>.</w:t>
      </w:r>
      <w:r>
        <w:rPr>
          <w:rFonts w:ascii="Arial" w:hAnsi="Arial" w:cs="Arial" w:eastAsia="Arial"/>
          <w:sz w:val="7"/>
          <w:szCs w:val="7"/>
          <w:color w:val="5B5B5B"/>
          <w:spacing w:val="0"/>
          <w:w w:val="215"/>
          <w:position w:val="-5"/>
        </w:rPr>
        <w:t>,,.</w:t>
      </w:r>
      <w:r>
        <w:rPr>
          <w:rFonts w:ascii="Arial" w:hAnsi="Arial" w:cs="Arial" w:eastAsia="Arial"/>
          <w:sz w:val="7"/>
          <w:szCs w:val="7"/>
          <w:color w:val="5B5B5B"/>
          <w:spacing w:val="0"/>
          <w:w w:val="100"/>
          <w:position w:val="-5"/>
        </w:rPr>
        <w:t>   </w:t>
      </w:r>
      <w:r>
        <w:rPr>
          <w:rFonts w:ascii="Arial" w:hAnsi="Arial" w:cs="Arial" w:eastAsia="Arial"/>
          <w:sz w:val="7"/>
          <w:szCs w:val="7"/>
          <w:color w:val="5B5B5B"/>
          <w:spacing w:val="2"/>
          <w:w w:val="100"/>
          <w:position w:val="-5"/>
        </w:rPr>
        <w:t> </w:t>
      </w:r>
      <w:r>
        <w:rPr>
          <w:rFonts w:ascii="Arial" w:hAnsi="Arial" w:cs="Arial" w:eastAsia="Arial"/>
          <w:sz w:val="7"/>
          <w:szCs w:val="7"/>
          <w:color w:val="363636"/>
          <w:spacing w:val="0"/>
          <w:w w:val="395"/>
          <w:position w:val="-5"/>
        </w:rPr>
        <w:t>..</w:t>
      </w:r>
      <w:r>
        <w:rPr>
          <w:rFonts w:ascii="Arial" w:hAnsi="Arial" w:cs="Arial" w:eastAsia="Arial"/>
          <w:sz w:val="7"/>
          <w:szCs w:val="7"/>
          <w:color w:val="363636"/>
          <w:spacing w:val="0"/>
          <w:w w:val="395"/>
          <w:position w:val="-5"/>
        </w:rPr>
        <w:t> </w:t>
      </w:r>
      <w:r>
        <w:rPr>
          <w:rFonts w:ascii="Arial" w:hAnsi="Arial" w:cs="Arial" w:eastAsia="Arial"/>
          <w:sz w:val="7"/>
          <w:szCs w:val="7"/>
          <w:color w:val="363636"/>
          <w:spacing w:val="7"/>
          <w:w w:val="395"/>
          <w:position w:val="-5"/>
        </w:rPr>
        <w:t> </w:t>
      </w:r>
      <w:r>
        <w:rPr>
          <w:rFonts w:ascii="Arial" w:hAnsi="Arial" w:cs="Arial" w:eastAsia="Arial"/>
          <w:sz w:val="7"/>
          <w:szCs w:val="7"/>
          <w:color w:val="363636"/>
          <w:spacing w:val="0"/>
          <w:w w:val="600"/>
          <w:position w:val="-5"/>
        </w:rPr>
        <w:t>'</w:t>
      </w:r>
      <w:r>
        <w:rPr>
          <w:rFonts w:ascii="Arial" w:hAnsi="Arial" w:cs="Arial" w:eastAsia="Arial"/>
          <w:sz w:val="7"/>
          <w:szCs w:val="7"/>
          <w:color w:val="363636"/>
          <w:spacing w:val="-79"/>
          <w:w w:val="600"/>
          <w:position w:val="-5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B5B5B"/>
          <w:spacing w:val="0"/>
          <w:w w:val="80"/>
          <w:b/>
          <w:bCs/>
          <w:i/>
          <w:position w:val="-5"/>
        </w:rPr>
        <w:t>t: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60" w:right="120"/>
          <w:cols w:num="2" w:equalWidth="0">
            <w:col w:w="5948" w:space="2569"/>
            <w:col w:w="2923"/>
          </w:cols>
        </w:sectPr>
      </w:pPr>
      <w:rPr/>
    </w:p>
    <w:p>
      <w:pPr>
        <w:spacing w:before="0" w:after="0" w:line="216" w:lineRule="exact"/>
        <w:ind w:right="-20"/>
        <w:jc w:val="righ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0"/>
          <w:w w:val="53"/>
          <w:position w:val="-2"/>
        </w:rPr>
        <w:t>::r: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45" w:lineRule="exact"/>
        <w:ind w:right="15"/>
        <w:jc w:val="righ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464646"/>
          <w:spacing w:val="0"/>
          <w:w w:val="82"/>
          <w:position w:val="-13"/>
        </w:rPr>
        <w:t>"'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37" w:after="0" w:line="223" w:lineRule="exact"/>
        <w:ind w:right="-85"/>
        <w:jc w:val="left"/>
        <w:tabs>
          <w:tab w:pos="600" w:val="left"/>
          <w:tab w:pos="166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727272"/>
          <w:spacing w:val="0"/>
          <w:w w:val="78"/>
          <w:position w:val="-10"/>
        </w:rPr>
        <w:t>Abd</w:t>
      </w:r>
      <w:r>
        <w:rPr>
          <w:rFonts w:ascii="Times New Roman" w:hAnsi="Times New Roman" w:cs="Times New Roman" w:eastAsia="Times New Roman"/>
          <w:sz w:val="28"/>
          <w:szCs w:val="28"/>
          <w:color w:val="727272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727272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30"/>
          <w:szCs w:val="30"/>
          <w:color w:val="5B5B5B"/>
          <w:spacing w:val="0"/>
          <w:w w:val="83"/>
          <w:position w:val="-1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5B5B5B"/>
          <w:spacing w:val="1"/>
          <w:w w:val="82"/>
          <w:position w:val="-1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5B5B5B"/>
          <w:spacing w:val="0"/>
          <w:w w:val="224"/>
          <w:position w:val="-10"/>
        </w:rPr>
        <w:t>'</w:t>
      </w:r>
      <w:r>
        <w:rPr>
          <w:rFonts w:ascii="Times New Roman" w:hAnsi="Times New Roman" w:cs="Times New Roman" w:eastAsia="Times New Roman"/>
          <w:sz w:val="30"/>
          <w:szCs w:val="30"/>
          <w:color w:val="5B5B5B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5B5B5B"/>
          <w:spacing w:val="0"/>
          <w:w w:val="100"/>
          <w:position w:val="-10"/>
        </w:rPr>
      </w:r>
      <w:r>
        <w:rPr>
          <w:rFonts w:ascii="Arial" w:hAnsi="Arial" w:cs="Arial" w:eastAsia="Arial"/>
          <w:sz w:val="26"/>
          <w:szCs w:val="26"/>
          <w:color w:val="464646"/>
          <w:spacing w:val="0"/>
          <w:w w:val="76"/>
          <w:b/>
          <w:bCs/>
          <w:position w:val="-10"/>
        </w:rPr>
        <w:t>PÇU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60" w:lineRule="exact"/>
        <w:ind w:right="-109"/>
        <w:jc w:val="left"/>
        <w:tabs>
          <w:tab w:pos="38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A3A3A3"/>
          <w:spacing w:val="0"/>
          <w:w w:val="173"/>
          <w:position w:val="-1"/>
        </w:rPr>
        <w:t>'</w:t>
      </w:r>
      <w:r>
        <w:rPr>
          <w:rFonts w:ascii="Times New Roman" w:hAnsi="Times New Roman" w:cs="Times New Roman" w:eastAsia="Times New Roman"/>
          <w:sz w:val="25"/>
          <w:szCs w:val="25"/>
          <w:color w:val="A3A3A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A3A3A3"/>
          <w:spacing w:val="0"/>
          <w:w w:val="100"/>
          <w:position w:val="-1"/>
        </w:rPr>
      </w:r>
      <w:r>
        <w:rPr>
          <w:rFonts w:ascii="Arial" w:hAnsi="Arial" w:cs="Arial" w:eastAsia="Arial"/>
          <w:sz w:val="46"/>
          <w:szCs w:val="46"/>
          <w:color w:val="A3A3A3"/>
          <w:spacing w:val="-46"/>
          <w:w w:val="82"/>
          <w:position w:val="-18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727272"/>
          <w:spacing w:val="0"/>
          <w:w w:val="53"/>
          <w:position w:val="-1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727272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727272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B8B8B8"/>
          <w:spacing w:val="-53"/>
          <w:w w:val="71"/>
          <w:position w:val="-1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-83"/>
          <w:w w:val="192"/>
          <w:position w:val="-1"/>
        </w:rPr>
        <w:t>'</w:t>
      </w:r>
      <w:r>
        <w:rPr>
          <w:rFonts w:ascii="Arial" w:hAnsi="Arial" w:cs="Arial" w:eastAsia="Arial"/>
          <w:sz w:val="7"/>
          <w:szCs w:val="7"/>
          <w:color w:val="464646"/>
          <w:spacing w:val="-6"/>
          <w:w w:val="127"/>
          <w:position w:val="-2"/>
        </w:rPr>
        <w:t>,</w:t>
      </w:r>
      <w:r>
        <w:rPr>
          <w:rFonts w:ascii="Arial" w:hAnsi="Arial" w:cs="Arial" w:eastAsia="Arial"/>
          <w:sz w:val="7"/>
          <w:szCs w:val="7"/>
          <w:color w:val="727272"/>
          <w:spacing w:val="0"/>
          <w:w w:val="127"/>
          <w:position w:val="-2"/>
        </w:rPr>
        <w:t>,</w:t>
      </w:r>
      <w:r>
        <w:rPr>
          <w:rFonts w:ascii="Arial" w:hAnsi="Arial" w:cs="Arial" w:eastAsia="Arial"/>
          <w:sz w:val="7"/>
          <w:szCs w:val="7"/>
          <w:color w:val="727272"/>
          <w:spacing w:val="0"/>
          <w:w w:val="100"/>
          <w:position w:val="-2"/>
        </w:rPr>
        <w:t>   </w:t>
      </w:r>
      <w:r>
        <w:rPr>
          <w:rFonts w:ascii="Arial" w:hAnsi="Arial" w:cs="Arial" w:eastAsia="Arial"/>
          <w:sz w:val="7"/>
          <w:szCs w:val="7"/>
          <w:color w:val="727272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-22"/>
          <w:w w:val="94"/>
          <w:i/>
          <w:position w:val="-1"/>
        </w:rPr>
        <w:t>v</w:t>
      </w:r>
      <w:r>
        <w:rPr>
          <w:rFonts w:ascii="Times New Roman" w:hAnsi="Times New Roman" w:cs="Times New Roman" w:eastAsia="Times New Roman"/>
          <w:sz w:val="25"/>
          <w:szCs w:val="25"/>
          <w:color w:val="B8B8B8"/>
          <w:spacing w:val="-16"/>
          <w:w w:val="94"/>
          <w:i/>
          <w:position w:val="-1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0"/>
          <w:w w:val="94"/>
          <w:i/>
          <w:position w:val="-1"/>
        </w:rPr>
        <w:t>•</w:t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-16"/>
          <w:w w:val="94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0"/>
          <w:w w:val="94"/>
          <w:position w:val="-1"/>
        </w:rPr>
        <w:t>.,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36" w:lineRule="exact"/>
        <w:ind w:left="76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A3A3A3"/>
          <w:spacing w:val="-27"/>
          <w:w w:val="79"/>
          <w:position w:val="-4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262626"/>
          <w:spacing w:val="-24"/>
          <w:w w:val="151"/>
          <w:position w:val="-4"/>
        </w:rPr>
        <w:t>,</w:t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65"/>
          <w:position w:val="-3"/>
        </w:rPr>
        <w:t>ı:.</w:t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66"/>
          <w:position w:val="-3"/>
        </w:rPr>
        <w:t>-</w:t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100"/>
          <w:position w:val="-3"/>
        </w:rPr>
        <w:t>   </w:t>
      </w:r>
      <w:r>
        <w:rPr>
          <w:rFonts w:ascii="Arial" w:hAnsi="Arial" w:cs="Arial" w:eastAsia="Arial"/>
          <w:sz w:val="16"/>
          <w:szCs w:val="16"/>
          <w:color w:val="464646"/>
          <w:spacing w:val="6"/>
          <w:w w:val="100"/>
          <w:position w:val="-3"/>
        </w:rPr>
        <w:t> </w:t>
      </w:r>
      <w:r>
        <w:rPr>
          <w:rFonts w:ascii="Arial" w:hAnsi="Arial" w:cs="Arial" w:eastAsia="Arial"/>
          <w:sz w:val="16"/>
          <w:szCs w:val="16"/>
          <w:color w:val="B8B8B8"/>
          <w:spacing w:val="0"/>
          <w:w w:val="119"/>
          <w:position w:val="-3"/>
        </w:rPr>
        <w:t>·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4" w:lineRule="exact"/>
        <w:ind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6.422424pt;margin-top:1.223078pt;width:3.456pt;height:8pt;mso-position-horizontal-relative:page;mso-position-vertical-relative:paragraph;z-index:-16973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363636"/>
                      <w:spacing w:val="0"/>
                      <w:w w:val="240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6"/>
          <w:szCs w:val="26"/>
          <w:color w:val="363636"/>
          <w:spacing w:val="0"/>
          <w:w w:val="57"/>
          <w:position w:val="-13"/>
        </w:rPr>
        <w:t>"'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60" w:right="120"/>
          <w:cols w:num="4" w:equalWidth="0">
            <w:col w:w="553" w:space="1929"/>
            <w:col w:w="2094" w:space="4070"/>
            <w:col w:w="1186" w:space="52"/>
            <w:col w:w="1556"/>
          </w:cols>
        </w:sectPr>
      </w:pPr>
      <w:rPr/>
    </w:p>
    <w:p>
      <w:pPr>
        <w:spacing w:before="27" w:after="0" w:line="48" w:lineRule="exact"/>
        <w:ind w:left="397" w:right="-20"/>
        <w:jc w:val="left"/>
        <w:tabs>
          <w:tab w:pos="2460" w:val="left"/>
          <w:tab w:pos="9020" w:val="left"/>
          <w:tab w:pos="960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464646"/>
          <w:spacing w:val="0"/>
          <w:w w:val="190"/>
          <w:position w:val="-21"/>
        </w:rPr>
        <w:t>"</w:t>
      </w:r>
      <w:r>
        <w:rPr>
          <w:rFonts w:ascii="Times New Roman" w:hAnsi="Times New Roman" w:cs="Times New Roman" w:eastAsia="Times New Roman"/>
          <w:sz w:val="26"/>
          <w:szCs w:val="26"/>
          <w:color w:val="464646"/>
          <w:spacing w:val="0"/>
          <w:w w:val="100"/>
          <w:position w:val="-21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464646"/>
          <w:spacing w:val="0"/>
          <w:w w:val="100"/>
          <w:position w:val="-21"/>
        </w:rPr>
      </w:r>
      <w:r>
        <w:rPr>
          <w:rFonts w:ascii="Arial" w:hAnsi="Arial" w:cs="Arial" w:eastAsia="Arial"/>
          <w:sz w:val="25"/>
          <w:szCs w:val="25"/>
          <w:color w:val="727272"/>
          <w:spacing w:val="0"/>
          <w:w w:val="75"/>
          <w:position w:val="-25"/>
        </w:rPr>
        <w:t>ıu</w:t>
      </w:r>
      <w:r>
        <w:rPr>
          <w:rFonts w:ascii="Arial" w:hAnsi="Arial" w:cs="Arial" w:eastAsia="Arial"/>
          <w:sz w:val="25"/>
          <w:szCs w:val="25"/>
          <w:color w:val="727272"/>
          <w:spacing w:val="0"/>
          <w:w w:val="76"/>
          <w:position w:val="-25"/>
        </w:rPr>
        <w:t>a</w:t>
      </w:r>
      <w:r>
        <w:rPr>
          <w:rFonts w:ascii="Arial" w:hAnsi="Arial" w:cs="Arial" w:eastAsia="Arial"/>
          <w:sz w:val="25"/>
          <w:szCs w:val="25"/>
          <w:color w:val="727272"/>
          <w:spacing w:val="-36"/>
          <w:w w:val="100"/>
          <w:position w:val="-25"/>
        </w:rPr>
        <w:t> 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392"/>
          <w:position w:val="-25"/>
        </w:rPr>
        <w:t>v</w:t>
      </w:r>
      <w:r>
        <w:rPr>
          <w:rFonts w:ascii="Arial" w:hAnsi="Arial" w:cs="Arial" w:eastAsia="Arial"/>
          <w:sz w:val="25"/>
          <w:szCs w:val="25"/>
          <w:color w:val="3B3F66"/>
          <w:spacing w:val="0"/>
          <w:w w:val="46"/>
          <w:position w:val="-25"/>
        </w:rPr>
        <w:t>l&lt;</w:t>
      </w:r>
      <w:r>
        <w:rPr>
          <w:rFonts w:ascii="Arial" w:hAnsi="Arial" w:cs="Arial" w:eastAsia="Arial"/>
          <w:sz w:val="25"/>
          <w:szCs w:val="25"/>
          <w:color w:val="3B3F66"/>
          <w:spacing w:val="-1"/>
          <w:w w:val="46"/>
          <w:position w:val="-25"/>
        </w:rPr>
        <w:t>.</w:t>
      </w:r>
      <w:r>
        <w:rPr>
          <w:rFonts w:ascii="Arial" w:hAnsi="Arial" w:cs="Arial" w:eastAsia="Arial"/>
          <w:sz w:val="25"/>
          <w:szCs w:val="25"/>
          <w:color w:val="5B5B5B"/>
          <w:spacing w:val="0"/>
          <w:w w:val="72"/>
          <w:position w:val="-25"/>
        </w:rPr>
        <w:t>e'</w:t>
      </w:r>
      <w:r>
        <w:rPr>
          <w:rFonts w:ascii="Arial" w:hAnsi="Arial" w:cs="Arial" w:eastAsia="Arial"/>
          <w:sz w:val="25"/>
          <w:szCs w:val="25"/>
          <w:color w:val="5B5B5B"/>
          <w:spacing w:val="-15"/>
          <w:w w:val="73"/>
          <w:position w:val="-25"/>
        </w:rPr>
        <w:t>-</w:t>
      </w:r>
      <w:r>
        <w:rPr>
          <w:rFonts w:ascii="Arial" w:hAnsi="Arial" w:cs="Arial" w:eastAsia="Arial"/>
          <w:sz w:val="25"/>
          <w:szCs w:val="25"/>
          <w:color w:val="3B3F66"/>
          <w:spacing w:val="0"/>
          <w:w w:val="107"/>
          <w:position w:val="-25"/>
        </w:rPr>
        <w:t>3</w:t>
      </w:r>
      <w:r>
        <w:rPr>
          <w:rFonts w:ascii="Arial" w:hAnsi="Arial" w:cs="Arial" w:eastAsia="Arial"/>
          <w:sz w:val="25"/>
          <w:szCs w:val="25"/>
          <w:color w:val="3B3F66"/>
          <w:spacing w:val="-50"/>
          <w:w w:val="107"/>
          <w:position w:val="-25"/>
        </w:rPr>
        <w:t>-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108"/>
          <w:position w:val="-25"/>
        </w:rPr>
        <w:t>v•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74"/>
          <w:position w:val="-25"/>
        </w:rPr>
        <w:t>mi</w:t>
      </w:r>
      <w:r>
        <w:rPr>
          <w:rFonts w:ascii="Arial" w:hAnsi="Arial" w:cs="Arial" w:eastAsia="Arial"/>
          <w:sz w:val="25"/>
          <w:szCs w:val="25"/>
          <w:color w:val="363636"/>
          <w:spacing w:val="5"/>
          <w:w w:val="74"/>
          <w:position w:val="-25"/>
        </w:rPr>
        <w:t>r</w:t>
      </w:r>
      <w:r>
        <w:rPr>
          <w:rFonts w:ascii="Arial" w:hAnsi="Arial" w:cs="Arial" w:eastAsia="Arial"/>
          <w:sz w:val="25"/>
          <w:szCs w:val="25"/>
          <w:color w:val="5B5B5B"/>
          <w:spacing w:val="0"/>
          <w:w w:val="151"/>
          <w:position w:val="-25"/>
        </w:rPr>
        <w:t>i</w:t>
      </w:r>
      <w:r>
        <w:rPr>
          <w:rFonts w:ascii="Arial" w:hAnsi="Arial" w:cs="Arial" w:eastAsia="Arial"/>
          <w:sz w:val="25"/>
          <w:szCs w:val="25"/>
          <w:color w:val="5B5B5B"/>
          <w:spacing w:val="0"/>
          <w:w w:val="100"/>
          <w:position w:val="-25"/>
        </w:rPr>
        <w:tab/>
      </w:r>
      <w:r>
        <w:rPr>
          <w:rFonts w:ascii="Arial" w:hAnsi="Arial" w:cs="Arial" w:eastAsia="Arial"/>
          <w:sz w:val="25"/>
          <w:szCs w:val="25"/>
          <w:color w:val="5B5B5B"/>
          <w:spacing w:val="0"/>
          <w:w w:val="100"/>
          <w:position w:val="-25"/>
        </w:rPr>
      </w:r>
      <w:r>
        <w:rPr>
          <w:rFonts w:ascii="Times New Roman" w:hAnsi="Times New Roman" w:cs="Times New Roman" w:eastAsia="Times New Roman"/>
          <w:sz w:val="13"/>
          <w:szCs w:val="13"/>
          <w:color w:val="A3A3A3"/>
          <w:spacing w:val="0"/>
          <w:w w:val="100"/>
          <w:position w:val="-12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A3A3A3"/>
          <w:spacing w:val="0"/>
          <w:w w:val="100"/>
          <w:position w:val="-12"/>
        </w:rPr>
        <w:t>  </w:t>
      </w:r>
      <w:r>
        <w:rPr>
          <w:rFonts w:ascii="Times New Roman" w:hAnsi="Times New Roman" w:cs="Times New Roman" w:eastAsia="Times New Roman"/>
          <w:sz w:val="13"/>
          <w:szCs w:val="13"/>
          <w:color w:val="A3A3A3"/>
          <w:spacing w:val="17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3A3A3"/>
          <w:spacing w:val="0"/>
          <w:w w:val="100"/>
          <w:position w:val="-12"/>
        </w:rPr>
        <w:t>·'</w:t>
      </w:r>
      <w:r>
        <w:rPr>
          <w:rFonts w:ascii="Times New Roman" w:hAnsi="Times New Roman" w:cs="Times New Roman" w:eastAsia="Times New Roman"/>
          <w:sz w:val="13"/>
          <w:szCs w:val="13"/>
          <w:color w:val="A3A3A3"/>
          <w:spacing w:val="29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464646"/>
          <w:spacing w:val="0"/>
          <w:w w:val="100"/>
          <w:position w:val="-12"/>
        </w:rPr>
        <w:t>i</w:t>
      </w:r>
      <w:r>
        <w:rPr>
          <w:rFonts w:ascii="Times New Roman" w:hAnsi="Times New Roman" w:cs="Times New Roman" w:eastAsia="Times New Roman"/>
          <w:sz w:val="13"/>
          <w:szCs w:val="13"/>
          <w:color w:val="464646"/>
          <w:spacing w:val="-28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464646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464646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13"/>
          <w:szCs w:val="13"/>
          <w:color w:val="727272"/>
          <w:spacing w:val="0"/>
          <w:w w:val="100"/>
          <w:position w:val="-12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727272"/>
          <w:spacing w:val="23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464646"/>
          <w:spacing w:val="0"/>
          <w:w w:val="100"/>
          <w:position w:val="-12"/>
        </w:rPr>
        <w:t>,..</w:t>
      </w:r>
      <w:r>
        <w:rPr>
          <w:rFonts w:ascii="Times New Roman" w:hAnsi="Times New Roman" w:cs="Times New Roman" w:eastAsia="Times New Roman"/>
          <w:sz w:val="13"/>
          <w:szCs w:val="13"/>
          <w:color w:val="464646"/>
          <w:spacing w:val="18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63636"/>
          <w:spacing w:val="0"/>
          <w:w w:val="457"/>
          <w:position w:val="-12"/>
        </w:rPr>
        <w:t>/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60" w:right="120"/>
        </w:sectPr>
      </w:pPr>
      <w:rPr/>
    </w:p>
    <w:p>
      <w:pPr>
        <w:spacing w:before="0" w:after="0" w:line="378" w:lineRule="exact"/>
        <w:ind w:right="117"/>
        <w:jc w:val="right"/>
        <w:rPr>
          <w:rFonts w:ascii="Times New Roman" w:hAnsi="Times New Roman" w:cs="Times New Roman" w:eastAsia="Times New Roman"/>
          <w:sz w:val="37"/>
          <w:szCs w:val="37"/>
        </w:rPr>
      </w:pPr>
      <w:rPr/>
      <w:r>
        <w:rPr/>
        <w:pict>
          <v:group style="position:absolute;margin-left:23.441504pt;margin-top:17.093342pt;width:557.122442pt;height:780.002138pt;mso-position-horizontal-relative:page;mso-position-vertical-relative:page;z-index:-16977" coordorigin="469,342" coordsize="11142,15600">
            <v:group style="position:absolute;left:942;top:366;width:276;height:2" coordorigin="942,366" coordsize="276,2">
              <v:shape style="position:absolute;left:942;top:366;width:276;height:2" coordorigin="942,366" coordsize="276,0" path="m942,366l1218,366e" filled="f" stroked="t" strokeweight=".713954pt" strokecolor="#878787">
                <v:path arrowok="t"/>
              </v:shape>
            </v:group>
            <v:group style="position:absolute;left:1142;top:368;width:638;height:2" coordorigin="1142,368" coordsize="638,2">
              <v:shape style="position:absolute;left:1142;top:368;width:638;height:2" coordorigin="1142,368" coordsize="638,0" path="m1142,368l1780,368e" filled="f" stroked="t" strokeweight=".47597pt" strokecolor="#676767">
                <v:path arrowok="t"/>
              </v:shape>
            </v:group>
            <v:group style="position:absolute;left:2442;top:359;width:2;height:727" coordorigin="2442,359" coordsize="2,727">
              <v:shape style="position:absolute;left:2442;top:359;width:2;height:727" coordorigin="2442,359" coordsize="0,727" path="m2442,1085l2442,359e" filled="f" stroked="t" strokeweight=".47597pt" strokecolor="#808080">
                <v:path arrowok="t"/>
              </v:shape>
            </v:group>
            <v:group style="position:absolute;left:2961;top:368;width:452;height:2" coordorigin="2961,368" coordsize="452,2">
              <v:shape style="position:absolute;left:2961;top:368;width:452;height:2" coordorigin="2961,368" coordsize="452,0" path="m2961,368l3413,368e" filled="f" stroked="t" strokeweight=".47597pt" strokecolor="#545454">
                <v:path arrowok="t"/>
              </v:shape>
            </v:group>
            <v:group style="position:absolute;left:3889;top:366;width:3960;height:2" coordorigin="3889,366" coordsize="3960,2">
              <v:shape style="position:absolute;left:3889;top:366;width:3960;height:2" coordorigin="3889,366" coordsize="3960,0" path="m3889,366l7849,366e" filled="f" stroked="t" strokeweight=".713954pt" strokecolor="#7C7C7C">
                <v:path arrowok="t"/>
              </v:shape>
            </v:group>
            <v:group style="position:absolute;left:8882;top:363;width:371;height:2" coordorigin="8882,363" coordsize="371,2">
              <v:shape style="position:absolute;left:8882;top:363;width:371;height:2" coordorigin="8882,363" coordsize="371,0" path="m8882,363l9253,363e" filled="f" stroked="t" strokeweight=".47597pt" strokecolor="#5B5B5B">
                <v:path arrowok="t"/>
              </v:shape>
            </v:group>
            <v:group style="position:absolute;left:9227;top:349;width:2;height:1525" coordorigin="9227,349" coordsize="2,1525">
              <v:shape style="position:absolute;left:9227;top:349;width:2;height:1525" coordorigin="9227,349" coordsize="0,1525" path="m9227,1874l9227,349e" filled="f" stroked="t" strokeweight=".713954pt" strokecolor="#676767">
                <v:path arrowok="t"/>
              </v:shape>
            </v:group>
            <v:group style="position:absolute;left:490;top:363;width:11081;height:2" coordorigin="490,363" coordsize="11081,2">
              <v:shape style="position:absolute;left:490;top:363;width:11081;height:2" coordorigin="490,363" coordsize="11081,0" path="m490,363l11571,363e" filled="f" stroked="t" strokeweight=".713954pt" strokecolor="#7C7C7C">
                <v:path arrowok="t"/>
              </v:shape>
            </v:group>
            <v:group style="position:absolute;left:11576;top:354;width:2;height:6163" coordorigin="11576,354" coordsize="2,6163">
              <v:shape style="position:absolute;left:11576;top:354;width:2;height:6163" coordorigin="11576,354" coordsize="0,6163" path="m11576,6516l11576,354e" filled="f" stroked="t" strokeweight=".713954pt" strokecolor="#838383">
                <v:path arrowok="t"/>
              </v:shape>
            </v:group>
            <v:group style="position:absolute;left:10076;top:1267;width:457;height:2" coordorigin="10076,1267" coordsize="457,2">
              <v:shape style="position:absolute;left:10076;top:1267;width:457;height:2" coordorigin="10076,1267" coordsize="457,0" path="m10076,1267l10533,1267e" filled="f" stroked="t" strokeweight="2.855818pt" strokecolor="#879090">
                <v:path arrowok="t"/>
              </v:shape>
            </v:group>
            <v:group style="position:absolute;left:2444;top:1009;width:2;height:387" coordorigin="2444,1009" coordsize="2,387">
              <v:shape style="position:absolute;left:2444;top:1009;width:2;height:387" coordorigin="2444,1009" coordsize="0,387" path="m2444,1396l2444,1009e" filled="f" stroked="t" strokeweight=".951939pt" strokecolor="#9C9C9C">
                <v:path arrowok="t"/>
              </v:shape>
            </v:group>
            <v:group style="position:absolute;left:490;top:1869;width:2527;height:2" coordorigin="490,1869" coordsize="2527,2">
              <v:shape style="position:absolute;left:490;top:1869;width:2527;height:2" coordorigin="490,1869" coordsize="2527,0" path="m490,1869l3018,1869e" filled="f" stroked="t" strokeweight=".713954pt" strokecolor="#838383">
                <v:path arrowok="t"/>
              </v:shape>
            </v:group>
            <v:group style="position:absolute;left:495;top:1535;width:2;height:622" coordorigin="495,1535" coordsize="2,622">
              <v:shape style="position:absolute;left:495;top:1535;width:2;height:622" coordorigin="495,1535" coordsize="0,622" path="m495,2156l495,1535e" filled="f" stroked="t" strokeweight=".47597pt" strokecolor="#4F4F4F">
                <v:path arrowok="t"/>
              </v:shape>
            </v:group>
            <v:group style="position:absolute;left:2442;top:1009;width:2;height:870" coordorigin="2442,1009" coordsize="2,870">
              <v:shape style="position:absolute;left:2442;top:1009;width:2;height:870" coordorigin="2442,1009" coordsize="0,870" path="m2442,1879l2442,1009e" filled="f" stroked="t" strokeweight=".951939pt" strokecolor="#878787">
                <v:path arrowok="t"/>
              </v:shape>
            </v:group>
            <v:group style="position:absolute;left:2961;top:1869;width:452;height:2" coordorigin="2961,1869" coordsize="452,2">
              <v:shape style="position:absolute;left:2961;top:1869;width:452;height:2" coordorigin="2961,1869" coordsize="452,0" path="m2961,1869l3413,1869e" filled="f" stroked="t" strokeweight=".47597pt" strokecolor="#676767">
                <v:path arrowok="t"/>
              </v:shape>
            </v:group>
            <v:group style="position:absolute;left:3294;top:1867;width:681;height:2" coordorigin="3294,1867" coordsize="681,2">
              <v:shape style="position:absolute;left:3294;top:1867;width:681;height:2" coordorigin="3294,1867" coordsize="681,0" path="m3294,1867l3974,1867e" filled="f" stroked="t" strokeweight=".951939pt" strokecolor="#838383">
                <v:path arrowok="t"/>
              </v:shape>
            </v:group>
            <v:group style="position:absolute;left:3889;top:1865;width:695;height:2" coordorigin="3889,1865" coordsize="695,2">
              <v:shape style="position:absolute;left:3889;top:1865;width:695;height:2" coordorigin="3889,1865" coordsize="695,0" path="m3889,1865l4584,1865e" filled="f" stroked="t" strokeweight=".47597pt" strokecolor="#646464">
                <v:path arrowok="t"/>
              </v:shape>
            </v:group>
            <v:group style="position:absolute;left:4526;top:1867;width:2570;height:2" coordorigin="4526,1867" coordsize="2570,2">
              <v:shape style="position:absolute;left:4526;top:1867;width:2570;height:2" coordorigin="4526,1867" coordsize="2570,0" path="m4526,1867l7097,1867e" filled="f" stroked="t" strokeweight=".713954pt" strokecolor="#7C7C7C">
                <v:path arrowok="t"/>
              </v:shape>
            </v:group>
            <v:group style="position:absolute;left:7006;top:1865;width:476;height:2" coordorigin="7006,1865" coordsize="476,2">
              <v:shape style="position:absolute;left:7006;top:1865;width:476;height:2" coordorigin="7006,1865" coordsize="476,0" path="m7006,1865l7482,1865e" filled="f" stroked="t" strokeweight=".47597pt" strokecolor="#606060">
                <v:path arrowok="t"/>
              </v:shape>
            </v:group>
            <v:group style="position:absolute;left:7425;top:1865;width:4155;height:2" coordorigin="7425,1865" coordsize="4155,2">
              <v:shape style="position:absolute;left:7425;top:1865;width:4155;height:2" coordorigin="7425,1865" coordsize="4155,0" path="m7425,1865l11580,1865e" filled="f" stroked="t" strokeweight=".713954pt" strokecolor="#7C7C7C">
                <v:path arrowok="t"/>
              </v:shape>
            </v:group>
            <v:group style="position:absolute;left:9186;top:2108;width:552;height:2" coordorigin="9186,2108" coordsize="552,2">
              <v:shape style="position:absolute;left:9186;top:2108;width:552;height:2" coordorigin="9186,2108" coordsize="552,0" path="m9186,2108l9738,2108e" filled="f" stroked="t" strokeweight=".47597pt" strokecolor="#777777">
                <v:path arrowok="t"/>
              </v:shape>
            </v:group>
            <v:group style="position:absolute;left:9681;top:2108;width:262;height:2" coordorigin="9681,2108" coordsize="262,2">
              <v:shape style="position:absolute;left:9681;top:2108;width:262;height:2" coordorigin="9681,2108" coordsize="262,0" path="m9681,2108l9943,2108e" filled="f" stroked="t" strokeweight=".47597pt" strokecolor="#646464">
                <v:path arrowok="t"/>
              </v:shape>
            </v:group>
            <v:group style="position:absolute;left:485;top:2108;width:11095;height:2" coordorigin="485,2108" coordsize="11095,2">
              <v:shape style="position:absolute;left:485;top:2108;width:11095;height:2" coordorigin="485,2108" coordsize="11095,0" path="m485,2108l11580,2108e" filled="f" stroked="t" strokeweight=".713954pt" strokecolor="#7C7C7C">
                <v:path arrowok="t"/>
              </v:shape>
            </v:group>
            <v:group style="position:absolute;left:485;top:2350;width:11095;height:2" coordorigin="485,2350" coordsize="11095,2">
              <v:shape style="position:absolute;left:485;top:2350;width:11095;height:2" coordorigin="485,2350" coordsize="11095,0" path="m485,2350l11580,2350e" filled="f" stroked="t" strokeweight=".713954pt" strokecolor="#7C7C7C">
                <v:path arrowok="t"/>
              </v:shape>
            </v:group>
            <v:group style="position:absolute;left:9681;top:2347;width:262;height:2" coordorigin="9681,2347" coordsize="262,2">
              <v:shape style="position:absolute;left:9681;top:2347;width:262;height:2" coordorigin="9681,2347" coordsize="262,0" path="m9681,2347l9943,2347e" filled="f" stroked="t" strokeweight=".47597pt" strokecolor="#575757">
                <v:path arrowok="t"/>
              </v:shape>
            </v:group>
            <v:group style="position:absolute;left:485;top:2596;width:4098;height:2" coordorigin="485,2596" coordsize="4098,2">
              <v:shape style="position:absolute;left:485;top:2596;width:4098;height:2" coordorigin="485,2596" coordsize="4098,0" path="m485,2596l4584,2596e" filled="f" stroked="t" strokeweight=".713954pt" strokecolor="#808080">
                <v:path arrowok="t"/>
              </v:shape>
            </v:group>
            <v:group style="position:absolute;left:4526;top:2596;width:490;height:2" coordorigin="4526,2596" coordsize="490,2">
              <v:shape style="position:absolute;left:4526;top:2596;width:490;height:2" coordorigin="4526,2596" coordsize="490,0" path="m4526,2596l5017,2596e" filled="f" stroked="t" strokeweight=".47597pt" strokecolor="#5B5B5B">
                <v:path arrowok="t"/>
              </v:shape>
            </v:group>
            <v:group style="position:absolute;left:4960;top:2594;width:2523;height:2" coordorigin="4960,2594" coordsize="2523,2">
              <v:shape style="position:absolute;left:4960;top:2594;width:2523;height:2" coordorigin="4960,2594" coordsize="2523,0" path="m4960,2594l7482,2594e" filled="f" stroked="t" strokeweight=".713954pt" strokecolor="#777777">
                <v:path arrowok="t"/>
              </v:shape>
            </v:group>
            <v:group style="position:absolute;left:7425;top:2591;width:424;height:2" coordorigin="7425,2591" coordsize="424,2">
              <v:shape style="position:absolute;left:7425;top:2591;width:424;height:2" coordorigin="7425,2591" coordsize="424,0" path="m7425,2591l7849,2591e" filled="f" stroked="t" strokeweight=".47597pt" strokecolor="#6B6B6B">
                <v:path arrowok="t"/>
              </v:shape>
            </v:group>
            <v:group style="position:absolute;left:7777;top:2591;width:1161;height:2" coordorigin="7777,2591" coordsize="1161,2">
              <v:shape style="position:absolute;left:7777;top:2591;width:1161;height:2" coordorigin="7777,2591" coordsize="1161,0" path="m7777,2591l8939,2591e" filled="f" stroked="t" strokeweight=".713954pt" strokecolor="#7C7C7C">
                <v:path arrowok="t"/>
              </v:shape>
            </v:group>
            <v:group style="position:absolute;left:8882;top:2591;width:362;height:2" coordorigin="8882,2591" coordsize="362,2">
              <v:shape style="position:absolute;left:8882;top:2591;width:362;height:2" coordorigin="8882,2591" coordsize="362,0" path="m8882,2591l9243,2591e" filled="f" stroked="t" strokeweight=".47597pt" strokecolor="#5B5B5B">
                <v:path arrowok="t"/>
              </v:shape>
            </v:group>
            <v:group style="position:absolute;left:9186;top:2591;width:2399;height:2" coordorigin="9186,2591" coordsize="2399,2">
              <v:shape style="position:absolute;left:9186;top:2591;width:2399;height:2" coordorigin="9186,2591" coordsize="2399,0" path="m9186,2591l11585,2591e" filled="f" stroked="t" strokeweight=".713954pt" strokecolor="#777777">
                <v:path arrowok="t"/>
              </v:shape>
            </v:group>
            <v:group style="position:absolute;left:11571;top:2123;width:2;height:497" coordorigin="11571,2123" coordsize="2,497">
              <v:shape style="position:absolute;left:11571;top:2123;width:2;height:497" coordorigin="11571,2123" coordsize="0,497" path="m11571,2620l11571,2123e" filled="f" stroked="t" strokeweight=".47597pt" strokecolor="#777777">
                <v:path arrowok="t"/>
              </v:shape>
            </v:group>
            <v:group style="position:absolute;left:6269;top:2835;width:543;height:2" coordorigin="6269,2835" coordsize="543,2">
              <v:shape style="position:absolute;left:6269;top:2835;width:543;height:2" coordorigin="6269,2835" coordsize="543,0" path="m6269,2835l6811,2835e" filled="f" stroked="t" strokeweight=".47597pt" strokecolor="#646464">
                <v:path arrowok="t"/>
              </v:shape>
            </v:group>
            <v:group style="position:absolute;left:485;top:2834;width:11100;height:2" coordorigin="485,2834" coordsize="11100,2">
              <v:shape style="position:absolute;left:485;top:2834;width:11100;height:2" coordorigin="485,2834" coordsize="11100,0" path="m485,2834l11585,2834e" filled="f" stroked="t" strokeweight=".833477pt" strokecolor="#777777">
                <v:path arrowok="t"/>
              </v:shape>
            </v:group>
            <v:group style="position:absolute;left:7425;top:2830;width:424;height:2" coordorigin="7425,2830" coordsize="424,2">
              <v:shape style="position:absolute;left:7425;top:2830;width:424;height:2" coordorigin="7425,2830" coordsize="424,0" path="m7425,2830l7849,2830e" filled="f" stroked="t" strokeweight=".47597pt" strokecolor="#606060">
                <v:path arrowok="t"/>
              </v:shape>
            </v:group>
            <v:group style="position:absolute;left:8882;top:2830;width:362;height:2" coordorigin="8882,2830" coordsize="362,2">
              <v:shape style="position:absolute;left:8882;top:2830;width:362;height:2" coordorigin="8882,2830" coordsize="362,0" path="m8882,2830l9243,2830e" filled="f" stroked="t" strokeweight=".47597pt" strokecolor="#575757">
                <v:path arrowok="t"/>
              </v:shape>
            </v:group>
            <v:group style="position:absolute;left:493;top:2084;width:2;height:1750" coordorigin="493,2084" coordsize="2,1750">
              <v:shape style="position:absolute;left:493;top:2084;width:2;height:1750" coordorigin="493,2084" coordsize="0,1750" path="m493,3834l493,2084e" filled="f" stroked="t" strokeweight=".713954pt" strokecolor="#707070">
                <v:path arrowok="t"/>
              </v:shape>
            </v:group>
            <v:group style="position:absolute;left:481;top:3077;width:11104;height:2" coordorigin="481,3077" coordsize="11104,2">
              <v:shape style="position:absolute;left:481;top:3077;width:11104;height:2" coordorigin="481,3077" coordsize="11104,0" path="m481,3077l11585,3077e" filled="f" stroked="t" strokeweight=".713954pt" strokecolor="#777777">
                <v:path arrowok="t"/>
              </v:shape>
            </v:group>
            <v:group style="position:absolute;left:6269;top:3074;width:543;height:2" coordorigin="6269,3074" coordsize="543,2">
              <v:shape style="position:absolute;left:6269;top:3074;width:543;height:2" coordorigin="6269,3074" coordsize="543,0" path="m6269,3074l6811,3074e" filled="f" stroked="t" strokeweight=".47597pt" strokecolor="#575757">
                <v:path arrowok="t"/>
              </v:shape>
            </v:group>
            <v:group style="position:absolute;left:3927;top:3074;width:2;height:746" coordorigin="3927,3074" coordsize="2,746">
              <v:shape style="position:absolute;left:3927;top:3074;width:2;height:746" coordorigin="3927,3074" coordsize="0,746" path="m3927,3820l3927,3074e" filled="f" stroked="t" strokeweight=".713954pt" strokecolor="#575757">
                <v:path arrowok="t"/>
              </v:shape>
            </v:group>
            <v:group style="position:absolute;left:7040;top:3065;width:2;height:755" coordorigin="7040,3065" coordsize="2,755">
              <v:shape style="position:absolute;left:7040;top:3065;width:2;height:755" coordorigin="7040,3065" coordsize="0,755" path="m7040,3820l7040,3065e" filled="f" stroked="t" strokeweight=".951939pt" strokecolor="#606060">
                <v:path arrowok="t"/>
              </v:shape>
            </v:group>
            <v:group style="position:absolute;left:7030;top:3509;width:1880;height:2" coordorigin="7030,3509" coordsize="1880,2">
              <v:shape style="position:absolute;left:7030;top:3509;width:1880;height:2" coordorigin="7030,3509" coordsize="1880,0" path="m7030,3509l8910,3509e" filled="f" stroked="t" strokeweight=".237985pt" strokecolor="#6B6B6B">
                <v:path arrowok="t"/>
              </v:shape>
            </v:group>
            <v:group style="position:absolute;left:11576;top:3031;width:2;height:512" coordorigin="11576,3031" coordsize="2,512">
              <v:shape style="position:absolute;left:11576;top:3031;width:2;height:512" coordorigin="11576,3031" coordsize="0,512" path="m11576,3543l11576,3031e" filled="f" stroked="t" strokeweight=".47597pt" strokecolor="#6B6B6B">
                <v:path arrowok="t"/>
              </v:shape>
            </v:group>
            <v:group style="position:absolute;left:3922;top:3502;width:1947;height:2" coordorigin="3922,3502" coordsize="1947,2">
              <v:shape style="position:absolute;left:3922;top:3502;width:1947;height:2" coordorigin="3922,3502" coordsize="1947,0" path="m3922,3502l5869,3502e" filled="f" stroked="t" strokeweight=".47597pt" strokecolor="#707070">
                <v:path arrowok="t"/>
              </v:shape>
            </v:group>
            <v:group style="position:absolute;left:8910;top:3509;width:1628;height:2" coordorigin="8910,3509" coordsize="1628,2">
              <v:shape style="position:absolute;left:8910;top:3509;width:1628;height:2" coordorigin="8910,3509" coordsize="1628,0" path="m8910,3509l10538,3509e" filled="f" stroked="t" strokeweight=".237985pt" strokecolor="#000000">
                <v:path arrowok="t"/>
              </v:shape>
            </v:group>
            <v:group style="position:absolute;left:10538;top:3509;width:1042;height:2" coordorigin="10538,3509" coordsize="1042,2">
              <v:shape style="position:absolute;left:10538;top:3509;width:1042;height:2" coordorigin="10538,3509" coordsize="1042,0" path="m10538,3509l11580,3509e" filled="f" stroked="t" strokeweight=".237985pt" strokecolor="#838383">
                <v:path arrowok="t"/>
              </v:shape>
            </v:group>
            <v:group style="position:absolute;left:485;top:3815;width:714;height:2" coordorigin="485,3815" coordsize="714,2">
              <v:shape style="position:absolute;left:485;top:3815;width:714;height:2" coordorigin="485,3815" coordsize="714,0" path="m485,3815l1199,3815e" filled="f" stroked="t" strokeweight=".47597pt" strokecolor="#707070">
                <v:path arrowok="t"/>
              </v:shape>
            </v:group>
            <v:group style="position:absolute;left:505;top:3813;width:3146;height:2" coordorigin="505,3813" coordsize="3146,2">
              <v:shape style="position:absolute;left:505;top:3813;width:3146;height:2" coordorigin="505,3813" coordsize="3146,0" path="m505,3813l3651,3813e" filled="f" stroked="t" strokeweight=".713954pt" strokecolor="#7C7C7C">
                <v:path arrowok="t"/>
              </v:shape>
            </v:group>
            <v:group style="position:absolute;left:3356;top:3813;width:600;height:2" coordorigin="3356,3813" coordsize="600,2">
              <v:shape style="position:absolute;left:3356;top:3813;width:600;height:2" coordorigin="3356,3813" coordsize="600,0" path="m3356,3813l3955,3813e" filled="f" stroked="t" strokeweight=".47597pt" strokecolor="#606060">
                <v:path arrowok="t"/>
              </v:shape>
            </v:group>
            <v:group style="position:absolute;left:3660;top:3810;width:2737;height:2" coordorigin="3660,3810" coordsize="2737,2">
              <v:shape style="position:absolute;left:3660;top:3810;width:2737;height:2" coordorigin="3660,3810" coordsize="2737,0" path="m3660,3810l6397,3810e" filled="f" stroked="t" strokeweight=".951939pt" strokecolor="#4F4F4F">
                <v:path arrowok="t"/>
              </v:shape>
            </v:group>
            <v:group style="position:absolute;left:6269;top:3810;width:543;height:2" coordorigin="6269,3810" coordsize="543,2">
              <v:shape style="position:absolute;left:6269;top:3810;width:543;height:2" coordorigin="6269,3810" coordsize="543,0" path="m6269,3810l6811,3810e" filled="f" stroked="t" strokeweight=".47597pt" strokecolor="#606060">
                <v:path arrowok="t"/>
              </v:shape>
            </v:group>
            <v:group style="position:absolute;left:6754;top:3810;width:4831;height:2" coordorigin="6754,3810" coordsize="4831,2">
              <v:shape style="position:absolute;left:6754;top:3810;width:4831;height:2" coordorigin="6754,3810" coordsize="4831,0" path="m6754,3810l11585,3810e" filled="f" stroked="t" strokeweight=".713954pt" strokecolor="#747474">
                <v:path arrowok="t"/>
              </v:shape>
            </v:group>
            <v:group style="position:absolute;left:490;top:3763;width:2;height:602" coordorigin="490,3763" coordsize="2,602">
              <v:shape style="position:absolute;left:490;top:3763;width:2;height:602" coordorigin="490,3763" coordsize="0,602" path="m490,4365l490,3763e" filled="f" stroked="t" strokeweight=".47597pt" strokecolor="#484848">
                <v:path arrowok="t"/>
              </v:shape>
            </v:group>
            <v:group style="position:absolute;left:2442;top:3801;width:2;height:564" coordorigin="2442,3801" coordsize="2,564">
              <v:shape style="position:absolute;left:2442;top:3801;width:2;height:564" coordorigin="2442,3801" coordsize="0,564" path="m2442,4365l2442,3801e" filled="f" stroked="t" strokeweight=".47597pt" strokecolor="#3B3B3B">
                <v:path arrowok="t"/>
              </v:shape>
            </v:group>
            <v:group style="position:absolute;left:4793;top:4088;width:409;height:2" coordorigin="4793,4088" coordsize="409,2">
              <v:shape style="position:absolute;left:4793;top:4088;width:409;height:2" coordorigin="4793,4088" coordsize="409,0" path="m4793,4088l5202,4088e" filled="f" stroked="t" strokeweight=".47597pt" strokecolor="#575757">
                <v:path arrowok="t"/>
              </v:shape>
            </v:group>
            <v:group style="position:absolute;left:485;top:4090;width:8758;height:2" coordorigin="485,4090" coordsize="8758,2">
              <v:shape style="position:absolute;left:485;top:4090;width:8758;height:2" coordorigin="485,4090" coordsize="8758,0" path="m485,4090l9243,4090e" filled="f" stroked="t" strokeweight=".713954pt" strokecolor="#777777">
                <v:path arrowok="t"/>
              </v:shape>
            </v:group>
            <v:group style="position:absolute;left:9186;top:4088;width:757;height:2" coordorigin="9186,4088" coordsize="757,2">
              <v:shape style="position:absolute;left:9186;top:4088;width:757;height:2" coordorigin="9186,4088" coordsize="757,0" path="m9186,4088l9943,4088e" filled="f" stroked="t" strokeweight=".47597pt" strokecolor="#676767">
                <v:path arrowok="t"/>
              </v:shape>
            </v:group>
            <v:group style="position:absolute;left:9886;top:4085;width:681;height:2" coordorigin="9886,4085" coordsize="681,2">
              <v:shape style="position:absolute;left:9886;top:4085;width:681;height:2" coordorigin="9886,4085" coordsize="681,0" path="m9886,4085l10567,4085e" filled="f" stroked="t" strokeweight=".951939pt" strokecolor="#838383">
                <v:path arrowok="t"/>
              </v:shape>
            </v:group>
            <v:group style="position:absolute;left:10509;top:4085;width:1076;height:2" coordorigin="10509,4085" coordsize="1076,2">
              <v:shape style="position:absolute;left:10509;top:4085;width:1076;height:2" coordorigin="10509,4085" coordsize="1076,0" path="m10509,4085l11585,4085e" filled="f" stroked="t" strokeweight=".47597pt" strokecolor="#707070">
                <v:path arrowok="t"/>
              </v:shape>
            </v:group>
            <v:group style="position:absolute;left:2437;top:4332;width:581;height:2" coordorigin="2437,4332" coordsize="581,2">
              <v:shape style="position:absolute;left:2437;top:4332;width:581;height:2" coordorigin="2437,4332" coordsize="581,0" path="m2437,4332l3018,4332e" filled="f" stroked="t" strokeweight=".47597pt" strokecolor="#707070">
                <v:path arrowok="t"/>
              </v:shape>
            </v:group>
            <v:group style="position:absolute;left:2846;top:4329;width:8739;height:2" coordorigin="2846,4329" coordsize="8739,2">
              <v:shape style="position:absolute;left:2846;top:4329;width:8739;height:2" coordorigin="2846,4329" coordsize="8739,0" path="m2846,4329l11585,4329e" filled="f" stroked="t" strokeweight=".713954pt" strokecolor="#777777">
                <v:path arrowok="t"/>
              </v:shape>
            </v:group>
            <v:group style="position:absolute;left:6269;top:4327;width:662;height:2" coordorigin="6269,4327" coordsize="662,2">
              <v:shape style="position:absolute;left:6269;top:4327;width:662;height:2" coordorigin="6269,4327" coordsize="662,0" path="m6269,4327l6930,4327e" filled="f" stroked="t" strokeweight=".47597pt" strokecolor="#606060">
                <v:path arrowok="t"/>
              </v:shape>
            </v:group>
            <v:group style="position:absolute;left:7792;top:4327;width:585;height:2" coordorigin="7792,4327" coordsize="585,2">
              <v:shape style="position:absolute;left:7792;top:4327;width:585;height:2" coordorigin="7792,4327" coordsize="585,0" path="m7792,4327l8377,4327e" filled="f" stroked="t" strokeweight=".47597pt" strokecolor="#5B5B5B">
                <v:path arrowok="t"/>
              </v:shape>
            </v:group>
            <v:group style="position:absolute;left:9681;top:4327;width:262;height:2" coordorigin="9681,4327" coordsize="262,2">
              <v:shape style="position:absolute;left:9681;top:4327;width:262;height:2" coordorigin="9681,4327" coordsize="262,0" path="m9681,4327l9943,4327e" filled="f" stroked="t" strokeweight=".47597pt" strokecolor="#575757">
                <v:path arrowok="t"/>
              </v:shape>
            </v:group>
            <v:group style="position:absolute;left:11580;top:4045;width:2;height:559" coordorigin="11580,4045" coordsize="2,559">
              <v:shape style="position:absolute;left:11580;top:4045;width:2;height:559" coordorigin="11580,4045" coordsize="0,559" path="m11580,4604l11580,4045e" filled="f" stroked="t" strokeweight=".47597pt" strokecolor="#707070">
                <v:path arrowok="t"/>
              </v:shape>
            </v:group>
            <v:group style="position:absolute;left:488;top:4308;width:2;height:296" coordorigin="488,4308" coordsize="2,296">
              <v:shape style="position:absolute;left:488;top:4308;width:2;height:296" coordorigin="488,4308" coordsize="0,296" path="m488,4604l488,4308e" filled="f" stroked="t" strokeweight=".47597pt" strokecolor="#606060">
                <v:path arrowok="t"/>
              </v:shape>
            </v:group>
            <v:group style="position:absolute;left:2442;top:4308;width:2;height:1004" coordorigin="2442,4308" coordsize="2,1004">
              <v:shape style="position:absolute;left:2442;top:4308;width:2;height:1004" coordorigin="2442,4308" coordsize="0,1004" path="m2442,5312l2442,4308e" filled="f" stroked="t" strokeweight=".951939pt" strokecolor="#646464">
                <v:path arrowok="t"/>
              </v:shape>
            </v:group>
            <v:group style="position:absolute;left:7820;top:4332;width:2;height:244" coordorigin="7820,4332" coordsize="2,244">
              <v:shape style="position:absolute;left:7820;top:4332;width:2;height:244" coordorigin="7820,4332" coordsize="0,244" path="m7820,4575l7820,4332e" filled="f" stroked="t" strokeweight=".237985pt" strokecolor="#9C9C9C">
                <v:path arrowok="t"/>
              </v:shape>
            </v:group>
            <v:group style="position:absolute;left:490;top:4489;width:2;height:813" coordorigin="490,4489" coordsize="2,813">
              <v:shape style="position:absolute;left:490;top:4489;width:2;height:813" coordorigin="490,4489" coordsize="0,813" path="m490,5302l490,4489e" filled="f" stroked="t" strokeweight=".951939pt" strokecolor="#747474">
                <v:path arrowok="t"/>
              </v:shape>
            </v:group>
            <v:group style="position:absolute;left:4995;top:4322;width:2;height:535" coordorigin="4995,4322" coordsize="2,535">
              <v:shape style="position:absolute;left:4995;top:4322;width:2;height:535" coordorigin="4995,4322" coordsize="0,535" path="m4995,4857l4995,4322e" filled="f" stroked="t" strokeweight=".951939pt" strokecolor="#747474">
                <v:path arrowok="t"/>
              </v:shape>
            </v:group>
            <v:group style="position:absolute;left:4983;top:4814;width:1342;height:2" coordorigin="4983,4814" coordsize="1342,2">
              <v:shape style="position:absolute;left:4983;top:4814;width:1342;height:2" coordorigin="4983,4814" coordsize="1342,0" path="m4983,4814l6326,4814e" filled="f" stroked="t" strokeweight=".713954pt" strokecolor="#777777">
                <v:path arrowok="t"/>
              </v:shape>
            </v:group>
            <v:group style="position:absolute;left:6269;top:4814;width:543;height:2" coordorigin="6269,4814" coordsize="543,2">
              <v:shape style="position:absolute;left:6269;top:4814;width:543;height:2" coordorigin="6269,4814" coordsize="543,0" path="m6269,4814l6811,4814e" filled="f" stroked="t" strokeweight=".47597pt" strokecolor="#4B4B4B">
                <v:path arrowok="t"/>
              </v:shape>
            </v:group>
            <v:group style="position:absolute;left:6754;top:4814;width:1099;height:2" coordorigin="6754,4814" coordsize="1099,2">
              <v:shape style="position:absolute;left:6754;top:4814;width:1099;height:2" coordorigin="6754,4814" coordsize="1099,0" path="m6754,4814l7853,4814e" filled="f" stroked="t" strokeweight=".713954pt" strokecolor="#777777">
                <v:path arrowok="t"/>
              </v:shape>
            </v:group>
            <v:group style="position:absolute;left:7820;top:4575;width:2;height:239" coordorigin="7820,4575" coordsize="2,239">
              <v:shape style="position:absolute;left:7820;top:4575;width:2;height:239" coordorigin="7820,4575" coordsize="0,239" path="m7820,4814l7820,4575e" filled="f" stroked="t" strokeweight=".237985pt" strokecolor="#5B5B5B">
                <v:path arrowok="t"/>
              </v:shape>
            </v:group>
            <v:group style="position:absolute;left:7792;top:4814;width:585;height:2" coordorigin="7792,4814" coordsize="585,2">
              <v:shape style="position:absolute;left:7792;top:4814;width:585;height:2" coordorigin="7792,4814" coordsize="585,0" path="m7792,4814l8377,4814e" filled="f" stroked="t" strokeweight=".47597pt" strokecolor="#4F4F4F">
                <v:path arrowok="t"/>
              </v:shape>
            </v:group>
            <v:group style="position:absolute;left:8320;top:4814;width:1418;height:2" coordorigin="8320,4814" coordsize="1418,2">
              <v:shape style="position:absolute;left:8320;top:4814;width:1418;height:2" coordorigin="8320,4814" coordsize="1418,0" path="m8320,4814l9738,4814e" filled="f" stroked="t" strokeweight=".713954pt" strokecolor="#747474">
                <v:path arrowok="t"/>
              </v:shape>
            </v:group>
            <v:group style="position:absolute;left:9681;top:4814;width:262;height:2" coordorigin="9681,4814" coordsize="262,2">
              <v:shape style="position:absolute;left:9681;top:4814;width:262;height:2" coordorigin="9681,4814" coordsize="262,0" path="m9681,4814l9943,4814e" filled="f" stroked="t" strokeweight=".47597pt" strokecolor="#545454">
                <v:path arrowok="t"/>
              </v:shape>
            </v:group>
            <v:group style="position:absolute;left:9886;top:4814;width:1704;height:2" coordorigin="9886,4814" coordsize="1704,2">
              <v:shape style="position:absolute;left:9886;top:4814;width:1704;height:2" coordorigin="9886,4814" coordsize="1704,0" path="m9886,4814l11590,4814e" filled="f" stroked="t" strokeweight=".713954pt" strokecolor="#777777">
                <v:path arrowok="t"/>
              </v:shape>
            </v:group>
            <v:group style="position:absolute;left:4998;top:4322;width:2;height:1912" coordorigin="4998,4322" coordsize="2,1912">
              <v:shape style="position:absolute;left:4998;top:4322;width:2;height:1912" coordorigin="4998,4322" coordsize="0,1912" path="m4998,6234l4998,4322e" filled="f" stroked="t" strokeweight=".713954pt" strokecolor="#6B6B6B">
                <v:path arrowok="t"/>
              </v:shape>
            </v:group>
            <v:group style="position:absolute;left:4993;top:5058;width:2070;height:2" coordorigin="4993,5058" coordsize="2070,2">
              <v:shape style="position:absolute;left:4993;top:5058;width:2070;height:2" coordorigin="4993,5058" coordsize="2070,0" path="m4993,5058l7063,5058e" filled="f" stroked="t" strokeweight=".713954pt" strokecolor="#838383">
                <v:path arrowok="t"/>
              </v:shape>
            </v:group>
            <v:group style="position:absolute;left:7006;top:5058;width:476;height:2" coordorigin="7006,5058" coordsize="476,2">
              <v:shape style="position:absolute;left:7006;top:5058;width:476;height:2" coordorigin="7006,5058" coordsize="476,0" path="m7006,5058l7482,5058e" filled="f" stroked="t" strokeweight=".47597pt" strokecolor="#5B5B5B">
                <v:path arrowok="t"/>
              </v:shape>
            </v:group>
            <v:group style="position:absolute;left:7425;top:5058;width:1514;height:2" coordorigin="7425,5058" coordsize="1514,2">
              <v:shape style="position:absolute;left:7425;top:5058;width:1514;height:2" coordorigin="7425,5058" coordsize="1514,0" path="m7425,5058l8939,5058e" filled="f" stroked="t" strokeweight=".713954pt" strokecolor="#7C7C7C">
                <v:path arrowok="t"/>
              </v:shape>
            </v:group>
            <v:group style="position:absolute;left:8882;top:5058;width:362;height:2" coordorigin="8882,5058" coordsize="362,2">
              <v:shape style="position:absolute;left:8882;top:5058;width:362;height:2" coordorigin="8882,5058" coordsize="362,0" path="m8882,5058l9243,5058e" filled="f" stroked="t" strokeweight=".47597pt" strokecolor="#5B5B5B">
                <v:path arrowok="t"/>
              </v:shape>
            </v:group>
            <v:group style="position:absolute;left:9186;top:5058;width:2404;height:2" coordorigin="9186,5058" coordsize="2404,2">
              <v:shape style="position:absolute;left:9186;top:5058;width:2404;height:2" coordorigin="9186,5058" coordsize="2404,0" path="m9186,5058l11590,5058e" filled="f" stroked="t" strokeweight=".713954pt" strokecolor="#808080">
                <v:path arrowok="t"/>
              </v:shape>
            </v:group>
            <v:group style="position:absolute;left:490;top:5049;width:2;height:918" coordorigin="490,5049" coordsize="2,918">
              <v:shape style="position:absolute;left:490;top:5049;width:2;height:918" coordorigin="490,5049" coordsize="0,918" path="m490,5967l490,5049e" filled="f" stroked="t" strokeweight=".951939pt" strokecolor="#606060">
                <v:path arrowok="t"/>
              </v:shape>
            </v:group>
            <v:group style="position:absolute;left:4993;top:5300;width:6597;height:2" coordorigin="4993,5300" coordsize="6597,2">
              <v:shape style="position:absolute;left:4993;top:5300;width:6597;height:2" coordorigin="4993,5300" coordsize="6597,0" path="m4993,5300l11590,5300e" filled="f" stroked="t" strokeweight=".713954pt" strokecolor="#777777">
                <v:path arrowok="t"/>
              </v:shape>
            </v:group>
            <v:group style="position:absolute;left:8882;top:5300;width:857;height:2" coordorigin="8882,5300" coordsize="857,2">
              <v:shape style="position:absolute;left:8882;top:5300;width:857;height:2" coordorigin="8882,5300" coordsize="857,0" path="m8882,5300l9738,5300e" filled="f" stroked="t" strokeweight=".47597pt" strokecolor="#606060">
                <v:path arrowok="t"/>
              </v:shape>
            </v:group>
            <v:group style="position:absolute;left:490;top:5254;width:2;height:306" coordorigin="490,5254" coordsize="2,306">
              <v:shape style="position:absolute;left:490;top:5254;width:2;height:306" coordorigin="490,5254" coordsize="0,306" path="m490,5560l490,5254e" filled="f" stroked="t" strokeweight=".47597pt" strokecolor="#5B5B5B">
                <v:path arrowok="t"/>
              </v:shape>
            </v:group>
            <v:group style="position:absolute;left:2442;top:5254;width:2;height:559" coordorigin="2442,5254" coordsize="2,559">
              <v:shape style="position:absolute;left:2442;top:5254;width:2;height:559" coordorigin="2442,5254" coordsize="0,559" path="m2442,5814l2442,5254e" filled="f" stroked="t" strokeweight=".47597pt" strokecolor="#3F3F3F">
                <v:path arrowok="t"/>
              </v:shape>
            </v:group>
            <v:group style="position:absolute;left:2437;top:5543;width:976;height:2" coordorigin="2437,5543" coordsize="976,2">
              <v:shape style="position:absolute;left:2437;top:5543;width:976;height:2" coordorigin="2437,5543" coordsize="976,0" path="m2437,5543l3413,5543e" filled="f" stroked="t" strokeweight=".713954pt" strokecolor="#838383">
                <v:path arrowok="t"/>
              </v:shape>
            </v:group>
            <v:group style="position:absolute;left:3356;top:5541;width:324;height:2" coordorigin="3356,5541" coordsize="324,2">
              <v:shape style="position:absolute;left:3356;top:5541;width:324;height:2" coordorigin="3356,5541" coordsize="324,0" path="m3356,5541l3679,5541e" filled="f" stroked="t" strokeweight=".47597pt" strokecolor="#6B6B6B">
                <v:path arrowok="t"/>
              </v:shape>
            </v:group>
            <v:group style="position:absolute;left:3622;top:5541;width:961;height:2" coordorigin="3622,5541" coordsize="961,2">
              <v:shape style="position:absolute;left:3622;top:5541;width:961;height:2" coordorigin="3622,5541" coordsize="961,0" path="m3622,5541l4584,5541e" filled="f" stroked="t" strokeweight=".713954pt" strokecolor="#7C7C7C">
                <v:path arrowok="t"/>
              </v:shape>
            </v:group>
            <v:group style="position:absolute;left:4526;top:5541;width:500;height:2" coordorigin="4526,5541" coordsize="500,2">
              <v:shape style="position:absolute;left:4526;top:5541;width:500;height:2" coordorigin="4526,5541" coordsize="500,0" path="m4526,5541l5026,5541e" filled="f" stroked="t" strokeweight=".47597pt" strokecolor="#575757">
                <v:path arrowok="t"/>
              </v:shape>
            </v:group>
            <v:group style="position:absolute;left:4998;top:5254;width:2;height:1066" coordorigin="4998,5254" coordsize="2,1066">
              <v:shape style="position:absolute;left:4998;top:5254;width:2;height:1066" coordorigin="4998,5254" coordsize="0,1066" path="m4998,6320l4998,5254e" filled="f" stroked="t" strokeweight=".951939pt" strokecolor="#747474">
                <v:path arrowok="t"/>
              </v:shape>
            </v:group>
            <v:group style="position:absolute;left:4955;top:5541;width:6635;height:2" coordorigin="4955,5541" coordsize="6635,2">
              <v:shape style="position:absolute;left:4955;top:5541;width:6635;height:2" coordorigin="4955,5541" coordsize="6635,0" path="m4955,5541l11590,5541e" filled="f" stroked="t" strokeweight=".713954pt" strokecolor="#747474">
                <v:path arrowok="t"/>
              </v:shape>
            </v:group>
            <v:group style="position:absolute;left:9186;top:5541;width:552;height:2" coordorigin="9186,5541" coordsize="552,2">
              <v:shape style="position:absolute;left:9186;top:5541;width:552;height:2" coordorigin="9186,5541" coordsize="552,0" path="m9186,5541l9738,5541e" filled="f" stroked="t" strokeweight=".47597pt" strokecolor="#6B6B6B">
                <v:path arrowok="t"/>
              </v:shape>
            </v:group>
            <v:group style="position:absolute;left:9681;top:5541;width:262;height:2" coordorigin="9681,5541" coordsize="262,2">
              <v:shape style="position:absolute;left:9681;top:5541;width:262;height:2" coordorigin="9681,5541" coordsize="262,0" path="m9681,5541l9943,5541e" filled="f" stroked="t" strokeweight=".47597pt" strokecolor="#4F4F4F">
                <v:path arrowok="t"/>
              </v:shape>
            </v:group>
            <v:group style="position:absolute;left:490;top:5503;width:2;height:469" coordorigin="490,5503" coordsize="2,469">
              <v:shape style="position:absolute;left:490;top:5503;width:2;height:469" coordorigin="490,5503" coordsize="0,469" path="m490,5971l490,5503e" filled="f" stroked="t" strokeweight=".47597pt" strokecolor="#444444">
                <v:path arrowok="t"/>
              </v:shape>
            </v:group>
            <v:group style="position:absolute;left:942;top:5785;width:281;height:2" coordorigin="942,5785" coordsize="281,2">
              <v:shape style="position:absolute;left:942;top:5785;width:281;height:2" coordorigin="942,5785" coordsize="281,0" path="m942,5785l1223,5785e" filled="f" stroked="t" strokeweight=".47597pt" strokecolor="#707070">
                <v:path arrowok="t"/>
              </v:shape>
            </v:group>
            <v:group style="position:absolute;left:485;top:5787;width:6578;height:2" coordorigin="485,5787" coordsize="6578,2">
              <v:shape style="position:absolute;left:485;top:5787;width:6578;height:2" coordorigin="485,5787" coordsize="6578,0" path="m485,5787l7063,5787e" filled="f" stroked="t" strokeweight=".713954pt" strokecolor="#777777">
                <v:path arrowok="t"/>
              </v:shape>
            </v:group>
            <v:group style="position:absolute;left:7006;top:5785;width:476;height:2" coordorigin="7006,5785" coordsize="476,2">
              <v:shape style="position:absolute;left:7006;top:5785;width:476;height:2" coordorigin="7006,5785" coordsize="476,0" path="m7006,5785l7482,5785e" filled="f" stroked="t" strokeweight=".47597pt" strokecolor="#545454">
                <v:path arrowok="t"/>
              </v:shape>
            </v:group>
            <v:group style="position:absolute;left:7425;top:5785;width:1514;height:2" coordorigin="7425,5785" coordsize="1514,2">
              <v:shape style="position:absolute;left:7425;top:5785;width:1514;height:2" coordorigin="7425,5785" coordsize="1514,0" path="m7425,5785l8939,5785e" filled="f" stroked="t" strokeweight=".713954pt" strokecolor="#777777">
                <v:path arrowok="t"/>
              </v:shape>
            </v:group>
            <v:group style="position:absolute;left:8882;top:5785;width:362;height:2" coordorigin="8882,5785" coordsize="362,2">
              <v:shape style="position:absolute;left:8882;top:5785;width:362;height:2" coordorigin="8882,5785" coordsize="362,0" path="m8882,5785l9243,5785e" filled="f" stroked="t" strokeweight=".47597pt" strokecolor="#545454">
                <v:path arrowok="t"/>
              </v:shape>
            </v:group>
            <v:group style="position:absolute;left:9186;top:5785;width:2404;height:2" coordorigin="9186,5785" coordsize="2404,2">
              <v:shape style="position:absolute;left:9186;top:5785;width:2404;height:2" coordorigin="9186,5785" coordsize="2404,0" path="m9186,5785l11590,5785e" filled="f" stroked="t" strokeweight=".713954pt" strokecolor="#808080">
                <v:path arrowok="t"/>
              </v:shape>
            </v:group>
            <v:group style="position:absolute;left:11580;top:5498;width:2;height:316" coordorigin="11580,5498" coordsize="2,316">
              <v:shape style="position:absolute;left:11580;top:5498;width:2;height:316" coordorigin="11580,5498" coordsize="0,316" path="m11580,5814l11580,5498e" filled="f" stroked="t" strokeweight=".47597pt" strokecolor="#6B6B6B">
                <v:path arrowok="t"/>
              </v:shape>
            </v:group>
            <v:group style="position:absolute;left:7820;top:5771;width:2;height:296" coordorigin="7820,5771" coordsize="2,296">
              <v:shape style="position:absolute;left:7820;top:5771;width:2;height:296" coordorigin="7820,5771" coordsize="0,296" path="m7820,6067l7820,5771e" filled="f" stroked="t" strokeweight=".237985pt" strokecolor="#8C8C8C">
                <v:path arrowok="t"/>
              </v:shape>
            </v:group>
            <v:group style="position:absolute;left:2432;top:6258;width:2151;height:2" coordorigin="2432,6258" coordsize="2151,2">
              <v:shape style="position:absolute;left:2432;top:6258;width:2151;height:2" coordorigin="2432,6258" coordsize="2151,0" path="m2432,6258l4584,6258e" filled="f" stroked="t" strokeweight=".713954pt" strokecolor="#7C7C7C">
                <v:path arrowok="t"/>
              </v:shape>
            </v:group>
            <v:group style="position:absolute;left:4526;top:6258;width:500;height:2" coordorigin="4526,6258" coordsize="500,2">
              <v:shape style="position:absolute;left:4526;top:6258;width:500;height:2" coordorigin="4526,6258" coordsize="500,0" path="m4526,6258l5026,6258e" filled="f" stroked="t" strokeweight=".47597pt" strokecolor="#545454">
                <v:path arrowok="t"/>
              </v:shape>
            </v:group>
            <v:group style="position:absolute;left:4955;top:6258;width:1371;height:2" coordorigin="4955,6258" coordsize="1371,2">
              <v:shape style="position:absolute;left:4955;top:6258;width:1371;height:2" coordorigin="4955,6258" coordsize="1371,0" path="m4955,6258l6326,6258e" filled="f" stroked="t" strokeweight=".713954pt" strokecolor="#7C7C7C">
                <v:path arrowok="t"/>
              </v:shape>
            </v:group>
            <v:group style="position:absolute;left:6269;top:6258;width:543;height:2" coordorigin="6269,6258" coordsize="543,2">
              <v:shape style="position:absolute;left:6269;top:6258;width:543;height:2" coordorigin="6269,6258" coordsize="543,0" path="m6269,6258l6811,6258e" filled="f" stroked="t" strokeweight=".47597pt" strokecolor="#5B5B5B">
                <v:path arrowok="t"/>
              </v:shape>
            </v:group>
            <v:group style="position:absolute;left:6754;top:6258;width:1099;height:2" coordorigin="6754,6258" coordsize="1099,2">
              <v:shape style="position:absolute;left:6754;top:6258;width:1099;height:2" coordorigin="6754,6258" coordsize="1099,0" path="m6754,6258l7853,6258e" filled="f" stroked="t" strokeweight=".713954pt" strokecolor="#808080">
                <v:path arrowok="t"/>
              </v:shape>
            </v:group>
            <v:group style="position:absolute;left:7820;top:6067;width:2;height:225" coordorigin="7820,6067" coordsize="2,225">
              <v:shape style="position:absolute;left:7820;top:6067;width:2;height:225" coordorigin="7820,6067" coordsize="0,225" path="m7820,6292l7820,6067e" filled="f" stroked="t" strokeweight=".237985pt" strokecolor="#747474">
                <v:path arrowok="t"/>
              </v:shape>
            </v:group>
            <v:group style="position:absolute;left:7792;top:6258;width:585;height:2" coordorigin="7792,6258" coordsize="585,2">
              <v:shape style="position:absolute;left:7792;top:6258;width:585;height:2" coordorigin="7792,6258" coordsize="585,0" path="m7792,6258l8377,6258e" filled="f" stroked="t" strokeweight=".47597pt" strokecolor="#646464">
                <v:path arrowok="t"/>
              </v:shape>
            </v:group>
            <v:group style="position:absolute;left:8282;top:6256;width:1000;height:2" coordorigin="8282,6256" coordsize="1000,2">
              <v:shape style="position:absolute;left:8282;top:6256;width:1000;height:2" coordorigin="8282,6256" coordsize="1000,0" path="m8282,6256l9281,6256e" filled="f" stroked="t" strokeweight=".951939pt" strokecolor="#838383">
                <v:path arrowok="t"/>
              </v:shape>
            </v:group>
            <v:group style="position:absolute;left:9186;top:6258;width:757;height:2" coordorigin="9186,6258" coordsize="757,2">
              <v:shape style="position:absolute;left:9186;top:6258;width:757;height:2" coordorigin="9186,6258" coordsize="757,0" path="m9186,6258l9943,6258e" filled="f" stroked="t" strokeweight=".47597pt" strokecolor="#676767">
                <v:path arrowok="t"/>
              </v:shape>
            </v:group>
            <v:group style="position:absolute;left:9886;top:6256;width:1709;height:2" coordorigin="9886,6256" coordsize="1709,2">
              <v:shape style="position:absolute;left:9886;top:6256;width:1709;height:2" coordorigin="9886,6256" coordsize="1709,0" path="m9886,6256l11595,6256e" filled="f" stroked="t" strokeweight=".713954pt" strokecolor="#808080">
                <v:path arrowok="t"/>
              </v:shape>
            </v:group>
            <v:group style="position:absolute;left:2444;top:5742;width:2;height:1296" coordorigin="2444,5742" coordsize="2,1296">
              <v:shape style="position:absolute;left:2444;top:5742;width:2;height:1296" coordorigin="2444,5742" coordsize="0,1296" path="m2444,7037l2444,5742e" filled="f" stroked="t" strokeweight=".951939pt" strokecolor="#606060">
                <v:path arrowok="t"/>
              </v:shape>
            </v:group>
            <v:group style="position:absolute;left:4998;top:6249;width:2;height:253" coordorigin="4998,6249" coordsize="2,253">
              <v:shape style="position:absolute;left:4998;top:6249;width:2;height:253" coordorigin="4998,6249" coordsize="0,253" path="m4998,6502l4998,6249e" filled="f" stroked="t" strokeweight=".47597pt" strokecolor="#3F3F3F">
                <v:path arrowok="t"/>
              </v:shape>
            </v:group>
            <v:group style="position:absolute;left:4955;top:6500;width:647;height:2" coordorigin="4955,6500" coordsize="647,2">
              <v:shape style="position:absolute;left:4955;top:6500;width:647;height:2" coordorigin="4955,6500" coordsize="647,0" path="m4955,6500l5602,6500e" filled="f" stroked="t" strokeweight=".47597pt" strokecolor="#606060">
                <v:path arrowok="t"/>
              </v:shape>
            </v:group>
            <v:group style="position:absolute;left:2432;top:6500;width:5459;height:2" coordorigin="2432,6500" coordsize="5459,2">
              <v:shape style="position:absolute;left:2432;top:6500;width:5459;height:2" coordorigin="2432,6500" coordsize="5459,0" path="m2432,6500l7892,6500e" filled="f" stroked="t" strokeweight=".713954pt" strokecolor="#838383">
                <v:path arrowok="t"/>
              </v:shape>
            </v:group>
            <v:group style="position:absolute;left:6754;top:6500;width:309;height:2" coordorigin="6754,6500" coordsize="309,2">
              <v:shape style="position:absolute;left:6754;top:6500;width:309;height:2" coordorigin="6754,6500" coordsize="309,0" path="m6754,6500l7063,6500e" filled="f" stroked="t" strokeweight=".47597pt" strokecolor="#707070">
                <v:path arrowok="t"/>
              </v:shape>
            </v:group>
            <v:group style="position:absolute;left:7006;top:6502;width:476;height:2" coordorigin="7006,6502" coordsize="476,2">
              <v:shape style="position:absolute;left:7006;top:6502;width:476;height:2" coordorigin="7006,6502" coordsize="476,0" path="m7006,6502l7482,6502e" filled="f" stroked="t" strokeweight=".47597pt" strokecolor="#838383">
                <v:path arrowok="t"/>
              </v:shape>
            </v:group>
            <v:group style="position:absolute;left:7368;top:6500;width:485;height:2" coordorigin="7368,6500" coordsize="485,2">
              <v:shape style="position:absolute;left:7368;top:6500;width:485;height:2" coordorigin="7368,6500" coordsize="485,0" path="m7368,6500l7853,6500e" filled="f" stroked="t" strokeweight=".951939pt" strokecolor="#BFBFBF">
                <v:path arrowok="t"/>
              </v:shape>
            </v:group>
            <v:group style="position:absolute;left:7820;top:6277;width:2;height:220" coordorigin="7820,6277" coordsize="2,220">
              <v:shape style="position:absolute;left:7820;top:6277;width:2;height:220" coordorigin="7820,6277" coordsize="0,220" path="m7820,6497l7820,6277e" filled="f" stroked="t" strokeweight=".237985pt" strokecolor="#CCCCCC">
                <v:path arrowok="t"/>
              </v:shape>
            </v:group>
            <v:group style="position:absolute;left:8320;top:6500;width:3270;height:2" coordorigin="8320,6500" coordsize="3270,2">
              <v:shape style="position:absolute;left:8320;top:6500;width:3270;height:2" coordorigin="8320,6500" coordsize="3270,0" path="m8320,6500l11590,6500e" filled="f" stroked="t" strokeweight=".713954pt" strokecolor="#878787">
                <v:path arrowok="t"/>
              </v:shape>
            </v:group>
            <v:group style="position:absolute;left:11580;top:6249;width:2;height:277" coordorigin="11580,6249" coordsize="2,277">
              <v:shape style="position:absolute;left:11580;top:6249;width:2;height:277" coordorigin="11580,6249" coordsize="0,277" path="m11580,6526l11580,6249e" filled="f" stroked="t" strokeweight=".951939pt" strokecolor="#808080">
                <v:path arrowok="t"/>
              </v:shape>
            </v:group>
            <v:group style="position:absolute;left:481;top:6741;width:752;height:2" coordorigin="481,6741" coordsize="752,2">
              <v:shape style="position:absolute;left:481;top:6741;width:752;height:2" coordorigin="481,6741" coordsize="752,0" path="m481,6741l1233,6741e" filled="f" stroked="t" strokeweight=".47597pt" strokecolor="#6B6B6B">
                <v:path arrowok="t"/>
              </v:shape>
            </v:group>
            <v:group style="position:absolute;left:5545;top:6741;width:362;height:2" coordorigin="5545,6741" coordsize="362,2">
              <v:shape style="position:absolute;left:5545;top:6741;width:362;height:2" coordorigin="5545,6741" coordsize="362,0" path="m5545,6741l5907,6741e" filled="f" stroked="t" strokeweight=".47597pt" strokecolor="#606060">
                <v:path arrowok="t"/>
              </v:shape>
            </v:group>
            <v:group style="position:absolute;left:7006;top:6741;width:476;height:2" coordorigin="7006,6741" coordsize="476,2">
              <v:shape style="position:absolute;left:7006;top:6741;width:476;height:2" coordorigin="7006,6741" coordsize="476,0" path="m7006,6741l7482,6741e" filled="f" stroked="t" strokeweight=".47597pt" strokecolor="#575757">
                <v:path arrowok="t"/>
              </v:shape>
            </v:group>
            <v:group style="position:absolute;left:8320;top:6739;width:923;height:2" coordorigin="8320,6739" coordsize="923,2">
              <v:shape style="position:absolute;left:8320;top:6739;width:923;height:2" coordorigin="8320,6739" coordsize="923,0" path="m8320,6739l9243,6739e" filled="f" stroked="t" strokeweight=".47597pt" strokecolor="#606060">
                <v:path arrowok="t"/>
              </v:shape>
            </v:group>
            <v:group style="position:absolute;left:1142;top:6739;width:10448;height:2" coordorigin="1142,6739" coordsize="10448,2">
              <v:shape style="position:absolute;left:1142;top:6739;width:10448;height:2" coordorigin="1142,6739" coordsize="10448,0" path="m1142,6739l11590,6739e" filled="f" stroked="t" strokeweight=".713954pt" strokecolor="#7C7C7C">
                <v:path arrowok="t"/>
              </v:shape>
            </v:group>
            <v:group style="position:absolute;left:11585;top:6454;width:2;height:583" coordorigin="11585,6454" coordsize="2,583">
              <v:shape style="position:absolute;left:11585;top:6454;width:2;height:583" coordorigin="11585,6454" coordsize="0,583" path="m11585,7037l11585,6454e" filled="f" stroked="t" strokeweight=".47597pt" strokecolor="#646464">
                <v:path arrowok="t"/>
              </v:shape>
            </v:group>
            <v:group style="position:absolute;left:476;top:7262;width:2542;height:2" coordorigin="476,7262" coordsize="2542,2">
              <v:shape style="position:absolute;left:476;top:7262;width:2542;height:2" coordorigin="476,7262" coordsize="2542,0" path="m476,7262l3018,7262e" filled="f" stroked="t" strokeweight=".713954pt" strokecolor="#838383">
                <v:path arrowok="t"/>
              </v:shape>
            </v:group>
            <v:group style="position:absolute;left:2442;top:6980;width:2;height:306" coordorigin="2442,6980" coordsize="2,306">
              <v:shape style="position:absolute;left:2442;top:6980;width:2;height:306" coordorigin="2442,6980" coordsize="0,306" path="m2442,7286l2442,6980e" filled="f" stroked="t" strokeweight=".47597pt" strokecolor="#3B3B3B">
                <v:path arrowok="t"/>
              </v:shape>
            </v:group>
            <v:group style="position:absolute;left:2961;top:7262;width:452;height:2" coordorigin="2961,7262" coordsize="452,2">
              <v:shape style="position:absolute;left:2961;top:7262;width:452;height:2" coordorigin="2961,7262" coordsize="452,0" path="m2961,7262l3413,7262e" filled="f" stroked="t" strokeweight=".47597pt" strokecolor="#5B5B5B">
                <v:path arrowok="t"/>
              </v:shape>
            </v:group>
            <v:group style="position:absolute;left:3356;top:7260;width:738;height:2" coordorigin="3356,7260" coordsize="738,2">
              <v:shape style="position:absolute;left:3356;top:7260;width:738;height:2" coordorigin="3356,7260" coordsize="738,0" path="m3356,7260l4093,7260e" filled="f" stroked="t" strokeweight=".951939pt" strokecolor="#8C8C8C">
                <v:path arrowok="t"/>
              </v:shape>
            </v:group>
            <v:group style="position:absolute;left:3889;top:7260;width:695;height:2" coordorigin="3889,7260" coordsize="695,2">
              <v:shape style="position:absolute;left:3889;top:7260;width:695;height:2" coordorigin="3889,7260" coordsize="695,0" path="m3889,7260l4584,7260e" filled="f" stroked="t" strokeweight=".47597pt" strokecolor="#747474">
                <v:path arrowok="t"/>
              </v:shape>
            </v:group>
            <v:group style="position:absolute;left:4526;top:7262;width:324;height:2" coordorigin="4526,7262" coordsize="324,2">
              <v:shape style="position:absolute;left:4526;top:7262;width:324;height:2" coordorigin="4526,7262" coordsize="324,0" path="m4526,7262l4850,7262e" filled="f" stroked="t" strokeweight=".47597pt" strokecolor="#575757">
                <v:path arrowok="t"/>
              </v:shape>
            </v:group>
            <v:group style="position:absolute;left:4793;top:7257;width:224;height:2" coordorigin="4793,7257" coordsize="224,2">
              <v:shape style="position:absolute;left:4793;top:7257;width:224;height:2" coordorigin="4793,7257" coordsize="224,0" path="m4793,7257l5017,7257e" filled="f" stroked="t" strokeweight=".713954pt" strokecolor="#707070">
                <v:path arrowok="t"/>
              </v:shape>
            </v:group>
            <v:group style="position:absolute;left:4931;top:7260;width:685;height:2" coordorigin="4931,7260" coordsize="685,2">
              <v:shape style="position:absolute;left:4931;top:7260;width:685;height:2" coordorigin="4931,7260" coordsize="685,0" path="m4931,7260l5616,7260e" filled="f" stroked="t" strokeweight=".951939pt" strokecolor="#878787">
                <v:path arrowok="t"/>
              </v:shape>
            </v:group>
            <v:group style="position:absolute;left:5545;top:7260;width:781;height:2" coordorigin="5545,7260" coordsize="781,2">
              <v:shape style="position:absolute;left:5545;top:7260;width:781;height:2" coordorigin="5545,7260" coordsize="781,0" path="m5545,7260l6326,7260e" filled="f" stroked="t" strokeweight=".47597pt" strokecolor="#676767">
                <v:path arrowok="t"/>
              </v:shape>
            </v:group>
            <v:group style="position:absolute;left:6269;top:7260;width:1214;height:2" coordorigin="6269,7260" coordsize="1214,2">
              <v:shape style="position:absolute;left:6269;top:7260;width:1214;height:2" coordorigin="6269,7260" coordsize="1214,0" path="m6269,7260l7482,7260e" filled="f" stroked="t" strokeweight=".713954pt" strokecolor="#808080">
                <v:path arrowok="t"/>
              </v:shape>
            </v:group>
            <v:group style="position:absolute;left:7425;top:7257;width:424;height:2" coordorigin="7425,7257" coordsize="424,2">
              <v:shape style="position:absolute;left:7425;top:7257;width:424;height:2" coordorigin="7425,7257" coordsize="424,0" path="m7425,7257l7849,7257e" filled="f" stroked="t" strokeweight=".47597pt" strokecolor="#707070">
                <v:path arrowok="t"/>
              </v:shape>
            </v:group>
            <v:group style="position:absolute;left:7720;top:7260;width:1218;height:2" coordorigin="7720,7260" coordsize="1218,2">
              <v:shape style="position:absolute;left:7720;top:7260;width:1218;height:2" coordorigin="7720,7260" coordsize="1218,0" path="m7720,7260l8939,7260e" filled="f" stroked="t" strokeweight=".951939pt" strokecolor="#878787">
                <v:path arrowok="t"/>
              </v:shape>
            </v:group>
            <v:group style="position:absolute;left:8882;top:7257;width:362;height:2" coordorigin="8882,7257" coordsize="362,2">
              <v:shape style="position:absolute;left:8882;top:7257;width:362;height:2" coordorigin="8882,7257" coordsize="362,0" path="m8882,7257l9243,7257e" filled="f" stroked="t" strokeweight=".47597pt" strokecolor="#676767">
                <v:path arrowok="t"/>
              </v:shape>
            </v:group>
            <v:group style="position:absolute;left:9186;top:7257;width:2408;height:2" coordorigin="9186,7257" coordsize="2408,2">
              <v:shape style="position:absolute;left:9186;top:7257;width:2408;height:2" coordorigin="9186,7257" coordsize="2408,0" path="m9186,7257l11595,7257e" filled="f" stroked="t" strokeweight=".713954pt" strokecolor="#808080">
                <v:path arrowok="t"/>
              </v:shape>
            </v:group>
            <v:group style="position:absolute;left:11590;top:6980;width:2;height:8940" coordorigin="11590,6980" coordsize="2,8940">
              <v:shape style="position:absolute;left:11590;top:6980;width:2;height:8940" coordorigin="11590,6980" coordsize="0,8940" path="m11590,15920l11590,6980e" filled="f" stroked="t" strokeweight=".713954pt" strokecolor="#878787">
                <v:path arrowok="t"/>
              </v:shape>
            </v:group>
            <v:group style="position:absolute;left:488;top:6296;width:2;height:1219" coordorigin="488,6296" coordsize="2,1219">
              <v:shape style="position:absolute;left:488;top:6296;width:2;height:1219" coordorigin="488,6296" coordsize="0,1219" path="m488,7516l488,6296e" filled="f" stroked="t" strokeweight=".951939pt" strokecolor="#6B6B6B">
                <v:path arrowok="t"/>
              </v:shape>
            </v:group>
            <v:group style="position:absolute;left:2442;top:7214;width:2;height:301" coordorigin="2442,7214" coordsize="2,301">
              <v:shape style="position:absolute;left:2442;top:7214;width:2;height:301" coordorigin="2442,7214" coordsize="0,301" path="m2442,7516l2442,7214e" filled="f" stroked="t" strokeweight=".47597pt" strokecolor="#282828">
                <v:path arrowok="t"/>
              </v:shape>
            </v:group>
            <v:group style="position:absolute;left:4998;top:7248;width:2;height:746" coordorigin="4998,7248" coordsize="2,746">
              <v:shape style="position:absolute;left:4998;top:7248;width:2;height:746" coordorigin="4998,7248" coordsize="0,746" path="m4998,7994l4998,7248e" filled="f" stroked="t" strokeweight=".951939pt" strokecolor="#6B6B6B">
                <v:path arrowok="t"/>
              </v:shape>
            </v:group>
            <v:group style="position:absolute;left:4998;top:7499;width:6597;height:2" coordorigin="4998,7499" coordsize="6597,2">
              <v:shape style="position:absolute;left:4998;top:7499;width:6597;height:2" coordorigin="4998,7499" coordsize="6597,0" path="m4998,7499l11595,7499e" filled="f" stroked="t" strokeweight=".713954pt" strokecolor="#7C7C7C">
                <v:path arrowok="t"/>
              </v:shape>
            </v:group>
            <v:group style="position:absolute;left:4993;top:7743;width:4745;height:2" coordorigin="4993,7743" coordsize="4745,2">
              <v:shape style="position:absolute;left:4993;top:7743;width:4745;height:2" coordorigin="4993,7743" coordsize="4745,0" path="m4993,7743l9738,7743e" filled="f" stroked="t" strokeweight=".713954pt" strokecolor="#777777">
                <v:path arrowok="t"/>
              </v:shape>
            </v:group>
            <v:group style="position:absolute;left:6269;top:7740;width:638;height:2" coordorigin="6269,7740" coordsize="638,2">
              <v:shape style="position:absolute;left:6269;top:7740;width:638;height:2" coordorigin="6269,7740" coordsize="638,0" path="m6269,7740l6906,7740e" filled="f" stroked="t" strokeweight=".47597pt" strokecolor="#646464">
                <v:path arrowok="t"/>
              </v:shape>
            </v:group>
            <v:group style="position:absolute;left:7792;top:7740;width:700;height:2" coordorigin="7792,7740" coordsize="700,2">
              <v:shape style="position:absolute;left:7792;top:7740;width:700;height:2" coordorigin="7792,7740" coordsize="700,0" path="m7792,7740l8491,7740e" filled="f" stroked="t" strokeweight=".47597pt" strokecolor="#606060">
                <v:path arrowok="t"/>
              </v:shape>
            </v:group>
            <v:group style="position:absolute;left:9681;top:7740;width:262;height:2" coordorigin="9681,7740" coordsize="262,2">
              <v:shape style="position:absolute;left:9681;top:7740;width:262;height:2" coordorigin="9681,7740" coordsize="262,0" path="m9681,7740l9943,7740e" filled="f" stroked="t" strokeweight=".47597pt" strokecolor="#4B4B4B">
                <v:path arrowok="t"/>
              </v:shape>
            </v:group>
            <v:group style="position:absolute;left:9886;top:7740;width:1709;height:2" coordorigin="9886,7740" coordsize="1709,2">
              <v:shape style="position:absolute;left:9886;top:7740;width:1709;height:2" coordorigin="9886,7740" coordsize="1709,0" path="m9886,7740l11595,7740e" filled="f" stroked="t" strokeweight=".713954pt" strokecolor="#7C7C7C">
                <v:path arrowok="t"/>
              </v:shape>
            </v:group>
            <v:group style="position:absolute;left:488;top:7458;width:2;height:813" coordorigin="488,7458" coordsize="2,813">
              <v:shape style="position:absolute;left:488;top:7458;width:2;height:813" coordorigin="488,7458" coordsize="0,813" path="m488,8271l488,7458e" filled="f" stroked="t" strokeweight=".47597pt" strokecolor="#4B4B4B">
                <v:path arrowok="t"/>
              </v:shape>
            </v:group>
            <v:group style="position:absolute;left:942;top:7984;width:257;height:2" coordorigin="942,7984" coordsize="257,2">
              <v:shape style="position:absolute;left:942;top:7984;width:257;height:2" coordorigin="942,7984" coordsize="257,0" path="m942,7984l1199,7984e" filled="f" stroked="t" strokeweight=".47597pt" strokecolor="#777777">
                <v:path arrowok="t"/>
              </v:shape>
            </v:group>
            <v:group style="position:absolute;left:2444;top:7458;width:2;height:841" coordorigin="2444,7458" coordsize="2,841">
              <v:shape style="position:absolute;left:2444;top:7458;width:2;height:841" coordorigin="2444,7458" coordsize="0,841" path="m2444,8300l2444,7458e" filled="f" stroked="t" strokeweight=".951939pt" strokecolor="#6B6B6B">
                <v:path arrowok="t"/>
              </v:shape>
            </v:group>
            <v:group style="position:absolute;left:2394;top:7984;width:624;height:2" coordorigin="2394,7984" coordsize="624,2">
              <v:shape style="position:absolute;left:2394;top:7984;width:624;height:2" coordorigin="2394,7984" coordsize="624,0" path="m2394,7984l3018,7984e" filled="f" stroked="t" strokeweight=".47597pt" strokecolor="#747474">
                <v:path arrowok="t"/>
              </v:shape>
            </v:group>
            <v:group style="position:absolute;left:3594;top:7984;width:352;height:2" coordorigin="3594,7984" coordsize="352,2">
              <v:shape style="position:absolute;left:3594;top:7984;width:352;height:2" coordorigin="3594,7984" coordsize="352,0" path="m3594,7984l3946,7984e" filled="f" stroked="t" strokeweight=".47597pt" strokecolor="#676767">
                <v:path arrowok="t"/>
              </v:shape>
            </v:group>
            <v:group style="position:absolute;left:481;top:7984;width:11114;height:2" coordorigin="481,7984" coordsize="11114,2">
              <v:shape style="position:absolute;left:481;top:7984;width:11114;height:2" coordorigin="481,7984" coordsize="11114,0" path="m481,7984l11595,7984e" filled="f" stroked="t" strokeweight=".713954pt" strokecolor="#7C7C7C">
                <v:path arrowok="t"/>
              </v:shape>
            </v:group>
            <v:group style="position:absolute;left:7792;top:7979;width:585;height:2" coordorigin="7792,7979" coordsize="585,2">
              <v:shape style="position:absolute;left:7792;top:7979;width:585;height:2" coordorigin="7792,7979" coordsize="585,0" path="m7792,7979l8377,7979e" filled="f" stroked="t" strokeweight=".47597pt" strokecolor="#646464">
                <v:path arrowok="t"/>
              </v:shape>
            </v:group>
            <v:group style="position:absolute;left:9681;top:7979;width:262;height:2" coordorigin="9681,7979" coordsize="262,2">
              <v:shape style="position:absolute;left:9681;top:7979;width:262;height:2" coordorigin="9681,7979" coordsize="262,0" path="m9681,7979l9943,7979e" filled="f" stroked="t" strokeweight=".47597pt" strokecolor="#575757">
                <v:path arrowok="t"/>
              </v:shape>
            </v:group>
            <v:group style="position:absolute;left:11585;top:7970;width:2;height:301" coordorigin="11585,7970" coordsize="2,301">
              <v:shape style="position:absolute;left:11585;top:7970;width:2;height:301" coordorigin="11585,7970" coordsize="0,301" path="m11585,8271l11585,7970e" filled="f" stroked="t" strokeweight=".47597pt" strokecolor="#646464">
                <v:path arrowok="t"/>
              </v:shape>
            </v:group>
            <v:group style="position:absolute;left:2444;top:8214;width:2;height:607" coordorigin="2444,8214" coordsize="2,607">
              <v:shape style="position:absolute;left:2444;top:8214;width:2;height:607" coordorigin="2444,8214" coordsize="0,607" path="m2444,8821l2444,8214e" filled="f" stroked="t" strokeweight=".713954pt" strokecolor="#545454">
                <v:path arrowok="t"/>
              </v:shape>
            </v:group>
            <v:group style="position:absolute;left:476;top:8794;width:11119;height:2" coordorigin="476,8794" coordsize="11119,2">
              <v:shape style="position:absolute;left:476;top:8794;width:11119;height:2" coordorigin="476,8794" coordsize="11119,0" path="m476,8794l11595,8794e" filled="f" stroked="t" strokeweight=".713954pt" strokecolor="#777777">
                <v:path arrowok="t"/>
              </v:shape>
            </v:group>
            <v:group style="position:absolute;left:9681;top:8792;width:262;height:2" coordorigin="9681,8792" coordsize="262,2">
              <v:shape style="position:absolute;left:9681;top:8792;width:262;height:2" coordorigin="9681,8792" coordsize="262,0" path="m9681,8792l9943,8792e" filled="f" stroked="t" strokeweight=".47597pt" strokecolor="#545454">
                <v:path arrowok="t"/>
              </v:shape>
            </v:group>
            <v:group style="position:absolute;left:488;top:8214;width:2;height:1334" coordorigin="488,8214" coordsize="2,1334">
              <v:shape style="position:absolute;left:488;top:8214;width:2;height:1334" coordorigin="488,8214" coordsize="0,1334" path="m488,9547l488,8214e" filled="f" stroked="t" strokeweight=".951939pt" strokecolor="#747474">
                <v:path arrowok="t"/>
              </v:shape>
            </v:group>
            <v:group style="position:absolute;left:2442;top:8749;width:2;height:316" coordorigin="2442,8749" coordsize="2,316">
              <v:shape style="position:absolute;left:2442;top:8749;width:2;height:316" coordorigin="2442,8749" coordsize="0,316" path="m2442,9065l2442,8749e" filled="f" stroked="t" strokeweight=".47597pt" strokecolor="#383838">
                <v:path arrowok="t"/>
              </v:shape>
            </v:group>
            <v:group style="position:absolute;left:2446;top:9007;width:2;height:311" coordorigin="2446,9007" coordsize="2,311">
              <v:shape style="position:absolute;left:2446;top:9007;width:2;height:311" coordorigin="2446,9007" coordsize="0,311" path="m2446,9318l2446,9007e" filled="f" stroked="t" strokeweight=".713954pt" strokecolor="#484848">
                <v:path arrowok="t"/>
              </v:shape>
            </v:group>
            <v:group style="position:absolute;left:11590;top:9007;width:2;height:540" coordorigin="11590,9007" coordsize="2,540">
              <v:shape style="position:absolute;left:11590;top:9007;width:2;height:540" coordorigin="11590,9007" coordsize="0,540" path="m11590,9547l11590,9007e" filled="f" stroked="t" strokeweight=".47597pt" strokecolor="#747474">
                <v:path arrowok="t"/>
              </v:shape>
            </v:group>
            <v:group style="position:absolute;left:481;top:9734;width:519;height:2" coordorigin="481,9734" coordsize="519,2">
              <v:shape style="position:absolute;left:481;top:9734;width:519;height:2" coordorigin="481,9734" coordsize="519,0" path="m481,9734l1000,9734e" filled="f" stroked="t" strokeweight=".47597pt" strokecolor="#747474">
                <v:path arrowok="t"/>
              </v:shape>
            </v:group>
            <v:group style="position:absolute;left:485;top:9490;width:2;height:526" coordorigin="485,9490" coordsize="2,526">
              <v:shape style="position:absolute;left:485;top:9490;width:2;height:526" coordorigin="485,9490" coordsize="0,526" path="m485,10016l485,9490e" filled="f" stroked="t" strokeweight=".47597pt" strokecolor="#383838">
                <v:path arrowok="t"/>
              </v:shape>
            </v:group>
            <v:group style="position:absolute;left:942;top:9732;width:838;height:2" coordorigin="942,9732" coordsize="838,2">
              <v:shape style="position:absolute;left:942;top:9732;width:838;height:2" coordorigin="942,9732" coordsize="838,0" path="m942,9732l1780,9732e" filled="f" stroked="t" strokeweight=".951939pt" strokecolor="#939393">
                <v:path arrowok="t"/>
              </v:shape>
            </v:group>
            <v:group style="position:absolute;left:2442;top:9241;width:2;height:516" coordorigin="2442,9241" coordsize="2,516">
              <v:shape style="position:absolute;left:2442;top:9241;width:2;height:516" coordorigin="2442,9241" coordsize="0,516" path="m2442,9758l2442,9241e" filled="f" stroked="t" strokeweight=".951939pt" strokecolor="#707070">
                <v:path arrowok="t"/>
              </v:shape>
            </v:group>
            <v:group style="position:absolute;left:1723;top:9729;width:7520;height:2" coordorigin="1723,9729" coordsize="7520,2">
              <v:shape style="position:absolute;left:1723;top:9729;width:7520;height:2" coordorigin="1723,9729" coordsize="7520,0" path="m1723,9729l9243,9729e" filled="f" stroked="t" strokeweight=".713954pt" strokecolor="#777777">
                <v:path arrowok="t"/>
              </v:shape>
            </v:group>
            <v:group style="position:absolute;left:9186;top:9729;width:757;height:2" coordorigin="9186,9729" coordsize="757,2">
              <v:shape style="position:absolute;left:9186;top:9729;width:757;height:2" coordorigin="9186,9729" coordsize="757,0" path="m9186,9729l9943,9729e" filled="f" stroked="t" strokeweight=".47597pt" strokecolor="#646464">
                <v:path arrowok="t"/>
              </v:shape>
            </v:group>
            <v:group style="position:absolute;left:9867;top:9727;width:1733;height:2" coordorigin="9867,9727" coordsize="1733,2">
              <v:shape style="position:absolute;left:9867;top:9727;width:1733;height:2" coordorigin="9867,9727" coordsize="1733,0" path="m9867,9727l11599,9727e" filled="f" stroked="t" strokeweight=".713954pt" strokecolor="#7C7C7C">
                <v:path arrowok="t"/>
              </v:shape>
            </v:group>
            <v:group style="position:absolute;left:2442;top:9686;width:2;height:593" coordorigin="2442,9686" coordsize="2,593">
              <v:shape style="position:absolute;left:2442;top:9686;width:2;height:593" coordorigin="2442,9686" coordsize="0,593" path="m2442,10279l2442,9686e" filled="f" stroked="t" strokeweight=".713954pt" strokecolor="#5B5B5B">
                <v:path arrowok="t"/>
              </v:shape>
            </v:group>
            <v:group style="position:absolute;left:3622;top:9973;width:324;height:2" coordorigin="3622,9973" coordsize="324,2">
              <v:shape style="position:absolute;left:3622;top:9973;width:324;height:2" coordorigin="3622,9973" coordsize="324,0" path="m3622,9973l3946,9973e" filled="f" stroked="t" strokeweight=".47597pt" strokecolor="#676767">
                <v:path arrowok="t"/>
              </v:shape>
            </v:group>
            <v:group style="position:absolute;left:4793;top:9968;width:224;height:2" coordorigin="4793,9968" coordsize="224,2">
              <v:shape style="position:absolute;left:4793;top:9968;width:224;height:2" coordorigin="4793,9968" coordsize="224,0" path="m4793,9968l5017,9968e" filled="f" stroked="t" strokeweight=".47597pt" strokecolor="#575757">
                <v:path arrowok="t"/>
              </v:shape>
            </v:group>
            <v:group style="position:absolute;left:481;top:9968;width:11119;height:2" coordorigin="481,9968" coordsize="11119,2">
              <v:shape style="position:absolute;left:481;top:9968;width:11119;height:2" coordorigin="481,9968" coordsize="11119,0" path="m481,9968l11599,9968e" filled="f" stroked="t" strokeweight=".713954pt" strokecolor="#777777">
                <v:path arrowok="t"/>
              </v:shape>
            </v:group>
            <v:group style="position:absolute;left:8882;top:9966;width:857;height:2" coordorigin="8882,9966" coordsize="857,2">
              <v:shape style="position:absolute;left:8882;top:9966;width:857;height:2" coordorigin="8882,9966" coordsize="857,0" path="m8882,9966l9738,9966e" filled="f" stroked="t" strokeweight=".47597pt" strokecolor="#646464">
                <v:path arrowok="t"/>
              </v:shape>
            </v:group>
            <v:group style="position:absolute;left:476;top:10214;width:9262;height:2" coordorigin="476,10214" coordsize="9262,2">
              <v:shape style="position:absolute;left:476;top:10214;width:9262;height:2" coordorigin="476,10214" coordsize="9262,0" path="m476,10214l9738,10214e" filled="f" stroked="t" strokeweight=".713954pt" strokecolor="#777777">
                <v:path arrowok="t"/>
              </v:shape>
            </v:group>
            <v:group style="position:absolute;left:3889;top:10212;width:695;height:2" coordorigin="3889,10212" coordsize="695,2">
              <v:shape style="position:absolute;left:3889;top:10212;width:695;height:2" coordorigin="3889,10212" coordsize="695,0" path="m3889,10212l4584,10212e" filled="f" stroked="t" strokeweight=".47597pt" strokecolor="#6B6B6B">
                <v:path arrowok="t"/>
              </v:shape>
            </v:group>
            <v:group style="position:absolute;left:5545;top:10212;width:362;height:2" coordorigin="5545,10212" coordsize="362,2">
              <v:shape style="position:absolute;left:5545;top:10212;width:362;height:2" coordorigin="5545,10212" coordsize="362,0" path="m5545,10212l5907,10212e" filled="f" stroked="t" strokeweight=".47597pt" strokecolor="#575757">
                <v:path arrowok="t"/>
              </v:shape>
            </v:group>
            <v:group style="position:absolute;left:9681;top:10210;width:262;height:2" coordorigin="9681,10210" coordsize="262,2">
              <v:shape style="position:absolute;left:9681;top:10210;width:262;height:2" coordorigin="9681,10210" coordsize="262,0" path="m9681,10210l9943,10210e" filled="f" stroked="t" strokeweight=".237985pt" strokecolor="#545454">
                <v:path arrowok="t"/>
              </v:shape>
            </v:group>
            <v:group style="position:absolute;left:9886;top:10212;width:1713;height:2" coordorigin="9886,10212" coordsize="1713,2">
              <v:shape style="position:absolute;left:9886;top:10212;width:1713;height:2" coordorigin="9886,10212" coordsize="1713,0" path="m9886,10212l11599,10212e" filled="f" stroked="t" strokeweight=".237985pt" strokecolor="#747474">
                <v:path arrowok="t"/>
              </v:shape>
            </v:group>
            <v:group style="position:absolute;left:488;top:9944;width:2;height:693" coordorigin="488,9944" coordsize="2,693">
              <v:shape style="position:absolute;left:488;top:9944;width:2;height:693" coordorigin="488,9944" coordsize="0,693" path="m488,10638l488,9944e" filled="f" stroked="t" strokeweight=".951939pt" strokecolor="#747474">
                <v:path arrowok="t"/>
              </v:shape>
            </v:group>
            <v:group style="position:absolute;left:2442;top:10207;width:2;height:540" coordorigin="2442,10207" coordsize="2,540">
              <v:shape style="position:absolute;left:2442;top:10207;width:2;height:540" coordorigin="2442,10207" coordsize="0,540" path="m2442,10747l2442,10207e" filled="f" stroked="t" strokeweight=".47597pt" strokecolor="#444444">
                <v:path arrowok="t"/>
              </v:shape>
            </v:group>
            <v:group style="position:absolute;left:2394;top:10690;width:624;height:2" coordorigin="2394,10690" coordsize="624,2">
              <v:shape style="position:absolute;left:2394;top:10690;width:624;height:2" coordorigin="2394,10690" coordsize="624,0" path="m2394,10690l3018,10690e" filled="f" stroked="t" strokeweight=".47597pt" strokecolor="#676767">
                <v:path arrowok="t"/>
              </v:shape>
            </v:group>
            <v:group style="position:absolute;left:3622;top:10690;width:961;height:2" coordorigin="3622,10690" coordsize="961,2">
              <v:shape style="position:absolute;left:3622;top:10690;width:961;height:2" coordorigin="3622,10690" coordsize="961,0" path="m3622,10690l4584,10690e" filled="f" stroked="t" strokeweight=".47597pt" strokecolor="#646464">
                <v:path arrowok="t"/>
              </v:shape>
            </v:group>
            <v:group style="position:absolute;left:781;top:10688;width:10814;height:2" coordorigin="781,10688" coordsize="10814,2">
              <v:shape style="position:absolute;left:781;top:10688;width:10814;height:2" coordorigin="781,10688" coordsize="10814,0" path="m781,10688l11595,10688e" filled="f" stroked="t" strokeweight=".713954pt" strokecolor="#777777">
                <v:path arrowok="t"/>
              </v:shape>
            </v:group>
            <v:group style="position:absolute;left:7792;top:10685;width:585;height:2" coordorigin="7792,10685" coordsize="585,2">
              <v:shape style="position:absolute;left:7792;top:10685;width:585;height:2" coordorigin="7792,10685" coordsize="585,0" path="m7792,10685l8377,10685e" filled="f" stroked="t" strokeweight=".47597pt" strokecolor="#5B5B5B">
                <v:path arrowok="t"/>
              </v:shape>
            </v:group>
            <v:group style="position:absolute;left:9186;top:10685;width:552;height:2" coordorigin="9186,10685" coordsize="552,2">
              <v:shape style="position:absolute;left:9186;top:10685;width:552;height:2" coordorigin="9186,10685" coordsize="552,0" path="m9186,10685l9738,10685e" filled="f" stroked="t" strokeweight=".47597pt" strokecolor="#747474">
                <v:path arrowok="t"/>
              </v:shape>
            </v:group>
            <v:group style="position:absolute;left:9681;top:10685;width:262;height:2" coordorigin="9681,10685" coordsize="262,2">
              <v:shape style="position:absolute;left:9681;top:10685;width:262;height:2" coordorigin="9681,10685" coordsize="262,0" path="m9681,10685l9943,10685e" filled="f" stroked="t" strokeweight=".47597pt" strokecolor="#545454">
                <v:path arrowok="t"/>
              </v:shape>
            </v:group>
            <v:group style="position:absolute;left:11590;top:10427;width:2;height:531" coordorigin="11590,10427" coordsize="2,531">
              <v:shape style="position:absolute;left:11590;top:10427;width:2;height:531" coordorigin="11590,10427" coordsize="0,531" path="m11590,10958l11590,10427e" filled="f" stroked="t" strokeweight=".47597pt" strokecolor="#707070">
                <v:path arrowok="t"/>
              </v:shape>
            </v:group>
            <v:group style="position:absolute;left:481;top:10934;width:2537;height:2" coordorigin="481,10934" coordsize="2537,2">
              <v:shape style="position:absolute;left:481;top:10934;width:2537;height:2" coordorigin="481,10934" coordsize="2537,0" path="m481,10934l3018,10934e" filled="f" stroked="t" strokeweight=".713954pt" strokecolor="#878787">
                <v:path arrowok="t"/>
              </v:shape>
            </v:group>
            <v:group style="position:absolute;left:2961;top:10932;width:1623;height:2" coordorigin="2961,10932" coordsize="1623,2">
              <v:shape style="position:absolute;left:2961;top:10932;width:1623;height:2" coordorigin="2961,10932" coordsize="1623,0" path="m2961,10932l4584,10932e" filled="f" stroked="t" strokeweight=".47597pt" strokecolor="#747474">
                <v:path arrowok="t"/>
              </v:shape>
            </v:group>
            <v:group style="position:absolute;left:4526;top:10934;width:324;height:2" coordorigin="4526,10934" coordsize="324,2">
              <v:shape style="position:absolute;left:4526;top:10934;width:324;height:2" coordorigin="4526,10934" coordsize="324,0" path="m4526,10934l4850,10934e" filled="f" stroked="t" strokeweight=".47597pt" strokecolor="#575757">
                <v:path arrowok="t"/>
              </v:shape>
            </v:group>
            <v:group style="position:absolute;left:4793;top:10932;width:809;height:2" coordorigin="4793,10932" coordsize="809,2">
              <v:shape style="position:absolute;left:4793;top:10932;width:809;height:2" coordorigin="4793,10932" coordsize="809,0" path="m4793,10932l5602,10932e" filled="f" stroked="t" strokeweight=".951939pt" strokecolor="#808080">
                <v:path arrowok="t"/>
              </v:shape>
            </v:group>
            <v:group style="position:absolute;left:5545;top:10929;width:362;height:2" coordorigin="5545,10929" coordsize="362,2">
              <v:shape style="position:absolute;left:5545;top:10929;width:362;height:2" coordorigin="5545,10929" coordsize="362,0" path="m5545,10929l5907,10929e" filled="f" stroked="t" strokeweight=".47597pt" strokecolor="#545454">
                <v:path arrowok="t"/>
              </v:shape>
            </v:group>
            <v:group style="position:absolute;left:5850;top:10929;width:1633;height:2" coordorigin="5850,10929" coordsize="1633,2">
              <v:shape style="position:absolute;left:5850;top:10929;width:1633;height:2" coordorigin="5850,10929" coordsize="1633,0" path="m5850,10929l7482,10929e" filled="f" stroked="t" strokeweight=".713954pt" strokecolor="#777777">
                <v:path arrowok="t"/>
              </v:shape>
            </v:group>
            <v:group style="position:absolute;left:7425;top:10929;width:424;height:2" coordorigin="7425,10929" coordsize="424,2">
              <v:shape style="position:absolute;left:7425;top:10929;width:424;height:2" coordorigin="7425,10929" coordsize="424,0" path="m7425,10929l7849,10929e" filled="f" stroked="t" strokeweight=".47597pt" strokecolor="#707070">
                <v:path arrowok="t"/>
              </v:shape>
            </v:group>
            <v:group style="position:absolute;left:7730;top:10927;width:2213;height:2" coordorigin="7730,10927" coordsize="2213,2">
              <v:shape style="position:absolute;left:7730;top:10927;width:2213;height:2" coordorigin="7730,10927" coordsize="2213,0" path="m7730,10927l9943,10927e" filled="f" stroked="t" strokeweight=".713954pt" strokecolor="#808080">
                <v:path arrowok="t"/>
              </v:shape>
            </v:group>
            <v:group style="position:absolute;left:9886;top:10927;width:681;height:2" coordorigin="9886,10927" coordsize="681,2">
              <v:shape style="position:absolute;left:9886;top:10927;width:681;height:2" coordorigin="9886,10927" coordsize="681,0" path="m9886,10927l10567,10927e" filled="f" stroked="t" strokeweight=".47597pt" strokecolor="#676767">
                <v:path arrowok="t"/>
              </v:shape>
            </v:group>
            <v:group style="position:absolute;left:10509;top:10927;width:1090;height:2" coordorigin="10509,10927" coordsize="1090,2">
              <v:shape style="position:absolute;left:10509;top:10927;width:1090;height:2" coordorigin="10509,10927" coordsize="1090,0" path="m10509,10927l11599,10927e" filled="f" stroked="t" strokeweight=".713954pt" strokecolor="#838383">
                <v:path arrowok="t"/>
              </v:shape>
            </v:group>
            <v:group style="position:absolute;left:476;top:11297;width:1285;height:2" coordorigin="476,11297" coordsize="1285,2">
              <v:shape style="position:absolute;left:476;top:11297;width:1285;height:2" coordorigin="476,11297" coordsize="1285,0" path="m476,11297l1761,11297e" filled="f" stroked="t" strokeweight=".237985pt" strokecolor="#575757">
                <v:path arrowok="t"/>
              </v:shape>
            </v:group>
            <v:group style="position:absolute;left:1176;top:10924;width:2;height:512" coordorigin="1176,10924" coordsize="2,512">
              <v:shape style="position:absolute;left:1176;top:10924;width:2;height:512" coordorigin="1176,10924" coordsize="0,512" path="m1176,11436l1176,10924e" filled="f" stroked="t" strokeweight=".951939pt" strokecolor="#747474">
                <v:path arrowok="t"/>
              </v:shape>
            </v:group>
            <v:group style="position:absolute;left:1761;top:10929;width:2;height:5001" coordorigin="1761,10929" coordsize="2,5001">
              <v:shape style="position:absolute;left:1761;top:10929;width:2;height:5001" coordorigin="1761,10929" coordsize="0,5001" path="m1761,15930l1761,10929e" filled="f" stroked="t" strokeweight=".713954pt" strokecolor="#646464">
                <v:path arrowok="t"/>
              </v:shape>
            </v:group>
            <v:group style="position:absolute;left:1747;top:11297;width:3827;height:2" coordorigin="1747,11297" coordsize="3827,2">
              <v:shape style="position:absolute;left:1747;top:11297;width:3827;height:2" coordorigin="1747,11297" coordsize="3827,0" path="m1747,11297l5574,11297e" filled="f" stroked="t" strokeweight=".237985pt" strokecolor="#2B2B2B">
                <v:path arrowok="t"/>
              </v:shape>
            </v:group>
            <v:group style="position:absolute;left:2444;top:10676;width:2;height:655" coordorigin="2444,10676" coordsize="2,655">
              <v:shape style="position:absolute;left:2444;top:10676;width:2;height:655" coordorigin="2444,10676" coordsize="0,655" path="m2444,11331l2444,10676e" filled="f" stroked="t" strokeweight=".951939pt" strokecolor="#606060">
                <v:path arrowok="t"/>
              </v:shape>
            </v:group>
            <v:group style="position:absolute;left:5574;top:11297;width:1461;height:2" coordorigin="5574,11297" coordsize="1461,2">
              <v:shape style="position:absolute;left:5574;top:11297;width:1461;height:2" coordorigin="5574,11297" coordsize="1461,0" path="m5574,11297l7035,11297e" filled="f" stroked="t" strokeweight=".237985pt" strokecolor="#000000">
                <v:path arrowok="t"/>
              </v:shape>
            </v:group>
            <v:group style="position:absolute;left:7035;top:11297;width:785;height:2" coordorigin="7035,11297" coordsize="785,2">
              <v:shape style="position:absolute;left:7035;top:11297;width:785;height:2" coordorigin="7035,11297" coordsize="785,0" path="m7035,11297l7820,11297e" filled="f" stroked="t" strokeweight=".237985pt" strokecolor="#484848">
                <v:path arrowok="t"/>
              </v:shape>
            </v:group>
            <v:group style="position:absolute;left:7463;top:10924;width:2;height:406" coordorigin="7463,10924" coordsize="2,406">
              <v:shape style="position:absolute;left:7463;top:10924;width:2;height:406" coordorigin="7463,10924" coordsize="0,406" path="m7463,11331l7463,10924e" filled="f" stroked="t" strokeweight=".713954pt" strokecolor="#575757">
                <v:path arrowok="t"/>
              </v:shape>
            </v:group>
            <v:group style="position:absolute;left:7820;top:11297;width:2718;height:2" coordorigin="7820,11297" coordsize="2718,2">
              <v:shape style="position:absolute;left:7820;top:11297;width:2718;height:2" coordorigin="7820,11297" coordsize="2718,0" path="m7820,11297l10538,11297e" filled="f" stroked="t" strokeweight=".237985pt" strokecolor="#000000">
                <v:path arrowok="t"/>
              </v:shape>
            </v:group>
            <v:group style="position:absolute;left:10538;top:11297;width:1042;height:2" coordorigin="10538,11297" coordsize="1042,2">
              <v:shape style="position:absolute;left:10538;top:11297;width:1042;height:2" coordorigin="10538,11297" coordsize="1042,0" path="m10538,11297l11580,11297e" filled="f" stroked="t" strokeweight=".237985pt" strokecolor="#AFAFAF">
                <v:path arrowok="t"/>
              </v:shape>
            </v:group>
            <v:group style="position:absolute;left:1176;top:11269;width:2;height:1047" coordorigin="1176,11269" coordsize="2,1047">
              <v:shape style="position:absolute;left:1176;top:11269;width:2;height:1047" coordorigin="1176,11269" coordsize="0,1047" path="m1176,12316l1176,11269e" filled="f" stroked="t" strokeweight=".47597pt" strokecolor="#575757">
                <v:path arrowok="t"/>
              </v:shape>
            </v:group>
            <v:group style="position:absolute;left:1761;top:11269;width:2;height:421" coordorigin="1761,11269" coordsize="2,421">
              <v:shape style="position:absolute;left:1761;top:11269;width:2;height:421" coordorigin="1761,11269" coordsize="0,421" path="m1761,11689l1761,11269e" filled="f" stroked="t" strokeweight=".47597pt" strokecolor="#343434">
                <v:path arrowok="t"/>
              </v:shape>
            </v:group>
            <v:group style="position:absolute;left:2446;top:11269;width:2;height:421" coordorigin="2446,11269" coordsize="2,421">
              <v:shape style="position:absolute;left:2446;top:11269;width:2;height:421" coordorigin="2446,11269" coordsize="0,421" path="m2446,11689l2446,11269e" filled="f" stroked="t" strokeweight=".47597pt" strokecolor="#2B2B2B">
                <v:path arrowok="t"/>
              </v:shape>
            </v:group>
            <v:group style="position:absolute;left:7463;top:11269;width:2;height:421" coordorigin="7463,11269" coordsize="2,421">
              <v:shape style="position:absolute;left:7463;top:11269;width:2;height:421" coordorigin="7463,11269" coordsize="0,421" path="m7463,11689l7463,11269e" filled="f" stroked="t" strokeweight=".47597pt" strokecolor="#3F3F3F">
                <v:path arrowok="t"/>
              </v:shape>
            </v:group>
            <v:group style="position:absolute;left:2446;top:11632;width:2;height:229" coordorigin="2446,11632" coordsize="2,229">
              <v:shape style="position:absolute;left:2446;top:11632;width:2;height:229" coordorigin="2446,11632" coordsize="0,229" path="m2446,11861l2446,11632e" filled="f" stroked="t" strokeweight=".47597pt" strokecolor="#484848">
                <v:path arrowok="t"/>
              </v:shape>
            </v:group>
            <v:group style="position:absolute;left:11592;top:11632;width:2;height:535" coordorigin="11592,11632" coordsize="2,535">
              <v:shape style="position:absolute;left:11592;top:11632;width:2;height:535" coordorigin="11592,11632" coordsize="0,535" path="m11592,12167l11592,11632e" filled="f" stroked="t" strokeweight=".713954pt" strokecolor="#838383">
                <v:path arrowok="t"/>
              </v:shape>
            </v:group>
            <v:group style="position:absolute;left:2446;top:11804;width:2;height:1200" coordorigin="2446,11804" coordsize="2,1200">
              <v:shape style="position:absolute;left:2446;top:11804;width:2;height:1200" coordorigin="2446,11804" coordsize="0,1200" path="m2446,13004l2446,11804e" filled="f" stroked="t" strokeweight=".713954pt" strokecolor="#646464">
                <v:path arrowok="t"/>
              </v:shape>
            </v:group>
            <v:group style="position:absolute;left:7466;top:11632;width:2;height:574" coordorigin="7466,11632" coordsize="2,574">
              <v:shape style="position:absolute;left:7466;top:11632;width:2;height:574" coordorigin="7466,11632" coordsize="0,574" path="m7466,12206l7466,11632e" filled="f" stroked="t" strokeweight=".951939pt" strokecolor="#747474">
                <v:path arrowok="t"/>
              </v:shape>
            </v:group>
            <v:group style="position:absolute;left:488;top:10877;width:2;height:5058" coordorigin="488,10877" coordsize="2,5058">
              <v:shape style="position:absolute;left:488;top:10877;width:2;height:5058" coordorigin="488,10877" coordsize="0,5058" path="m488,15935l488,10877e" filled="f" stroked="t" strokeweight=".713954pt" strokecolor="#707070">
                <v:path arrowok="t"/>
              </v:shape>
            </v:group>
            <v:group style="position:absolute;left:7463;top:12110;width:2;height:206" coordorigin="7463,12110" coordsize="2,206">
              <v:shape style="position:absolute;left:7463;top:12110;width:2;height:206" coordorigin="7463,12110" coordsize="0,206" path="m7463,12316l7463,12110e" filled="f" stroked="t" strokeweight=".713954pt" strokecolor="#545454">
                <v:path arrowok="t"/>
              </v:shape>
            </v:group>
            <v:group style="position:absolute;left:7468;top:12258;width:2;height:143" coordorigin="7468,12258" coordsize="2,143">
              <v:shape style="position:absolute;left:7468;top:12258;width:2;height:143" coordorigin="7468,12258" coordsize="0,143" path="m7468,12402l7468,12258e" filled="f" stroked="t" strokeweight=".47597pt" strokecolor="#2F2F2F">
                <v:path arrowok="t"/>
              </v:shape>
            </v:group>
            <v:group style="position:absolute;left:7470;top:12344;width:2;height:2104" coordorigin="7470,12344" coordsize="2,2104">
              <v:shape style="position:absolute;left:7470;top:12344;width:2;height:2104" coordorigin="7470,12344" coordsize="0,2104" path="m7470,14448l7470,12344e" filled="f" stroked="t" strokeweight=".713954pt" strokecolor="#646464">
                <v:path arrowok="t"/>
              </v:shape>
            </v:group>
            <v:group style="position:absolute;left:1178;top:12258;width:2;height:937" coordorigin="1178,12258" coordsize="2,937">
              <v:shape style="position:absolute;left:1178;top:12258;width:2;height:937" coordorigin="1178,12258" coordsize="0,937" path="m1178,13195l1178,12258e" filled="f" stroked="t" strokeweight=".951939pt" strokecolor="#747474">
                <v:path arrowok="t"/>
              </v:shape>
            </v:group>
            <v:group style="position:absolute;left:1761;top:12526;width:2;height:478" coordorigin="1761,12526" coordsize="2,478">
              <v:shape style="position:absolute;left:1761;top:12526;width:2;height:478" coordorigin="1761,12526" coordsize="0,478" path="m1761,13004l1761,12526e" filled="f" stroked="t" strokeweight=".47597pt" strokecolor="#575757">
                <v:path arrowok="t"/>
              </v:shape>
            </v:group>
            <v:group style="position:absolute;left:11597;top:12201;width:2;height:2835" coordorigin="11597,12201" coordsize="2,2835">
              <v:shape style="position:absolute;left:11597;top:12201;width:2;height:2835" coordorigin="11597,12201" coordsize="0,2835" path="m11597,15036l11597,12201e" filled="f" stroked="t" strokeweight=".713954pt" strokecolor="#838383">
                <v:path arrowok="t"/>
              </v:shape>
            </v:group>
            <v:group style="position:absolute;left:476;top:13162;width:495;height:2" coordorigin="476,13162" coordsize="495,2">
              <v:shape style="position:absolute;left:476;top:13162;width:495;height:2" coordorigin="476,13162" coordsize="495,0" path="m476,13162l971,13162e" filled="f" stroked="t" strokeweight=".237985pt" strokecolor="#777777">
                <v:path arrowok="t"/>
              </v:shape>
            </v:group>
            <v:group style="position:absolute;left:971;top:13162;width:1466;height:2" coordorigin="971,13162" coordsize="1466,2">
              <v:shape style="position:absolute;left:971;top:13162;width:1466;height:2" coordorigin="971,13162" coordsize="1466,0" path="m971,13162l2437,13162e" filled="f" stroked="t" strokeweight=".237985pt" strokecolor="#444444">
                <v:path arrowok="t"/>
              </v:shape>
            </v:group>
            <v:group style="position:absolute;left:1761;top:12947;width:2;height:249" coordorigin="1761,12947" coordsize="2,249">
              <v:shape style="position:absolute;left:1761;top:12947;width:2;height:249" coordorigin="1761,12947" coordsize="0,249" path="m1761,13195l1761,12947e" filled="f" stroked="t" strokeweight=".47597pt" strokecolor="#2F2F2F">
                <v:path arrowok="t"/>
              </v:shape>
            </v:group>
            <v:group style="position:absolute;left:2446;top:12947;width:2;height:426" coordorigin="2446,12947" coordsize="2,426">
              <v:shape style="position:absolute;left:2446;top:12947;width:2;height:426" coordorigin="2446,12947" coordsize="0,426" path="m2446,13372l2446,12947e" filled="f" stroked="t" strokeweight=".47597pt" strokecolor="#2B2B2B">
                <v:path arrowok="t"/>
              </v:shape>
            </v:group>
            <v:group style="position:absolute;left:1178;top:13133;width:2;height:598" coordorigin="1178,13133" coordsize="2,598">
              <v:shape style="position:absolute;left:1178;top:13133;width:2;height:598" coordorigin="1178,13133" coordsize="0,598" path="m1178,13731l1178,13133e" filled="f" stroked="t" strokeweight=".47597pt" strokecolor="#575757">
                <v:path arrowok="t"/>
              </v:shape>
            </v:group>
            <v:group style="position:absolute;left:2446;top:13315;width:2;height:1037" coordorigin="2446,13315" coordsize="2,1037">
              <v:shape style="position:absolute;left:2446;top:13315;width:2;height:1037" coordorigin="2446,13315" coordsize="0,1037" path="m2446,14352l2446,13315e" filled="f" stroked="t" strokeweight=".713954pt" strokecolor="#646464">
                <v:path arrowok="t"/>
              </v:shape>
            </v:group>
            <v:group style="position:absolute;left:3622;top:13759;width:2;height:96" coordorigin="3622,13759" coordsize="2,96">
              <v:shape style="position:absolute;left:3622;top:13759;width:2;height:96" coordorigin="3622,13759" coordsize="0,96" path="m3622,13855l3622,13759e" filled="f" stroked="t" strokeweight=".951939pt" strokecolor="#3B3B90">
                <v:path arrowok="t"/>
              </v:shape>
            </v:group>
            <v:group style="position:absolute;left:490;top:13798;width:2;height:469" coordorigin="490,13798" coordsize="2,469">
              <v:shape style="position:absolute;left:490;top:13798;width:2;height:469" coordorigin="490,13798" coordsize="0,469" path="m490,14266l490,13798e" filled="f" stroked="t" strokeweight=".47597pt" strokecolor="#4B4B4B">
                <v:path arrowok="t"/>
              </v:shape>
            </v:group>
            <v:group style="position:absolute;left:4988;top:14663;width:1794;height:2" coordorigin="4988,14663" coordsize="1794,2">
              <v:shape style="position:absolute;left:4988;top:14663;width:1794;height:2" coordorigin="4988,14663" coordsize="1794,0" path="m4988,14663l6783,14663e" filled="f" stroked="t" strokeweight=".713954pt" strokecolor="#4F57AF">
                <v:path arrowok="t"/>
              </v:shape>
            </v:group>
            <v:group style="position:absolute;left:1178;top:13673;width:2;height:1200" coordorigin="1178,13673" coordsize="2,1200">
              <v:shape style="position:absolute;left:1178;top:13673;width:2;height:1200" coordorigin="1178,13673" coordsize="0,1200" path="m1178,14873l1178,13673e" filled="f" stroked="t" strokeweight=".951939pt" strokecolor="#747474">
                <v:path arrowok="t"/>
              </v:shape>
            </v:group>
            <v:group style="position:absolute;left:1763;top:14209;width:2;height:239" coordorigin="1763,14209" coordsize="2,239">
              <v:shape style="position:absolute;left:1763;top:14209;width:2;height:239" coordorigin="1763,14209" coordsize="0,239" path="m1763,14448l1763,14209e" filled="f" stroked="t" strokeweight=".47597pt" strokecolor="#575757">
                <v:path arrowok="t"/>
              </v:shape>
            </v:group>
            <v:group style="position:absolute;left:2446;top:14295;width:2;height:578" coordorigin="2446,14295" coordsize="2,578">
              <v:shape style="position:absolute;left:2446;top:14295;width:2;height:578" coordorigin="2446,14295" coordsize="0,578" path="m2446,14873l2446,14295e" filled="f" stroked="t" strokeweight=".47597pt" strokecolor="#3F3F3F">
                <v:path arrowok="t"/>
              </v:shape>
            </v:group>
            <v:group style="position:absolute;left:1761;top:14391;width:2;height:483" coordorigin="1761,14391" coordsize="2,483">
              <v:shape style="position:absolute;left:1761;top:14391;width:2;height:483" coordorigin="1761,14391" coordsize="0,483" path="m1761,14873l1761,14391e" filled="f" stroked="t" strokeweight=".47597pt" strokecolor="#444444">
                <v:path arrowok="t"/>
              </v:shape>
            </v:group>
            <v:group style="position:absolute;left:7473;top:14391;width:2;height:483" coordorigin="7473,14391" coordsize="2,483">
              <v:shape style="position:absolute;left:7473;top:14391;width:2;height:483" coordorigin="7473,14391" coordsize="0,483" path="m7473,14873l7473,14391e" filled="f" stroked="t" strokeweight=".47597pt" strokecolor="#3F3F3F">
                <v:path arrowok="t"/>
              </v:shape>
            </v:group>
            <v:group style="position:absolute;left:1180;top:14816;width:2;height:220" coordorigin="1180,14816" coordsize="2,220">
              <v:shape style="position:absolute;left:1180;top:14816;width:2;height:220" coordorigin="1180,14816" coordsize="0,220" path="m1180,15036l1180,14816e" filled="f" stroked="t" strokeweight=".47597pt" strokecolor="#545454">
                <v:path arrowok="t"/>
              </v:shape>
            </v:group>
            <v:group style="position:absolute;left:481;top:15925;width:700;height:2" coordorigin="481,15925" coordsize="700,2">
              <v:shape style="position:absolute;left:481;top:15925;width:700;height:2" coordorigin="481,15925" coordsize="700,0" path="m481,15925l1180,15925e" filled="f" stroked="t" strokeweight=".713954pt" strokecolor="#AFAFAF">
                <v:path arrowok="t"/>
              </v:shape>
            </v:group>
            <v:group style="position:absolute;left:1180;top:14979;width:2;height:956" coordorigin="1180,14979" coordsize="2,956">
              <v:shape style="position:absolute;left:1180;top:14979;width:2;height:956" coordorigin="1180,14979" coordsize="0,956" path="m1180,15935l1180,14979e" filled="f" stroked="t" strokeweight=".713954pt" strokecolor="#707070">
                <v:path arrowok="t"/>
              </v:shape>
            </v:group>
            <v:group style="position:absolute;left:1138;top:15925;width:842;height:2" coordorigin="1138,15925" coordsize="842,2">
              <v:shape style="position:absolute;left:1138;top:15925;width:842;height:2" coordorigin="1138,15925" coordsize="842,0" path="m1138,15925l1980,15925e" filled="f" stroked="t" strokeweight=".47597pt" strokecolor="#9C9C9C">
                <v:path arrowok="t"/>
              </v:shape>
            </v:group>
            <v:group style="position:absolute;left:1214;top:15925;width:6092;height:2" coordorigin="1214,15925" coordsize="6092,2">
              <v:shape style="position:absolute;left:1214;top:15925;width:6092;height:2" coordorigin="1214,15925" coordsize="6092,0" path="m1214,15925l7306,15925e" filled="f" stroked="t" strokeweight=".713954pt" strokecolor="#A3A3A3">
                <v:path arrowok="t"/>
              </v:shape>
            </v:group>
            <v:group style="position:absolute;left:2449;top:14816;width:2;height:1119" coordorigin="2449,14816" coordsize="2,1119">
              <v:shape style="position:absolute;left:2449;top:14816;width:2;height:1119" coordorigin="2449,14816" coordsize="0,1119" path="m2449,15935l2449,14816e" filled="f" stroked="t" strokeweight=".713954pt" strokecolor="#6B6B6B">
                <v:path arrowok="t"/>
              </v:shape>
            </v:group>
            <v:group style="position:absolute;left:2961;top:15925;width:452;height:2" coordorigin="2961,15925" coordsize="452,2">
              <v:shape style="position:absolute;left:2961;top:15925;width:452;height:2" coordorigin="2961,15925" coordsize="452,0" path="m2961,15925l3413,15925e" filled="f" stroked="t" strokeweight=".47597pt" strokecolor="#939393">
                <v:path arrowok="t"/>
              </v:shape>
            </v:group>
            <v:group style="position:absolute;left:7475;top:14816;width:2;height:1109" coordorigin="7475,14816" coordsize="2,1109">
              <v:shape style="position:absolute;left:7475;top:14816;width:2;height:1109" coordorigin="7475,14816" coordsize="0,1109" path="m7475,15925l7475,14816e" filled="f" stroked="t" strokeweight=".713954pt" strokecolor="#676767">
                <v:path arrowok="t"/>
              </v:shape>
            </v:group>
            <v:group style="position:absolute;left:3356;top:15916;width:5988;height:2" coordorigin="3356,15916" coordsize="5988,2">
              <v:shape style="position:absolute;left:3356;top:15916;width:5988;height:2" coordorigin="3356,15916" coordsize="5988,0" path="m3356,15916l9343,15916e" filled="f" stroked="t" strokeweight=".713954pt" strokecolor="#ACACAC">
                <v:path arrowok="t"/>
              </v:shape>
            </v:group>
            <v:group style="position:absolute;left:9186;top:15916;width:552;height:2" coordorigin="9186,15916" coordsize="552,2">
              <v:shape style="position:absolute;left:9186;top:15916;width:552;height:2" coordorigin="9186,15916" coordsize="552,0" path="m9186,15916l9738,15916e" filled="f" stroked="t" strokeweight=".47597pt" strokecolor="#9C9C9C">
                <v:path arrowok="t"/>
              </v:shape>
            </v:group>
            <v:group style="position:absolute;left:9377;top:15913;width:2228;height:2" coordorigin="9377,15913" coordsize="2228,2">
              <v:shape style="position:absolute;left:9377;top:15913;width:2228;height:2" coordorigin="9377,15913" coordsize="2228,0" path="m9377,15913l11604,15913e" filled="f" stroked="t" strokeweight=".713954pt" strokecolor="#A8A8A8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37"/>
          <w:szCs w:val="37"/>
          <w:color w:val="1A1F5E"/>
          <w:spacing w:val="-7"/>
          <w:w w:val="115"/>
        </w:rPr>
        <w:t>\</w:t>
      </w:r>
      <w:r>
        <w:rPr>
          <w:rFonts w:ascii="Times New Roman" w:hAnsi="Times New Roman" w:cs="Times New Roman" w:eastAsia="Times New Roman"/>
          <w:sz w:val="37"/>
          <w:szCs w:val="37"/>
          <w:color w:val="3B3F66"/>
          <w:spacing w:val="0"/>
          <w:w w:val="68"/>
        </w:rPr>
        <w:t>.</w:t>
      </w:r>
      <w:r>
        <w:rPr>
          <w:rFonts w:ascii="Times New Roman" w:hAnsi="Times New Roman" w:cs="Times New Roman" w:eastAsia="Times New Roman"/>
          <w:sz w:val="37"/>
          <w:szCs w:val="37"/>
          <w:color w:val="3B3F66"/>
          <w:spacing w:val="10"/>
          <w:w w:val="68"/>
        </w:rPr>
        <w:t>.</w:t>
      </w:r>
      <w:r>
        <w:rPr>
          <w:rFonts w:ascii="Times New Roman" w:hAnsi="Times New Roman" w:cs="Times New Roman" w:eastAsia="Times New Roman"/>
          <w:sz w:val="37"/>
          <w:szCs w:val="37"/>
          <w:color w:val="282A7C"/>
          <w:spacing w:val="0"/>
          <w:w w:val="71"/>
        </w:rPr>
        <w:t>\.ııt1</w:t>
      </w:r>
      <w:r>
        <w:rPr>
          <w:rFonts w:ascii="Times New Roman" w:hAnsi="Times New Roman" w:cs="Times New Roman" w:eastAsia="Times New Roman"/>
          <w:sz w:val="37"/>
          <w:szCs w:val="37"/>
          <w:color w:val="282A7C"/>
          <w:spacing w:val="0"/>
          <w:w w:val="72"/>
        </w:rPr>
        <w:t>_</w:t>
      </w:r>
      <w:r>
        <w:rPr>
          <w:rFonts w:ascii="Times New Roman" w:hAnsi="Times New Roman" w:cs="Times New Roman" w:eastAsia="Times New Roman"/>
          <w:sz w:val="37"/>
          <w:szCs w:val="37"/>
          <w:color w:val="282A7C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464FA0"/>
          <w:spacing w:val="0"/>
          <w:w w:val="62"/>
        </w:rPr>
        <w:t>_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</w:rPr>
      </w:r>
    </w:p>
    <w:p>
      <w:pPr>
        <w:spacing w:before="0" w:after="0" w:line="260" w:lineRule="exact"/>
        <w:ind w:right="-20"/>
        <w:jc w:val="right"/>
        <w:tabs>
          <w:tab w:pos="980" w:val="left"/>
          <w:tab w:pos="1680" w:val="left"/>
          <w:tab w:pos="204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19"/>
          <w:szCs w:val="19"/>
          <w:color w:val="8082AE"/>
          <w:w w:val="262"/>
          <w:position w:val="-1"/>
        </w:rPr>
        <w:t>'-</w:t>
      </w:r>
      <w:r>
        <w:rPr>
          <w:rFonts w:ascii="Arial" w:hAnsi="Arial" w:cs="Arial" w:eastAsia="Arial"/>
          <w:sz w:val="19"/>
          <w:szCs w:val="19"/>
          <w:color w:val="8082AE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8082AE"/>
          <w:w w:val="100"/>
          <w:position w:val="-1"/>
        </w:rPr>
      </w:r>
      <w:r>
        <w:rPr>
          <w:rFonts w:ascii="Arial" w:hAnsi="Arial" w:cs="Arial" w:eastAsia="Arial"/>
          <w:sz w:val="23"/>
          <w:szCs w:val="23"/>
          <w:color w:val="363636"/>
          <w:w w:val="82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63636"/>
          <w:w w:val="100"/>
          <w:position w:val="-4"/>
        </w:rPr>
        <w:tab/>
      </w:r>
      <w:r>
        <w:rPr>
          <w:rFonts w:ascii="Arial" w:hAnsi="Arial" w:cs="Arial" w:eastAsia="Arial"/>
          <w:sz w:val="23"/>
          <w:szCs w:val="23"/>
          <w:color w:val="363636"/>
          <w:w w:val="100"/>
          <w:position w:val="-4"/>
        </w:rPr>
      </w:r>
      <w:r>
        <w:rPr>
          <w:rFonts w:ascii="Arial" w:hAnsi="Arial" w:cs="Arial" w:eastAsia="Arial"/>
          <w:sz w:val="23"/>
          <w:szCs w:val="23"/>
          <w:color w:val="727272"/>
          <w:w w:val="123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727272"/>
          <w:w w:val="100"/>
          <w:position w:val="-4"/>
        </w:rPr>
        <w:tab/>
      </w:r>
      <w:r>
        <w:rPr>
          <w:rFonts w:ascii="Arial" w:hAnsi="Arial" w:cs="Arial" w:eastAsia="Arial"/>
          <w:sz w:val="23"/>
          <w:szCs w:val="23"/>
          <w:color w:val="727272"/>
          <w:w w:val="100"/>
          <w:position w:val="-4"/>
        </w:rPr>
      </w:r>
      <w:r>
        <w:rPr>
          <w:rFonts w:ascii="Arial" w:hAnsi="Arial" w:cs="Arial" w:eastAsia="Arial"/>
          <w:sz w:val="28"/>
          <w:szCs w:val="28"/>
          <w:color w:val="8C8C8C"/>
          <w:spacing w:val="0"/>
          <w:w w:val="84"/>
          <w:position w:val="-4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50" w:lineRule="exact"/>
        <w:ind w:right="11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M.Fati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KESIMLI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right="471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727272"/>
          <w:spacing w:val="0"/>
          <w:w w:val="137"/>
        </w:rPr>
        <w:t>-.lt''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60" w:right="120"/>
          <w:cols w:num="2" w:equalWidth="0">
            <w:col w:w="6370" w:space="3251"/>
            <w:col w:w="181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auto"/>
        <w:ind w:left="3755" w:right="4419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.880001pt;margin-top:-15.76071pt;width:20.255626pt;height:58.5pt;mso-position-horizontal-relative:page;mso-position-vertical-relative:paragraph;z-index:-16960" type="#_x0000_t202" filled="f" stroked="f">
            <v:textbox inset="0,0,0,0">
              <w:txbxContent>
                <w:p>
                  <w:pPr>
                    <w:spacing w:before="0" w:after="0" w:line="1170" w:lineRule="exact"/>
                    <w:ind w:right="-216"/>
                    <w:jc w:val="left"/>
                    <w:rPr>
                      <w:rFonts w:ascii="Arial" w:hAnsi="Arial" w:cs="Arial" w:eastAsia="Arial"/>
                      <w:sz w:val="117"/>
                      <w:szCs w:val="117"/>
                    </w:rPr>
                  </w:pPr>
                  <w:rPr/>
                  <w:r>
                    <w:rPr>
                      <w:rFonts w:ascii="Arial" w:hAnsi="Arial" w:cs="Arial" w:eastAsia="Arial"/>
                      <w:sz w:val="117"/>
                      <w:szCs w:val="117"/>
                      <w:color w:val="282828"/>
                      <w:spacing w:val="0"/>
                      <w:w w:val="124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117"/>
                      <w:szCs w:val="11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4"/>
          <w:w w:val="100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2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6"/>
          <w:w w:val="103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97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306" w:lineRule="exact"/>
        <w:ind w:left="1008" w:right="-20"/>
        <w:jc w:val="left"/>
        <w:tabs>
          <w:tab w:pos="33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494.640015pt;margin-top:6.442715pt;width:17.520001pt;height:.1pt;mso-position-horizontal-relative:page;mso-position-vertical-relative:paragraph;z-index:-16970" coordorigin="9893,129" coordsize="350,2">
            <v:shape style="position:absolute;left:9893;top:129;width:350;height:2" coordorigin="9893,129" coordsize="350,0" path="m9893,129l10243,129e" filled="f" stroked="t" strokeweight="3.36pt" strokecolor="#484F4F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-5"/>
        </w:rPr>
        <w:t>IZMIR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5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4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5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5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5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5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5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4"/>
          <w:position w:val="5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left="749" w:right="-20"/>
        <w:jc w:val="left"/>
        <w:tabs>
          <w:tab w:pos="45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22"/>
          <w:szCs w:val="22"/>
          <w:color w:val="282828"/>
          <w:spacing w:val="0"/>
          <w:w w:val="68"/>
          <w:b/>
          <w:bCs/>
        </w:rPr>
        <w:t>BÜYÜKŞEHIR</w:t>
      </w:r>
      <w:r>
        <w:rPr>
          <w:rFonts w:ascii="Arial" w:hAnsi="Arial" w:cs="Arial" w:eastAsia="Arial"/>
          <w:sz w:val="22"/>
          <w:szCs w:val="22"/>
          <w:color w:val="282828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2"/>
          <w:szCs w:val="22"/>
          <w:color w:val="282828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4"/>
          <w:w w:val="100"/>
          <w:position w:val="6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6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6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5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2"/>
          <w:position w:val="6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792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82828"/>
          <w:spacing w:val="0"/>
          <w:w w:val="82"/>
        </w:rPr>
        <w:t>BELEDIYESI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40" w:lineRule="auto"/>
        <w:ind w:left="278" w:right="-20"/>
        <w:jc w:val="left"/>
        <w:tabs>
          <w:tab w:pos="1520" w:val="left"/>
          <w:tab w:pos="3240" w:val="left"/>
          <w:tab w:pos="5640" w:val="left"/>
          <w:tab w:pos="7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2"/>
        </w:rPr>
        <w:t>Ola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29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7"/>
          <w:w w:val="129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09.03.2017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1"/>
        </w:rPr>
        <w:t>!Bildi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5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1"/>
        </w:rPr>
        <w:t>im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  <w:t>12:14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  <w:t>tr'el: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7"/>
          <w:position w:val="0"/>
        </w:rPr>
        <w:t>293-88-00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288" w:right="-20"/>
        <w:jc w:val="left"/>
        <w:tabs>
          <w:tab w:pos="1520" w:val="left"/>
          <w:tab w:pos="3240" w:val="left"/>
          <w:tab w:pos="4480" w:val="left"/>
          <w:tab w:pos="5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  <w:t>09.03.2017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9"/>
          <w:w w:val="154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5"/>
          <w:position w:val="0"/>
        </w:rPr>
        <w:t>1568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  <w:t>[Bildirim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5"/>
          <w:position w:val="0"/>
        </w:rPr>
        <w:t>santral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28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35"/>
          <w:w w:val="12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6"/>
        </w:rPr>
        <w:t>KaraQajtla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6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5"/>
          <w:w w:val="9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Eskiİzmi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7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8"/>
          <w:w w:val="10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5"/>
        </w:rPr>
        <w:t>169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192" w:lineRule="exact"/>
        <w:ind w:left="288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"/>
          <w:w w:val="93"/>
          <w:position w:val="-1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85"/>
          <w:position w:val="-1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99"/>
          <w:position w:val="-1"/>
        </w:rPr>
        <w:t>ru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54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8"/>
          <w:w w:val="15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Karabaılla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Eskiizmi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2"/>
          <w:position w:val="-1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4"/>
          <w:w w:val="102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5"/>
          <w:position w:val="-1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4"/>
          <w:w w:val="105"/>
          <w:position w:val="-1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1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"/>
          <w:w w:val="111"/>
          <w:position w:val="-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62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4"/>
          <w:position w:val="-1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4"/>
          <w:w w:val="103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7"/>
          <w:position w:val="-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5"/>
          <w:w w:val="107"/>
          <w:position w:val="-1"/>
        </w:rPr>
        <w:t>6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8"/>
          <w:position w:val="-1"/>
        </w:rPr>
        <w:t>9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20" w:bottom="280" w:left="0" w:right="260"/>
        </w:sectPr>
      </w:pPr>
      <w:rPr/>
    </w:p>
    <w:p>
      <w:pPr>
        <w:spacing w:before="24" w:after="0" w:line="240" w:lineRule="auto"/>
        <w:ind w:left="278" w:right="-66"/>
        <w:jc w:val="left"/>
        <w:tabs>
          <w:tab w:pos="1520" w:val="left"/>
          <w:tab w:pos="43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</w:r>
      <w:r>
        <w:rPr>
          <w:rFonts w:ascii="Arial" w:hAnsi="Arial" w:cs="Arial" w:eastAsia="Arial"/>
          <w:sz w:val="16"/>
          <w:szCs w:val="16"/>
          <w:color w:val="282828"/>
          <w:spacing w:val="0"/>
          <w:w w:val="149"/>
        </w:rPr>
        <w:t>:</w:t>
      </w:r>
      <w:r>
        <w:rPr>
          <w:rFonts w:ascii="Arial" w:hAnsi="Arial" w:cs="Arial" w:eastAsia="Arial"/>
          <w:sz w:val="16"/>
          <w:szCs w:val="16"/>
          <w:color w:val="282828"/>
          <w:spacing w:val="45"/>
          <w:w w:val="14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6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9" w:after="0" w:line="192" w:lineRule="exact"/>
        <w:ind w:right="-20"/>
        <w:jc w:val="left"/>
        <w:tabs>
          <w:tab w:pos="1260" w:val="left"/>
          <w:tab w:pos="29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82828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u w:val="single" w:color="0000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u w:val="single" w:color="0000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u w:val="single" w:color="0000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u w:val="single" w:color="0000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:Dikkatsizli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5"/>
          <w:position w:val="-1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4"/>
          <w:position w:val="-1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5"/>
          <w:position w:val="-1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0" w:right="260"/>
          <w:cols w:num="2" w:equalWidth="0">
            <w:col w:w="5332" w:space="227"/>
            <w:col w:w="6101"/>
          </w:cols>
        </w:sectPr>
      </w:pPr>
      <w:rPr/>
    </w:p>
    <w:p>
      <w:pPr>
        <w:spacing w:before="24" w:after="0" w:line="254" w:lineRule="exact"/>
        <w:ind w:left="288" w:right="-20"/>
        <w:jc w:val="left"/>
        <w:tabs>
          <w:tab w:pos="3700" w:val="left"/>
          <w:tab w:pos="68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6.959991pt;margin-top:13.360197pt;width:34.874539pt;height:17pt;mso-position-horizontal-relative:page;mso-position-vertical-relative:paragraph;z-index:-16959" type="#_x0000_t202" filled="f" stroked="f">
            <v:textbox inset="0,0,0,0">
              <w:txbxContent>
                <w:p>
                  <w:pPr>
                    <w:spacing w:before="0" w:after="0" w:line="340" w:lineRule="exact"/>
                    <w:ind w:right="-91"/>
                    <w:jc w:val="left"/>
                    <w:tabs>
                      <w:tab w:pos="320" w:val="left"/>
                    </w:tabs>
                    <w:rPr>
                      <w:rFonts w:ascii="Arial" w:hAnsi="Arial" w:cs="Arial" w:eastAsia="Arial"/>
                      <w:sz w:val="34"/>
                      <w:szCs w:val="34"/>
                    </w:rPr>
                  </w:pPr>
                  <w:rPr/>
                  <w:r>
                    <w:rPr>
                      <w:rFonts w:ascii="Arial" w:hAnsi="Arial" w:cs="Arial" w:eastAsia="Arial"/>
                      <w:sz w:val="34"/>
                      <w:szCs w:val="34"/>
                      <w:spacing w:val="0"/>
                      <w:w w:val="63"/>
                    </w:rPr>
                    <w:t>ı</w:t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B8BAB8"/>
                      <w:spacing w:val="0"/>
                      <w:w w:val="332"/>
                    </w:rPr>
                    <w:t>-</w:t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5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5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5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4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5"/>
          <w:position w:val="4"/>
        </w:rPr>
        <w:t>jYapını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5"/>
          <w:position w:val="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6"/>
          <w:w w:val="95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4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1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3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3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4"/>
          <w:position w:val="-3"/>
        </w:rPr>
        <w:t>Mesken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52" w:lineRule="exact"/>
        <w:ind w:left="3734" w:right="-20"/>
        <w:jc w:val="left"/>
        <w:tabs>
          <w:tab w:pos="62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1"/>
        </w:rPr>
        <w:t>Bctonarıne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Kal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.i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8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1"/>
        </w:rPr>
        <w:t>lik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91"/>
          <w:position w:val="1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90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3"/>
          <w:position w:val="1"/>
        </w:rPr>
        <w:t>ger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92" w:lineRule="exact"/>
        <w:ind w:left="4099" w:right="-20"/>
        <w:jc w:val="left"/>
        <w:tabs>
          <w:tab w:pos="4540" w:val="left"/>
          <w:tab w:pos="5140" w:val="left"/>
          <w:tab w:pos="5660" w:val="left"/>
          <w:tab w:pos="68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282828"/>
          <w:spacing w:val="0"/>
          <w:w w:val="100"/>
          <w:position w:val="5"/>
        </w:rPr>
        <w:t>X</w:t>
      </w:r>
      <w:r>
        <w:rPr>
          <w:rFonts w:ascii="Times New Roman" w:hAnsi="Times New Roman" w:cs="Times New Roman" w:eastAsia="Times New Roman"/>
          <w:sz w:val="13"/>
          <w:szCs w:val="13"/>
          <w:color w:val="282828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282828"/>
          <w:spacing w:val="0"/>
          <w:w w:val="100"/>
          <w:position w:val="5"/>
        </w:rPr>
      </w:r>
      <w:r>
        <w:rPr>
          <w:rFonts w:ascii="Arial" w:hAnsi="Arial" w:cs="Arial" w:eastAsia="Arial"/>
          <w:sz w:val="34"/>
          <w:szCs w:val="34"/>
          <w:color w:val="282828"/>
          <w:spacing w:val="0"/>
          <w:w w:val="63"/>
          <w:position w:val="-6"/>
        </w:rPr>
        <w:t>ı</w:t>
      </w:r>
      <w:r>
        <w:rPr>
          <w:rFonts w:ascii="Arial" w:hAnsi="Arial" w:cs="Arial" w:eastAsia="Arial"/>
          <w:sz w:val="34"/>
          <w:szCs w:val="34"/>
          <w:color w:val="282828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34"/>
          <w:szCs w:val="34"/>
          <w:color w:val="282828"/>
          <w:spacing w:val="0"/>
          <w:w w:val="100"/>
          <w:position w:val="-6"/>
        </w:rPr>
      </w:r>
      <w:r>
        <w:rPr>
          <w:rFonts w:ascii="Arial" w:hAnsi="Arial" w:cs="Arial" w:eastAsia="Arial"/>
          <w:sz w:val="34"/>
          <w:szCs w:val="34"/>
          <w:color w:val="3F3F3F"/>
          <w:spacing w:val="0"/>
          <w:w w:val="63"/>
          <w:position w:val="-6"/>
        </w:rPr>
        <w:t>ı</w:t>
      </w:r>
      <w:r>
        <w:rPr>
          <w:rFonts w:ascii="Arial" w:hAnsi="Arial" w:cs="Arial" w:eastAsia="Arial"/>
          <w:sz w:val="34"/>
          <w:szCs w:val="34"/>
          <w:color w:val="3F3F3F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34"/>
          <w:szCs w:val="34"/>
          <w:color w:val="3F3F3F"/>
          <w:spacing w:val="0"/>
          <w:w w:val="100"/>
          <w:position w:val="-6"/>
        </w:rPr>
      </w:r>
      <w:r>
        <w:rPr>
          <w:rFonts w:ascii="Arial" w:hAnsi="Arial" w:cs="Arial" w:eastAsia="Arial"/>
          <w:sz w:val="34"/>
          <w:szCs w:val="34"/>
          <w:color w:val="797979"/>
          <w:spacing w:val="0"/>
          <w:w w:val="31"/>
          <w:position w:val="-6"/>
        </w:rPr>
        <w:t>ı</w:t>
      </w:r>
      <w:r>
        <w:rPr>
          <w:rFonts w:ascii="Arial" w:hAnsi="Arial" w:cs="Arial" w:eastAsia="Arial"/>
          <w:sz w:val="34"/>
          <w:szCs w:val="34"/>
          <w:color w:val="797979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34"/>
          <w:szCs w:val="34"/>
          <w:color w:val="797979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3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3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3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3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3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3"/>
          <w:position w:val="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63" w:lineRule="exact"/>
        <w:ind w:left="278" w:right="-20"/>
        <w:jc w:val="left"/>
        <w:tabs>
          <w:tab w:pos="2220" w:val="left"/>
          <w:tab w:pos="5820" w:val="left"/>
          <w:tab w:pos="72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10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1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7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10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16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9"/>
        </w:rPr>
        <w:t>Sahibi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9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9"/>
        </w:rPr>
        <w:t>Mehmet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9"/>
        </w:rPr>
        <w:t>Emi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7"/>
          <w:position w:val="9"/>
        </w:rPr>
        <w:t>HEPBiRLiKLER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9"/>
        </w:rPr>
      </w:r>
      <w:r>
        <w:rPr>
          <w:rFonts w:ascii="Arial" w:hAnsi="Arial" w:cs="Arial" w:eastAsia="Arial"/>
          <w:sz w:val="45"/>
          <w:szCs w:val="45"/>
          <w:color w:val="282828"/>
          <w:spacing w:val="0"/>
          <w:w w:val="47"/>
          <w:position w:val="0"/>
        </w:rPr>
        <w:t>ı</w:t>
      </w:r>
      <w:r>
        <w:rPr>
          <w:rFonts w:ascii="Arial" w:hAnsi="Arial" w:cs="Arial" w:eastAsia="Arial"/>
          <w:sz w:val="45"/>
          <w:szCs w:val="45"/>
          <w:color w:val="28282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5"/>
          <w:szCs w:val="45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9"/>
        </w:rPr>
        <w:t>Kiracı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9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9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29"/>
          <w:position w:val="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5"/>
          <w:w w:val="129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9"/>
        </w:rPr>
        <w:t>Mehmet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9"/>
        </w:rPr>
        <w:t>Emi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5"/>
          <w:position w:val="9"/>
        </w:rPr>
        <w:t>HEPBiRLiKLER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43" w:lineRule="exact"/>
        <w:ind w:left="223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A.Gali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6"/>
        </w:rPr>
        <w:t>KEVEK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0" w:right="260"/>
        </w:sectPr>
      </w:pPr>
      <w:rPr/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78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17"/>
        </w:rPr>
        <w:t>9iden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0"/>
          <w:w w:val="12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192" w:lineRule="exact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6"/>
          <w:position w:val="-1"/>
        </w:rPr>
        <w:t>713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3" w:after="0" w:line="240" w:lineRule="auto"/>
        <w:ind w:right="-20"/>
        <w:jc w:val="left"/>
        <w:tabs>
          <w:tab w:pos="30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rvıkı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2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16"/>
          <w:w w:val="12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12:15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12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3"/>
          <w:w w:val="1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12"/>
        </w:rPr>
        <w:t>12:18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0" w:right="260"/>
          <w:cols w:num="3" w:equalWidth="0">
            <w:col w:w="724" w:space="1513"/>
            <w:col w:w="1732" w:space="821"/>
            <w:col w:w="6870"/>
          </w:cols>
        </w:sectPr>
      </w:pPr>
      <w:rPr/>
    </w:p>
    <w:p>
      <w:pPr>
        <w:spacing w:before="0" w:after="0" w:line="282" w:lineRule="exact"/>
        <w:ind w:left="293" w:right="-20"/>
        <w:jc w:val="left"/>
        <w:tabs>
          <w:tab w:pos="4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2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2"/>
          <w:position w:val="-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4" w:after="0" w:line="240" w:lineRule="auto"/>
        <w:ind w:left="4785" w:right="4838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9" w:after="0" w:line="271" w:lineRule="auto"/>
        <w:ind w:left="2246" w:right="4499" w:firstLine="2568"/>
        <w:jc w:val="left"/>
        <w:tabs>
          <w:tab w:pos="4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4"/>
        </w:rPr>
        <w:t>Emniyet-Jandarma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2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0" w:right="260"/>
        </w:sectPr>
      </w:pPr>
      <w:rPr/>
    </w:p>
    <w:p>
      <w:pPr>
        <w:spacing w:before="10" w:after="0" w:line="247" w:lineRule="auto"/>
        <w:ind w:left="2246" w:right="1015" w:firstLine="-1968"/>
        <w:jc w:val="left"/>
        <w:tabs>
          <w:tab w:pos="22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r.rdımcı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82"/>
        </w:rPr>
        <w:t>.,_,ıkı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8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0"/>
          <w:w w:val="8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223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192" w:lineRule="exact"/>
        <w:ind w:left="2246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7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5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0" w:right="260"/>
          <w:cols w:num="2" w:equalWidth="0">
            <w:col w:w="4223" w:space="568"/>
            <w:col w:w="6869"/>
          </w:cols>
        </w:sectPr>
      </w:pPr>
      <w:rPr/>
    </w:p>
    <w:p>
      <w:pPr>
        <w:spacing w:before="29" w:after="0" w:line="240" w:lineRule="auto"/>
        <w:ind w:left="278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12"/>
        </w:rPr>
        <w:t>Playı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4"/>
          <w:w w:val="1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4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verine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9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4"/>
          <w:w w:val="10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5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192" w:lineRule="exact"/>
        <w:ind w:left="256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Söndürınede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0" w:right="260"/>
          <w:cols w:num="2" w:equalWidth="0">
            <w:col w:w="2153" w:space="94"/>
            <w:col w:w="9413"/>
          </w:cols>
        </w:sectPr>
      </w:pPr>
      <w:rPr/>
    </w:p>
    <w:p>
      <w:pPr>
        <w:spacing w:before="28" w:after="0" w:line="240" w:lineRule="auto"/>
        <w:ind w:left="329" w:right="-20"/>
        <w:jc w:val="left"/>
        <w:tabs>
          <w:tab w:pos="4800" w:val="left"/>
          <w:tab w:pos="6720" w:val="left"/>
          <w:tab w:pos="83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6pt;margin-top:6.483471pt;width:83.001837pt;height:22.5pt;mso-position-horizontal-relative:page;mso-position-vertical-relative:paragraph;z-index:-16958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tabs>
                      <w:tab w:pos="1580" w:val="left"/>
                    </w:tabs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Arial" w:hAnsi="Arial" w:cs="Arial" w:eastAsia="Arial"/>
                      <w:sz w:val="45"/>
                      <w:szCs w:val="45"/>
                      <w:color w:val="3F3F3F"/>
                      <w:spacing w:val="0"/>
                      <w:w w:val="66"/>
                    </w:rPr>
                    <w:t>ı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3F3F3F"/>
                      <w:spacing w:val="-75"/>
                      <w:w w:val="66"/>
                    </w:rPr>
                    <w:t> 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3F3F3F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3F3F3F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4D4D4D"/>
                      <w:spacing w:val="0"/>
                      <w:w w:val="66"/>
                    </w:rPr>
                    <w:t>ı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17"/>
          <w:position w:val="1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3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16"/>
          <w:position w:val="0"/>
        </w:rPr>
        <w:t>Sum3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  <w:t>IKöpükKg.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8"/>
          <w:w w:val="40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2"/>
          <w:position w:val="0"/>
        </w:rPr>
        <w:t>K.K.T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3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2"/>
          <w:position w:val="0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92" w:lineRule="exact"/>
        <w:ind w:left="223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Mehmet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Emi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6"/>
          <w:position w:val="-1"/>
        </w:rPr>
        <w:t>HEPBİRLiKLER'e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0"/>
          <w:w w:val="10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ait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evi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merdive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boşluğunda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adet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klima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dı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6"/>
          <w:position w:val="-1"/>
        </w:rPr>
        <w:t>ünitesi,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7"/>
          <w:w w:val="106"/>
          <w:position w:val="-1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6"/>
          <w:position w:val="-1"/>
        </w:rPr>
        <w:t>adet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6"/>
          <w:w w:val="10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bebe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4"/>
          <w:position w:val="-1"/>
        </w:rPr>
        <w:t>arabası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0" w:right="260"/>
        </w:sectPr>
      </w:pPr>
      <w:rPr/>
    </w:p>
    <w:p>
      <w:pPr>
        <w:spacing w:before="14" w:after="0" w:line="192" w:lineRule="exact"/>
        <w:ind w:left="329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10"/>
          <w:position w:val="-1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41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10"/>
          <w:position w:val="-1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4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10"/>
          <w:position w:val="-1"/>
        </w:rPr>
        <w:t>ısme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1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2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10"/>
          <w:position w:val="-1"/>
        </w:rPr>
        <w:t>yanmak;binanı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1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12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duvarları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islenme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5"/>
          <w:position w:val="-1"/>
        </w:rPr>
        <w:t>görmüştür.Neytulla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5"/>
          <w:position w:val="-1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5"/>
          <w:w w:val="10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ACAR'a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ait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muhteli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tekstil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giyim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3"/>
          <w:position w:val="-1"/>
        </w:rPr>
        <w:t>eşyaları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0" w:right="260"/>
          <w:cols w:num="2" w:equalWidth="0">
            <w:col w:w="1851" w:space="436"/>
            <w:col w:w="9373"/>
          </w:cols>
        </w:sectPr>
      </w:pPr>
      <w:rPr/>
    </w:p>
    <w:p>
      <w:pPr>
        <w:spacing w:before="14" w:after="0" w:line="240" w:lineRule="auto"/>
        <w:ind w:left="298" w:right="-20"/>
        <w:jc w:val="left"/>
        <w:tabs>
          <w:tab w:pos="22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amame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6"/>
        </w:rPr>
        <w:t>görmüştür.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240" w:lineRule="auto"/>
        <w:ind w:left="225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6"/>
        </w:rPr>
        <w:t>Zarar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4"/>
          <w:w w:val="10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6"/>
        </w:rPr>
        <w:t>1000,00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6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Eşyada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Zarar:3000,0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Zarar:4000,0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5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3" w:lineRule="auto"/>
        <w:ind w:left="268" w:right="91" w:firstLine="1994"/>
        <w:jc w:val="right"/>
        <w:tabs>
          <w:tab w:pos="2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29"/>
        </w:rPr>
        <w:t>angı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2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1"/>
          <w:w w:val="12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4"/>
        </w:rPr>
        <w:t>başlangıcının;zemi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3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zemin.katında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merdive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2"/>
        </w:rPr>
        <w:t>boşluğunda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plduğ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soruşturmuda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belirlenemeye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kişile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1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Uştlrüle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merdive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boşluğunu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altındaki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pamu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bez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parçalarını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4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40" w:lineRule="auto"/>
        <w:ind w:left="223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95"/>
        </w:rPr>
        <w:t>jrıeticesinde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6"/>
        </w:rPr>
        <w:t>varıldı.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93" w:lineRule="exact"/>
        <w:ind w:left="298" w:right="-20"/>
        <w:jc w:val="left"/>
        <w:tabs>
          <w:tab w:pos="2220" w:val="left"/>
          <w:tab w:pos="69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87"/>
        </w:rPr>
        <w:t>IŞirkcLi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9"/>
          <w:w w:val="8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13"/>
          <w:w w:val="103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Bedel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17" w:lineRule="exact"/>
        <w:ind w:left="29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4"/>
          <w:szCs w:val="24"/>
          <w:color w:val="3F3F3F"/>
          <w:w w:val="54"/>
          <w:i/>
          <w:position w:val="-2"/>
        </w:rPr>
        <w:t>p</w:t>
      </w:r>
      <w:r>
        <w:rPr>
          <w:rFonts w:ascii="Arial" w:hAnsi="Arial" w:cs="Arial" w:eastAsia="Arial"/>
          <w:sz w:val="24"/>
          <w:szCs w:val="24"/>
          <w:color w:val="3F3F3F"/>
          <w:spacing w:val="-31"/>
          <w:w w:val="53"/>
          <w:i/>
          <w:position w:val="-2"/>
        </w:rPr>
        <w:t>,</w:t>
      </w:r>
      <w:r>
        <w:rPr>
          <w:rFonts w:ascii="Arial" w:hAnsi="Arial" w:cs="Arial" w:eastAsia="Arial"/>
          <w:sz w:val="24"/>
          <w:szCs w:val="24"/>
          <w:color w:val="5D5D5D"/>
          <w:spacing w:val="0"/>
          <w:w w:val="66"/>
          <w:i/>
          <w:position w:val="-2"/>
        </w:rPr>
        <w:t>·</w:t>
      </w:r>
      <w:r>
        <w:rPr>
          <w:rFonts w:ascii="Arial" w:hAnsi="Arial" w:cs="Arial" w:eastAsia="Arial"/>
          <w:sz w:val="24"/>
          <w:szCs w:val="24"/>
          <w:color w:val="5D5D5D"/>
          <w:spacing w:val="0"/>
          <w:w w:val="100"/>
          <w:i/>
          <w:position w:val="-2"/>
        </w:rPr>
        <w:t> </w:t>
      </w:r>
      <w:r>
        <w:rPr>
          <w:rFonts w:ascii="Arial" w:hAnsi="Arial" w:cs="Arial" w:eastAsia="Arial"/>
          <w:sz w:val="24"/>
          <w:szCs w:val="24"/>
          <w:color w:val="5D5D5D"/>
          <w:spacing w:val="14"/>
          <w:w w:val="100"/>
          <w:i/>
          <w:position w:val="-2"/>
        </w:rPr>
        <w:t> </w:t>
      </w:r>
      <w:r>
        <w:rPr>
          <w:rFonts w:ascii="Arial" w:hAnsi="Arial" w:cs="Arial" w:eastAsia="Arial"/>
          <w:sz w:val="24"/>
          <w:szCs w:val="24"/>
          <w:color w:val="CACACA"/>
          <w:spacing w:val="0"/>
          <w:w w:val="80"/>
          <w:position w:val="-2"/>
        </w:rPr>
        <w:t>·</w:t>
      </w:r>
      <w:r>
        <w:rPr>
          <w:rFonts w:ascii="Arial" w:hAnsi="Arial" w:cs="Arial" w:eastAsia="Arial"/>
          <w:sz w:val="24"/>
          <w:szCs w:val="24"/>
          <w:color w:val="CACACA"/>
          <w:spacing w:val="3"/>
          <w:w w:val="8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2"/>
        </w:rPr>
        <w:t>'Jereç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2"/>
          <w:position w:val="-2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46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155"/>
          <w:w w:val="290"/>
          <w:position w:val="4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3"/>
          <w:position w:val="-1"/>
        </w:rPr>
        <w:t>Yaugın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6"/>
          <w:w w:val="100"/>
          <w:position w:val="4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er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"/>
          <w:w w:val="116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40"/>
          <w:w w:val="105"/>
          <w:position w:val="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15"/>
          <w:position w:val="-1"/>
        </w:rPr>
        <w:t>ımeTe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17"/>
          <w:w w:val="116"/>
          <w:position w:val="-1"/>
        </w:rPr>
        <w:t>s</w:t>
      </w:r>
      <w:r>
        <w:rPr>
          <w:rFonts w:ascii="Arial" w:hAnsi="Arial" w:cs="Arial" w:eastAsia="Arial"/>
          <w:sz w:val="23"/>
          <w:szCs w:val="23"/>
          <w:color w:val="282828"/>
          <w:spacing w:val="-57"/>
          <w:w w:val="118"/>
          <w:position w:val="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15"/>
          <w:position w:val="-1"/>
        </w:rPr>
        <w:t>ım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307" w:right="-20"/>
        <w:jc w:val="left"/>
        <w:tabs>
          <w:tab w:pos="22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Emi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7"/>
        </w:rPr>
        <w:t>HEPBiRLİKLERE'e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5"/>
        </w:rPr>
        <w:t>edildi.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8" w:after="0" w:line="240" w:lineRule="auto"/>
        <w:ind w:left="307" w:right="-20"/>
        <w:jc w:val="left"/>
        <w:tabs>
          <w:tab w:pos="2240" w:val="left"/>
          <w:tab w:pos="62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96"/>
        </w:rPr>
        <w:t>Ta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rih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09.03.20.17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34"/>
        </w:rPr>
        <w:t>aati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3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4"/>
        </w:rPr>
        <w:t>12:45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04" w:lineRule="exact"/>
        <w:ind w:left="384" w:right="-20"/>
        <w:jc w:val="left"/>
        <w:tabs>
          <w:tab w:pos="1080" w:val="left"/>
          <w:tab w:pos="1600" w:val="left"/>
          <w:tab w:pos="88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Yeniçamlı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1"/>
          <w:position w:val="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3" w:after="0" w:line="179" w:lineRule="exact"/>
        <w:ind w:left="2386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2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2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2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2"/>
          <w:position w:val="-1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95" w:lineRule="exact"/>
        <w:ind w:left="4886" w:right="-20"/>
        <w:jc w:val="left"/>
        <w:tabs>
          <w:tab w:pos="8820" w:val="left"/>
        </w:tabs>
        <w:rPr>
          <w:rFonts w:ascii="Times New Roman" w:hAnsi="Times New Roman" w:cs="Times New Roman" w:eastAsia="Times New Roman"/>
          <w:sz w:val="43"/>
          <w:szCs w:val="4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.68pt;margin-top:19.789049pt;width:5.20416pt;height:6pt;mso-position-horizontal-relative:page;mso-position-vertical-relative:paragraph;z-index:-16957" type="#_x0000_t202" filled="f" stroked="f">
            <v:textbox inset="0,0,0,0">
              <w:txbxContent>
                <w:p>
                  <w:pPr>
                    <w:spacing w:before="0" w:after="0" w:line="120" w:lineRule="exact"/>
                    <w:ind w:right="-58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Pr/>
                  <w:r>
                    <w:rPr>
                      <w:rFonts w:ascii="Arial" w:hAnsi="Arial" w:cs="Arial" w:eastAsia="Arial"/>
                      <w:sz w:val="12"/>
                      <w:szCs w:val="12"/>
                      <w:color w:val="282828"/>
                      <w:spacing w:val="0"/>
                      <w:w w:val="156"/>
                    </w:rPr>
                    <w:t>o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4.320007pt;margin-top:19.761436pt;width:211.043241pt;height:70.5pt;mso-position-horizontal-relative:page;mso-position-vertical-relative:paragraph;z-index:-16956" type="#_x0000_t202" filled="f" stroked="f">
            <v:textbox inset="0,0,0,0">
              <w:txbxContent>
                <w:p>
                  <w:pPr>
                    <w:spacing w:before="0" w:after="0" w:line="1410" w:lineRule="exact"/>
                    <w:ind w:right="-251"/>
                    <w:jc w:val="left"/>
                    <w:tabs>
                      <w:tab w:pos="4140" w:val="left"/>
                    </w:tabs>
                    <w:rPr>
                      <w:rFonts w:ascii="Times New Roman" w:hAnsi="Times New Roman" w:cs="Times New Roman" w:eastAsia="Times New Roman"/>
                      <w:sz w:val="141"/>
                      <w:szCs w:val="14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1"/>
                      <w:szCs w:val="131"/>
                      <w:color w:val="3F447E"/>
                      <w:spacing w:val="14"/>
                      <w:w w:val="100"/>
                      <w:i/>
                      <w:position w:val="4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131"/>
                      <w:szCs w:val="131"/>
                      <w:color w:val="3F447E"/>
                      <w:spacing w:val="0"/>
                      <w:w w:val="100"/>
                      <w:i/>
                      <w:position w:val="4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131"/>
                      <w:szCs w:val="131"/>
                      <w:color w:val="3F447E"/>
                      <w:spacing w:val="-293"/>
                      <w:w w:val="100"/>
                      <w:i/>
                      <w:position w:val="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31"/>
                      <w:szCs w:val="131"/>
                      <w:color w:val="3F447E"/>
                      <w:spacing w:val="0"/>
                      <w:w w:val="100"/>
                      <w:i/>
                      <w:position w:val="4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31"/>
                      <w:szCs w:val="131"/>
                      <w:color w:val="3F447E"/>
                      <w:spacing w:val="0"/>
                      <w:w w:val="100"/>
                      <w:i/>
                      <w:position w:val="4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41"/>
                      <w:szCs w:val="141"/>
                      <w:color w:val="90908E"/>
                      <w:spacing w:val="-338"/>
                      <w:w w:val="56"/>
                      <w:position w:val="-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41"/>
                      <w:szCs w:val="14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76pt;margin-top:11.582635pt;width:7.84098pt;height:10.5pt;mso-position-horizontal-relative:page;mso-position-vertical-relative:paragraph;z-index:-16954" type="#_x0000_t202" filled="f" stroked="f">
            <v:textbox inset="0,0,0,0">
              <w:txbxContent>
                <w:p>
                  <w:pPr>
                    <w:spacing w:before="0" w:after="0" w:line="210" w:lineRule="exact"/>
                    <w:ind w:right="-72"/>
                    <w:jc w:val="left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  <w:rPr/>
                  <w:r>
                    <w:rPr>
                      <w:rFonts w:ascii="Arial" w:hAnsi="Arial" w:cs="Arial" w:eastAsia="Arial"/>
                      <w:sz w:val="21"/>
                      <w:szCs w:val="21"/>
                      <w:color w:val="282828"/>
                      <w:spacing w:val="0"/>
                      <w:w w:val="100"/>
                    </w:rPr>
                    <w:t>·o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13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13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5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13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30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1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13"/>
        </w:rPr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0"/>
          <w:w w:val="100"/>
          <w:position w:val="-1"/>
        </w:rPr>
        <w:t>13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43"/>
          <w:szCs w:val="43"/>
          <w:color w:val="282828"/>
          <w:spacing w:val="0"/>
          <w:w w:val="50"/>
          <w:position w:val="-1"/>
        </w:rPr>
        <w:t>aybJıW7</w:t>
      </w:r>
      <w:r>
        <w:rPr>
          <w:rFonts w:ascii="Times New Roman" w:hAnsi="Times New Roman" w:cs="Times New Roman" w:eastAsia="Times New Roman"/>
          <w:sz w:val="43"/>
          <w:szCs w:val="43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595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282828"/>
          <w:spacing w:val="0"/>
          <w:w w:val="100"/>
          <w:i/>
        </w:rPr>
        <w:t>.o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21" w:lineRule="exact"/>
        <w:ind w:left="2304" w:right="-20"/>
        <w:jc w:val="left"/>
        <w:rPr>
          <w:rFonts w:ascii="Times New Roman" w:hAnsi="Times New Roman" w:cs="Times New Roman" w:eastAsia="Times New Roman"/>
          <w:sz w:val="50"/>
          <w:szCs w:val="50"/>
        </w:rPr>
      </w:pPr>
      <w:rPr/>
      <w:r>
        <w:rPr/>
        <w:pict>
          <v:group style="position:absolute;margin-left:431.90567pt;margin-top:22.724251pt;width:.1pt;height:13.222657pt;mso-position-horizontal-relative:page;mso-position-vertical-relative:paragraph;z-index:-16968" coordorigin="8638,454" coordsize="2,264">
            <v:shape style="position:absolute;left:8638;top:454;width:2;height:264" coordorigin="8638,454" coordsize="0,264" path="m8638,719l8638,454e" filled="f" stroked="t" strokeweight="2.0113pt" strokecolor="#EDEDED">
              <v:path arrowok="t"/>
            </v:shape>
          </v:group>
          <w10:wrap type="none"/>
        </w:pict>
      </w:r>
      <w:r>
        <w:rPr/>
        <w:pict>
          <v:group style="position:absolute;margin-left:510.356018pt;margin-top:3.222356pt;width:4.359001pt;height:74.849998pt;mso-position-horizontal-relative:page;mso-position-vertical-relative:paragraph;z-index:-16967" coordorigin="10207,64" coordsize="87,1497">
            <v:group style="position:absolute;left:10266;top:93;width:2;height:1050" coordorigin="10266,93" coordsize="2,1050">
              <v:shape style="position:absolute;left:10266;top:93;width:2;height:1050" coordorigin="10266,93" coordsize="0,1050" path="m10266,1143l10266,93e" filled="f" stroked="t" strokeweight="2.83pt" strokecolor="#EDEDED">
                <v:path arrowok="t"/>
              </v:shape>
            </v:group>
            <v:group style="position:absolute;left:10248;top:862;width:2;height:658" coordorigin="10248,862" coordsize="2,658">
              <v:shape style="position:absolute;left:10248;top:862;width:2;height:658" coordorigin="10248,862" coordsize="0,658" path="m10248,1520l10248,862e" filled="f" stroked="t" strokeweight="4.1055pt" strokecolor="#EDEDED">
                <v:path arrowok="t"/>
              </v:shape>
            </v:group>
            <v:group style="position:absolute;left:10260;top:769;width:2;height:505" coordorigin="10260,769" coordsize="2,505">
              <v:shape style="position:absolute;left:10260;top:769;width:2;height:505" coordorigin="10260,769" coordsize="0,505" path="m10260,1273l10260,769e" filled="f" stroked="t" strokeweight="2.76474pt" strokecolor="#ED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50"/>
          <w:szCs w:val="50"/>
          <w:color w:val="4D4D4D"/>
          <w:spacing w:val="-106"/>
          <w:w w:val="74"/>
          <w:position w:val="-5"/>
        </w:rPr>
        <w:t>1</w:t>
      </w:r>
      <w:r>
        <w:rPr>
          <w:rFonts w:ascii="Times New Roman" w:hAnsi="Times New Roman" w:cs="Times New Roman" w:eastAsia="Times New Roman"/>
          <w:sz w:val="50"/>
          <w:szCs w:val="50"/>
          <w:color w:val="3F3F3F"/>
          <w:spacing w:val="0"/>
          <w:w w:val="178"/>
          <w:position w:val="-5"/>
        </w:rPr>
        <w:t>.</w:t>
      </w:r>
      <w:r>
        <w:rPr>
          <w:rFonts w:ascii="Times New Roman" w:hAnsi="Times New Roman" w:cs="Times New Roman" w:eastAsia="Times New Roman"/>
          <w:sz w:val="50"/>
          <w:szCs w:val="50"/>
          <w:color w:val="000000"/>
          <w:spacing w:val="0"/>
          <w:w w:val="100"/>
          <w:position w:val="0"/>
        </w:rPr>
      </w:r>
    </w:p>
    <w:p>
      <w:pPr>
        <w:spacing w:before="0" w:after="0" w:line="902" w:lineRule="atLeast"/>
        <w:ind w:left="2947" w:right="-20"/>
        <w:jc w:val="left"/>
        <w:tabs>
          <w:tab w:pos="4800" w:val="left"/>
          <w:tab w:pos="862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30"/>
        </w:rPr>
        <w:t>Grupla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3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7"/>
          <w:w w:val="13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30"/>
        </w:rPr>
        <w:t>AJıiri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2"/>
        </w:rPr>
        <w:t>İ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"/>
          <w:w w:val="100"/>
          <w:position w:val="2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2"/>
        </w:rPr>
        <w:t>f.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2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2"/>
        </w:rPr>
        <w:t>vuşu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2"/>
        </w:rPr>
      </w:r>
      <w:r>
        <w:rPr>
          <w:rFonts w:ascii="Arial" w:hAnsi="Arial" w:cs="Arial" w:eastAsia="Arial"/>
          <w:sz w:val="20"/>
          <w:szCs w:val="20"/>
          <w:color w:val="B8BAB8"/>
          <w:spacing w:val="-19"/>
          <w:w w:val="68"/>
          <w:i/>
          <w:position w:val="2"/>
        </w:rPr>
        <w:t>:</w:t>
      </w:r>
      <w:r>
        <w:rPr>
          <w:rFonts w:ascii="Arial" w:hAnsi="Arial" w:cs="Arial" w:eastAsia="Arial"/>
          <w:sz w:val="20"/>
          <w:szCs w:val="20"/>
          <w:color w:val="5D5D5D"/>
          <w:spacing w:val="0"/>
          <w:w w:val="47"/>
          <w:i/>
          <w:position w:val="2"/>
        </w:rPr>
        <w:t>·1</w:t>
      </w:r>
      <w:r>
        <w:rPr>
          <w:rFonts w:ascii="Arial" w:hAnsi="Arial" w:cs="Arial" w:eastAsia="Arial"/>
          <w:sz w:val="20"/>
          <w:szCs w:val="20"/>
          <w:color w:val="5D5D5D"/>
          <w:spacing w:val="0"/>
          <w:w w:val="100"/>
          <w:i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5D5D5D"/>
          <w:spacing w:val="-18"/>
          <w:w w:val="100"/>
          <w:i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5D5D5D"/>
          <w:spacing w:val="0"/>
          <w:w w:val="69"/>
          <w:position w:val="2"/>
        </w:rPr>
        <w:t>fi</w:t>
      </w:r>
      <w:r>
        <w:rPr>
          <w:rFonts w:ascii="Arial" w:hAnsi="Arial" w:cs="Arial" w:eastAsia="Arial"/>
          <w:sz w:val="20"/>
          <w:szCs w:val="20"/>
          <w:color w:val="5D5D5D"/>
          <w:spacing w:val="-7"/>
          <w:w w:val="69"/>
          <w:position w:val="2"/>
        </w:rPr>
        <w:t>ı</w:t>
      </w:r>
      <w:r>
        <w:rPr>
          <w:rFonts w:ascii="Arial" w:hAnsi="Arial" w:cs="Arial" w:eastAsia="Arial"/>
          <w:sz w:val="20"/>
          <w:szCs w:val="20"/>
          <w:color w:val="5D5D5D"/>
          <w:spacing w:val="0"/>
          <w:w w:val="69"/>
          <w:position w:val="2"/>
        </w:rPr>
        <w:t>i.</w:t>
      </w:r>
      <w:r>
        <w:rPr>
          <w:rFonts w:ascii="Arial" w:hAnsi="Arial" w:cs="Arial" w:eastAsia="Arial"/>
          <w:sz w:val="20"/>
          <w:szCs w:val="20"/>
          <w:color w:val="5D5D5D"/>
          <w:spacing w:val="-10"/>
          <w:w w:val="69"/>
          <w:position w:val="2"/>
        </w:rPr>
        <w:t>x</w:t>
      </w:r>
      <w:r>
        <w:rPr>
          <w:rFonts w:ascii="Arial" w:hAnsi="Arial" w:cs="Arial" w:eastAsia="Arial"/>
          <w:sz w:val="20"/>
          <w:szCs w:val="20"/>
          <w:color w:val="5D5D5D"/>
          <w:spacing w:val="-32"/>
          <w:w w:val="69"/>
          <w:position w:val="2"/>
        </w:rPr>
        <w:t>,</w:t>
      </w:r>
      <w:r>
        <w:rPr>
          <w:rFonts w:ascii="Arial" w:hAnsi="Arial" w:cs="Arial" w:eastAsia="Arial"/>
          <w:sz w:val="20"/>
          <w:szCs w:val="20"/>
          <w:color w:val="797979"/>
          <w:spacing w:val="0"/>
          <w:w w:val="69"/>
          <w:position w:val="2"/>
        </w:rPr>
        <w:t>e</w:t>
      </w:r>
      <w:r>
        <w:rPr>
          <w:rFonts w:ascii="Arial" w:hAnsi="Arial" w:cs="Arial" w:eastAsia="Arial"/>
          <w:sz w:val="20"/>
          <w:szCs w:val="20"/>
          <w:color w:val="797979"/>
          <w:spacing w:val="0"/>
          <w:w w:val="69"/>
          <w:position w:val="2"/>
        </w:rPr>
        <w:t>   </w:t>
      </w:r>
      <w:r>
        <w:rPr>
          <w:rFonts w:ascii="Arial" w:hAnsi="Arial" w:cs="Arial" w:eastAsia="Arial"/>
          <w:sz w:val="20"/>
          <w:szCs w:val="20"/>
          <w:color w:val="797979"/>
          <w:spacing w:val="11"/>
          <w:w w:val="69"/>
          <w:position w:val="2"/>
        </w:rPr>
        <w:t> </w:t>
      </w:r>
      <w:r>
        <w:rPr>
          <w:rFonts w:ascii="Arial" w:hAnsi="Arial" w:cs="Arial" w:eastAsia="Arial"/>
          <w:sz w:val="23"/>
          <w:szCs w:val="23"/>
          <w:color w:val="5D5D5D"/>
          <w:spacing w:val="0"/>
          <w:w w:val="69"/>
          <w:position w:val="2"/>
        </w:rPr>
        <w:t>a'rıgı</w:t>
      </w:r>
      <w:r>
        <w:rPr>
          <w:rFonts w:ascii="Arial" w:hAnsi="Arial" w:cs="Arial" w:eastAsia="Arial"/>
          <w:sz w:val="23"/>
          <w:szCs w:val="23"/>
          <w:color w:val="5D5D5D"/>
          <w:spacing w:val="0"/>
          <w:w w:val="69"/>
          <w:position w:val="2"/>
        </w:rPr>
        <w:t>  </w:t>
      </w:r>
      <w:r>
        <w:rPr>
          <w:rFonts w:ascii="Arial" w:hAnsi="Arial" w:cs="Arial" w:eastAsia="Arial"/>
          <w:sz w:val="23"/>
          <w:szCs w:val="23"/>
          <w:color w:val="5D5D5D"/>
          <w:spacing w:val="13"/>
          <w:w w:val="69"/>
          <w:position w:val="2"/>
        </w:rPr>
        <w:t> </w:t>
      </w:r>
      <w:r>
        <w:rPr>
          <w:rFonts w:ascii="Arial" w:hAnsi="Arial" w:cs="Arial" w:eastAsia="Arial"/>
          <w:sz w:val="23"/>
          <w:szCs w:val="23"/>
          <w:color w:val="B8BAB8"/>
          <w:spacing w:val="0"/>
          <w:w w:val="100"/>
          <w:position w:val="2"/>
        </w:rPr>
        <w:t>·</w:t>
      </w:r>
      <w:r>
        <w:rPr>
          <w:rFonts w:ascii="Arial" w:hAnsi="Arial" w:cs="Arial" w:eastAsia="Arial"/>
          <w:sz w:val="23"/>
          <w:szCs w:val="23"/>
          <w:color w:val="B8BAB8"/>
          <w:spacing w:val="40"/>
          <w:w w:val="100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4D4D4D"/>
          <w:spacing w:val="6"/>
          <w:w w:val="71"/>
          <w:position w:val="2"/>
        </w:rPr>
        <w:t>A</w:t>
      </w:r>
      <w:r>
        <w:rPr>
          <w:rFonts w:ascii="Arial" w:hAnsi="Arial" w:cs="Arial" w:eastAsia="Arial"/>
          <w:sz w:val="20"/>
          <w:szCs w:val="20"/>
          <w:color w:val="282828"/>
          <w:spacing w:val="6"/>
          <w:w w:val="80"/>
          <w:position w:val="2"/>
        </w:rPr>
        <w:t>c</w:t>
      </w:r>
      <w:r>
        <w:rPr>
          <w:rFonts w:ascii="Arial" w:hAnsi="Arial" w:cs="Arial" w:eastAsia="Arial"/>
          <w:sz w:val="20"/>
          <w:szCs w:val="20"/>
          <w:color w:val="4D4D4D"/>
          <w:spacing w:val="0"/>
          <w:w w:val="109"/>
          <w:position w:val="2"/>
        </w:rPr>
        <w:t>il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871" w:lineRule="atLeast"/>
        <w:ind w:left="566" w:right="-20"/>
        <w:jc w:val="left"/>
        <w:tabs>
          <w:tab w:pos="88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486.100006pt;margin-top:2.670318pt;width:8.872875pt;height:54.137659pt;mso-position-horizontal-relative:page;mso-position-vertical-relative:paragraph;z-index:-16969" coordorigin="9722,53" coordsize="177,1083">
            <v:group style="position:absolute;left:9759;top:91;width:2;height:928" coordorigin="9759,91" coordsize="2,928">
              <v:shape style="position:absolute;left:9759;top:91;width:2;height:928" coordorigin="9759,91" coordsize="0,928" path="m9759,1018l9759,91e" filled="f" stroked="t" strokeweight="3.7176pt" strokecolor="#EDEDED">
                <v:path arrowok="t"/>
              </v:shape>
            </v:group>
            <v:group style="position:absolute;left:9804;top:822;width:96;height:314" coordorigin="9804,822" coordsize="96,314">
              <v:shape style="position:absolute;left:9804;top:822;width:96;height:314" coordorigin="9804,822" coordsize="96,314" path="m9804,822l9899,822,9899,1136,9804,1136,9804,822e" filled="t" fillcolor="#EDEDED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26"/>
          <w:szCs w:val="26"/>
          <w:color w:val="282828"/>
          <w:spacing w:val="0"/>
          <w:w w:val="52"/>
          <w:b/>
          <w:bCs/>
          <w:position w:val="-8"/>
        </w:rPr>
        <w:t>.:E</w:t>
      </w:r>
      <w:r>
        <w:rPr>
          <w:rFonts w:ascii="Arial" w:hAnsi="Arial" w:cs="Arial" w:eastAsia="Arial"/>
          <w:sz w:val="26"/>
          <w:szCs w:val="26"/>
          <w:color w:val="282828"/>
          <w:spacing w:val="0"/>
          <w:w w:val="100"/>
          <w:b/>
          <w:bCs/>
          <w:position w:val="-8"/>
        </w:rPr>
        <w:tab/>
      </w:r>
      <w:r>
        <w:rPr>
          <w:rFonts w:ascii="Arial" w:hAnsi="Arial" w:cs="Arial" w:eastAsia="Arial"/>
          <w:sz w:val="26"/>
          <w:szCs w:val="26"/>
          <w:color w:val="282828"/>
          <w:spacing w:val="0"/>
          <w:w w:val="100"/>
          <w:b/>
          <w:bCs/>
          <w:position w:val="-8"/>
        </w:rPr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  <w:t>Birim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2"/>
          <w:position w:val="0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0" w:right="260"/>
        </w:sectPr>
      </w:pPr>
      <w:rPr/>
    </w:p>
    <w:p>
      <w:pPr>
        <w:spacing w:before="0" w:after="0" w:line="11" w:lineRule="exact"/>
        <w:ind w:right="-20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1.174011pt;margin-top:.407667pt;width:14.2704pt;height:18.846681pt;mso-position-horizontal-relative:page;mso-position-vertical-relative:paragraph;z-index:-16972" type="#_x0000_t202" filled="f" stroked="f">
            <v:textbox inset="0,0,0,0">
              <w:txbxContent>
                <w:p>
                  <w:pPr>
                    <w:spacing w:before="7" w:after="0" w:line="240" w:lineRule="auto"/>
                    <w:ind w:left="3" w:right="-44"/>
                    <w:jc w:val="lef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5D5D5D"/>
                      <w:spacing w:val="0"/>
                      <w:w w:val="122"/>
                    </w:rPr>
                    <w:t>ho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70.696014pt;margin-top:.407667pt;width:14.7484pt;height:27.127087pt;mso-position-horizontal-relative:page;mso-position-vertical-relative:paragraph;z-index:-16966" coordorigin="9414,8" coordsize="295,543">
            <v:group style="position:absolute;left:9423;top:8;width:285;height:377" coordorigin="9423,8" coordsize="285,377">
              <v:shape style="position:absolute;left:9423;top:8;width:285;height:377" coordorigin="9423,8" coordsize="285,377" path="m9423,8l9709,8,9709,385,9423,385,9423,8e" filled="t" fillcolor="#EDEDED" stroked="f">
                <v:path arrowok="t"/>
                <v:fill/>
              </v:shape>
            </v:group>
            <v:group style="position:absolute;left:9447;top:204;width:2;height:314" coordorigin="9447,204" coordsize="2,314">
              <v:shape style="position:absolute;left:9447;top:204;width:2;height:314" coordorigin="9447,204" coordsize="0,314" path="m9447,518l9447,204e" filled="f" stroked="t" strokeweight="3.278485pt" strokecolor="#ED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103"/>
          <w:position w:val="5"/>
        </w:rPr>
        <w:t>.Posta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21" w:lineRule="atLeast"/>
        <w:ind w:right="-65"/>
        <w:jc w:val="left"/>
        <w:tabs>
          <w:tab w:pos="4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2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305" w:lineRule="atLeast"/>
        <w:ind w:left="111" w:right="1081"/>
        <w:jc w:val="center"/>
        <w:tabs>
          <w:tab w:pos="1060" w:val="left"/>
        </w:tabs>
        <w:rPr>
          <w:rFonts w:ascii="Arial" w:hAnsi="Arial" w:cs="Arial" w:eastAsia="Arial"/>
          <w:sz w:val="68"/>
          <w:szCs w:val="68"/>
        </w:rPr>
      </w:pPr>
      <w:rPr/>
      <w:r>
        <w:rPr/>
        <w:br w:type="column"/>
      </w:r>
      <w:r>
        <w:rPr>
          <w:rFonts w:ascii="Arial" w:hAnsi="Arial" w:cs="Arial" w:eastAsia="Arial"/>
          <w:sz w:val="64"/>
          <w:szCs w:val="64"/>
          <w:color w:val="5D5D5D"/>
          <w:spacing w:val="0"/>
          <w:w w:val="100"/>
        </w:rPr>
        <w:t>l</w:t>
      </w:r>
      <w:r>
        <w:rPr>
          <w:rFonts w:ascii="Arial" w:hAnsi="Arial" w:cs="Arial" w:eastAsia="Arial"/>
          <w:sz w:val="64"/>
          <w:szCs w:val="64"/>
          <w:color w:val="5D5D5D"/>
          <w:spacing w:val="0"/>
          <w:w w:val="100"/>
        </w:rPr>
        <w:t>t</w:t>
      </w:r>
      <w:r>
        <w:rPr>
          <w:rFonts w:ascii="Arial" w:hAnsi="Arial" w:cs="Arial" w:eastAsia="Arial"/>
          <w:sz w:val="64"/>
          <w:szCs w:val="64"/>
          <w:color w:val="5D5D5D"/>
          <w:spacing w:val="-57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D5D5D"/>
          <w:spacing w:val="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7"/>
          <w:szCs w:val="27"/>
          <w:color w:val="5D5D5D"/>
          <w:spacing w:val="-3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D5D5D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5D5D5D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3"/>
          <w:szCs w:val="13"/>
          <w:color w:val="5D5D5D"/>
          <w:spacing w:val="0"/>
          <w:w w:val="67"/>
          <w:i/>
        </w:rPr>
        <w:t>r</w:t>
      </w:r>
      <w:r>
        <w:rPr>
          <w:rFonts w:ascii="Times New Roman" w:hAnsi="Times New Roman" w:cs="Times New Roman" w:eastAsia="Times New Roman"/>
          <w:sz w:val="13"/>
          <w:szCs w:val="13"/>
          <w:color w:val="5D5D5D"/>
          <w:spacing w:val="0"/>
          <w:w w:val="67"/>
          <w:i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5D5D5D"/>
          <w:spacing w:val="18"/>
          <w:w w:val="67"/>
          <w:i/>
        </w:rPr>
        <w:t> </w:t>
      </w:r>
      <w:r>
        <w:rPr>
          <w:rFonts w:ascii="Arial" w:hAnsi="Arial" w:cs="Arial" w:eastAsia="Arial"/>
          <w:sz w:val="68"/>
          <w:szCs w:val="68"/>
          <w:color w:val="90908E"/>
          <w:spacing w:val="-48"/>
          <w:w w:val="39"/>
        </w:rPr>
        <w:t>,</w:t>
      </w:r>
      <w:r>
        <w:rPr>
          <w:rFonts w:ascii="Arial" w:hAnsi="Arial" w:cs="Arial" w:eastAsia="Arial"/>
          <w:sz w:val="68"/>
          <w:szCs w:val="68"/>
          <w:color w:val="A5A5A8"/>
          <w:spacing w:val="0"/>
          <w:w w:val="55"/>
        </w:rPr>
        <w:t>'</w:t>
      </w:r>
      <w:r>
        <w:rPr>
          <w:rFonts w:ascii="Arial" w:hAnsi="Arial" w:cs="Arial" w:eastAsia="Arial"/>
          <w:sz w:val="68"/>
          <w:szCs w:val="68"/>
          <w:color w:val="A5A5A8"/>
          <w:spacing w:val="-93"/>
          <w:w w:val="100"/>
        </w:rPr>
        <w:t> </w:t>
      </w:r>
      <w:r>
        <w:rPr>
          <w:rFonts w:ascii="Arial" w:hAnsi="Arial" w:cs="Arial" w:eastAsia="Arial"/>
          <w:sz w:val="68"/>
          <w:szCs w:val="68"/>
          <w:color w:val="4D4D4D"/>
          <w:spacing w:val="0"/>
          <w:w w:val="73"/>
        </w:rPr>
        <w:t>su</w:t>
      </w:r>
      <w:r>
        <w:rPr>
          <w:rFonts w:ascii="Arial" w:hAnsi="Arial" w:cs="Arial" w:eastAsia="Arial"/>
          <w:sz w:val="68"/>
          <w:szCs w:val="68"/>
          <w:color w:val="000000"/>
          <w:spacing w:val="0"/>
          <w:w w:val="100"/>
        </w:rPr>
      </w:r>
    </w:p>
    <w:p>
      <w:pPr>
        <w:spacing w:before="0" w:after="0" w:line="464" w:lineRule="exact"/>
        <w:ind w:left="-79" w:right="869"/>
        <w:jc w:val="center"/>
        <w:rPr>
          <w:rFonts w:ascii="Times New Roman" w:hAnsi="Times New Roman" w:cs="Times New Roman" w:eastAsia="Times New Roman"/>
          <w:sz w:val="78"/>
          <w:szCs w:val="78"/>
        </w:rPr>
      </w:pPr>
      <w:rPr/>
      <w:r>
        <w:rPr/>
        <w:pict>
          <v:group style="position:absolute;margin-left:526.024841pt;margin-top:16.079145pt;width:.1pt;height:9.975586pt;mso-position-horizontal-relative:page;mso-position-vertical-relative:paragraph;z-index:-16965" coordorigin="10520,322" coordsize="2,200">
            <v:shape style="position:absolute;left:10520;top:322;width:2;height:200" coordorigin="10520,322" coordsize="0,200" path="m10520,521l10520,322e" filled="f" stroked="t" strokeweight="2.224675pt" strokecolor="#EDEDED">
              <v:path arrowok="t"/>
            </v:shape>
          </v:group>
          <w10:wrap type="none"/>
        </w:pict>
      </w:r>
      <w:r>
        <w:rPr/>
        <w:pict>
          <v:group style="position:absolute;margin-left:495.01651pt;margin-top:13.282563pt;width:7.7315pt;height:34.670548pt;mso-position-horizontal-relative:page;mso-position-vertical-relative:paragraph;z-index:-16963" coordorigin="9900,266" coordsize="155,693">
            <v:group style="position:absolute;left:9926;top:266;width:129;height:458" coordorigin="9926,266" coordsize="129,458">
              <v:shape style="position:absolute;left:9926;top:266;width:129;height:458" coordorigin="9926,266" coordsize="129,458" path="m9926,266l10055,266,10055,723,9926,723,9926,266e" filled="t" fillcolor="#EDEDED" stroked="f">
                <v:path arrowok="t"/>
                <v:fill/>
              </v:shape>
            </v:group>
            <v:group style="position:absolute;left:9921;top:519;width:2;height:232" coordorigin="9921,519" coordsize="2,232">
              <v:shape style="position:absolute;left:9921;top:519;width:2;height:232" coordorigin="9921,519" coordsize="0,232" path="m9921,751l9921,519e" filled="f" stroked="t" strokeweight="2.101325pt" strokecolor="#EDEDED">
                <v:path arrowok="t"/>
              </v:shape>
            </v:group>
            <v:group style="position:absolute;left:9964;top:457;width:2;height:314" coordorigin="9964,457" coordsize="2,314">
              <v:shape style="position:absolute;left:9964;top:457;width:2;height:314" coordorigin="9964,457" coordsize="0,314" path="m9964,771l9964,457e" filled="f" stroked="t" strokeweight="3.85889pt" strokecolor="#EDEDED">
                <v:path arrowok="t"/>
              </v:shape>
            </v:group>
            <v:group style="position:absolute;left:9934;top:821;width:114;height:138" coordorigin="9934,821" coordsize="114,138">
              <v:shape style="position:absolute;left:9934;top:821;width:114;height:138" coordorigin="9934,821" coordsize="114,138" path="m9934,821l10049,821,10049,959,9934,959,9934,821e" filled="t" fillcolor="#EDEDED" stroked="f">
                <v:path arrowok="t"/>
                <v:fill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0.167511pt;margin-top:15.964104pt;width:20.309595pt;height:18.5pt;mso-position-horizontal-relative:page;mso-position-vertical-relative:paragraph;z-index:-16955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5"/>
                    <w:jc w:val="left"/>
                    <w:rPr>
                      <w:rFonts w:ascii="Arial" w:hAnsi="Arial" w:cs="Arial" w:eastAsia="Arial"/>
                      <w:sz w:val="37"/>
                      <w:szCs w:val="3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A5A5A8"/>
                      <w:spacing w:val="0"/>
                      <w:w w:val="51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A5A5A8"/>
                      <w:spacing w:val="0"/>
                      <w:w w:val="51"/>
                    </w:rPr>
                    <w:t>   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A5A5A8"/>
                      <w:spacing w:val="4"/>
                      <w:w w:val="51"/>
                    </w:rPr>
                    <w:t> 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A5A5A8"/>
                      <w:spacing w:val="9"/>
                      <w:w w:val="51"/>
                    </w:rPr>
                    <w:t>.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A5A5A8"/>
                      <w:spacing w:val="0"/>
                      <w:w w:val="77"/>
                    </w:rPr>
                    <w:t>.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90908E"/>
          <w:spacing w:val="-15"/>
          <w:w w:val="171"/>
        </w:rPr>
        <w:t>ı</w:t>
      </w:r>
      <w:r>
        <w:rPr>
          <w:rFonts w:ascii="Arial" w:hAnsi="Arial" w:cs="Arial" w:eastAsia="Arial"/>
          <w:sz w:val="19"/>
          <w:szCs w:val="19"/>
          <w:color w:val="5D5D5D"/>
          <w:spacing w:val="0"/>
          <w:w w:val="121"/>
        </w:rPr>
        <w:t>OÔ</w:t>
      </w:r>
      <w:r>
        <w:rPr>
          <w:rFonts w:ascii="Arial" w:hAnsi="Arial" w:cs="Arial" w:eastAsia="Arial"/>
          <w:sz w:val="19"/>
          <w:szCs w:val="19"/>
          <w:color w:val="5D5D5D"/>
          <w:spacing w:val="-44"/>
          <w:w w:val="122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color w:val="5D5D5D"/>
          <w:spacing w:val="-42"/>
          <w:w w:val="67"/>
          <w:position w:val="-10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52569E"/>
          <w:spacing w:val="-21"/>
          <w:w w:val="50"/>
          <w:position w:val="-10"/>
        </w:rPr>
        <w:t>.</w:t>
      </w:r>
      <w:r>
        <w:rPr>
          <w:rFonts w:ascii="Arial" w:hAnsi="Arial" w:cs="Arial" w:eastAsia="Arial"/>
          <w:sz w:val="19"/>
          <w:szCs w:val="19"/>
          <w:color w:val="5D5D5D"/>
          <w:spacing w:val="-62"/>
          <w:w w:val="122"/>
          <w:position w:val="0"/>
        </w:rPr>
        <w:t>•</w:t>
      </w:r>
      <w:r>
        <w:rPr>
          <w:rFonts w:ascii="Times New Roman" w:hAnsi="Times New Roman" w:cs="Times New Roman" w:eastAsia="Times New Roman"/>
          <w:sz w:val="28"/>
          <w:szCs w:val="28"/>
          <w:color w:val="52569E"/>
          <w:spacing w:val="0"/>
          <w:w w:val="49"/>
          <w:position w:val="-10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color w:val="52569E"/>
          <w:spacing w:val="-44"/>
          <w:w w:val="49"/>
          <w:position w:val="-10"/>
        </w:rPr>
        <w:t>:</w:t>
      </w:r>
      <w:r>
        <w:rPr>
          <w:rFonts w:ascii="Arial" w:hAnsi="Arial" w:cs="Arial" w:eastAsia="Arial"/>
          <w:sz w:val="19"/>
          <w:szCs w:val="19"/>
          <w:color w:val="5D5D5D"/>
          <w:spacing w:val="-17"/>
          <w:w w:val="122"/>
          <w:position w:val="0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52569E"/>
          <w:spacing w:val="-25"/>
          <w:w w:val="49"/>
          <w:position w:val="-10"/>
        </w:rPr>
        <w:t>:</w:t>
      </w:r>
      <w:r>
        <w:rPr>
          <w:rFonts w:ascii="Arial" w:hAnsi="Arial" w:cs="Arial" w:eastAsia="Arial"/>
          <w:sz w:val="19"/>
          <w:szCs w:val="19"/>
          <w:color w:val="5D5D5D"/>
          <w:spacing w:val="-37"/>
          <w:w w:val="121"/>
          <w:position w:val="0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52569E"/>
          <w:spacing w:val="0"/>
          <w:w w:val="49"/>
          <w:position w:val="-10"/>
        </w:rPr>
        <w:t>;</w:t>
      </w:r>
      <w:r>
        <w:rPr>
          <w:rFonts w:ascii="Times New Roman" w:hAnsi="Times New Roman" w:cs="Times New Roman" w:eastAsia="Times New Roman"/>
          <w:sz w:val="28"/>
          <w:szCs w:val="28"/>
          <w:color w:val="52569E"/>
          <w:spacing w:val="-45"/>
          <w:w w:val="49"/>
          <w:position w:val="-10"/>
        </w:rPr>
        <w:t>:</w:t>
      </w:r>
      <w:r>
        <w:rPr>
          <w:rFonts w:ascii="Arial" w:hAnsi="Arial" w:cs="Arial" w:eastAsia="Arial"/>
          <w:sz w:val="19"/>
          <w:szCs w:val="19"/>
          <w:color w:val="5D5D5D"/>
          <w:spacing w:val="-40"/>
          <w:w w:val="122"/>
          <w:position w:val="0"/>
        </w:rPr>
        <w:t>•</w:t>
      </w:r>
      <w:r>
        <w:rPr>
          <w:rFonts w:ascii="Times New Roman" w:hAnsi="Times New Roman" w:cs="Times New Roman" w:eastAsia="Times New Roman"/>
          <w:sz w:val="28"/>
          <w:szCs w:val="28"/>
          <w:color w:val="52569E"/>
          <w:spacing w:val="0"/>
          <w:w w:val="49"/>
          <w:position w:val="-10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52569E"/>
          <w:spacing w:val="-40"/>
          <w:w w:val="49"/>
          <w:position w:val="-10"/>
        </w:rPr>
        <w:t>;</w:t>
      </w:r>
      <w:r>
        <w:rPr>
          <w:rFonts w:ascii="Arial" w:hAnsi="Arial" w:cs="Arial" w:eastAsia="Arial"/>
          <w:sz w:val="19"/>
          <w:szCs w:val="19"/>
          <w:color w:val="5D5D5D"/>
          <w:spacing w:val="-19"/>
          <w:w w:val="122"/>
          <w:position w:val="0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52569E"/>
          <w:spacing w:val="0"/>
          <w:w w:val="49"/>
          <w:position w:val="-10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52569E"/>
          <w:spacing w:val="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2569E"/>
          <w:spacing w:val="8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A5A5A8"/>
          <w:spacing w:val="0"/>
          <w:w w:val="100"/>
          <w:position w:val="-10"/>
        </w:rPr>
        <w:t>-:.</w:t>
      </w:r>
      <w:r>
        <w:rPr>
          <w:rFonts w:ascii="Times New Roman" w:hAnsi="Times New Roman" w:cs="Times New Roman" w:eastAsia="Times New Roman"/>
          <w:sz w:val="28"/>
          <w:szCs w:val="28"/>
          <w:color w:val="A5A5A8"/>
          <w:spacing w:val="17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5A5A8"/>
          <w:spacing w:val="0"/>
          <w:w w:val="100"/>
          <w:i/>
          <w:position w:val="-10"/>
        </w:rPr>
        <w:t>ı'</w:t>
      </w:r>
      <w:r>
        <w:rPr>
          <w:rFonts w:ascii="Times New Roman" w:hAnsi="Times New Roman" w:cs="Times New Roman" w:eastAsia="Times New Roman"/>
          <w:sz w:val="15"/>
          <w:szCs w:val="15"/>
          <w:color w:val="A5A5A8"/>
          <w:spacing w:val="0"/>
          <w:w w:val="100"/>
          <w:i/>
          <w:position w:val="-1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5A5A8"/>
          <w:spacing w:val="33"/>
          <w:w w:val="100"/>
          <w:i/>
          <w:position w:val="-1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97979"/>
          <w:spacing w:val="-4"/>
          <w:w w:val="47"/>
          <w:i/>
          <w:position w:val="-10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A5A5A8"/>
          <w:spacing w:val="0"/>
          <w:w w:val="70"/>
          <w:i/>
          <w:position w:val="-10"/>
        </w:rPr>
        <w:t>}</w:t>
      </w:r>
      <w:r>
        <w:rPr>
          <w:rFonts w:ascii="Times New Roman" w:hAnsi="Times New Roman" w:cs="Times New Roman" w:eastAsia="Times New Roman"/>
          <w:sz w:val="15"/>
          <w:szCs w:val="15"/>
          <w:color w:val="A5A5A8"/>
          <w:spacing w:val="0"/>
          <w:w w:val="100"/>
          <w:i/>
          <w:position w:val="-1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5A5A8"/>
          <w:spacing w:val="12"/>
          <w:w w:val="100"/>
          <w:i/>
          <w:position w:val="-10"/>
        </w:rPr>
        <w:t> </w:t>
      </w:r>
      <w:r>
        <w:rPr>
          <w:rFonts w:ascii="Times New Roman" w:hAnsi="Times New Roman" w:cs="Times New Roman" w:eastAsia="Times New Roman"/>
          <w:sz w:val="78"/>
          <w:szCs w:val="78"/>
          <w:color w:val="282828"/>
          <w:spacing w:val="-15"/>
          <w:w w:val="17"/>
          <w:position w:val="0"/>
        </w:rPr>
        <w:t>O</w:t>
      </w:r>
      <w:r>
        <w:rPr>
          <w:rFonts w:ascii="Times New Roman" w:hAnsi="Times New Roman" w:cs="Times New Roman" w:eastAsia="Times New Roman"/>
          <w:sz w:val="78"/>
          <w:szCs w:val="78"/>
          <w:color w:val="A5A5A8"/>
          <w:spacing w:val="-186"/>
          <w:w w:val="20"/>
          <w:position w:val="0"/>
        </w:rPr>
        <w:t>•</w:t>
      </w:r>
      <w:r>
        <w:rPr>
          <w:rFonts w:ascii="Times New Roman" w:hAnsi="Times New Roman" w:cs="Times New Roman" w:eastAsia="Times New Roman"/>
          <w:sz w:val="78"/>
          <w:szCs w:val="78"/>
          <w:color w:val="52569E"/>
          <w:spacing w:val="0"/>
          <w:w w:val="104"/>
          <w:position w:val="0"/>
        </w:rPr>
        <w:t>h</w:t>
      </w:r>
      <w:r>
        <w:rPr>
          <w:rFonts w:ascii="Times New Roman" w:hAnsi="Times New Roman" w:cs="Times New Roman" w:eastAsia="Times New Roman"/>
          <w:sz w:val="78"/>
          <w:szCs w:val="78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605" w:right="-20"/>
        <w:jc w:val="left"/>
        <w:tabs>
          <w:tab w:pos="860" w:val="left"/>
          <w:tab w:pos="172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pict>
          <v:group style="position:absolute;margin-left:456.063232pt;margin-top:1.520738pt;width:.1pt;height:8.077149pt;mso-position-horizontal-relative:page;mso-position-vertical-relative:paragraph;z-index:-16964" coordorigin="9121,30" coordsize="2,162">
            <v:shape style="position:absolute;left:9121;top:30;width:2;height:162" coordorigin="9121,30" coordsize="0,162" path="m9121,192l9121,30e" filled="f" stroked="t" strokeweight="1.67842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2"/>
          <w:szCs w:val="12"/>
          <w:color w:val="A5A5A8"/>
          <w:spacing w:val="0"/>
          <w:w w:val="79"/>
          <w:position w:val="1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A5A5A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A5A5A8"/>
          <w:spacing w:val="0"/>
          <w:w w:val="100"/>
          <w:position w:val="1"/>
        </w:rPr>
      </w:r>
      <w:r>
        <w:rPr>
          <w:rFonts w:ascii="Arial" w:hAnsi="Arial" w:cs="Arial" w:eastAsia="Arial"/>
          <w:sz w:val="14"/>
          <w:szCs w:val="14"/>
          <w:color w:val="797979"/>
          <w:spacing w:val="0"/>
          <w:w w:val="51"/>
          <w:position w:val="1"/>
        </w:rPr>
        <w:t>...</w:t>
      </w:r>
      <w:r>
        <w:rPr>
          <w:rFonts w:ascii="Arial" w:hAnsi="Arial" w:cs="Arial" w:eastAsia="Arial"/>
          <w:sz w:val="14"/>
          <w:szCs w:val="14"/>
          <w:color w:val="797979"/>
          <w:spacing w:val="-27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A5A5A8"/>
          <w:spacing w:val="-41"/>
          <w:w w:val="83"/>
          <w:position w:val="1"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282828"/>
          <w:spacing w:val="0"/>
          <w:w w:val="52"/>
          <w:position w:val="1"/>
        </w:rPr>
        <w:t>...</w:t>
      </w:r>
      <w:r>
        <w:rPr>
          <w:rFonts w:ascii="Times New Roman" w:hAnsi="Times New Roman" w:cs="Times New Roman" w:eastAsia="Times New Roman"/>
          <w:sz w:val="13"/>
          <w:szCs w:val="13"/>
          <w:color w:val="282828"/>
          <w:spacing w:val="-10"/>
          <w:w w:val="52"/>
          <w:position w:val="1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90908E"/>
          <w:spacing w:val="0"/>
          <w:w w:val="102"/>
          <w:position w:val="1"/>
        </w:rPr>
        <w:t>:..:._;</w:t>
      </w:r>
      <w:r>
        <w:rPr>
          <w:rFonts w:ascii="Times New Roman" w:hAnsi="Times New Roman" w:cs="Times New Roman" w:eastAsia="Times New Roman"/>
          <w:sz w:val="13"/>
          <w:szCs w:val="13"/>
          <w:color w:val="90908E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3"/>
          <w:szCs w:val="13"/>
          <w:color w:val="90908E"/>
          <w:spacing w:val="-7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90908E"/>
          <w:spacing w:val="-7"/>
          <w:w w:val="112"/>
          <w:position w:val="-7"/>
        </w:rPr>
      </w:r>
      <w:r>
        <w:rPr>
          <w:rFonts w:ascii="Arial" w:hAnsi="Arial" w:cs="Arial" w:eastAsia="Arial"/>
          <w:sz w:val="17"/>
          <w:szCs w:val="17"/>
          <w:color w:val="90908E"/>
          <w:spacing w:val="-30"/>
          <w:w w:val="100"/>
          <w:emboss/>
          <w:position w:val="-7"/>
        </w:rPr>
        <w:t>.</w:t>
      </w:r>
      <w:r>
        <w:rPr>
          <w:rFonts w:ascii="Arial" w:hAnsi="Arial" w:cs="Arial" w:eastAsia="Arial"/>
          <w:sz w:val="17"/>
          <w:szCs w:val="17"/>
          <w:color w:val="90908E"/>
          <w:spacing w:val="-30"/>
          <w:w w:val="100"/>
          <w:emboss/>
          <w:position w:val="-7"/>
        </w:rPr>
      </w:r>
      <w:r>
        <w:rPr>
          <w:rFonts w:ascii="Arial" w:hAnsi="Arial" w:cs="Arial" w:eastAsia="Arial"/>
          <w:sz w:val="17"/>
          <w:szCs w:val="17"/>
          <w:color w:val="90908E"/>
          <w:spacing w:val="-30"/>
          <w:w w:val="100"/>
          <w:position w:val="-7"/>
        </w:rPr>
      </w:r>
      <w:r>
        <w:rPr>
          <w:rFonts w:ascii="Arial" w:hAnsi="Arial" w:cs="Arial" w:eastAsia="Arial"/>
          <w:sz w:val="17"/>
          <w:szCs w:val="17"/>
          <w:color w:val="90908E"/>
          <w:spacing w:val="-30"/>
          <w:w w:val="100"/>
          <w:position w:val="-7"/>
        </w:rPr>
      </w:r>
      <w:r>
        <w:rPr>
          <w:rFonts w:ascii="Arial" w:hAnsi="Arial" w:cs="Arial" w:eastAsia="Arial"/>
          <w:sz w:val="17"/>
          <w:szCs w:val="17"/>
          <w:color w:val="A5A5A8"/>
          <w:spacing w:val="-11"/>
          <w:w w:val="100"/>
          <w:position w:val="-7"/>
        </w:rPr>
        <w:t>.</w:t>
      </w:r>
      <w:r>
        <w:rPr>
          <w:rFonts w:ascii="Arial" w:hAnsi="Arial" w:cs="Arial" w:eastAsia="Arial"/>
          <w:sz w:val="23"/>
          <w:szCs w:val="23"/>
          <w:color w:val="A5A5A8"/>
          <w:spacing w:val="0"/>
          <w:w w:val="100"/>
          <w:position w:val="-7"/>
        </w:rPr>
        <w:t>,</w:t>
      </w:r>
      <w:r>
        <w:rPr>
          <w:rFonts w:ascii="Arial" w:hAnsi="Arial" w:cs="Arial" w:eastAsia="Arial"/>
          <w:sz w:val="23"/>
          <w:szCs w:val="23"/>
          <w:color w:val="A5A5A8"/>
          <w:spacing w:val="-55"/>
          <w:w w:val="100"/>
          <w:position w:val="-7"/>
        </w:rPr>
        <w:t> </w:t>
      </w:r>
      <w:r>
        <w:rPr>
          <w:rFonts w:ascii="Arial" w:hAnsi="Arial" w:cs="Arial" w:eastAsia="Arial"/>
          <w:sz w:val="23"/>
          <w:szCs w:val="23"/>
          <w:color w:val="A5A5A8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23"/>
          <w:szCs w:val="23"/>
          <w:color w:val="A5A5A8"/>
          <w:spacing w:val="0"/>
          <w:w w:val="100"/>
          <w:position w:val="-7"/>
        </w:rPr>
      </w:r>
      <w:r>
        <w:rPr>
          <w:rFonts w:ascii="Arial" w:hAnsi="Arial" w:cs="Arial" w:eastAsia="Arial"/>
          <w:sz w:val="28"/>
          <w:szCs w:val="28"/>
          <w:color w:val="A5A5A8"/>
          <w:spacing w:val="0"/>
          <w:w w:val="68"/>
          <w:position w:val="1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0" w:right="260"/>
          <w:cols w:num="3" w:equalWidth="0">
            <w:col w:w="2876" w:space="1837"/>
            <w:col w:w="572" w:space="3220"/>
            <w:col w:w="3155"/>
          </w:cols>
        </w:sectPr>
      </w:pPr>
      <w:rPr/>
    </w:p>
    <w:p>
      <w:pPr>
        <w:spacing w:before="54" w:after="0" w:line="214" w:lineRule="exact"/>
        <w:ind w:left="2486" w:right="-81"/>
        <w:jc w:val="left"/>
        <w:tabs>
          <w:tab w:pos="3080" w:val="left"/>
          <w:tab w:pos="416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797979"/>
          <w:spacing w:val="-6"/>
          <w:w w:val="82"/>
          <w:position w:val="-8"/>
        </w:rPr>
        <w:t>A</w:t>
      </w:r>
      <w:r>
        <w:rPr>
          <w:rFonts w:ascii="Arial" w:hAnsi="Arial" w:cs="Arial" w:eastAsia="Arial"/>
          <w:sz w:val="27"/>
          <w:szCs w:val="27"/>
          <w:color w:val="4D4D4D"/>
          <w:spacing w:val="0"/>
          <w:w w:val="82"/>
          <w:position w:val="-8"/>
        </w:rPr>
        <w:t>bd</w:t>
      </w:r>
      <w:r>
        <w:rPr>
          <w:rFonts w:ascii="Arial" w:hAnsi="Arial" w:cs="Arial" w:eastAsia="Arial"/>
          <w:sz w:val="27"/>
          <w:szCs w:val="27"/>
          <w:color w:val="4D4D4D"/>
          <w:spacing w:val="-61"/>
          <w:w w:val="82"/>
          <w:position w:val="-8"/>
        </w:rPr>
        <w:t> </w:t>
      </w:r>
      <w:r>
        <w:rPr>
          <w:rFonts w:ascii="Arial" w:hAnsi="Arial" w:cs="Arial" w:eastAsia="Arial"/>
          <w:sz w:val="27"/>
          <w:szCs w:val="27"/>
          <w:color w:val="4D4D4D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27"/>
          <w:szCs w:val="27"/>
          <w:color w:val="4D4D4D"/>
          <w:spacing w:val="0"/>
          <w:w w:val="100"/>
          <w:position w:val="-8"/>
        </w:rPr>
      </w:r>
      <w:r>
        <w:rPr>
          <w:rFonts w:ascii="Arial" w:hAnsi="Arial" w:cs="Arial" w:eastAsia="Arial"/>
          <w:sz w:val="24"/>
          <w:szCs w:val="24"/>
          <w:color w:val="5D5D5D"/>
          <w:spacing w:val="0"/>
          <w:w w:val="100"/>
          <w:position w:val="-8"/>
        </w:rPr>
        <w:t>man</w:t>
      </w:r>
      <w:r>
        <w:rPr>
          <w:rFonts w:ascii="Arial" w:hAnsi="Arial" w:cs="Arial" w:eastAsia="Arial"/>
          <w:sz w:val="24"/>
          <w:szCs w:val="24"/>
          <w:color w:val="5D5D5D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24"/>
          <w:szCs w:val="24"/>
          <w:color w:val="5D5D5D"/>
          <w:spacing w:val="0"/>
          <w:w w:val="100"/>
          <w:position w:val="-8"/>
        </w:rPr>
      </w:r>
      <w:r>
        <w:rPr>
          <w:rFonts w:ascii="Arial" w:hAnsi="Arial" w:cs="Arial" w:eastAsia="Arial"/>
          <w:sz w:val="27"/>
          <w:szCs w:val="27"/>
          <w:color w:val="4D4D4D"/>
          <w:spacing w:val="0"/>
          <w:w w:val="74"/>
          <w:position w:val="-8"/>
        </w:rPr>
        <w:t>PÇU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110" w:right="-66"/>
        <w:jc w:val="left"/>
        <w:tabs>
          <w:tab w:pos="36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59"/>
        </w:rPr>
        <w:t>,,</w:t>
      </w:r>
      <w:r>
        <w:rPr>
          <w:rFonts w:ascii="Arial" w:hAnsi="Arial" w:cs="Arial" w:eastAsia="Arial"/>
          <w:sz w:val="17"/>
          <w:szCs w:val="17"/>
          <w:color w:val="282828"/>
          <w:spacing w:val="-22"/>
          <w:w w:val="59"/>
        </w:rPr>
        <w:t> </w:t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100"/>
        </w:rPr>
      </w:r>
      <w:r>
        <w:rPr>
          <w:rFonts w:ascii="Arial" w:hAnsi="Arial" w:cs="Arial" w:eastAsia="Arial"/>
          <w:sz w:val="16"/>
          <w:szCs w:val="16"/>
          <w:color w:val="282828"/>
          <w:spacing w:val="0"/>
          <w:w w:val="59"/>
          <w:i/>
          <w:position w:val="1"/>
        </w:rPr>
        <w:t>l:ı'</w:t>
      </w:r>
      <w:r>
        <w:rPr>
          <w:rFonts w:ascii="Arial" w:hAnsi="Arial" w:cs="Arial" w:eastAsia="Arial"/>
          <w:sz w:val="16"/>
          <w:szCs w:val="16"/>
          <w:color w:val="282828"/>
          <w:spacing w:val="7"/>
          <w:w w:val="59"/>
          <w:i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282828"/>
          <w:spacing w:val="0"/>
          <w:w w:val="59"/>
          <w:position w:val="1"/>
        </w:rPr>
        <w:t>.:</w:t>
      </w:r>
      <w:r>
        <w:rPr>
          <w:rFonts w:ascii="Arial" w:hAnsi="Arial" w:cs="Arial" w:eastAsia="Arial"/>
          <w:sz w:val="16"/>
          <w:szCs w:val="16"/>
          <w:color w:val="282828"/>
          <w:spacing w:val="-14"/>
          <w:w w:val="60"/>
          <w:position w:val="1"/>
        </w:rPr>
        <w:t>·</w:t>
      </w:r>
      <w:r>
        <w:rPr>
          <w:rFonts w:ascii="Arial" w:hAnsi="Arial" w:cs="Arial" w:eastAsia="Arial"/>
          <w:sz w:val="16"/>
          <w:szCs w:val="16"/>
          <w:color w:val="282828"/>
          <w:spacing w:val="0"/>
          <w:w w:val="74"/>
          <w:position w:val="1"/>
        </w:rPr>
        <w:t>.......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88" w:lineRule="exact"/>
        <w:ind w:left="211"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/>
        <w:pict>
          <v:group style="position:absolute;margin-left:456.09903pt;margin-top:-2.395208pt;width:.1pt;height:18.417481pt;mso-position-horizontal-relative:page;mso-position-vertical-relative:paragraph;z-index:-16962" coordorigin="9122,-48" coordsize="2,368">
            <v:shape style="position:absolute;left:9122;top:-48;width:2;height:368" coordorigin="9122,-48" coordsize="0,368" path="m9122,320l9122,-48e" filled="f" stroked="t" strokeweight="2.755045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3.76001pt;margin-top:-.242532pt;width:3.7672pt;height:4pt;mso-position-horizontal-relative:page;mso-position-vertical-relative:paragraph;z-index:-16953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  <w:rPr/>
                  <w:r>
                    <w:rPr>
                      <w:rFonts w:ascii="Arial" w:hAnsi="Arial" w:cs="Arial" w:eastAsia="Arial"/>
                      <w:sz w:val="8"/>
                      <w:szCs w:val="8"/>
                      <w:color w:val="282828"/>
                      <w:spacing w:val="0"/>
                      <w:w w:val="338"/>
                    </w:rPr>
                    <w:t>;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7"/>
          <w:szCs w:val="27"/>
          <w:color w:val="282828"/>
          <w:spacing w:val="7"/>
          <w:w w:val="35"/>
          <w:position w:val="-16"/>
        </w:rPr>
        <w:t>.</w:t>
      </w:r>
      <w:r>
        <w:rPr>
          <w:rFonts w:ascii="Arial" w:hAnsi="Arial" w:cs="Arial" w:eastAsia="Arial"/>
          <w:sz w:val="27"/>
          <w:szCs w:val="27"/>
          <w:color w:val="CACACA"/>
          <w:spacing w:val="0"/>
          <w:w w:val="70"/>
          <w:position w:val="-16"/>
        </w:rPr>
        <w:t>.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91" w:after="0" w:line="177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"/>
          <w:szCs w:val="10"/>
          <w:color w:val="A5A5A8"/>
          <w:spacing w:val="0"/>
          <w:w w:val="100"/>
          <w:b/>
          <w:bCs/>
          <w:position w:val="-2"/>
        </w:rPr>
        <w:t>t!,</w:t>
      </w:r>
      <w:r>
        <w:rPr>
          <w:rFonts w:ascii="Times New Roman" w:hAnsi="Times New Roman" w:cs="Times New Roman" w:eastAsia="Times New Roman"/>
          <w:sz w:val="10"/>
          <w:szCs w:val="10"/>
          <w:color w:val="A5A5A8"/>
          <w:spacing w:val="3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797979"/>
          <w:spacing w:val="0"/>
          <w:w w:val="80"/>
          <w:b/>
          <w:bCs/>
          <w:position w:val="-2"/>
        </w:rPr>
        <w:t>...</w:t>
      </w:r>
      <w:r>
        <w:rPr>
          <w:rFonts w:ascii="Times New Roman" w:hAnsi="Times New Roman" w:cs="Times New Roman" w:eastAsia="Times New Roman"/>
          <w:sz w:val="10"/>
          <w:szCs w:val="10"/>
          <w:color w:val="797979"/>
          <w:spacing w:val="0"/>
          <w:w w:val="80"/>
          <w:b/>
          <w:bCs/>
          <w:position w:val="-2"/>
        </w:rPr>
        <w:t>    </w:t>
      </w:r>
      <w:r>
        <w:rPr>
          <w:rFonts w:ascii="Times New Roman" w:hAnsi="Times New Roman" w:cs="Times New Roman" w:eastAsia="Times New Roman"/>
          <w:sz w:val="10"/>
          <w:szCs w:val="10"/>
          <w:color w:val="797979"/>
          <w:spacing w:val="18"/>
          <w:w w:val="8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5A5A8"/>
          <w:spacing w:val="-28"/>
          <w:w w:val="135"/>
          <w:i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90908E"/>
          <w:spacing w:val="0"/>
          <w:w w:val="221"/>
          <w:i/>
          <w:position w:val="-3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0" w:right="260"/>
          <w:cols w:num="3" w:equalWidth="0">
            <w:col w:w="4604" w:space="4271"/>
            <w:col w:w="805" w:space="255"/>
            <w:col w:w="1725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20" w:lineRule="exact"/>
        <w:ind w:right="-20"/>
        <w:jc w:val="righ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82828"/>
          <w:w w:val="51"/>
          <w:position w:val="-1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-55"/>
          <w:w w:val="51"/>
          <w:position w:val="-1"/>
        </w:rPr>
        <w:t>:</w:t>
      </w:r>
      <w:r>
        <w:rPr>
          <w:rFonts w:ascii="Times New Roman" w:hAnsi="Times New Roman" w:cs="Times New Roman" w:eastAsia="Times New Roman"/>
          <w:sz w:val="10"/>
          <w:szCs w:val="10"/>
          <w:color w:val="282828"/>
          <w:spacing w:val="0"/>
          <w:w w:val="53"/>
          <w:position w:val="13"/>
        </w:rPr>
        <w:t>c</w:t>
      </w:r>
      <w:r>
        <w:rPr>
          <w:rFonts w:ascii="Times New Roman" w:hAnsi="Times New Roman" w:cs="Times New Roman" w:eastAsia="Times New Roman"/>
          <w:sz w:val="10"/>
          <w:szCs w:val="10"/>
          <w:color w:val="282828"/>
          <w:spacing w:val="-2"/>
          <w:w w:val="53"/>
          <w:position w:val="13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-81"/>
          <w:w w:val="52"/>
          <w:position w:val="-1"/>
        </w:rPr>
        <w:t>r</w:t>
      </w:r>
      <w:r>
        <w:rPr>
          <w:rFonts w:ascii="Times New Roman" w:hAnsi="Times New Roman" w:cs="Times New Roman" w:eastAsia="Times New Roman"/>
          <w:sz w:val="10"/>
          <w:szCs w:val="10"/>
          <w:color w:val="282828"/>
          <w:spacing w:val="0"/>
          <w:w w:val="53"/>
          <w:position w:val="13"/>
        </w:rPr>
        <w:t>&lt;:</w:t>
      </w:r>
      <w:r>
        <w:rPr>
          <w:rFonts w:ascii="Times New Roman" w:hAnsi="Times New Roman" w:cs="Times New Roman" w:eastAsia="Times New Roman"/>
          <w:sz w:val="10"/>
          <w:szCs w:val="10"/>
          <w:color w:val="282828"/>
          <w:spacing w:val="-19"/>
          <w:w w:val="53"/>
          <w:position w:val="13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0"/>
          <w:w w:val="51"/>
          <w:position w:val="-1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327" w:lineRule="exact"/>
        <w:ind w:right="-84"/>
        <w:jc w:val="left"/>
        <w:tabs>
          <w:tab w:pos="116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797979"/>
          <w:spacing w:val="0"/>
          <w:w w:val="79"/>
        </w:rPr>
        <w:t>l</w:t>
      </w:r>
      <w:r>
        <w:rPr>
          <w:rFonts w:ascii="Arial" w:hAnsi="Arial" w:cs="Arial" w:eastAsia="Arial"/>
          <w:sz w:val="23"/>
          <w:szCs w:val="23"/>
          <w:color w:val="797979"/>
          <w:spacing w:val="9"/>
          <w:w w:val="79"/>
        </w:rPr>
        <w:t>t</w:t>
      </w:r>
      <w:r>
        <w:rPr>
          <w:rFonts w:ascii="Arial" w:hAnsi="Arial" w:cs="Arial" w:eastAsia="Arial"/>
          <w:sz w:val="23"/>
          <w:szCs w:val="23"/>
          <w:color w:val="5D5D5D"/>
          <w:spacing w:val="0"/>
          <w:w w:val="79"/>
        </w:rPr>
        <w:t>f</w:t>
      </w:r>
      <w:r>
        <w:rPr>
          <w:rFonts w:ascii="Arial" w:hAnsi="Arial" w:cs="Arial" w:eastAsia="Arial"/>
          <w:sz w:val="23"/>
          <w:szCs w:val="23"/>
          <w:color w:val="5D5D5D"/>
          <w:spacing w:val="-2"/>
          <w:w w:val="79"/>
        </w:rPr>
        <w:t>a</w:t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79"/>
        </w:rPr>
        <w:t>iy</w:t>
      </w:r>
      <w:r>
        <w:rPr>
          <w:rFonts w:ascii="Arial" w:hAnsi="Arial" w:cs="Arial" w:eastAsia="Arial"/>
          <w:sz w:val="23"/>
          <w:szCs w:val="23"/>
          <w:color w:val="3F3F3F"/>
          <w:spacing w:val="-46"/>
          <w:w w:val="79"/>
        </w:rPr>
        <w:t> </w:t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3F447E"/>
          <w:spacing w:val="0"/>
          <w:w w:val="41"/>
        </w:rPr>
        <w:t>.</w:t>
      </w:r>
      <w:r>
        <w:rPr>
          <w:rFonts w:ascii="Arial" w:hAnsi="Arial" w:cs="Arial" w:eastAsia="Arial"/>
          <w:sz w:val="23"/>
          <w:szCs w:val="23"/>
          <w:color w:val="3F447E"/>
          <w:spacing w:val="-43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5D5D5D"/>
          <w:spacing w:val="0"/>
          <w:w w:val="72"/>
        </w:rPr>
        <w:t>ı;ı</w:t>
      </w:r>
      <w:r>
        <w:rPr>
          <w:rFonts w:ascii="Arial" w:hAnsi="Arial" w:cs="Arial" w:eastAsia="Arial"/>
          <w:sz w:val="22"/>
          <w:szCs w:val="22"/>
          <w:color w:val="5D5D5D"/>
          <w:spacing w:val="-10"/>
          <w:w w:val="73"/>
        </w:rPr>
        <w:t>ö</w:t>
      </w:r>
      <w:r>
        <w:rPr>
          <w:rFonts w:ascii="Arial" w:hAnsi="Arial" w:cs="Arial" w:eastAsia="Arial"/>
          <w:sz w:val="22"/>
          <w:szCs w:val="22"/>
          <w:color w:val="282828"/>
          <w:spacing w:val="0"/>
          <w:w w:val="149"/>
        </w:rPr>
        <w:t>l</w:t>
      </w:r>
      <w:r>
        <w:rPr>
          <w:rFonts w:ascii="Arial" w:hAnsi="Arial" w:cs="Arial" w:eastAsia="Arial"/>
          <w:sz w:val="22"/>
          <w:szCs w:val="22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0"/>
          <w:w w:val="86"/>
          <w:i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-35"/>
          <w:w w:val="100"/>
          <w:i/>
        </w:rPr>
        <w:t> </w:t>
      </w:r>
      <w:r>
        <w:rPr>
          <w:rFonts w:ascii="Arial" w:hAnsi="Arial" w:cs="Arial" w:eastAsia="Arial"/>
          <w:sz w:val="23"/>
          <w:szCs w:val="23"/>
          <w:color w:val="282828"/>
          <w:spacing w:val="0"/>
          <w:w w:val="79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53" w:lineRule="auto"/>
        <w:ind w:left="365" w:right="-49" w:firstLine="-3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9"/>
        </w:rPr>
        <w:t>UğurDALMIŞ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5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23" w:lineRule="exact"/>
        <w:ind w:left="-29" w:right="1404"/>
        <w:jc w:val="center"/>
        <w:tabs>
          <w:tab w:pos="40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9"/>
          <w:szCs w:val="9"/>
          <w:color w:val="282828"/>
          <w:spacing w:val="0"/>
          <w:w w:val="167"/>
          <w:position w:val="2"/>
        </w:rPr>
        <w:t>ı</w:t>
      </w:r>
      <w:r>
        <w:rPr>
          <w:rFonts w:ascii="Arial" w:hAnsi="Arial" w:cs="Arial" w:eastAsia="Arial"/>
          <w:sz w:val="9"/>
          <w:szCs w:val="9"/>
          <w:color w:val="282828"/>
          <w:spacing w:val="0"/>
          <w:w w:val="167"/>
          <w:position w:val="2"/>
        </w:rPr>
        <w:t>)</w:t>
      </w:r>
      <w:r>
        <w:rPr>
          <w:rFonts w:ascii="Arial" w:hAnsi="Arial" w:cs="Arial" w:eastAsia="Arial"/>
          <w:sz w:val="9"/>
          <w:szCs w:val="9"/>
          <w:color w:val="282828"/>
          <w:spacing w:val="3"/>
          <w:w w:val="167"/>
          <w:position w:val="2"/>
        </w:rPr>
        <w:t> </w:t>
      </w:r>
      <w:r>
        <w:rPr>
          <w:rFonts w:ascii="Arial" w:hAnsi="Arial" w:cs="Arial" w:eastAsia="Arial"/>
          <w:sz w:val="9"/>
          <w:szCs w:val="9"/>
          <w:color w:val="282828"/>
          <w:spacing w:val="0"/>
          <w:w w:val="100"/>
          <w:i/>
          <w:position w:val="2"/>
        </w:rPr>
        <w:t>{-</w:t>
      </w:r>
      <w:r>
        <w:rPr>
          <w:rFonts w:ascii="Arial" w:hAnsi="Arial" w:cs="Arial" w:eastAsia="Arial"/>
          <w:sz w:val="9"/>
          <w:szCs w:val="9"/>
          <w:color w:val="282828"/>
          <w:spacing w:val="0"/>
          <w:w w:val="100"/>
          <w:i/>
          <w:position w:val="2"/>
        </w:rPr>
        <w:tab/>
      </w:r>
      <w:r>
        <w:rPr>
          <w:rFonts w:ascii="Arial" w:hAnsi="Arial" w:cs="Arial" w:eastAsia="Arial"/>
          <w:sz w:val="9"/>
          <w:szCs w:val="9"/>
          <w:color w:val="282828"/>
          <w:spacing w:val="0"/>
          <w:w w:val="100"/>
          <w:i/>
          <w:position w:val="2"/>
        </w:rPr>
      </w:r>
      <w:r>
        <w:rPr>
          <w:rFonts w:ascii="Times New Roman" w:hAnsi="Times New Roman" w:cs="Times New Roman" w:eastAsia="Times New Roman"/>
          <w:sz w:val="12"/>
          <w:szCs w:val="12"/>
          <w:color w:val="282828"/>
          <w:spacing w:val="0"/>
          <w:w w:val="200"/>
          <w:position w:val="0"/>
        </w:rPr>
        <w:t>;</w:t>
      </w:r>
      <w:r>
        <w:rPr>
          <w:rFonts w:ascii="Times New Roman" w:hAnsi="Times New Roman" w:cs="Times New Roman" w:eastAsia="Times New Roman"/>
          <w:sz w:val="12"/>
          <w:szCs w:val="12"/>
          <w:color w:val="282828"/>
          <w:spacing w:val="-7"/>
          <w:w w:val="200"/>
          <w:position w:val="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282828"/>
          <w:spacing w:val="0"/>
          <w:w w:val="200"/>
          <w:position w:val="0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282828"/>
          <w:spacing w:val="0"/>
          <w:w w:val="200"/>
          <w:position w:val="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282828"/>
          <w:spacing w:val="21"/>
          <w:w w:val="200"/>
          <w:position w:val="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5D5D5D"/>
          <w:spacing w:val="0"/>
          <w:w w:val="200"/>
          <w:position w:val="0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5D5D5D"/>
          <w:spacing w:val="-13"/>
          <w:w w:val="200"/>
          <w:position w:val="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97979"/>
          <w:spacing w:val="0"/>
          <w:w w:val="171"/>
          <w:b/>
          <w:bCs/>
          <w:i/>
          <w:position w:val="0"/>
        </w:rPr>
        <w:t>i/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44" w:after="0" w:line="240" w:lineRule="auto"/>
        <w:ind w:left="227" w:right="1838"/>
        <w:jc w:val="center"/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pict>
          <v:group style="position:absolute;margin-left:473.300018pt;margin-top:1.58965pt;width:5.075pt;height:6.916504pt;mso-position-horizontal-relative:page;mso-position-vertical-relative:paragraph;z-index:-16961" coordorigin="9466,32" coordsize="101,138">
            <v:shape style="position:absolute;left:9466;top:32;width:101;height:138" coordorigin="9466,32" coordsize="101,138" path="m9466,32l9568,32,9568,170,9466,170,9466,32e" filled="t" fillcolor="#EDED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0"/>
          <w:szCs w:val="10"/>
          <w:color w:val="A5A5A8"/>
          <w:w w:val="221"/>
          <w:b/>
          <w:bCs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A5A5A8"/>
          <w:spacing w:val="-10"/>
          <w:w w:val="221"/>
          <w:b/>
          <w:bCs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90908E"/>
          <w:spacing w:val="0"/>
          <w:w w:val="51"/>
          <w:b/>
          <w:bCs/>
        </w:rPr>
        <w:t>_,.</w:t>
      </w:r>
      <w:r>
        <w:rPr>
          <w:rFonts w:ascii="Times New Roman" w:hAnsi="Times New Roman" w:cs="Times New Roman" w:eastAsia="Times New Roman"/>
          <w:sz w:val="10"/>
          <w:szCs w:val="10"/>
          <w:color w:val="90908E"/>
          <w:spacing w:val="4"/>
          <w:w w:val="51"/>
          <w:b/>
          <w:bCs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5D5D5D"/>
          <w:spacing w:val="1"/>
          <w:w w:val="156"/>
          <w:b/>
          <w:bCs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797979"/>
          <w:spacing w:val="0"/>
          <w:w w:val="70"/>
          <w:b/>
          <w:bCs/>
        </w:rPr>
        <w:t>ı/&gt;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40" w:bottom="280" w:left="0" w:right="260"/>
          <w:cols w:num="4" w:equalWidth="0">
            <w:col w:w="525" w:space="1952"/>
            <w:col w:w="2133" w:space="61"/>
            <w:col w:w="1101" w:space="3444"/>
            <w:col w:w="2444"/>
          </w:cols>
        </w:sectPr>
      </w:pPr>
      <w:rPr/>
    </w:p>
    <w:p>
      <w:pPr>
        <w:spacing w:before="0" w:after="0" w:line="782" w:lineRule="exact"/>
        <w:ind w:left="4533" w:right="6090"/>
        <w:jc w:val="center"/>
        <w:rPr>
          <w:rFonts w:ascii="Arial" w:hAnsi="Arial" w:cs="Arial" w:eastAsia="Arial"/>
          <w:sz w:val="73"/>
          <w:szCs w:val="73"/>
        </w:rPr>
      </w:pPr>
      <w:rPr/>
      <w:r>
        <w:rPr/>
        <w:pict>
          <v:group style="position:absolute;margin-left:12.6pt;margin-top:25.92pt;width:565.800012pt;height:802.200002pt;mso-position-horizontal-relative:page;mso-position-vertical-relative:page;z-index:-16971" coordorigin="252,518" coordsize="11316,16044">
            <v:group style="position:absolute;left:269;top:533;width:293;height:2" coordorigin="269,533" coordsize="293,2">
              <v:shape style="position:absolute;left:269;top:533;width:293;height:2" coordorigin="269,533" coordsize="293,0" path="m269,533l562,533e" filled="f" stroked="t" strokeweight=".48pt" strokecolor="#2B2B2B">
                <v:path arrowok="t"/>
              </v:shape>
            </v:group>
            <v:group style="position:absolute;left:274;top:528;width:2;height:1392" coordorigin="274,528" coordsize="2,1392">
              <v:shape style="position:absolute;left:274;top:528;width:2;height:1392" coordorigin="274,528" coordsize="0,1392" path="m274,1920l274,528e" filled="f" stroked="t" strokeweight=".48pt" strokecolor="#747474">
                <v:path arrowok="t"/>
              </v:shape>
            </v:group>
            <v:group style="position:absolute;left:533;top:538;width:446;height:2" coordorigin="533,538" coordsize="446,2">
              <v:shape style="position:absolute;left:533;top:538;width:446;height:2" coordorigin="533,538" coordsize="446,0" path="m533,538l979,538e" filled="f" stroked="t" strokeweight=".48pt" strokecolor="#545454">
                <v:path arrowok="t"/>
              </v:shape>
            </v:group>
            <v:group style="position:absolute;left:619;top:538;width:1622;height:2" coordorigin="619,538" coordsize="1622,2">
              <v:shape style="position:absolute;left:619;top:538;width:1622;height:2" coordorigin="619,538" coordsize="1622,0" path="m619,538l2242,538e" filled="f" stroked="t" strokeweight=".96pt" strokecolor="#575757">
                <v:path arrowok="t"/>
              </v:shape>
            </v:group>
            <v:group style="position:absolute;left:2222;top:528;width:2;height:1613" coordorigin="2222,528" coordsize="2,1613">
              <v:shape style="position:absolute;left:2222;top:528;width:2;height:1613" coordorigin="2222,528" coordsize="0,1613" path="m2222,2141l2222,528e" filled="f" stroked="t" strokeweight=".48pt" strokecolor="#2B2B2B">
                <v:path arrowok="t"/>
              </v:shape>
            </v:group>
            <v:group style="position:absolute;left:2174;top:542;width:557;height:2" coordorigin="2174,542" coordsize="557,2">
              <v:shape style="position:absolute;left:2174;top:542;width:557;height:2" coordorigin="2174,542" coordsize="557,0" path="m2174,542l2731,542e" filled="f" stroked="t" strokeweight=".48pt" strokecolor="#1F1F1F">
                <v:path arrowok="t"/>
              </v:shape>
            </v:group>
            <v:group style="position:absolute;left:2674;top:538;width:1037;height:2" coordorigin="2674,538" coordsize="1037,2">
              <v:shape style="position:absolute;left:2674;top:538;width:1037;height:2" coordorigin="2674,538" coordsize="1037,0" path="m2674,538l3710,538e" filled="f" stroked="t" strokeweight=".48pt" strokecolor="#131313">
                <v:path arrowok="t"/>
              </v:shape>
            </v:group>
            <v:group style="position:absolute;left:3682;top:547;width:7819;height:2" coordorigin="3682,547" coordsize="7819,2">
              <v:shape style="position:absolute;left:3682;top:547;width:7819;height:2" coordorigin="3682,547" coordsize="7819,0" path="m3682,547l11501,547e" filled="f" stroked="t" strokeweight=".96pt" strokecolor="#444444">
                <v:path arrowok="t"/>
              </v:shape>
            </v:group>
            <v:group style="position:absolute;left:7272;top:538;width:427;height:2" coordorigin="7272,538" coordsize="427,2">
              <v:shape style="position:absolute;left:7272;top:538;width:427;height:2" coordorigin="7272,538" coordsize="427,0" path="m7272,538l7699,538e" filled="f" stroked="t" strokeweight=".48pt" strokecolor="#909090">
                <v:path arrowok="t"/>
              </v:shape>
            </v:group>
            <v:group style="position:absolute;left:7699;top:538;width:379;height:2" coordorigin="7699,538" coordsize="379,2">
              <v:shape style="position:absolute;left:7699;top:538;width:379;height:2" coordorigin="7699,538" coordsize="379,0" path="m7699,538l8078,538e" filled="f" stroked="t" strokeweight=".48pt" strokecolor="#000000">
                <v:path arrowok="t"/>
              </v:shape>
            </v:group>
            <v:group style="position:absolute;left:7541;top:557;width:3960;height:2" coordorigin="7541,557" coordsize="3960,2">
              <v:shape style="position:absolute;left:7541;top:557;width:3960;height:2" coordorigin="7541,557" coordsize="3960,0" path="m7541,557l11501,557e" filled="f" stroked="t" strokeweight=".96pt" strokecolor="#4F4F4F">
                <v:path arrowok="t"/>
              </v:shape>
            </v:group>
            <v:group style="position:absolute;left:9024;top:547;width:2;height:576" coordorigin="9024,547" coordsize="2,576">
              <v:shape style="position:absolute;left:9024;top:547;width:2;height:576" coordorigin="9024,547" coordsize="0,576" path="m9024,1123l9024,547e" filled="f" stroked="t" strokeweight=".72pt" strokecolor="#3B3B3B">
                <v:path arrowok="t"/>
              </v:shape>
            </v:group>
            <v:group style="position:absolute;left:11501;top:547;width:2;height:2059" coordorigin="11501,547" coordsize="2,2059">
              <v:shape style="position:absolute;left:11501;top:547;width:2;height:2059" coordorigin="11501,547" coordsize="0,2059" path="m11501,2606l11501,547e" filled="f" stroked="t" strokeweight=".96pt" strokecolor="#5B5B5B">
                <v:path arrowok="t"/>
              </v:shape>
            </v:group>
            <v:group style="position:absolute;left:9029;top:1066;width:2;height:1085" coordorigin="9029,1066" coordsize="2,1085">
              <v:shape style="position:absolute;left:9029;top:1066;width:2;height:1085" coordorigin="9029,1066" coordsize="0,1085" path="m9029,2150l9029,1066e" filled="f" stroked="t" strokeweight=".48pt" strokecolor="#232323">
                <v:path arrowok="t"/>
              </v:shape>
            </v:group>
            <v:group style="position:absolute;left:269;top:2126;width:293;height:2" coordorigin="269,2126" coordsize="293,2">
              <v:shape style="position:absolute;left:269;top:2126;width:293;height:2" coordorigin="269,2126" coordsize="293,0" path="m269,2126l562,2126e" filled="f" stroked="t" strokeweight=".48pt" strokecolor="#1C1C1C">
                <v:path arrowok="t"/>
              </v:shape>
            </v:group>
            <v:group style="position:absolute;left:269;top:528;width:2;height:11203" coordorigin="269,528" coordsize="2,11203">
              <v:shape style="position:absolute;left:269;top:528;width:2;height:11203" coordorigin="269,528" coordsize="0,11203" path="m269,11731l269,528e" filled="f" stroked="t" strokeweight=".96pt" strokecolor="#484848">
                <v:path arrowok="t"/>
              </v:shape>
            </v:group>
            <v:group style="position:absolute;left:466;top:2131;width:2933;height:2" coordorigin="466,2131" coordsize="2933,2">
              <v:shape style="position:absolute;left:466;top:2131;width:2933;height:2" coordorigin="466,2131" coordsize="2933,0" path="m466,2131l3398,2131e" filled="f" stroked="t" strokeweight=".96pt" strokecolor="#484848">
                <v:path arrowok="t"/>
              </v:shape>
            </v:group>
            <v:group style="position:absolute;left:3341;top:2136;width:638;height:2" coordorigin="3341,2136" coordsize="638,2">
              <v:shape style="position:absolute;left:3341;top:2136;width:638;height:2" coordorigin="3341,2136" coordsize="638,0" path="m3341,2136l3979,2136e" filled="f" stroked="t" strokeweight=".48pt" strokecolor="#181818">
                <v:path arrowok="t"/>
              </v:shape>
            </v:group>
            <v:group style="position:absolute;left:3950;top:2126;width:490;height:2" coordorigin="3950,2126" coordsize="490,2">
              <v:shape style="position:absolute;left:3950;top:2126;width:490;height:2" coordorigin="3950,2126" coordsize="490,0" path="m3950,2126l4440,2126e" filled="f" stroked="t" strokeweight=".48pt" strokecolor="#1F1F1F">
                <v:path arrowok="t"/>
              </v:shape>
            </v:group>
            <v:group style="position:absolute;left:4378;top:2141;width:4675;height:2" coordorigin="4378,2141" coordsize="4675,2">
              <v:shape style="position:absolute;left:4378;top:2141;width:4675;height:2" coordorigin="4378,2141" coordsize="4675,0" path="m4378,2141l9053,2141e" filled="f" stroked="t" strokeweight=".96pt" strokecolor="#4B4B4B">
                <v:path arrowok="t"/>
              </v:shape>
            </v:group>
            <v:group style="position:absolute;left:8986;top:2146;width:2525;height:2" coordorigin="8986,2146" coordsize="2525,2">
              <v:shape style="position:absolute;left:8986;top:2146;width:2525;height:2" coordorigin="8986,2146" coordsize="2525,0" path="m8986,2146l11510,2146e" filled="f" stroked="t" strokeweight=".48pt" strokecolor="#232323">
                <v:path arrowok="t"/>
              </v:shape>
            </v:group>
            <v:group style="position:absolute;left:269;top:2342;width:1248;height:2" coordorigin="269,2342" coordsize="1248,2">
              <v:shape style="position:absolute;left:269;top:2342;width:1248;height:2" coordorigin="269,2342" coordsize="1248,0" path="m269,2342l1517,2342e" filled="f" stroked="t" strokeweight=".96pt" strokecolor="#444444">
                <v:path arrowok="t"/>
              </v:shape>
            </v:group>
            <v:group style="position:absolute;left:274;top:2088;width:2;height:3110" coordorigin="274,2088" coordsize="2,3110">
              <v:shape style="position:absolute;left:274;top:2088;width:2;height:3110" coordorigin="274,2088" coordsize="0,3110" path="m274,5198l274,2088e" filled="f" stroked="t" strokeweight=".48pt" strokecolor="#282828">
                <v:path arrowok="t"/>
              </v:shape>
            </v:group>
            <v:group style="position:absolute;left:1459;top:2347;width:1541;height:2" coordorigin="1459,2347" coordsize="1541,2">
              <v:shape style="position:absolute;left:1459;top:2347;width:1541;height:2" coordorigin="1459,2347" coordsize="1541,0" path="m1459,2347l3000,2347e" filled="f" stroked="t" strokeweight=".48pt" strokecolor="#0C0C0C">
                <v:path arrowok="t"/>
              </v:shape>
            </v:group>
            <v:group style="position:absolute;left:2770;top:2352;width:4531;height:2" coordorigin="2770,2352" coordsize="4531,2">
              <v:shape style="position:absolute;left:2770;top:2352;width:4531;height:2" coordorigin="2770,2352" coordsize="4531,0" path="m2770,2352l7301,2352e" filled="f" stroked="t" strokeweight=".96pt" strokecolor="#484848">
                <v:path arrowok="t"/>
              </v:shape>
            </v:group>
            <v:group style="position:absolute;left:7243;top:2357;width:1805;height:2" coordorigin="7243,2357" coordsize="1805,2">
              <v:shape style="position:absolute;left:7243;top:2357;width:1805;height:2" coordorigin="7243,2357" coordsize="1805,0" path="m7243,2357l9048,2357e" filled="f" stroked="t" strokeweight=".48pt" strokecolor="#232323">
                <v:path arrowok="t"/>
              </v:shape>
            </v:group>
            <v:group style="position:absolute;left:8909;top:2362;width:2602;height:2" coordorigin="8909,2362" coordsize="2602,2">
              <v:shape style="position:absolute;left:8909;top:2362;width:2602;height:2" coordorigin="8909,2362" coordsize="2602,0" path="m8909,2362l11510,2362e" filled="f" stroked="t" strokeweight=".96pt" strokecolor="#4F4F4F">
                <v:path arrowok="t"/>
              </v:shape>
            </v:group>
            <v:group style="position:absolute;left:269;top:2563;width:1670;height:2" coordorigin="269,2563" coordsize="1670,2">
              <v:shape style="position:absolute;left:269;top:2563;width:1670;height:2" coordorigin="269,2563" coordsize="1670,0" path="m269,2563l1939,2563e" filled="f" stroked="t" strokeweight=".96pt" strokecolor="#484848">
                <v:path arrowok="t"/>
              </v:shape>
            </v:group>
            <v:group style="position:absolute;left:1459;top:2563;width:1541;height:2" coordorigin="1459,2563" coordsize="1541,2">
              <v:shape style="position:absolute;left:1459;top:2563;width:1541;height:2" coordorigin="1459,2563" coordsize="1541,0" path="m1459,2563l3000,2563e" filled="f" stroked="t" strokeweight=".72pt" strokecolor="#2B2B2B">
                <v:path arrowok="t"/>
              </v:shape>
            </v:group>
            <v:group style="position:absolute;left:2942;top:2568;width:1037;height:2" coordorigin="2942,2568" coordsize="1037,2">
              <v:shape style="position:absolute;left:2942;top:2568;width:1037;height:2" coordorigin="2942,2568" coordsize="1037,0" path="m2942,2568l3979,2568e" filled="f" stroked="t" strokeweight=".48pt" strokecolor="#0C0C0C">
                <v:path arrowok="t"/>
              </v:shape>
            </v:group>
            <v:group style="position:absolute;left:3950;top:2558;width:490;height:2" coordorigin="3950,2558" coordsize="490,2">
              <v:shape style="position:absolute;left:3950;top:2558;width:490;height:2" coordorigin="3950,2558" coordsize="490,0" path="m3950,2558l4440,2558e" filled="f" stroked="t" strokeweight=".48pt" strokecolor="#080808">
                <v:path arrowok="t"/>
              </v:shape>
            </v:group>
            <v:group style="position:absolute;left:4387;top:2573;width:4661;height:2" coordorigin="4387,2573" coordsize="4661,2">
              <v:shape style="position:absolute;left:4387;top:2573;width:4661;height:2" coordorigin="4387,2573" coordsize="4661,0" path="m4387,2573l9048,2573e" filled="f" stroked="t" strokeweight=".72pt" strokecolor="#444444">
                <v:path arrowok="t"/>
              </v:shape>
            </v:group>
            <v:group style="position:absolute;left:8990;top:2578;width:2520;height:2" coordorigin="8990,2578" coordsize="2520,2">
              <v:shape style="position:absolute;left:8990;top:2578;width:2520;height:2" coordorigin="8990,2578" coordsize="2520,0" path="m8990,2578l11510,2578e" filled="f" stroked="t" strokeweight=".48pt" strokecolor="#1C1C1C">
                <v:path arrowok="t"/>
              </v:shape>
            </v:group>
            <v:group style="position:absolute;left:259;top:2784;width:7042;height:2" coordorigin="259,2784" coordsize="7042,2">
              <v:shape style="position:absolute;left:259;top:2784;width:7042;height:2" coordorigin="259,2784" coordsize="7042,0" path="m259,2784l7301,2784e" filled="f" stroked="t" strokeweight=".72pt" strokecolor="#545454">
                <v:path arrowok="t"/>
              </v:shape>
            </v:group>
            <v:group style="position:absolute;left:7243;top:2789;width:485;height:2" coordorigin="7243,2789" coordsize="485,2">
              <v:shape style="position:absolute;left:7243;top:2789;width:485;height:2" coordorigin="7243,2789" coordsize="485,0" path="m7243,2789l7728,2789e" filled="f" stroked="t" strokeweight=".48pt" strokecolor="#343434">
                <v:path arrowok="t"/>
              </v:shape>
            </v:group>
            <v:group style="position:absolute;left:7670;top:2784;width:437;height:2" coordorigin="7670,2784" coordsize="437,2">
              <v:shape style="position:absolute;left:7670;top:2784;width:437;height:2" coordorigin="7670,2784" coordsize="437,0" path="m7670,2784l8107,2784e" filled="f" stroked="t" strokeweight=".72pt" strokecolor="#484848">
                <v:path arrowok="t"/>
              </v:shape>
            </v:group>
            <v:group style="position:absolute;left:8050;top:2789;width:3461;height:2" coordorigin="8050,2789" coordsize="3461,2">
              <v:shape style="position:absolute;left:8050;top:2789;width:3461;height:2" coordorigin="8050,2789" coordsize="3461,0" path="m8050,2789l11510,2789e" filled="f" stroked="t" strokeweight=".48pt" strokecolor="#282828">
                <v:path arrowok="t"/>
              </v:shape>
            </v:group>
            <v:group style="position:absolute;left:11506;top:2525;width:2;height:283" coordorigin="11506,2525" coordsize="2,283">
              <v:shape style="position:absolute;left:11506;top:2525;width:2;height:283" coordorigin="11506,2525" coordsize="0,283" path="m11506,2808l11506,2525e" filled="f" stroked="t" strokeweight=".48pt" strokecolor="#343434">
                <v:path arrowok="t"/>
              </v:shape>
            </v:group>
            <v:group style="position:absolute;left:269;top:2995;width:1286;height:2" coordorigin="269,2995" coordsize="1286,2">
              <v:shape style="position:absolute;left:269;top:2995;width:1286;height:2" coordorigin="269,2995" coordsize="1286,0" path="m269,2995l1555,2995e" filled="f" stroked="t" strokeweight=".96pt" strokecolor="#484848">
                <v:path arrowok="t"/>
              </v:shape>
            </v:group>
            <v:group style="position:absolute;left:1488;top:2990;width:2952;height:2" coordorigin="1488,2990" coordsize="2952,2">
              <v:shape style="position:absolute;left:1488;top:2990;width:2952;height:2" coordorigin="1488,2990" coordsize="2952,0" path="m1488,2990l4440,2990e" filled="f" stroked="t" strokeweight=".96pt" strokecolor="#282828">
                <v:path arrowok="t"/>
              </v:shape>
            </v:group>
            <v:group style="position:absolute;left:4282;top:3005;width:4766;height:2" coordorigin="4282,3005" coordsize="4766,2">
              <v:shape style="position:absolute;left:4282;top:3005;width:4766;height:2" coordorigin="4282,3005" coordsize="4766,0" path="m4282,3005l9048,3005e" filled="f" stroked="t" strokeweight=".96pt" strokecolor="#4B4B4B">
                <v:path arrowok="t"/>
              </v:shape>
            </v:group>
            <v:group style="position:absolute;left:8990;top:3010;width:216;height:2" coordorigin="8990,3010" coordsize="216,2">
              <v:shape style="position:absolute;left:8990;top:3010;width:216;height:2" coordorigin="8990,3010" coordsize="216,0" path="m8990,3010l9206,3010e" filled="f" stroked="t" strokeweight=".48pt" strokecolor="#383838">
                <v:path arrowok="t"/>
              </v:shape>
            </v:group>
            <v:group style="position:absolute;left:9178;top:2990;width:278;height:2" coordorigin="9178,2990" coordsize="278,2">
              <v:shape style="position:absolute;left:9178;top:2990;width:278;height:2" coordorigin="9178,2990" coordsize="278,0" path="m9178,2990l9456,2990e" filled="f" stroked="t" strokeweight=".48pt" strokecolor="#000000">
                <v:path arrowok="t"/>
              </v:shape>
            </v:group>
            <v:group style="position:absolute;left:9427;top:3010;width:821;height:2" coordorigin="9427,3010" coordsize="821,2">
              <v:shape style="position:absolute;left:9427;top:3010;width:821;height:2" coordorigin="9427,3010" coordsize="821,0" path="m9427,3010l10248,3010e" filled="f" stroked="t" strokeweight=".48pt" strokecolor="#232323">
                <v:path arrowok="t"/>
              </v:shape>
            </v:group>
            <v:group style="position:absolute;left:10219;top:2990;width:1301;height:2" coordorigin="10219,2990" coordsize="1301,2">
              <v:shape style="position:absolute;left:10219;top:2990;width:1301;height:2" coordorigin="10219,2990" coordsize="1301,0" path="m10219,2990l11520,2990e" filled="f" stroked="t" strokeweight=".48pt" strokecolor="#4F4F4F">
                <v:path arrowok="t"/>
              </v:shape>
            </v:group>
            <v:group style="position:absolute;left:11510;top:547;width:2;height:4373" coordorigin="11510,547" coordsize="2,4373">
              <v:shape style="position:absolute;left:11510;top:547;width:2;height:4373" coordorigin="11510,547" coordsize="0,4373" path="m11510,4920l11510,547e" filled="f" stroked="t" strokeweight=".48pt" strokecolor="#444444">
                <v:path arrowok="t"/>
              </v:shape>
            </v:group>
            <v:group style="position:absolute;left:269;top:3216;width:3130;height:2" coordorigin="269,3216" coordsize="3130,2">
              <v:shape style="position:absolute;left:269;top:3216;width:3130;height:2" coordorigin="269,3216" coordsize="3130,0" path="m269,3216l3398,3216e" filled="f" stroked="t" strokeweight=".96pt" strokecolor="#444444">
                <v:path arrowok="t"/>
              </v:shape>
            </v:group>
            <v:group style="position:absolute;left:3341;top:3221;width:2242;height:2" coordorigin="3341,3221" coordsize="2242,2">
              <v:shape style="position:absolute;left:3341;top:3221;width:2242;height:2" coordorigin="3341,3221" coordsize="2242,0" path="m3341,3221l5582,3221e" filled="f" stroked="t" strokeweight=".48pt" strokecolor="#232323">
                <v:path arrowok="t"/>
              </v:shape>
            </v:group>
            <v:group style="position:absolute;left:6806;top:3226;width:4709;height:2" coordorigin="6806,3226" coordsize="4709,2">
              <v:shape style="position:absolute;left:6806;top:3226;width:4709;height:2" coordorigin="6806,3226" coordsize="4709,0" path="m6806,3226l11515,3226e" filled="f" stroked="t" strokeweight=".96pt" strokecolor="#4F4F4F">
                <v:path arrowok="t"/>
              </v:shape>
            </v:group>
            <v:group style="position:absolute;left:3715;top:3216;width:2;height:749" coordorigin="3715,3216" coordsize="2,749">
              <v:shape style="position:absolute;left:3715;top:3216;width:2;height:749" coordorigin="3715,3216" coordsize="0,749" path="m3715,3965l3715,3216e" filled="f" stroked="t" strokeweight=".96pt" strokecolor="#383838">
                <v:path arrowok="t"/>
              </v:shape>
            </v:group>
            <v:group style="position:absolute;left:6840;top:3216;width:2;height:758" coordorigin="6840,3216" coordsize="2,758">
              <v:shape style="position:absolute;left:6840;top:3216;width:2;height:758" coordorigin="6840,3216" coordsize="0,758" path="m6840,3974l6840,3216e" filled="f" stroked="t" strokeweight=".48pt" strokecolor="#2F2F2F">
                <v:path arrowok="t"/>
              </v:shape>
            </v:group>
            <v:group style="position:absolute;left:6830;top:3634;width:2189;height:2" coordorigin="6830,3634" coordsize="2189,2">
              <v:shape style="position:absolute;left:6830;top:3634;width:2189;height:2" coordorigin="6830,3634" coordsize="2189,0" path="m6830,3634l9019,3634e" filled="f" stroked="t" strokeweight=".48pt" strokecolor="#3F3F3F">
                <v:path arrowok="t"/>
              </v:shape>
            </v:group>
            <v:group style="position:absolute;left:3706;top:3648;width:3072;height:2" coordorigin="3706,3648" coordsize="3072,2">
              <v:shape style="position:absolute;left:3706;top:3648;width:3072;height:2" coordorigin="3706,3648" coordsize="3072,0" path="m3706,3648l6778,3648e" filled="f" stroked="t" strokeweight=".96pt" strokecolor="#676767">
                <v:path arrowok="t"/>
              </v:shape>
            </v:group>
            <v:group style="position:absolute;left:6547;top:3648;width:298;height:2" coordorigin="6547,3648" coordsize="298,2">
              <v:shape style="position:absolute;left:6547;top:3648;width:298;height:2" coordorigin="6547,3648" coordsize="298,0" path="m6547,3648l6845,3648e" filled="f" stroked="t" strokeweight=".96pt" strokecolor="#AFAFAF">
                <v:path arrowok="t"/>
              </v:shape>
            </v:group>
            <v:group style="position:absolute;left:9019;top:3634;width:1200;height:2" coordorigin="9019,3634" coordsize="1200,2">
              <v:shape style="position:absolute;left:9019;top:3634;width:1200;height:2" coordorigin="9019,3634" coordsize="1200,0" path="m9019,3634l10219,3634e" filled="f" stroked="t" strokeweight=".48pt" strokecolor="#000000">
                <v:path arrowok="t"/>
              </v:shape>
            </v:group>
            <v:group style="position:absolute;left:10219;top:3634;width:1301;height:2" coordorigin="10219,3634" coordsize="1301,2">
              <v:shape style="position:absolute;left:10219;top:3634;width:1301;height:2" coordorigin="10219,3634" coordsize="1301,0" path="m10219,3634l11520,3634e" filled="f" stroked="t" strokeweight=".48pt" strokecolor="#2B2B2B">
                <v:path arrowok="t"/>
              </v:shape>
            </v:group>
            <v:group style="position:absolute;left:11506;top:3403;width:2;height:581" coordorigin="11506,3403" coordsize="2,581">
              <v:shape style="position:absolute;left:11506;top:3403;width:2;height:581" coordorigin="11506,3403" coordsize="0,581" path="m11506,3984l11506,3403e" filled="f" stroked="t" strokeweight=".48pt" strokecolor="#2F2F2F">
                <v:path arrowok="t"/>
              </v:shape>
            </v:group>
            <v:group style="position:absolute;left:269;top:3955;width:1248;height:2" coordorigin="269,3955" coordsize="1248,2">
              <v:shape style="position:absolute;left:269;top:3955;width:1248;height:2" coordorigin="269,3955" coordsize="1248,0" path="m269,3955l1517,3955e" filled="f" stroked="t" strokeweight=".96pt" strokecolor="#484848">
                <v:path arrowok="t"/>
              </v:shape>
            </v:group>
            <v:group style="position:absolute;left:1459;top:3960;width:1939;height:2" coordorigin="1459,3960" coordsize="1939,2">
              <v:shape style="position:absolute;left:1459;top:3960;width:1939;height:2" coordorigin="1459,3960" coordsize="1939,0" path="m1459,3960l3398,3960e" filled="f" stroked="t" strokeweight=".48pt" strokecolor="#0C0C0C">
                <v:path arrowok="t"/>
              </v:shape>
            </v:group>
            <v:group style="position:absolute;left:3370;top:3946;width:259;height:2" coordorigin="3370,3946" coordsize="259,2">
              <v:shape style="position:absolute;left:3370;top:3946;width:259;height:2" coordorigin="3370,3946" coordsize="259,0" path="m3370,3946l3629,3946e" filled="f" stroked="t" strokeweight=".48pt" strokecolor="#000000">
                <v:path arrowok="t"/>
              </v:shape>
            </v:group>
            <v:group style="position:absolute;left:3629;top:3946;width:91;height:2" coordorigin="3629,3946" coordsize="91,2">
              <v:shape style="position:absolute;left:3629;top:3946;width:91;height:2" coordorigin="3629,3946" coordsize="91,0" path="m3629,3946l3720,3946e" filled="f" stroked="t" strokeweight=".48pt" strokecolor="#343434">
                <v:path arrowok="t"/>
              </v:shape>
            </v:group>
            <v:group style="position:absolute;left:3672;top:3955;width:307;height:2" coordorigin="3672,3955" coordsize="307,2">
              <v:shape style="position:absolute;left:3672;top:3955;width:307;height:2" coordorigin="3672,3955" coordsize="307,0" path="m3672,3955l3979,3955e" filled="f" stroked="t" strokeweight=".96pt" strokecolor="#1C1C1C">
                <v:path arrowok="t"/>
              </v:shape>
            </v:group>
            <v:group style="position:absolute;left:3950;top:3946;width:490;height:2" coordorigin="3950,3946" coordsize="490,2">
              <v:shape style="position:absolute;left:3950;top:3946;width:490;height:2" coordorigin="3950,3946" coordsize="490,0" path="m3950,3946l4440,3946e" filled="f" stroked="t" strokeweight=".96pt" strokecolor="#1F1F1F">
                <v:path arrowok="t"/>
              </v:shape>
            </v:group>
            <v:group style="position:absolute;left:4411;top:3955;width:403;height:2" coordorigin="4411,3955" coordsize="403,2">
              <v:shape style="position:absolute;left:4411;top:3955;width:403;height:2" coordorigin="4411,3955" coordsize="403,0" path="m4411,3955l4814,3955e" filled="f" stroked="t" strokeweight=".96pt" strokecolor="#1F1F1F">
                <v:path arrowok="t"/>
              </v:shape>
            </v:group>
            <v:group style="position:absolute;left:4786;top:3946;width:768;height:2" coordorigin="4786,3946" coordsize="768,2">
              <v:shape style="position:absolute;left:4786;top:3946;width:768;height:2" coordorigin="4786,3946" coordsize="768,0" path="m4786,3946l5554,3946e" filled="f" stroked="t" strokeweight=".96pt" strokecolor="#2B2B2B">
                <v:path arrowok="t"/>
              </v:shape>
            </v:group>
            <v:group style="position:absolute;left:5525;top:3960;width:5986;height:2" coordorigin="5525,3960" coordsize="5986,2">
              <v:shape style="position:absolute;left:5525;top:3960;width:5986;height:2" coordorigin="5525,3960" coordsize="5986,0" path="m5525,3960l11510,3960e" filled="f" stroked="t" strokeweight=".96pt" strokecolor="#4B4B4B">
                <v:path arrowok="t"/>
              </v:shape>
            </v:group>
            <v:group style="position:absolute;left:269;top:4234;width:5314;height:2" coordorigin="269,4234" coordsize="5314,2">
              <v:shape style="position:absolute;left:269;top:4234;width:5314;height:2" coordorigin="269,4234" coordsize="5314,0" path="m269,4234l5582,4234e" filled="f" stroked="t" strokeweight=".72pt" strokecolor="#444444">
                <v:path arrowok="t"/>
              </v:shape>
            </v:group>
            <v:group style="position:absolute;left:2227;top:3955;width:2;height:3240" coordorigin="2227,3955" coordsize="2,3240">
              <v:shape style="position:absolute;left:2227;top:3955;width:2;height:3240" coordorigin="2227,3955" coordsize="0,3240" path="m2227,7195l2227,3955e" filled="f" stroked="t" strokeweight=".96pt" strokecolor="#4F4F4F">
                <v:path arrowok="t"/>
              </v:shape>
            </v:group>
            <v:group style="position:absolute;left:5554;top:4229;width:1118;height:2" coordorigin="5554,4229" coordsize="1118,2">
              <v:shape style="position:absolute;left:5554;top:4229;width:1118;height:2" coordorigin="5554,4229" coordsize="1118,0" path="m5554,4229l6672,4229e" filled="f" stroked="t" strokeweight=".48pt" strokecolor="#232323">
                <v:path arrowok="t"/>
              </v:shape>
            </v:group>
            <v:group style="position:absolute;left:6672;top:4229;width:600;height:2" coordorigin="6672,4229" coordsize="600,2">
              <v:shape style="position:absolute;left:6672;top:4229;width:600;height:2" coordorigin="6672,4229" coordsize="600,0" path="m6672,4229l7272,4229e" filled="f" stroked="t" strokeweight=".96pt" strokecolor="#1C1C1C">
                <v:path arrowok="t"/>
              </v:shape>
            </v:group>
            <v:group style="position:absolute;left:7243;top:4243;width:4272;height:2" coordorigin="7243,4243" coordsize="4272,2">
              <v:shape style="position:absolute;left:7243;top:4243;width:4272;height:2" coordorigin="7243,4243" coordsize="4272,0" path="m7243,4243l11515,4243e" filled="f" stroked="t" strokeweight=".96pt" strokecolor="#4B4B4B">
                <v:path arrowok="t"/>
              </v:shape>
            </v:group>
            <v:group style="position:absolute;left:2218;top:4454;width:6830;height:2" coordorigin="2218,4454" coordsize="6830,2">
              <v:shape style="position:absolute;left:2218;top:4454;width:6830;height:2" coordorigin="2218,4454" coordsize="6830,0" path="m2218,4454l9048,4454e" filled="f" stroked="t" strokeweight=".96pt" strokecolor="#484848">
                <v:path arrowok="t"/>
              </v:shape>
            </v:group>
            <v:group style="position:absolute;left:8990;top:4459;width:2530;height:2" coordorigin="8990,4459" coordsize="2530,2">
              <v:shape style="position:absolute;left:8990;top:4459;width:2530;height:2" coordorigin="8990,4459" coordsize="2530,0" path="m8990,4459l11520,4459e" filled="f" stroked="t" strokeweight=".48pt" strokecolor="#1C1C1C">
                <v:path arrowok="t"/>
              </v:shape>
            </v:group>
            <v:group style="position:absolute;left:4790;top:4445;width:2;height:754" coordorigin="4790,4445" coordsize="2,754">
              <v:shape style="position:absolute;left:4790;top:4445;width:2;height:754" coordorigin="4790,4445" coordsize="0,754" path="m4790,5198l4790,4445e" filled="f" stroked="t" strokeweight=".96pt" strokecolor="#444444">
                <v:path arrowok="t"/>
              </v:shape>
            </v:group>
            <v:group style="position:absolute;left:4776;top:4886;width:1896;height:2" coordorigin="4776,4886" coordsize="1896,2">
              <v:shape style="position:absolute;left:4776;top:4886;width:1896;height:2" coordorigin="4776,4886" coordsize="1896,0" path="m4776,4886l6672,4886e" filled="f" stroked="t" strokeweight=".48pt" strokecolor="#4B4B4B">
                <v:path arrowok="t"/>
              </v:shape>
            </v:group>
            <v:group style="position:absolute;left:7699;top:4445;width:2;height:475" coordorigin="7699,4445" coordsize="2,475">
              <v:shape style="position:absolute;left:7699;top:4445;width:2;height:475" coordorigin="7699,4445" coordsize="0,475" path="m7699,4920l7699,4445e" filled="f" stroked="t" strokeweight=".96pt" strokecolor="#484848">
                <v:path arrowok="t"/>
              </v:shape>
            </v:group>
            <v:group style="position:absolute;left:6672;top:4886;width:600;height:2" coordorigin="6672,4886" coordsize="600,2">
              <v:shape style="position:absolute;left:6672;top:4886;width:600;height:2" coordorigin="6672,4886" coordsize="600,0" path="m6672,4886l7272,4886e" filled="f" stroked="t" strokeweight=".48pt" strokecolor="#000000">
                <v:path arrowok="t"/>
              </v:shape>
            </v:group>
            <v:group style="position:absolute;left:7272;top:4886;width:806;height:2" coordorigin="7272,4886" coordsize="806,2">
              <v:shape style="position:absolute;left:7272;top:4886;width:806;height:2" coordorigin="7272,4886" coordsize="806,0" path="m7272,4886l8078,4886e" filled="f" stroked="t" strokeweight=".48pt" strokecolor="#1C1C1C">
                <v:path arrowok="t"/>
              </v:shape>
            </v:group>
            <v:group style="position:absolute;left:8078;top:4886;width:2141;height:2" coordorigin="8078,4886" coordsize="2141,2">
              <v:shape style="position:absolute;left:8078;top:4886;width:2141;height:2" coordorigin="8078,4886" coordsize="2141,0" path="m8078,4886l10219,4886e" filled="f" stroked="t" strokeweight=".48pt" strokecolor="#000000">
                <v:path arrowok="t"/>
              </v:shape>
            </v:group>
            <v:group style="position:absolute;left:10219;top:4886;width:1301;height:2" coordorigin="10219,4886" coordsize="1301,2">
              <v:shape style="position:absolute;left:10219;top:4886;width:1301;height:2" coordorigin="10219,4886" coordsize="1301,0" path="m10219,4886l11520,4886e" filled="f" stroked="t" strokeweight=".48pt" strokecolor="#343434">
                <v:path arrowok="t"/>
              </v:shape>
            </v:group>
            <v:group style="position:absolute;left:4776;top:5170;width:3302;height:2" coordorigin="4776,5170" coordsize="3302,2">
              <v:shape style="position:absolute;left:4776;top:5170;width:3302;height:2" coordorigin="4776,5170" coordsize="3302,0" path="m4776,5170l8078,5170e" filled="f" stroked="t" strokeweight=".48pt" strokecolor="#131313">
                <v:path arrowok="t"/>
              </v:shape>
            </v:group>
            <v:group style="position:absolute;left:8078;top:5170;width:941;height:2" coordorigin="8078,5170" coordsize="941,2">
              <v:shape style="position:absolute;left:8078;top:5170;width:941;height:2" coordorigin="8078,5170" coordsize="941,0" path="m8078,5170l9019,5170e" filled="f" stroked="t" strokeweight=".96pt" strokecolor="#232323">
                <v:path arrowok="t"/>
              </v:shape>
            </v:group>
            <v:group style="position:absolute;left:8755;top:5184;width:1685;height:2" coordorigin="8755,5184" coordsize="1685,2">
              <v:shape style="position:absolute;left:8755;top:5184;width:1685;height:2" coordorigin="8755,5184" coordsize="1685,0" path="m8755,5184l10440,5184e" filled="f" stroked="t" strokeweight=".96pt" strokecolor="#4F4F4F">
                <v:path arrowok="t"/>
              </v:shape>
            </v:group>
            <v:group style="position:absolute;left:10219;top:5170;width:1301;height:2" coordorigin="10219,5170" coordsize="1301,2">
              <v:shape style="position:absolute;left:10219;top:5170;width:1301;height:2" coordorigin="10219,5170" coordsize="1301,0" path="m10219,5170l11520,5170e" filled="f" stroked="t" strokeweight=".96pt" strokecolor="#232323">
                <v:path arrowok="t"/>
              </v:shape>
            </v:group>
            <v:group style="position:absolute;left:11518;top:614;width:2;height:4594" coordorigin="11518,614" coordsize="2,4594">
              <v:shape style="position:absolute;left:11518;top:614;width:2;height:4594" coordorigin="11518,614" coordsize="0,4594" path="m11518,5208l11518,614e" filled="f" stroked="t" strokeweight=".48pt" strokecolor="#383838">
                <v:path arrowok="t"/>
              </v:shape>
            </v:group>
            <v:group style="position:absolute;left:278;top:5141;width:2;height:1382" coordorigin="278,5141" coordsize="2,1382">
              <v:shape style="position:absolute;left:278;top:5141;width:2;height:1382" coordorigin="278,5141" coordsize="0,1382" path="m278,6523l278,5141e" filled="f" stroked="t" strokeweight=".96pt" strokecolor="#4F4F4F">
                <v:path arrowok="t"/>
              </v:shape>
            </v:group>
            <v:group style="position:absolute;left:4795;top:5141;width:2;height:1378" coordorigin="4795,5141" coordsize="2,1378">
              <v:shape style="position:absolute;left:4795;top:5141;width:2;height:1378" coordorigin="4795,5141" coordsize="0,1378" path="m4795,6518l4795,5141e" filled="f" stroked="t" strokeweight=".48pt" strokecolor="#181818">
                <v:path arrowok="t"/>
              </v:shape>
            </v:group>
            <v:group style="position:absolute;left:4776;top:5410;width:4243;height:2" coordorigin="4776,5410" coordsize="4243,2">
              <v:shape style="position:absolute;left:4776;top:5410;width:4243;height:2" coordorigin="4776,5410" coordsize="4243,0" path="m4776,5410l9019,5410e" filled="f" stroked="t" strokeweight=".96pt" strokecolor="#131313">
                <v:path arrowok="t"/>
              </v:shape>
            </v:group>
            <v:group style="position:absolute;left:8918;top:5424;width:1291;height:2" coordorigin="8918,5424" coordsize="1291,2">
              <v:shape style="position:absolute;left:8918;top:5424;width:1291;height:2" coordorigin="8918,5424" coordsize="1291,0" path="m8918,5424l10210,5424e" filled="f" stroked="t" strokeweight=".96pt" strokecolor="#484848">
                <v:path arrowok="t"/>
              </v:shape>
            </v:group>
            <v:group style="position:absolute;left:9456;top:5410;width:763;height:2" coordorigin="9456,5410" coordsize="763,2">
              <v:shape style="position:absolute;left:9456;top:5410;width:763;height:2" coordorigin="9456,5410" coordsize="763,0" path="m9456,5410l10219,5410e" filled="f" stroked="t" strokeweight=".96pt" strokecolor="#1F1F1F">
                <v:path arrowok="t"/>
              </v:shape>
            </v:group>
            <v:group style="position:absolute;left:10219;top:5410;width:1301;height:2" coordorigin="10219,5410" coordsize="1301,2">
              <v:shape style="position:absolute;left:10219;top:5410;width:1301;height:2" coordorigin="10219,5410" coordsize="1301,0" path="m10219,5410l11520,5410e" filled="f" stroked="t" strokeweight=".48pt" strokecolor="#232323">
                <v:path arrowok="t"/>
              </v:shape>
            </v:group>
            <v:group style="position:absolute;left:11520;top:5069;width:2;height:2150" coordorigin="11520,5069" coordsize="2,2150">
              <v:shape style="position:absolute;left:11520;top:5069;width:2;height:2150" coordorigin="11520,5069" coordsize="0,2150" path="m11520,7219l11520,5069e" filled="f" stroked="t" strokeweight=".96pt" strokecolor="#5B5B5B">
                <v:path arrowok="t"/>
              </v:shape>
            </v:group>
            <v:group style="position:absolute;left:2218;top:5640;width:9312;height:2" coordorigin="2218,5640" coordsize="9312,2">
              <v:shape style="position:absolute;left:2218;top:5640;width:9312;height:2" coordorigin="2218,5640" coordsize="9312,0" path="m2218,5640l11530,5640e" filled="f" stroked="t" strokeweight=".48pt" strokecolor="#1C1C1C">
                <v:path arrowok="t"/>
              </v:shape>
            </v:group>
            <v:group style="position:absolute;left:269;top:5870;width:1320;height:2" coordorigin="269,5870" coordsize="1320,2">
              <v:shape style="position:absolute;left:269;top:5870;width:1320;height:2" coordorigin="269,5870" coordsize="1320,0" path="m269,5870l1589,5870e" filled="f" stroked="t" strokeweight=".48pt" strokecolor="#131313">
                <v:path arrowok="t"/>
              </v:shape>
            </v:group>
            <v:group style="position:absolute;left:1560;top:5861;width:658;height:2" coordorigin="1560,5861" coordsize="658,2">
              <v:shape style="position:absolute;left:1560;top:5861;width:658;height:2" coordorigin="1560,5861" coordsize="658,0" path="m1560,5861l2218,5861e" filled="f" stroked="t" strokeweight=".48pt" strokecolor="#0F0F0F">
                <v:path arrowok="t"/>
              </v:shape>
            </v:group>
            <v:group style="position:absolute;left:2170;top:5875;width:1666;height:2" coordorigin="2170,5875" coordsize="1666,2">
              <v:shape style="position:absolute;left:2170;top:5875;width:1666;height:2" coordorigin="2170,5875" coordsize="1666,0" path="m2170,5875l3835,5875e" filled="f" stroked="t" strokeweight=".72pt" strokecolor="#444444">
                <v:path arrowok="t"/>
              </v:shape>
            </v:group>
            <v:group style="position:absolute;left:3710;top:5861;width:240;height:2" coordorigin="3710,5861" coordsize="240,2">
              <v:shape style="position:absolute;left:3710;top:5861;width:240;height:2" coordorigin="3710,5861" coordsize="240,0" path="m3710,5861l3950,5861e" filled="f" stroked="t" strokeweight=".96pt" strokecolor="#1F1F1F">
                <v:path arrowok="t"/>
              </v:shape>
            </v:group>
            <v:group style="position:absolute;left:3898;top:5875;width:3624;height:2" coordorigin="3898,5875" coordsize="3624,2">
              <v:shape style="position:absolute;left:3898;top:5875;width:3624;height:2" coordorigin="3898,5875" coordsize="3624,0" path="m3898,5875l7522,5875e" filled="f" stroked="t" strokeweight=".96pt" strokecolor="#4B4B4B">
                <v:path arrowok="t"/>
              </v:shape>
            </v:group>
            <v:group style="position:absolute;left:7272;top:5861;width:2947;height:2" coordorigin="7272,5861" coordsize="2947,2">
              <v:shape style="position:absolute;left:7272;top:5861;width:2947;height:2" coordorigin="7272,5861" coordsize="2947,0" path="m7272,5861l10219,5861e" filled="f" stroked="t" strokeweight=".96pt" strokecolor="#1F1F1F">
                <v:path arrowok="t"/>
              </v:shape>
            </v:group>
            <v:group style="position:absolute;left:10190;top:5870;width:1339;height:2" coordorigin="10190,5870" coordsize="1339,2">
              <v:shape style="position:absolute;left:10190;top:5870;width:1339;height:2" coordorigin="10190,5870" coordsize="1339,0" path="m10190,5870l11530,5870e" filled="f" stroked="t" strokeweight=".48pt" strokecolor="#1F1F1F">
                <v:path arrowok="t"/>
              </v:shape>
            </v:group>
            <v:group style="position:absolute;left:7709;top:5866;width:2;height:653" coordorigin="7709,5866" coordsize="2,653">
              <v:shape style="position:absolute;left:7709;top:5866;width:2;height:653" coordorigin="7709,5866" coordsize="0,653" path="m7709,6518l7709,5866e" filled="f" stroked="t" strokeweight=".96pt" strokecolor="#484848">
                <v:path arrowok="t"/>
              </v:shape>
            </v:group>
            <v:group style="position:absolute;left:2218;top:6298;width:9312;height:2" coordorigin="2218,6298" coordsize="9312,2">
              <v:shape style="position:absolute;left:2218;top:6298;width:9312;height:2" coordorigin="2218,6298" coordsize="9312,0" path="m2218,6298l11530,6298e" filled="f" stroked="t" strokeweight=".96pt" strokecolor="#4F4F4F">
                <v:path arrowok="t"/>
              </v:shape>
            </v:group>
            <v:group style="position:absolute;left:2218;top:6514;width:5520;height:2" coordorigin="2218,6514" coordsize="5520,2">
              <v:shape style="position:absolute;left:2218;top:6514;width:5520;height:2" coordorigin="2218,6514" coordsize="5520,0" path="m2218,6514l7738,6514e" filled="f" stroked="t" strokeweight=".48pt" strokecolor="#232323">
                <v:path arrowok="t"/>
              </v:shape>
            </v:group>
            <v:group style="position:absolute;left:7661;top:6509;width:446;height:2" coordorigin="7661,6509" coordsize="446,2">
              <v:shape style="position:absolute;left:7661;top:6509;width:446;height:2" coordorigin="7661,6509" coordsize="446,0" path="m7661,6509l8107,6509e" filled="f" stroked="t" strokeweight=".72pt" strokecolor="#444444">
                <v:path arrowok="t"/>
              </v:shape>
            </v:group>
            <v:group style="position:absolute;left:8050;top:6514;width:2198;height:2" coordorigin="8050,6514" coordsize="2198,2">
              <v:shape style="position:absolute;left:8050;top:6514;width:2198;height:2" coordorigin="8050,6514" coordsize="2198,0" path="m8050,6514l10248,6514e" filled="f" stroked="t" strokeweight=".48pt" strokecolor="#282828">
                <v:path arrowok="t"/>
              </v:shape>
            </v:group>
            <v:group style="position:absolute;left:10190;top:6509;width:1339;height:2" coordorigin="10190,6509" coordsize="1339,2">
              <v:shape style="position:absolute;left:10190;top:6509;width:1339;height:2" coordorigin="10190,6509" coordsize="1339,0" path="m10190,6509l11530,6509e" filled="f" stroked="t" strokeweight=".72pt" strokecolor="#545454">
                <v:path arrowok="t"/>
              </v:shape>
            </v:group>
            <v:group style="position:absolute;left:269;top:6725;width:293;height:2" coordorigin="269,6725" coordsize="293,2">
              <v:shape style="position:absolute;left:269;top:6725;width:293;height:2" coordorigin="269,6725" coordsize="293,0" path="m269,6725l562,6725e" filled="f" stroked="t" strokeweight=".48pt" strokecolor="#1C1C1C">
                <v:path arrowok="t"/>
              </v:shape>
            </v:group>
            <v:group style="position:absolute;left:274;top:6466;width:2;height:302" coordorigin="274,6466" coordsize="2,302">
              <v:shape style="position:absolute;left:274;top:6466;width:2;height:302" coordorigin="274,6466" coordsize="0,302" path="m274,6768l274,6466e" filled="f" stroked="t" strokeweight=".48pt" strokecolor="#282828">
                <v:path arrowok="t"/>
              </v:shape>
            </v:group>
            <v:group style="position:absolute;left:533;top:6734;width:446;height:2" coordorigin="533,6734" coordsize="446,2">
              <v:shape style="position:absolute;left:533;top:6734;width:446;height:2" coordorigin="533,6734" coordsize="446,0" path="m533,6734l979,6734e" filled="f" stroked="t" strokeweight=".48pt" strokecolor="#575757">
                <v:path arrowok="t"/>
              </v:shape>
            </v:group>
            <v:group style="position:absolute;left:979;top:6732;width:10541;height:2" coordorigin="979,6732" coordsize="10541,2">
              <v:shape style="position:absolute;left:979;top:6732;width:10541;height:2" coordorigin="979,6732" coordsize="10541,0" path="m979,6732l11520,6732e" filled="f" stroked="t" strokeweight=".96pt" strokecolor="#484848">
                <v:path arrowok="t"/>
              </v:shape>
            </v:group>
            <v:group style="position:absolute;left:278;top:6701;width:2;height:2131" coordorigin="278,6701" coordsize="2,2131">
              <v:shape style="position:absolute;left:278;top:6701;width:2;height:2131" coordorigin="278,6701" coordsize="0,2131" path="m278,8832l278,6701e" filled="f" stroked="t" strokeweight=".96pt" strokecolor="#575757">
                <v:path arrowok="t"/>
              </v:shape>
            </v:group>
            <v:group style="position:absolute;left:269;top:7152;width:11261;height:2" coordorigin="269,7152" coordsize="11261,2">
              <v:shape style="position:absolute;left:269;top:7152;width:11261;height:2" coordorigin="269,7152" coordsize="11261,0" path="m269,7152l11530,7152e" filled="f" stroked="t" strokeweight=".96pt" strokecolor="#4B4B4B">
                <v:path arrowok="t"/>
              </v:shape>
            </v:group>
            <v:group style="position:absolute;left:2232;top:7118;width:2;height:1416" coordorigin="2232,7118" coordsize="2,1416">
              <v:shape style="position:absolute;left:2232;top:7118;width:2;height:1416" coordorigin="2232,7118" coordsize="0,1416" path="m2232,8534l2232,7118e" filled="f" stroked="t" strokeweight=".48pt" strokecolor="#282828">
                <v:path arrowok="t"/>
              </v:shape>
            </v:group>
            <v:group style="position:absolute;left:4800;top:7142;width:2;height:730" coordorigin="4800,7142" coordsize="2,730">
              <v:shape style="position:absolute;left:4800;top:7142;width:2;height:730" coordorigin="4800,7142" coordsize="0,730" path="m4800,7872l4800,7142e" filled="f" stroked="t" strokeweight=".96pt" strokecolor="#484848">
                <v:path arrowok="t"/>
              </v:shape>
            </v:group>
            <v:group style="position:absolute;left:4790;top:7373;width:6739;height:2" coordorigin="4790,7373" coordsize="6739,2">
              <v:shape style="position:absolute;left:4790;top:7373;width:6739;height:2" coordorigin="4790,7373" coordsize="6739,0" path="m4790,7373l11530,7373e" filled="f" stroked="t" strokeweight=".96pt" strokecolor="#545454">
                <v:path arrowok="t"/>
              </v:shape>
            </v:group>
            <v:group style="position:absolute;left:11520;top:7118;width:2;height:283" coordorigin="11520,7118" coordsize="2,283">
              <v:shape style="position:absolute;left:11520;top:7118;width:2;height:283" coordorigin="11520,7118" coordsize="0,283" path="m11520,7402l11520,7118e" filled="f" stroked="t" strokeweight=".72pt" strokecolor="#3F3F3F">
                <v:path arrowok="t"/>
              </v:shape>
            </v:group>
            <v:group style="position:absolute;left:4790;top:7594;width:6739;height:2" coordorigin="4790,7594" coordsize="6739,2">
              <v:shape style="position:absolute;left:4790;top:7594;width:6739;height:2" coordorigin="4790,7594" coordsize="6739,0" path="m4790,7594l11530,7594e" filled="f" stroked="t" strokeweight=".96pt" strokecolor="#4F4F4F">
                <v:path arrowok="t"/>
              </v:shape>
            </v:group>
            <v:group style="position:absolute;left:11525;top:7325;width:2;height:576" coordorigin="11525,7325" coordsize="2,576">
              <v:shape style="position:absolute;left:11525;top:7325;width:2;height:576" coordorigin="11525,7325" coordsize="0,576" path="m11525,7901l11525,7325e" filled="f" stroked="t" strokeweight=".48pt" strokecolor="#343434">
                <v:path arrowok="t"/>
              </v:shape>
            </v:group>
            <v:group style="position:absolute;left:269;top:7858;width:293;height:2" coordorigin="269,7858" coordsize="293,2">
              <v:shape style="position:absolute;left:269;top:7858;width:293;height:2" coordorigin="269,7858" coordsize="293,0" path="m269,7858l562,7858e" filled="f" stroked="t" strokeweight=".48pt" strokecolor="#2F2F2F">
                <v:path arrowok="t"/>
              </v:shape>
            </v:group>
            <v:group style="position:absolute;left:461;top:7862;width:7301;height:2" coordorigin="461,7862" coordsize="7301,2">
              <v:shape style="position:absolute;left:461;top:7862;width:7301;height:2" coordorigin="461,7862" coordsize="7301,0" path="m461,7862l7762,7862e" filled="f" stroked="t" strokeweight=".96pt" strokecolor="#4B4B4B">
                <v:path arrowok="t"/>
              </v:shape>
            </v:group>
            <v:group style="position:absolute;left:7670;top:7858;width:1378;height:2" coordorigin="7670,7858" coordsize="1378,2">
              <v:shape style="position:absolute;left:7670;top:7858;width:1378;height:2" coordorigin="7670,7858" coordsize="1378,0" path="m7670,7858l9048,7858e" filled="f" stroked="t" strokeweight=".48pt" strokecolor="#2B2B2B">
                <v:path arrowok="t"/>
              </v:shape>
            </v:group>
            <v:group style="position:absolute;left:8990;top:7862;width:216;height:2" coordorigin="8990,7862" coordsize="216,2">
              <v:shape style="position:absolute;left:8990;top:7862;width:216;height:2" coordorigin="8990,7862" coordsize="216,0" path="m8990,7862l9206,7862e" filled="f" stroked="t" strokeweight=".72pt" strokecolor="#4B4B4B">
                <v:path arrowok="t"/>
              </v:shape>
            </v:group>
            <v:group style="position:absolute;left:9149;top:7858;width:336;height:2" coordorigin="9149,7858" coordsize="336,2">
              <v:shape style="position:absolute;left:9149;top:7858;width:336;height:2" coordorigin="9149,7858" coordsize="336,0" path="m9149,7858l9485,7858e" filled="f" stroked="t" strokeweight=".48pt" strokecolor="#2B2B2B">
                <v:path arrowok="t"/>
              </v:shape>
            </v:group>
            <v:group style="position:absolute;left:9427;top:7862;width:494;height:2" coordorigin="9427,7862" coordsize="494,2">
              <v:shape style="position:absolute;left:9427;top:7862;width:494;height:2" coordorigin="9427,7862" coordsize="494,0" path="m9427,7862l9922,7862e" filled="f" stroked="t" strokeweight=".72pt" strokecolor="#4B4B4B">
                <v:path arrowok="t"/>
              </v:shape>
            </v:group>
            <v:group style="position:absolute;left:9864;top:7858;width:1666;height:2" coordorigin="9864,7858" coordsize="1666,2">
              <v:shape style="position:absolute;left:9864;top:7858;width:1666;height:2" coordorigin="9864,7858" coordsize="1666,0" path="m9864,7858l11530,7858e" filled="f" stroked="t" strokeweight=".48pt" strokecolor="#232323">
                <v:path arrowok="t"/>
              </v:shape>
            </v:group>
            <v:group style="position:absolute;left:11520;top:7829;width:2;height:298" coordorigin="11520,7829" coordsize="2,298">
              <v:shape style="position:absolute;left:11520;top:7829;width:2;height:298" coordorigin="11520,7829" coordsize="0,298" path="m11520,8126l11520,7829e" filled="f" stroked="t" strokeweight=".96pt" strokecolor="#545454">
                <v:path arrowok="t"/>
              </v:shape>
            </v:group>
            <v:group style="position:absolute;left:11525;top:8069;width:2;height:840" coordorigin="11525,8069" coordsize="2,840">
              <v:shape style="position:absolute;left:11525;top:8069;width:2;height:840" coordorigin="11525,8069" coordsize="0,840" path="m11525,8909l11525,8069e" filled="f" stroked="t" strokeweight=".48pt" strokecolor="#3B3B3B">
                <v:path arrowok="t"/>
              </v:shape>
            </v:group>
            <v:group style="position:absolute;left:278;top:8880;width:11256;height:2" coordorigin="278,8880" coordsize="11256,2">
              <v:shape style="position:absolute;left:278;top:8880;width:11256;height:2" coordorigin="278,8880" coordsize="11256,0" path="m278,8880l11534,8880e" filled="f" stroked="t" strokeweight=".96pt" strokecolor="#4B4B4B">
                <v:path arrowok="t"/>
              </v:shape>
            </v:group>
            <v:group style="position:absolute;left:278;top:8477;width:2;height:5827" coordorigin="278,8477" coordsize="2,5827">
              <v:shape style="position:absolute;left:278;top:8477;width:2;height:5827" coordorigin="278,8477" coordsize="0,5827" path="m278,14304l278,8477e" filled="f" stroked="t" strokeweight=".96pt" strokecolor="#444444">
                <v:path arrowok="t"/>
              </v:shape>
            </v:group>
            <v:group style="position:absolute;left:2234;top:8477;width:2;height:1186" coordorigin="2234,8477" coordsize="2,1186">
              <v:shape style="position:absolute;left:2234;top:8477;width:2;height:1186" coordorigin="2234,8477" coordsize="0,1186" path="m2234,9662l2234,8477e" filled="f" stroked="t" strokeweight=".72pt" strokecolor="#4F4F4F">
                <v:path arrowok="t"/>
              </v:shape>
            </v:group>
            <v:group style="position:absolute;left:283;top:528;width:2;height:13776" coordorigin="283,528" coordsize="2,13776">
              <v:shape style="position:absolute;left:283;top:528;width:2;height:13776" coordorigin="283,528" coordsize="0,13776" path="m283,14304l283,528e" filled="f" stroked="t" strokeweight=".48pt" strokecolor="#4B4B4B">
                <v:path arrowok="t"/>
              </v:shape>
            </v:group>
            <v:group style="position:absolute;left:11530;top:8832;width:2;height:365" coordorigin="11530,8832" coordsize="2,365">
              <v:shape style="position:absolute;left:11530;top:8832;width:2;height:365" coordorigin="11530,8832" coordsize="0,365" path="m11530,9197l11530,8832e" filled="f" stroked="t" strokeweight=".96pt" strokecolor="#606060">
                <v:path arrowok="t"/>
              </v:shape>
            </v:group>
            <v:group style="position:absolute;left:283;top:9278;width:2;height:283" coordorigin="283,9278" coordsize="2,283">
              <v:shape style="position:absolute;left:283;top:9278;width:2;height:283" coordorigin="283,9278" coordsize="0,283" path="m283,9562l283,9278e" filled="f" stroked="t" strokeweight=".48pt" strokecolor="#1C1C1C">
                <v:path arrowok="t"/>
              </v:shape>
            </v:group>
            <v:group style="position:absolute;left:278;top:10349;width:6091;height:2" coordorigin="278,10349" coordsize="6091,2">
              <v:shape style="position:absolute;left:278;top:10349;width:6091;height:2" coordorigin="278,10349" coordsize="6091,0" path="m278,10349l6370,10349e" filled="f" stroked="t" strokeweight=".96pt" strokecolor="#4F4F4F">
                <v:path arrowok="t"/>
              </v:shape>
            </v:group>
            <v:group style="position:absolute;left:288;top:9504;width:2;height:7042" coordorigin="288,9504" coordsize="2,7042">
              <v:shape style="position:absolute;left:288;top:9504;width:2;height:7042" coordorigin="288,9504" coordsize="0,7042" path="m288,16546l288,9504e" filled="f" stroked="t" strokeweight=".72pt" strokecolor="#4F4F4F">
                <v:path arrowok="t"/>
              </v:shape>
            </v:group>
            <v:group style="position:absolute;left:2239;top:4810;width:2;height:7800" coordorigin="2239,4810" coordsize="2,7800">
              <v:shape style="position:absolute;left:2239;top:4810;width:2;height:7800" coordorigin="2239,4810" coordsize="0,7800" path="m2239,12610l2239,4810e" filled="f" stroked="t" strokeweight=".48pt" strokecolor="#3B3B3B">
                <v:path arrowok="t"/>
              </v:shape>
            </v:group>
            <v:group style="position:absolute;left:5554;top:10334;width:1118;height:2" coordorigin="5554,10334" coordsize="1118,2">
              <v:shape style="position:absolute;left:5554;top:10334;width:1118;height:2" coordorigin="5554,10334" coordsize="1118,0" path="m5554,10334l6672,10334e" filled="f" stroked="t" strokeweight=".48pt" strokecolor="#1F1F1F">
                <v:path arrowok="t"/>
              </v:shape>
            </v:group>
            <v:group style="position:absolute;left:6643;top:10344;width:1085;height:2" coordorigin="6643,10344" coordsize="1085,2">
              <v:shape style="position:absolute;left:6643;top:10344;width:1085;height:2" coordorigin="6643,10344" coordsize="1085,0" path="m6643,10344l7728,10344e" filled="f" stroked="t" strokeweight=".48pt" strokecolor="#1F1F1F">
                <v:path arrowok="t"/>
              </v:shape>
            </v:group>
            <v:group style="position:absolute;left:7670;top:10339;width:3869;height:2" coordorigin="7670,10339" coordsize="3869,2">
              <v:shape style="position:absolute;left:7670;top:10339;width:3869;height:2" coordorigin="7670,10339" coordsize="3869,0" path="m7670,10339l11539,10339e" filled="f" stroked="t" strokeweight=".96pt" strokecolor="#545454">
                <v:path arrowok="t"/>
              </v:shape>
            </v:group>
            <v:group style="position:absolute;left:11534;top:9278;width:2;height:283" coordorigin="11534,9278" coordsize="2,283">
              <v:shape style="position:absolute;left:11534;top:9278;width:2;height:283" coordorigin="11534,9278" coordsize="0,283" path="m11534,9562l11534,9278e" filled="f" stroked="t" strokeweight=".48pt" strokecolor="#2B2B2B">
                <v:path arrowok="t"/>
              </v:shape>
            </v:group>
            <v:group style="position:absolute;left:11537;top:5194;width:2;height:5866" coordorigin="11537,5194" coordsize="2,5866">
              <v:shape style="position:absolute;left:11537;top:5194;width:2;height:5866" coordorigin="11537,5194" coordsize="0,5866" path="m11537,11059l11537,5194e" filled="f" stroked="t" strokeweight=".48pt" strokecolor="#484848">
                <v:path arrowok="t"/>
              </v:shape>
            </v:group>
            <v:group style="position:absolute;left:278;top:10579;width:6586;height:2" coordorigin="278,10579" coordsize="6586,2">
              <v:shape style="position:absolute;left:278;top:10579;width:6586;height:2" coordorigin="278,10579" coordsize="6586,0" path="m278,10579l6864,10579e" filled="f" stroked="t" strokeweight=".96pt" strokecolor="#4F4F4F">
                <v:path arrowok="t"/>
              </v:shape>
            </v:group>
            <v:group style="position:absolute;left:6835;top:10565;width:1243;height:2" coordorigin="6835,10565" coordsize="1243,2">
              <v:shape style="position:absolute;left:6835;top:10565;width:1243;height:2" coordorigin="6835,10565" coordsize="1243,0" path="m6835,10565l8078,10565e" filled="f" stroked="t" strokeweight=".48pt" strokecolor="#232323">
                <v:path arrowok="t"/>
              </v:shape>
            </v:group>
            <v:group style="position:absolute;left:8050;top:10574;width:1435;height:2" coordorigin="8050,10574" coordsize="1435,2">
              <v:shape style="position:absolute;left:8050;top:10574;width:1435;height:2" coordorigin="8050,10574" coordsize="1435,0" path="m8050,10574l9485,10574e" filled="f" stroked="t" strokeweight=".48pt" strokecolor="#1F1F1F">
                <v:path arrowok="t"/>
              </v:shape>
            </v:group>
            <v:group style="position:absolute;left:9427;top:10570;width:494;height:2" coordorigin="9427,10570" coordsize="494,2">
              <v:shape style="position:absolute;left:9427;top:10570;width:494;height:2" coordorigin="9427,10570" coordsize="494,0" path="m9427,10570l9922,10570e" filled="f" stroked="t" strokeweight=".72pt" strokecolor="#3F3F3F">
                <v:path arrowok="t"/>
              </v:shape>
            </v:group>
            <v:group style="position:absolute;left:9715;top:10570;width:1824;height:2" coordorigin="9715,10570" coordsize="1824,2">
              <v:shape style="position:absolute;left:9715;top:10570;width:1824;height:2" coordorigin="9715,10570" coordsize="1824,0" path="m9715,10570l11539,10570e" filled="f" stroked="t" strokeweight=".96pt" strokecolor="#5B5B5B">
                <v:path arrowok="t"/>
              </v:shape>
            </v:group>
            <v:group style="position:absolute;left:11534;top:10296;width:2;height:307" coordorigin="11534,10296" coordsize="2,307">
              <v:shape style="position:absolute;left:11534;top:10296;width:2;height:307" coordorigin="11534,10296" coordsize="0,307" path="m11534,10603l11534,10296e" filled="f" stroked="t" strokeweight=".48pt" strokecolor="#343434">
                <v:path arrowok="t"/>
              </v:shape>
            </v:group>
            <v:group style="position:absolute;left:739;top:10814;width:3000;height:2" coordorigin="739,10814" coordsize="3000,2">
              <v:shape style="position:absolute;left:739;top:10814;width:3000;height:2" coordorigin="739,10814" coordsize="3000,0" path="m739,10814l3739,10814e" filled="f" stroked="t" strokeweight=".48pt" strokecolor="#282828">
                <v:path arrowok="t"/>
              </v:shape>
            </v:group>
            <v:group style="position:absolute;left:3682;top:10810;width:5366;height:2" coordorigin="3682,10810" coordsize="5366,2">
              <v:shape style="position:absolute;left:3682;top:10810;width:5366;height:2" coordorigin="3682,10810" coordsize="5366,0" path="m3682,10810l9048,10810e" filled="f" stroked="t" strokeweight=".96pt" strokecolor="#545454">
                <v:path arrowok="t"/>
              </v:shape>
            </v:group>
            <v:group style="position:absolute;left:9019;top:10786;width:874;height:2" coordorigin="9019,10786" coordsize="874,2">
              <v:shape style="position:absolute;left:9019;top:10786;width:874;height:2" coordorigin="9019,10786" coordsize="874,0" path="m9019,10786l9893,10786e" filled="f" stroked="t" strokeweight=".48pt" strokecolor="#000000">
                <v:path arrowok="t"/>
              </v:shape>
            </v:group>
            <v:group style="position:absolute;left:9864;top:10805;width:384;height:2" coordorigin="9864,10805" coordsize="384,2">
              <v:shape style="position:absolute;left:9864;top:10805;width:384;height:2" coordorigin="9864,10805" coordsize="384,0" path="m9864,10805l10248,10805e" filled="f" stroked="t" strokeweight=".48pt" strokecolor="#282828">
                <v:path arrowok="t"/>
              </v:shape>
            </v:group>
            <v:group style="position:absolute;left:10190;top:10800;width:1349;height:2" coordorigin="10190,10800" coordsize="1349,2">
              <v:shape style="position:absolute;left:10190;top:10800;width:1349;height:2" coordorigin="10190,10800" coordsize="1349,0" path="m10190,10800l11539,10800e" filled="f" stroked="t" strokeweight=".72pt" strokecolor="#4B4B4B">
                <v:path arrowok="t"/>
              </v:shape>
            </v:group>
            <v:group style="position:absolute;left:2239;top:10848;width:2;height:211" coordorigin="2239,10848" coordsize="2,211">
              <v:shape style="position:absolute;left:2239;top:10848;width:2;height:211" coordorigin="2239,10848" coordsize="0,211" path="m2239,11059l2239,10848e" filled="f" stroked="t" strokeweight=".48pt" strokecolor="#0F0F0F">
                <v:path arrowok="t"/>
              </v:shape>
            </v:group>
            <v:group style="position:absolute;left:278;top:11290;width:6936;height:2" coordorigin="278,11290" coordsize="6936,2">
              <v:shape style="position:absolute;left:278;top:11290;width:6936;height:2" coordorigin="278,11290" coordsize="6936,0" path="m278,11290l7214,11290e" filled="f" stroked="t" strokeweight=".96pt" strokecolor="#4F4F4F">
                <v:path arrowok="t"/>
              </v:shape>
            </v:group>
            <v:group style="position:absolute;left:6672;top:11275;width:600;height:2" coordorigin="6672,11275" coordsize="600,2">
              <v:shape style="position:absolute;left:6672;top:11275;width:600;height:2" coordorigin="6672,11275" coordsize="600,0" path="m6672,11275l7272,11275e" filled="f" stroked="t" strokeweight=".48pt" strokecolor="#232323">
                <v:path arrowok="t"/>
              </v:shape>
            </v:group>
            <v:group style="position:absolute;left:7243;top:11285;width:2242;height:2" coordorigin="7243,11285" coordsize="2242,2">
              <v:shape style="position:absolute;left:7243;top:11285;width:2242;height:2" coordorigin="7243,11285" coordsize="2242,0" path="m7243,11285l9485,11285e" filled="f" stroked="t" strokeweight=".48pt" strokecolor="#232323">
                <v:path arrowok="t"/>
              </v:shape>
            </v:group>
            <v:group style="position:absolute;left:9427;top:11280;width:494;height:2" coordorigin="9427,11280" coordsize="494,2">
              <v:shape style="position:absolute;left:9427;top:11280;width:494;height:2" coordorigin="9427,11280" coordsize="494,0" path="m9427,11280l9922,11280e" filled="f" stroked="t" strokeweight=".72pt" strokecolor="#3F3F3F">
                <v:path arrowok="t"/>
              </v:shape>
            </v:group>
            <v:group style="position:absolute;left:9715;top:11280;width:1829;height:2" coordorigin="9715,11280" coordsize="1829,2">
              <v:shape style="position:absolute;left:9715;top:11280;width:1829;height:2" coordorigin="9715,11280" coordsize="1829,0" path="m9715,11280l11544,11280e" filled="f" stroked="t" strokeweight=".96pt" strokecolor="#575757">
                <v:path arrowok="t"/>
              </v:shape>
            </v:group>
            <v:group style="position:absolute;left:11537;top:10982;width:2;height:2650" coordorigin="11537,10982" coordsize="2,2650">
              <v:shape style="position:absolute;left:11537;top:10982;width:2;height:2650" coordorigin="11537,10982" coordsize="0,2650" path="m11537,13632l11537,10982e" filled="f" stroked="t" strokeweight=".96pt" strokecolor="#5B5B5B">
                <v:path arrowok="t"/>
              </v:shape>
            </v:group>
            <v:group style="position:absolute;left:278;top:11510;width:3787;height:2" coordorigin="278,11510" coordsize="3787,2">
              <v:shape style="position:absolute;left:278;top:11510;width:3787;height:2" coordorigin="278,11510" coordsize="3787,0" path="m278,11510l4066,11510e" filled="f" stroked="t" strokeweight=".96pt" strokecolor="#4B4B4B">
                <v:path arrowok="t"/>
              </v:shape>
            </v:group>
            <v:group style="position:absolute;left:3950;top:11515;width:490;height:2" coordorigin="3950,11515" coordsize="490,2">
              <v:shape style="position:absolute;left:3950;top:11515;width:490;height:2" coordorigin="3950,11515" coordsize="490,0" path="m3950,11515l4440,11515e" filled="f" stroked="t" strokeweight=".48pt" strokecolor="#676767">
                <v:path arrowok="t"/>
              </v:shape>
            </v:group>
            <v:group style="position:absolute;left:4411;top:11506;width:1171;height:2" coordorigin="4411,11506" coordsize="1171,2">
              <v:shape style="position:absolute;left:4411;top:11506;width:1171;height:2" coordorigin="4411,11506" coordsize="1171,0" path="m4411,11506l5582,11506e" filled="f" stroked="t" strokeweight=".48pt" strokecolor="#232323">
                <v:path arrowok="t"/>
              </v:shape>
            </v:group>
            <v:group style="position:absolute;left:5525;top:11501;width:4147;height:2" coordorigin="5525,11501" coordsize="4147,2">
              <v:shape style="position:absolute;left:5525;top:11501;width:4147;height:2" coordorigin="5525,11501" coordsize="4147,0" path="m5525,11501l9672,11501e" filled="f" stroked="t" strokeweight=".96pt" strokecolor="#545454">
                <v:path arrowok="t"/>
              </v:shape>
            </v:group>
            <v:group style="position:absolute;left:9456;top:11515;width:437;height:2" coordorigin="9456,11515" coordsize="437,2">
              <v:shape style="position:absolute;left:9456;top:11515;width:437;height:2" coordorigin="9456,11515" coordsize="437,0" path="m9456,11515l9893,11515e" filled="f" stroked="t" strokeweight=".48pt" strokecolor="#A3A3A3">
                <v:path arrowok="t"/>
              </v:shape>
            </v:group>
            <v:group style="position:absolute;left:9864;top:11496;width:384;height:2" coordorigin="9864,11496" coordsize="384,2">
              <v:shape style="position:absolute;left:9864;top:11496;width:384;height:2" coordorigin="9864,11496" coordsize="384,0" path="m9864,11496l10248,11496e" filled="f" stroked="t" strokeweight=".48pt" strokecolor="#232323">
                <v:path arrowok="t"/>
              </v:shape>
            </v:group>
            <v:group style="position:absolute;left:10190;top:11496;width:1354;height:2" coordorigin="10190,11496" coordsize="1354,2">
              <v:shape style="position:absolute;left:10190;top:11496;width:1354;height:2" coordorigin="10190,11496" coordsize="1354,0" path="m10190,11496l11544,11496e" filled="f" stroked="t" strokeweight=".48pt" strokecolor="#383838">
                <v:path arrowok="t"/>
              </v:shape>
            </v:group>
            <v:group style="position:absolute;left:288;top:11746;width:1954;height:2" coordorigin="288,11746" coordsize="1954,2">
              <v:shape style="position:absolute;left:288;top:11746;width:1954;height:2" coordorigin="288,11746" coordsize="1954,0" path="m288,11746l2242,11746e" filled="f" stroked="t" strokeweight=".48pt" strokecolor="#1C1C1C">
                <v:path arrowok="t"/>
              </v:shape>
            </v:group>
            <v:group style="position:absolute;left:984;top:11501;width:2;height:254" coordorigin="984,11501" coordsize="2,254">
              <v:shape style="position:absolute;left:984;top:11501;width:2;height:254" coordorigin="984,11501" coordsize="0,254" path="m984,11755l984,11501e" filled="f" stroked="t" strokeweight=".48pt" strokecolor="#1C1C1C">
                <v:path arrowok="t"/>
              </v:shape>
            </v:group>
            <v:group style="position:absolute;left:1565;top:11501;width:2;height:317" coordorigin="1565,11501" coordsize="2,317">
              <v:shape style="position:absolute;left:1565;top:11501;width:2;height:317" coordorigin="1565,11501" coordsize="0,317" path="m1565,11818l1565,11501e" filled="f" stroked="t" strokeweight=".96pt" strokecolor="#3F3F3F">
                <v:path arrowok="t"/>
              </v:shape>
            </v:group>
            <v:group style="position:absolute;left:2174;top:11741;width:5554;height:2" coordorigin="2174,11741" coordsize="5554,2">
              <v:shape style="position:absolute;left:2174;top:11741;width:5554;height:2" coordorigin="2174,11741" coordsize="5554,0" path="m2174,11741l7728,11741e" filled="f" stroked="t" strokeweight=".72pt" strokecolor="#4B4B4B">
                <v:path arrowok="t"/>
              </v:shape>
            </v:group>
            <v:group style="position:absolute;left:7277;top:11491;width:2;height:941" coordorigin="7277,11491" coordsize="2,941">
              <v:shape style="position:absolute;left:7277;top:11491;width:2;height:941" coordorigin="7277,11491" coordsize="0,941" path="m7277,12432l7277,11491e" filled="f" stroked="t" strokeweight=".96pt" strokecolor="#575757">
                <v:path arrowok="t"/>
              </v:shape>
            </v:group>
            <v:group style="position:absolute;left:7670;top:11731;width:3874;height:2" coordorigin="7670,11731" coordsize="3874,2">
              <v:shape style="position:absolute;left:7670;top:11731;width:3874;height:2" coordorigin="7670,11731" coordsize="3874,0" path="m7670,11731l11544,11731e" filled="f" stroked="t" strokeweight=".96pt" strokecolor="#545454">
                <v:path arrowok="t"/>
              </v:shape>
            </v:group>
            <v:group style="position:absolute;left:989;top:11688;width:2;height:1555" coordorigin="989,11688" coordsize="2,1555">
              <v:shape style="position:absolute;left:989;top:11688;width:2;height:1555" coordorigin="989,11688" coordsize="0,1555" path="m989,13243l989,11688e" filled="f" stroked="t" strokeweight=".96pt" strokecolor="#545454">
                <v:path arrowok="t"/>
              </v:shape>
            </v:group>
            <v:group style="position:absolute;left:1570;top:11688;width:2;height:1349" coordorigin="1570,11688" coordsize="2,1349">
              <v:shape style="position:absolute;left:1570;top:11688;width:2;height:1349" coordorigin="1570,11688" coordsize="0,1349" path="m1570,13037l1570,11688e" filled="f" stroked="t" strokeweight=".48pt" strokecolor="#131313">
                <v:path arrowok="t"/>
              </v:shape>
            </v:group>
            <v:group style="position:absolute;left:2239;top:11674;width:2;height:552" coordorigin="2239,11674" coordsize="2,552">
              <v:shape style="position:absolute;left:2239;top:11674;width:2;height:552" coordorigin="2239,11674" coordsize="0,552" path="m2239,12226l2239,11674e" filled="f" stroked="t" strokeweight=".96pt" strokecolor="#575757">
                <v:path arrowok="t"/>
              </v:shape>
            </v:group>
            <v:group style="position:absolute;left:293;top:12154;width:2;height:883" coordorigin="293,12154" coordsize="2,883">
              <v:shape style="position:absolute;left:293;top:12154;width:2;height:883" coordorigin="293,12154" coordsize="0,883" path="m293,13037l293,12154e" filled="f" stroked="t" strokeweight=".48pt" strokecolor="#181818">
                <v:path arrowok="t"/>
              </v:shape>
            </v:group>
            <v:group style="position:absolute;left:2239;top:12154;width:2;height:293" coordorigin="2239,12154" coordsize="2,293">
              <v:shape style="position:absolute;left:2239;top:12154;width:2;height:293" coordorigin="2239,12154" coordsize="0,293" path="m2239,12446l2239,12154e" filled="f" stroked="t" strokeweight=".96pt" strokecolor="#7C7C7C">
                <v:path arrowok="t"/>
              </v:shape>
            </v:group>
            <v:group style="position:absolute;left:7282;top:12374;width:2;height:869" coordorigin="7282,12374" coordsize="2,869">
              <v:shape style="position:absolute;left:7282;top:12374;width:2;height:869" coordorigin="7282,12374" coordsize="0,869" path="m7282,13243l7282,12374e" filled="f" stroked="t" strokeweight=".48pt" strokecolor="#282828">
                <v:path arrowok="t"/>
              </v:shape>
            </v:group>
            <v:group style="position:absolute;left:2208;top:12566;width:2;height:1219" coordorigin="2208,12566" coordsize="2,1219">
              <v:shape style="position:absolute;left:2208;top:12566;width:2;height:1219" coordorigin="2208,12566" coordsize="0,1219" path="m2208,13786l2208,12566e" filled="f" stroked="t" strokeweight=".48pt" strokecolor="#000000">
                <v:path arrowok="t"/>
              </v:shape>
            </v:group>
            <v:group style="position:absolute;left:11542;top:12754;width:2;height:283" coordorigin="11542,12754" coordsize="2,283">
              <v:shape style="position:absolute;left:11542;top:12754;width:2;height:283" coordorigin="11542,12754" coordsize="0,283" path="m11542,13037l11542,12754e" filled="f" stroked="t" strokeweight=".48pt" strokecolor="#343434">
                <v:path arrowok="t"/>
              </v:shape>
            </v:group>
            <v:group style="position:absolute;left:298;top:12979;width:2;height:3576" coordorigin="298,12979" coordsize="2,3576">
              <v:shape style="position:absolute;left:298;top:12979;width:2;height:3576" coordorigin="298,12979" coordsize="0,3576" path="m298,16555l298,12979e" filled="f" stroked="t" strokeweight=".72pt" strokecolor="#4F4F4F">
                <v:path arrowok="t"/>
              </v:shape>
            </v:group>
            <v:group style="position:absolute;left:1574;top:12979;width:2;height:1123" coordorigin="1574,12979" coordsize="2,1123">
              <v:shape style="position:absolute;left:1574;top:12979;width:2;height:1123" coordorigin="1574,12979" coordsize="0,1123" path="m1574,14102l1574,12979e" filled="f" stroked="t" strokeweight=".96pt" strokecolor="#3F3F3F">
                <v:path arrowok="t"/>
              </v:shape>
            </v:group>
            <v:group style="position:absolute;left:11542;top:8904;width:2;height:5611" coordorigin="11542,8904" coordsize="2,5611">
              <v:shape style="position:absolute;left:11542;top:8904;width:2;height:5611" coordorigin="11542,8904" coordsize="0,5611" path="m11542,14515l11542,8904e" filled="f" stroked="t" strokeweight=".48pt" strokecolor="#4B4B4B">
                <v:path arrowok="t"/>
              </v:shape>
            </v:group>
            <v:group style="position:absolute;left:994;top:13186;width:2;height:2275" coordorigin="994,13186" coordsize="2,2275">
              <v:shape style="position:absolute;left:994;top:13186;width:2;height:2275" coordorigin="994,13186" coordsize="0,2275" path="m994,15461l994,13186e" filled="f" stroked="t" strokeweight=".48pt" strokecolor="#232323">
                <v:path arrowok="t"/>
              </v:shape>
            </v:group>
            <v:group style="position:absolute;left:7286;top:13186;width:2;height:643" coordorigin="7286,13186" coordsize="2,643">
              <v:shape style="position:absolute;left:7286;top:13186;width:2;height:643" coordorigin="7286,13186" coordsize="0,643" path="m7286,13829l7286,13186e" filled="f" stroked="t" strokeweight=".96pt" strokecolor="#5B5B5B">
                <v:path arrowok="t"/>
              </v:shape>
            </v:group>
            <v:group style="position:absolute;left:269;top:13781;width:264;height:2" coordorigin="269,13781" coordsize="264,2">
              <v:shape style="position:absolute;left:269;top:13781;width:264;height:2" coordorigin="269,13781" coordsize="264,0" path="m269,13781l533,13781e" filled="f" stroked="t" strokeweight=".48pt" strokecolor="#646464">
                <v:path arrowok="t"/>
              </v:shape>
            </v:group>
            <v:group style="position:absolute;left:533;top:13781;width:451;height:2" coordorigin="533,13781" coordsize="451,2">
              <v:shape style="position:absolute;left:533;top:13781;width:451;height:2" coordorigin="533,13781" coordsize="451,0" path="m533,13781l984,13781e" filled="f" stroked="t" strokeweight=".48pt" strokecolor="#000000">
                <v:path arrowok="t"/>
              </v:shape>
            </v:group>
            <v:group style="position:absolute;left:974;top:13781;width:514;height:2" coordorigin="974,13781" coordsize="514,2">
              <v:shape style="position:absolute;left:974;top:13781;width:514;height:2" coordorigin="974,13781" coordsize="514,0" path="m974,13781l1488,13781e" filled="f" stroked="t" strokeweight=".48pt" strokecolor="#1F1F1F">
                <v:path arrowok="t"/>
              </v:shape>
            </v:group>
            <v:group style="position:absolute;left:1488;top:13781;width:725;height:2" coordorigin="1488,13781" coordsize="725,2">
              <v:shape style="position:absolute;left:1488;top:13781;width:725;height:2" coordorigin="1488,13781" coordsize="725,0" path="m1488,13781l2213,13781e" filled="f" stroked="t" strokeweight=".48pt" strokecolor="#444444">
                <v:path arrowok="t"/>
              </v:shape>
            </v:group>
            <v:group style="position:absolute;left:11510;top:13699;width:2;height:686" coordorigin="11510,13699" coordsize="2,686">
              <v:shape style="position:absolute;left:11510;top:13699;width:2;height:686" coordorigin="11510,13699" coordsize="0,686" path="m11510,14386l11510,13699e" filled="f" stroked="t" strokeweight=".48pt" strokecolor="#000000">
                <v:path arrowok="t"/>
              </v:shape>
            </v:group>
            <v:group style="position:absolute;left:2208;top:13776;width:2;height:298" coordorigin="2208,13776" coordsize="2,298">
              <v:shape style="position:absolute;left:2208;top:13776;width:2;height:298" coordorigin="2208,13776" coordsize="0,298" path="m2208,14074l2208,13776e" filled="f" stroked="t" strokeweight=".48pt" strokecolor="#4F5454">
                <v:path arrowok="t"/>
              </v:shape>
            </v:group>
            <v:group style="position:absolute;left:7291;top:13752;width:2;height:1709" coordorigin="7291,13752" coordsize="2,1709">
              <v:shape style="position:absolute;left:7291;top:13752;width:2;height:1709" coordorigin="7291,13752" coordsize="0,1709" path="m7291,15461l7291,13752e" filled="f" stroked="t" strokeweight=".48pt" strokecolor="#2B2B2B">
                <v:path arrowok="t"/>
              </v:shape>
            </v:group>
            <v:group style="position:absolute;left:1577;top:14045;width:2;height:240" coordorigin="1577,14045" coordsize="2,240">
              <v:shape style="position:absolute;left:1577;top:14045;width:2;height:240" coordorigin="1577,14045" coordsize="0,240" path="m1577,14285l1577,14045e" filled="f" stroked="t" strokeweight=".72pt" strokecolor="#2B2B2B">
                <v:path arrowok="t"/>
              </v:shape>
            </v:group>
            <v:group style="position:absolute;left:2208;top:14074;width:2;height:2448" coordorigin="2208,14074" coordsize="2,2448">
              <v:shape style="position:absolute;left:2208;top:14074;width:2;height:2448" coordorigin="2208,14074" coordsize="0,2448" path="m2208,16522l2208,14074e" filled="f" stroked="t" strokeweight=".48pt" strokecolor="#000000">
                <v:path arrowok="t"/>
              </v:shape>
            </v:group>
            <v:group style="position:absolute;left:1579;top:14227;width:2;height:485" coordorigin="1579,14227" coordsize="2,485">
              <v:shape style="position:absolute;left:1579;top:14227;width:2;height:485" coordorigin="1579,14227" coordsize="0,485" path="m1579,14712l1579,14227e" filled="f" stroked="t" strokeweight=".48pt" strokecolor="#0C0C0C">
                <v:path arrowok="t"/>
              </v:shape>
            </v:group>
            <v:group style="position:absolute;left:302;top:14357;width:2;height:158" coordorigin="302,14357" coordsize="2,158">
              <v:shape style="position:absolute;left:302;top:14357;width:2;height:158" coordorigin="302,14357" coordsize="0,158" path="m302,14515l302,14357e" filled="f" stroked="t" strokeweight=".48pt" strokecolor="#2F2F2F">
                <v:path arrowok="t"/>
              </v:shape>
            </v:group>
            <v:group style="position:absolute;left:11542;top:14429;width:2;height:1085" coordorigin="11542,14429" coordsize="2,1085">
              <v:shape style="position:absolute;left:11542;top:14429;width:2;height:1085" coordorigin="11542,14429" coordsize="0,1085" path="m11542,15514l11542,14429e" filled="f" stroked="t" strokeweight=".96pt" strokecolor="#7C7C7C">
                <v:path arrowok="t"/>
              </v:shape>
            </v:group>
            <v:group style="position:absolute;left:1574;top:14654;width:2;height:806" coordorigin="1574,14654" coordsize="2,806">
              <v:shape style="position:absolute;left:1574;top:14654;width:2;height:806" coordorigin="1574,14654" coordsize="0,806" path="m1574,15461l1574,14654e" filled="f" stroked="t" strokeweight=".72pt" strokecolor="#3F3F3F">
                <v:path arrowok="t"/>
              </v:shape>
            </v:group>
            <v:group style="position:absolute;left:298;top:16541;width:264;height:2" coordorigin="298,16541" coordsize="264,2">
              <v:shape style="position:absolute;left:298;top:16541;width:264;height:2" coordorigin="298,16541" coordsize="264,0" path="m298,16541l562,16541e" filled="f" stroked="t" strokeweight=".48pt" strokecolor="#5B5B5B">
                <v:path arrowok="t"/>
              </v:shape>
            </v:group>
            <v:group style="position:absolute;left:302;top:15403;width:2;height:1142" coordorigin="302,15403" coordsize="2,1142">
              <v:shape style="position:absolute;left:302;top:15403;width:2;height:1142" coordorigin="302,15403" coordsize="0,1142" path="m302,16546l302,15403e" filled="f" stroked="t" strokeweight=".48pt" strokecolor="#343434">
                <v:path arrowok="t"/>
              </v:shape>
            </v:group>
            <v:group style="position:absolute;left:998;top:15403;width:2;height:1142" coordorigin="998,15403" coordsize="2,1142">
              <v:shape style="position:absolute;left:998;top:15403;width:2;height:1142" coordorigin="998,15403" coordsize="0,1142" path="m998,16546l998,15403e" filled="f" stroked="t" strokeweight=".72pt" strokecolor="#4F4F4F">
                <v:path arrowok="t"/>
              </v:shape>
            </v:group>
            <v:group style="position:absolute;left:1579;top:15403;width:2;height:1142" coordorigin="1579,15403" coordsize="2,1142">
              <v:shape style="position:absolute;left:1579;top:15403;width:2;height:1142" coordorigin="1579,15403" coordsize="0,1142" path="m1579,16546l1579,15403e" filled="f" stroked="t" strokeweight=".48pt" strokecolor="#0F0F0F">
                <v:path arrowok="t"/>
              </v:shape>
            </v:group>
            <v:group style="position:absolute;left:504;top:16531;width:11054;height:2" coordorigin="504,16531" coordsize="11054,2">
              <v:shape style="position:absolute;left:504;top:16531;width:11054;height:2" coordorigin="504,16531" coordsize="11054,0" path="m504,16531l11558,16531e" filled="f" stroked="t" strokeweight=".96pt" strokecolor="#575757">
                <v:path arrowok="t"/>
              </v:shape>
            </v:group>
            <v:group style="position:absolute;left:7296;top:15403;width:2;height:1133" coordorigin="7296,15403" coordsize="2,1133">
              <v:shape style="position:absolute;left:7296;top:15403;width:2;height:1133" coordorigin="7296,15403" coordsize="0,1133" path="m7296,16536l7296,15403e" filled="f" stroked="t" strokeweight=".72pt" strokecolor="#545454">
                <v:path arrowok="t"/>
              </v:shape>
            </v:group>
            <v:group style="position:absolute;left:8990;top:16522;width:216;height:2" coordorigin="8990,16522" coordsize="216,2">
              <v:shape style="position:absolute;left:8990;top:16522;width:216;height:2" coordorigin="8990,16522" coordsize="216,0" path="m8990,16522l9206,16522e" filled="f" stroked="t" strokeweight=".48pt" strokecolor="#2F2F2F">
                <v:path arrowok="t"/>
              </v:shape>
            </v:group>
            <v:group style="position:absolute;left:9149;top:16517;width:2395;height:2" coordorigin="9149,16517" coordsize="2395,2">
              <v:shape style="position:absolute;left:9149;top:16517;width:2395;height:2" coordorigin="9149,16517" coordsize="2395,0" path="m9149,16517l11544,16517e" filled="f" stroked="t" strokeweight=".96pt" strokecolor="#5B5B5B">
                <v:path arrowok="t"/>
              </v:shape>
            </v:group>
            <v:group style="position:absolute;left:11510;top:15432;width:2;height:1090" coordorigin="11510,15432" coordsize="2,1090">
              <v:shape style="position:absolute;left:11510;top:15432;width:2;height:1090" coordorigin="11510,15432" coordsize="0,1090" path="m11510,16522l11510,15432e" filled="f" stroked="t" strokeweight=".48pt" strokecolor="#5B5B5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73"/>
          <w:szCs w:val="73"/>
          <w:color w:val="3F447E"/>
          <w:spacing w:val="0"/>
          <w:w w:val="104"/>
          <w:i/>
        </w:rPr>
        <w:t>Jrf</w:t>
      </w:r>
      <w:r>
        <w:rPr>
          <w:rFonts w:ascii="Arial" w:hAnsi="Arial" w:cs="Arial" w:eastAsia="Arial"/>
          <w:sz w:val="73"/>
          <w:szCs w:val="73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40" w:bottom="280" w:left="0" w:right="260"/>
        </w:sectPr>
      </w:pPr>
      <w:rPr/>
    </w:p>
    <w:p>
      <w:pPr>
        <w:spacing w:before="58" w:after="0" w:line="222" w:lineRule="auto"/>
        <w:ind w:left="634" w:right="-161" w:firstLine="143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94"/>
          <w:szCs w:val="94"/>
          <w:color w:val="262626"/>
          <w:spacing w:val="-587"/>
          <w:w w:val="131"/>
          <w:b/>
          <w:bCs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262626"/>
          <w:spacing w:val="10"/>
          <w:w w:val="124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24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24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4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4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16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65" w:lineRule="auto"/>
        <w:ind w:left="357" w:right="431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10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3"/>
          <w:w w:val="1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10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10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1"/>
          <w:w w:val="11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10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2"/>
          <w:w w:val="1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10"/>
        </w:rPr>
        <w:t>DAİRE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1"/>
          <w:w w:val="11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10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1"/>
          <w:w w:val="1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8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1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12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2"/>
          <w:w w:val="1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1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7"/>
          <w:w w:val="1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9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3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9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4" w:after="0" w:line="226" w:lineRule="exact"/>
        <w:ind w:left="1112" w:right="514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5"/>
          <w:w w:val="109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9"/>
          <w:position w:val="-1"/>
        </w:rPr>
        <w:t>ANGIN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4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9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20" w:bottom="280" w:left="120" w:right="240"/>
          <w:cols w:num="2" w:equalWidth="0">
            <w:col w:w="1675" w:space="1704"/>
            <w:col w:w="8181"/>
          </w:cols>
        </w:sectPr>
      </w:pPr>
      <w:rPr/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3.599997" w:type="dxa"/>
      </w:tblPr>
      <w:tblGrid/>
      <w:tr>
        <w:trPr>
          <w:trHeight w:val="240" w:hRule="exact"/>
        </w:trPr>
        <w:tc>
          <w:tcPr>
            <w:tcW w:w="1257" w:type="dxa"/>
            <w:tcBorders>
              <w:top w:val="single" w:sz="3.84" w:space="0" w:color="2F2F2F"/>
              <w:bottom w:val="single" w:sz="3.84" w:space="0" w:color="2F2F2F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11"/>
              </w:rPr>
              <w:t>OlayTarihi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64" w:type="dxa"/>
            <w:tcBorders>
              <w:top w:val="single" w:sz="3.84" w:space="0" w:color="2F2F2F"/>
              <w:bottom w:val="single" w:sz="3.84" w:space="0" w:color="2F2F2F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40" w:lineRule="auto"/>
              <w:ind w:left="17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10"/>
              </w:rPr>
              <w:t>09.03.20ı7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44" w:type="dxa"/>
            <w:tcBorders>
              <w:top w:val="single" w:sz="3.84" w:space="0" w:color="2F2F2F"/>
              <w:bottom w:val="single" w:sz="3.84" w:space="0" w:color="2F2F2F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40" w:lineRule="auto"/>
              <w:ind w:left="32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19"/>
              </w:rPr>
              <w:t>SıraNo:2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25" w:type="dxa"/>
            <w:gridSpan w:val="3"/>
            <w:tcBorders>
              <w:top w:val="single" w:sz="3.84" w:space="0" w:color="2F2F2F"/>
              <w:bottom w:val="single" w:sz="3.84" w:space="0" w:color="2F2F2F"/>
              <w:left w:val="nil" w:sz="6" w:space="0" w:color="auto"/>
              <w:right w:val="single" w:sz="7.68" w:space="0" w:color="606060"/>
            </w:tcBorders>
          </w:tcPr>
          <w:p>
            <w:pPr>
              <w:spacing w:before="5" w:after="0" w:line="240" w:lineRule="auto"/>
              <w:ind w:left="251" w:right="-20"/>
              <w:jc w:val="left"/>
              <w:tabs>
                <w:tab w:pos="22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626262"/>
                <w:w w:val="36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26262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16"/>
              </w:rPr>
              <w:t>BildirimSaati: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26"/>
                <w:w w:val="11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16"/>
              </w:rPr>
              <w:t>ıl.39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21"/>
                <w:w w:val="11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16"/>
              </w:rPr>
              <w:t>tfel: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1257" w:type="dxa"/>
            <w:tcBorders>
              <w:top w:val="single" w:sz="3.84" w:space="0" w:color="2F2F2F"/>
              <w:bottom w:val="single" w:sz="3.84" w:space="0" w:color="343434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40" w:lineRule="auto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5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64" w:type="dxa"/>
            <w:tcBorders>
              <w:top w:val="single" w:sz="3.84" w:space="0" w:color="2F2F2F"/>
              <w:bottom w:val="single" w:sz="3.84" w:space="0" w:color="343434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40" w:lineRule="auto"/>
              <w:ind w:left="18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10"/>
              </w:rPr>
              <w:t>09.03.20ı7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44" w:type="dxa"/>
            <w:tcBorders>
              <w:top w:val="single" w:sz="3.84" w:space="0" w:color="2F2F2F"/>
              <w:bottom w:val="single" w:sz="3.84" w:space="0" w:color="343434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40" w:lineRule="auto"/>
              <w:ind w:left="324" w:right="-20"/>
              <w:jc w:val="left"/>
              <w:tabs>
                <w:tab w:pos="16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20"/>
              </w:rPr>
              <w:t>KaxıtNo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0"/>
                <w:w w:val="12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10"/>
                <w:w w:val="12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20"/>
              </w:rPr>
              <w:t>ı567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25" w:type="dxa"/>
            <w:gridSpan w:val="3"/>
            <w:tcBorders>
              <w:top w:val="single" w:sz="3.84" w:space="0" w:color="2F2F2F"/>
              <w:bottom w:val="single" w:sz="3.84" w:space="0" w:color="343434"/>
              <w:left w:val="nil" w:sz="6" w:space="0" w:color="auto"/>
              <w:right w:val="single" w:sz="7.68" w:space="0" w:color="606060"/>
            </w:tcBorders>
          </w:tcPr>
          <w:p>
            <w:pPr>
              <w:spacing w:before="5" w:after="0" w:line="240" w:lineRule="auto"/>
              <w:ind w:left="25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w w:val="90"/>
              </w:rPr>
              <w:t>!Bi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15"/>
              </w:rPr>
              <w:t>Alan: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41"/>
                <w:w w:val="11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4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7" w:hRule="exact"/>
        </w:trPr>
        <w:tc>
          <w:tcPr>
            <w:tcW w:w="11291" w:type="dxa"/>
            <w:gridSpan w:val="6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40" w:lineRule="auto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26262"/>
                <w:spacing w:val="0"/>
                <w:w w:val="115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26262"/>
                <w:spacing w:val="1"/>
                <w:w w:val="115"/>
              </w:rPr>
              <w:t>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15"/>
              </w:rPr>
              <w:t>iğli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1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13"/>
                <w:w w:val="11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A.O.S.B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10010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Sk.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İNTER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3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0"/>
                <w:w w:val="100"/>
              </w:rPr>
              <w:t>g_rama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2" w:hRule="exact"/>
        </w:trPr>
        <w:tc>
          <w:tcPr>
            <w:tcW w:w="1257" w:type="dxa"/>
            <w:tcBorders>
              <w:top w:val="single" w:sz="5.76" w:space="0" w:color="5B5B5B"/>
              <w:bottom w:val="single" w:sz="7.6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Doğru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4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647" w:type="dxa"/>
            <w:gridSpan w:val="3"/>
            <w:tcBorders>
              <w:top w:val="single" w:sz="5.76" w:space="0" w:color="5B5B5B"/>
              <w:bottom w:val="single" w:sz="7.6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18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626262"/>
                <w:spacing w:val="0"/>
                <w:w w:val="112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26262"/>
                <w:spacing w:val="12"/>
                <w:w w:val="112"/>
              </w:rPr>
              <w:t>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12"/>
              </w:rPr>
              <w:t>iğli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12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7"/>
                <w:w w:val="112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A.O.S.B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23"/>
              </w:rPr>
              <w:t>ıooı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23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4"/>
                <w:w w:val="12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Sk.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İNTER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Do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11"/>
              </w:rPr>
              <w:t>raına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122" w:type="dxa"/>
            <w:tcBorders>
              <w:top w:val="single" w:sz="5.76" w:space="0" w:color="5B5B5B"/>
              <w:bottom w:val="single" w:sz="7.68" w:space="0" w:color="5B5B5B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4265" w:type="dxa"/>
            <w:tcBorders>
              <w:top w:val="single" w:sz="5.76" w:space="0" w:color="5B5B5B"/>
              <w:bottom w:val="single" w:sz="7.68" w:space="0" w:color="5B5B5B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40" w:hRule="exact"/>
        </w:trPr>
        <w:tc>
          <w:tcPr>
            <w:tcW w:w="1257" w:type="dxa"/>
            <w:tcBorders>
              <w:top w:val="single" w:sz="7.68" w:space="0" w:color="5B5B5B"/>
              <w:bottom w:val="single" w:sz="7.68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3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647" w:type="dxa"/>
            <w:gridSpan w:val="3"/>
            <w:tcBorders>
              <w:top w:val="single" w:sz="7.68" w:space="0" w:color="5B5B5B"/>
              <w:bottom w:val="single" w:sz="7.68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425" w:right="-20"/>
              <w:jc w:val="left"/>
              <w:tabs>
                <w:tab w:pos="33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veri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vangını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4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122" w:type="dxa"/>
            <w:tcBorders>
              <w:top w:val="single" w:sz="7.68" w:space="0" w:color="5B5B5B"/>
              <w:bottom w:val="single" w:sz="7.68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12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4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265" w:type="dxa"/>
            <w:tcBorders>
              <w:top w:val="single" w:sz="7.68" w:space="0" w:color="5B5B5B"/>
              <w:bottom w:val="single" w:sz="7.68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85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13"/>
              </w:rPr>
              <w:t>Sebebi: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"/>
                <w:w w:val="11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Elektri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kısa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3"/>
              </w:rPr>
              <w:t>devre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5" w:after="0" w:line="240" w:lineRule="auto"/>
        <w:ind w:left="168" w:right="-20"/>
        <w:jc w:val="left"/>
        <w:tabs>
          <w:tab w:pos="372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0"/>
        </w:rPr>
        <w:t>Yapını</w:t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0"/>
        </w:rPr>
        <w:t>n</w:t>
      </w:r>
      <w:r>
        <w:rPr>
          <w:rFonts w:ascii="Arial" w:hAnsi="Arial" w:cs="Arial" w:eastAsia="Arial"/>
          <w:sz w:val="17"/>
          <w:szCs w:val="17"/>
          <w:color w:val="262626"/>
          <w:spacing w:val="-12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0"/>
        </w:rPr>
        <w:t>Şekli:</w:t>
        <w:tab/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1"/>
        </w:rPr>
        <w:t>Fabrika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62" w:lineRule="exact"/>
        <w:ind w:left="3730" w:right="-20"/>
        <w:jc w:val="left"/>
        <w:tabs>
          <w:tab w:pos="772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262626"/>
          <w:spacing w:val="0"/>
          <w:w w:val="100"/>
          <w:position w:val="-3"/>
        </w:rPr>
        <w:t>Betonarm</w:t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0"/>
          <w:position w:val="-3"/>
        </w:rPr>
        <w:t>e</w:t>
      </w:r>
      <w:r>
        <w:rPr>
          <w:rFonts w:ascii="Arial" w:hAnsi="Arial" w:cs="Arial" w:eastAsia="Arial"/>
          <w:sz w:val="17"/>
          <w:szCs w:val="17"/>
          <w:color w:val="262626"/>
          <w:spacing w:val="-13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0"/>
          <w:position w:val="-3"/>
        </w:rPr>
        <w:t>Kagi</w:t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0"/>
          <w:position w:val="-3"/>
        </w:rPr>
        <w:t>r</w:t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262626"/>
          <w:spacing w:val="22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0"/>
          <w:position w:val="-3"/>
        </w:rPr>
        <w:t>Ahşap</w:t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262626"/>
          <w:spacing w:val="7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4F4F4F"/>
          <w:spacing w:val="0"/>
          <w:w w:val="182"/>
          <w:position w:val="-3"/>
        </w:rPr>
        <w:t>Ç</w:t>
      </w:r>
      <w:r>
        <w:rPr>
          <w:rFonts w:ascii="Arial" w:hAnsi="Arial" w:cs="Arial" w:eastAsia="Arial"/>
          <w:sz w:val="17"/>
          <w:szCs w:val="17"/>
          <w:color w:val="262626"/>
          <w:spacing w:val="-31"/>
          <w:w w:val="101"/>
          <w:position w:val="-3"/>
        </w:rPr>
        <w:t>e</w:t>
      </w:r>
      <w:r>
        <w:rPr>
          <w:rFonts w:ascii="Arial" w:hAnsi="Arial" w:cs="Arial" w:eastAsia="Arial"/>
          <w:sz w:val="17"/>
          <w:szCs w:val="17"/>
          <w:color w:val="626262"/>
          <w:spacing w:val="-16"/>
          <w:w w:val="101"/>
          <w:position w:val="-3"/>
        </w:rPr>
        <w:t>!</w:t>
      </w:r>
      <w:r>
        <w:rPr>
          <w:rFonts w:ascii="Arial" w:hAnsi="Arial" w:cs="Arial" w:eastAsia="Arial"/>
          <w:sz w:val="17"/>
          <w:szCs w:val="17"/>
          <w:color w:val="262626"/>
          <w:spacing w:val="-37"/>
          <w:w w:val="101"/>
          <w:position w:val="-3"/>
        </w:rPr>
        <w:t>l</w:t>
      </w:r>
      <w:r>
        <w:rPr>
          <w:rFonts w:ascii="Arial" w:hAnsi="Arial" w:cs="Arial" w:eastAsia="Arial"/>
          <w:sz w:val="17"/>
          <w:szCs w:val="17"/>
          <w:color w:val="262626"/>
          <w:spacing w:val="-24"/>
          <w:w w:val="117"/>
          <w:position w:val="-3"/>
        </w:rPr>
        <w:t>i</w:t>
      </w:r>
      <w:r>
        <w:rPr>
          <w:rFonts w:ascii="Arial" w:hAnsi="Arial" w:cs="Arial" w:eastAsia="Arial"/>
          <w:sz w:val="17"/>
          <w:szCs w:val="17"/>
          <w:color w:val="626262"/>
          <w:spacing w:val="-20"/>
          <w:w w:val="101"/>
          <w:position w:val="-3"/>
        </w:rPr>
        <w:t>!</w:t>
      </w:r>
      <w:r>
        <w:rPr>
          <w:rFonts w:ascii="Arial" w:hAnsi="Arial" w:cs="Arial" w:eastAsia="Arial"/>
          <w:sz w:val="17"/>
          <w:szCs w:val="17"/>
          <w:color w:val="262626"/>
          <w:spacing w:val="-66"/>
          <w:w w:val="117"/>
          <w:position w:val="-3"/>
        </w:rPr>
        <w:t>k</w:t>
      </w:r>
      <w:r>
        <w:rPr>
          <w:rFonts w:ascii="Arial" w:hAnsi="Arial" w:cs="Arial" w:eastAsia="Arial"/>
          <w:sz w:val="17"/>
          <w:szCs w:val="17"/>
          <w:color w:val="626262"/>
          <w:spacing w:val="-21"/>
          <w:w w:val="101"/>
          <w:position w:val="-3"/>
        </w:rPr>
        <w:t>!</w:t>
      </w:r>
      <w:r>
        <w:rPr>
          <w:rFonts w:ascii="Arial" w:hAnsi="Arial" w:cs="Arial" w:eastAsia="Arial"/>
          <w:sz w:val="17"/>
          <w:szCs w:val="17"/>
          <w:color w:val="AAAAAA"/>
          <w:spacing w:val="-12"/>
          <w:w w:val="228"/>
          <w:position w:val="-3"/>
        </w:rPr>
        <w:t>-</w:t>
      </w:r>
      <w:r>
        <w:rPr>
          <w:rFonts w:ascii="Arial" w:hAnsi="Arial" w:cs="Arial" w:eastAsia="Arial"/>
          <w:sz w:val="17"/>
          <w:szCs w:val="17"/>
          <w:color w:val="262626"/>
          <w:spacing w:val="-134"/>
          <w:w w:val="119"/>
          <w:position w:val="-3"/>
        </w:rPr>
        <w:t>D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23"/>
          <w:position w:val="-3"/>
        </w:rPr>
        <w:t>i</w:t>
      </w:r>
      <w:r>
        <w:rPr>
          <w:rFonts w:ascii="Arial" w:hAnsi="Arial" w:cs="Arial" w:eastAsia="Arial"/>
          <w:sz w:val="17"/>
          <w:szCs w:val="17"/>
          <w:color w:val="3A3A3A"/>
          <w:spacing w:val="-43"/>
          <w:w w:val="123"/>
          <w:position w:val="-3"/>
        </w:rPr>
        <w:t>ğ</w:t>
      </w:r>
      <w:r>
        <w:rPr>
          <w:rFonts w:ascii="Arial" w:hAnsi="Arial" w:cs="Arial" w:eastAsia="Arial"/>
          <w:sz w:val="17"/>
          <w:szCs w:val="17"/>
          <w:color w:val="626262"/>
          <w:spacing w:val="-54"/>
          <w:w w:val="77"/>
          <w:position w:val="-3"/>
        </w:rPr>
        <w:t>&gt;</w:t>
      </w:r>
      <w:r>
        <w:rPr>
          <w:rFonts w:ascii="Arial" w:hAnsi="Arial" w:cs="Arial" w:eastAsia="Arial"/>
          <w:sz w:val="17"/>
          <w:szCs w:val="17"/>
          <w:color w:val="262626"/>
          <w:spacing w:val="-20"/>
          <w:w w:val="52"/>
          <w:position w:val="-3"/>
        </w:rPr>
        <w:t>&lt;</w:t>
      </w:r>
      <w:r>
        <w:rPr>
          <w:rFonts w:ascii="Arial" w:hAnsi="Arial" w:cs="Arial" w:eastAsia="Arial"/>
          <w:sz w:val="17"/>
          <w:szCs w:val="17"/>
          <w:color w:val="626262"/>
          <w:spacing w:val="-14"/>
          <w:w w:val="77"/>
          <w:position w:val="-3"/>
        </w:rPr>
        <w:t>'</w:t>
      </w:r>
      <w:r>
        <w:rPr>
          <w:rFonts w:ascii="Arial" w:hAnsi="Arial" w:cs="Arial" w:eastAsia="Arial"/>
          <w:sz w:val="17"/>
          <w:szCs w:val="17"/>
          <w:color w:val="262626"/>
          <w:spacing w:val="-57"/>
          <w:w w:val="53"/>
          <w:position w:val="-3"/>
        </w:rPr>
        <w:t>e</w:t>
      </w:r>
      <w:r>
        <w:rPr>
          <w:rFonts w:ascii="Arial" w:hAnsi="Arial" w:cs="Arial" w:eastAsia="Arial"/>
          <w:sz w:val="17"/>
          <w:szCs w:val="17"/>
          <w:color w:val="626262"/>
          <w:spacing w:val="3"/>
          <w:w w:val="78"/>
          <w:position w:val="-3"/>
        </w:rPr>
        <w:t>l</w:t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53"/>
          <w:position w:val="-3"/>
        </w:rPr>
        <w:t>r</w:t>
      </w:r>
      <w:r>
        <w:rPr>
          <w:rFonts w:ascii="Arial" w:hAnsi="Arial" w:cs="Arial" w:eastAsia="Arial"/>
          <w:sz w:val="17"/>
          <w:szCs w:val="17"/>
          <w:color w:val="262626"/>
          <w:spacing w:val="5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626262"/>
          <w:spacing w:val="0"/>
          <w:w w:val="249"/>
          <w:position w:val="-3"/>
        </w:rPr>
        <w:t>....</w:t>
      </w:r>
      <w:r>
        <w:rPr>
          <w:rFonts w:ascii="Arial" w:hAnsi="Arial" w:cs="Arial" w:eastAsia="Arial"/>
          <w:sz w:val="17"/>
          <w:szCs w:val="17"/>
          <w:color w:val="626262"/>
          <w:spacing w:val="-71"/>
          <w:w w:val="249"/>
          <w:u w:val="single" w:color="616161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626262"/>
          <w:spacing w:val="0"/>
          <w:w w:val="100"/>
          <w:u w:val="single" w:color="616161"/>
          <w:position w:val="-3"/>
        </w:rPr>
        <w:tab/>
      </w:r>
      <w:r>
        <w:rPr>
          <w:rFonts w:ascii="Arial" w:hAnsi="Arial" w:cs="Arial" w:eastAsia="Arial"/>
          <w:sz w:val="17"/>
          <w:szCs w:val="17"/>
          <w:color w:val="626262"/>
          <w:spacing w:val="0"/>
          <w:w w:val="100"/>
          <w:u w:val="single" w:color="616161"/>
          <w:position w:val="-3"/>
        </w:rPr>
      </w:r>
      <w:r>
        <w:rPr>
          <w:rFonts w:ascii="Arial" w:hAnsi="Arial" w:cs="Arial" w:eastAsia="Arial"/>
          <w:sz w:val="17"/>
          <w:szCs w:val="17"/>
          <w:color w:val="626262"/>
          <w:spacing w:val="0"/>
          <w:w w:val="100"/>
          <w:position w:val="-3"/>
        </w:rPr>
      </w:r>
      <w:r>
        <w:rPr>
          <w:rFonts w:ascii="Arial" w:hAnsi="Arial" w:cs="Arial" w:eastAsia="Arial"/>
          <w:sz w:val="17"/>
          <w:szCs w:val="17"/>
          <w:color w:val="626262"/>
          <w:spacing w:val="0"/>
          <w:w w:val="249"/>
          <w:position w:val="-3"/>
        </w:rPr>
        <w:t>/::ı---------------------j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01" w:lineRule="exact"/>
        <w:ind w:left="4070" w:right="-20"/>
        <w:jc w:val="left"/>
        <w:tabs>
          <w:tab w:pos="4540" w:val="left"/>
          <w:tab w:pos="5160" w:val="left"/>
          <w:tab w:pos="5660" w:val="left"/>
          <w:tab w:pos="612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Arial" w:hAnsi="Arial" w:cs="Arial" w:eastAsia="Arial"/>
          <w:sz w:val="33"/>
          <w:szCs w:val="33"/>
          <w:color w:val="4F4F4F"/>
          <w:spacing w:val="0"/>
          <w:w w:val="43"/>
          <w:b/>
          <w:bCs/>
        </w:rPr>
        <w:t>ı</w:t>
      </w:r>
      <w:r>
        <w:rPr>
          <w:rFonts w:ascii="Arial" w:hAnsi="Arial" w:cs="Arial" w:eastAsia="Arial"/>
          <w:sz w:val="33"/>
          <w:szCs w:val="33"/>
          <w:color w:val="4F4F4F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33"/>
          <w:szCs w:val="33"/>
          <w:color w:val="4F4F4F"/>
          <w:spacing w:val="0"/>
          <w:w w:val="100"/>
          <w:b/>
          <w:bCs/>
        </w:rPr>
      </w:r>
      <w:r>
        <w:rPr>
          <w:rFonts w:ascii="Arial" w:hAnsi="Arial" w:cs="Arial" w:eastAsia="Arial"/>
          <w:sz w:val="33"/>
          <w:szCs w:val="33"/>
          <w:color w:val="626262"/>
          <w:spacing w:val="0"/>
          <w:w w:val="43"/>
          <w:b/>
          <w:bCs/>
        </w:rPr>
        <w:t>ı</w:t>
      </w:r>
      <w:r>
        <w:rPr>
          <w:rFonts w:ascii="Arial" w:hAnsi="Arial" w:cs="Arial" w:eastAsia="Arial"/>
          <w:sz w:val="33"/>
          <w:szCs w:val="33"/>
          <w:color w:val="626262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33"/>
          <w:szCs w:val="33"/>
          <w:color w:val="626262"/>
          <w:spacing w:val="0"/>
          <w:w w:val="100"/>
          <w:b/>
          <w:bCs/>
        </w:rPr>
      </w:r>
      <w:r>
        <w:rPr>
          <w:rFonts w:ascii="Arial" w:hAnsi="Arial" w:cs="Arial" w:eastAsia="Arial"/>
          <w:sz w:val="33"/>
          <w:szCs w:val="33"/>
          <w:color w:val="AAAAAA"/>
          <w:spacing w:val="0"/>
          <w:w w:val="43"/>
          <w:b/>
          <w:bCs/>
        </w:rPr>
        <w:t>ı</w:t>
      </w:r>
      <w:r>
        <w:rPr>
          <w:rFonts w:ascii="Arial" w:hAnsi="Arial" w:cs="Arial" w:eastAsia="Arial"/>
          <w:sz w:val="33"/>
          <w:szCs w:val="33"/>
          <w:color w:val="AAAAAA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33"/>
          <w:szCs w:val="33"/>
          <w:color w:val="AAAAAA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4"/>
          <w:szCs w:val="14"/>
          <w:color w:val="3A3A3A"/>
          <w:spacing w:val="0"/>
          <w:w w:val="43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3A3A3A"/>
          <w:spacing w:val="-9"/>
          <w:w w:val="4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5"/>
        </w:rPr>
        <w:t>Jangını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5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240"/>
        </w:sectPr>
      </w:pPr>
      <w:rPr/>
    </w:p>
    <w:p>
      <w:pPr>
        <w:spacing w:before="57" w:after="0" w:line="240" w:lineRule="auto"/>
        <w:ind w:left="15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88" w:lineRule="exact"/>
        <w:ind w:left="5" w:right="2518" w:firstLine="-5"/>
        <w:jc w:val="left"/>
        <w:tabs>
          <w:tab w:pos="3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5"/>
        </w:rPr>
        <w:t>:Orha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KÖYMEN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3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Erka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ŞENER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Kurtulu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ARIKAN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240"/>
          <w:cols w:num="2" w:equalWidth="0">
            <w:col w:w="1238" w:space="975"/>
            <w:col w:w="9347"/>
          </w:cols>
        </w:sectPr>
      </w:pPr>
      <w:rPr/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5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right="-69"/>
        <w:jc w:val="left"/>
        <w:tabs>
          <w:tab w:pos="2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24"/>
        </w:rPr>
        <w:t>ıı.40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  <w:position w:val="-1"/>
        </w:rPr>
        <w:t>2410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26"/>
        </w:rPr>
        <w:t>ıı.42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240"/>
          <w:cols w:num="3" w:equalWidth="0">
            <w:col w:w="646" w:space="1567"/>
            <w:col w:w="4055" w:space="1446"/>
            <w:col w:w="3846"/>
          </w:cols>
        </w:sectPr>
      </w:pPr>
      <w:rPr/>
    </w:p>
    <w:p>
      <w:pPr>
        <w:spacing w:before="6" w:after="0" w:line="240" w:lineRule="auto"/>
        <w:ind w:left="17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9" w:after="0" w:line="240" w:lineRule="auto"/>
        <w:ind w:left="2573" w:right="-20"/>
        <w:jc w:val="left"/>
        <w:tabs>
          <w:tab w:pos="5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5"/>
        </w:rPr>
        <w:t>E.lektri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40" w:lineRule="auto"/>
        <w:ind w:left="2592" w:right="-20"/>
        <w:jc w:val="left"/>
        <w:tabs>
          <w:tab w:pos="5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40" w:lineRule="auto"/>
        <w:ind w:left="25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right="-20"/>
        <w:jc w:val="left"/>
        <w:tabs>
          <w:tab w:pos="2560" w:val="left"/>
          <w:tab w:pos="5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-1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240"/>
          <w:cols w:num="2" w:equalWidth="0">
            <w:col w:w="690" w:space="1533"/>
            <w:col w:w="9337"/>
          </w:cols>
        </w:sectPr>
      </w:pPr>
      <w:rPr/>
    </w:p>
    <w:p>
      <w:pPr>
        <w:spacing w:before="30" w:after="0" w:line="253" w:lineRule="auto"/>
        <w:ind w:left="2232" w:right="1119" w:firstLine="-2074"/>
        <w:jc w:val="left"/>
        <w:tabs>
          <w:tab w:pos="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90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7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7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ımcı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2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242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5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8"/>
          <w:w w:val="10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240"/>
          <w:cols w:num="2" w:equalWidth="0">
            <w:col w:w="4428" w:space="357"/>
            <w:col w:w="6775"/>
          </w:cols>
        </w:sectPr>
      </w:pPr>
      <w:rPr/>
    </w:p>
    <w:p>
      <w:pPr>
        <w:spacing w:before="30" w:after="0" w:line="240" w:lineRule="auto"/>
        <w:ind w:left="173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görüldü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Tarafımızda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[gerçekleştirilmedi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yapıldı.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14" w:lineRule="exact"/>
        <w:ind w:left="25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240"/>
          <w:cols w:num="2" w:equalWidth="0">
            <w:col w:w="1630" w:space="583"/>
            <w:col w:w="9347"/>
          </w:cols>
        </w:sectPr>
      </w:pPr>
      <w:rPr/>
    </w:p>
    <w:p>
      <w:pPr>
        <w:spacing w:before="20" w:after="0" w:line="240" w:lineRule="auto"/>
        <w:ind w:left="17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right="-69"/>
        <w:jc w:val="left"/>
        <w:tabs>
          <w:tab w:pos="1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3"/>
          <w:position w:val="-1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0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3"/>
          <w:position w:val="-1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4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4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240"/>
          <w:cols w:num="3" w:equalWidth="0">
            <w:col w:w="1440" w:space="3370"/>
            <w:col w:w="2821" w:space="697"/>
            <w:col w:w="3232"/>
          </w:cols>
        </w:sectPr>
      </w:pPr>
      <w:rPr/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40" w:lineRule="auto"/>
        <w:ind w:left="22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dağıtıcı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olara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kutus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bağlı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kablola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left="178" w:right="-20"/>
        <w:jc w:val="left"/>
        <w:tabs>
          <w:tab w:pos="2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  <w:position w:val="-1"/>
        </w:rPr>
        <w:t>gördü.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240"/>
        </w:sectPr>
      </w:pPr>
      <w:rPr/>
    </w:p>
    <w:p>
      <w:pPr>
        <w:spacing w:before="16" w:after="0" w:line="240" w:lineRule="auto"/>
        <w:ind w:left="1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right="732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TL.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51" w:lineRule="auto"/>
        <w:ind w:right="63" w:firstLine="1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doğrama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fabrikası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olara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kısımdaki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duvarda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dağıtım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kutusunda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dağıtım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kutus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kabloları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yüklenme,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sürtünme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yıpranma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bağlantılarını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yapması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sebeplerde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yapması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440" w:bottom="280" w:left="120" w:right="240"/>
          <w:cols w:num="2" w:equalWidth="0">
            <w:col w:w="1866" w:space="366"/>
            <w:col w:w="9328"/>
          </w:cols>
        </w:sectPr>
      </w:pPr>
      <w:rPr/>
    </w:p>
    <w:p>
      <w:pPr>
        <w:spacing w:before="25" w:after="0" w:line="240" w:lineRule="auto"/>
        <w:ind w:left="2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w w:val="137"/>
        </w:rPr>
        <w:t>gorta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187" w:lineRule="exact"/>
        <w:ind w:left="192" w:right="-47"/>
        <w:jc w:val="left"/>
        <w:tabs>
          <w:tab w:pos="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  <w:i/>
          <w:position w:val="-3"/>
        </w:rPr>
        <w:t>1</w:t>
      </w:r>
      <w:r>
        <w:rPr>
          <w:rFonts w:ascii="Arial" w:hAnsi="Arial" w:cs="Arial" w:eastAsia="Arial"/>
          <w:sz w:val="19"/>
          <w:szCs w:val="19"/>
          <w:color w:val="262626"/>
          <w:spacing w:val="-30"/>
          <w:w w:val="100"/>
          <w:i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  <w:i/>
          <w:position w:val="-3"/>
        </w:rPr>
        <w:tab/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-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2" w:lineRule="exact"/>
        <w:ind w:left="178" w:right="-8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4F4F4F"/>
          <w:spacing w:val="-51"/>
          <w:w w:val="97"/>
          <w:position w:val="7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626262"/>
          <w:spacing w:val="-9"/>
          <w:w w:val="23"/>
          <w:position w:val="-2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-107"/>
          <w:w w:val="137"/>
          <w:position w:val="-2"/>
        </w:rPr>
        <w:t>1</w:t>
      </w:r>
      <w:r>
        <w:rPr>
          <w:rFonts w:ascii="Arial" w:hAnsi="Arial" w:cs="Arial" w:eastAsia="Arial"/>
          <w:sz w:val="23"/>
          <w:szCs w:val="23"/>
          <w:color w:val="4F4F4F"/>
          <w:spacing w:val="-9"/>
          <w:w w:val="97"/>
          <w:position w:val="7"/>
        </w:rPr>
        <w:t>v</w:t>
      </w:r>
      <w:r>
        <w:rPr>
          <w:rFonts w:ascii="Arial" w:hAnsi="Arial" w:cs="Arial" w:eastAsia="Arial"/>
          <w:sz w:val="23"/>
          <w:szCs w:val="23"/>
          <w:color w:val="262626"/>
          <w:spacing w:val="-30"/>
          <w:w w:val="62"/>
          <w:position w:val="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-2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"/>
          <w:w w:val="105"/>
          <w:position w:val="-2"/>
        </w:rPr>
        <w:t>K</w:t>
      </w:r>
      <w:r>
        <w:rPr>
          <w:rFonts w:ascii="Arial" w:hAnsi="Arial" w:cs="Arial" w:eastAsia="Arial"/>
          <w:sz w:val="23"/>
          <w:szCs w:val="23"/>
          <w:color w:val="262626"/>
          <w:spacing w:val="-57"/>
          <w:w w:val="82"/>
          <w:position w:val="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-2"/>
        </w:rPr>
        <w:t>ıme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2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5"/>
        </w:rPr>
        <w:t>eslim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3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15" w:lineRule="exact"/>
        <w:ind w:left="2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-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543" w:lineRule="auto"/>
        <w:ind w:left="24" w:right="408" w:firstLine="-1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Erka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ŞENER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26" w:lineRule="exact"/>
        <w:ind w:right="-7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w w:val="108"/>
          <w:position w:val="-1"/>
        </w:rPr>
        <w:t>[r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7"/>
          <w:position w:val="-1"/>
        </w:rPr>
        <w:t>a</w:t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125"/>
          <w:position w:val="-1"/>
        </w:rPr>
        <w:t>r</w:t>
      </w:r>
      <w:r>
        <w:rPr>
          <w:rFonts w:ascii="Arial" w:hAnsi="Arial" w:cs="Arial" w:eastAsia="Arial"/>
          <w:sz w:val="20"/>
          <w:szCs w:val="20"/>
          <w:color w:val="262626"/>
          <w:spacing w:val="-15"/>
          <w:w w:val="125"/>
          <w:position w:val="-1"/>
        </w:rPr>
        <w:t>i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80"/>
          <w:b/>
          <w:bCs/>
          <w:position w:val="-1"/>
        </w:rPr>
        <w:t>h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b/>
          <w:bCs/>
          <w:position w:val="-1"/>
        </w:rPr>
        <w:t>  </w:t>
      </w:r>
      <w:r>
        <w:rPr>
          <w:rFonts w:ascii="Arial" w:hAnsi="Arial" w:cs="Arial" w:eastAsia="Arial"/>
          <w:sz w:val="20"/>
          <w:szCs w:val="20"/>
          <w:color w:val="3A3A3A"/>
          <w:spacing w:val="-9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4F4F4F"/>
          <w:spacing w:val="0"/>
          <w:w w:val="100"/>
          <w:position w:val="-1"/>
        </w:rPr>
        <w:t>:</w:t>
      </w:r>
      <w:r>
        <w:rPr>
          <w:rFonts w:ascii="Arial" w:hAnsi="Arial" w:cs="Arial" w:eastAsia="Arial"/>
          <w:sz w:val="20"/>
          <w:szCs w:val="20"/>
          <w:color w:val="4F4F4F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09.03.20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25"/>
          <w:position w:val="-1"/>
        </w:rPr>
        <w:t>ı7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7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11"/>
          <w:w w:val="9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!S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25"/>
        </w:rPr>
        <w:t>ıı.55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240"/>
          <w:cols w:num="3" w:equalWidth="0">
            <w:col w:w="1690" w:space="542"/>
            <w:col w:w="1639" w:space="2316"/>
            <w:col w:w="5373"/>
          </w:cols>
        </w:sectPr>
      </w:pPr>
      <w:rPr/>
    </w:p>
    <w:p>
      <w:pPr>
        <w:spacing w:before="24" w:after="0" w:line="214" w:lineRule="exact"/>
        <w:ind w:left="288" w:right="-69"/>
        <w:jc w:val="left"/>
        <w:tabs>
          <w:tab w:pos="1100" w:val="left"/>
          <w:tab w:pos="1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6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262626"/>
          <w:spacing w:val="0"/>
          <w:w w:val="100"/>
          <w:position w:val="-1"/>
        </w:rPr>
        <w:t>1</w:t>
      </w:r>
      <w:r>
        <w:rPr>
          <w:rFonts w:ascii="Arial" w:hAnsi="Arial" w:cs="Arial" w:eastAsia="Arial"/>
          <w:sz w:val="18"/>
          <w:szCs w:val="18"/>
          <w:color w:val="262626"/>
          <w:spacing w:val="0"/>
          <w:w w:val="100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26262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Çiğli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w w:val="103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240"/>
          <w:cols w:num="2" w:equalWidth="0">
            <w:col w:w="5139" w:space="3607"/>
            <w:col w:w="2814"/>
          </w:cols>
        </w:sectPr>
      </w:pPr>
      <w:rPr/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40" w:after="0" w:line="240" w:lineRule="auto"/>
        <w:ind w:left="2405" w:right="-20"/>
        <w:jc w:val="left"/>
        <w:tabs>
          <w:tab w:pos="4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14" w:lineRule="exact"/>
        <w:ind w:left="5145" w:right="540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40.640015pt;margin-top:5.619151pt;width:57.599998pt;height:15.36pt;mso-position-horizontal-relative:page;mso-position-vertical-relative:paragraph;z-index:-16952" type="#_x0000_t75">
            <v:imagedata r:id="rId27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240"/>
        </w:sectPr>
      </w:pPr>
      <w:rPr/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20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5"/>
        </w:rPr>
        <w:t>itfaiyeci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663" w:lineRule="exact"/>
        <w:ind w:right="-136"/>
        <w:jc w:val="left"/>
        <w:tabs>
          <w:tab w:pos="1020" w:val="left"/>
        </w:tabs>
        <w:rPr>
          <w:rFonts w:ascii="Times New Roman" w:hAnsi="Times New Roman" w:cs="Times New Roman" w:eastAsia="Times New Roman"/>
          <w:sz w:val="64"/>
          <w:szCs w:val="64"/>
        </w:rPr>
      </w:pPr>
      <w:rPr/>
      <w:r>
        <w:rPr/>
        <w:pict>
          <v:shape style="position:absolute;margin-left:425.279999pt;margin-top:22.914997pt;width:138.240005pt;height:119.040001pt;mso-position-horizontal-relative:page;mso-position-vertical-relative:paragraph;z-index:-16951" type="#_x0000_t75">
            <v:imagedata r:id="rId28" o:title=""/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8.560005pt;margin-top:32.283649pt;width:4.450545pt;height:49.5pt;mso-position-horizontal-relative:page;mso-position-vertical-relative:paragraph;z-index:-16949" type="#_x0000_t202" filled="f" stroked="f">
            <v:textbox inset="0,0,0,0">
              <w:txbxContent>
                <w:p>
                  <w:pPr>
                    <w:spacing w:before="0" w:after="0" w:line="990" w:lineRule="exact"/>
                    <w:ind w:right="-188"/>
                    <w:jc w:val="left"/>
                    <w:rPr>
                      <w:rFonts w:ascii="Times New Roman" w:hAnsi="Times New Roman" w:cs="Times New Roman" w:eastAsia="Times New Roman"/>
                      <w:sz w:val="99"/>
                      <w:szCs w:val="9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9"/>
                      <w:szCs w:val="99"/>
                      <w:color w:val="575EAA"/>
                      <w:spacing w:val="0"/>
                      <w:w w:val="27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99"/>
                      <w:szCs w:val="9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49"/>
          <w:szCs w:val="49"/>
          <w:color w:val="464990"/>
          <w:spacing w:val="0"/>
          <w:w w:val="263"/>
          <w:position w:val="-7"/>
        </w:rPr>
        <w:t>j</w:t>
      </w:r>
      <w:r>
        <w:rPr>
          <w:rFonts w:ascii="Times New Roman" w:hAnsi="Times New Roman" w:cs="Times New Roman" w:eastAsia="Times New Roman"/>
          <w:sz w:val="49"/>
          <w:szCs w:val="49"/>
          <w:color w:val="464990"/>
          <w:spacing w:val="0"/>
          <w:w w:val="263"/>
          <w:position w:val="-7"/>
        </w:rPr>
        <w:t>)</w:t>
      </w:r>
      <w:r>
        <w:rPr>
          <w:rFonts w:ascii="Times New Roman" w:hAnsi="Times New Roman" w:cs="Times New Roman" w:eastAsia="Times New Roman"/>
          <w:sz w:val="49"/>
          <w:szCs w:val="49"/>
          <w:color w:val="464990"/>
          <w:spacing w:val="-321"/>
          <w:w w:val="263"/>
          <w:position w:val="-7"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color w:val="464990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49"/>
          <w:szCs w:val="49"/>
          <w:color w:val="464990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64"/>
          <w:szCs w:val="64"/>
          <w:color w:val="464990"/>
          <w:spacing w:val="0"/>
          <w:w w:val="104"/>
          <w:position w:val="-7"/>
        </w:rPr>
        <w:t>o</w:t>
      </w:r>
      <w:r>
        <w:rPr>
          <w:rFonts w:ascii="Times New Roman" w:hAnsi="Times New Roman" w:cs="Times New Roman" w:eastAsia="Times New Roman"/>
          <w:sz w:val="64"/>
          <w:szCs w:val="64"/>
          <w:color w:val="000000"/>
          <w:spacing w:val="0"/>
          <w:w w:val="100"/>
          <w:position w:val="0"/>
        </w:rPr>
      </w:r>
    </w:p>
    <w:p>
      <w:pPr>
        <w:spacing w:before="0" w:after="0" w:line="17" w:lineRule="atLeast"/>
        <w:ind w:right="308"/>
        <w:jc w:val="right"/>
        <w:rPr>
          <w:rFonts w:ascii="Arial" w:hAnsi="Arial" w:cs="Arial" w:eastAsia="Arial"/>
          <w:sz w:val="33"/>
          <w:szCs w:val="33"/>
        </w:rPr>
      </w:pPr>
      <w:rPr/>
      <w:r>
        <w:rPr>
          <w:rFonts w:ascii="Arial" w:hAnsi="Arial" w:cs="Arial" w:eastAsia="Arial"/>
          <w:sz w:val="33"/>
          <w:szCs w:val="33"/>
          <w:color w:val="464990"/>
          <w:spacing w:val="0"/>
          <w:w w:val="51"/>
          <w:i/>
        </w:rPr>
        <w:t>f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</w:rPr>
      </w:r>
    </w:p>
    <w:p>
      <w:pPr>
        <w:spacing w:before="35" w:after="0" w:line="240" w:lineRule="auto"/>
        <w:ind w:left="3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240"/>
          <w:cols w:num="3" w:equalWidth="0">
            <w:col w:w="865" w:space="4474"/>
            <w:col w:w="1354" w:space="1692"/>
            <w:col w:w="3175"/>
          </w:cols>
        </w:sectPr>
      </w:pPr>
      <w:rPr/>
    </w:p>
    <w:p>
      <w:pPr>
        <w:spacing w:before="0" w:after="0" w:line="29" w:lineRule="atLeast"/>
        <w:ind w:left="5222" w:right="560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262626"/>
          <w:spacing w:val="-7"/>
          <w:w w:val="193"/>
        </w:rPr>
        <w:t>l</w:t>
      </w:r>
      <w:r>
        <w:rPr>
          <w:rFonts w:ascii="Arial" w:hAnsi="Arial" w:cs="Arial" w:eastAsia="Arial"/>
          <w:sz w:val="17"/>
          <w:szCs w:val="17"/>
          <w:color w:val="4F4F4F"/>
          <w:spacing w:val="0"/>
          <w:w w:val="123"/>
        </w:rPr>
        <w:t>tf.</w:t>
      </w:r>
      <w:r>
        <w:rPr>
          <w:rFonts w:ascii="Arial" w:hAnsi="Arial" w:cs="Arial" w:eastAsia="Arial"/>
          <w:sz w:val="17"/>
          <w:szCs w:val="17"/>
          <w:color w:val="4F4F4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4742" w:right="518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Kurtulu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ARIKAN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240"/>
        </w:sectPr>
      </w:pPr>
      <w:rPr/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/>
        <w:pict>
          <v:group style="position:absolute;margin-left:12.12pt;margin-top:28.32pt;width:567.720012pt;height:805.560002pt;mso-position-horizontal-relative:page;mso-position-vertical-relative:page;z-index:-16950" coordorigin="242,566" coordsize="11354,16111">
            <v:group style="position:absolute;left:250;top:595;width:11251;height:2" coordorigin="250,595" coordsize="11251,2">
              <v:shape style="position:absolute;left:250;top:595;width:11251;height:2" coordorigin="250,595" coordsize="11251,0" path="m250,595l11501,595e" filled="f" stroked="t" strokeweight=".72pt" strokecolor="#606060">
                <v:path arrowok="t"/>
              </v:shape>
            </v:group>
            <v:group style="position:absolute;left:298;top:576;width:2;height:16090" coordorigin="298,576" coordsize="2,16090">
              <v:shape style="position:absolute;left:298;top:576;width:2;height:16090" coordorigin="298,576" coordsize="0,16090" path="m298,16666l298,576e" filled="f" stroked="t" strokeweight=".96pt" strokecolor="#4F4F4F">
                <v:path arrowok="t"/>
              </v:shape>
            </v:group>
            <v:group style="position:absolute;left:2309;top:586;width:2;height:1536" coordorigin="2309,586" coordsize="2,1536">
              <v:shape style="position:absolute;left:2309;top:586;width:2;height:1536" coordorigin="2309,586" coordsize="0,1536" path="m2309,2122l2309,586e" filled="f" stroked="t" strokeweight=".48pt" strokecolor="#444444">
                <v:path arrowok="t"/>
              </v:shape>
            </v:group>
            <v:group style="position:absolute;left:9132;top:586;width:2;height:1536" coordorigin="9132,586" coordsize="2,1536">
              <v:shape style="position:absolute;left:9132;top:586;width:2;height:1536" coordorigin="9132,586" coordsize="0,1536" path="m9132,2122l9132,586e" filled="f" stroked="t" strokeweight=".48pt" strokecolor="#545454">
                <v:path arrowok="t"/>
              </v:shape>
            </v:group>
            <v:group style="position:absolute;left:11525;top:576;width:2;height:16070" coordorigin="11525,576" coordsize="2,16070">
              <v:shape style="position:absolute;left:11525;top:576;width:2;height:16070" coordorigin="11525,576" coordsize="0,16070" path="m11525,16646l11525,576e" filled="f" stroked="t" strokeweight=".96pt" strokecolor="#606060">
                <v:path arrowok="t"/>
              </v:shape>
            </v:group>
            <v:group style="position:absolute;left:2362;top:4070;width:2;height:12595" coordorigin="2362,4070" coordsize="2,12595">
              <v:shape style="position:absolute;left:2362;top:4070;width:2;height:12595" coordorigin="2362,4070" coordsize="0,12595" path="m2362,16666l2362,4070e" filled="f" stroked="t" strokeweight="1.2pt" strokecolor="#484848">
                <v:path arrowok="t"/>
              </v:shape>
            </v:group>
            <v:group style="position:absolute;left:3830;top:3312;width:2;height:806" coordorigin="3830,3312" coordsize="2,806">
              <v:shape style="position:absolute;left:3830;top:3312;width:2;height:806" coordorigin="3830,3312" coordsize="0,806" path="m3830,4118l3830,3312e" filled="f" stroked="t" strokeweight=".72pt" strokecolor="#3B3B3B">
                <v:path arrowok="t"/>
              </v:shape>
            </v:group>
            <v:group style="position:absolute;left:259;top:4085;width:11261;height:2" coordorigin="259,4085" coordsize="11261,2">
              <v:shape style="position:absolute;left:259;top:4085;width:11261;height:2" coordorigin="259,4085" coordsize="11261,0" path="m259,4085l11520,4085e" filled="f" stroked="t" strokeweight=".48pt" strokecolor="#484848">
                <v:path arrowok="t"/>
              </v:shape>
            </v:group>
            <v:group style="position:absolute;left:259;top:4378;width:11261;height:2" coordorigin="259,4378" coordsize="11261,2">
              <v:shape style="position:absolute;left:259;top:4378;width:11261;height:2" coordorigin="259,4378" coordsize="11261,0" path="m259,4378l11520,4378e" filled="f" stroked="t" strokeweight=".72pt" strokecolor="#606060">
                <v:path arrowok="t"/>
              </v:shape>
            </v:group>
            <v:group style="position:absolute;left:2314;top:4618;width:9206;height:2" coordorigin="2314,4618" coordsize="9206,2">
              <v:shape style="position:absolute;left:2314;top:4618;width:9206;height:2" coordorigin="2314,4618" coordsize="9206,0" path="m2314,4618l11520,4618e" filled="f" stroked="t" strokeweight=".96pt" strokecolor="#646464">
                <v:path arrowok="t"/>
              </v:shape>
            </v:group>
            <v:group style="position:absolute;left:4901;top:4608;width:2;height:2208" coordorigin="4901,4608" coordsize="2,2208">
              <v:shape style="position:absolute;left:4901;top:4608;width:2;height:2208" coordorigin="4901,4608" coordsize="0,2208" path="m4901,6816l4901,4608e" filled="f" stroked="t" strokeweight=".96pt" strokecolor="#545454">
                <v:path arrowok="t"/>
              </v:shape>
            </v:group>
            <v:group style="position:absolute;left:4886;top:5112;width:6643;height:2" coordorigin="4886,5112" coordsize="6643,2">
              <v:shape style="position:absolute;left:4886;top:5112;width:6643;height:2" coordorigin="4886,5112" coordsize="6643,0" path="m4886,5112l11530,5112e" filled="f" stroked="t" strokeweight=".48pt" strokecolor="#2F2F2F">
                <v:path arrowok="t"/>
              </v:shape>
            </v:group>
            <v:group style="position:absolute;left:4886;top:5362;width:6643;height:2" coordorigin="4886,5362" coordsize="6643,2">
              <v:shape style="position:absolute;left:4886;top:5362;width:6643;height:2" coordorigin="4886,5362" coordsize="6643,0" path="m4886,5362l11530,5362e" filled="f" stroked="t" strokeweight=".48pt" strokecolor="#444444">
                <v:path arrowok="t"/>
              </v:shape>
            </v:group>
            <v:group style="position:absolute;left:4896;top:5611;width:6634;height:2" coordorigin="4896,5611" coordsize="6634,2">
              <v:shape style="position:absolute;left:4896;top:5611;width:6634;height:2" coordorigin="4896,5611" coordsize="6634,0" path="m4896,5611l11530,5611e" filled="f" stroked="t" strokeweight=".48pt" strokecolor="#444444">
                <v:path arrowok="t"/>
              </v:shape>
            </v:group>
            <v:group style="position:absolute;left:2323;top:5846;width:9206;height:2" coordorigin="2323,5846" coordsize="9206,2">
              <v:shape style="position:absolute;left:2323;top:5846;width:9206;height:2" coordorigin="2323,5846" coordsize="9206,0" path="m2323,5846l11530,5846e" filled="f" stroked="t" strokeweight=".72pt" strokecolor="#4F4F4F">
                <v:path arrowok="t"/>
              </v:shape>
            </v:group>
            <v:group style="position:absolute;left:653;top:6091;width:10877;height:2" coordorigin="653,6091" coordsize="10877,2">
              <v:shape style="position:absolute;left:653;top:6091;width:10877;height:2" coordorigin="653,6091" coordsize="10877,0" path="m653,6091l11530,6091e" filled="f" stroked="t" strokeweight=".48pt" strokecolor="#3B3B3B">
                <v:path arrowok="t"/>
              </v:shape>
            </v:group>
            <v:group style="position:absolute;left:7824;top:6086;width:2;height:730" coordorigin="7824,6086" coordsize="2,730">
              <v:shape style="position:absolute;left:7824;top:6086;width:2;height:730" coordorigin="7824,6086" coordsize="0,730" path="m7824,6816l7824,6086e" filled="f" stroked="t" strokeweight=".72pt" strokecolor="#4B4B4B">
                <v:path arrowok="t"/>
              </v:shape>
            </v:group>
            <v:group style="position:absolute;left:2323;top:6566;width:9216;height:2" coordorigin="2323,6566" coordsize="9216,2">
              <v:shape style="position:absolute;left:2323;top:6566;width:9216;height:2" coordorigin="2323,6566" coordsize="9216,0" path="m2323,6566l11539,6566e" filled="f" stroked="t" strokeweight=".72pt" strokecolor="#575757">
                <v:path arrowok="t"/>
              </v:shape>
            </v:group>
            <v:group style="position:absolute;left:2323;top:6806;width:9216;height:2" coordorigin="2323,6806" coordsize="9216,2">
              <v:shape style="position:absolute;left:2323;top:6806;width:9216;height:2" coordorigin="2323,6806" coordsize="9216,0" path="m2323,6806l11539,6806e" filled="f" stroked="t" strokeweight=".72pt" strokecolor="#575757">
                <v:path arrowok="t"/>
              </v:shape>
            </v:group>
            <v:group style="position:absolute;left:269;top:7056;width:11270;height:2" coordorigin="269,7056" coordsize="11270,2">
              <v:shape style="position:absolute;left:269;top:7056;width:11270;height:2" coordorigin="269,7056" coordsize="11270,0" path="m269,7056l11539,7056e" filled="f" stroked="t" strokeweight=".72pt" strokecolor="#575757">
                <v:path arrowok="t"/>
              </v:shape>
            </v:group>
            <v:group style="position:absolute;left:269;top:7526;width:11270;height:2" coordorigin="269,7526" coordsize="11270,2">
              <v:shape style="position:absolute;left:269;top:7526;width:11270;height:2" coordorigin="269,7526" coordsize="11270,0" path="m269,7526l11539,7526e" filled="f" stroked="t" strokeweight=".96pt" strokecolor="#676767">
                <v:path arrowok="t"/>
              </v:shape>
            </v:group>
            <v:group style="position:absolute;left:4910;top:7517;width:2;height:864" coordorigin="4910,7517" coordsize="2,864">
              <v:shape style="position:absolute;left:4910;top:7517;width:2;height:864" coordorigin="4910,7517" coordsize="0,864" path="m4910,8381l4910,7517e" filled="f" stroked="t" strokeweight=".48pt" strokecolor="#2F2F2F">
                <v:path arrowok="t"/>
              </v:shape>
            </v:group>
            <v:group style="position:absolute;left:4906;top:7766;width:6634;height:2" coordorigin="4906,7766" coordsize="6634,2">
              <v:shape style="position:absolute;left:4906;top:7766;width:6634;height:2" coordorigin="4906,7766" coordsize="6634,0" path="m4906,7766l11539,7766e" filled="f" stroked="t" strokeweight=".96pt" strokecolor="#676767">
                <v:path arrowok="t"/>
              </v:shape>
            </v:group>
            <v:group style="position:absolute;left:6854;top:7757;width:2;height:802" coordorigin="6854,7757" coordsize="2,802">
              <v:shape style="position:absolute;left:6854;top:7757;width:2;height:802" coordorigin="6854,7757" coordsize="0,802" path="m6854,8558l6854,7757e" filled="f" stroked="t" strokeweight=".96pt" strokecolor="#545454">
                <v:path arrowok="t"/>
              </v:shape>
            </v:group>
            <v:group style="position:absolute;left:8434;top:7757;width:2;height:624" coordorigin="8434,7757" coordsize="2,624">
              <v:shape style="position:absolute;left:8434;top:7757;width:2;height:624" coordorigin="8434,7757" coordsize="0,624" path="m8434,8381l8434,7757e" filled="f" stroked="t" strokeweight=".48pt" strokecolor="#383838">
                <v:path arrowok="t"/>
              </v:shape>
            </v:group>
            <v:group style="position:absolute;left:4906;top:8006;width:6634;height:2" coordorigin="4906,8006" coordsize="6634,2">
              <v:shape style="position:absolute;left:4906;top:8006;width:6634;height:2" coordorigin="4906,8006" coordsize="6634,0" path="m4906,8006l11539,8006e" filled="f" stroked="t" strokeweight=".96pt" strokecolor="#606060">
                <v:path arrowok="t"/>
              </v:shape>
            </v:group>
            <v:group style="position:absolute;left:278;top:8371;width:11261;height:2" coordorigin="278,8371" coordsize="11261,2">
              <v:shape style="position:absolute;left:278;top:8371;width:11261;height:2" coordorigin="278,8371" coordsize="11261,0" path="m278,8371l11539,8371e" filled="f" stroked="t" strokeweight=".72pt" strokecolor="#5B5B5B">
                <v:path arrowok="t"/>
              </v:shape>
            </v:group>
            <v:group style="position:absolute;left:1109;top:11578;width:2;height:5074" coordorigin="1109,11578" coordsize="2,5074">
              <v:shape style="position:absolute;left:1109;top:11578;width:2;height:5074" coordorigin="1109,11578" coordsize="0,5074" path="m1109,16651l1109,11578e" filled="f" stroked="t" strokeweight=".72pt" strokecolor="#484848">
                <v:path arrowok="t"/>
              </v:shape>
            </v:group>
            <v:group style="position:absolute;left:278;top:9192;width:11270;height:2" coordorigin="278,9192" coordsize="11270,2">
              <v:shape style="position:absolute;left:278;top:9192;width:11270;height:2" coordorigin="278,9192" coordsize="11270,0" path="m278,9192l11549,9192e" filled="f" stroked="t" strokeweight=".48pt" strokecolor="#575757">
                <v:path arrowok="t"/>
              </v:shape>
            </v:group>
            <v:group style="position:absolute;left:288;top:10344;width:11270;height:2" coordorigin="288,10344" coordsize="11270,2">
              <v:shape style="position:absolute;left:288;top:10344;width:11270;height:2" coordorigin="288,10344" coordsize="11270,0" path="m288,10344l11558,10344e" filled="f" stroked="t" strokeweight=".96pt" strokecolor="#5B5B5B">
                <v:path arrowok="t"/>
              </v:shape>
            </v:group>
            <v:group style="position:absolute;left:288;top:11338;width:11275;height:2" coordorigin="288,11338" coordsize="11275,2">
              <v:shape style="position:absolute;left:288;top:11338;width:11275;height:2" coordorigin="288,11338" coordsize="11275,0" path="m288,11338l11563,11338e" filled="f" stroked="t" strokeweight=".72pt" strokecolor="#545454">
                <v:path arrowok="t"/>
              </v:shape>
            </v:group>
            <v:group style="position:absolute;left:1694;top:11578;width:2;height:5074" coordorigin="1694,11578" coordsize="2,5074">
              <v:shape style="position:absolute;left:1694;top:11578;width:2;height:5074" coordorigin="1694,11578" coordsize="0,5074" path="m1694,16651l1694,11578e" filled="f" stroked="t" strokeweight=".72pt" strokecolor="#4F4F4F">
                <v:path arrowok="t"/>
              </v:shape>
            </v:group>
            <v:group style="position:absolute;left:288;top:11578;width:11280;height:2" coordorigin="288,11578" coordsize="11280,2">
              <v:shape style="position:absolute;left:288;top:11578;width:11280;height:2" coordorigin="288,11578" coordsize="11280,0" path="m288,11578l11568,11578e" filled="f" stroked="t" strokeweight=".72pt" strokecolor="#545454">
                <v:path arrowok="t"/>
              </v:shape>
            </v:group>
            <v:group style="position:absolute;left:288;top:11822;width:11280;height:2" coordorigin="288,11822" coordsize="11280,2">
              <v:shape style="position:absolute;left:288;top:11822;width:11280;height:2" coordorigin="288,11822" coordsize="11280,0" path="m288,11822l11568,11822e" filled="f" stroked="t" strokeweight=".72pt" strokecolor="#5B5B5B">
                <v:path arrowok="t"/>
              </v:shape>
            </v:group>
            <v:group style="position:absolute;left:298;top:13930;width:2074;height:2" coordorigin="298,13930" coordsize="2074,2">
              <v:shape style="position:absolute;left:298;top:13930;width:2074;height:2" coordorigin="298,13930" coordsize="2074,0" path="m298,13930l2371,13930e" filled="f" stroked="t" strokeweight=".96pt" strokecolor="#676767">
                <v:path arrowok="t"/>
              </v:shape>
            </v:group>
            <v:group style="position:absolute;left:317;top:16637;width:11275;height:2" coordorigin="317,16637" coordsize="11275,2">
              <v:shape style="position:absolute;left:317;top:16637;width:11275;height:2" coordorigin="317,16637" coordsize="11275,0" path="m317,16637l11592,16637e" filled="f" stroked="t" strokeweight=".48pt" strokecolor="#444444">
                <v:path arrowok="t"/>
              </v:shape>
            </v:group>
            <v:group style="position:absolute;left:7411;top:11568;width:2;height:5074" coordorigin="7411,11568" coordsize="2,5074">
              <v:shape style="position:absolute;left:7411;top:11568;width:2;height:5074" coordorigin="7411,11568" coordsize="0,5074" path="m7411,16642l7411,11568e" filled="f" stroked="t" strokeweight=".72pt" strokecolor="#5B5B5B">
                <v:path arrowok="t"/>
              </v:shape>
            </v:group>
            <v:group style="position:absolute;left:614;top:10598;width:638;height:2" coordorigin="614,10598" coordsize="638,2">
              <v:shape style="position:absolute;left:614;top:10598;width:638;height:2" coordorigin="614,10598" coordsize="638,0" path="m614,10598l1253,10598e" filled="f" stroked="t" strokeweight=".96pt" strokecolor="#000000">
                <v:path arrowok="t"/>
              </v:shape>
            </v:group>
            <v:group style="position:absolute;left:5367;top:15105;width:186;height:542" coordorigin="5367,15105" coordsize="186,542">
              <v:shape style="position:absolute;left:5367;top:15105;width:186;height:542" coordorigin="5367,15105" coordsize="186,542" path="m5367,15105l5552,15105,5552,15647,5367,15647,5367,15105e" filled="t" fillcolor="#EDEDED" stroked="f">
                <v:path arrowok="t"/>
                <v:fill/>
              </v:shape>
            </v:group>
            <v:group style="position:absolute;left:5570;top:15105;width:191;height:542" coordorigin="5570,15105" coordsize="191,542">
              <v:shape style="position:absolute;left:5570;top:15105;width:191;height:542" coordorigin="5570,15105" coordsize="191,542" path="m5570,15105l5761,15105,5761,15647,5570,15647,5570,15105e" filled="t" fillcolor="#EDEDED" stroked="f">
                <v:path arrowok="t"/>
                <v:fill/>
              </v:shape>
            </v:group>
            <w10:wrap type="none"/>
          </v:group>
        </w:pict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2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78" w:lineRule="exact"/>
        <w:ind w:right="-20"/>
        <w:jc w:val="left"/>
        <w:rPr>
          <w:rFonts w:ascii="Arial" w:hAnsi="Arial" w:cs="Arial" w:eastAsia="Arial"/>
          <w:sz w:val="29"/>
          <w:szCs w:val="29"/>
        </w:rPr>
      </w:pPr>
      <w:rPr/>
      <w:r>
        <w:rPr/>
        <w:br w:type="column"/>
      </w:r>
      <w:r>
        <w:rPr>
          <w:rFonts w:ascii="Arial" w:hAnsi="Arial" w:cs="Arial" w:eastAsia="Arial"/>
          <w:sz w:val="29"/>
          <w:szCs w:val="29"/>
          <w:color w:val="262626"/>
          <w:w w:val="22"/>
          <w:b/>
          <w:bCs/>
          <w:position w:val="-5"/>
        </w:rPr>
        <w:t>I</w:t>
      </w:r>
      <w:r>
        <w:rPr>
          <w:rFonts w:ascii="Arial" w:hAnsi="Arial" w:cs="Arial" w:eastAsia="Arial"/>
          <w:sz w:val="29"/>
          <w:szCs w:val="29"/>
          <w:color w:val="262626"/>
          <w:spacing w:val="-50"/>
          <w:w w:val="100"/>
          <w:b/>
          <w:bCs/>
          <w:position w:val="-5"/>
        </w:rPr>
        <w:t> </w:t>
      </w:r>
      <w:r>
        <w:rPr>
          <w:rFonts w:ascii="Arial" w:hAnsi="Arial" w:cs="Arial" w:eastAsia="Arial"/>
          <w:sz w:val="29"/>
          <w:szCs w:val="29"/>
          <w:color w:val="424864"/>
          <w:spacing w:val="0"/>
          <w:w w:val="259"/>
          <w:b/>
          <w:bCs/>
          <w:position w:val="-5"/>
        </w:rPr>
        <w:t>Y</w:t>
      </w:r>
      <w:r>
        <w:rPr>
          <w:rFonts w:ascii="Arial" w:hAnsi="Arial" w:cs="Arial" w:eastAsia="Arial"/>
          <w:sz w:val="29"/>
          <w:szCs w:val="29"/>
          <w:color w:val="424864"/>
          <w:spacing w:val="0"/>
          <w:w w:val="260"/>
          <w:b/>
          <w:bCs/>
          <w:position w:val="-5"/>
        </w:rPr>
        <w:t>m</w:t>
      </w:r>
      <w:r>
        <w:rPr>
          <w:rFonts w:ascii="Arial" w:hAnsi="Arial" w:cs="Arial" w:eastAsia="Arial"/>
          <w:sz w:val="29"/>
          <w:szCs w:val="29"/>
          <w:color w:val="424864"/>
          <w:spacing w:val="-36"/>
          <w:w w:val="100"/>
          <w:b/>
          <w:bCs/>
          <w:position w:val="-5"/>
        </w:rPr>
        <w:t> </w:t>
      </w:r>
      <w:r>
        <w:rPr>
          <w:rFonts w:ascii="Arial" w:hAnsi="Arial" w:cs="Arial" w:eastAsia="Arial"/>
          <w:sz w:val="29"/>
          <w:szCs w:val="29"/>
          <w:color w:val="3A3A3A"/>
          <w:spacing w:val="0"/>
          <w:w w:val="100"/>
          <w:b/>
          <w:bCs/>
          <w:position w:val="-5"/>
        </w:rPr>
        <w:t>KÖSE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311" w:lineRule="exact"/>
        <w:ind w:left="130" w:right="-20"/>
        <w:jc w:val="left"/>
        <w:tabs>
          <w:tab w:pos="260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24"/>
          <w:szCs w:val="24"/>
          <w:color w:val="262626"/>
          <w:spacing w:val="0"/>
          <w:w w:val="74"/>
          <w:b/>
          <w:bCs/>
          <w:position w:val="-3"/>
        </w:rPr>
        <w:t>Itfaiy</w:t>
      </w:r>
      <w:r>
        <w:rPr>
          <w:rFonts w:ascii="Arial" w:hAnsi="Arial" w:cs="Arial" w:eastAsia="Arial"/>
          <w:sz w:val="24"/>
          <w:szCs w:val="24"/>
          <w:color w:val="262626"/>
          <w:spacing w:val="0"/>
          <w:w w:val="74"/>
          <w:b/>
          <w:bCs/>
          <w:position w:val="-3"/>
        </w:rPr>
        <w:t>e</w:t>
      </w:r>
      <w:r>
        <w:rPr>
          <w:rFonts w:ascii="Arial" w:hAnsi="Arial" w:cs="Arial" w:eastAsia="Arial"/>
          <w:sz w:val="24"/>
          <w:szCs w:val="24"/>
          <w:color w:val="262626"/>
          <w:spacing w:val="-8"/>
          <w:w w:val="74"/>
          <w:b/>
          <w:bCs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262626"/>
          <w:spacing w:val="0"/>
          <w:w w:val="74"/>
          <w:b/>
          <w:bCs/>
          <w:position w:val="-3"/>
        </w:rPr>
        <w:t>Kuze</w:t>
      </w:r>
      <w:r>
        <w:rPr>
          <w:rFonts w:ascii="Arial" w:hAnsi="Arial" w:cs="Arial" w:eastAsia="Arial"/>
          <w:sz w:val="23"/>
          <w:szCs w:val="23"/>
          <w:color w:val="262626"/>
          <w:spacing w:val="0"/>
          <w:w w:val="74"/>
          <w:b/>
          <w:bCs/>
          <w:position w:val="-3"/>
        </w:rPr>
        <w:t>y</w:t>
      </w:r>
      <w:r>
        <w:rPr>
          <w:rFonts w:ascii="Arial" w:hAnsi="Arial" w:cs="Arial" w:eastAsia="Arial"/>
          <w:sz w:val="23"/>
          <w:szCs w:val="23"/>
          <w:color w:val="262626"/>
          <w:spacing w:val="10"/>
          <w:w w:val="74"/>
          <w:b/>
          <w:bCs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262626"/>
          <w:spacing w:val="0"/>
          <w:w w:val="76"/>
          <w:b/>
          <w:bCs/>
          <w:position w:val="-3"/>
        </w:rPr>
        <w:t>Bölg</w:t>
      </w:r>
      <w:r>
        <w:rPr>
          <w:rFonts w:ascii="Arial" w:hAnsi="Arial" w:cs="Arial" w:eastAsia="Arial"/>
          <w:sz w:val="23"/>
          <w:szCs w:val="23"/>
          <w:color w:val="262626"/>
          <w:spacing w:val="0"/>
          <w:w w:val="77"/>
          <w:b/>
          <w:bCs/>
          <w:position w:val="-3"/>
        </w:rPr>
        <w:t>e</w:t>
      </w:r>
      <w:r>
        <w:rPr>
          <w:rFonts w:ascii="Arial" w:hAnsi="Arial" w:cs="Arial" w:eastAsia="Arial"/>
          <w:sz w:val="23"/>
          <w:szCs w:val="23"/>
          <w:color w:val="262626"/>
          <w:spacing w:val="-29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262626"/>
          <w:spacing w:val="0"/>
          <w:w w:val="67"/>
          <w:b/>
          <w:bCs/>
          <w:position w:val="-3"/>
        </w:rPr>
        <w:t>Amiri</w:t>
      </w:r>
      <w:r>
        <w:rPr>
          <w:rFonts w:ascii="Times New Roman" w:hAnsi="Times New Roman" w:cs="Times New Roman" w:eastAsia="Times New Roman"/>
          <w:sz w:val="26"/>
          <w:szCs w:val="26"/>
          <w:color w:val="262626"/>
          <w:spacing w:val="0"/>
          <w:w w:val="100"/>
          <w:b/>
          <w:bCs/>
          <w:position w:val="-3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262626"/>
          <w:spacing w:val="0"/>
          <w:w w:val="100"/>
          <w:b/>
          <w:bCs/>
          <w:position w:val="-3"/>
        </w:rPr>
      </w:r>
      <w:r>
        <w:rPr>
          <w:rFonts w:ascii="Arial" w:hAnsi="Arial" w:cs="Arial" w:eastAsia="Arial"/>
          <w:sz w:val="41"/>
          <w:szCs w:val="41"/>
          <w:color w:val="AAAAAA"/>
          <w:spacing w:val="0"/>
          <w:w w:val="255"/>
          <w:i/>
          <w:position w:val="-3"/>
        </w:rPr>
        <w:t>/</w:t>
      </w:r>
      <w:r>
        <w:rPr>
          <w:rFonts w:ascii="Arial" w:hAnsi="Arial" w:cs="Arial" w:eastAsia="Arial"/>
          <w:sz w:val="41"/>
          <w:szCs w:val="41"/>
          <w:color w:val="AAAAAA"/>
          <w:spacing w:val="-209"/>
          <w:w w:val="255"/>
          <w:i/>
          <w:position w:val="-3"/>
        </w:rPr>
        <w:t> </w:t>
      </w:r>
      <w:r>
        <w:rPr>
          <w:rFonts w:ascii="Arial" w:hAnsi="Arial" w:cs="Arial" w:eastAsia="Arial"/>
          <w:sz w:val="41"/>
          <w:szCs w:val="41"/>
          <w:color w:val="AAAAAA"/>
          <w:spacing w:val="-122"/>
          <w:w w:val="68"/>
          <w:i/>
          <w:position w:val="-3"/>
        </w:rPr>
        <w:t>-</w:t>
      </w:r>
      <w:r>
        <w:rPr>
          <w:rFonts w:ascii="Arial" w:hAnsi="Arial" w:cs="Arial" w:eastAsia="Arial"/>
          <w:sz w:val="41"/>
          <w:szCs w:val="41"/>
          <w:color w:val="AAAAAA"/>
          <w:spacing w:val="-10"/>
          <w:w w:val="39"/>
          <w:i/>
          <w:position w:val="-3"/>
        </w:rPr>
        <w:t>=</w:t>
      </w:r>
      <w:r>
        <w:rPr>
          <w:rFonts w:ascii="Arial" w:hAnsi="Arial" w:cs="Arial" w:eastAsia="Arial"/>
          <w:sz w:val="41"/>
          <w:szCs w:val="41"/>
          <w:color w:val="AAAAAA"/>
          <w:spacing w:val="-118"/>
          <w:w w:val="68"/>
          <w:i/>
          <w:position w:val="-3"/>
        </w:rPr>
        <w:t>-</w:t>
      </w:r>
      <w:r>
        <w:rPr>
          <w:rFonts w:ascii="Arial" w:hAnsi="Arial" w:cs="Arial" w:eastAsia="Arial"/>
          <w:sz w:val="41"/>
          <w:szCs w:val="41"/>
          <w:color w:val="AAAAAA"/>
          <w:spacing w:val="0"/>
          <w:w w:val="39"/>
          <w:i/>
          <w:position w:val="-3"/>
        </w:rPr>
        <w:t>=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2172" w:right="4726"/>
        <w:jc w:val="center"/>
        <w:tabs>
          <w:tab w:pos="3520" w:val="left"/>
          <w:tab w:pos="40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626262"/>
          <w:spacing w:val="0"/>
          <w:w w:val="100"/>
          <w:i/>
          <w:position w:val="1"/>
        </w:rPr>
        <w:t>'€</w:t>
      </w:r>
      <w:r>
        <w:rPr>
          <w:rFonts w:ascii="Times New Roman" w:hAnsi="Times New Roman" w:cs="Times New Roman" w:eastAsia="Times New Roman"/>
          <w:sz w:val="22"/>
          <w:szCs w:val="22"/>
          <w:color w:val="626262"/>
          <w:spacing w:val="0"/>
          <w:w w:val="100"/>
          <w:i/>
          <w:position w:val="1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626262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79"/>
          <w:position w:val="1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626262"/>
          <w:spacing w:val="-25"/>
          <w:w w:val="111"/>
          <w:position w:val="1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838383"/>
          <w:spacing w:val="0"/>
          <w:w w:val="158"/>
          <w:position w:val="1"/>
        </w:rPr>
        <w:t>--.-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2817" w:right="539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Taı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2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GÜL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40" w:bottom="280" w:left="120" w:right="240"/>
          <w:cols w:num="2" w:equalWidth="0">
            <w:col w:w="594" w:space="1657"/>
            <w:col w:w="9309"/>
          </w:cols>
        </w:sectPr>
      </w:pPr>
      <w:rPr/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7" w:lineRule="auto"/>
        <w:ind w:left="3689" w:right="4351" w:firstLine="-115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DAİRESt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3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"/>
          <w:w w:val="104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6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307" w:lineRule="exact"/>
        <w:ind w:left="787" w:right="3717"/>
        <w:jc w:val="center"/>
        <w:tabs>
          <w:tab w:pos="31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20"/>
          <w:szCs w:val="20"/>
          <w:color w:val="2A2A2A"/>
          <w:spacing w:val="0"/>
          <w:w w:val="83"/>
          <w:position w:val="-5"/>
        </w:rPr>
        <w:t>IZMIR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5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5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5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5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5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5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2"/>
          <w:position w:val="5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left="572" w:right="-20"/>
        <w:jc w:val="left"/>
        <w:tabs>
          <w:tab w:pos="43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.503609pt;margin-top:-63.183521pt;width:492.588969pt;height:72pt;mso-position-horizontal-relative:page;mso-position-vertical-relative:paragraph;z-index:-16946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864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20"/>
                      <w:szCs w:val="120"/>
                      <w:color w:val="2A2A2A"/>
                      <w:spacing w:val="0"/>
                      <w:w w:val="100"/>
                      <w:b/>
                      <w:bCs/>
                      <w:position w:val="8"/>
                    </w:rPr>
                    <w:t>1</w:t>
                  </w:r>
                  <w:r>
                    <w:rPr>
                      <w:rFonts w:ascii="Arial" w:hAnsi="Arial" w:cs="Arial" w:eastAsia="Arial"/>
                      <w:sz w:val="120"/>
                      <w:szCs w:val="120"/>
                      <w:color w:val="2A2A2A"/>
                      <w:spacing w:val="-240"/>
                      <w:w w:val="100"/>
                      <w:b/>
                      <w:bCs/>
                      <w:position w:val="8"/>
                    </w:rPr>
                    <w:t> </w:t>
                  </w:r>
                  <w:r>
                    <w:rPr>
                      <w:rFonts w:ascii="Arial" w:hAnsi="Arial" w:cs="Arial" w:eastAsia="Arial"/>
                      <w:sz w:val="120"/>
                      <w:szCs w:val="120"/>
                      <w:color w:val="2A2A2A"/>
                      <w:spacing w:val="0"/>
                      <w:w w:val="100"/>
                      <w:b/>
                      <w:bCs/>
                      <w:position w:val="8"/>
                    </w:rPr>
                    <w:tab/>
                  </w:r>
                  <w:r>
                    <w:rPr>
                      <w:rFonts w:ascii="Arial" w:hAnsi="Arial" w:cs="Arial" w:eastAsia="Arial"/>
                      <w:sz w:val="120"/>
                      <w:szCs w:val="120"/>
                      <w:color w:val="2A2A2A"/>
                      <w:spacing w:val="0"/>
                      <w:w w:val="100"/>
                      <w:b/>
                      <w:bCs/>
                      <w:position w:val="8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B3B1B1"/>
                      <w:spacing w:val="23"/>
                      <w:w w:val="19"/>
                      <w:b/>
                      <w:bCs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2A2A2A"/>
                      <w:spacing w:val="0"/>
                      <w:w w:val="136"/>
                      <w:b/>
                      <w:bCs/>
                      <w:position w:val="-1"/>
                    </w:rPr>
                    <w:t>e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67"/>
          <w:b/>
          <w:bCs/>
          <w:position w:val="-1"/>
        </w:rPr>
        <w:t>BÜYÜKŞEHIR</w:t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5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5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3"/>
          <w:position w:val="5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615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A2A2A"/>
          <w:spacing w:val="0"/>
          <w:w w:val="78"/>
        </w:rPr>
        <w:t>BELEDIYESI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24" w:after="0" w:line="240" w:lineRule="auto"/>
        <w:ind w:left="114" w:right="-20"/>
        <w:jc w:val="left"/>
        <w:tabs>
          <w:tab w:pos="1340" w:val="left"/>
          <w:tab w:pos="3040" w:val="left"/>
          <w:tab w:pos="544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position w:val="1"/>
        </w:rPr>
        <w:t>OlayTa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1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66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3"/>
          <w:position w:val="1"/>
        </w:rPr>
        <w:t>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2"/>
          <w:w w:val="100"/>
          <w:position w:val="1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-1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03.20ı7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86"/>
          <w:position w:val="0"/>
        </w:rPr>
        <w:t>!Bil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10"/>
          <w:w w:val="87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6"/>
          <w:w w:val="7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91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12"/>
          <w:w w:val="6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5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ı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7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11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62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7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  <w:position w:val="0"/>
        </w:rPr>
        <w:t>ı9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293-88-00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124" w:right="-20"/>
        <w:jc w:val="left"/>
        <w:tabs>
          <w:tab w:pos="1340" w:val="left"/>
          <w:tab w:pos="3040" w:val="left"/>
          <w:tab w:pos="4280" w:val="left"/>
          <w:tab w:pos="5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77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9"/>
          <w:w w:val="92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3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09.03.20ı7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3"/>
          <w:position w:val="0"/>
        </w:rPr>
        <w:t>]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73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8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9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73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17"/>
          <w:w w:val="7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ı566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-14"/>
          <w:w w:val="9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1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4"/>
        </w:rPr>
        <w:t>Karaba.!Ha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4"/>
        </w:rPr>
        <w:t>3968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4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no:5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24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</w:rPr>
        <w:t>Dogru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Karabagla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3968/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4"/>
          <w:w w:val="97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-17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7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31" w:lineRule="auto"/>
        <w:ind w:left="114" w:right="455"/>
        <w:jc w:val="left"/>
        <w:tabs>
          <w:tab w:pos="1340" w:val="left"/>
          <w:tab w:pos="3520" w:val="left"/>
          <w:tab w:pos="4140" w:val="left"/>
          <w:tab w:pos="5380" w:val="left"/>
          <w:tab w:pos="6640" w:val="left"/>
          <w:tab w:pos="8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32"/>
          <w:position w:val="0"/>
        </w:rPr>
        <w:t>:</w:t>
      </w:r>
      <w:r>
        <w:rPr>
          <w:rFonts w:ascii="Arial" w:hAnsi="Arial" w:cs="Arial" w:eastAsia="Arial"/>
          <w:sz w:val="18"/>
          <w:szCs w:val="18"/>
          <w:color w:val="2A2A2A"/>
          <w:spacing w:val="44"/>
          <w:w w:val="13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0"/>
        </w:rPr>
        <w:t>:Tedbirsizlik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  <w:position w:val="0"/>
        </w:rPr>
        <w:t>(K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92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8"/>
          <w:w w:val="83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0"/>
        </w:rPr>
        <w:t>ılcım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0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6"/>
          <w:position w:val="-8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86"/>
          <w:position w:val="-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92"/>
          <w:position w:val="-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-3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  <w:position w:val="-8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89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  <w:position w:val="-8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89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8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7" w:lineRule="exact"/>
        <w:ind w:left="3536" w:right="-20"/>
        <w:jc w:val="left"/>
        <w:tabs>
          <w:tab w:pos="6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91"/>
          <w:position w:val="-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3"/>
          <w:w w:val="91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-1"/>
        </w:rPr>
        <w:t>to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7"/>
          <w:w w:val="91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91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31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91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91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91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6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3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100"/>
          <w:position w:val="-1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6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85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3"/>
          <w:w w:val="145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1" w:lineRule="exact"/>
        <w:ind w:left="3899" w:right="-20"/>
        <w:jc w:val="left"/>
        <w:tabs>
          <w:tab w:pos="4340" w:val="left"/>
          <w:tab w:pos="4900" w:val="left"/>
          <w:tab w:pos="5400" w:val="left"/>
          <w:tab w:pos="588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2"/>
          <w:szCs w:val="12"/>
          <w:color w:val="2A2A2A"/>
          <w:spacing w:val="0"/>
          <w:w w:val="100"/>
          <w:position w:val="10"/>
        </w:rPr>
        <w:t>X</w:t>
      </w:r>
      <w:r>
        <w:rPr>
          <w:rFonts w:ascii="Arial" w:hAnsi="Arial" w:cs="Arial" w:eastAsia="Arial"/>
          <w:sz w:val="12"/>
          <w:szCs w:val="12"/>
          <w:color w:val="2A2A2A"/>
          <w:spacing w:val="-32"/>
          <w:w w:val="100"/>
          <w:position w:val="10"/>
        </w:rPr>
        <w:t> </w:t>
      </w:r>
      <w:r>
        <w:rPr>
          <w:rFonts w:ascii="Arial" w:hAnsi="Arial" w:cs="Arial" w:eastAsia="Arial"/>
          <w:sz w:val="12"/>
          <w:szCs w:val="12"/>
          <w:color w:val="2A2A2A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2"/>
          <w:szCs w:val="12"/>
          <w:color w:val="2A2A2A"/>
          <w:spacing w:val="0"/>
          <w:w w:val="100"/>
          <w:position w:val="10"/>
        </w:rPr>
      </w:r>
      <w:r>
        <w:rPr>
          <w:rFonts w:ascii="Arial" w:hAnsi="Arial" w:cs="Arial" w:eastAsia="Arial"/>
          <w:sz w:val="42"/>
          <w:szCs w:val="42"/>
          <w:color w:val="131313"/>
          <w:spacing w:val="0"/>
          <w:w w:val="57"/>
          <w:position w:val="0"/>
        </w:rPr>
        <w:t>ı</w:t>
      </w:r>
      <w:r>
        <w:rPr>
          <w:rFonts w:ascii="Arial" w:hAnsi="Arial" w:cs="Arial" w:eastAsia="Arial"/>
          <w:sz w:val="42"/>
          <w:szCs w:val="42"/>
          <w:color w:val="131313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2"/>
          <w:szCs w:val="42"/>
          <w:color w:val="131313"/>
          <w:spacing w:val="0"/>
          <w:w w:val="100"/>
          <w:position w:val="0"/>
        </w:rPr>
      </w:r>
      <w:r>
        <w:rPr>
          <w:rFonts w:ascii="Arial" w:hAnsi="Arial" w:cs="Arial" w:eastAsia="Arial"/>
          <w:sz w:val="37"/>
          <w:szCs w:val="37"/>
          <w:color w:val="2A2A2A"/>
          <w:spacing w:val="0"/>
          <w:w w:val="57"/>
          <w:position w:val="-2"/>
        </w:rPr>
        <w:t>J</w:t>
      </w:r>
      <w:r>
        <w:rPr>
          <w:rFonts w:ascii="Arial" w:hAnsi="Arial" w:cs="Arial" w:eastAsia="Arial"/>
          <w:sz w:val="37"/>
          <w:szCs w:val="37"/>
          <w:color w:val="2A2A2A"/>
          <w:spacing w:val="-55"/>
          <w:w w:val="57"/>
          <w:position w:val="-2"/>
        </w:rPr>
        <w:t> </w:t>
      </w:r>
      <w:r>
        <w:rPr>
          <w:rFonts w:ascii="Arial" w:hAnsi="Arial" w:cs="Arial" w:eastAsia="Arial"/>
          <w:sz w:val="37"/>
          <w:szCs w:val="37"/>
          <w:color w:val="2A2A2A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7"/>
          <w:szCs w:val="37"/>
          <w:color w:val="2A2A2A"/>
          <w:spacing w:val="0"/>
          <w:w w:val="100"/>
          <w:position w:val="-2"/>
        </w:rPr>
      </w:r>
      <w:r>
        <w:rPr>
          <w:rFonts w:ascii="Arial" w:hAnsi="Arial" w:cs="Arial" w:eastAsia="Arial"/>
          <w:sz w:val="37"/>
          <w:szCs w:val="37"/>
          <w:color w:val="828282"/>
          <w:spacing w:val="0"/>
          <w:w w:val="57"/>
          <w:position w:val="-2"/>
        </w:rPr>
        <w:t>L</w:t>
      </w:r>
      <w:r>
        <w:rPr>
          <w:rFonts w:ascii="Arial" w:hAnsi="Arial" w:cs="Arial" w:eastAsia="Arial"/>
          <w:sz w:val="37"/>
          <w:szCs w:val="37"/>
          <w:color w:val="828282"/>
          <w:spacing w:val="-50"/>
          <w:w w:val="57"/>
          <w:position w:val="-2"/>
        </w:rPr>
        <w:t> </w:t>
      </w:r>
      <w:r>
        <w:rPr>
          <w:rFonts w:ascii="Arial" w:hAnsi="Arial" w:cs="Arial" w:eastAsia="Arial"/>
          <w:sz w:val="37"/>
          <w:szCs w:val="37"/>
          <w:color w:val="828282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7"/>
          <w:szCs w:val="37"/>
          <w:color w:val="828282"/>
          <w:spacing w:val="0"/>
          <w:w w:val="100"/>
          <w:position w:val="-2"/>
        </w:rPr>
      </w:r>
      <w:r>
        <w:rPr>
          <w:rFonts w:ascii="Arial" w:hAnsi="Arial" w:cs="Arial" w:eastAsia="Arial"/>
          <w:sz w:val="38"/>
          <w:szCs w:val="38"/>
          <w:color w:val="131313"/>
          <w:spacing w:val="0"/>
          <w:w w:val="100"/>
          <w:i/>
          <w:position w:val="-2"/>
        </w:rPr>
        <w:t>l</w:t>
      </w:r>
      <w:r>
        <w:rPr>
          <w:rFonts w:ascii="Arial" w:hAnsi="Arial" w:cs="Arial" w:eastAsia="Arial"/>
          <w:sz w:val="38"/>
          <w:szCs w:val="38"/>
          <w:color w:val="131313"/>
          <w:spacing w:val="-101"/>
          <w:w w:val="100"/>
          <w:i/>
          <w:position w:val="-2"/>
        </w:rPr>
        <w:t> </w:t>
      </w:r>
      <w:r>
        <w:rPr>
          <w:rFonts w:ascii="Arial" w:hAnsi="Arial" w:cs="Arial" w:eastAsia="Arial"/>
          <w:sz w:val="38"/>
          <w:szCs w:val="38"/>
          <w:color w:val="131313"/>
          <w:spacing w:val="0"/>
          <w:w w:val="100"/>
          <w:i/>
          <w:position w:val="-2"/>
        </w:rPr>
        <w:tab/>
      </w:r>
      <w:r>
        <w:rPr>
          <w:rFonts w:ascii="Arial" w:hAnsi="Arial" w:cs="Arial" w:eastAsia="Arial"/>
          <w:sz w:val="38"/>
          <w:szCs w:val="38"/>
          <w:color w:val="131313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79"/>
          <w:position w:val="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85"/>
          <w:position w:val="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-3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91"/>
          <w:position w:val="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5"/>
          <w:w w:val="91"/>
          <w:position w:val="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8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91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91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91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91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114" w:right="-20"/>
        <w:jc w:val="left"/>
        <w:tabs>
          <w:tab w:pos="2040" w:val="left"/>
          <w:tab w:pos="5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9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85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lif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-2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5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3"/>
          <w:position w:val="1"/>
        </w:rPr>
        <w:t>!fCir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73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-3"/>
          <w:w w:val="106"/>
          <w:position w:val="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8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96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9"/>
          <w:position w:val="1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100"/>
          <w:position w:val="1"/>
        </w:rPr>
        <w:t>fTÜRKE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-31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left="20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t\miri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'avu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A.Gali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KEVEK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3" w:lineRule="exact"/>
        <w:ind w:left="2042" w:right="-20"/>
        <w:jc w:val="left"/>
        <w:tabs>
          <w:tab w:pos="464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6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6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1"/>
          <w:w w:val="12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ı0:20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4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1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0:23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60" w:bottom="280" w:left="220" w:right="300"/>
        </w:sectPr>
      </w:pPr>
      <w:rPr/>
    </w:p>
    <w:p>
      <w:pPr>
        <w:spacing w:before="0" w:after="0" w:line="194" w:lineRule="exact"/>
        <w:ind w:left="11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713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300"/>
          <w:cols w:num="2" w:equalWidth="0">
            <w:col w:w="546" w:space="1496"/>
            <w:col w:w="9358"/>
          </w:cols>
        </w:sectPr>
      </w:pPr>
      <w:rPr/>
    </w:p>
    <w:p>
      <w:pPr>
        <w:spacing w:before="0" w:after="0" w:line="291" w:lineRule="exact"/>
        <w:ind w:left="124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91"/>
          <w:position w:val="-2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91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14"/>
          <w:w w:val="9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-2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9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-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9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579" w:right="478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7"/>
          <w:w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1" w:lineRule="auto"/>
        <w:ind w:left="2057" w:right="4464" w:firstLine="2549"/>
        <w:jc w:val="left"/>
        <w:tabs>
          <w:tab w:pos="4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Emniyet-Jandarına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196" w:lineRule="exact"/>
        <w:ind w:left="2057" w:right="2698" w:firstLine="-1943"/>
        <w:jc w:val="left"/>
        <w:tabs>
          <w:tab w:pos="2100" w:val="left"/>
          <w:tab w:pos="460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w w:val="85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84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122"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46"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8"/>
          <w:w w:val="14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-53"/>
          <w:w w:val="91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1"/>
        </w:rPr>
        <w:t>1cı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3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3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4"/>
          <w:w w:val="12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8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92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-5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20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2A2A2A"/>
          <w:w w:val="63"/>
          <w:position w:val="1"/>
        </w:rPr>
        <w:t>rr</w:t>
      </w:r>
      <w:r>
        <w:rPr>
          <w:rFonts w:ascii="Arial" w:hAnsi="Arial" w:cs="Arial" w:eastAsia="Arial"/>
          <w:sz w:val="25"/>
          <w:szCs w:val="25"/>
          <w:color w:val="2A2A2A"/>
          <w:spacing w:val="-3"/>
          <w:w w:val="63"/>
          <w:position w:val="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4"/>
          <w:position w:val="1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4"/>
          <w:position w:val="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19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B3B1B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B3B1B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14" w:lineRule="exact"/>
        <w:ind w:left="1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-1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-1"/>
        </w:rPr>
        <w:t>Görüldüğ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20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6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verine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7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4567" w:right="423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Söndürınede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8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9" w:lineRule="exact"/>
        <w:ind w:left="114" w:right="-20"/>
        <w:jc w:val="left"/>
        <w:tabs>
          <w:tab w:pos="4600" w:val="left"/>
          <w:tab w:pos="6500" w:val="left"/>
          <w:tab w:pos="8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-3"/>
          <w:w w:val="94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4"/>
          <w:position w:val="-1"/>
        </w:rPr>
        <w:t>öndürıne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3"/>
          <w:w w:val="3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8"/>
          <w:position w:val="-3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9"/>
          <w:position w:val="-3"/>
        </w:rPr>
        <w:t>IK..K.T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9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79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2" w:lineRule="exact"/>
        <w:ind w:left="6510" w:right="-20"/>
        <w:jc w:val="left"/>
        <w:tabs>
          <w:tab w:pos="806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34"/>
          <w:szCs w:val="34"/>
          <w:color w:val="424244"/>
          <w:spacing w:val="0"/>
          <w:w w:val="63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42424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424244"/>
          <w:spacing w:val="0"/>
          <w:w w:val="63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20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6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5"/>
        </w:rPr>
        <w:t>TÜRKELi'ye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evde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pimape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pencere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9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-4"/>
          <w:w w:val="92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duvarla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9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5"/>
          <w:w w:val="92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kalorife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kazanının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300"/>
        </w:sectPr>
      </w:pPr>
      <w:rPr/>
    </w:p>
    <w:p>
      <w:pPr>
        <w:spacing w:before="0" w:after="0" w:line="205" w:lineRule="exact"/>
        <w:ind w:left="11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6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aksamı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görınüştü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300"/>
          <w:cols w:num="2" w:equalWidth="0">
            <w:col w:w="1649" w:space="443"/>
            <w:col w:w="9308"/>
          </w:cols>
        </w:sectPr>
      </w:pPr>
      <w:rPr/>
    </w:p>
    <w:p>
      <w:pPr>
        <w:spacing w:before="0" w:after="0" w:line="210" w:lineRule="exact"/>
        <w:ind w:left="119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5"/>
        </w:rPr>
        <w:t>Zarar:ıOO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8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-2"/>
          <w:w w:val="10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4"/>
        </w:rPr>
        <w:t>OO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6" w:lineRule="exact"/>
        <w:ind w:left="20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6"/>
        </w:rPr>
        <w:t>lEşyada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4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4"/>
        </w:rPr>
        <w:t>Zarar:3000,0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4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6" w:lineRule="exact"/>
        <w:ind w:left="20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7"/>
        </w:rPr>
        <w:t>!Toplam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4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4"/>
        </w:rPr>
        <w:t>Zarar:400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8"/>
          <w:w w:val="94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-3"/>
          <w:w w:val="94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4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9" w:lineRule="exact"/>
        <w:ind w:left="20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4"/>
          <w:position w:val="-1"/>
        </w:rPr>
        <w:t>fYangı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-1"/>
        </w:rPr>
        <w:t>başlangıcının;zemi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-1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-1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-1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-1"/>
        </w:rPr>
        <w:t>katındaki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-1"/>
        </w:rPr>
        <w:t>kömürlUkte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görUimü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10" w:lineRule="exact"/>
        <w:ind w:left="2042" w:right="75" w:firstLine="-1928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A2A2A"/>
          <w:w w:val="56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4"/>
          <w:w w:val="57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4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plup;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araştırına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4"/>
        </w:rPr>
        <w:t>soruşturınad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9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-5"/>
          <w:w w:val="12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kapağı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halde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kalorife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kazanında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çı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9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8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8"/>
        </w:rPr>
        <w:t>yakınında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bulunan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pdunlara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sıçrayı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tutuşturınası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4" w:right="-20"/>
        <w:jc w:val="left"/>
        <w:tabs>
          <w:tab w:pos="204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7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8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2"/>
          <w:w w:val="8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8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82"/>
        </w:rPr>
        <w:t>!B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1"/>
          <w:w w:val="8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8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3"/>
          <w:w w:val="9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7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2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7"/>
          <w:w w:val="13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8"/>
          <w:w w:val="9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5" w:lineRule="exact"/>
        <w:ind w:left="128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Edil"'"i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ElifTÜRKELİ'ye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  <w:position w:val="-2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300"/>
        </w:sectPr>
      </w:pPr>
      <w:rPr/>
    </w:p>
    <w:p>
      <w:pPr>
        <w:spacing w:before="0" w:after="0" w:line="310" w:lineRule="exact"/>
        <w:ind w:left="114" w:right="-89"/>
        <w:jc w:val="left"/>
        <w:tabs>
          <w:tab w:pos="1500" w:val="left"/>
        </w:tabs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0"/>
          <w:szCs w:val="30"/>
          <w:color w:val="2A2A2A"/>
          <w:spacing w:val="-139"/>
          <w:w w:val="91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91"/>
          <w:position w:val="0"/>
        </w:rPr>
        <w:t> </w:t>
      </w:r>
      <w:r>
        <w:rPr>
          <w:rFonts w:ascii="Arial" w:hAnsi="Arial" w:cs="Arial" w:eastAsia="Arial"/>
          <w:sz w:val="30"/>
          <w:szCs w:val="30"/>
          <w:color w:val="2A2A2A"/>
          <w:spacing w:val="-80"/>
          <w:w w:val="113"/>
          <w:position w:val="1"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2A2A2A"/>
          <w:spacing w:val="0"/>
          <w:w w:val="113"/>
          <w:position w:val="0"/>
        </w:rPr>
        <w:t>ll</w:t>
      </w:r>
      <w:r>
        <w:rPr>
          <w:rFonts w:ascii="Times New Roman" w:hAnsi="Times New Roman" w:cs="Times New Roman" w:eastAsia="Times New Roman"/>
          <w:sz w:val="13"/>
          <w:szCs w:val="13"/>
          <w:color w:val="2A2A2A"/>
          <w:spacing w:val="6"/>
          <w:w w:val="113"/>
          <w:position w:val="0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2A2A2A"/>
          <w:spacing w:val="0"/>
          <w:w w:val="113"/>
          <w:position w:val="0"/>
        </w:rPr>
        <w:t>•••</w:t>
      </w:r>
      <w:r>
        <w:rPr>
          <w:rFonts w:ascii="Times New Roman" w:hAnsi="Times New Roman" w:cs="Times New Roman" w:eastAsia="Times New Roman"/>
          <w:sz w:val="13"/>
          <w:szCs w:val="13"/>
          <w:color w:val="2A2A2A"/>
          <w:spacing w:val="11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Arial" w:hAnsi="Arial" w:cs="Arial" w:eastAsia="Arial"/>
          <w:sz w:val="32"/>
          <w:szCs w:val="32"/>
          <w:color w:val="424244"/>
          <w:spacing w:val="0"/>
          <w:w w:val="133"/>
          <w:position w:val="-2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75" w:after="0" w:line="240" w:lineRule="auto"/>
        <w:ind w:right="-20"/>
        <w:jc w:val="left"/>
        <w:tabs>
          <w:tab w:pos="3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rarih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-1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-7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9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300"/>
          <w:cols w:num="2" w:equalWidth="0">
            <w:col w:w="1622" w:space="439"/>
            <w:col w:w="9339"/>
          </w:cols>
        </w:sectPr>
      </w:pPr>
      <w:rPr/>
    </w:p>
    <w:p>
      <w:pPr>
        <w:spacing w:before="0" w:after="0" w:line="204" w:lineRule="exact"/>
        <w:ind w:left="210" w:right="-20"/>
        <w:jc w:val="left"/>
        <w:tabs>
          <w:tab w:pos="900" w:val="left"/>
          <w:tab w:pos="1420" w:val="left"/>
          <w:tab w:pos="8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  <w:position w:val="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  <w:position w:val="1"/>
        </w:rPr>
        <w:t>EKİ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  <w:position w:val="1"/>
        </w:rPr>
        <w:t>Yeniçamlı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1.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190" w:right="-20"/>
        <w:jc w:val="left"/>
        <w:tabs>
          <w:tab w:pos="4460" w:val="left"/>
          <w:tab w:pos="868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4.857742pt;margin-top:11.518334pt;width:40.057568pt;height:9.5pt;mso-position-horizontal-relative:page;mso-position-vertical-relative:paragraph;z-index:-16945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A2A2A"/>
                      <w:spacing w:val="0"/>
                      <w:w w:val="91"/>
                    </w:rPr>
                    <w:t>Eki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A2A2A"/>
                      <w:spacing w:val="0"/>
                      <w:w w:val="91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A2A2A"/>
                      <w:spacing w:val="7"/>
                      <w:w w:val="9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A2A2A"/>
                      <w:spacing w:val="0"/>
                      <w:w w:val="100"/>
                    </w:rPr>
                    <w:t>Amiri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4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4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66"/>
          <w:b/>
          <w:bCs/>
          <w:position w:val="-14"/>
        </w:rPr>
        <w:t>1</w:t>
      </w:r>
      <w:r>
        <w:rPr>
          <w:rFonts w:ascii="Arial" w:hAnsi="Arial" w:cs="Arial" w:eastAsia="Arial"/>
          <w:sz w:val="27"/>
          <w:szCs w:val="27"/>
          <w:color w:val="2A2A2A"/>
          <w:spacing w:val="20"/>
          <w:w w:val="66"/>
          <w:b/>
          <w:bCs/>
          <w:position w:val="-14"/>
        </w:rPr>
        <w:t> </w:t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66"/>
          <w:b/>
          <w:bCs/>
          <w:position w:val="-14"/>
        </w:rPr>
        <w:t>3</w:t>
      </w:r>
      <w:r>
        <w:rPr>
          <w:rFonts w:ascii="Arial" w:hAnsi="Arial" w:cs="Arial" w:eastAsia="Arial"/>
          <w:sz w:val="27"/>
          <w:szCs w:val="27"/>
          <w:color w:val="2A2A2A"/>
          <w:spacing w:val="29"/>
          <w:w w:val="66"/>
          <w:b/>
          <w:bCs/>
          <w:position w:val="-14"/>
        </w:rPr>
        <w:t> </w:t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66"/>
          <w:b/>
          <w:bCs/>
          <w:position w:val="-14"/>
        </w:rPr>
        <w:t>Mart</w:t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66"/>
          <w:b/>
          <w:bCs/>
          <w:position w:val="-14"/>
        </w:rPr>
        <w:t> </w:t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66"/>
          <w:b/>
          <w:bCs/>
          <w:position w:val="-14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31" w:after="0" w:line="217" w:lineRule="exact"/>
        <w:ind w:left="415" w:right="-20"/>
        <w:jc w:val="left"/>
        <w:tabs>
          <w:tab w:pos="8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2A2A2A"/>
          <w:spacing w:val="0"/>
          <w:w w:val="100"/>
          <w:position w:val="-2"/>
        </w:rPr>
        <w:t>'ü</w:t>
      </w:r>
      <w:r>
        <w:rPr>
          <w:rFonts w:ascii="Arial" w:hAnsi="Arial" w:cs="Arial" w:eastAsia="Arial"/>
          <w:sz w:val="16"/>
          <w:szCs w:val="16"/>
          <w:color w:val="2A2A2A"/>
          <w:spacing w:val="-18"/>
          <w:w w:val="100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2A2A2A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6"/>
          <w:szCs w:val="16"/>
          <w:color w:val="2A2A2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79"/>
          <w:i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79"/>
          <w:i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32"/>
          <w:w w:val="79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79"/>
          <w:i/>
          <w:position w:val="0"/>
        </w:rPr>
        <w:t>1</w:t>
      </w:r>
      <w:r>
        <w:rPr>
          <w:rFonts w:ascii="Arial" w:hAnsi="Arial" w:cs="Arial" w:eastAsia="Arial"/>
          <w:sz w:val="18"/>
          <w:szCs w:val="18"/>
          <w:color w:val="2A2A2A"/>
          <w:spacing w:val="10"/>
          <w:w w:val="79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0"/>
        </w:rPr>
        <w:t>20ı7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" w:lineRule="exact"/>
        <w:ind w:left="453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2A2A2A"/>
          <w:spacing w:val="0"/>
          <w:w w:val="108"/>
          <w:position w:val="-6"/>
        </w:rPr>
        <w:t>lU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22" w:lineRule="exact"/>
        <w:ind w:left="410" w:right="-20"/>
        <w:jc w:val="left"/>
        <w:tabs>
          <w:tab w:pos="8600" w:val="left"/>
          <w:tab w:pos="910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23"/>
          <w:szCs w:val="23"/>
          <w:color w:val="2A2A2A"/>
          <w:spacing w:val="0"/>
          <w:w w:val="317"/>
          <w:position w:val="-9"/>
        </w:rPr>
        <w:t>.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100"/>
          <w:position w:val="-9"/>
        </w:rPr>
      </w:r>
      <w:r>
        <w:rPr>
          <w:rFonts w:ascii="Arial" w:hAnsi="Arial" w:cs="Arial" w:eastAsia="Arial"/>
          <w:sz w:val="10"/>
          <w:szCs w:val="10"/>
          <w:color w:val="9E9E9E"/>
          <w:spacing w:val="0"/>
          <w:w w:val="100"/>
          <w:position w:val="-6"/>
        </w:rPr>
        <w:t>··"'\</w:t>
      </w:r>
      <w:r>
        <w:rPr>
          <w:rFonts w:ascii="Arial" w:hAnsi="Arial" w:cs="Arial" w:eastAsia="Arial"/>
          <w:sz w:val="10"/>
          <w:szCs w:val="10"/>
          <w:color w:val="9E9E9E"/>
          <w:spacing w:val="-13"/>
          <w:w w:val="100"/>
          <w:position w:val="-6"/>
        </w:rPr>
        <w:t> </w:t>
      </w:r>
      <w:r>
        <w:rPr>
          <w:rFonts w:ascii="Arial" w:hAnsi="Arial" w:cs="Arial" w:eastAsia="Arial"/>
          <w:sz w:val="10"/>
          <w:szCs w:val="10"/>
          <w:color w:val="9E9E9E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0"/>
          <w:szCs w:val="10"/>
          <w:color w:val="9E9E9E"/>
          <w:spacing w:val="0"/>
          <w:w w:val="100"/>
          <w:position w:val="-6"/>
        </w:rPr>
      </w:r>
      <w:r>
        <w:rPr>
          <w:rFonts w:ascii="Arial" w:hAnsi="Arial" w:cs="Arial" w:eastAsia="Arial"/>
          <w:sz w:val="10"/>
          <w:szCs w:val="10"/>
          <w:color w:val="69696B"/>
          <w:spacing w:val="0"/>
          <w:w w:val="60"/>
          <w:position w:val="-6"/>
        </w:rPr>
        <w:t>;:</w:t>
      </w:r>
      <w:r>
        <w:rPr>
          <w:rFonts w:ascii="Arial" w:hAnsi="Arial" w:cs="Arial" w:eastAsia="Arial"/>
          <w:sz w:val="10"/>
          <w:szCs w:val="10"/>
          <w:color w:val="69696B"/>
          <w:spacing w:val="0"/>
          <w:w w:val="60"/>
          <w:position w:val="-6"/>
        </w:rPr>
        <w:t> </w:t>
      </w:r>
      <w:r>
        <w:rPr>
          <w:rFonts w:ascii="Arial" w:hAnsi="Arial" w:cs="Arial" w:eastAsia="Arial"/>
          <w:sz w:val="10"/>
          <w:szCs w:val="10"/>
          <w:color w:val="69696B"/>
          <w:spacing w:val="0"/>
          <w:w w:val="60"/>
          <w:position w:val="-6"/>
        </w:rPr>
        <w:t>:</w:t>
      </w:r>
      <w:r>
        <w:rPr>
          <w:rFonts w:ascii="Arial" w:hAnsi="Arial" w:cs="Arial" w:eastAsia="Arial"/>
          <w:sz w:val="10"/>
          <w:szCs w:val="10"/>
          <w:color w:val="69696B"/>
          <w:spacing w:val="0"/>
          <w:w w:val="60"/>
          <w:position w:val="-6"/>
        </w:rPr>
        <w:t>       </w:t>
      </w:r>
      <w:r>
        <w:rPr>
          <w:rFonts w:ascii="Arial" w:hAnsi="Arial" w:cs="Arial" w:eastAsia="Arial"/>
          <w:sz w:val="10"/>
          <w:szCs w:val="10"/>
          <w:color w:val="69696B"/>
          <w:spacing w:val="9"/>
          <w:w w:val="60"/>
          <w:position w:val="-6"/>
        </w:rPr>
        <w:t> </w:t>
      </w:r>
      <w:r>
        <w:rPr>
          <w:rFonts w:ascii="Arial" w:hAnsi="Arial" w:cs="Arial" w:eastAsia="Arial"/>
          <w:sz w:val="10"/>
          <w:szCs w:val="10"/>
          <w:color w:val="69696B"/>
          <w:spacing w:val="0"/>
          <w:w w:val="104"/>
          <w:b/>
          <w:bCs/>
          <w:i/>
          <w:position w:val="-6"/>
        </w:rPr>
        <w:t>X.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300"/>
        </w:sectPr>
      </w:pPr>
      <w:rPr/>
    </w:p>
    <w:p>
      <w:pPr>
        <w:spacing w:before="0" w:after="0" w:line="583" w:lineRule="exact"/>
        <w:ind w:left="386" w:right="-20"/>
        <w:jc w:val="left"/>
        <w:rPr>
          <w:rFonts w:ascii="Arial" w:hAnsi="Arial" w:cs="Arial" w:eastAsia="Arial"/>
          <w:sz w:val="57"/>
          <w:szCs w:val="57"/>
        </w:rPr>
      </w:pPr>
      <w:rPr/>
      <w:r>
        <w:rPr>
          <w:rFonts w:ascii="Arial" w:hAnsi="Arial" w:cs="Arial" w:eastAsia="Arial"/>
          <w:sz w:val="57"/>
          <w:szCs w:val="57"/>
          <w:color w:val="424244"/>
          <w:spacing w:val="14"/>
          <w:w w:val="33"/>
        </w:rPr>
        <w:t>·</w:t>
      </w:r>
      <w:r>
        <w:rPr>
          <w:rFonts w:ascii="Arial" w:hAnsi="Arial" w:cs="Arial" w:eastAsia="Arial"/>
          <w:sz w:val="57"/>
          <w:szCs w:val="57"/>
          <w:color w:val="2A2A2A"/>
          <w:spacing w:val="0"/>
          <w:w w:val="80"/>
        </w:rPr>
        <w:t>-</w:t>
      </w:r>
      <w:r>
        <w:rPr>
          <w:rFonts w:ascii="Arial" w:hAnsi="Arial" w:cs="Arial" w:eastAsia="Arial"/>
          <w:sz w:val="57"/>
          <w:szCs w:val="57"/>
          <w:color w:val="000000"/>
          <w:spacing w:val="0"/>
          <w:w w:val="10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72" w:lineRule="atLeast"/>
        <w:ind w:left="2377" w:right="-86"/>
        <w:jc w:val="left"/>
        <w:tabs>
          <w:tab w:pos="3020" w:val="left"/>
          <w:tab w:pos="448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69696B"/>
          <w:spacing w:val="0"/>
          <w:w w:val="135"/>
        </w:rPr>
        <w:t>A</w:t>
      </w:r>
      <w:r>
        <w:rPr>
          <w:rFonts w:ascii="Times New Roman" w:hAnsi="Times New Roman" w:cs="Times New Roman" w:eastAsia="Times New Roman"/>
          <w:sz w:val="26"/>
          <w:szCs w:val="26"/>
          <w:color w:val="69696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69696B"/>
          <w:spacing w:val="0"/>
          <w:w w:val="100"/>
        </w:rPr>
      </w:r>
      <w:r>
        <w:rPr>
          <w:rFonts w:ascii="Times New Roman" w:hAnsi="Times New Roman" w:cs="Times New Roman" w:eastAsia="Times New Roman"/>
          <w:sz w:val="26"/>
          <w:szCs w:val="26"/>
          <w:color w:val="464B79"/>
          <w:spacing w:val="0"/>
          <w:w w:val="247"/>
        </w:rPr>
        <w:t>ıı</w:t>
      </w:r>
      <w:r>
        <w:rPr>
          <w:rFonts w:ascii="Times New Roman" w:hAnsi="Times New Roman" w:cs="Times New Roman" w:eastAsia="Times New Roman"/>
          <w:sz w:val="26"/>
          <w:szCs w:val="26"/>
          <w:color w:val="545456"/>
          <w:spacing w:val="0"/>
          <w:w w:val="96"/>
        </w:rPr>
        <w:t>OTL</w:t>
      </w:r>
      <w:r>
        <w:rPr>
          <w:rFonts w:ascii="Times New Roman" w:hAnsi="Times New Roman" w:cs="Times New Roman" w:eastAsia="Times New Roman"/>
          <w:sz w:val="26"/>
          <w:szCs w:val="26"/>
          <w:color w:val="5454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545456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100"/>
          <w:position w:val="11"/>
        </w:rPr>
        <w:t>A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2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9E9E9E"/>
          <w:w w:val="81"/>
        </w:rPr>
        <w:t>,.</w:t>
      </w:r>
      <w:r>
        <w:rPr>
          <w:rFonts w:ascii="Times New Roman" w:hAnsi="Times New Roman" w:cs="Times New Roman" w:eastAsia="Times New Roman"/>
          <w:sz w:val="25"/>
          <w:szCs w:val="25"/>
          <w:color w:val="9E9E9E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9E9E9E"/>
          <w:spacing w:val="-13"/>
          <w:w w:val="154"/>
        </w:rPr>
        <w:t>'</w:t>
      </w:r>
      <w:r>
        <w:rPr>
          <w:rFonts w:ascii="Times New Roman" w:hAnsi="Times New Roman" w:cs="Times New Roman" w:eastAsia="Times New Roman"/>
          <w:sz w:val="25"/>
          <w:szCs w:val="25"/>
          <w:color w:val="2A2A2A"/>
          <w:spacing w:val="0"/>
          <w:w w:val="75"/>
        </w:rPr>
        <w:t>i</w:t>
      </w:r>
      <w:r>
        <w:rPr>
          <w:rFonts w:ascii="Times New Roman" w:hAnsi="Times New Roman" w:cs="Times New Roman" w:eastAsia="Times New Roman"/>
          <w:sz w:val="25"/>
          <w:szCs w:val="25"/>
          <w:color w:val="2A2A2A"/>
          <w:spacing w:val="5"/>
          <w:w w:val="75"/>
        </w:rPr>
        <w:t>t</w:t>
      </w:r>
      <w:r>
        <w:rPr>
          <w:rFonts w:ascii="Times New Roman" w:hAnsi="Times New Roman" w:cs="Times New Roman" w:eastAsia="Times New Roman"/>
          <w:sz w:val="25"/>
          <w:szCs w:val="25"/>
          <w:color w:val="424244"/>
          <w:spacing w:val="0"/>
          <w:w w:val="91"/>
        </w:rPr>
        <w:t>ral</w:t>
      </w:r>
      <w:r>
        <w:rPr>
          <w:rFonts w:ascii="Times New Roman" w:hAnsi="Times New Roman" w:cs="Times New Roman" w:eastAsia="Times New Roman"/>
          <w:sz w:val="25"/>
          <w:szCs w:val="25"/>
          <w:color w:val="4242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2424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95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95"/>
        </w:rPr>
        <w:t>3ı'Lv.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4"/>
          <w:spacing w:val="0"/>
          <w:w w:val="100"/>
        </w:rPr>
        <w:t>\ir.i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5" w:after="0" w:line="152" w:lineRule="exact"/>
        <w:ind w:left="124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group style="position:absolute;margin-left:513.938721pt;margin-top:9.021823pt;width:.1pt;height:32.556427pt;mso-position-horizontal-relative:page;mso-position-vertical-relative:paragraph;z-index:-16947" coordorigin="10279,180" coordsize="2,651">
            <v:shape style="position:absolute;left:10279;top:180;width:2;height:651" coordorigin="10279,180" coordsize="0,651" path="m10279,832l10279,180e" filled="f" stroked="t" strokeweight="1.909222pt" strokecolor="#484B54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2.485657pt;margin-top:-6.679399pt;width:37.462742pt;height:21pt;mso-position-horizontal-relative:page;mso-position-vertical-relative:paragraph;z-index:-16944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rPr>
                      <w:rFonts w:ascii="Times New Roman" w:hAnsi="Times New Roman" w:cs="Times New Roman" w:eastAsia="Times New Roman"/>
                      <w:sz w:val="42"/>
                      <w:szCs w:val="4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424244"/>
                      <w:w w:val="29"/>
                      <w:b/>
                      <w:bCs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464B79"/>
                      <w:w w:val="227"/>
                      <w:b/>
                      <w:bCs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9E9E9E"/>
          <w:spacing w:val="0"/>
          <w:w w:val="100"/>
          <w:position w:val="-3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9E9E9E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E9E9E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28282"/>
          <w:spacing w:val="0"/>
          <w:w w:val="102"/>
          <w:position w:val="-3"/>
        </w:rPr>
        <w:t>tı.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right="-20"/>
        <w:jc w:val="left"/>
        <w:tabs>
          <w:tab w:pos="2200" w:val="left"/>
        </w:tabs>
        <w:rPr>
          <w:rFonts w:ascii="Arial" w:hAnsi="Arial" w:cs="Arial" w:eastAsia="Arial"/>
          <w:sz w:val="128"/>
          <w:szCs w:val="128"/>
        </w:rPr>
      </w:pPr>
      <w:rPr/>
      <w:r>
        <w:rPr>
          <w:rFonts w:ascii="Arial" w:hAnsi="Arial" w:cs="Arial" w:eastAsia="Arial"/>
          <w:sz w:val="58"/>
          <w:szCs w:val="58"/>
          <w:color w:val="69696B"/>
          <w:spacing w:val="3"/>
          <w:w w:val="100"/>
          <w:position w:val="-26"/>
        </w:rPr>
        <w:t>(</w:t>
      </w:r>
      <w:r>
        <w:rPr>
          <w:rFonts w:ascii="Arial" w:hAnsi="Arial" w:cs="Arial" w:eastAsia="Arial"/>
          <w:sz w:val="58"/>
          <w:szCs w:val="58"/>
          <w:color w:val="828282"/>
          <w:spacing w:val="-22"/>
          <w:w w:val="100"/>
          <w:position w:val="-26"/>
        </w:rPr>
        <w:t>t</w:t>
      </w:r>
      <w:r>
        <w:rPr>
          <w:rFonts w:ascii="Arial" w:hAnsi="Arial" w:cs="Arial" w:eastAsia="Arial"/>
          <w:sz w:val="58"/>
          <w:szCs w:val="58"/>
          <w:color w:val="545456"/>
          <w:spacing w:val="0"/>
          <w:w w:val="100"/>
          <w:position w:val="-26"/>
        </w:rPr>
        <w:t>lil]</w:t>
      </w:r>
      <w:r>
        <w:rPr>
          <w:rFonts w:ascii="Arial" w:hAnsi="Arial" w:cs="Arial" w:eastAsia="Arial"/>
          <w:sz w:val="58"/>
          <w:szCs w:val="58"/>
          <w:color w:val="545456"/>
          <w:spacing w:val="32"/>
          <w:w w:val="100"/>
          <w:position w:val="-26"/>
        </w:rPr>
        <w:t> </w:t>
      </w:r>
      <w:r>
        <w:rPr>
          <w:rFonts w:ascii="Times New Roman" w:hAnsi="Times New Roman" w:cs="Times New Roman" w:eastAsia="Times New Roman"/>
          <w:sz w:val="46"/>
          <w:szCs w:val="46"/>
          <w:color w:val="424244"/>
          <w:spacing w:val="0"/>
          <w:w w:val="231"/>
          <w:position w:val="-26"/>
        </w:rPr>
        <w:t>'</w:t>
      </w:r>
      <w:r>
        <w:rPr>
          <w:rFonts w:ascii="Times New Roman" w:hAnsi="Times New Roman" w:cs="Times New Roman" w:eastAsia="Times New Roman"/>
          <w:sz w:val="46"/>
          <w:szCs w:val="46"/>
          <w:color w:val="424244"/>
          <w:spacing w:val="-54"/>
          <w:w w:val="100"/>
          <w:position w:val="-26"/>
        </w:rPr>
        <w:t> </w:t>
      </w:r>
      <w:r>
        <w:rPr>
          <w:rFonts w:ascii="Times New Roman" w:hAnsi="Times New Roman" w:cs="Times New Roman" w:eastAsia="Times New Roman"/>
          <w:sz w:val="46"/>
          <w:szCs w:val="46"/>
          <w:color w:val="464B79"/>
          <w:spacing w:val="0"/>
          <w:w w:val="100"/>
          <w:position w:val="-26"/>
        </w:rPr>
        <w:t>tk</w:t>
      </w:r>
      <w:r>
        <w:rPr>
          <w:rFonts w:ascii="Times New Roman" w:hAnsi="Times New Roman" w:cs="Times New Roman" w:eastAsia="Times New Roman"/>
          <w:sz w:val="46"/>
          <w:szCs w:val="46"/>
          <w:color w:val="464B79"/>
          <w:spacing w:val="-111"/>
          <w:w w:val="100"/>
          <w:position w:val="-26"/>
        </w:rPr>
        <w:t> </w:t>
      </w:r>
      <w:r>
        <w:rPr>
          <w:rFonts w:ascii="Times New Roman" w:hAnsi="Times New Roman" w:cs="Times New Roman" w:eastAsia="Times New Roman"/>
          <w:sz w:val="46"/>
          <w:szCs w:val="46"/>
          <w:color w:val="464B79"/>
          <w:spacing w:val="0"/>
          <w:w w:val="100"/>
          <w:position w:val="-26"/>
        </w:rPr>
        <w:tab/>
      </w:r>
      <w:r>
        <w:rPr>
          <w:rFonts w:ascii="Times New Roman" w:hAnsi="Times New Roman" w:cs="Times New Roman" w:eastAsia="Times New Roman"/>
          <w:sz w:val="46"/>
          <w:szCs w:val="46"/>
          <w:color w:val="464B79"/>
          <w:spacing w:val="0"/>
          <w:w w:val="100"/>
          <w:position w:val="-26"/>
        </w:rPr>
      </w:r>
      <w:r>
        <w:rPr>
          <w:rFonts w:ascii="Arial" w:hAnsi="Arial" w:cs="Arial" w:eastAsia="Arial"/>
          <w:sz w:val="128"/>
          <w:szCs w:val="128"/>
          <w:color w:val="1F2687"/>
          <w:spacing w:val="0"/>
          <w:w w:val="104"/>
          <w:i/>
          <w:position w:val="-88"/>
        </w:rPr>
        <w:t>1</w:t>
      </w:r>
      <w:r>
        <w:rPr>
          <w:rFonts w:ascii="Arial" w:hAnsi="Arial" w:cs="Arial" w:eastAsia="Arial"/>
          <w:sz w:val="128"/>
          <w:szCs w:val="1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300"/>
          <w:cols w:num="2" w:equalWidth="0">
            <w:col w:w="4611" w:space="3551"/>
            <w:col w:w="3238"/>
          </w:cols>
        </w:sectPr>
      </w:pPr>
      <w:rPr/>
    </w:p>
    <w:p>
      <w:pPr>
        <w:spacing w:before="0" w:after="0" w:line="144" w:lineRule="exact"/>
        <w:ind w:left="2319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545456"/>
          <w:spacing w:val="0"/>
          <w:w w:val="115"/>
          <w:position w:val="-5"/>
        </w:rPr>
        <w:t>itf</w:t>
      </w:r>
      <w:r>
        <w:rPr>
          <w:rFonts w:ascii="Arial" w:hAnsi="Arial" w:cs="Arial" w:eastAsia="Arial"/>
          <w:sz w:val="19"/>
          <w:szCs w:val="19"/>
          <w:color w:val="545456"/>
          <w:spacing w:val="9"/>
          <w:w w:val="115"/>
          <w:position w:val="-5"/>
        </w:rPr>
        <w:t>a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15"/>
          <w:position w:val="-5"/>
        </w:rPr>
        <w:t>iye</w:t>
      </w:r>
      <w:r>
        <w:rPr>
          <w:rFonts w:ascii="Arial" w:hAnsi="Arial" w:cs="Arial" w:eastAsia="Arial"/>
          <w:sz w:val="19"/>
          <w:szCs w:val="19"/>
          <w:color w:val="2A2A2A"/>
          <w:spacing w:val="3"/>
          <w:w w:val="115"/>
          <w:position w:val="-5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position w:val="-5"/>
        </w:rPr>
        <w:t>Merkez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position w:val="-5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9"/>
          <w:w w:val="100"/>
          <w:position w:val="-5"/>
        </w:rPr>
        <w:t> </w:t>
      </w:r>
      <w:r>
        <w:rPr>
          <w:rFonts w:ascii="Arial" w:hAnsi="Arial" w:cs="Arial" w:eastAsia="Arial"/>
          <w:sz w:val="19"/>
          <w:szCs w:val="19"/>
          <w:color w:val="545456"/>
          <w:spacing w:val="0"/>
          <w:w w:val="100"/>
          <w:position w:val="-5"/>
        </w:rPr>
        <w:t>8</w:t>
      </w:r>
      <w:r>
        <w:rPr>
          <w:rFonts w:ascii="Arial" w:hAnsi="Arial" w:cs="Arial" w:eastAsia="Arial"/>
          <w:sz w:val="19"/>
          <w:szCs w:val="19"/>
          <w:color w:val="545456"/>
          <w:spacing w:val="-20"/>
          <w:w w:val="100"/>
          <w:position w:val="-5"/>
        </w:rPr>
        <w:t> </w:t>
      </w:r>
      <w:r>
        <w:rPr>
          <w:rFonts w:ascii="Arial" w:hAnsi="Arial" w:cs="Arial" w:eastAsia="Arial"/>
          <w:sz w:val="19"/>
          <w:szCs w:val="19"/>
          <w:color w:val="69696B"/>
          <w:spacing w:val="0"/>
          <w:w w:val="72"/>
          <w:position w:val="-5"/>
        </w:rPr>
        <w:t>..</w:t>
      </w:r>
      <w:r>
        <w:rPr>
          <w:rFonts w:ascii="Arial" w:hAnsi="Arial" w:cs="Arial" w:eastAsia="Arial"/>
          <w:sz w:val="19"/>
          <w:szCs w:val="19"/>
          <w:color w:val="69696B"/>
          <w:spacing w:val="0"/>
          <w:w w:val="72"/>
          <w:position w:val="-5"/>
        </w:rPr>
        <w:t> </w:t>
      </w:r>
      <w:r>
        <w:rPr>
          <w:rFonts w:ascii="Arial" w:hAnsi="Arial" w:cs="Arial" w:eastAsia="Arial"/>
          <w:sz w:val="19"/>
          <w:szCs w:val="19"/>
          <w:color w:val="69696B"/>
          <w:spacing w:val="16"/>
          <w:w w:val="72"/>
          <w:position w:val="-5"/>
        </w:rPr>
        <w:t> </w:t>
      </w:r>
      <w:r>
        <w:rPr>
          <w:rFonts w:ascii="Arial" w:hAnsi="Arial" w:cs="Arial" w:eastAsia="Arial"/>
          <w:sz w:val="19"/>
          <w:szCs w:val="19"/>
          <w:color w:val="69696B"/>
          <w:spacing w:val="0"/>
          <w:w w:val="106"/>
          <w:position w:val="-5"/>
        </w:rPr>
        <w:t>ge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2" w:lineRule="exact"/>
        <w:ind w:right="-20"/>
        <w:jc w:val="left"/>
        <w:tabs>
          <w:tab w:pos="3700" w:val="left"/>
          <w:tab w:pos="4400" w:val="left"/>
          <w:tab w:pos="5020" w:val="left"/>
          <w:tab w:pos="5500" w:val="left"/>
        </w:tabs>
        <w:rPr>
          <w:rFonts w:ascii="Times New Roman" w:hAnsi="Times New Roman" w:cs="Times New Roman" w:eastAsia="Times New Roman"/>
          <w:sz w:val="49"/>
          <w:szCs w:val="4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  <w:t>Çavuşu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</w:r>
      <w:r>
        <w:rPr>
          <w:rFonts w:ascii="Arial" w:hAnsi="Arial" w:cs="Arial" w:eastAsia="Arial"/>
          <w:sz w:val="19"/>
          <w:szCs w:val="19"/>
          <w:color w:val="545456"/>
          <w:spacing w:val="0"/>
          <w:w w:val="100"/>
          <w:b/>
          <w:bCs/>
          <w:position w:val="8"/>
        </w:rPr>
        <w:t>_jı</w:t>
      </w:r>
      <w:r>
        <w:rPr>
          <w:rFonts w:ascii="Arial" w:hAnsi="Arial" w:cs="Arial" w:eastAsia="Arial"/>
          <w:sz w:val="19"/>
          <w:szCs w:val="19"/>
          <w:color w:val="545456"/>
          <w:spacing w:val="-8"/>
          <w:w w:val="100"/>
          <w:b/>
          <w:bCs/>
          <w:position w:val="8"/>
        </w:rPr>
        <w:t> </w:t>
      </w:r>
      <w:r>
        <w:rPr>
          <w:rFonts w:ascii="Arial" w:hAnsi="Arial" w:cs="Arial" w:eastAsia="Arial"/>
          <w:sz w:val="19"/>
          <w:szCs w:val="19"/>
          <w:color w:val="545456"/>
          <w:spacing w:val="0"/>
          <w:w w:val="100"/>
          <w:b/>
          <w:bCs/>
          <w:position w:val="8"/>
        </w:rPr>
        <w:tab/>
      </w:r>
      <w:r>
        <w:rPr>
          <w:rFonts w:ascii="Arial" w:hAnsi="Arial" w:cs="Arial" w:eastAsia="Arial"/>
          <w:sz w:val="19"/>
          <w:szCs w:val="19"/>
          <w:color w:val="545456"/>
          <w:spacing w:val="0"/>
          <w:w w:val="100"/>
          <w:b/>
          <w:bCs/>
          <w:position w:val="8"/>
        </w:rPr>
      </w:r>
      <w:r>
        <w:rPr>
          <w:rFonts w:ascii="Arial" w:hAnsi="Arial" w:cs="Arial" w:eastAsia="Arial"/>
          <w:sz w:val="19"/>
          <w:szCs w:val="19"/>
          <w:color w:val="69696B"/>
          <w:spacing w:val="0"/>
          <w:w w:val="100"/>
          <w:position w:val="8"/>
        </w:rPr>
        <w:t>;.</w:t>
      </w:r>
      <w:r>
        <w:rPr>
          <w:rFonts w:ascii="Arial" w:hAnsi="Arial" w:cs="Arial" w:eastAsia="Arial"/>
          <w:sz w:val="19"/>
          <w:szCs w:val="19"/>
          <w:color w:val="69696B"/>
          <w:spacing w:val="-36"/>
          <w:w w:val="100"/>
          <w:position w:val="8"/>
        </w:rPr>
        <w:t> </w:t>
      </w:r>
      <w:r>
        <w:rPr>
          <w:rFonts w:ascii="Arial" w:hAnsi="Arial" w:cs="Arial" w:eastAsia="Arial"/>
          <w:sz w:val="19"/>
          <w:szCs w:val="19"/>
          <w:color w:val="69696B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9"/>
          <w:szCs w:val="19"/>
          <w:color w:val="69696B"/>
          <w:spacing w:val="0"/>
          <w:w w:val="100"/>
          <w:position w:val="8"/>
        </w:rPr>
      </w:r>
      <w:r>
        <w:rPr>
          <w:rFonts w:ascii="Arial" w:hAnsi="Arial" w:cs="Arial" w:eastAsia="Arial"/>
          <w:sz w:val="10"/>
          <w:szCs w:val="10"/>
          <w:color w:val="424244"/>
          <w:spacing w:val="0"/>
          <w:w w:val="270"/>
          <w:position w:val="8"/>
        </w:rPr>
        <w:t>ı</w:t>
      </w:r>
      <w:r>
        <w:rPr>
          <w:rFonts w:ascii="Arial" w:hAnsi="Arial" w:cs="Arial" w:eastAsia="Arial"/>
          <w:sz w:val="10"/>
          <w:szCs w:val="10"/>
          <w:color w:val="424244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0"/>
          <w:szCs w:val="10"/>
          <w:color w:val="424244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49"/>
          <w:szCs w:val="49"/>
          <w:color w:val="464B79"/>
          <w:spacing w:val="0"/>
          <w:w w:val="73"/>
          <w:b/>
          <w:bCs/>
          <w:position w:val="8"/>
        </w:rPr>
        <w:t>k</w:t>
      </w:r>
      <w:r>
        <w:rPr>
          <w:rFonts w:ascii="Times New Roman" w:hAnsi="Times New Roman" w:cs="Times New Roman" w:eastAsia="Times New Roman"/>
          <w:sz w:val="49"/>
          <w:szCs w:val="4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300"/>
          <w:cols w:num="2" w:equalWidth="0">
            <w:col w:w="4234" w:space="348"/>
            <w:col w:w="6818"/>
          </w:cols>
        </w:sectPr>
      </w:pPr>
      <w:rPr/>
    </w:p>
    <w:p>
      <w:pPr>
        <w:spacing w:before="67" w:after="0" w:line="240" w:lineRule="auto"/>
        <w:ind w:left="2252" w:right="1452"/>
        <w:jc w:val="center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15.154451pt;margin-top:29.685266pt;width:560.714687pt;height:768.544556pt;mso-position-horizontal-relative:page;mso-position-vertical-relative:page;z-index:-16948" coordorigin="303,594" coordsize="11214,15371">
            <v:group style="position:absolute;left:310;top:620;width:6754;height:2" coordorigin="310,620" coordsize="6754,2">
              <v:shape style="position:absolute;left:310;top:620;width:6754;height:2" coordorigin="310,620" coordsize="6754,0" path="m310,620l7064,620e" filled="f" stroked="t" strokeweight=".715958pt" strokecolor="#4F4F4F">
                <v:path arrowok="t"/>
              </v:shape>
            </v:group>
            <v:group style="position:absolute;left:334;top:603;width:2;height:15349" coordorigin="334,603" coordsize="2,15349">
              <v:shape style="position:absolute;left:334;top:603;width:2;height:15349" coordorigin="334,603" coordsize="0,15349" path="m334,15953l334,603e" filled="f" stroked="t" strokeweight=".954611pt" strokecolor="#4F4F4F">
                <v:path arrowok="t"/>
              </v:shape>
            </v:group>
            <v:group style="position:absolute;left:2258;top:613;width:2;height:1384" coordorigin="2258,613" coordsize="2,1384">
              <v:shape style="position:absolute;left:2258;top:613;width:2;height:1384" coordorigin="2258,613" coordsize="0,1384" path="m2258,1996l2258,613e" filled="f" stroked="t" strokeweight=".954611pt" strokecolor="#575757">
                <v:path arrowok="t"/>
              </v:shape>
            </v:group>
            <v:group style="position:absolute;left:2425;top:632;width:9059;height:2" coordorigin="2425,632" coordsize="9059,2">
              <v:shape style="position:absolute;left:2425;top:632;width:9059;height:2" coordorigin="2425,632" coordsize="9059,0" path="m2425,632l11484,632e" filled="f" stroked="t" strokeweight=".715958pt" strokecolor="#4B4B4B">
                <v:path arrowok="t"/>
              </v:shape>
            </v:group>
            <v:group style="position:absolute;left:7241;top:637;width:473;height:2" coordorigin="7241,637" coordsize="473,2">
              <v:shape style="position:absolute;left:7241;top:637;width:473;height:2" coordorigin="7241,637" coordsize="473,0" path="m7241,637l7713,637e" filled="f" stroked="t" strokeweight=".477306pt" strokecolor="#1F1F1F">
                <v:path arrowok="t"/>
              </v:shape>
            </v:group>
            <v:group style="position:absolute;left:7656;top:639;width:1208;height:2" coordorigin="7656,639" coordsize="1208,2">
              <v:shape style="position:absolute;left:7656;top:639;width:1208;height:2" coordorigin="7656,639" coordsize="1208,0" path="m7656,639l8864,639e" filled="f" stroked="t" strokeweight=".715958pt" strokecolor="#3B3B3B">
                <v:path arrowok="t"/>
              </v:shape>
            </v:group>
            <v:group style="position:absolute;left:8916;top:644;width:2568;height:2" coordorigin="8916,644" coordsize="2568,2">
              <v:shape style="position:absolute;left:8916;top:644;width:2568;height:2" coordorigin="8916,644" coordsize="2568,0" path="m8916,644l11484,644e" filled="f" stroked="t" strokeweight=".954611pt" strokecolor="#4B4B4B">
                <v:path arrowok="t"/>
              </v:shape>
            </v:group>
            <v:group style="position:absolute;left:11472;top:637;width:2;height:1815" coordorigin="11472,637" coordsize="2,1815">
              <v:shape style="position:absolute;left:11472;top:637;width:2;height:1815" coordorigin="11472,637" coordsize="0,1815" path="m11472,2451l11472,637e" filled="f" stroked="t" strokeweight=".954611pt" strokecolor="#545454">
                <v:path arrowok="t"/>
              </v:shape>
            </v:group>
            <v:group style="position:absolute;left:322;top:1149;width:2;height:847" coordorigin="322,1149" coordsize="2,847">
              <v:shape style="position:absolute;left:322;top:1149;width:2;height:847" coordorigin="322,1149" coordsize="0,847" path="m322,1996l322,1149e" filled="f" stroked="t" strokeweight=".477306pt" strokecolor="#676767">
                <v:path arrowok="t"/>
              </v:shape>
            </v:group>
            <v:group style="position:absolute;left:9014;top:637;width:2;height:1590" coordorigin="9014,637" coordsize="2,1590">
              <v:shape style="position:absolute;left:9014;top:637;width:2;height:1590" coordorigin="9014,637" coordsize="0,1590" path="m9014,2226l9014,637e" filled="f" stroked="t" strokeweight=".954611pt" strokecolor="#484848">
                <v:path arrowok="t"/>
              </v:shape>
            </v:group>
            <v:group style="position:absolute;left:315;top:2205;width:1962;height:2" coordorigin="315,2205" coordsize="1962,2">
              <v:shape style="position:absolute;left:315;top:2205;width:1962;height:2" coordorigin="315,2205" coordsize="1962,0" path="m315,2205l2277,2205e" filled="f" stroked="t" strokeweight=".954611pt" strokecolor="#484848">
                <v:path arrowok="t"/>
              </v:shape>
            </v:group>
            <v:group style="position:absolute;left:2258;top:1939;width:2;height:273" coordorigin="2258,1939" coordsize="2,273">
              <v:shape style="position:absolute;left:2258;top:1939;width:2;height:273" coordorigin="2258,1939" coordsize="0,273" path="m2258,2212l2258,1939e" filled="f" stroked="t" strokeweight=".477306pt" strokecolor="#343434">
                <v:path arrowok="t"/>
              </v:shape>
            </v:group>
            <v:group style="position:absolute;left:2215;top:2207;width:315;height:2" coordorigin="2215,2207" coordsize="315,2">
              <v:shape style="position:absolute;left:2215;top:2207;width:315;height:2" coordorigin="2215,2207" coordsize="315,0" path="m2215,2207l2530,2207e" filled="f" stroked="t" strokeweight=".477306pt" strokecolor="#131313">
                <v:path arrowok="t"/>
              </v:shape>
            </v:group>
            <v:group style="position:absolute;left:2439;top:2207;width:4406;height:2" coordorigin="2439,2207" coordsize="4406,2">
              <v:shape style="position:absolute;left:2439;top:2207;width:4406;height:2" coordorigin="2439,2207" coordsize="4406,0" path="m2439,2207l6845,2207e" filled="f" stroked="t" strokeweight=".954611pt" strokecolor="#484848">
                <v:path arrowok="t"/>
              </v:shape>
            </v:group>
            <v:group style="position:absolute;left:5546;top:2217;width:1332;height:2" coordorigin="5546,2217" coordsize="1332,2">
              <v:shape style="position:absolute;left:5546;top:2217;width:1332;height:2" coordorigin="5546,2217" coordsize="1332,0" path="m5546,2217l6878,2217e" filled="f" stroked="t" strokeweight=".954611pt" strokecolor="#3F3F3F">
                <v:path arrowok="t"/>
              </v:shape>
            </v:group>
            <v:group style="position:absolute;left:6821;top:2217;width:893;height:2" coordorigin="6821,2217" coordsize="893,2">
              <v:shape style="position:absolute;left:6821;top:2217;width:893;height:2" coordorigin="6821,2217" coordsize="893,0" path="m6821,2217l7713,2217e" filled="f" stroked="t" strokeweight=".477306pt" strokecolor="#181818">
                <v:path arrowok="t"/>
              </v:shape>
            </v:group>
            <v:group style="position:absolute;left:7656;top:2219;width:444;height:2" coordorigin="7656,2219" coordsize="444,2">
              <v:shape style="position:absolute;left:7656;top:2219;width:444;height:2" coordorigin="7656,2219" coordsize="444,0" path="m7656,2219l8100,2219e" filled="f" stroked="t" strokeweight=".477306pt" strokecolor="#383838">
                <v:path arrowok="t"/>
              </v:shape>
            </v:group>
            <v:group style="position:absolute;left:7923;top:2219;width:3561;height:2" coordorigin="7923,2219" coordsize="3561,2">
              <v:shape style="position:absolute;left:7923;top:2219;width:3561;height:2" coordorigin="7923,2219" coordsize="3561,0" path="m7923,2219l11484,2219e" filled="f" stroked="t" strokeweight=".954611pt" strokecolor="#4B4B4B">
                <v:path arrowok="t"/>
              </v:shape>
            </v:group>
            <v:group style="position:absolute;left:315;top:2420;width:4515;height:2" coordorigin="315,2420" coordsize="4515,2">
              <v:shape style="position:absolute;left:315;top:2420;width:4515;height:2" coordorigin="315,2420" coordsize="4515,0" path="m315,2420l4830,2420e" filled="f" stroked="t" strokeweight=".954611pt" strokecolor="#444444">
                <v:path arrowok="t"/>
              </v:shape>
            </v:group>
            <v:group style="position:absolute;left:4773;top:2427;width:831;height:2" coordorigin="4773,2427" coordsize="831,2">
              <v:shape style="position:absolute;left:4773;top:2427;width:831;height:2" coordorigin="4773,2427" coordsize="831,0" path="m4773,2427l5604,2427e" filled="f" stroked="t" strokeweight=".477306pt" strokecolor="#1C1C1C">
                <v:path arrowok="t"/>
              </v:shape>
            </v:group>
            <v:group style="position:absolute;left:5365;top:2432;width:2635;height:2" coordorigin="5365,2432" coordsize="2635,2">
              <v:shape style="position:absolute;left:5365;top:2432;width:2635;height:2" coordorigin="5365,2432" coordsize="2635,0" path="m5365,2432l8000,2432e" filled="f" stroked="t" strokeweight=".715958pt" strokecolor="#484848">
                <v:path arrowok="t"/>
              </v:shape>
            </v:group>
            <v:group style="position:absolute;left:7656;top:2432;width:1375;height:2" coordorigin="7656,2432" coordsize="1375,2">
              <v:shape style="position:absolute;left:7656;top:2432;width:1375;height:2" coordorigin="7656,2432" coordsize="1375,0" path="m7656,2432l9031,2432e" filled="f" stroked="t" strokeweight=".477306pt" strokecolor="#383838">
                <v:path arrowok="t"/>
              </v:shape>
            </v:group>
            <v:group style="position:absolute;left:8973;top:2435;width:2511;height:2" coordorigin="8973,2435" coordsize="2511,2">
              <v:shape style="position:absolute;left:8973;top:2435;width:2511;height:2" coordorigin="8973,2435" coordsize="2511,0" path="m8973,2435l11484,2435e" filled="f" stroked="t" strokeweight=".954611pt" strokecolor="#484848">
                <v:path arrowok="t"/>
              </v:shape>
            </v:group>
            <v:group style="position:absolute;left:320;top:2645;width:10128;height:2" coordorigin="320,2645" coordsize="10128,2">
              <v:shape style="position:absolute;left:320;top:2645;width:10128;height:2" coordorigin="320,2645" coordsize="10128,0" path="m320,2645l10448,2645e" filled="f" stroked="t" strokeweight=".954611pt" strokecolor="#4B4B4B">
                <v:path arrowok="t"/>
              </v:shape>
            </v:group>
            <v:group style="position:absolute;left:7847;top:2652;width:2601;height:2" coordorigin="7847,2652" coordsize="2601,2">
              <v:shape style="position:absolute;left:7847;top:2652;width:2601;height:2" coordorigin="7847,2652" coordsize="2601,0" path="m7847,2652l10448,2652e" filled="f" stroked="t" strokeweight=".954611pt" strokecolor="#4F4F4F">
                <v:path arrowok="t"/>
              </v:shape>
            </v:group>
            <v:group style="position:absolute;left:10229;top:2655;width:1260;height:2" coordorigin="10229,2655" coordsize="1260,2">
              <v:shape style="position:absolute;left:10229;top:2655;width:1260;height:2" coordorigin="10229,2655" coordsize="1260,0" path="m10229,2655l11489,2655e" filled="f" stroked="t" strokeweight=".477306pt" strokecolor="#383838">
                <v:path arrowok="t"/>
              </v:shape>
            </v:group>
            <v:group style="position:absolute;left:11479;top:637;width:2;height:2035" coordorigin="11479,637" coordsize="2,2035">
              <v:shape style="position:absolute;left:11479;top:637;width:2;height:2035" coordorigin="11479,637" coordsize="0,2035" path="m11479,2672l11479,637e" filled="f" stroked="t" strokeweight=".477306pt" strokecolor="#3F3F3F">
                <v:path arrowok="t"/>
              </v:shape>
            </v:group>
            <v:group style="position:absolute;left:320;top:2861;width:4243;height:2" coordorigin="320,2861" coordsize="4243,2">
              <v:shape style="position:absolute;left:320;top:2861;width:4243;height:2" coordorigin="320,2861" coordsize="4243,0" path="m320,2861l4563,2861e" filled="f" stroked="t" strokeweight=".954611pt" strokecolor="#545454">
                <v:path arrowok="t"/>
              </v:shape>
            </v:group>
            <v:group style="position:absolute;left:4463;top:2861;width:1656;height:2" coordorigin="4463,2861" coordsize="1656,2">
              <v:shape style="position:absolute;left:4463;top:2861;width:1656;height:2" coordorigin="4463,2861" coordsize="1656,0" path="m4463,2861l6119,2861e" filled="f" stroked="t" strokeweight=".477306pt" strokecolor="#3B3B3B">
                <v:path arrowok="t"/>
              </v:shape>
            </v:group>
            <v:group style="position:absolute;left:6062;top:2863;width:2802;height:2" coordorigin="6062,2863" coordsize="2802,2">
              <v:shape style="position:absolute;left:6062;top:2863;width:2802;height:2" coordorigin="6062,2863" coordsize="2802,0" path="m6062,2863l8864,2863e" filled="f" stroked="t" strokeweight=".954611pt" strokecolor="#575757">
                <v:path arrowok="t"/>
              </v:shape>
            </v:group>
            <v:group style="position:absolute;left:8806;top:2865;width:640;height:2" coordorigin="8806,2865" coordsize="640,2">
              <v:shape style="position:absolute;left:8806;top:2865;width:640;height:2" coordorigin="8806,2865" coordsize="640,0" path="m8806,2865l9446,2865e" filled="f" stroked="t" strokeweight=".715958pt" strokecolor="#4B4B4B">
                <v:path arrowok="t"/>
              </v:shape>
            </v:group>
            <v:group style="position:absolute;left:9389;top:2868;width:897;height:2" coordorigin="9389,2868" coordsize="897,2">
              <v:shape style="position:absolute;left:9389;top:2868;width:897;height:2" coordorigin="9389,2868" coordsize="897,0" path="m9389,2868l10286,2868e" filled="f" stroked="t" strokeweight=".477306pt" strokecolor="#383838">
                <v:path arrowok="t"/>
              </v:shape>
            </v:group>
            <v:group style="position:absolute;left:10133;top:2868;width:1356;height:2" coordorigin="10133,2868" coordsize="1356,2">
              <v:shape style="position:absolute;left:10133;top:2868;width:1356;height:2" coordorigin="10133,2868" coordsize="1356,0" path="m10133,2868l11489,2868e" filled="f" stroked="t" strokeweight=".954611pt" strokecolor="#606060">
                <v:path arrowok="t"/>
              </v:shape>
            </v:group>
            <v:group style="position:absolute;left:320;top:3083;width:5837;height:2" coordorigin="320,3083" coordsize="5837,2">
              <v:shape style="position:absolute;left:320;top:3083;width:5837;height:2" coordorigin="320,3083" coordsize="5837,0" path="m320,3083l6157,3083e" filled="f" stroked="t" strokeweight=".954611pt" strokecolor="#444444">
                <v:path arrowok="t"/>
              </v:shape>
            </v:group>
            <v:group style="position:absolute;left:6062;top:3086;width:625;height:2" coordorigin="6062,3086" coordsize="625,2">
              <v:shape style="position:absolute;left:6062;top:3086;width:625;height:2" coordorigin="6062,3086" coordsize="625,0" path="m6062,3086l6687,3086e" filled="f" stroked="t" strokeweight=".477306pt" strokecolor="#2F2F2F">
                <v:path arrowok="t"/>
              </v:shape>
            </v:group>
            <v:group style="position:absolute;left:6544;top:3088;width:2878;height:2" coordorigin="6544,3088" coordsize="2878,2">
              <v:shape style="position:absolute;left:6544;top:3088;width:2878;height:2" coordorigin="6544,3088" coordsize="2878,0" path="m6544,3088l9422,3088e" filled="f" stroked="t" strokeweight=".954611pt" strokecolor="#4F4F4F">
                <v:path arrowok="t"/>
              </v:shape>
            </v:group>
            <v:group style="position:absolute;left:9274;top:3086;width:172;height:2" coordorigin="9274,3086" coordsize="172,2">
              <v:shape style="position:absolute;left:9274;top:3086;width:172;height:2" coordorigin="9274,3086" coordsize="172,0" path="m9274,3086l9446,3086e" filled="f" stroked="t" strokeweight=".715958pt" strokecolor="#484848">
                <v:path arrowok="t"/>
              </v:shape>
            </v:group>
            <v:group style="position:absolute;left:9389;top:3088;width:453;height:2" coordorigin="9389,3088" coordsize="453,2">
              <v:shape style="position:absolute;left:9389;top:3088;width:453;height:2" coordorigin="9389,3088" coordsize="453,0" path="m9389,3088l9842,3088e" filled="f" stroked="t" strokeweight=".477306pt" strokecolor="#282828">
                <v:path arrowok="t"/>
              </v:shape>
            </v:group>
            <v:group style="position:absolute;left:9785;top:3086;width:1709;height:2" coordorigin="9785,3086" coordsize="1709,2">
              <v:shape style="position:absolute;left:9785;top:3086;width:1709;height:2" coordorigin="9785,3086" coordsize="1709,0" path="m9785,3086l11494,3086e" filled="f" stroked="t" strokeweight=".954611pt" strokecolor="#4F4F4F">
                <v:path arrowok="t"/>
              </v:shape>
            </v:group>
            <v:group style="position:absolute;left:320;top:3299;width:11169;height:2" coordorigin="320,3299" coordsize="11169,2">
              <v:shape style="position:absolute;left:320;top:3299;width:11169;height:2" coordorigin="320,3299" coordsize="11169,0" path="m320,3299l11489,3299e" filled="f" stroked="t" strokeweight=".954611pt" strokecolor="#484848">
                <v:path arrowok="t"/>
              </v:shape>
            </v:group>
            <v:group style="position:absolute;left:11486;top:637;width:2;height:8110" coordorigin="11486,637" coordsize="2,8110">
              <v:shape style="position:absolute;left:11486;top:637;width:2;height:8110" coordorigin="11486,637" coordsize="0,8110" path="m11486,8747l11486,637e" filled="f" stroked="t" strokeweight=".715958pt" strokecolor="#545454">
                <v:path arrowok="t"/>
              </v:shape>
            </v:group>
            <v:group style="position:absolute;left:3737;top:3289;width:2;height:756" coordorigin="3737,3289" coordsize="2,756">
              <v:shape style="position:absolute;left:3737;top:3289;width:2;height:756" coordorigin="3737,3289" coordsize="0,756" path="m3737,4046l3737,3289e" filled="f" stroked="t" strokeweight=".954611pt" strokecolor="#3F3F3F">
                <v:path arrowok="t"/>
              </v:shape>
            </v:group>
            <v:group style="position:absolute;left:6849;top:3294;width:2;height:756" coordorigin="6849,3294" coordsize="2,756">
              <v:shape style="position:absolute;left:6849;top:3294;width:2;height:756" coordorigin="6849,3294" coordsize="0,756" path="m6849,4050l6849,3294e" filled="f" stroked="t" strokeweight=".954611pt" strokecolor="#4F4F4F">
                <v:path arrowok="t"/>
              </v:shape>
            </v:group>
            <v:group style="position:absolute;left:6840;top:3730;width:2162;height:2" coordorigin="6840,3730" coordsize="2162,2">
              <v:shape style="position:absolute;left:6840;top:3730;width:2162;height:2" coordorigin="6840,3730" coordsize="2162,0" path="m6840,3730l9002,3730e" filled="f" stroked="t" strokeweight=".238653pt" strokecolor="#4B4B4B">
                <v:path arrowok="t"/>
              </v:shape>
            </v:group>
            <v:group style="position:absolute;left:325;top:3490;width:2;height:268" coordorigin="325,3490" coordsize="2,268">
              <v:shape style="position:absolute;left:325;top:3490;width:2;height:268" coordorigin="325,3490" coordsize="0,268" path="m325,3758l325,3490e" filled="f" stroked="t" strokeweight=".477306pt" strokecolor="#131313">
                <v:path arrowok="t"/>
              </v:shape>
            </v:group>
            <v:group style="position:absolute;left:3728;top:3722;width:2406;height:2" coordorigin="3728,3722" coordsize="2406,2">
              <v:shape style="position:absolute;left:3728;top:3722;width:2406;height:2" coordorigin="3728,3722" coordsize="2406,0" path="m3728,3722l6133,3722e" filled="f" stroked="t" strokeweight=".954611pt" strokecolor="#545454">
                <v:path arrowok="t"/>
              </v:shape>
            </v:group>
            <v:group style="position:absolute;left:5933;top:3720;width:926;height:2" coordorigin="5933,3720" coordsize="926,2">
              <v:shape style="position:absolute;left:5933;top:3720;width:926;height:2" coordorigin="5933,3720" coordsize="926,0" path="m5933,3720l6859,3720e" filled="f" stroked="t" strokeweight=".954611pt" strokecolor="#9C9C9C">
                <v:path arrowok="t"/>
              </v:shape>
            </v:group>
            <v:group style="position:absolute;left:9002;top:3730;width:1255;height:2" coordorigin="9002,3730" coordsize="1255,2">
              <v:shape style="position:absolute;left:9002;top:3730;width:1255;height:2" coordorigin="9002,3730" coordsize="1255,0" path="m9002,3730l10257,3730e" filled="f" stroked="t" strokeweight=".238653pt" strokecolor="#000000">
                <v:path arrowok="t"/>
              </v:shape>
            </v:group>
            <v:group style="position:absolute;left:10257;top:3730;width:1227;height:2" coordorigin="10257,3730" coordsize="1227,2">
              <v:shape style="position:absolute;left:10257;top:3730;width:1227;height:2" coordorigin="10257,3730" coordsize="1227,0" path="m10257,3730l11484,3730e" filled="f" stroked="t" strokeweight=".238653pt" strokecolor="#5B5B5B">
                <v:path arrowok="t"/>
              </v:shape>
            </v:group>
            <v:group style="position:absolute;left:320;top:4029;width:807;height:2" coordorigin="320,4029" coordsize="807,2">
              <v:shape style="position:absolute;left:320;top:4029;width:807;height:2" coordorigin="320,4029" coordsize="807,0" path="m320,4029l1126,4029e" filled="f" stroked="t" strokeweight=".715958pt" strokecolor="#383838">
                <v:path arrowok="t"/>
              </v:shape>
            </v:group>
            <v:group style="position:absolute;left:969;top:4034;width:6572;height:2" coordorigin="969,4034" coordsize="6572,2">
              <v:shape style="position:absolute;left:969;top:4034;width:6572;height:2" coordorigin="969,4034" coordsize="6572,0" path="m969,4034l7541,4034e" filled="f" stroked="t" strokeweight="1.193264pt" strokecolor="#444444">
                <v:path arrowok="t"/>
              </v:shape>
            </v:group>
            <v:group style="position:absolute;left:3174;top:4036;width:601;height:2" coordorigin="3174,4036" coordsize="601,2">
              <v:shape style="position:absolute;left:3174;top:4036;width:601;height:2" coordorigin="3174,4036" coordsize="601,0" path="m3174,4036l3775,4036e" filled="f" stroked="t" strokeweight=".954611pt" strokecolor="#444444">
                <v:path arrowok="t"/>
              </v:shape>
            </v:group>
            <v:group style="position:absolute;left:4463;top:4029;width:1141;height:2" coordorigin="4463,4029" coordsize="1141,2">
              <v:shape style="position:absolute;left:4463;top:4029;width:1141;height:2" coordorigin="4463,4029" coordsize="1141,0" path="m4463,4029l5604,4029e" filled="f" stroked="t" strokeweight=".954611pt" strokecolor="#232323">
                <v:path arrowok="t"/>
              </v:shape>
            </v:group>
            <v:group style="position:absolute;left:6811;top:4043;width:4678;height:2" coordorigin="6811,4043" coordsize="4678,2">
              <v:shape style="position:absolute;left:6811;top:4043;width:4678;height:2" coordorigin="6811,4043" coordsize="4678,0" path="m6811,4043l11489,4043e" filled="f" stroked="t" strokeweight=".954611pt" strokecolor="#4B4B4B">
                <v:path arrowok="t"/>
              </v:shape>
            </v:group>
            <v:group style="position:absolute;left:315;top:4311;width:11174;height:2" coordorigin="315,4311" coordsize="11174,2">
              <v:shape style="position:absolute;left:315;top:4311;width:11174;height:2" coordorigin="315,4311" coordsize="11174,0" path="m315,4311l11489,4311e" filled="f" stroked="t" strokeweight=".954611pt" strokecolor="#484848">
                <v:path arrowok="t"/>
              </v:shape>
            </v:group>
            <v:group style="position:absolute;left:2258;top:4022;width:2;height:316" coordorigin="2258,4022" coordsize="2,316">
              <v:shape style="position:absolute;left:2258;top:4022;width:2;height:316" coordorigin="2258,4022" coordsize="0,316" path="m2258,4338l2258,4022e" filled="f" stroked="t" strokeweight=".954611pt" strokecolor="#444444">
                <v:path arrowok="t"/>
              </v:shape>
            </v:group>
            <v:group style="position:absolute;left:7599;top:4319;width:2687;height:2" coordorigin="7599,4319" coordsize="2687,2">
              <v:shape style="position:absolute;left:7599;top:4319;width:2687;height:2" coordorigin="7599,4319" coordsize="2687,0" path="m7599,4319l10286,4319e" filled="f" stroked="t" strokeweight=".954611pt" strokecolor="#4B4B4B">
                <v:path arrowok="t"/>
              </v:shape>
            </v:group>
            <v:group style="position:absolute;left:2260;top:4261;width:2;height:733" coordorigin="2260,4261" coordsize="2,733">
              <v:shape style="position:absolute;left:2260;top:4261;width:2;height:733" coordorigin="2260,4261" coordsize="0,733" path="m2260,4994l2260,4261e" filled="f" stroked="t" strokeweight=".477306pt" strokecolor="#282828">
                <v:path arrowok="t"/>
              </v:shape>
            </v:group>
            <v:group style="position:absolute;left:2253;top:4527;width:5847;height:2" coordorigin="2253,4527" coordsize="5847,2">
              <v:shape style="position:absolute;left:2253;top:4527;width:5847;height:2" coordorigin="2253,4527" coordsize="5847,0" path="m2253,4527l8100,4527e" filled="f" stroked="t" strokeweight=".954611pt" strokecolor="#444444">
                <v:path arrowok="t"/>
              </v:shape>
            </v:group>
            <v:group style="position:absolute;left:8043;top:4529;width:821;height:2" coordorigin="8043,4529" coordsize="821,2">
              <v:shape style="position:absolute;left:8043;top:4529;width:821;height:2" coordorigin="8043,4529" coordsize="821,0" path="m8043,4529l8864,4529e" filled="f" stroked="t" strokeweight=".477306pt" strokecolor="#1C1C1C">
                <v:path arrowok="t"/>
              </v:shape>
            </v:group>
            <v:group style="position:absolute;left:8806;top:4529;width:2682;height:2" coordorigin="8806,4529" coordsize="2682,2">
              <v:shape style="position:absolute;left:8806;top:4529;width:2682;height:2" coordorigin="8806,4529" coordsize="2682,0" path="m8806,4529l11489,4529e" filled="f" stroked="t" strokeweight=".954611pt" strokecolor="#4F4F4F">
                <v:path arrowok="t"/>
              </v:shape>
            </v:group>
            <v:group style="position:absolute;left:4814;top:4520;width:2;height:254" coordorigin="4814,4520" coordsize="2,254">
              <v:shape style="position:absolute;left:4814;top:4520;width:2;height:254" coordorigin="4814,4520" coordsize="0,254" path="m4814,4773l4814,4520e" filled="f" stroked="t" strokeweight="1.431917pt" strokecolor="#3B3B3B">
                <v:path arrowok="t"/>
              </v:shape>
            </v:group>
            <v:group style="position:absolute;left:7694;top:4520;width:2;height:335" coordorigin="7694,4520" coordsize="2,335">
              <v:shape style="position:absolute;left:7694;top:4520;width:2;height:335" coordorigin="7694,4520" coordsize="0,335" path="m7694,4855l7694,4520e" filled="f" stroked="t" strokeweight=".954611pt" strokecolor="#4B4B4B">
                <v:path arrowok="t"/>
              </v:shape>
            </v:group>
            <v:group style="position:absolute;left:4792;top:4965;width:1866;height:2" coordorigin="4792,4965" coordsize="1866,2">
              <v:shape style="position:absolute;left:4792;top:4965;width:1866;height:2" coordorigin="4792,4965" coordsize="1866,0" path="m4792,4965l6658,4965e" filled="f" stroked="t" strokeweight=".238653pt" strokecolor="#3B3B3B">
                <v:path arrowok="t"/>
              </v:shape>
            </v:group>
            <v:group style="position:absolute;left:4804;top:4716;width:2;height:1872" coordorigin="4804,4716" coordsize="2,1872">
              <v:shape style="position:absolute;left:4804;top:4716;width:2;height:1872" coordorigin="4804,4716" coordsize="0,1872" path="m4804,6588l4804,4716e" filled="f" stroked="t" strokeweight=".954611pt" strokecolor="#3F3F3F">
                <v:path arrowok="t"/>
              </v:shape>
            </v:group>
            <v:group style="position:absolute;left:6658;top:4965;width:611;height:2" coordorigin="6658,4965" coordsize="611,2">
              <v:shape style="position:absolute;left:6658;top:4965;width:611;height:2" coordorigin="6658,4965" coordsize="611,0" path="m6658,4965l7269,4965e" filled="f" stroked="t" strokeweight=".238653pt" strokecolor="#000000">
                <v:path arrowok="t"/>
              </v:shape>
            </v:group>
            <v:group style="position:absolute;left:7269;top:4965;width:802;height:2" coordorigin="7269,4965" coordsize="802,2">
              <v:shape style="position:absolute;left:7269;top:4965;width:802;height:2" coordorigin="7269,4965" coordsize="802,0" path="m7269,4965l8071,4965e" filled="f" stroked="t" strokeweight=".238653pt" strokecolor="#1F1F1F">
                <v:path arrowok="t"/>
              </v:shape>
            </v:group>
            <v:group style="position:absolute;left:7694;top:4716;width:2;height:282" coordorigin="7694,4716" coordsize="2,282">
              <v:shape style="position:absolute;left:7694;top:4716;width:2;height:282" coordorigin="7694,4716" coordsize="0,282" path="m7694,4998l7694,4716e" filled="f" stroked="t" strokeweight=".715958pt" strokecolor="#343434">
                <v:path arrowok="t"/>
              </v:shape>
            </v:group>
            <v:group style="position:absolute;left:8071;top:4965;width:2186;height:2" coordorigin="8071,4965" coordsize="2186,2">
              <v:shape style="position:absolute;left:8071;top:4965;width:2186;height:2" coordorigin="8071,4965" coordsize="2186,0" path="m8071,4965l10257,4965e" filled="f" stroked="t" strokeweight=".238653pt" strokecolor="#000000">
                <v:path arrowok="t"/>
              </v:shape>
            </v:group>
            <v:group style="position:absolute;left:10257;top:4965;width:1227;height:2" coordorigin="10257,4965" coordsize="1227,2">
              <v:shape style="position:absolute;left:10257;top:4965;width:1227;height:2" coordorigin="10257,4965" coordsize="1227,0" path="m10257,4965l11484,4965e" filled="f" stroked="t" strokeweight=".238653pt" strokecolor="#3B3B3B">
                <v:path arrowok="t"/>
              </v:shape>
            </v:group>
            <v:group style="position:absolute;left:2262;top:4936;width:2;height:340" coordorigin="2262,4936" coordsize="2,340">
              <v:shape style="position:absolute;left:2262;top:4936;width:2;height:340" coordorigin="2262,4936" coordsize="0,340" path="m2262,5276l2262,4936e" filled="f" stroked="t" strokeweight=".715958pt" strokecolor="#3B3B3B">
                <v:path arrowok="t"/>
              </v:shape>
            </v:group>
            <v:group style="position:absolute;left:4797;top:5257;width:6697;height:2" coordorigin="4797,5257" coordsize="6697,2">
              <v:shape style="position:absolute;left:4797;top:5257;width:6697;height:2" coordorigin="4797,5257" coordsize="6697,0" path="m4797,5257l11494,5257e" filled="f" stroked="t" strokeweight=".954611pt" strokecolor="#4F4F4F">
                <v:path arrowok="t"/>
              </v:shape>
            </v:group>
            <v:group style="position:absolute;left:8806;top:5259;width:224;height:2" coordorigin="8806,5259" coordsize="224,2">
              <v:shape style="position:absolute;left:8806;top:5259;width:224;height:2" coordorigin="8806,5259" coordsize="224,0" path="m8806,5259l9031,5259e" filled="f" stroked="t" strokeweight=".715958pt" strokecolor="#3F3F3F">
                <v:path arrowok="t"/>
              </v:shape>
            </v:group>
            <v:group style="position:absolute;left:4797;top:5499;width:4639;height:2" coordorigin="4797,5499" coordsize="4639,2">
              <v:shape style="position:absolute;left:4797;top:5499;width:4639;height:2" coordorigin="4797,5499" coordsize="4639,0" path="m4797,5499l9436,5499e" filled="f" stroked="t" strokeweight=".954611pt" strokecolor="#4B4B4B">
                <v:path arrowok="t"/>
              </v:shape>
            </v:group>
            <v:group style="position:absolute;left:9169;top:5503;width:277;height:2" coordorigin="9169,5503" coordsize="277,2">
              <v:shape style="position:absolute;left:9169;top:5503;width:277;height:2" coordorigin="9169,5503" coordsize="277,0" path="m9169,5503l9446,5503e" filled="f" stroked="t" strokeweight="1.193264pt" strokecolor="#676767">
                <v:path arrowok="t"/>
              </v:shape>
            </v:group>
            <v:group style="position:absolute;left:9389;top:5501;width:453;height:2" coordorigin="9389,5501" coordsize="453,2">
              <v:shape style="position:absolute;left:9389;top:5501;width:453;height:2" coordorigin="9389,5501" coordsize="453,0" path="m9389,5501l9842,5501e" filled="f" stroked="t" strokeweight=".477306pt" strokecolor="#282828">
                <v:path arrowok="t"/>
              </v:shape>
            </v:group>
            <v:group style="position:absolute;left:9785;top:5496;width:501;height:2" coordorigin="9785,5496" coordsize="501,2">
              <v:shape style="position:absolute;left:9785;top:5496;width:501;height:2" coordorigin="9785,5496" coordsize="501,0" path="m9785,5496l10286,5496e" filled="f" stroked="t" strokeweight=".715958pt" strokecolor="#484848">
                <v:path arrowok="t"/>
              </v:shape>
            </v:group>
            <v:group style="position:absolute;left:10052;top:5501;width:1441;height:2" coordorigin="10052,5501" coordsize="1441,2">
              <v:shape style="position:absolute;left:10052;top:5501;width:1441;height:2" coordorigin="10052,5501" coordsize="1441,0" path="m10052,5501l11494,5501e" filled="f" stroked="t" strokeweight=".954611pt" strokecolor="#5B5B5B">
                <v:path arrowok="t"/>
              </v:shape>
            </v:group>
            <v:group style="position:absolute;left:325;top:5458;width:2;height:302" coordorigin="325,5458" coordsize="2,302">
              <v:shape style="position:absolute;left:325;top:5458;width:2;height:302" coordorigin="325,5458" coordsize="0,302" path="m325,5760l325,5458e" filled="f" stroked="t" strokeweight=".477306pt" strokecolor="#2F2F2F">
                <v:path arrowok="t"/>
              </v:shape>
            </v:group>
            <v:group style="position:absolute;left:2260;top:5147;width:2;height:1245" coordorigin="2260,5147" coordsize="2,1245">
              <v:shape style="position:absolute;left:2260;top:5147;width:2;height:1245" coordorigin="2260,5147" coordsize="0,1245" path="m2260,6392l2260,5147e" filled="f" stroked="t" strokeweight=".954611pt" strokecolor="#545454">
                <v:path arrowok="t"/>
              </v:shape>
            </v:group>
            <v:group style="position:absolute;left:2248;top:5709;width:282;height:2" coordorigin="2248,5709" coordsize="282,2">
              <v:shape style="position:absolute;left:2248;top:5709;width:282;height:2" coordorigin="2248,5709" coordsize="282,0" path="m2248,5709l2530,5709e" filled="f" stroked="t" strokeweight=".477306pt" strokecolor="#232323">
                <v:path arrowok="t"/>
              </v:shape>
            </v:group>
            <v:group style="position:absolute;left:2472;top:5712;width:7914;height:2" coordorigin="2472,5712" coordsize="7914,2">
              <v:shape style="position:absolute;left:2472;top:5712;width:7914;height:2" coordorigin="2472,5712" coordsize="7914,0" path="m2472,5712l10386,5712e" filled="f" stroked="t" strokeweight=".954611pt" strokecolor="#4B4B4B">
                <v:path arrowok="t"/>
              </v:shape>
            </v:group>
            <v:group style="position:absolute;left:10229;top:5717;width:1260;height:2" coordorigin="10229,5717" coordsize="1260,2">
              <v:shape style="position:absolute;left:10229;top:5717;width:1260;height:2" coordorigin="10229,5717" coordsize="1260,0" path="m10229,5717l11489,5717e" filled="f" stroked="t" strokeweight=".477306pt" strokecolor="#343434">
                <v:path arrowok="t"/>
              </v:shape>
            </v:group>
            <v:group style="position:absolute;left:320;top:5944;width:8544;height:2" coordorigin="320,5944" coordsize="8544,2">
              <v:shape style="position:absolute;left:320;top:5944;width:8544;height:2" coordorigin="320,5944" coordsize="8544,0" path="m320,5944l8864,5944e" filled="f" stroked="t" strokeweight=".954611pt" strokecolor="#484848">
                <v:path arrowok="t"/>
              </v:shape>
            </v:group>
            <v:group style="position:absolute;left:3107;top:5942;width:492;height:2" coordorigin="3107,5942" coordsize="492,2">
              <v:shape style="position:absolute;left:3107;top:5942;width:492;height:2" coordorigin="3107,5942" coordsize="492,0" path="m3107,5942l3599,5942e" filled="f" stroked="t" strokeweight=".954611pt" strokecolor="#484848">
                <v:path arrowok="t"/>
              </v:shape>
            </v:group>
            <v:group style="position:absolute;left:8806;top:5946;width:2682;height:2" coordorigin="8806,5946" coordsize="2682,2">
              <v:shape style="position:absolute;left:8806;top:5946;width:2682;height:2" coordorigin="8806,5946" coordsize="2682,0" path="m8806,5946l11489,5946e" filled="f" stroked="t" strokeweight=".715958pt" strokecolor="#4B4B4B">
                <v:path arrowok="t"/>
              </v:shape>
            </v:group>
            <v:group style="position:absolute;left:7699;top:5937;width:2;height:651" coordorigin="7699,5937" coordsize="2,651">
              <v:shape style="position:absolute;left:7699;top:5937;width:2;height:651" coordorigin="7699,5937" coordsize="0,651" path="m7699,6588l7699,5937e" filled="f" stroked="t" strokeweight=".954611pt" strokecolor="#444444">
                <v:path arrowok="t"/>
              </v:shape>
            </v:group>
            <v:group style="position:absolute;left:2253;top:6365;width:1513;height:2" coordorigin="2253,6365" coordsize="1513,2">
              <v:shape style="position:absolute;left:2253;top:6365;width:1513;height:2" coordorigin="2253,6365" coordsize="1513,0" path="m2253,6365l3766,6365e" filled="f" stroked="t" strokeweight=".954611pt" strokecolor="#444444">
                <v:path arrowok="t"/>
              </v:shape>
            </v:group>
            <v:group style="position:absolute;left:3709;top:6368;width:263;height:2" coordorigin="3709,6368" coordsize="263,2">
              <v:shape style="position:absolute;left:3709;top:6368;width:263;height:2" coordorigin="3709,6368" coordsize="263,0" path="m3709,6368l3971,6368e" filled="f" stroked="t" strokeweight=".477306pt" strokecolor="#131313">
                <v:path arrowok="t"/>
              </v:shape>
            </v:group>
            <v:group style="position:absolute;left:3914;top:6368;width:5417;height:2" coordorigin="3914,6368" coordsize="5417,2">
              <v:shape style="position:absolute;left:3914;top:6368;width:5417;height:2" coordorigin="3914,6368" coordsize="5417,0" path="m3914,6368l9331,6368e" filled="f" stroked="t" strokeweight=".954611pt" strokecolor="#4B4B4B">
                <v:path arrowok="t"/>
              </v:shape>
            </v:group>
            <v:group style="position:absolute;left:9274;top:6372;width:568;height:2" coordorigin="9274,6372" coordsize="568,2">
              <v:shape style="position:absolute;left:9274;top:6372;width:568;height:2" coordorigin="9274,6372" coordsize="568,0" path="m9274,6372l9842,6372e" filled="f" stroked="t" strokeweight=".477306pt" strokecolor="#1F1F1F">
                <v:path arrowok="t"/>
              </v:shape>
            </v:group>
            <v:group style="position:absolute;left:9785;top:6370;width:1704;height:2" coordorigin="9785,6370" coordsize="1704,2">
              <v:shape style="position:absolute;left:9785;top:6370;width:1704;height:2" coordorigin="9785,6370" coordsize="1704,0" path="m9785,6370l11489,6370e" filled="f" stroked="t" strokeweight=".954611pt" strokecolor="#575757">
                <v:path arrowok="t"/>
              </v:shape>
            </v:group>
            <v:group style="position:absolute;left:11484;top:6171;width:2;height:230" coordorigin="11484,6171" coordsize="2,230">
              <v:shape style="position:absolute;left:11484;top:6171;width:2;height:230" coordorigin="11484,6171" coordsize="0,230" path="m11484,6401l11484,6171e" filled="f" stroked="t" strokeweight=".477306pt" strokecolor="#343434">
                <v:path arrowok="t"/>
              </v:shape>
            </v:group>
            <v:group style="position:absolute;left:2260;top:6301;width:2;height:335" coordorigin="2260,6301" coordsize="2,335">
              <v:shape style="position:absolute;left:2260;top:6301;width:2;height:335" coordorigin="2260,6301" coordsize="0,335" path="m2260,6636l2260,6301e" filled="f" stroked="t" strokeweight=".715958pt" strokecolor="#3F3F3F">
                <v:path arrowok="t"/>
              </v:shape>
            </v:group>
            <v:group style="position:absolute;left:2253;top:6583;width:4659;height:2" coordorigin="2253,6583" coordsize="4659,2">
              <v:shape style="position:absolute;left:2253;top:6583;width:4659;height:2" coordorigin="2253,6583" coordsize="4659,0" path="m2253,6583l6911,6583e" filled="f" stroked="t" strokeweight=".954611pt" strokecolor="#4B4B4B">
                <v:path arrowok="t"/>
              </v:shape>
            </v:group>
            <v:group style="position:absolute;left:6821;top:6583;width:477;height:2" coordorigin="6821,6583" coordsize="477,2">
              <v:shape style="position:absolute;left:6821;top:6583;width:477;height:2" coordorigin="6821,6583" coordsize="477,0" path="m6821,6583l7298,6583e" filled="f" stroked="t" strokeweight=".477306pt" strokecolor="#232323">
                <v:path arrowok="t"/>
              </v:shape>
            </v:group>
            <v:group style="position:absolute;left:7241;top:6583;width:482;height:2" coordorigin="7241,6583" coordsize="482,2">
              <v:shape style="position:absolute;left:7241;top:6583;width:482;height:2" coordorigin="7241,6583" coordsize="482,0" path="m7241,6583l7723,6583e" filled="f" stroked="t" strokeweight=".477306pt" strokecolor="#0F0F0F">
                <v:path arrowok="t"/>
              </v:shape>
            </v:group>
            <v:group style="position:absolute;left:7646;top:6585;width:2892;height:2" coordorigin="7646,6585" coordsize="2892,2">
              <v:shape style="position:absolute;left:7646;top:6585;width:2892;height:2" coordorigin="7646,6585" coordsize="2892,0" path="m7646,6585l10539,6585e" filled="f" stroked="t" strokeweight=".954611pt" strokecolor="#4B4B4B">
                <v:path arrowok="t"/>
              </v:shape>
            </v:group>
            <v:group style="position:absolute;left:10229;top:6585;width:1270;height:2" coordorigin="10229,6585" coordsize="1270,2">
              <v:shape style="position:absolute;left:10229;top:6585;width:1270;height:2" coordorigin="10229,6585" coordsize="1270,0" path="m10229,6585l11498,6585e" filled="f" stroked="t" strokeweight=".477306pt" strokecolor="#343434">
                <v:path arrowok="t"/>
              </v:shape>
            </v:group>
            <v:group style="position:absolute;left:315;top:6794;width:5374;height:2" coordorigin="315,6794" coordsize="5374,2">
              <v:shape style="position:absolute;left:315;top:6794;width:5374;height:2" coordorigin="315,6794" coordsize="5374,0" path="m315,6794l5689,6794e" filled="f" stroked="t" strokeweight=".954611pt" strokecolor="#484848">
                <v:path arrowok="t"/>
              </v:shape>
            </v:group>
            <v:group style="position:absolute;left:5546;top:6803;width:573;height:2" coordorigin="5546,6803" coordsize="573,2">
              <v:shape style="position:absolute;left:5546;top:6803;width:573;height:2" coordorigin="5546,6803" coordsize="573,0" path="m5546,6803l6119,6803e" filled="f" stroked="t" strokeweight=".715958pt" strokecolor="#3B3B3B">
                <v:path arrowok="t"/>
              </v:shape>
            </v:group>
            <v:group style="position:absolute;left:6062;top:6799;width:625;height:2" coordorigin="6062,6799" coordsize="625,2">
              <v:shape style="position:absolute;left:6062;top:6799;width:625;height:2" coordorigin="6062,6799" coordsize="625,0" path="m6062,6799l6687,6799e" filled="f" stroked="t" strokeweight=".477306pt" strokecolor="#181818">
                <v:path arrowok="t"/>
              </v:shape>
            </v:group>
            <v:group style="position:absolute;left:6630;top:6801;width:4869;height:2" coordorigin="6630,6801" coordsize="4869,2">
              <v:shape style="position:absolute;left:6630;top:6801;width:4869;height:2" coordorigin="6630,6801" coordsize="4869,0" path="m6630,6801l11498,6801e" filled="f" stroked="t" strokeweight=".954611pt" strokecolor="#4F4F4F">
                <v:path arrowok="t"/>
              </v:shape>
            </v:group>
            <v:group style="position:absolute;left:2265;top:6712;width:2;height:9240" coordorigin="2265,6712" coordsize="2,9240">
              <v:shape style="position:absolute;left:2265;top:6712;width:2;height:9240" coordorigin="2265,6712" coordsize="0,9240" path="m2265,15953l2265,6712e" filled="f" stroked="t" strokeweight=".715958pt" strokecolor="#444444">
                <v:path arrowok="t"/>
              </v:shape>
            </v:group>
            <v:group style="position:absolute;left:325;top:7225;width:9546;height:2" coordorigin="325,7225" coordsize="9546,2">
              <v:shape style="position:absolute;left:325;top:7225;width:9546;height:2" coordorigin="325,7225" coordsize="9546,0" path="m325,7225l9871,7225e" filled="f" stroked="t" strokeweight=".954611pt" strokecolor="#4B4B4B">
                <v:path arrowok="t"/>
              </v:shape>
            </v:group>
            <v:group style="position:absolute;left:9785;top:7225;width:501;height:2" coordorigin="9785,7225" coordsize="501,2">
              <v:shape style="position:absolute;left:9785;top:7225;width:501;height:2" coordorigin="9785,7225" coordsize="501,0" path="m9785,7225l10286,7225e" filled="f" stroked="t" strokeweight=".477306pt" strokecolor="#343434">
                <v:path arrowok="t"/>
              </v:shape>
            </v:group>
            <v:group style="position:absolute;left:10229;top:7225;width:1274;height:2" coordorigin="10229,7225" coordsize="1274,2">
              <v:shape style="position:absolute;left:10229;top:7225;width:1274;height:2" coordorigin="10229,7225" coordsize="1274,0" path="m10229,7225l11503,7225e" filled="f" stroked="t" strokeweight=".954611pt" strokecolor="#5B5B5B">
                <v:path arrowok="t"/>
              </v:shape>
            </v:group>
            <v:group style="position:absolute;left:4811;top:7220;width:2;height:670" coordorigin="4811,7220" coordsize="2,670">
              <v:shape style="position:absolute;left:4811;top:7220;width:2;height:670" coordorigin="4811,7220" coordsize="0,670" path="m4811,7890l4811,7220e" filled="f" stroked="t" strokeweight=".954611pt" strokecolor="#444444">
                <v:path arrowok="t"/>
              </v:shape>
            </v:group>
            <v:group style="position:absolute;left:4802;top:7450;width:3413;height:2" coordorigin="4802,7450" coordsize="3413,2">
              <v:shape style="position:absolute;left:4802;top:7450;width:3413;height:2" coordorigin="4802,7450" coordsize="3413,0" path="m4802,7450l8214,7450e" filled="f" stroked="t" strokeweight=".954611pt" strokecolor="#4B4B4B">
                <v:path arrowok="t"/>
              </v:shape>
            </v:group>
            <v:group style="position:absolute;left:7656;top:7450;width:558;height:2" coordorigin="7656,7450" coordsize="558,2">
              <v:shape style="position:absolute;left:7656;top:7450;width:558;height:2" coordorigin="7656,7450" coordsize="558,0" path="m7656,7450l8214,7450e" filled="f" stroked="t" strokeweight=".954611pt" strokecolor="#606060">
                <v:path arrowok="t"/>
              </v:shape>
            </v:group>
            <v:group style="position:absolute;left:8043;top:7450;width:821;height:2" coordorigin="8043,7450" coordsize="821,2">
              <v:shape style="position:absolute;left:8043;top:7450;width:821;height:2" coordorigin="8043,7450" coordsize="821,0" path="m8043,7450l8864,7450e" filled="f" stroked="t" strokeweight=".477306pt" strokecolor="#383838">
                <v:path arrowok="t"/>
              </v:shape>
            </v:group>
            <v:group style="position:absolute;left:8806;top:7447;width:2697;height:2" coordorigin="8806,7447" coordsize="2697,2">
              <v:shape style="position:absolute;left:8806;top:7447;width:2697;height:2" coordorigin="8806,7447" coordsize="2697,0" path="m8806,7447l11503,7447e" filled="f" stroked="t" strokeweight=".715958pt" strokecolor="#4F4F4F">
                <v:path arrowok="t"/>
              </v:shape>
            </v:group>
            <v:group style="position:absolute;left:4802;top:7668;width:6701;height:2" coordorigin="4802,7668" coordsize="6701,2">
              <v:shape style="position:absolute;left:4802;top:7668;width:6701;height:2" coordorigin="4802,7668" coordsize="6701,0" path="m4802,7668l11503,7668e" filled="f" stroked="t" strokeweight=".954611pt" strokecolor="#4B4B4B">
                <v:path arrowok="t"/>
              </v:shape>
            </v:group>
            <v:group style="position:absolute;left:325;top:7883;width:1293;height:2" coordorigin="325,7883" coordsize="1293,2">
              <v:shape style="position:absolute;left:325;top:7883;width:1293;height:2" coordorigin="325,7883" coordsize="1293,0" path="m325,7883l1618,7883e" filled="f" stroked="t" strokeweight=".954611pt" strokecolor="#4B4B4B">
                <v:path arrowok="t"/>
              </v:shape>
            </v:group>
            <v:group style="position:absolute;left:1561;top:7888;width:721;height:2" coordorigin="1561,7888" coordsize="721,2">
              <v:shape style="position:absolute;left:1561;top:7888;width:721;height:2" coordorigin="1561,7888" coordsize="721,0" path="m1561,7888l2282,7888e" filled="f" stroked="t" strokeweight="1.193264pt" strokecolor="#606060">
                <v:path arrowok="t"/>
              </v:shape>
            </v:group>
            <v:group style="position:absolute;left:2205;top:7885;width:325;height:2" coordorigin="2205,7885" coordsize="325,2">
              <v:shape style="position:absolute;left:2205;top:7885;width:325;height:2" coordorigin="2205,7885" coordsize="325,0" path="m2205,7885l2530,7885e" filled="f" stroked="t" strokeweight=".477306pt" strokecolor="#2B2B2B">
                <v:path arrowok="t"/>
              </v:shape>
            </v:group>
            <v:group style="position:absolute;left:2472;top:7883;width:2048;height:2" coordorigin="2472,7883" coordsize="2048,2">
              <v:shape style="position:absolute;left:2472;top:7883;width:2048;height:2" coordorigin="2472,7883" coordsize="2048,0" path="m2472,7883l4520,7883e" filled="f" stroked="t" strokeweight=".954611pt" strokecolor="#4B4B4B">
                <v:path arrowok="t"/>
              </v:shape>
            </v:group>
            <v:group style="position:absolute;left:4463;top:7885;width:377;height:2" coordorigin="4463,7885" coordsize="377,2">
              <v:shape style="position:absolute;left:4463;top:7885;width:377;height:2" coordorigin="4463,7885" coordsize="377,0" path="m4463,7885l4840,7885e" filled="f" stroked="t" strokeweight=".477306pt" strokecolor="#1C1C1C">
                <v:path arrowok="t"/>
              </v:shape>
            </v:group>
            <v:group style="position:absolute;left:4764;top:7885;width:2148;height:2" coordorigin="4764,7885" coordsize="2148,2">
              <v:shape style="position:absolute;left:4764;top:7885;width:2148;height:2" coordorigin="4764,7885" coordsize="2148,0" path="m4764,7885l6911,7885e" filled="f" stroked="t" strokeweight=".954611pt" strokecolor="#545454">
                <v:path arrowok="t"/>
              </v:shape>
            </v:group>
            <v:group style="position:absolute;left:6821;top:7885;width:893;height:2" coordorigin="6821,7885" coordsize="893,2">
              <v:shape style="position:absolute;left:6821;top:7885;width:893;height:2" coordorigin="6821,7885" coordsize="893,0" path="m6821,7885l7713,7885e" filled="f" stroked="t" strokeweight=".477306pt" strokecolor="#1F1F1F">
                <v:path arrowok="t"/>
              </v:shape>
            </v:group>
            <v:group style="position:absolute;left:7656;top:7888;width:2186;height:2" coordorigin="7656,7888" coordsize="2186,2">
              <v:shape style="position:absolute;left:7656;top:7888;width:2186;height:2" coordorigin="7656,7888" coordsize="2186,0" path="m7656,7888l9842,7888e" filled="f" stroked="t" strokeweight=".954611pt" strokecolor="#4F4F4F">
                <v:path arrowok="t"/>
              </v:shape>
            </v:group>
            <v:group style="position:absolute;left:9785;top:7885;width:501;height:2" coordorigin="9785,7885" coordsize="501,2">
              <v:shape style="position:absolute;left:9785;top:7885;width:501;height:2" coordorigin="9785,7885" coordsize="501,0" path="m9785,7885l10286,7885e" filled="f" stroked="t" strokeweight=".477306pt" strokecolor="#232323">
                <v:path arrowok="t"/>
              </v:shape>
            </v:group>
            <v:group style="position:absolute;left:10229;top:7885;width:1274;height:2" coordorigin="10229,7885" coordsize="1274,2">
              <v:shape style="position:absolute;left:10229;top:7885;width:1274;height:2" coordorigin="10229,7885" coordsize="1274,0" path="m10229,7885l11503,7885e" filled="f" stroked="t" strokeweight=".954611pt" strokecolor="#4B4B4B">
                <v:path arrowok="t"/>
              </v:shape>
            </v:group>
            <v:group style="position:absolute;left:329;top:8474;width:2;height:273" coordorigin="329,8474" coordsize="2,273">
              <v:shape style="position:absolute;left:329;top:8474;width:2;height:273" coordorigin="329,8474" coordsize="0,273" path="m329,8747l329,8474e" filled="f" stroked="t" strokeweight=".715958pt" strokecolor="#2F2F2F">
                <v:path arrowok="t"/>
              </v:shape>
            </v:group>
            <v:group style="position:absolute;left:320;top:8922;width:301;height:2" coordorigin="320,8922" coordsize="301,2">
              <v:shape style="position:absolute;left:320;top:8922;width:301;height:2" coordorigin="320,8922" coordsize="301,0" path="m320,8922l620,8922e" filled="f" stroked="t" strokeweight=".477306pt" strokecolor="#343434">
                <v:path arrowok="t"/>
              </v:shape>
            </v:group>
            <v:group style="position:absolute;left:506;top:8922;width:10992;height:2" coordorigin="506,8922" coordsize="10992,2">
              <v:shape style="position:absolute;left:506;top:8922;width:10992;height:2" coordorigin="506,8922" coordsize="10992,0" path="m506,8922l11498,8922e" filled="f" stroked="t" strokeweight=".954611pt" strokecolor="#4B4B4B">
                <v:path arrowok="t"/>
              </v:shape>
            </v:group>
            <v:group style="position:absolute;left:11496;top:8690;width:2;height:479" coordorigin="11496,8690" coordsize="2,479">
              <v:shape style="position:absolute;left:11496;top:8690;width:2;height:479" coordorigin="11496,8690" coordsize="0,479" path="m11496,9168l11496,8690e" filled="f" stroked="t" strokeweight=".477306pt" strokecolor="#3F3F3F">
                <v:path arrowok="t"/>
              </v:shape>
            </v:group>
            <v:group style="position:absolute;left:325;top:9769;width:7809;height:2" coordorigin="325,9769" coordsize="7809,2">
              <v:shape style="position:absolute;left:325;top:9769;width:7809;height:2" coordorigin="325,9769" coordsize="7809,0" path="m325,9769l8133,9769e" filled="f" stroked="t" strokeweight=".954611pt" strokecolor="#4B4B4B">
                <v:path arrowok="t"/>
              </v:shape>
            </v:group>
            <v:group style="position:absolute;left:8043;top:9767;width:988;height:2" coordorigin="8043,9767" coordsize="988,2">
              <v:shape style="position:absolute;left:8043;top:9767;width:988;height:2" coordorigin="8043,9767" coordsize="988,0" path="m8043,9767l9031,9767e" filled="f" stroked="t" strokeweight=".477306pt" strokecolor="#2B2B2B">
                <v:path arrowok="t"/>
              </v:shape>
            </v:group>
            <v:group style="position:absolute;left:8973;top:9767;width:1594;height:2" coordorigin="8973,9767" coordsize="1594,2">
              <v:shape style="position:absolute;left:8973;top:9767;width:1594;height:2" coordorigin="8973,9767" coordsize="1594,0" path="m8973,9767l10568,9767e" filled="f" stroked="t" strokeweight=".954611pt" strokecolor="#575757">
                <v:path arrowok="t"/>
              </v:shape>
            </v:group>
            <v:group style="position:absolute;left:10229;top:9767;width:1274;height:2" coordorigin="10229,9767" coordsize="1274,2">
              <v:shape style="position:absolute;left:10229;top:9767;width:1274;height:2" coordorigin="10229,9767" coordsize="1274,0" path="m10229,9767l11503,9767e" filled="f" stroked="t" strokeweight=".477306pt" strokecolor="#3B3B3B">
                <v:path arrowok="t"/>
              </v:shape>
            </v:group>
            <v:group style="position:absolute;left:11496;top:6794;width:2;height:9149" coordorigin="11496,6794" coordsize="2,9149">
              <v:shape style="position:absolute;left:11496;top:6794;width:2;height:9149" coordorigin="11496,6794" coordsize="0,9149" path="m11496,15943l11496,6794e" filled="f" stroked="t" strokeweight=".715958pt" strokecolor="#575757">
                <v:path arrowok="t"/>
              </v:shape>
            </v:group>
            <v:group style="position:absolute;left:325;top:10004;width:1231;height:2" coordorigin="325,10004" coordsize="1231,2">
              <v:shape style="position:absolute;left:325;top:10004;width:1231;height:2" coordorigin="325,10004" coordsize="1231,0" path="m325,10004l1556,10004e" filled="f" stroked="t" strokeweight=".715958pt" strokecolor="#383838">
                <v:path arrowok="t"/>
              </v:shape>
            </v:group>
            <v:group style="position:absolute;left:1327;top:10004;width:1904;height:2" coordorigin="1327,10004" coordsize="1904,2">
              <v:shape style="position:absolute;left:1327;top:10004;width:1904;height:2" coordorigin="1327,10004" coordsize="1904,0" path="m1327,10004l3231,10004e" filled="f" stroked="t" strokeweight=".954611pt" strokecolor="#4F4F4F">
                <v:path arrowok="t"/>
              </v:shape>
            </v:group>
            <v:group style="position:absolute;left:3174;top:10006;width:797;height:2" coordorigin="3174,10006" coordsize="797,2">
              <v:shape style="position:absolute;left:3174;top:10006;width:797;height:2" coordorigin="3174,10006" coordsize="797,0" path="m3174,10006l3971,10006e" filled="f" stroked="t" strokeweight=".477306pt" strokecolor="#181818">
                <v:path arrowok="t"/>
              </v:shape>
            </v:group>
            <v:group style="position:absolute;left:3914;top:10006;width:5532;height:2" coordorigin="3914,10006" coordsize="5532,2">
              <v:shape style="position:absolute;left:3914;top:10006;width:5532;height:2" coordorigin="3914,10006" coordsize="5532,0" path="m3914,10006l9446,10006e" filled="f" stroked="t" strokeweight=".954611pt" strokecolor="#4F4F4F">
                <v:path arrowok="t"/>
              </v:shape>
            </v:group>
            <v:group style="position:absolute;left:9389;top:10002;width:453;height:2" coordorigin="9389,10002" coordsize="453,2">
              <v:shape style="position:absolute;left:9389;top:10002;width:453;height:2" coordorigin="9389,10002" coordsize="453,0" path="m9389,10002l9842,10002e" filled="f" stroked="t" strokeweight=".477306pt" strokecolor="#232323">
                <v:path arrowok="t"/>
              </v:shape>
            </v:group>
            <v:group style="position:absolute;left:9785;top:9999;width:1718;height:2" coordorigin="9785,9999" coordsize="1718,2">
              <v:shape style="position:absolute;left:9785;top:9999;width:1718;height:2" coordorigin="9785,9999" coordsize="1718,0" path="m9785,9999l11503,9999e" filled="f" stroked="t" strokeweight=".954611pt" strokecolor="#575757">
                <v:path arrowok="t"/>
              </v:shape>
            </v:group>
            <v:group style="position:absolute;left:325;top:10241;width:1952;height:2" coordorigin="325,10241" coordsize="1952,2">
              <v:shape style="position:absolute;left:325;top:10241;width:1952;height:2" coordorigin="325,10241" coordsize="1952,0" path="m325,10241l2277,10241e" filled="f" stroked="t" strokeweight=".715958pt" strokecolor="#444444">
                <v:path arrowok="t"/>
              </v:shape>
            </v:group>
            <v:group style="position:absolute;left:2215;top:10241;width:315;height:2" coordorigin="2215,10241" coordsize="315,2">
              <v:shape style="position:absolute;left:2215;top:10241;width:315;height:2" coordorigin="2215,10241" coordsize="315,0" path="m2215,10241l2530,10241e" filled="f" stroked="t" strokeweight=".477306pt" strokecolor="#0F0F0F">
                <v:path arrowok="t"/>
              </v:shape>
            </v:group>
            <v:group style="position:absolute;left:2472;top:10239;width:2048;height:2" coordorigin="2472,10239" coordsize="2048,2">
              <v:shape style="position:absolute;left:2472;top:10239;width:2048;height:2" coordorigin="2472,10239" coordsize="2048,0" path="m2472,10239l4520,10239e" filled="f" stroked="t" strokeweight=".954611pt" strokecolor="#444444">
                <v:path arrowok="t"/>
              </v:shape>
            </v:group>
            <v:group style="position:absolute;left:4463;top:10241;width:1141;height:2" coordorigin="4463,10241" coordsize="1141,2">
              <v:shape style="position:absolute;left:4463;top:10241;width:1141;height:2" coordorigin="4463,10241" coordsize="1141,0" path="m4463,10241l5604,10241e" filled="f" stroked="t" strokeweight=".477306pt" strokecolor="#282828">
                <v:path arrowok="t"/>
              </v:shape>
            </v:group>
            <v:group style="position:absolute;left:5365;top:10241;width:5059;height:2" coordorigin="5365,10241" coordsize="5059,2">
              <v:shape style="position:absolute;left:5365;top:10241;width:5059;height:2" coordorigin="5365,10241" coordsize="5059,0" path="m5365,10241l10424,10241e" filled="f" stroked="t" strokeweight=".954611pt" strokecolor="#4F4F4F">
                <v:path arrowok="t"/>
              </v:shape>
            </v:group>
            <v:group style="position:absolute;left:10229;top:10236;width:1274;height:2" coordorigin="10229,10236" coordsize="1274,2">
              <v:shape style="position:absolute;left:10229;top:10236;width:1274;height:2" coordorigin="10229,10236" coordsize="1274,0" path="m10229,10236l11503,10236e" filled="f" stroked="t" strokeweight=".477306pt" strokecolor="#343434">
                <v:path arrowok="t"/>
              </v:shape>
            </v:group>
            <v:group style="position:absolute;left:1017;top:10667;width:1236;height:2" coordorigin="1017,10667" coordsize="1236,2">
              <v:shape style="position:absolute;left:1017;top:10667;width:1236;height:2" coordorigin="1017,10667" coordsize="1236,0" path="m1017,10667l2253,10667e" filled="f" stroked="t" strokeweight=".238653pt" strokecolor="#000000">
                <v:path arrowok="t"/>
              </v:shape>
            </v:group>
            <v:group style="position:absolute;left:2234;top:10667;width:2568;height:2" coordorigin="2234,10667" coordsize="2568,2">
              <v:shape style="position:absolute;left:2234;top:10667;width:2568;height:2" coordorigin="2234,10667" coordsize="2568,0" path="m2234,10667l4802,10667e" filled="f" stroked="t" strokeweight=".238653pt" strokecolor="#575757">
                <v:path arrowok="t"/>
              </v:shape>
            </v:group>
            <v:group style="position:absolute;left:4802;top:10667;width:6682;height:2" coordorigin="4802,10667" coordsize="6682,2">
              <v:shape style="position:absolute;left:4802;top:10667;width:6682;height:2" coordorigin="4802,10667" coordsize="6682,0" path="m4802,10667l11484,10667e" filled="f" stroked="t" strokeweight=".238653pt" strokecolor="#000000">
                <v:path arrowok="t"/>
              </v:shape>
            </v:group>
            <v:group style="position:absolute;left:329;top:10933;width:5408;height:2" coordorigin="329,10933" coordsize="5408,2">
              <v:shape style="position:absolute;left:329;top:10933;width:5408;height:2" coordorigin="329,10933" coordsize="5408,0" path="m329,10933l5737,10933e" filled="f" stroked="t" strokeweight=".954611pt" strokecolor="#484848">
                <v:path arrowok="t"/>
              </v:shape>
            </v:group>
            <v:group style="position:absolute;left:6062;top:10933;width:3384;height:2" coordorigin="6062,10933" coordsize="3384,2">
              <v:shape style="position:absolute;left:6062;top:10933;width:3384;height:2" coordorigin="6062,10933" coordsize="3384,0" path="m6062,10933l9446,10933e" filled="f" stroked="t" strokeweight=".954611pt" strokecolor="#4F4F4F">
                <v:path arrowok="t"/>
              </v:shape>
            </v:group>
            <v:group style="position:absolute;left:5546;top:10933;width:573;height:2" coordorigin="5546,10933" coordsize="573,2">
              <v:shape style="position:absolute;left:5546;top:10933;width:573;height:2" coordorigin="5546,10933" coordsize="573,0" path="m5546,10933l6119,10933e" filled="f" stroked="t" strokeweight=".715958pt" strokecolor="#2F2F2F">
                <v:path arrowok="t"/>
              </v:shape>
            </v:group>
            <v:group style="position:absolute;left:9169;top:10933;width:224;height:2" coordorigin="9169,10933" coordsize="224,2">
              <v:shape style="position:absolute;left:9169;top:10933;width:224;height:2" coordorigin="9169,10933" coordsize="224,0" path="m9169,10933l9393,10933e" filled="f" stroked="t" strokeweight="1.193264pt" strokecolor="#676767">
                <v:path arrowok="t"/>
              </v:shape>
            </v:group>
            <v:group style="position:absolute;left:9389;top:10930;width:453;height:2" coordorigin="9389,10930" coordsize="453,2">
              <v:shape style="position:absolute;left:9389;top:10930;width:453;height:2" coordorigin="9389,10930" coordsize="453,0" path="m9389,10930l9842,10930e" filled="f" stroked="t" strokeweight=".477306pt" strokecolor="#2F2F2F">
                <v:path arrowok="t"/>
              </v:shape>
            </v:group>
            <v:group style="position:absolute;left:9785;top:10928;width:1723;height:2" coordorigin="9785,10928" coordsize="1723,2">
              <v:shape style="position:absolute;left:9785;top:10928;width:1723;height:2" coordorigin="9785,10928" coordsize="1723,0" path="m9785,10928l11508,10928e" filled="f" stroked="t" strokeweight=".954611pt" strokecolor="#545454">
                <v:path arrowok="t"/>
              </v:shape>
            </v:group>
            <v:group style="position:absolute;left:329;top:11167;width:5880;height:2" coordorigin="329,11167" coordsize="5880,2">
              <v:shape style="position:absolute;left:329;top:11167;width:5880;height:2" coordorigin="329,11167" coordsize="5880,0" path="m329,11167l6210,11167e" filled="f" stroked="t" strokeweight=".954611pt" strokecolor="#4B4B4B">
                <v:path arrowok="t"/>
              </v:shape>
            </v:group>
            <v:group style="position:absolute;left:334;top:10902;width:2;height:737" coordorigin="334,10902" coordsize="2,737">
              <v:shape style="position:absolute;left:334;top:10902;width:2;height:737" coordorigin="334,10902" coordsize="0,737" path="m334,11639l334,10902e" filled="f" stroked="t" strokeweight=".477306pt" strokecolor="#2B2B2B">
                <v:path arrowok="t"/>
              </v:shape>
            </v:group>
            <v:group style="position:absolute;left:1021;top:10921;width:2;height:268" coordorigin="1021,10921" coordsize="2,268">
              <v:shape style="position:absolute;left:1021;top:10921;width:2;height:268" coordorigin="1021,10921" coordsize="0,268" path="m1021,11189l1021,10921e" filled="f" stroked="t" strokeweight=".477306pt" strokecolor="#1F1F1F">
                <v:path arrowok="t"/>
              </v:shape>
            </v:group>
            <v:group style="position:absolute;left:1601;top:10921;width:2;height:2806" coordorigin="1601,10921" coordsize="2,2806">
              <v:shape style="position:absolute;left:1601;top:10921;width:2;height:2806" coordorigin="1601,10921" coordsize="0,2806" path="m1601,13726l1601,10921e" filled="f" stroked="t" strokeweight=".954611pt" strokecolor="#3F3F3F">
                <v:path arrowok="t"/>
              </v:shape>
            </v:group>
            <v:group style="position:absolute;left:6062;top:11167;width:816;height:2" coordorigin="6062,11167" coordsize="816,2">
              <v:shape style="position:absolute;left:6062;top:11167;width:816;height:2" coordorigin="6062,11167" coordsize="816,0" path="m6062,11167l6878,11167e" filled="f" stroked="t" strokeweight=".715958pt" strokecolor="#383838">
                <v:path arrowok="t"/>
              </v:shape>
            </v:group>
            <v:group style="position:absolute;left:7274;top:10926;width:2;height:4912" coordorigin="7274,10926" coordsize="2,4912">
              <v:shape style="position:absolute;left:7274;top:10926;width:2;height:4912" coordorigin="7274,10926" coordsize="0,4912" path="m7274,15838l7274,10926e" filled="f" stroked="t" strokeweight=".477306pt" strokecolor="#545454">
                <v:path arrowok="t"/>
              </v:shape>
            </v:group>
            <v:group style="position:absolute;left:6382;top:11163;width:5126;height:2" coordorigin="6382,11163" coordsize="5126,2">
              <v:shape style="position:absolute;left:6382;top:11163;width:5126;height:2" coordorigin="6382,11163" coordsize="5126,0" path="m6382,11163l11508,11163e" filled="f" stroked="t" strokeweight=".954611pt" strokecolor="#4F4F4F">
                <v:path arrowok="t"/>
              </v:shape>
            </v:group>
            <v:group style="position:absolute;left:11501;top:10902;width:2;height:287" coordorigin="11501,10902" coordsize="2,287">
              <v:shape style="position:absolute;left:11501;top:10902;width:2;height:287" coordorigin="11501,10902" coordsize="0,287" path="m11501,11189l11501,10902e" filled="f" stroked="t" strokeweight=".477306pt" strokecolor="#3F3F3F">
                <v:path arrowok="t"/>
              </v:shape>
            </v:group>
            <v:group style="position:absolute;left:1024;top:11112;width:2;height:1762" coordorigin="1024,11112" coordsize="2,1762">
              <v:shape style="position:absolute;left:1024;top:11112;width:2;height:1762" coordorigin="1024,11112" coordsize="0,1762" path="m1024,12874l1024,11112e" filled="f" stroked="t" strokeweight=".954611pt" strokecolor="#4B4B4B">
                <v:path arrowok="t"/>
              </v:shape>
            </v:group>
            <v:group style="position:absolute;left:7277;top:11112;width:2;height:905" coordorigin="7277,11112" coordsize="2,905">
              <v:shape style="position:absolute;left:7277;top:11112;width:2;height:905" coordorigin="7277,11112" coordsize="0,905" path="m7277,12017l7277,11112e" filled="f" stroked="t" strokeweight=".954611pt" strokecolor="#5B5B5B">
                <v:path arrowok="t"/>
              </v:shape>
            </v:group>
            <v:group style="position:absolute;left:7279;top:11960;width:2;height:876" coordorigin="7279,11960" coordsize="2,876">
              <v:shape style="position:absolute;left:7279;top:11960;width:2;height:876" coordorigin="7279,11960" coordsize="0,876" path="m7279,12836l7279,11960e" filled="f" stroked="t" strokeweight=".477306pt" strokecolor="#2F2F2F">
                <v:path arrowok="t"/>
              </v:shape>
            </v:group>
            <v:group style="position:absolute;left:1024;top:12778;width:2;height:527" coordorigin="1024,12778" coordsize="2,527">
              <v:shape style="position:absolute;left:1024;top:12778;width:2;height:527" coordorigin="1024,12778" coordsize="0,527" path="m1024,13305l1024,12778e" filled="f" stroked="t" strokeweight=".477306pt" strokecolor="#343434">
                <v:path arrowok="t"/>
              </v:shape>
            </v:group>
            <v:group style="position:absolute;left:7279;top:12778;width:2;height:656" coordorigin="7279,12778" coordsize="2,656">
              <v:shape style="position:absolute;left:7279;top:12778;width:2;height:656" coordorigin="7279,12778" coordsize="0,656" path="m7279,13434l7279,12778e" filled="f" stroked="t" strokeweight=".954611pt" strokecolor="#5B5B5B">
                <v:path arrowok="t"/>
              </v:shape>
            </v:group>
            <v:group style="position:absolute;left:334;top:13085;width:2;height:479" coordorigin="334,13085" coordsize="2,479">
              <v:shape style="position:absolute;left:334;top:13085;width:2;height:479" coordorigin="334,13085" coordsize="0,479" path="m334,13564l334,13085e" filled="f" stroked="t" strokeweight=".477306pt" strokecolor="#1F1F1F">
                <v:path arrowok="t"/>
              </v:shape>
            </v:group>
            <v:group style="position:absolute;left:329;top:13250;width:1947;height:2" coordorigin="329,13250" coordsize="1947,2">
              <v:shape style="position:absolute;left:329;top:13250;width:1947;height:2" coordorigin="329,13250" coordsize="1947,0" path="m329,13250l2277,13250e" filled="f" stroked="t" strokeweight=".954611pt" strokecolor="#484848">
                <v:path arrowok="t"/>
              </v:shape>
            </v:group>
            <v:group style="position:absolute;left:2272;top:13085;width:2;height:642" coordorigin="2272,13085" coordsize="2,642">
              <v:shape style="position:absolute;left:2272;top:13085;width:2;height:642" coordorigin="2272,13085" coordsize="0,642" path="m2272,13726l2272,13085e" filled="f" stroked="t" strokeweight=".477306pt" strokecolor="#1C1C1C">
                <v:path arrowok="t"/>
              </v:shape>
            </v:group>
            <v:group style="position:absolute;left:7281;top:13372;width:2;height:192" coordorigin="7281,13372" coordsize="2,192">
              <v:shape style="position:absolute;left:7281;top:13372;width:2;height:192" coordorigin="7281,13372" coordsize="0,192" path="m7281,13564l7281,13372e" filled="f" stroked="t" strokeweight=".477306pt" strokecolor="#3B3B3B">
                <v:path arrowok="t"/>
              </v:shape>
            </v:group>
            <v:group style="position:absolute;left:7284;top:13506;width:2;height:220" coordorigin="7284,13506" coordsize="2,220">
              <v:shape style="position:absolute;left:7284;top:13506;width:2;height:220" coordorigin="7284,13506" coordsize="0,220" path="m7284,13726l7284,13506e" filled="f" stroked="t" strokeweight=".477306pt" strokecolor="#1C1C1C">
                <v:path arrowok="t"/>
              </v:shape>
            </v:group>
            <v:group style="position:absolute;left:1604;top:13669;width:2;height:321" coordorigin="1604,13669" coordsize="2,321">
              <v:shape style="position:absolute;left:1604;top:13669;width:2;height:321" coordorigin="1604,13669" coordsize="0,321" path="m1604,13990l1604,13669e" filled="f" stroked="t" strokeweight=".477306pt" strokecolor="#2B2B2B">
                <v:path arrowok="t"/>
              </v:shape>
            </v:group>
            <v:group style="position:absolute;left:2272;top:13669;width:2;height:321" coordorigin="2272,13669" coordsize="2,321">
              <v:shape style="position:absolute;left:2272;top:13669;width:2;height:321" coordorigin="2272,13669" coordsize="0,321" path="m2272,13990l2272,13669e" filled="f" stroked="t" strokeweight=".954611pt" strokecolor="#3F3F3F">
                <v:path arrowok="t"/>
              </v:shape>
            </v:group>
            <v:group style="position:absolute;left:7284;top:13669;width:2;height:321" coordorigin="7284,13669" coordsize="2,321">
              <v:shape style="position:absolute;left:7284;top:13669;width:2;height:321" coordorigin="7284,13669" coordsize="0,321" path="m7284,13990l7284,13669e" filled="f" stroked="t" strokeweight=".477306pt" strokecolor="#3B3B3B">
                <v:path arrowok="t"/>
              </v:shape>
            </v:group>
            <v:group style="position:absolute;left:1024;top:13228;width:2;height:1432" coordorigin="1024,13228" coordsize="2,1432">
              <v:shape style="position:absolute;left:1024;top:13228;width:2;height:1432" coordorigin="1024,13228" coordsize="0,1432" path="m1024,14660l1024,13228e" filled="f" stroked="t" strokeweight=".954611pt" strokecolor="#4F4F4F">
                <v:path arrowok="t"/>
              </v:shape>
            </v:group>
            <v:group style="position:absolute;left:1606;top:13932;width:2;height:2020" coordorigin="1606,13932" coordsize="2,2020">
              <v:shape style="position:absolute;left:1606;top:13932;width:2;height:2020" coordorigin="1606,13932" coordsize="0,2020" path="m1606,15953l1606,13932e" filled="f" stroked="t" strokeweight=".715958pt" strokecolor="#3B3B3B">
                <v:path arrowok="t"/>
              </v:shape>
            </v:group>
            <v:group style="position:absolute;left:7286;top:13889;width:2;height:1001" coordorigin="7286,13889" coordsize="2,1001">
              <v:shape style="position:absolute;left:7286;top:13889;width:2;height:1001" coordorigin="7286,13889" coordsize="0,1001" path="m7286,14890l7286,13889e" filled="f" stroked="t" strokeweight=".954611pt" strokecolor="#606060">
                <v:path arrowok="t"/>
              </v:shape>
            </v:group>
            <v:group style="position:absolute;left:1026;top:14603;width:2;height:479" coordorigin="1026,14603" coordsize="2,479">
              <v:shape style="position:absolute;left:1026;top:14603;width:2;height:479" coordorigin="1026,14603" coordsize="0,479" path="m1026,15081l1026,14603e" filled="f" stroked="t" strokeweight=".477306pt" strokecolor="#1C1C1C">
                <v:path arrowok="t"/>
              </v:shape>
            </v:group>
            <v:group style="position:absolute;left:11505;top:14603;width:2;height:211" coordorigin="11505,14603" coordsize="2,211">
              <v:shape style="position:absolute;left:11505;top:14603;width:2;height:211" coordorigin="11505,14603" coordsize="0,211" path="m11505,14813l11505,14603e" filled="f" stroked="t" strokeweight=".477306pt" strokecolor="#2B2B2B">
                <v:path arrowok="t"/>
              </v:shape>
            </v:group>
            <v:group style="position:absolute;left:2243;top:15053;width:749;height:2" coordorigin="2243,15053" coordsize="749,2">
              <v:shape style="position:absolute;left:2243;top:15053;width:749;height:2" coordorigin="2243,15053" coordsize="749,0" path="m2243,15053l2993,15053e" filled="f" stroked="t" strokeweight="2.863833pt" strokecolor="#5760A3">
                <v:path arrowok="t"/>
              </v:shape>
            </v:group>
            <v:group style="position:absolute;left:2993;top:14588;width:2;height:522" coordorigin="2993,14588" coordsize="2,522">
              <v:shape style="position:absolute;left:2993;top:14588;width:2;height:522" coordorigin="2993,14588" coordsize="0,522" path="m2993,15110l2993,14588e" filled="f" stroked="t" strokeweight="1.193264pt" strokecolor="#343887">
                <v:path arrowok="t"/>
              </v:shape>
            </v:group>
            <v:group style="position:absolute;left:2883;top:15076;width:706;height:2" coordorigin="2883,15076" coordsize="706,2">
              <v:shape style="position:absolute;left:2883;top:15076;width:706;height:2" coordorigin="2883,15076" coordsize="706,0" path="m2883,15076l3589,15076e" filled="f" stroked="t" strokeweight="1.909222pt" strokecolor="#4B5497">
                <v:path arrowok="t"/>
              </v:shape>
            </v:group>
            <v:group style="position:absolute;left:3437;top:14282;width:582;height:2" coordorigin="3437,14282" coordsize="582,2">
              <v:shape style="position:absolute;left:3437;top:14282;width:582;height:2" coordorigin="3437,14282" coordsize="582,0" path="m3437,14282l4019,14282e" filled="f" stroked="t" strokeweight=".954611pt" strokecolor="#4B57BC">
                <v:path arrowok="t"/>
              </v:shape>
            </v:group>
            <v:group style="position:absolute;left:3570;top:14272;width:2;height:512" coordorigin="3570,14272" coordsize="2,512">
              <v:shape style="position:absolute;left:3570;top:14272;width:2;height:512" coordorigin="3570,14272" coordsize="0,512" path="m3570,14784l3570,14272e" filled="f" stroked="t" strokeweight=".954611pt" strokecolor="#3844A3">
                <v:path arrowok="t"/>
              </v:shape>
            </v:group>
            <v:group style="position:absolute;left:3532;top:14732;width:2;height:388" coordorigin="3532,14732" coordsize="2,388">
              <v:shape style="position:absolute;left:3532;top:14732;width:2;height:388" coordorigin="3532,14732" coordsize="0,388" path="m3532,15120l3532,14732e" filled="f" stroked="t" strokeweight="1.193264pt" strokecolor="#23348C">
                <v:path arrowok="t"/>
              </v:shape>
            </v:group>
            <v:group style="position:absolute;left:3523;top:15053;width:468;height:2" coordorigin="3523,15053" coordsize="468,2">
              <v:shape style="position:absolute;left:3523;top:15053;width:468;height:2" coordorigin="3523,15053" coordsize="468,0" path="m3523,15053l3990,15053e" filled="f" stroked="t" strokeweight="1.909222pt" strokecolor="#484F9C">
                <v:path arrowok="t"/>
              </v:shape>
            </v:group>
            <v:group style="position:absolute;left:3943;top:14784;width:2;height:297" coordorigin="3943,14784" coordsize="2,297">
              <v:shape style="position:absolute;left:3943;top:14784;width:2;height:297" coordorigin="3943,14784" coordsize="0,297" path="m3943,15081l3943,14784e" filled="f" stroked="t" strokeweight="1.909222pt" strokecolor="#4F5B90">
                <v:path arrowok="t"/>
              </v:shape>
            </v:group>
            <v:group style="position:absolute;left:7284;top:14756;width:2;height:326" coordorigin="7284,14756" coordsize="2,326">
              <v:shape style="position:absolute;left:7284;top:14756;width:2;height:326" coordorigin="7284,14756" coordsize="0,326" path="m7284,15081l7284,14756e" filled="f" stroked="t" strokeweight=".715958pt" strokecolor="#484848">
                <v:path arrowok="t"/>
              </v:shape>
            </v:group>
            <v:group style="position:absolute;left:1026;top:15024;width:2;height:934" coordorigin="1026,15024" coordsize="2,934">
              <v:shape style="position:absolute;left:1026;top:15024;width:2;height:934" coordorigin="1026,15024" coordsize="0,934" path="m1026,15957l1026,15024e" filled="f" stroked="t" strokeweight=".715958pt" strokecolor="#444444">
                <v:path arrowok="t"/>
              </v:shape>
            </v:group>
            <v:group style="position:absolute;left:1441;top:15945;width:835;height:2" coordorigin="1441,15945" coordsize="835,2">
              <v:shape style="position:absolute;left:1441;top:15945;width:835;height:2" coordorigin="1441,15945" coordsize="835,0" path="m1441,15945l2277,15945e" filled="f" stroked="t" strokeweight=".715958pt" strokecolor="#4F4F4F">
                <v:path arrowok="t"/>
              </v:shape>
            </v:group>
            <v:group style="position:absolute;left:2272;top:15024;width:2;height:929" coordorigin="2272,15024" coordsize="2,929">
              <v:shape style="position:absolute;left:2272;top:15024;width:2;height:929" coordorigin="2272,15024" coordsize="0,929" path="m2272,15953l2272,15024e" filled="f" stroked="t" strokeweight=".715958pt" strokecolor="#3F3F3F">
                <v:path arrowok="t"/>
              </v:shape>
            </v:group>
            <v:group style="position:absolute;left:7288;top:15024;width:2;height:919" coordorigin="7288,15024" coordsize="2,919">
              <v:shape style="position:absolute;left:7288;top:15024;width:2;height:919" coordorigin="7288,15024" coordsize="0,919" path="m7288,15943l7288,15024e" filled="f" stroked="t" strokeweight=".715958pt" strokecolor="#5B5B5B">
                <v:path arrowok="t"/>
              </v:shape>
            </v:group>
            <v:group style="position:absolute;left:7231;top:15938;width:482;height:2" coordorigin="7231,15938" coordsize="482,2">
              <v:shape style="position:absolute;left:7231;top:15938;width:482;height:2" coordorigin="7231,15938" coordsize="482,0" path="m7231,15938l7713,15938e" filled="f" stroked="t" strokeweight=".477306pt" strokecolor="#444444">
                <v:path arrowok="t"/>
              </v:shape>
            </v:group>
            <v:group style="position:absolute;left:329;top:15941;width:11178;height:2" coordorigin="329,15941" coordsize="11178,2">
              <v:shape style="position:absolute;left:329;top:15941;width:11178;height:2" coordorigin="329,15941" coordsize="11178,0" path="m329,15941l11508,15941e" filled="f" stroked="t" strokeweight=".954611pt" strokecolor="#606060">
                <v:path arrowok="t"/>
              </v:shape>
            </v:group>
            <v:group style="position:absolute;left:9188;top:15938;width:654;height:2" coordorigin="9188,15938" coordsize="654,2">
              <v:shape style="position:absolute;left:9188;top:15938;width:654;height:2" coordorigin="9188,15938" coordsize="654,0" path="m9188,15938l9842,15938e" filled="f" stroked="t" strokeweight=".477306pt" strokecolor="#444848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</w:rPr>
        <w:t>1.Post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A2A2A"/>
          <w:spacing w:val="3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</w:rPr>
        <w:t>Gruplar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</w:rPr>
        <w:t>   </w:t>
      </w:r>
      <w:r>
        <w:rPr>
          <w:rFonts w:ascii="Arial" w:hAnsi="Arial" w:cs="Arial" w:eastAsia="Arial"/>
          <w:sz w:val="19"/>
          <w:szCs w:val="19"/>
          <w:color w:val="2A2A2A"/>
          <w:spacing w:val="3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69696B"/>
          <w:spacing w:val="6"/>
          <w:w w:val="114"/>
        </w:rPr>
        <w:t>m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29"/>
        </w:rPr>
        <w:t>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023" w:right="2557"/>
        <w:jc w:val="center"/>
        <w:rPr>
          <w:rFonts w:ascii="Arial" w:hAnsi="Arial" w:cs="Arial" w:eastAsia="Arial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5.625031pt;margin-top:9.258938pt;width:18.088001pt;height:68pt;mso-position-horizontal-relative:page;mso-position-vertical-relative:paragraph;z-index:-16943" type="#_x0000_t202" filled="f" stroked="f">
            <v:textbox inset="0,0,0,0">
              <w:txbxContent>
                <w:p>
                  <w:pPr>
                    <w:spacing w:before="0" w:after="0" w:line="1360" w:lineRule="exact"/>
                    <w:ind w:right="-244"/>
                    <w:jc w:val="left"/>
                    <w:rPr>
                      <w:rFonts w:ascii="Arial" w:hAnsi="Arial" w:cs="Arial" w:eastAsia="Arial"/>
                      <w:sz w:val="136"/>
                      <w:szCs w:val="136"/>
                    </w:rPr>
                  </w:pPr>
                  <w:rPr/>
                  <w:r>
                    <w:rPr>
                      <w:rFonts w:ascii="Arial" w:hAnsi="Arial" w:cs="Arial" w:eastAsia="Arial"/>
                      <w:sz w:val="136"/>
                      <w:szCs w:val="136"/>
                      <w:color w:val="1F2687"/>
                      <w:spacing w:val="0"/>
                      <w:w w:val="139"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136"/>
                      <w:szCs w:val="13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8"/>
          <w:szCs w:val="28"/>
          <w:color w:val="1F2687"/>
          <w:spacing w:val="0"/>
          <w:w w:val="140"/>
        </w:rPr>
        <w:t>\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7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Seyit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DEMİRALP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3" w:lineRule="exact"/>
        <w:ind w:left="176" w:right="-20"/>
        <w:jc w:val="left"/>
        <w:tabs>
          <w:tab w:pos="4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position w:val="-5"/>
        </w:rPr>
        <w:t>:I:</w:t>
      </w:r>
      <w:r>
        <w:rPr>
          <w:rFonts w:ascii="Arial" w:hAnsi="Arial" w:cs="Arial" w:eastAsia="Arial"/>
          <w:sz w:val="19"/>
          <w:szCs w:val="19"/>
          <w:color w:val="2A2A2A"/>
          <w:spacing w:val="-37"/>
          <w:w w:val="100"/>
          <w:position w:val="-5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765" w:lineRule="exact"/>
        <w:ind w:left="2078" w:right="1167"/>
        <w:jc w:val="center"/>
        <w:tabs>
          <w:tab w:pos="384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9.036407pt;margin-top:19.360939pt;width:21.608731pt;height:13pt;mso-position-horizontal-relative:page;mso-position-vertical-relative:paragraph;z-index:-16942" type="#_x0000_t202" filled="f" stroked="f">
            <v:textbox inset="0,0,0,0">
              <w:txbxContent>
                <w:p>
                  <w:pPr>
                    <w:spacing w:before="0" w:after="0" w:line="260" w:lineRule="exact"/>
                    <w:ind w:right="-79"/>
                    <w:jc w:val="left"/>
                    <w:rPr>
                      <w:rFonts w:ascii="Arial" w:hAnsi="Arial" w:cs="Arial" w:eastAsia="Arial"/>
                      <w:sz w:val="26"/>
                      <w:szCs w:val="26"/>
                    </w:rPr>
                  </w:pPr>
                  <w:rPr/>
                  <w:r>
                    <w:rPr>
                      <w:rFonts w:ascii="Arial" w:hAnsi="Arial" w:cs="Arial" w:eastAsia="Arial"/>
                      <w:sz w:val="26"/>
                      <w:szCs w:val="26"/>
                      <w:color w:val="2A2A2A"/>
                      <w:spacing w:val="0"/>
                      <w:w w:val="72"/>
                    </w:rPr>
                    <w:t>Amin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79"/>
          <w:szCs w:val="79"/>
          <w:color w:val="5966A8"/>
          <w:w w:val="71"/>
          <w:position w:val="1"/>
        </w:rPr>
        <w:t>-</w:t>
      </w:r>
      <w:r>
        <w:rPr>
          <w:rFonts w:ascii="Arial" w:hAnsi="Arial" w:cs="Arial" w:eastAsia="Arial"/>
          <w:sz w:val="79"/>
          <w:szCs w:val="79"/>
          <w:color w:val="5966A8"/>
          <w:spacing w:val="-158"/>
          <w:w w:val="100"/>
          <w:position w:val="1"/>
        </w:rPr>
        <w:t> </w:t>
      </w:r>
      <w:r>
        <w:rPr>
          <w:rFonts w:ascii="Arial" w:hAnsi="Arial" w:cs="Arial" w:eastAsia="Arial"/>
          <w:sz w:val="79"/>
          <w:szCs w:val="79"/>
          <w:color w:val="69696B"/>
          <w:spacing w:val="-155"/>
          <w:w w:val="33"/>
          <w:position w:val="1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69696B"/>
          <w:spacing w:val="-113"/>
          <w:w w:val="83"/>
          <w:b/>
          <w:bCs/>
          <w:position w:val="38"/>
        </w:rPr>
        <w:t>A</w:t>
      </w:r>
      <w:r>
        <w:rPr>
          <w:rFonts w:ascii="Arial" w:hAnsi="Arial" w:cs="Arial" w:eastAsia="Arial"/>
          <w:sz w:val="79"/>
          <w:szCs w:val="79"/>
          <w:color w:val="69696B"/>
          <w:spacing w:val="0"/>
          <w:w w:val="33"/>
          <w:position w:val="1"/>
        </w:rPr>
        <w:t>.</w:t>
      </w:r>
      <w:r>
        <w:rPr>
          <w:rFonts w:ascii="Arial" w:hAnsi="Arial" w:cs="Arial" w:eastAsia="Arial"/>
          <w:sz w:val="79"/>
          <w:szCs w:val="79"/>
          <w:color w:val="69696B"/>
          <w:spacing w:val="-124"/>
          <w:w w:val="33"/>
          <w:position w:val="1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69696B"/>
          <w:spacing w:val="-121"/>
          <w:w w:val="83"/>
          <w:b/>
          <w:bCs/>
          <w:position w:val="38"/>
        </w:rPr>
        <w:t>b</w:t>
      </w:r>
      <w:r>
        <w:rPr>
          <w:rFonts w:ascii="Arial" w:hAnsi="Arial" w:cs="Arial" w:eastAsia="Arial"/>
          <w:sz w:val="79"/>
          <w:szCs w:val="79"/>
          <w:color w:val="69696B"/>
          <w:spacing w:val="-138"/>
          <w:w w:val="45"/>
          <w:position w:val="1"/>
        </w:rPr>
        <w:t>,</w:t>
      </w:r>
      <w:r>
        <w:rPr>
          <w:rFonts w:ascii="Arial" w:hAnsi="Arial" w:cs="Arial" w:eastAsia="Arial"/>
          <w:sz w:val="79"/>
          <w:szCs w:val="79"/>
          <w:color w:val="69696B"/>
          <w:spacing w:val="-2"/>
          <w:w w:val="33"/>
          <w:position w:val="1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69696B"/>
          <w:spacing w:val="-15"/>
          <w:w w:val="82"/>
          <w:b/>
          <w:bCs/>
          <w:position w:val="38"/>
        </w:rPr>
        <w:t>'</w:t>
      </w:r>
      <w:r>
        <w:rPr>
          <w:rFonts w:ascii="Arial" w:hAnsi="Arial" w:cs="Arial" w:eastAsia="Arial"/>
          <w:sz w:val="79"/>
          <w:szCs w:val="79"/>
          <w:color w:val="464B79"/>
          <w:spacing w:val="-190"/>
          <w:w w:val="74"/>
          <w:position w:val="1"/>
        </w:rPr>
        <w:t>\</w:t>
      </w:r>
      <w:r>
        <w:rPr>
          <w:rFonts w:ascii="Times New Roman" w:hAnsi="Times New Roman" w:cs="Times New Roman" w:eastAsia="Times New Roman"/>
          <w:sz w:val="28"/>
          <w:szCs w:val="28"/>
          <w:color w:val="333675"/>
          <w:spacing w:val="-38"/>
          <w:w w:val="108"/>
          <w:position w:val="42"/>
        </w:rPr>
        <w:t>!</w:t>
      </w:r>
      <w:r>
        <w:rPr>
          <w:rFonts w:ascii="Times New Roman" w:hAnsi="Times New Roman" w:cs="Times New Roman" w:eastAsia="Times New Roman"/>
          <w:sz w:val="28"/>
          <w:szCs w:val="28"/>
          <w:color w:val="69696B"/>
          <w:spacing w:val="-6"/>
          <w:w w:val="71"/>
          <w:position w:val="42"/>
        </w:rPr>
        <w:t>a</w:t>
      </w:r>
      <w:r>
        <w:rPr>
          <w:rFonts w:ascii="Arial" w:hAnsi="Arial" w:cs="Arial" w:eastAsia="Arial"/>
          <w:sz w:val="79"/>
          <w:szCs w:val="79"/>
          <w:color w:val="464B79"/>
          <w:spacing w:val="-209"/>
          <w:w w:val="74"/>
          <w:position w:val="1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69696B"/>
          <w:spacing w:val="0"/>
          <w:w w:val="72"/>
          <w:position w:val="42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69696B"/>
          <w:spacing w:val="-11"/>
          <w:w w:val="72"/>
          <w:position w:val="42"/>
        </w:rPr>
        <w:t>_</w:t>
      </w:r>
      <w:r>
        <w:rPr>
          <w:rFonts w:ascii="Arial" w:hAnsi="Arial" w:cs="Arial" w:eastAsia="Arial"/>
          <w:sz w:val="79"/>
          <w:szCs w:val="79"/>
          <w:color w:val="464B79"/>
          <w:spacing w:val="-513"/>
          <w:w w:val="74"/>
          <w:position w:val="1"/>
        </w:rPr>
        <w:t>X</w:t>
      </w:r>
      <w:r>
        <w:rPr>
          <w:rFonts w:ascii="Times New Roman" w:hAnsi="Times New Roman" w:cs="Times New Roman" w:eastAsia="Times New Roman"/>
          <w:sz w:val="28"/>
          <w:szCs w:val="28"/>
          <w:color w:val="69696B"/>
          <w:spacing w:val="0"/>
          <w:w w:val="71"/>
          <w:position w:val="42"/>
        </w:rPr>
        <w:t>raı</w:t>
      </w:r>
      <w:r>
        <w:rPr>
          <w:rFonts w:ascii="Times New Roman" w:hAnsi="Times New Roman" w:cs="Times New Roman" w:eastAsia="Times New Roman"/>
          <w:sz w:val="28"/>
          <w:szCs w:val="28"/>
          <w:color w:val="69696B"/>
          <w:spacing w:val="0"/>
          <w:w w:val="100"/>
          <w:position w:val="4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9696B"/>
          <w:spacing w:val="-20"/>
          <w:w w:val="100"/>
          <w:position w:val="42"/>
        </w:rPr>
        <w:t> </w:t>
      </w:r>
      <w:r>
        <w:rPr>
          <w:rFonts w:ascii="Arial" w:hAnsi="Arial" w:cs="Arial" w:eastAsia="Arial"/>
          <w:sz w:val="17"/>
          <w:szCs w:val="17"/>
          <w:color w:val="464B79"/>
          <w:spacing w:val="0"/>
          <w:w w:val="80"/>
          <w:position w:val="45"/>
        </w:rPr>
        <w:t>l</w:t>
      </w:r>
      <w:r>
        <w:rPr>
          <w:rFonts w:ascii="Arial" w:hAnsi="Arial" w:cs="Arial" w:eastAsia="Arial"/>
          <w:sz w:val="17"/>
          <w:szCs w:val="17"/>
          <w:color w:val="464B79"/>
          <w:spacing w:val="-20"/>
          <w:w w:val="80"/>
          <w:position w:val="45"/>
        </w:rPr>
        <w:t>ı</w:t>
      </w:r>
      <w:r>
        <w:rPr>
          <w:rFonts w:ascii="Arial" w:hAnsi="Arial" w:cs="Arial" w:eastAsia="Arial"/>
          <w:sz w:val="79"/>
          <w:szCs w:val="79"/>
          <w:color w:val="464B79"/>
          <w:spacing w:val="-148"/>
          <w:w w:val="80"/>
          <w:position w:val="1"/>
        </w:rPr>
        <w:t>/</w:t>
      </w:r>
      <w:r>
        <w:rPr>
          <w:rFonts w:ascii="Arial" w:hAnsi="Arial" w:cs="Arial" w:eastAsia="Arial"/>
          <w:sz w:val="17"/>
          <w:szCs w:val="17"/>
          <w:color w:val="464B79"/>
          <w:spacing w:val="0"/>
          <w:w w:val="80"/>
          <w:position w:val="45"/>
        </w:rPr>
        <w:t>ı.aı</w:t>
      </w:r>
      <w:r>
        <w:rPr>
          <w:rFonts w:ascii="Arial" w:hAnsi="Arial" w:cs="Arial" w:eastAsia="Arial"/>
          <w:sz w:val="17"/>
          <w:szCs w:val="17"/>
          <w:color w:val="464B79"/>
          <w:spacing w:val="0"/>
          <w:w w:val="100"/>
          <w:position w:val="45"/>
        </w:rPr>
        <w:tab/>
      </w:r>
      <w:r>
        <w:rPr>
          <w:rFonts w:ascii="Arial" w:hAnsi="Arial" w:cs="Arial" w:eastAsia="Arial"/>
          <w:sz w:val="17"/>
          <w:szCs w:val="17"/>
          <w:color w:val="464B79"/>
          <w:spacing w:val="0"/>
          <w:w w:val="100"/>
          <w:position w:val="45"/>
        </w:rPr>
      </w:r>
      <w:r>
        <w:rPr>
          <w:rFonts w:ascii="Arial" w:hAnsi="Arial" w:cs="Arial" w:eastAsia="Arial"/>
          <w:sz w:val="25"/>
          <w:szCs w:val="25"/>
          <w:color w:val="69696B"/>
          <w:spacing w:val="0"/>
          <w:w w:val="80"/>
          <w:b/>
          <w:bCs/>
          <w:position w:val="38"/>
        </w:rPr>
        <w:t>'Ol'ÇU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477" w:lineRule="exact"/>
        <w:ind w:right="-110"/>
        <w:jc w:val="left"/>
        <w:rPr>
          <w:rFonts w:ascii="Times New Roman" w:hAnsi="Times New Roman" w:cs="Times New Roman" w:eastAsia="Times New Roman"/>
          <w:sz w:val="37"/>
          <w:szCs w:val="3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7"/>
          <w:szCs w:val="37"/>
          <w:color w:val="69696B"/>
          <w:spacing w:val="-10"/>
          <w:w w:val="143"/>
          <w:position w:val="8"/>
        </w:rPr>
        <w:t>·</w:t>
      </w:r>
      <w:r>
        <w:rPr>
          <w:rFonts w:ascii="Times New Roman" w:hAnsi="Times New Roman" w:cs="Times New Roman" w:eastAsia="Times New Roman"/>
          <w:sz w:val="37"/>
          <w:szCs w:val="37"/>
          <w:color w:val="69696B"/>
          <w:spacing w:val="-189"/>
          <w:w w:val="143"/>
          <w:position w:val="8"/>
        </w:rPr>
        <w:t>%</w:t>
      </w:r>
      <w:r>
        <w:rPr>
          <w:rFonts w:ascii="Arial" w:hAnsi="Arial" w:cs="Arial" w:eastAsia="Arial"/>
          <w:sz w:val="42"/>
          <w:szCs w:val="42"/>
          <w:color w:val="69696B"/>
          <w:spacing w:val="-36"/>
          <w:w w:val="158"/>
          <w:position w:val="0"/>
        </w:rPr>
        <w:t>:</w:t>
      </w:r>
      <w:r>
        <w:rPr>
          <w:rFonts w:ascii="Arial" w:hAnsi="Arial" w:cs="Arial" w:eastAsia="Arial"/>
          <w:sz w:val="42"/>
          <w:szCs w:val="42"/>
          <w:color w:val="424244"/>
          <w:spacing w:val="0"/>
          <w:w w:val="93"/>
          <w:position w:val="0"/>
        </w:rPr>
        <w:t>!</w:t>
      </w:r>
      <w:r>
        <w:rPr>
          <w:rFonts w:ascii="Arial" w:hAnsi="Arial" w:cs="Arial" w:eastAsia="Arial"/>
          <w:sz w:val="42"/>
          <w:szCs w:val="42"/>
          <w:color w:val="424244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69696B"/>
          <w:spacing w:val="0"/>
          <w:w w:val="143"/>
          <w:position w:val="8"/>
        </w:rPr>
        <w:t>"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69696B"/>
          <w:w w:val="135"/>
        </w:rPr>
        <w:t>'</w:t>
      </w:r>
      <w:r>
        <w:rPr>
          <w:rFonts w:ascii="Arial" w:hAnsi="Arial" w:cs="Arial" w:eastAsia="Arial"/>
          <w:sz w:val="14"/>
          <w:szCs w:val="14"/>
          <w:color w:val="69696B"/>
          <w:spacing w:val="-22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424244"/>
          <w:spacing w:val="0"/>
          <w:w w:val="100"/>
        </w:rPr>
        <w:t>f!</w:t>
      </w:r>
      <w:r>
        <w:rPr>
          <w:rFonts w:ascii="Arial" w:hAnsi="Arial" w:cs="Arial" w:eastAsia="Arial"/>
          <w:sz w:val="14"/>
          <w:szCs w:val="14"/>
          <w:color w:val="424244"/>
          <w:spacing w:val="0"/>
          <w:w w:val="100"/>
        </w:rPr>
        <w:t>   </w:t>
      </w:r>
      <w:r>
        <w:rPr>
          <w:rFonts w:ascii="Arial" w:hAnsi="Arial" w:cs="Arial" w:eastAsia="Arial"/>
          <w:sz w:val="14"/>
          <w:szCs w:val="14"/>
          <w:color w:val="42424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24244"/>
          <w:spacing w:val="0"/>
          <w:w w:val="74"/>
          <w:b/>
          <w:bCs/>
        </w:rPr>
        <w:t>f/</w:t>
      </w:r>
      <w:r>
        <w:rPr>
          <w:rFonts w:ascii="Times New Roman" w:hAnsi="Times New Roman" w:cs="Times New Roman" w:eastAsia="Times New Roman"/>
          <w:sz w:val="22"/>
          <w:szCs w:val="22"/>
          <w:color w:val="424244"/>
          <w:spacing w:val="-4"/>
          <w:w w:val="74"/>
          <w:b/>
          <w:bCs/>
        </w:rPr>
        <w:t>"</w:t>
      </w:r>
      <w:r>
        <w:rPr>
          <w:rFonts w:ascii="Times New Roman" w:hAnsi="Times New Roman" w:cs="Times New Roman" w:eastAsia="Times New Roman"/>
          <w:sz w:val="22"/>
          <w:szCs w:val="22"/>
          <w:color w:val="424244"/>
          <w:spacing w:val="0"/>
          <w:w w:val="74"/>
          <w:b/>
          <w:bCs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424244"/>
          <w:spacing w:val="4"/>
          <w:w w:val="74"/>
          <w:b/>
          <w:bCs/>
        </w:rPr>
        <w:t>.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74"/>
          <w:b/>
          <w:bCs/>
        </w:rPr>
        <w:t>r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74"/>
          <w:b/>
          <w:bCs/>
        </w:rPr>
        <w:t>    </w:t>
      </w:r>
      <w:r>
        <w:rPr>
          <w:rFonts w:ascii="Arial" w:hAnsi="Arial" w:cs="Arial" w:eastAsia="Arial"/>
          <w:sz w:val="18"/>
          <w:szCs w:val="18"/>
          <w:color w:val="2A2A2A"/>
          <w:spacing w:val="1"/>
          <w:w w:val="74"/>
          <w:b/>
          <w:bCs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B"/>
          <w:spacing w:val="0"/>
          <w:w w:val="74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20" w:right="300"/>
          <w:cols w:num="3" w:equalWidth="0">
            <w:col w:w="5792" w:space="2588"/>
            <w:col w:w="833" w:space="127"/>
            <w:col w:w="206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8" w:lineRule="auto"/>
        <w:ind w:left="3584" w:right="444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.377602pt;margin-top:-15.271135pt;width:55.697778pt;height:52.5pt;mso-position-horizontal-relative:page;mso-position-vertical-relative:paragraph;z-index:-16940" type="#_x0000_t202" filled="f" stroked="f">
            <v:textbox inset="0,0,0,0">
              <w:txbxContent>
                <w:p>
                  <w:pPr>
                    <w:spacing w:before="0" w:after="0" w:line="1050" w:lineRule="exact"/>
                    <w:ind w:right="-198"/>
                    <w:jc w:val="left"/>
                    <w:rPr>
                      <w:rFonts w:ascii="Arial" w:hAnsi="Arial" w:cs="Arial" w:eastAsia="Arial"/>
                      <w:sz w:val="105"/>
                      <w:szCs w:val="105"/>
                    </w:rPr>
                  </w:pPr>
                  <w:rPr/>
                  <w:r>
                    <w:rPr>
                      <w:rFonts w:ascii="Arial" w:hAnsi="Arial" w:cs="Arial" w:eastAsia="Arial"/>
                      <w:sz w:val="105"/>
                      <w:szCs w:val="105"/>
                      <w:color w:val="212121"/>
                      <w:spacing w:val="0"/>
                      <w:w w:val="381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105"/>
                      <w:szCs w:val="10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BAŞKANLIÖI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18" w:lineRule="exact"/>
        <w:ind w:left="556" w:right="3792"/>
        <w:jc w:val="center"/>
        <w:tabs>
          <w:tab w:pos="3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-1"/>
        </w:rPr>
        <w:t>BÜYÜKŞEHIR</w:t>
      </w:r>
      <w:r>
        <w:rPr>
          <w:rFonts w:ascii="Arial" w:hAnsi="Arial" w:cs="Arial" w:eastAsia="Arial"/>
          <w:sz w:val="15"/>
          <w:szCs w:val="15"/>
          <w:color w:val="313131"/>
          <w:spacing w:val="-3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4" w:lineRule="exact"/>
        <w:ind w:left="649" w:right="-20"/>
        <w:jc w:val="left"/>
        <w:tabs>
          <w:tab w:pos="4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14"/>
          <w:position w:val="8"/>
        </w:rPr>
        <w:t>BELEDIYESI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1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5" w:right="-20"/>
        <w:jc w:val="left"/>
        <w:tabs>
          <w:tab w:pos="1680" w:val="left"/>
          <w:tab w:pos="3060" w:val="left"/>
          <w:tab w:pos="544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6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23:52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tfel: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293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88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34" w:right="-20"/>
        <w:jc w:val="left"/>
        <w:tabs>
          <w:tab w:pos="1680" w:val="left"/>
          <w:tab w:pos="3060" w:val="left"/>
          <w:tab w:pos="4640" w:val="left"/>
          <w:tab w:pos="5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  <w:position w:val="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  <w:position w:val="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6"/>
          <w:position w:val="0"/>
        </w:rPr>
        <w:t>!Kayı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1565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0"/>
        </w:rPr>
        <w:t>!Bil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6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8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9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ldiril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Mahmut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9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lçova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6064"/>
          <w:spacing w:val="0"/>
          <w:w w:val="159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5B6064"/>
          <w:spacing w:val="6"/>
          <w:w w:val="15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ZMtR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30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9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87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60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606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606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Mahmut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Paşa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96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8"/>
          <w:w w:val="12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4B4B4B"/>
          <w:spacing w:val="16"/>
          <w:w w:val="8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2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30" w:right="-20"/>
        <w:jc w:val="left"/>
        <w:tabs>
          <w:tab w:pos="1480" w:val="left"/>
          <w:tab w:pos="4360" w:val="left"/>
          <w:tab w:pos="614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52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5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5"/>
          <w:w w:val="15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1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bebi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8" w:lineRule="exact"/>
        <w:ind w:left="130" w:right="-20"/>
        <w:jc w:val="left"/>
        <w:tabs>
          <w:tab w:pos="354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2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2"/>
          <w:position w:val="2"/>
        </w:rPr>
        <w:t>se: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75"/>
          <w:position w:val="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5"/>
          <w:position w:val="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1"/>
          <w:position w:val="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3"/>
          <w:position w:val="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4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3"/>
          <w:position w:val="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3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83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5B6064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606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6064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  <w:position w:val="-5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95"/>
          <w:position w:val="-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8"/>
          <w:position w:val="-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nını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5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9" w:lineRule="exact"/>
        <w:ind w:left="3563" w:right="-20"/>
        <w:jc w:val="left"/>
        <w:tabs>
          <w:tab w:pos="6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313131"/>
          <w:spacing w:val="6"/>
          <w:w w:val="92"/>
          <w:position w:val="-1"/>
        </w:rPr>
        <w:t>B</w:t>
      </w:r>
      <w:r>
        <w:rPr>
          <w:rFonts w:ascii="Arial" w:hAnsi="Arial" w:cs="Arial" w:eastAsia="Arial"/>
          <w:sz w:val="17"/>
          <w:szCs w:val="17"/>
          <w:color w:val="4B4B4B"/>
          <w:spacing w:val="-7"/>
          <w:w w:val="82"/>
          <w:position w:val="-1"/>
        </w:rPr>
        <w:t>e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67"/>
          <w:position w:val="-1"/>
        </w:rPr>
        <w:t>ı</w:t>
      </w:r>
      <w:r>
        <w:rPr>
          <w:rFonts w:ascii="Arial" w:hAnsi="Arial" w:cs="Arial" w:eastAsia="Arial"/>
          <w:sz w:val="17"/>
          <w:szCs w:val="17"/>
          <w:color w:val="313131"/>
          <w:spacing w:val="-10"/>
          <w:w w:val="67"/>
          <w:position w:val="-1"/>
        </w:rPr>
        <w:t>.</w:t>
      </w:r>
      <w:r>
        <w:rPr>
          <w:rFonts w:ascii="Arial" w:hAnsi="Arial" w:cs="Arial" w:eastAsia="Arial"/>
          <w:sz w:val="17"/>
          <w:szCs w:val="17"/>
          <w:color w:val="4B4B4B"/>
          <w:spacing w:val="-9"/>
          <w:w w:val="104"/>
          <w:position w:val="-1"/>
        </w:rPr>
        <w:t>o</w:t>
      </w:r>
      <w:r>
        <w:rPr>
          <w:rFonts w:ascii="Arial" w:hAnsi="Arial" w:cs="Arial" w:eastAsia="Arial"/>
          <w:sz w:val="17"/>
          <w:szCs w:val="17"/>
          <w:color w:val="313131"/>
          <w:spacing w:val="-9"/>
          <w:w w:val="106"/>
          <w:position w:val="-1"/>
        </w:rPr>
        <w:t>n</w:t>
      </w:r>
      <w:r>
        <w:rPr>
          <w:rFonts w:ascii="Arial" w:hAnsi="Arial" w:cs="Arial" w:eastAsia="Arial"/>
          <w:sz w:val="17"/>
          <w:szCs w:val="17"/>
          <w:color w:val="4B4B4B"/>
          <w:spacing w:val="-18"/>
          <w:w w:val="105"/>
          <w:position w:val="-1"/>
        </w:rPr>
        <w:t>a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8"/>
          <w:position w:val="-1"/>
        </w:rPr>
        <w:t>rı</w:t>
      </w:r>
      <w:r>
        <w:rPr>
          <w:rFonts w:ascii="Arial" w:hAnsi="Arial" w:cs="Arial" w:eastAsia="Arial"/>
          <w:sz w:val="17"/>
          <w:szCs w:val="17"/>
          <w:color w:val="313131"/>
          <w:spacing w:val="-25"/>
          <w:w w:val="109"/>
          <w:position w:val="-1"/>
        </w:rPr>
        <w:t>n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94"/>
          <w:position w:val="-1"/>
        </w:rPr>
        <w:t>e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4B4B4B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5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84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71"/>
          <w:position w:val="-1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98"/>
          <w:position w:val="-1"/>
        </w:rPr>
        <w:t>A</w:t>
      </w:r>
      <w:r>
        <w:rPr>
          <w:rFonts w:ascii="Arial" w:hAnsi="Arial" w:cs="Arial" w:eastAsia="Arial"/>
          <w:sz w:val="17"/>
          <w:szCs w:val="17"/>
          <w:color w:val="313131"/>
          <w:spacing w:val="-12"/>
          <w:w w:val="99"/>
          <w:position w:val="-1"/>
        </w:rPr>
        <w:t>h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87"/>
          <w:position w:val="-1"/>
        </w:rPr>
        <w:t>şi!</w:t>
      </w:r>
      <w:r>
        <w:rPr>
          <w:rFonts w:ascii="Arial" w:hAnsi="Arial" w:cs="Arial" w:eastAsia="Arial"/>
          <w:sz w:val="17"/>
          <w:szCs w:val="17"/>
          <w:color w:val="4B4B4B"/>
          <w:spacing w:val="-34"/>
          <w:w w:val="87"/>
          <w:position w:val="-1"/>
        </w:rPr>
        <w:t>P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58"/>
          <w:position w:val="-1"/>
        </w:rPr>
        <w:t>_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8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lik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2"/>
        </w:rPr>
        <w:t>l!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"/>
          <w:w w:val="100"/>
          <w:position w:val="-2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84" w:lineRule="exact"/>
        <w:ind w:left="3772" w:right="-20"/>
        <w:jc w:val="left"/>
        <w:tabs>
          <w:tab w:pos="4160" w:val="left"/>
          <w:tab w:pos="4800" w:val="left"/>
          <w:tab w:pos="5440" w:val="left"/>
          <w:tab w:pos="608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0"/>
          <w:w w:val="100"/>
          <w:position w:val="5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-5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0"/>
          <w:w w:val="100"/>
          <w:position w:val="5"/>
        </w:rPr>
      </w:r>
      <w:r>
        <w:rPr>
          <w:rFonts w:ascii="Arial" w:hAnsi="Arial" w:cs="Arial" w:eastAsia="Arial"/>
          <w:sz w:val="42"/>
          <w:szCs w:val="42"/>
          <w:color w:val="313131"/>
          <w:spacing w:val="0"/>
          <w:w w:val="51"/>
          <w:position w:val="0"/>
        </w:rPr>
        <w:t>ı</w:t>
      </w:r>
      <w:r>
        <w:rPr>
          <w:rFonts w:ascii="Arial" w:hAnsi="Arial" w:cs="Arial" w:eastAsia="Arial"/>
          <w:sz w:val="42"/>
          <w:szCs w:val="42"/>
          <w:color w:val="31313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2"/>
          <w:szCs w:val="42"/>
          <w:color w:val="313131"/>
          <w:spacing w:val="0"/>
          <w:w w:val="51"/>
          <w:position w:val="0"/>
        </w:rPr>
        <w:t>ı</w:t>
      </w:r>
      <w:r>
        <w:rPr>
          <w:rFonts w:ascii="Arial" w:hAnsi="Arial" w:cs="Arial" w:eastAsia="Arial"/>
          <w:sz w:val="42"/>
          <w:szCs w:val="42"/>
          <w:color w:val="31313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2"/>
          <w:szCs w:val="42"/>
          <w:color w:val="313131"/>
          <w:spacing w:val="0"/>
          <w:w w:val="100"/>
          <w:position w:val="0"/>
        </w:rPr>
      </w:r>
      <w:r>
        <w:rPr>
          <w:rFonts w:ascii="Arial" w:hAnsi="Arial" w:cs="Arial" w:eastAsia="Arial"/>
          <w:sz w:val="42"/>
          <w:szCs w:val="42"/>
          <w:color w:val="4B4B4B"/>
          <w:spacing w:val="0"/>
          <w:w w:val="51"/>
          <w:position w:val="0"/>
        </w:rPr>
        <w:t>ı</w:t>
      </w:r>
      <w:r>
        <w:rPr>
          <w:rFonts w:ascii="Arial" w:hAnsi="Arial" w:cs="Arial" w:eastAsia="Arial"/>
          <w:sz w:val="42"/>
          <w:szCs w:val="42"/>
          <w:color w:val="4B4B4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2"/>
          <w:szCs w:val="42"/>
          <w:color w:val="4B4B4B"/>
          <w:spacing w:val="0"/>
          <w:w w:val="51"/>
          <w:position w:val="0"/>
        </w:rPr>
        <w:t>ı</w:t>
      </w:r>
      <w:r>
        <w:rPr>
          <w:rFonts w:ascii="Arial" w:hAnsi="Arial" w:cs="Arial" w:eastAsia="Arial"/>
          <w:sz w:val="42"/>
          <w:szCs w:val="42"/>
          <w:color w:val="4B4B4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2"/>
          <w:szCs w:val="42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8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7"/>
        </w:rPr>
        <w:t>23:57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178" w:right="-20"/>
        <w:jc w:val="left"/>
        <w:tabs>
          <w:tab w:pos="2040" w:val="left"/>
          <w:tab w:pos="562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2"/>
          <w:position w:val="1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3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4"/>
          <w:w w:val="155"/>
          <w:position w:val="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6"/>
          <w:position w:val="3"/>
        </w:rPr>
        <w:t>hibi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3"/>
        </w:rPr>
        <w:t>Aysel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3"/>
        </w:rPr>
        <w:t>KALIN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32"/>
          <w:position w:val="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Sezgi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1"/>
          <w:position w:val="1"/>
        </w:rPr>
        <w:t>DEMiR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4" w:after="0" w:line="240" w:lineRule="auto"/>
        <w:ind w:left="21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139"/>
        </w:rPr>
        <w:t>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4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2"/>
        </w:rPr>
        <w:t>Ça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6"/>
          <w:w w:val="122"/>
        </w:rPr>
        <w:t>w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2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22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9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97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9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2058" w:right="-20"/>
        <w:jc w:val="left"/>
        <w:tabs>
          <w:tab w:pos="460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9"/>
          <w:position w:val="-1"/>
        </w:rPr>
        <w:t>fA.raç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7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6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53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23:56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180" w:bottom="280" w:left="180" w:right="240"/>
        </w:sectPr>
      </w:pPr>
      <w:rPr/>
    </w:p>
    <w:p>
      <w:pPr>
        <w:spacing w:before="0" w:after="0" w:line="240" w:lineRule="auto"/>
        <w:ind w:left="11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-1"/>
        </w:rPr>
        <w:t>667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240"/>
          <w:cols w:num="2" w:equalWidth="0">
            <w:col w:w="608" w:space="1465"/>
            <w:col w:w="9427"/>
          </w:cols>
        </w:sectPr>
      </w:pPr>
      <w:rPr/>
    </w:p>
    <w:p>
      <w:pPr>
        <w:spacing w:before="9" w:after="0" w:line="240" w:lineRule="auto"/>
        <w:ind w:left="134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595" w:right="464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4590" w:right="377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Emn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t-Jandarma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8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077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1" w:lineRule="auto"/>
        <w:ind w:left="2072" w:right="2644" w:firstLine="-1957"/>
        <w:jc w:val="left"/>
        <w:tabs>
          <w:tab w:pos="460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6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6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3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left="20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A.</w:t>
      </w:r>
      <w:r>
        <w:rPr>
          <w:rFonts w:ascii="Arial" w:hAnsi="Arial" w:cs="Arial" w:eastAsia="Arial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0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2" w:lineRule="auto"/>
        <w:ind w:left="130" w:right="4553" w:firstLine="-14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tarafın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söndürülmüş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4585" w:right="403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98" w:lineRule="exact"/>
        <w:ind w:left="170" w:right="-20"/>
        <w:jc w:val="left"/>
        <w:tabs>
          <w:tab w:pos="2740" w:val="left"/>
          <w:tab w:pos="4600" w:val="left"/>
          <w:tab w:pos="6520" w:val="left"/>
          <w:tab w:pos="8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2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1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İşlem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Yapılmadı.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7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B6064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606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606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35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3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3"/>
          <w:w w:val="3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3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6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4" w:lineRule="exact"/>
        <w:ind w:left="4633" w:right="2661"/>
        <w:jc w:val="center"/>
        <w:tabs>
          <w:tab w:pos="6480" w:val="left"/>
          <w:tab w:pos="6840" w:val="left"/>
          <w:tab w:pos="8040" w:val="left"/>
          <w:tab w:pos="85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313131"/>
          <w:spacing w:val="0"/>
          <w:w w:val="67"/>
          <w:position w:val="1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313131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42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1"/>
          <w:szCs w:val="31"/>
          <w:color w:val="313131"/>
          <w:spacing w:val="0"/>
          <w:w w:val="70"/>
          <w:position w:val="1"/>
        </w:rPr>
        <w:t>--</w:t>
      </w:r>
      <w:r>
        <w:rPr>
          <w:rFonts w:ascii="Times New Roman" w:hAnsi="Times New Roman" w:cs="Times New Roman" w:eastAsia="Times New Roman"/>
          <w:sz w:val="31"/>
          <w:szCs w:val="31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313131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70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0"/>
          <w:w w:val="70"/>
          <w:position w:val="1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11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bulaşı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makinası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bek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1"/>
        </w:rPr>
        <w:t>mikro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1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lga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fırı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mini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fırı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tamamen;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mutfak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52" w:lineRule="auto"/>
        <w:ind w:left="125" w:right="1639" w:firstLine="-1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dalapiarı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içerisi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ısianma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Eşyadaki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zarar-ziyan: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2000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zarar-ziyan: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3"/>
        </w:rPr>
        <w:t>OOOTL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21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6"/>
        </w:rPr>
        <w:t>zarar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ziyan:3000TL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2" w:lineRule="auto"/>
        <w:ind w:left="97" w:right="103" w:firstLine="2000"/>
        <w:jc w:val="right"/>
        <w:tabs>
          <w:tab w:pos="2080" w:val="left"/>
          <w:tab w:pos="6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katındaki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dairenin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1"/>
        </w:rPr>
        <w:t>irişe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sağda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bulana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görülüp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mikrodalga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fırı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fişini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takılı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uzatma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kablosunu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yıpranma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ısınma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bağlantılarında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7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B6064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6" w:lineRule="auto"/>
        <w:ind w:left="2067" w:right="119" w:firstLine="-1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rıedenlerde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yapması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izolelerini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çevresinde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yanıc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madde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12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</w:rPr>
        <w:t>ıkt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9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15" w:right="-20"/>
        <w:jc w:val="left"/>
        <w:tabs>
          <w:tab w:pos="204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13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63"/>
          <w:position w:val="1"/>
        </w:rPr>
        <w:t>il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7"/>
          <w:w w:val="64"/>
          <w:position w:val="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91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8"/>
          <w:position w:val="1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9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B6064"/>
          <w:spacing w:val="-22"/>
          <w:w w:val="114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92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91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18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9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22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130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Sezgi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-1"/>
        </w:rPr>
        <w:t>DEMİR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6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-1"/>
        </w:rPr>
        <w:t>Y'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240"/>
        </w:sectPr>
      </w:pPr>
      <w:rPr/>
    </w:p>
    <w:p>
      <w:pPr>
        <w:spacing w:before="0" w:after="0" w:line="235" w:lineRule="exact"/>
        <w:ind w:left="115" w:right="-73"/>
        <w:jc w:val="left"/>
        <w:tabs>
          <w:tab w:pos="40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13131"/>
          <w:w w:val="78"/>
        </w:rPr>
        <w:t>!!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313131"/>
          <w:w w:val="100"/>
          <w:u w:val="single" w:color="30303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w w:val="100"/>
          <w:u w:val="single" w:color="30303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13131"/>
          <w:w w:val="100"/>
          <w:u w:val="single" w:color="303030"/>
        </w:rPr>
      </w:r>
      <w:r>
        <w:rPr>
          <w:rFonts w:ascii="Times New Roman" w:hAnsi="Times New Roman" w:cs="Times New Roman" w:eastAsia="Times New Roman"/>
          <w:sz w:val="22"/>
          <w:szCs w:val="22"/>
          <w:color w:val="313131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000000"/>
          <w:w w:val="100"/>
        </w:rPr>
      </w:r>
    </w:p>
    <w:p>
      <w:pPr>
        <w:spacing w:before="1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5"/>
          <w:w w:val="9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dild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0"/>
          <w:w w:val="11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240"/>
          <w:cols w:num="2" w:equalWidth="0">
            <w:col w:w="402" w:space="328"/>
            <w:col w:w="10770"/>
          </w:cols>
        </w:sectPr>
      </w:pPr>
      <w:rPr/>
    </w:p>
    <w:p>
      <w:pPr>
        <w:spacing w:before="27" w:after="0" w:line="240" w:lineRule="auto"/>
        <w:ind w:left="130" w:right="-20"/>
        <w:jc w:val="left"/>
        <w:tabs>
          <w:tab w:pos="2040" w:val="left"/>
          <w:tab w:pos="5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0"/>
          <w:position w:val="1"/>
        </w:rPr>
        <w:t>[T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9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  <w:position w:val="1"/>
        </w:rPr>
        <w:t>rih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9"/>
          <w:w w:val="112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0"/>
        </w:rPr>
        <w:t>09/0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12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112"/>
          <w:position w:val="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0"/>
        </w:rPr>
        <w:t>/20ı7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0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96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6"/>
          <w:position w:val="0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8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14" w:lineRule="exact"/>
        <w:ind w:left="215" w:right="-20"/>
        <w:jc w:val="left"/>
        <w:tabs>
          <w:tab w:pos="920" w:val="left"/>
          <w:tab w:pos="1420" w:val="left"/>
          <w:tab w:pos="8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-1"/>
        </w:rPr>
        <w:t>KJİDE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Balçova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" w:lineRule="exact"/>
        <w:jc w:val="left"/>
        <w:rPr>
          <w:sz w:val="2"/>
          <w:szCs w:val="2"/>
        </w:rPr>
      </w:pPr>
      <w:rPr/>
      <w:r>
        <w:rPr>
          <w:sz w:val="2"/>
          <w:szCs w:val="2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2046.047974" w:type="dxa"/>
      </w:tblPr>
      <w:tblGrid/>
      <w:tr>
        <w:trPr>
          <w:trHeight w:val="474" w:hRule="exact"/>
        </w:trPr>
        <w:tc>
          <w:tcPr>
            <w:tcW w:w="2290" w:type="dxa"/>
            <w:tcBorders>
              <w:top w:val="single" w:sz="5.71392" w:space="0" w:color="4F4F4F"/>
              <w:bottom w:val="nil" w:sz="6" w:space="0" w:color="auto"/>
              <w:left w:val="single" w:sz="7.61856" w:space="0" w:color="545454"/>
              <w:right w:val="nil" w:sz="6" w:space="0" w:color="auto"/>
            </w:tcBorders>
          </w:tcPr>
          <w:p>
            <w:pPr>
              <w:spacing w:before="20" w:after="0" w:line="220" w:lineRule="exact"/>
              <w:jc w:val="left"/>
              <w:rPr>
                <w:sz w:val="22"/>
                <w:szCs w:val="22"/>
              </w:rPr>
            </w:pPr>
            <w:rPr/>
            <w:r>
              <w:rPr>
                <w:sz w:val="22"/>
                <w:szCs w:val="22"/>
              </w:rPr>
            </w:r>
          </w:p>
          <w:p>
            <w:pPr>
              <w:spacing w:before="0" w:after="0" w:line="240" w:lineRule="auto"/>
              <w:ind w:left="15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Gitmişse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Üs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3"/>
              </w:rPr>
              <w:t>Amir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2"/>
                <w:w w:val="103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6064"/>
                <w:spacing w:val="0"/>
                <w:w w:val="137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73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71392" w:space="0" w:color="606060"/>
            </w:tcBorders>
          </w:tcPr>
          <w:p>
            <w:pPr>
              <w:spacing w:before="7" w:after="0" w:line="240" w:lineRule="exact"/>
              <w:jc w:val="left"/>
              <w:rPr>
                <w:sz w:val="24"/>
                <w:szCs w:val="24"/>
              </w:rPr>
            </w:pPr>
            <w:rPr/>
            <w:r>
              <w:rPr>
                <w:sz w:val="24"/>
                <w:szCs w:val="24"/>
              </w:rPr>
            </w:r>
          </w:p>
          <w:p>
            <w:pPr>
              <w:spacing w:before="0" w:after="0" w:line="240" w:lineRule="auto"/>
              <w:ind w:left="49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Yangına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El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1"/>
              </w:rPr>
              <w:t>Koyan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986" w:type="dxa"/>
            <w:tcBorders>
              <w:top w:val="single" w:sz="5.71392" w:space="0" w:color="575757"/>
              <w:bottom w:val="nil" w:sz="6" w:space="0" w:color="auto"/>
              <w:left w:val="single" w:sz="5.71392" w:space="0" w:color="606060"/>
              <w:right w:val="nil" w:sz="6" w:space="0" w:color="auto"/>
            </w:tcBorders>
          </w:tcPr>
          <w:p>
            <w:pPr>
              <w:spacing w:before="85" w:after="0" w:line="240" w:lineRule="auto"/>
              <w:ind w:right="120"/>
              <w:jc w:val="right"/>
              <w:rPr>
                <w:rFonts w:ascii="Times New Roman" w:hAnsi="Times New Roman" w:cs="Times New Roman" w:eastAsia="Times New Roman"/>
                <w:sz w:val="33"/>
                <w:szCs w:val="33"/>
              </w:rPr>
            </w:pPr>
            <w:rPr/>
            <w:r>
              <w:rPr>
                <w:rFonts w:ascii="Times New Roman" w:hAnsi="Times New Roman" w:cs="Times New Roman" w:eastAsia="Times New Roman"/>
                <w:sz w:val="33"/>
                <w:szCs w:val="33"/>
                <w:color w:val="313131"/>
                <w:spacing w:val="0"/>
                <w:w w:val="83"/>
              </w:rPr>
              <w:t>1</w:t>
            </w:r>
            <w:r>
              <w:rPr>
                <w:rFonts w:ascii="Times New Roman" w:hAnsi="Times New Roman" w:cs="Times New Roman" w:eastAsia="Times New Roman"/>
                <w:sz w:val="33"/>
                <w:szCs w:val="33"/>
                <w:color w:val="000000"/>
                <w:spacing w:val="0"/>
                <w:w w:val="100"/>
              </w:rPr>
            </w:r>
          </w:p>
        </w:tc>
        <w:tc>
          <w:tcPr>
            <w:tcW w:w="2307" w:type="dxa"/>
            <w:tcBorders>
              <w:top w:val="single" w:sz="5.71392" w:space="0" w:color="575757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40" w:lineRule="auto"/>
              <w:ind w:left="61" w:right="-20"/>
              <w:jc w:val="left"/>
              <w:rPr>
                <w:rFonts w:ascii="Arial" w:hAnsi="Arial" w:cs="Arial" w:eastAsia="Arial"/>
                <w:sz w:val="29"/>
                <w:szCs w:val="29"/>
              </w:rPr>
            </w:pPr>
            <w:rPr/>
            <w:r>
              <w:rPr>
                <w:rFonts w:ascii="Times New Roman" w:hAnsi="Times New Roman" w:cs="Times New Roman" w:eastAsia="Times New Roman"/>
                <w:sz w:val="27"/>
                <w:szCs w:val="27"/>
                <w:color w:val="313131"/>
                <w:spacing w:val="0"/>
                <w:w w:val="58"/>
              </w:rPr>
              <w:t>t.\</w:t>
            </w:r>
            <w:r>
              <w:rPr>
                <w:rFonts w:ascii="Times New Roman" w:hAnsi="Times New Roman" w:cs="Times New Roman" w:eastAsia="Times New Roman"/>
                <w:sz w:val="27"/>
                <w:szCs w:val="27"/>
                <w:color w:val="313131"/>
                <w:spacing w:val="0"/>
                <w:w w:val="58"/>
              </w:rPr>
              <w:t>3r</w:t>
            </w:r>
            <w:r>
              <w:rPr>
                <w:rFonts w:ascii="Times New Roman" w:hAnsi="Times New Roman" w:cs="Times New Roman" w:eastAsia="Times New Roman"/>
                <w:sz w:val="27"/>
                <w:szCs w:val="27"/>
                <w:color w:val="313131"/>
                <w:spacing w:val="0"/>
                <w:w w:val="58"/>
              </w:rPr>
              <w:t>\</w:t>
            </w:r>
            <w:r>
              <w:rPr>
                <w:rFonts w:ascii="Times New Roman" w:hAnsi="Times New Roman" w:cs="Times New Roman" w:eastAsia="Times New Roman"/>
                <w:sz w:val="27"/>
                <w:szCs w:val="27"/>
                <w:color w:val="313131"/>
                <w:spacing w:val="0"/>
                <w:w w:val="58"/>
              </w:rPr>
              <w:t> </w:t>
            </w:r>
            <w:r>
              <w:rPr>
                <w:rFonts w:ascii="Times New Roman" w:hAnsi="Times New Roman" w:cs="Times New Roman" w:eastAsia="Times New Roman"/>
                <w:sz w:val="27"/>
                <w:szCs w:val="27"/>
                <w:color w:val="313131"/>
                <w:spacing w:val="32"/>
                <w:w w:val="58"/>
              </w:rPr>
              <w:t> </w:t>
            </w:r>
            <w:r>
              <w:rPr>
                <w:rFonts w:ascii="Times New Roman" w:hAnsi="Times New Roman" w:cs="Times New Roman" w:eastAsia="Times New Roman"/>
                <w:sz w:val="27"/>
                <w:szCs w:val="27"/>
                <w:color w:val="313131"/>
                <w:spacing w:val="0"/>
                <w:w w:val="58"/>
              </w:rPr>
              <w:t>7.</w:t>
            </w:r>
            <w:r>
              <w:rPr>
                <w:rFonts w:ascii="Times New Roman" w:hAnsi="Times New Roman" w:cs="Times New Roman" w:eastAsia="Times New Roman"/>
                <w:sz w:val="27"/>
                <w:szCs w:val="27"/>
                <w:color w:val="313131"/>
                <w:spacing w:val="0"/>
                <w:w w:val="58"/>
              </w:rPr>
              <w:t> </w:t>
            </w:r>
            <w:r>
              <w:rPr>
                <w:rFonts w:ascii="Times New Roman" w:hAnsi="Times New Roman" w:cs="Times New Roman" w:eastAsia="Times New Roman"/>
                <w:sz w:val="27"/>
                <w:szCs w:val="27"/>
                <w:color w:val="313131"/>
                <w:spacing w:val="15"/>
                <w:w w:val="58"/>
              </w:rPr>
              <w:t> </w:t>
            </w:r>
            <w:r>
              <w:rPr>
                <w:rFonts w:ascii="Arial" w:hAnsi="Arial" w:cs="Arial" w:eastAsia="Arial"/>
                <w:sz w:val="29"/>
                <w:szCs w:val="29"/>
                <w:color w:val="313131"/>
                <w:spacing w:val="0"/>
                <w:w w:val="100"/>
              </w:rPr>
              <w:t>7</w:t>
            </w:r>
            <w:r>
              <w:rPr>
                <w:rFonts w:ascii="Arial" w:hAnsi="Arial" w:cs="Arial" w:eastAsia="Arial"/>
                <w:sz w:val="29"/>
                <w:szCs w:val="29"/>
                <w:color w:val="000000"/>
                <w:spacing w:val="0"/>
                <w:w w:val="100"/>
              </w:rPr>
            </w:r>
          </w:p>
        </w:tc>
      </w:tr>
      <w:tr>
        <w:trPr>
          <w:trHeight w:val="312" w:hRule="exact"/>
        </w:trPr>
        <w:tc>
          <w:tcPr>
            <w:tcW w:w="2290" w:type="dxa"/>
            <w:tcBorders>
              <w:top w:val="nil" w:sz="6" w:space="0" w:color="auto"/>
              <w:bottom w:val="nil" w:sz="6" w:space="0" w:color="auto"/>
              <w:left w:val="single" w:sz="7.61856" w:space="0" w:color="545454"/>
              <w:right w:val="nil" w:sz="6" w:space="0" w:color="auto"/>
            </w:tcBorders>
          </w:tcPr>
          <w:p>
            <w:pPr/>
            <w:rPr/>
          </w:p>
        </w:tc>
        <w:tc>
          <w:tcPr>
            <w:tcW w:w="273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71392" w:space="0" w:color="606060"/>
            </w:tcBorders>
          </w:tcPr>
          <w:p>
            <w:pPr>
              <w:spacing w:before="0" w:after="0" w:line="212" w:lineRule="exact"/>
              <w:ind w:left="73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Eki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1"/>
              </w:rPr>
              <w:t>Amiri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986" w:type="dxa"/>
            <w:tcBorders>
              <w:top w:val="nil" w:sz="6" w:space="0" w:color="auto"/>
              <w:bottom w:val="nil" w:sz="6" w:space="0" w:color="auto"/>
              <w:left w:val="single" w:sz="5.71392" w:space="0" w:color="606060"/>
              <w:right w:val="nil" w:sz="6" w:space="0" w:color="auto"/>
            </w:tcBorders>
          </w:tcPr>
          <w:p>
            <w:pPr>
              <w:spacing w:before="0" w:after="0" w:line="216" w:lineRule="exact"/>
              <w:ind w:right="41"/>
              <w:jc w:val="righ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color w:val="4B4B4B"/>
                <w:spacing w:val="0"/>
                <w:w w:val="91"/>
                <w:i/>
              </w:rPr>
              <w:t>1</w:t>
            </w:r>
            <w:r>
              <w:rPr>
                <w:rFonts w:ascii="Arial" w:hAnsi="Arial" w:cs="Arial" w:eastAsia="Arial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0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6" w:lineRule="exact"/>
              <w:ind w:left="100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color w:val="4B4B4B"/>
                <w:w w:val="91"/>
                <w:i/>
              </w:rPr>
              <w:t>1</w:t>
            </w:r>
            <w:r>
              <w:rPr>
                <w:rFonts w:ascii="Arial" w:hAnsi="Arial" w:cs="Arial" w:eastAsia="Arial"/>
                <w:sz w:val="19"/>
                <w:szCs w:val="19"/>
                <w:color w:val="4B4B4B"/>
                <w:spacing w:val="-23"/>
                <w:w w:val="100"/>
                <w:i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313131"/>
                <w:spacing w:val="0"/>
                <w:w w:val="100"/>
                <w:i/>
              </w:rPr>
              <w:t>2017</w:t>
            </w:r>
            <w:r>
              <w:rPr>
                <w:rFonts w:ascii="Arial" w:hAnsi="Arial" w:cs="Arial" w:eastAsia="Arial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jc w:val="left"/>
        <w:spacing w:after="0"/>
        <w:sectPr>
          <w:type w:val="continuous"/>
          <w:pgSz w:w="11920" w:h="16840"/>
          <w:pgMar w:top="440" w:bottom="280" w:left="180" w:right="240"/>
        </w:sectPr>
      </w:pPr>
      <w:rPr/>
    </w:p>
    <w:p>
      <w:pPr>
        <w:spacing w:before="66" w:after="0" w:line="388" w:lineRule="exact"/>
        <w:ind w:left="239" w:right="-91"/>
        <w:jc w:val="left"/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34"/>
          <w:szCs w:val="34"/>
          <w:color w:val="313131"/>
          <w:spacing w:val="0"/>
          <w:w w:val="49"/>
          <w:position w:val="-1"/>
        </w:rPr>
        <w:t>g:·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201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13131"/>
          <w:w w:val="55"/>
          <w:position w:val="-1"/>
        </w:rPr>
        <w:t>-&lt;</w:t>
      </w:r>
      <w:r>
        <w:rPr>
          <w:rFonts w:ascii="Arial" w:hAnsi="Arial" w:cs="Arial" w:eastAsia="Arial"/>
          <w:sz w:val="23"/>
          <w:szCs w:val="23"/>
          <w:color w:val="313131"/>
          <w:spacing w:val="5"/>
          <w:w w:val="55"/>
          <w:position w:val="-1"/>
        </w:rPr>
        <w:t>:</w:t>
      </w:r>
      <w:r>
        <w:rPr>
          <w:rFonts w:ascii="Arial" w:hAnsi="Arial" w:cs="Arial" w:eastAsia="Arial"/>
          <w:sz w:val="23"/>
          <w:szCs w:val="23"/>
          <w:color w:val="5B6064"/>
          <w:spacing w:val="0"/>
          <w:w w:val="39"/>
          <w:position w:val="-1"/>
        </w:rPr>
        <w:t>"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63" w:lineRule="exact"/>
        <w:ind w:left="244" w:right="-20"/>
        <w:jc w:val="left"/>
        <w:rPr>
          <w:rFonts w:ascii="Arial" w:hAnsi="Arial" w:cs="Arial" w:eastAsia="Arial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.189121pt;margin-top:.237445pt;width:8.48484pt;height:12pt;mso-position-horizontal-relative:page;mso-position-vertical-relative:paragraph;z-index:-16939" type="#_x0000_t202" filled="f" stroked="f">
            <v:textbox inset="0,0,0,0">
              <w:txbxContent>
                <w:p>
                  <w:pPr>
                    <w:spacing w:before="0" w:after="0" w:line="240" w:lineRule="exact"/>
                    <w:ind w:right="-76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Pr/>
                  <w:r>
                    <w:rPr>
                      <w:rFonts w:ascii="Arial" w:hAnsi="Arial" w:cs="Arial" w:eastAsia="Arial"/>
                      <w:sz w:val="24"/>
                      <w:szCs w:val="24"/>
                      <w:color w:val="313131"/>
                      <w:spacing w:val="0"/>
                      <w:w w:val="100"/>
                    </w:rPr>
                    <w:t>c.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"/>
          <w:szCs w:val="8"/>
          <w:color w:val="313131"/>
          <w:w w:val="128"/>
        </w:rPr>
        <w:t>(</w:t>
      </w:r>
      <w:r>
        <w:rPr>
          <w:rFonts w:ascii="Arial" w:hAnsi="Arial" w:cs="Arial" w:eastAsia="Arial"/>
          <w:sz w:val="8"/>
          <w:szCs w:val="8"/>
          <w:color w:val="313131"/>
          <w:w w:val="127"/>
        </w:rPr>
        <w:t>'b</w:t>
      </w:r>
      <w:r>
        <w:rPr>
          <w:rFonts w:ascii="Arial" w:hAnsi="Arial" w:cs="Arial" w:eastAsia="Arial"/>
          <w:sz w:val="8"/>
          <w:szCs w:val="8"/>
          <w:color w:val="000000"/>
          <w:w w:val="10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2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100"/>
        </w:rPr>
        <w:t>TFA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ÖLGE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138" w:lineRule="exact"/>
        <w:ind w:right="-75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100"/>
          <w:position w:val="-9"/>
        </w:rPr>
        <w:t>3.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10"/>
          <w:w w:val="100"/>
          <w:position w:val="-9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68"/>
          <w:b/>
          <w:bCs/>
          <w:position w:val="-9"/>
        </w:rPr>
        <w:t>J</w:t>
      </w:r>
      <w:r>
        <w:rPr>
          <w:rFonts w:ascii="Arial" w:hAnsi="Arial" w:cs="Arial" w:eastAsia="Arial"/>
          <w:sz w:val="20"/>
          <w:szCs w:val="20"/>
          <w:color w:val="313131"/>
          <w:spacing w:val="28"/>
          <w:w w:val="68"/>
          <w:b/>
          <w:bCs/>
          <w:position w:val="-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94"/>
          <w:position w:val="-7"/>
        </w:rPr>
        <w:t>OST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94"/>
          <w:position w:val="-7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2"/>
          <w:w w:val="94"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7"/>
        </w:rPr>
        <w:t>GR</w:t>
      </w:r>
      <w:r>
        <w:rPr>
          <w:rFonts w:ascii="Arial" w:hAnsi="Arial" w:cs="Arial" w:eastAsia="Arial"/>
          <w:sz w:val="19"/>
          <w:szCs w:val="19"/>
          <w:color w:val="313131"/>
          <w:spacing w:val="-4"/>
          <w:w w:val="100"/>
          <w:position w:val="-7"/>
        </w:rPr>
        <w:t>U</w:t>
      </w:r>
      <w:r>
        <w:rPr>
          <w:rFonts w:ascii="Arial" w:hAnsi="Arial" w:cs="Arial" w:eastAsia="Arial"/>
          <w:sz w:val="19"/>
          <w:szCs w:val="19"/>
          <w:color w:val="727475"/>
          <w:spacing w:val="0"/>
          <w:w w:val="100"/>
          <w:position w:val="-7"/>
        </w:rPr>
        <w:t>PLA</w:t>
      </w:r>
      <w:r>
        <w:rPr>
          <w:rFonts w:ascii="Arial" w:hAnsi="Arial" w:cs="Arial" w:eastAsia="Arial"/>
          <w:sz w:val="19"/>
          <w:szCs w:val="19"/>
          <w:color w:val="727475"/>
          <w:spacing w:val="0"/>
          <w:w w:val="100"/>
          <w:position w:val="-7"/>
        </w:rPr>
        <w:t>R</w:t>
      </w:r>
      <w:r>
        <w:rPr>
          <w:rFonts w:ascii="Arial" w:hAnsi="Arial" w:cs="Arial" w:eastAsia="Arial"/>
          <w:sz w:val="19"/>
          <w:szCs w:val="19"/>
          <w:color w:val="727475"/>
          <w:spacing w:val="1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7"/>
        </w:rPr>
        <w:t>.AMİRİ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left="-34" w:right="132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86" w:right="1660"/>
        <w:jc w:val="center"/>
        <w:tabs>
          <w:tab w:pos="820" w:val="left"/>
        </w:tabs>
        <w:rPr>
          <w:rFonts w:ascii="Times New Roman" w:hAnsi="Times New Roman" w:cs="Times New Roman" w:eastAsia="Times New Roman"/>
          <w:sz w:val="5"/>
          <w:szCs w:val="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7.585938pt;margin-top:1.017089pt;width:3.29353pt;height:20.5pt;mso-position-horizontal-relative:page;mso-position-vertical-relative:paragraph;z-index:-16935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2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9C9C9E"/>
                      <w:spacing w:val="0"/>
                      <w:w w:val="57"/>
                    </w:rPr>
                    <w:t>.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5"/>
          <w:szCs w:val="5"/>
          <w:color w:val="9C9C9E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5"/>
          <w:szCs w:val="5"/>
          <w:color w:val="9C9C9E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5"/>
          <w:szCs w:val="5"/>
          <w:color w:val="9C9C9E"/>
          <w:spacing w:val="-5"/>
          <w:w w:val="100"/>
          <w:i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9C9C9E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5"/>
          <w:szCs w:val="5"/>
          <w:color w:val="9C9C9E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5"/>
          <w:szCs w:val="5"/>
          <w:color w:val="9C9C9E"/>
          <w:spacing w:val="0"/>
          <w:w w:val="165"/>
        </w:rPr>
        <w:t>••</w:t>
      </w:r>
      <w:r>
        <w:rPr>
          <w:rFonts w:ascii="Times New Roman" w:hAnsi="Times New Roman" w:cs="Times New Roman" w:eastAsia="Times New Roman"/>
          <w:sz w:val="5"/>
          <w:szCs w:val="5"/>
          <w:color w:val="9C9C9E"/>
          <w:spacing w:val="-8"/>
          <w:w w:val="165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CDCDCD"/>
          <w:spacing w:val="0"/>
          <w:w w:val="165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CDCDCD"/>
          <w:spacing w:val="0"/>
          <w:w w:val="165"/>
        </w:rPr>
        <w:t>     </w:t>
      </w:r>
      <w:r>
        <w:rPr>
          <w:rFonts w:ascii="Times New Roman" w:hAnsi="Times New Roman" w:cs="Times New Roman" w:eastAsia="Times New Roman"/>
          <w:sz w:val="5"/>
          <w:szCs w:val="5"/>
          <w:color w:val="CDCDCD"/>
          <w:spacing w:val="15"/>
          <w:w w:val="165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B1B1B1"/>
          <w:spacing w:val="0"/>
          <w:w w:val="336"/>
        </w:rPr>
        <w:t>••</w:t>
      </w:r>
      <w:r>
        <w:rPr>
          <w:rFonts w:ascii="Times New Roman" w:hAnsi="Times New Roman" w:cs="Times New Roman" w:eastAsia="Times New Roman"/>
          <w:sz w:val="5"/>
          <w:szCs w:val="5"/>
          <w:color w:val="000000"/>
          <w:spacing w:val="0"/>
          <w:w w:val="100"/>
        </w:rPr>
      </w:r>
    </w:p>
    <w:p>
      <w:pPr>
        <w:spacing w:before="31" w:after="0" w:line="163" w:lineRule="exact"/>
        <w:ind w:left="310" w:right="-20"/>
        <w:jc w:val="left"/>
        <w:tabs>
          <w:tab w:pos="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1.399048pt;margin-top:7.465585pt;width:3.11832pt;height:12pt;mso-position-horizontal-relative:page;mso-position-vertical-relative:paragraph;z-index:-16938" type="#_x0000_t202" filled="f" stroked="f">
            <v:textbox inset="0,0,0,0">
              <w:txbxContent>
                <w:p>
                  <w:pPr>
                    <w:spacing w:before="0" w:after="0" w:line="240" w:lineRule="exact"/>
                    <w:ind w:right="-76"/>
                    <w:jc w:val="left"/>
                    <w:rPr>
                      <w:rFonts w:ascii="Times New Roman" w:hAnsi="Times New Roman" w:cs="Times New Roman" w:eastAsia="Times New Roman"/>
                      <w:sz w:val="24"/>
                      <w:szCs w:val="2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727475"/>
                      <w:spacing w:val="0"/>
                      <w:w w:val="121"/>
                      <w:i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9C9C9E"/>
          <w:spacing w:val="0"/>
          <w:w w:val="100"/>
          <w:position w:val="-4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9C9C9E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9C9C9E"/>
          <w:spacing w:val="0"/>
          <w:w w:val="151"/>
          <w:position w:val="-4"/>
        </w:rPr>
        <w:t>•.</w:t>
      </w:r>
      <w:r>
        <w:rPr>
          <w:rFonts w:ascii="Times New Roman" w:hAnsi="Times New Roman" w:cs="Times New Roman" w:eastAsia="Times New Roman"/>
          <w:sz w:val="18"/>
          <w:szCs w:val="18"/>
          <w:color w:val="9C9C9E"/>
          <w:spacing w:val="-36"/>
          <w:w w:val="151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C9C9E"/>
          <w:spacing w:val="0"/>
          <w:w w:val="80"/>
          <w:position w:val="-4"/>
        </w:rPr>
        <w:t>?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60" w:lineRule="exact"/>
        <w:ind w:left="530" w:right="-20"/>
        <w:jc w:val="left"/>
        <w:tabs>
          <w:tab w:pos="108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858587"/>
          <w:w w:val="371"/>
          <w:i/>
          <w:position w:val="-1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5B6064"/>
          <w:w w:val="110"/>
          <w:i/>
          <w:position w:val="-10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5B6064"/>
          <w:w w:val="100"/>
          <w:i/>
          <w:position w:val="-10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5B6064"/>
          <w:w w:val="100"/>
          <w:i/>
          <w:position w:val="-10"/>
        </w:rPr>
      </w:r>
      <w:r>
        <w:rPr>
          <w:rFonts w:ascii="Arial" w:hAnsi="Arial" w:cs="Arial" w:eastAsia="Arial"/>
          <w:sz w:val="12"/>
          <w:szCs w:val="12"/>
          <w:color w:val="B1B1B1"/>
          <w:spacing w:val="0"/>
          <w:w w:val="100"/>
          <w:b/>
          <w:bCs/>
          <w:position w:val="-10"/>
        </w:rPr>
        <w:t>.:..</w:t>
      </w:r>
      <w:r>
        <w:rPr>
          <w:rFonts w:ascii="Arial" w:hAnsi="Arial" w:cs="Arial" w:eastAsia="Arial"/>
          <w:sz w:val="12"/>
          <w:szCs w:val="12"/>
          <w:color w:val="B1B1B1"/>
          <w:spacing w:val="8"/>
          <w:w w:val="100"/>
          <w:b/>
          <w:bCs/>
          <w:position w:val="-10"/>
        </w:rPr>
        <w:t> </w:t>
      </w:r>
      <w:r>
        <w:rPr>
          <w:rFonts w:ascii="Arial" w:hAnsi="Arial" w:cs="Arial" w:eastAsia="Arial"/>
          <w:sz w:val="12"/>
          <w:szCs w:val="12"/>
          <w:color w:val="B1B1B1"/>
          <w:spacing w:val="0"/>
          <w:w w:val="104"/>
          <w:b/>
          <w:bCs/>
          <w:position w:val="-10"/>
        </w:rPr>
        <w:t>t.,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240"/>
          <w:cols w:num="3" w:equalWidth="0">
            <w:col w:w="438" w:space="1287"/>
            <w:col w:w="2575" w:space="4263"/>
            <w:col w:w="2937"/>
          </w:cols>
        </w:sectPr>
      </w:pPr>
      <w:rPr/>
    </w:p>
    <w:p>
      <w:pPr>
        <w:spacing w:before="0" w:after="0" w:line="112" w:lineRule="exact"/>
        <w:ind w:right="-17"/>
        <w:jc w:val="righ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0"/>
          <w:w w:val="150"/>
          <w:i/>
          <w:position w:val="-2"/>
        </w:rPr>
        <w:t>: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right="-20"/>
        <w:jc w:val="right"/>
        <w:tabs>
          <w:tab w:pos="2900" w:val="left"/>
          <w:tab w:pos="626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4.7341pt;margin-top:8.988524pt;width:91.616384pt;height:72pt;mso-position-horizontal-relative:page;mso-position-vertical-relative:paragraph;z-index:-16937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Times New Roman" w:hAnsi="Times New Roman" w:cs="Times New Roman" w:eastAsia="Times New Roman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44"/>
                      <w:szCs w:val="44"/>
                      <w:color w:val="B1B1B1"/>
                      <w:spacing w:val="-26"/>
                      <w:w w:val="107"/>
                      <w:position w:val="40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9C9C9E"/>
                      <w:spacing w:val="7"/>
                      <w:w w:val="58"/>
                      <w:position w:val="46"/>
                    </w:rPr>
                    <w:t>\</w:t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B1B1B1"/>
                      <w:spacing w:val="-52"/>
                      <w:w w:val="134"/>
                      <w:position w:val="40"/>
                    </w:rPr>
                    <w:t>·</w:t>
                  </w:r>
                  <w:r>
                    <w:rPr>
                      <w:rFonts w:ascii="Arial" w:hAnsi="Arial" w:cs="Arial" w:eastAsia="Arial"/>
                      <w:sz w:val="115"/>
                      <w:szCs w:val="115"/>
                      <w:color w:val="B1B1B1"/>
                      <w:spacing w:val="-16"/>
                      <w:w w:val="29"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4B4B4B"/>
                      <w:spacing w:val="-106"/>
                      <w:w w:val="102"/>
                      <w:position w:val="40"/>
                    </w:rPr>
                    <w:t>f</w:t>
                  </w:r>
                  <w:r>
                    <w:rPr>
                      <w:rFonts w:ascii="Arial" w:hAnsi="Arial" w:cs="Arial" w:eastAsia="Arial"/>
                      <w:sz w:val="115"/>
                      <w:szCs w:val="115"/>
                      <w:color w:val="B1B1B1"/>
                      <w:spacing w:val="-284"/>
                      <w:w w:val="30"/>
                      <w:position w:val="-1"/>
                    </w:rPr>
                    <w:t>•</w:t>
                  </w:r>
                  <w:r>
                    <w:rPr>
                      <w:rFonts w:ascii="Arial" w:hAnsi="Arial" w:cs="Arial" w:eastAsia="Arial"/>
                      <w:sz w:val="115"/>
                      <w:szCs w:val="115"/>
                      <w:color w:val="4B4B4B"/>
                      <w:spacing w:val="-18"/>
                      <w:w w:val="16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4B4B4B"/>
                      <w:spacing w:val="-54"/>
                      <w:w w:val="103"/>
                      <w:position w:val="40"/>
                    </w:rPr>
                    <w:t>l</w:t>
                  </w:r>
                  <w:r>
                    <w:rPr>
                      <w:rFonts w:ascii="Arial" w:hAnsi="Arial" w:cs="Arial" w:eastAsia="Arial"/>
                      <w:sz w:val="115"/>
                      <w:szCs w:val="115"/>
                      <w:color w:val="313131"/>
                      <w:spacing w:val="3"/>
                      <w:w w:val="13"/>
                      <w:position w:val="-1"/>
                    </w:rPr>
                    <w:t>•</w:t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4B4B4B"/>
                      <w:spacing w:val="-104"/>
                      <w:w w:val="102"/>
                      <w:position w:val="40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9C9C9E"/>
                      <w:spacing w:val="0"/>
                      <w:w w:val="68"/>
                      <w:position w:val="46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9C9C9E"/>
                      <w:spacing w:val="8"/>
                      <w:w w:val="100"/>
                      <w:position w:val="4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4B4B4B"/>
                      <w:spacing w:val="-89"/>
                      <w:w w:val="135"/>
                      <w:position w:val="46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45"/>
                      <w:szCs w:val="45"/>
                      <w:color w:val="5B6064"/>
                      <w:spacing w:val="-37"/>
                      <w:w w:val="118"/>
                      <w:position w:val="40"/>
                    </w:rPr>
                    <w:t>t</w:t>
                  </w:r>
                  <w:r>
                    <w:rPr>
                      <w:rFonts w:ascii="Arial" w:hAnsi="Arial" w:cs="Arial" w:eastAsia="Arial"/>
                      <w:sz w:val="115"/>
                      <w:szCs w:val="115"/>
                      <w:color w:val="5B6064"/>
                      <w:spacing w:val="-618"/>
                      <w:w w:val="89"/>
                      <w:position w:val="-1"/>
                    </w:rPr>
                    <w:t>=</w:t>
                  </w:r>
                  <w:r>
                    <w:rPr>
                      <w:rFonts w:ascii="Times New Roman" w:hAnsi="Times New Roman" w:cs="Times New Roman" w:eastAsia="Times New Roman"/>
                      <w:sz w:val="45"/>
                      <w:szCs w:val="45"/>
                      <w:color w:val="5B6064"/>
                      <w:spacing w:val="-114"/>
                      <w:w w:val="119"/>
                      <w:position w:val="40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9C9C9E"/>
                      <w:spacing w:val="0"/>
                      <w:w w:val="34"/>
                      <w:position w:val="46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9C9C9E"/>
                      <w:spacing w:val="6"/>
                      <w:w w:val="100"/>
                      <w:position w:val="4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212121"/>
                      <w:spacing w:val="16"/>
                      <w:w w:val="36"/>
                      <w:position w:val="46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45"/>
                      <w:szCs w:val="45"/>
                      <w:color w:val="5B6064"/>
                      <w:spacing w:val="-92"/>
                      <w:w w:val="119"/>
                      <w:position w:val="40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727475"/>
                      <w:spacing w:val="0"/>
                      <w:w w:val="28"/>
                      <w:position w:val="46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727475"/>
                      <w:spacing w:val="-15"/>
                      <w:w w:val="29"/>
                      <w:position w:val="46"/>
                    </w:rPr>
                    <w:t>_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B1B1B1"/>
                      <w:spacing w:val="-42"/>
                      <w:w w:val="102"/>
                      <w:position w:val="46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858587"/>
                      <w:spacing w:val="0"/>
                      <w:w w:val="85"/>
                      <w:position w:val="46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858587"/>
                      <w:spacing w:val="12"/>
                      <w:w w:val="100"/>
                      <w:position w:val="4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858587"/>
                      <w:spacing w:val="6"/>
                      <w:w w:val="115"/>
                      <w:position w:val="61"/>
                    </w:rPr>
                    <w:t>1</w:t>
                  </w:r>
                  <w:r>
                    <w:rPr>
                      <w:rFonts w:ascii="Arial" w:hAnsi="Arial" w:cs="Arial" w:eastAsia="Arial"/>
                      <w:sz w:val="115"/>
                      <w:szCs w:val="115"/>
                      <w:color w:val="5B6064"/>
                      <w:spacing w:val="-95"/>
                      <w:w w:val="90"/>
                      <w:position w:val="-1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4B4B4B"/>
                      <w:spacing w:val="0"/>
                      <w:w w:val="22"/>
                      <w:position w:val="-1"/>
                    </w:rPr>
                    <w:t>c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3"/>
        </w:rPr>
        <w:t>Okta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3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3"/>
        </w:rPr>
        <w:t>ÇINAR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8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3"/>
        </w:rPr>
        <w:t>iGUÇER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3"/>
        </w:rPr>
      </w:r>
      <w:r>
        <w:rPr>
          <w:rFonts w:ascii="Arial" w:hAnsi="Arial" w:cs="Arial" w:eastAsia="Arial"/>
          <w:sz w:val="15"/>
          <w:szCs w:val="15"/>
          <w:color w:val="9C9C9E"/>
          <w:spacing w:val="0"/>
          <w:w w:val="287"/>
          <w:position w:val="6"/>
        </w:rPr>
        <w:t>ı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4" w:lineRule="atLeast"/>
        <w:ind w:left="2639" w:right="-20"/>
        <w:jc w:val="left"/>
        <w:rPr>
          <w:rFonts w:ascii="Times New Roman" w:hAnsi="Times New Roman" w:cs="Times New Roman" w:eastAsia="Times New Roman"/>
          <w:sz w:val="102"/>
          <w:szCs w:val="10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5.686401pt;margin-top:13.816042pt;width:42.600375pt;height:19pt;mso-position-horizontal-relative:page;mso-position-vertical-relative:paragraph;z-index:-16936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rPr>
                      <w:rFonts w:ascii="Arial" w:hAnsi="Arial" w:cs="Arial" w:eastAsia="Arial"/>
                      <w:sz w:val="38"/>
                      <w:szCs w:val="38"/>
                    </w:rPr>
                  </w:pPr>
                  <w:rPr/>
                  <w:r>
                    <w:rPr>
                      <w:rFonts w:ascii="Arial" w:hAnsi="Arial" w:cs="Arial" w:eastAsia="Arial"/>
                      <w:sz w:val="38"/>
                      <w:szCs w:val="38"/>
                      <w:color w:val="B1B1B1"/>
                      <w:w w:val="35"/>
                      <w:i/>
                    </w:rPr>
                    <w:t>J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B1B1B1"/>
                      <w:spacing w:val="-67"/>
                      <w:w w:val="100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4B4B4B"/>
                      <w:spacing w:val="0"/>
                      <w:w w:val="148"/>
                      <w:i/>
                    </w:rPr>
                    <w:t>.t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4B4B4B"/>
                      <w:spacing w:val="-32"/>
                      <w:w w:val="148"/>
                      <w:i/>
                    </w:rPr>
                    <w:t>,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858587"/>
                      <w:spacing w:val="0"/>
                      <w:w w:val="66"/>
                      <w:i/>
                    </w:rPr>
                    <w:t>(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858587"/>
                      <w:spacing w:val="0"/>
                      <w:w w:val="65"/>
                      <w:i/>
                    </w:rPr>
                    <w:t>?'f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02"/>
          <w:szCs w:val="102"/>
          <w:color w:val="2338A1"/>
          <w:w w:val="81"/>
        </w:rPr>
      </w:r>
      <w:r>
        <w:rPr>
          <w:rFonts w:ascii="Times New Roman" w:hAnsi="Times New Roman" w:cs="Times New Roman" w:eastAsia="Times New Roman"/>
          <w:sz w:val="102"/>
          <w:szCs w:val="102"/>
          <w:color w:val="2338A1"/>
          <w:spacing w:val="0"/>
          <w:w w:val="81"/>
          <w:u w:val="single" w:color="000000"/>
        </w:rPr>
        <w:t>ko-</w:t>
      </w:r>
      <w:r>
        <w:rPr>
          <w:rFonts w:ascii="Times New Roman" w:hAnsi="Times New Roman" w:cs="Times New Roman" w:eastAsia="Times New Roman"/>
          <w:sz w:val="102"/>
          <w:szCs w:val="102"/>
          <w:color w:val="2338A1"/>
          <w:spacing w:val="0"/>
          <w:w w:val="81"/>
          <w:u w:val="single" w:color="000000"/>
        </w:rPr>
      </w:r>
      <w:r>
        <w:rPr>
          <w:rFonts w:ascii="Times New Roman" w:hAnsi="Times New Roman" w:cs="Times New Roman" w:eastAsia="Times New Roman"/>
          <w:sz w:val="102"/>
          <w:szCs w:val="102"/>
          <w:color w:val="2338A1"/>
          <w:spacing w:val="0"/>
          <w:w w:val="81"/>
        </w:rPr>
      </w:r>
      <w:r>
        <w:rPr>
          <w:rFonts w:ascii="Times New Roman" w:hAnsi="Times New Roman" w:cs="Times New Roman" w:eastAsia="Times New Roman"/>
          <w:sz w:val="102"/>
          <w:szCs w:val="102"/>
          <w:color w:val="2338A1"/>
          <w:spacing w:val="0"/>
          <w:w w:val="81"/>
        </w:rPr>
        <w:t>.J.</w:t>
      </w:r>
      <w:r>
        <w:rPr>
          <w:rFonts w:ascii="Times New Roman" w:hAnsi="Times New Roman" w:cs="Times New Roman" w:eastAsia="Times New Roman"/>
          <w:sz w:val="102"/>
          <w:szCs w:val="102"/>
          <w:color w:val="000000"/>
          <w:spacing w:val="0"/>
          <w:w w:val="100"/>
        </w:rPr>
      </w:r>
    </w:p>
    <w:p>
      <w:pPr>
        <w:spacing w:before="82" w:after="0" w:line="210" w:lineRule="exact"/>
        <w:ind w:right="-60"/>
        <w:jc w:val="left"/>
        <w:tabs>
          <w:tab w:pos="1000" w:val="left"/>
          <w:tab w:pos="1400" w:val="left"/>
        </w:tabs>
        <w:rPr>
          <w:rFonts w:ascii="Arial" w:hAnsi="Arial" w:cs="Arial" w:eastAsia="Arial"/>
          <w:sz w:val="103"/>
          <w:szCs w:val="103"/>
        </w:rPr>
      </w:pPr>
      <w:rPr/>
      <w:r>
        <w:rPr/>
        <w:br w:type="column"/>
      </w:r>
      <w:r>
        <w:rPr>
          <w:rFonts w:ascii="Arial" w:hAnsi="Arial" w:cs="Arial" w:eastAsia="Arial"/>
          <w:sz w:val="6"/>
          <w:szCs w:val="6"/>
          <w:color w:val="9C9C9E"/>
          <w:spacing w:val="0"/>
          <w:w w:val="100"/>
          <w:position w:val="-6"/>
        </w:rPr>
        <w:t>J!""'</w:t>
      </w:r>
      <w:r>
        <w:rPr>
          <w:rFonts w:ascii="Arial" w:hAnsi="Arial" w:cs="Arial" w:eastAsia="Arial"/>
          <w:sz w:val="6"/>
          <w:szCs w:val="6"/>
          <w:color w:val="9C9C9E"/>
          <w:spacing w:val="0"/>
          <w:w w:val="100"/>
          <w:position w:val="-6"/>
        </w:rPr>
        <w:t>      </w:t>
      </w:r>
      <w:r>
        <w:rPr>
          <w:rFonts w:ascii="Arial" w:hAnsi="Arial" w:cs="Arial" w:eastAsia="Arial"/>
          <w:sz w:val="6"/>
          <w:szCs w:val="6"/>
          <w:color w:val="9C9C9E"/>
          <w:spacing w:val="11"/>
          <w:w w:val="100"/>
          <w:position w:val="-6"/>
        </w:rPr>
        <w:t> </w:t>
      </w:r>
      <w:r>
        <w:rPr>
          <w:rFonts w:ascii="Arial" w:hAnsi="Arial" w:cs="Arial" w:eastAsia="Arial"/>
          <w:sz w:val="6"/>
          <w:szCs w:val="6"/>
          <w:color w:val="9C9C9E"/>
          <w:spacing w:val="0"/>
          <w:w w:val="100"/>
          <w:position w:val="-6"/>
        </w:rPr>
        <w:t>......</w:t>
      </w:r>
      <w:r>
        <w:rPr>
          <w:rFonts w:ascii="Arial" w:hAnsi="Arial" w:cs="Arial" w:eastAsia="Arial"/>
          <w:sz w:val="6"/>
          <w:szCs w:val="6"/>
          <w:color w:val="9C9C9E"/>
          <w:spacing w:val="-11"/>
          <w:w w:val="100"/>
          <w:position w:val="-6"/>
        </w:rPr>
        <w:t> </w:t>
      </w:r>
      <w:r>
        <w:rPr>
          <w:rFonts w:ascii="Arial" w:hAnsi="Arial" w:cs="Arial" w:eastAsia="Arial"/>
          <w:sz w:val="6"/>
          <w:szCs w:val="6"/>
          <w:color w:val="9C9C9E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6"/>
          <w:szCs w:val="6"/>
          <w:color w:val="9C9C9E"/>
          <w:spacing w:val="0"/>
          <w:w w:val="100"/>
          <w:position w:val="-6"/>
        </w:rPr>
      </w:r>
      <w:r>
        <w:rPr>
          <w:rFonts w:ascii="Arial" w:hAnsi="Arial" w:cs="Arial" w:eastAsia="Arial"/>
          <w:sz w:val="6"/>
          <w:szCs w:val="6"/>
          <w:color w:val="B1B1B1"/>
          <w:spacing w:val="0"/>
          <w:w w:val="313"/>
          <w:position w:val="-6"/>
        </w:rPr>
        <w:t>\</w:t>
      </w:r>
      <w:r>
        <w:rPr>
          <w:rFonts w:ascii="Arial" w:hAnsi="Arial" w:cs="Arial" w:eastAsia="Arial"/>
          <w:sz w:val="6"/>
          <w:szCs w:val="6"/>
          <w:color w:val="B1B1B1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6"/>
          <w:szCs w:val="6"/>
          <w:color w:val="B1B1B1"/>
          <w:spacing w:val="0"/>
          <w:w w:val="100"/>
          <w:position w:val="-6"/>
        </w:rPr>
      </w:r>
      <w:r>
        <w:rPr>
          <w:rFonts w:ascii="Arial" w:hAnsi="Arial" w:cs="Arial" w:eastAsia="Arial"/>
          <w:sz w:val="103"/>
          <w:szCs w:val="103"/>
          <w:color w:val="332F89"/>
          <w:spacing w:val="0"/>
          <w:w w:val="125"/>
          <w:position w:val="-79"/>
        </w:rPr>
        <w:t>'ı</w:t>
      </w:r>
      <w:r>
        <w:rPr>
          <w:rFonts w:ascii="Arial" w:hAnsi="Arial" w:cs="Arial" w:eastAsia="Arial"/>
          <w:sz w:val="103"/>
          <w:szCs w:val="10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240"/>
          <w:cols w:num="2" w:equalWidth="0">
            <w:col w:w="8778" w:space="556"/>
            <w:col w:w="2166"/>
          </w:cols>
        </w:sectPr>
      </w:pPr>
      <w:rPr/>
    </w:p>
    <w:p>
      <w:pPr>
        <w:spacing w:before="0" w:after="0" w:line="25" w:lineRule="atLeast"/>
        <w:ind w:left="2263" w:right="-84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2338A1"/>
          <w:w w:val="266"/>
        </w:rPr>
        <w:t>-</w:t>
      </w:r>
      <w:r>
        <w:rPr>
          <w:rFonts w:ascii="Times New Roman" w:hAnsi="Times New Roman" w:cs="Times New Roman" w:eastAsia="Times New Roman"/>
          <w:sz w:val="29"/>
          <w:szCs w:val="29"/>
          <w:color w:val="5B6064"/>
          <w:w w:val="118"/>
        </w:rPr>
        <w:t>İsmail</w:t>
      </w:r>
      <w:r>
        <w:rPr>
          <w:rFonts w:ascii="Times New Roman" w:hAnsi="Times New Roman" w:cs="Times New Roman" w:eastAsia="Times New Roman"/>
          <w:sz w:val="29"/>
          <w:szCs w:val="29"/>
          <w:color w:val="5B606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B6064"/>
          <w:spacing w:val="0"/>
          <w:w w:val="111"/>
        </w:rPr>
        <w:t>YAPlCI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739" w:lineRule="atLeas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B4B4B"/>
          <w:w w:val="105"/>
        </w:rPr>
        <w:t>Ça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06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9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4"/>
          <w:w w:val="11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2957" w:right="-20"/>
        <w:jc w:val="left"/>
        <w:tabs>
          <w:tab w:pos="418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Arial" w:hAnsi="Arial" w:cs="Arial" w:eastAsia="Arial"/>
          <w:sz w:val="14"/>
          <w:szCs w:val="14"/>
          <w:color w:val="B1B1B1"/>
          <w:spacing w:val="0"/>
          <w:w w:val="188"/>
        </w:rPr>
        <w:t>j</w:t>
      </w:r>
      <w:r>
        <w:rPr>
          <w:rFonts w:ascii="Arial" w:hAnsi="Arial" w:cs="Arial" w:eastAsia="Arial"/>
          <w:sz w:val="14"/>
          <w:szCs w:val="14"/>
          <w:color w:val="B1B1B1"/>
          <w:spacing w:val="-7"/>
          <w:w w:val="188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13131"/>
          <w:spacing w:val="0"/>
          <w:w w:val="66"/>
        </w:rPr>
        <w:t>&gt;;'•'</w:t>
      </w:r>
      <w:r>
        <w:rPr>
          <w:rFonts w:ascii="Times New Roman" w:hAnsi="Times New Roman" w:cs="Times New Roman" w:eastAsia="Times New Roman"/>
          <w:sz w:val="12"/>
          <w:szCs w:val="12"/>
          <w:color w:val="313131"/>
          <w:spacing w:val="0"/>
          <w:w w:val="66"/>
        </w:rPr>
        <w:t>    </w:t>
      </w:r>
      <w:r>
        <w:rPr>
          <w:rFonts w:ascii="Times New Roman" w:hAnsi="Times New Roman" w:cs="Times New Roman" w:eastAsia="Times New Roman"/>
          <w:sz w:val="12"/>
          <w:szCs w:val="12"/>
          <w:color w:val="313131"/>
          <w:spacing w:val="4"/>
          <w:w w:val="66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13131"/>
          <w:spacing w:val="0"/>
          <w:w w:val="67"/>
          <w:i/>
        </w:rPr>
        <w:t>r;</w:t>
      </w:r>
      <w:r>
        <w:rPr>
          <w:rFonts w:ascii="Times New Roman" w:hAnsi="Times New Roman" w:cs="Times New Roman" w:eastAsia="Times New Roman"/>
          <w:sz w:val="12"/>
          <w:szCs w:val="12"/>
          <w:color w:val="313131"/>
          <w:spacing w:val="-7"/>
          <w:w w:val="66"/>
          <w:i/>
        </w:rPr>
        <w:t>t</w:t>
      </w:r>
      <w:r>
        <w:rPr>
          <w:rFonts w:ascii="Times New Roman" w:hAnsi="Times New Roman" w:cs="Times New Roman" w:eastAsia="Times New Roman"/>
          <w:sz w:val="12"/>
          <w:szCs w:val="12"/>
          <w:color w:val="4B4B4B"/>
          <w:spacing w:val="0"/>
          <w:w w:val="114"/>
          <w:i/>
        </w:rPr>
        <w:t>..</w:t>
      </w:r>
      <w:r>
        <w:rPr>
          <w:rFonts w:ascii="Times New Roman" w:hAnsi="Times New Roman" w:cs="Times New Roman" w:eastAsia="Times New Roman"/>
          <w:sz w:val="12"/>
          <w:szCs w:val="12"/>
          <w:color w:val="4B4B4B"/>
          <w:spacing w:val="0"/>
          <w:w w:val="100"/>
          <w:i/>
        </w:rPr>
        <w:t>     </w:t>
      </w:r>
      <w:r>
        <w:rPr>
          <w:rFonts w:ascii="Times New Roman" w:hAnsi="Times New Roman" w:cs="Times New Roman" w:eastAsia="Times New Roman"/>
          <w:sz w:val="12"/>
          <w:szCs w:val="12"/>
          <w:color w:val="4B4B4B"/>
          <w:spacing w:val="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58587"/>
          <w:spacing w:val="0"/>
          <w:w w:val="75"/>
        </w:rPr>
        <w:t>1,</w:t>
      </w:r>
      <w:r>
        <w:rPr>
          <w:rFonts w:ascii="Times New Roman" w:hAnsi="Times New Roman" w:cs="Times New Roman" w:eastAsia="Times New Roman"/>
          <w:sz w:val="13"/>
          <w:szCs w:val="13"/>
          <w:color w:val="85858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858587"/>
          <w:spacing w:val="0"/>
          <w:w w:val="100"/>
        </w:rPr>
      </w:r>
      <w:r>
        <w:rPr>
          <w:rFonts w:ascii="Times New Roman" w:hAnsi="Times New Roman" w:cs="Times New Roman" w:eastAsia="Times New Roman"/>
          <w:sz w:val="13"/>
          <w:szCs w:val="13"/>
          <w:color w:val="B1B1B1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3"/>
          <w:szCs w:val="13"/>
          <w:color w:val="B1B1B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1B1B1"/>
          <w:spacing w:val="0"/>
          <w:w w:val="131"/>
        </w:rPr>
        <w:t>''</w:t>
      </w:r>
      <w:r>
        <w:rPr>
          <w:rFonts w:ascii="Times New Roman" w:hAnsi="Times New Roman" w:cs="Times New Roman" w:eastAsia="Times New Roman"/>
          <w:sz w:val="13"/>
          <w:szCs w:val="13"/>
          <w:color w:val="B1B1B1"/>
          <w:spacing w:val="19"/>
          <w:w w:val="13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1B1B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B1B1B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C9C9E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16" w:after="0" w:line="240" w:lineRule="auto"/>
        <w:ind w:right="814"/>
        <w:jc w:val="right"/>
        <w:tabs>
          <w:tab w:pos="50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6064"/>
          <w:w w:val="147"/>
          <w:i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6064"/>
          <w:w w:val="100"/>
          <w:i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6064"/>
          <w:w w:val="100"/>
          <w:i/>
        </w:rPr>
      </w:r>
      <w:r>
        <w:rPr>
          <w:rFonts w:ascii="Times New Roman" w:hAnsi="Times New Roman" w:cs="Times New Roman" w:eastAsia="Times New Roman"/>
          <w:sz w:val="24"/>
          <w:szCs w:val="24"/>
          <w:color w:val="4B4B4B"/>
          <w:spacing w:val="-14"/>
          <w:w w:val="104"/>
        </w:rPr>
        <w:t>N</w:t>
      </w:r>
      <w:r>
        <w:rPr>
          <w:rFonts w:ascii="Times New Roman" w:hAnsi="Times New Roman" w:cs="Times New Roman" w:eastAsia="Times New Roman"/>
          <w:sz w:val="26"/>
          <w:szCs w:val="26"/>
          <w:color w:val="B1B1B1"/>
          <w:spacing w:val="0"/>
          <w:w w:val="25"/>
          <w:position w:val="6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40" w:bottom="280" w:left="180" w:right="240"/>
          <w:cols w:num="2" w:equalWidth="0">
            <w:col w:w="4412" w:space="1155"/>
            <w:col w:w="5933"/>
          </w:cols>
        </w:sectPr>
      </w:pPr>
      <w:rPr/>
    </w:p>
    <w:p>
      <w:pPr>
        <w:spacing w:before="0" w:after="0" w:line="11" w:lineRule="exact"/>
        <w:ind w:right="-20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858587"/>
          <w:spacing w:val="0"/>
          <w:w w:val="77"/>
          <w:position w:val="-6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858587"/>
          <w:spacing w:val="-5"/>
          <w:w w:val="77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6064"/>
          <w:spacing w:val="4"/>
          <w:w w:val="128"/>
          <w:position w:val="-6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727475"/>
          <w:spacing w:val="0"/>
          <w:w w:val="54"/>
          <w:position w:val="-6"/>
        </w:rPr>
        <w:t>rJ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1" w:lineRule="exact"/>
        <w:ind w:right="-67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9C9C9E"/>
          <w:spacing w:val="-16"/>
          <w:w w:val="86"/>
          <w:position w:val="-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B6064"/>
          <w:spacing w:val="0"/>
          <w:w w:val="86"/>
          <w:position w:val="-6"/>
        </w:rPr>
        <w:t>tı</w:t>
      </w:r>
      <w:r>
        <w:rPr>
          <w:rFonts w:ascii="Times New Roman" w:hAnsi="Times New Roman" w:cs="Times New Roman" w:eastAsia="Times New Roman"/>
          <w:sz w:val="18"/>
          <w:szCs w:val="18"/>
          <w:color w:val="5B6064"/>
          <w:spacing w:val="4"/>
          <w:w w:val="86"/>
          <w:position w:val="-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6"/>
          <w:position w:val="-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6"/>
          <w:position w:val="-6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6"/>
          <w:position w:val="-6"/>
        </w:rPr>
        <w:t>}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6"/>
          <w:position w:val="-6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1"/>
          <w:w w:val="86"/>
          <w:position w:val="-6"/>
        </w:rPr>
        <w:t> </w:t>
      </w:r>
      <w:r>
        <w:rPr>
          <w:rFonts w:ascii="Arial" w:hAnsi="Arial" w:cs="Arial" w:eastAsia="Arial"/>
          <w:sz w:val="16"/>
          <w:szCs w:val="16"/>
          <w:color w:val="5B6064"/>
          <w:spacing w:val="0"/>
          <w:w w:val="168"/>
          <w:position w:val="-6"/>
        </w:rPr>
        <w:t>ı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1" w:lineRule="exact"/>
        <w:ind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9C9C9E"/>
          <w:spacing w:val="0"/>
          <w:w w:val="252"/>
          <w:position w:val="-6"/>
        </w:rPr>
        <w:t>,</w:t>
      </w:r>
      <w:r>
        <w:rPr>
          <w:rFonts w:ascii="Arial" w:hAnsi="Arial" w:cs="Arial" w:eastAsia="Arial"/>
          <w:sz w:val="16"/>
          <w:szCs w:val="16"/>
          <w:color w:val="9C9C9E"/>
          <w:spacing w:val="-15"/>
          <w:w w:val="252"/>
          <w:position w:val="-6"/>
        </w:rPr>
        <w:t> </w:t>
      </w:r>
      <w:r>
        <w:rPr>
          <w:rFonts w:ascii="Arial" w:hAnsi="Arial" w:cs="Arial" w:eastAsia="Arial"/>
          <w:sz w:val="16"/>
          <w:szCs w:val="16"/>
          <w:color w:val="B1B1B1"/>
          <w:spacing w:val="0"/>
          <w:w w:val="149"/>
          <w:position w:val="-6"/>
        </w:rPr>
        <w:t>·</w:t>
      </w:r>
      <w:r>
        <w:rPr>
          <w:rFonts w:ascii="Arial" w:hAnsi="Arial" w:cs="Arial" w:eastAsia="Arial"/>
          <w:sz w:val="16"/>
          <w:szCs w:val="16"/>
          <w:color w:val="B1B1B1"/>
          <w:spacing w:val="-17"/>
          <w:w w:val="149"/>
          <w:position w:val="-6"/>
        </w:rPr>
        <w:t> </w:t>
      </w:r>
      <w:r>
        <w:rPr>
          <w:rFonts w:ascii="Arial" w:hAnsi="Arial" w:cs="Arial" w:eastAsia="Arial"/>
          <w:sz w:val="16"/>
          <w:szCs w:val="16"/>
          <w:color w:val="313131"/>
          <w:spacing w:val="-28"/>
          <w:w w:val="100"/>
          <w:position w:val="-6"/>
        </w:rPr>
        <w:t>·</w:t>
      </w:r>
      <w:r>
        <w:rPr>
          <w:rFonts w:ascii="Arial" w:hAnsi="Arial" w:cs="Arial" w:eastAsia="Arial"/>
          <w:sz w:val="16"/>
          <w:szCs w:val="16"/>
          <w:color w:val="5B6064"/>
          <w:spacing w:val="0"/>
          <w:w w:val="100"/>
          <w:position w:val="-6"/>
        </w:rPr>
        <w:t>·</w:t>
      </w:r>
      <w:r>
        <w:rPr>
          <w:rFonts w:ascii="Arial" w:hAnsi="Arial" w:cs="Arial" w:eastAsia="Arial"/>
          <w:sz w:val="16"/>
          <w:szCs w:val="16"/>
          <w:color w:val="5B6064"/>
          <w:spacing w:val="3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13131"/>
          <w:spacing w:val="-10"/>
          <w:w w:val="53"/>
          <w:position w:val="-6"/>
        </w:rPr>
        <w:t>o</w:t>
      </w:r>
      <w:r>
        <w:rPr>
          <w:rFonts w:ascii="Times New Roman" w:hAnsi="Times New Roman" w:cs="Times New Roman" w:eastAsia="Times New Roman"/>
          <w:sz w:val="25"/>
          <w:szCs w:val="25"/>
          <w:color w:val="1C1A75"/>
          <w:spacing w:val="0"/>
          <w:w w:val="74"/>
          <w:position w:val="-6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240"/>
          <w:cols w:num="3" w:equalWidth="0">
            <w:col w:w="9046" w:space="78"/>
            <w:col w:w="566" w:space="239"/>
            <w:col w:w="1571"/>
          </w:cols>
        </w:sectPr>
      </w:pPr>
      <w:rPr/>
    </w:p>
    <w:p>
      <w:pPr>
        <w:spacing w:before="0" w:after="0" w:line="192" w:lineRule="exact"/>
        <w:ind w:left="2458" w:right="-82"/>
        <w:jc w:val="left"/>
        <w:tabs>
          <w:tab w:pos="608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2"/>
          <w:szCs w:val="22"/>
          <w:color w:val="5B6064"/>
          <w:spacing w:val="0"/>
          <w:w w:val="93"/>
          <w:position w:val="-7"/>
        </w:rPr>
        <w:t>Itfaiy</w:t>
      </w:r>
      <w:r>
        <w:rPr>
          <w:rFonts w:ascii="Arial" w:hAnsi="Arial" w:cs="Arial" w:eastAsia="Arial"/>
          <w:sz w:val="22"/>
          <w:szCs w:val="22"/>
          <w:color w:val="5B6064"/>
          <w:spacing w:val="0"/>
          <w:w w:val="93"/>
          <w:position w:val="-7"/>
        </w:rPr>
        <w:t>e</w:t>
      </w:r>
      <w:r>
        <w:rPr>
          <w:rFonts w:ascii="Arial" w:hAnsi="Arial" w:cs="Arial" w:eastAsia="Arial"/>
          <w:sz w:val="22"/>
          <w:szCs w:val="22"/>
          <w:color w:val="5B6064"/>
          <w:spacing w:val="-3"/>
          <w:w w:val="93"/>
          <w:position w:val="-7"/>
        </w:rPr>
        <w:t> </w:t>
      </w:r>
      <w:r>
        <w:rPr>
          <w:rFonts w:ascii="Arial" w:hAnsi="Arial" w:cs="Arial" w:eastAsia="Arial"/>
          <w:sz w:val="22"/>
          <w:szCs w:val="22"/>
          <w:color w:val="5B6064"/>
          <w:spacing w:val="0"/>
          <w:w w:val="92"/>
          <w:position w:val="-7"/>
        </w:rPr>
        <w:t>Batı</w:t>
      </w:r>
      <w:r>
        <w:rPr>
          <w:rFonts w:ascii="Arial" w:hAnsi="Arial" w:cs="Arial" w:eastAsia="Arial"/>
          <w:sz w:val="22"/>
          <w:szCs w:val="22"/>
          <w:color w:val="5B6064"/>
          <w:spacing w:val="-37"/>
          <w:w w:val="100"/>
          <w:position w:val="-7"/>
        </w:rPr>
        <w:t> </w:t>
      </w:r>
      <w:r>
        <w:rPr>
          <w:rFonts w:ascii="Arial" w:hAnsi="Arial" w:cs="Arial" w:eastAsia="Arial"/>
          <w:sz w:val="22"/>
          <w:szCs w:val="22"/>
          <w:color w:val="5B6064"/>
          <w:spacing w:val="0"/>
          <w:w w:val="90"/>
          <w:position w:val="-7"/>
        </w:rPr>
        <w:t>Bölg</w:t>
      </w:r>
      <w:r>
        <w:rPr>
          <w:rFonts w:ascii="Arial" w:hAnsi="Arial" w:cs="Arial" w:eastAsia="Arial"/>
          <w:sz w:val="22"/>
          <w:szCs w:val="22"/>
          <w:color w:val="5B6064"/>
          <w:spacing w:val="0"/>
          <w:w w:val="90"/>
          <w:position w:val="-7"/>
        </w:rPr>
        <w:t>e</w:t>
      </w:r>
      <w:r>
        <w:rPr>
          <w:rFonts w:ascii="Arial" w:hAnsi="Arial" w:cs="Arial" w:eastAsia="Arial"/>
          <w:sz w:val="22"/>
          <w:szCs w:val="22"/>
          <w:color w:val="5B6064"/>
          <w:spacing w:val="-14"/>
          <w:w w:val="90"/>
          <w:position w:val="-7"/>
        </w:rPr>
        <w:t> </w:t>
      </w:r>
      <w:r>
        <w:rPr>
          <w:rFonts w:ascii="Arial" w:hAnsi="Arial" w:cs="Arial" w:eastAsia="Arial"/>
          <w:sz w:val="22"/>
          <w:szCs w:val="22"/>
          <w:color w:val="5B6064"/>
          <w:spacing w:val="0"/>
          <w:w w:val="100"/>
          <w:position w:val="-7"/>
        </w:rPr>
        <w:t>Amiri</w:t>
      </w:r>
      <w:r>
        <w:rPr>
          <w:rFonts w:ascii="Arial" w:hAnsi="Arial" w:cs="Arial" w:eastAsia="Arial"/>
          <w:sz w:val="22"/>
          <w:szCs w:val="22"/>
          <w:color w:val="5B6064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22"/>
          <w:szCs w:val="22"/>
          <w:color w:val="5B6064"/>
          <w:spacing w:val="0"/>
          <w:w w:val="100"/>
          <w:position w:val="-7"/>
        </w:rPr>
      </w:r>
      <w:r>
        <w:rPr>
          <w:rFonts w:ascii="Arial" w:hAnsi="Arial" w:cs="Arial" w:eastAsia="Arial"/>
          <w:sz w:val="28"/>
          <w:szCs w:val="28"/>
          <w:color w:val="464999"/>
          <w:spacing w:val="-9"/>
          <w:w w:val="163"/>
          <w:position w:val="-7"/>
        </w:rPr>
        <w:t>-</w:t>
      </w:r>
      <w:r>
        <w:rPr>
          <w:rFonts w:ascii="Arial" w:hAnsi="Arial" w:cs="Arial" w:eastAsia="Arial"/>
          <w:sz w:val="28"/>
          <w:szCs w:val="28"/>
          <w:color w:val="5666AC"/>
          <w:spacing w:val="0"/>
          <w:w w:val="78"/>
          <w:position w:val="-7"/>
        </w:rPr>
        <w:t>=--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87" w:lineRule="exact"/>
        <w:ind w:right="-20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B1B1B1"/>
          <w:w w:val="66"/>
          <w:position w:val="-3"/>
        </w:rPr>
        <w:t>r,</w:t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-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858587"/>
          <w:spacing w:val="0"/>
          <w:w w:val="90"/>
          <w:position w:val="-3"/>
        </w:rPr>
        <w:t>f"'l.+"</w:t>
      </w:r>
      <w:r>
        <w:rPr>
          <w:rFonts w:ascii="Times New Roman" w:hAnsi="Times New Roman" w:cs="Times New Roman" w:eastAsia="Times New Roman"/>
          <w:sz w:val="11"/>
          <w:szCs w:val="11"/>
          <w:color w:val="858587"/>
          <w:spacing w:val="0"/>
          <w:w w:val="90"/>
          <w:position w:val="-3"/>
        </w:rPr>
        <w:t>)</w:t>
      </w:r>
      <w:r>
        <w:rPr>
          <w:rFonts w:ascii="Times New Roman" w:hAnsi="Times New Roman" w:cs="Times New Roman" w:eastAsia="Times New Roman"/>
          <w:sz w:val="11"/>
          <w:szCs w:val="11"/>
          <w:color w:val="858587"/>
          <w:spacing w:val="0"/>
          <w:w w:val="90"/>
          <w:position w:val="-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0"/>
          <w:w w:val="136"/>
          <w:position w:val="-3"/>
        </w:rPr>
        <w:t>•rı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240"/>
          <w:cols w:num="2" w:equalWidth="0">
            <w:col w:w="6499" w:space="2820"/>
            <w:col w:w="2181"/>
          </w:cols>
        </w:sectPr>
      </w:pPr>
      <w:rPr/>
    </w:p>
    <w:p>
      <w:pPr>
        <w:spacing w:before="77" w:after="0" w:line="240" w:lineRule="auto"/>
        <w:ind w:left="13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3.33248pt;margin-top:15.057383pt;width:565.201932pt;height:794.955724pt;mso-position-horizontal-relative:page;mso-position-vertical-relative:page;z-index:-16941" coordorigin="267,301" coordsize="11304,15899">
            <v:group style="position:absolute;left:286;top:330;width:11247;height:2" coordorigin="286,330" coordsize="11247,2">
              <v:shape style="position:absolute;left:286;top:330;width:11247;height:2" coordorigin="286,330" coordsize="11247,0" path="m286,330l11533,330e" filled="f" stroked="t" strokeweight=".71424pt" strokecolor="#4F4F54">
                <v:path arrowok="t"/>
              </v:shape>
            </v:group>
            <v:group style="position:absolute;left:290;top:311;width:2;height:1075" coordorigin="290,311" coordsize="2,1075">
              <v:shape style="position:absolute;left:290;top:311;width:2;height:1075" coordorigin="290,311" coordsize="0,1075" path="m290,1386l290,311e" filled="f" stroked="t" strokeweight=".95232pt" strokecolor="#838383">
                <v:path arrowok="t"/>
              </v:shape>
            </v:group>
            <v:group style="position:absolute;left:2238;top:320;width:2;height:540" coordorigin="2238,320" coordsize="2,540">
              <v:shape style="position:absolute;left:2238;top:320;width:2;height:540" coordorigin="2238,320" coordsize="0,540" path="m2238,860l2238,320e" filled="f" stroked="t" strokeweight=".47616pt" strokecolor="#4B4B4B">
                <v:path arrowok="t"/>
              </v:shape>
            </v:group>
            <v:group style="position:absolute;left:2186;top:330;width:633;height:2" coordorigin="2186,330" coordsize="633,2">
              <v:shape style="position:absolute;left:2186;top:330;width:633;height:2" coordorigin="2186,330" coordsize="633,0" path="m2186,330l2819,330e" filled="f" stroked="t" strokeweight=".47616pt" strokecolor="#2B2B2B">
                <v:path arrowok="t"/>
              </v:shape>
            </v:group>
            <v:group style="position:absolute;left:8166;top:332;width:700;height:2" coordorigin="8166,332" coordsize="700,2">
              <v:shape style="position:absolute;left:8166;top:332;width:700;height:2" coordorigin="8166,332" coordsize="700,0" path="m8166,332l8866,332e" filled="f" stroked="t" strokeweight=".71424pt" strokecolor="#4B4B4B">
                <v:path arrowok="t"/>
              </v:shape>
            </v:group>
            <v:group style="position:absolute;left:9007;top:325;width:2;height:1510" coordorigin="9007,325" coordsize="2,1510">
              <v:shape style="position:absolute;left:9007;top:325;width:2;height:1510" coordorigin="9007,325" coordsize="0,1510" path="m9007,1835l9007,325e" filled="f" stroked="t" strokeweight=".95232pt" strokecolor="#5B5B5B">
                <v:path arrowok="t"/>
              </v:shape>
            </v:group>
            <v:group style="position:absolute;left:11530;top:330;width:2;height:1759" coordorigin="11530,330" coordsize="2,1759">
              <v:shape style="position:absolute;left:11530;top:330;width:2;height:1759" coordorigin="11530,330" coordsize="0,1759" path="m11530,2089l11530,330e" filled="f" stroked="t" strokeweight=".95232pt" strokecolor="#606060">
                <v:path arrowok="t"/>
              </v:shape>
            </v:group>
            <v:group style="position:absolute;left:2236;top:803;width:2;height:636" coordorigin="2236,803" coordsize="2,636">
              <v:shape style="position:absolute;left:2236;top:803;width:2;height:636" coordorigin="2236,803" coordsize="0,636" path="m2236,1439l2236,803e" filled="f" stroked="t" strokeweight=".95232pt" strokecolor="#747474">
                <v:path arrowok="t"/>
              </v:shape>
            </v:group>
            <v:group style="position:absolute;left:286;top:1823;width:6085;height:2" coordorigin="286,1823" coordsize="6085,2">
              <v:shape style="position:absolute;left:286;top:1823;width:6085;height:2" coordorigin="286,1823" coordsize="6085,0" path="m286,1823l6371,1823e" filled="f" stroked="t" strokeweight=".71424pt" strokecolor="#4F4F4F">
                <v:path arrowok="t"/>
              </v:shape>
            </v:group>
            <v:group style="position:absolute;left:290;top:311;width:2;height:1778" coordorigin="290,311" coordsize="2,1778">
              <v:shape style="position:absolute;left:290;top:311;width:2;height:1778" coordorigin="290,311" coordsize="0,1778" path="m290,2089l290,311e" filled="f" stroked="t" strokeweight=".71424pt" strokecolor="#6B6B6B">
                <v:path arrowok="t"/>
              </v:shape>
            </v:group>
            <v:group style="position:absolute;left:2233;top:879;width:2;height:951" coordorigin="2233,879" coordsize="2,951">
              <v:shape style="position:absolute;left:2233;top:879;width:2;height:951" coordorigin="2233,879" coordsize="0,951" path="m2233,1831l2233,879e" filled="f" stroked="t" strokeweight=".47616pt" strokecolor="#5B5B5B">
                <v:path arrowok="t"/>
              </v:shape>
            </v:group>
            <v:group style="position:absolute;left:6314;top:1826;width:529;height:2" coordorigin="6314,1826" coordsize="529,2">
              <v:shape style="position:absolute;left:6314;top:1826;width:529;height:2" coordorigin="6314,1826" coordsize="529,0" path="m6314,1826l6842,1826e" filled="f" stroked="t" strokeweight=".47616pt" strokecolor="#1F1F1F">
                <v:path arrowok="t"/>
              </v:shape>
            </v:group>
            <v:group style="position:absolute;left:6785;top:1826;width:914;height:2" coordorigin="6785,1826" coordsize="914,2">
              <v:shape style="position:absolute;left:6785;top:1826;width:914;height:2" coordorigin="6785,1826" coordsize="914,0" path="m6785,1826l7700,1826e" filled="f" stroked="t" strokeweight=".95232pt" strokecolor="#575757">
                <v:path arrowok="t"/>
              </v:shape>
            </v:group>
            <v:group style="position:absolute;left:7571;top:1826;width:652;height:2" coordorigin="7571,1826" coordsize="652,2">
              <v:shape style="position:absolute;left:7571;top:1826;width:652;height:2" coordorigin="7571,1826" coordsize="652,0" path="m7571,1826l8223,1826e" filled="f" stroked="t" strokeweight=".47616pt" strokecolor="#2F2F2F">
                <v:path arrowok="t"/>
              </v:shape>
            </v:group>
            <v:group style="position:absolute;left:8166;top:1828;width:3371;height:2" coordorigin="8166,1828" coordsize="3371,2">
              <v:shape style="position:absolute;left:8166;top:1828;width:3371;height:2" coordorigin="8166,1828" coordsize="3371,0" path="m8166,1828l11537,1828e" filled="f" stroked="t" strokeweight=".95232pt" strokecolor="#545454">
                <v:path arrowok="t"/>
              </v:shape>
            </v:group>
            <v:group style="position:absolute;left:286;top:2065;width:10056;height:2" coordorigin="286,2065" coordsize="10056,2">
              <v:shape style="position:absolute;left:286;top:2065;width:10056;height:2" coordorigin="286,2065" coordsize="10056,0" path="m286,2065l10342,2065e" filled="f" stroked="t" strokeweight=".71424pt" strokecolor="#4B4B4B">
                <v:path arrowok="t"/>
              </v:shape>
            </v:group>
            <v:group style="position:absolute;left:10285;top:2070;width:338;height:2" coordorigin="10285,2070" coordsize="338,2">
              <v:shape style="position:absolute;left:10285;top:2070;width:338;height:2" coordorigin="10285,2070" coordsize="338,0" path="m10285,2070l10623,2070e" filled="f" stroked="t" strokeweight=".47616pt" strokecolor="#1F1F1F">
                <v:path arrowok="t"/>
              </v:shape>
            </v:group>
            <v:group style="position:absolute;left:10566;top:2070;width:971;height:2" coordorigin="10566,2070" coordsize="971,2">
              <v:shape style="position:absolute;left:10566;top:2070;width:971;height:2" coordorigin="10566,2070" coordsize="971,0" path="m10566,2070l11537,2070e" filled="f" stroked="t" strokeweight=".71424pt" strokecolor="#545454">
                <v:path arrowok="t"/>
              </v:shape>
            </v:group>
            <v:group style="position:absolute;left:281;top:2304;width:11256;height:2" coordorigin="281,2304" coordsize="11256,2">
              <v:shape style="position:absolute;left:281;top:2304;width:11256;height:2" coordorigin="281,2304" coordsize="11256,0" path="m281,2304l11537,2304e" filled="f" stroked="t" strokeweight=".71424pt" strokecolor="#545454">
                <v:path arrowok="t"/>
              </v:shape>
            </v:group>
            <v:group style="position:absolute;left:11542;top:330;width:2;height:7571" coordorigin="11542,330" coordsize="2,7571">
              <v:shape style="position:absolute;left:11542;top:330;width:2;height:7571" coordorigin="11542,330" coordsize="0,7571" path="m11542,7901l11542,330e" filled="f" stroked="t" strokeweight=".71424pt" strokecolor="#575757">
                <v:path arrowok="t"/>
              </v:shape>
            </v:group>
            <v:group style="position:absolute;left:281;top:2545;width:6990;height:2" coordorigin="281,2545" coordsize="6990,2">
              <v:shape style="position:absolute;left:281;top:2545;width:6990;height:2" coordorigin="281,2545" coordsize="6990,0" path="m281,2545l7271,2545e" filled="f" stroked="t" strokeweight=".71424pt" strokecolor="#4B4B4B">
                <v:path arrowok="t"/>
              </v:shape>
            </v:group>
            <v:group style="position:absolute;left:7214;top:2548;width:414;height:2" coordorigin="7214,2548" coordsize="414,2">
              <v:shape style="position:absolute;left:7214;top:2548;width:414;height:2" coordorigin="7214,2548" coordsize="414,0" path="m7214,2548l7628,2548e" filled="f" stroked="t" strokeweight=".47616pt" strokecolor="#2F2F2F">
                <v:path arrowok="t"/>
              </v:shape>
            </v:group>
            <v:group style="position:absolute;left:7571;top:2548;width:1143;height:2" coordorigin="7571,2548" coordsize="1143,2">
              <v:shape style="position:absolute;left:7571;top:2548;width:1143;height:2" coordorigin="7571,2548" coordsize="1143,0" path="m7571,2548l8714,2548e" filled="f" stroked="t" strokeweight=".95232pt" strokecolor="#5B5B5B">
                <v:path arrowok="t"/>
              </v:shape>
            </v:group>
            <v:group style="position:absolute;left:8657;top:2548;width:210;height:2" coordorigin="8657,2548" coordsize="210,2">
              <v:shape style="position:absolute;left:8657;top:2548;width:210;height:2" coordorigin="8657,2548" coordsize="210,0" path="m8657,2548l8866,2548e" filled="f" stroked="t" strokeweight=".47616pt" strokecolor="#3B3B3B">
                <v:path arrowok="t"/>
              </v:shape>
            </v:group>
            <v:group style="position:absolute;left:8809;top:2548;width:448;height:2" coordorigin="8809,2548" coordsize="448,2">
              <v:shape style="position:absolute;left:8809;top:2548;width:448;height:2" coordorigin="8809,2548" coordsize="448,0" path="m8809,2548l9257,2548e" filled="f" stroked="t" strokeweight=".47616pt" strokecolor="#232323">
                <v:path arrowok="t"/>
              </v:shape>
            </v:group>
            <v:group style="position:absolute;left:9199;top:2550;width:2338;height:2" coordorigin="9199,2550" coordsize="2338,2">
              <v:shape style="position:absolute;left:9199;top:2550;width:2338;height:2" coordorigin="9199,2550" coordsize="2338,0" path="m9199,2550l11537,2550e" filled="f" stroked="t" strokeweight=".95232pt" strokecolor="#545454">
                <v:path arrowok="t"/>
              </v:shape>
            </v:group>
            <v:group style="position:absolute;left:11533;top:2275;width:2;height:483" coordorigin="11533,2275" coordsize="2,483">
              <v:shape style="position:absolute;left:11533;top:2275;width:2;height:483" coordorigin="11533,2275" coordsize="0,483" path="m11533,2758l11533,2275e" filled="f" stroked="t" strokeweight=".47616pt" strokecolor="#343434">
                <v:path arrowok="t"/>
              </v:shape>
            </v:group>
            <v:group style="position:absolute;left:281;top:2782;width:8433;height:2" coordorigin="281,2782" coordsize="8433,2">
              <v:shape style="position:absolute;left:281;top:2782;width:8433;height:2" coordorigin="281,2782" coordsize="8433,0" path="m281,2782l8714,2782e" filled="f" stroked="t" strokeweight=".71424pt" strokecolor="#4F4F4F">
                <v:path arrowok="t"/>
              </v:shape>
            </v:group>
            <v:group style="position:absolute;left:8657;top:2786;width:367;height:2" coordorigin="8657,2786" coordsize="367,2">
              <v:shape style="position:absolute;left:8657;top:2786;width:367;height:2" coordorigin="8657,2786" coordsize="367,0" path="m8657,2786l9023,2786e" filled="f" stroked="t" strokeweight=".47616pt" strokecolor="#2F2F2F">
                <v:path arrowok="t"/>
              </v:shape>
            </v:group>
            <v:group style="position:absolute;left:8966;top:2789;width:2576;height:2" coordorigin="8966,2789" coordsize="2576,2">
              <v:shape style="position:absolute;left:8966;top:2789;width:2576;height:2" coordorigin="8966,2789" coordsize="2576,0" path="m8966,2789l11542,2789e" filled="f" stroked="t" strokeweight=".95232pt" strokecolor="#545454">
                <v:path arrowok="t"/>
              </v:shape>
            </v:group>
            <v:group style="position:absolute;left:286;top:3023;width:3457;height:2" coordorigin="286,3023" coordsize="3457,2">
              <v:shape style="position:absolute;left:286;top:3023;width:3457;height:2" coordorigin="286,3023" coordsize="3457,0" path="m286,3023l3743,3023e" filled="f" stroked="t" strokeweight=".71424pt" strokecolor="#545454">
                <v:path arrowok="t"/>
              </v:shape>
            </v:group>
            <v:group style="position:absolute;left:3685;top:3025;width:848;height:2" coordorigin="3685,3025" coordsize="848,2">
              <v:shape style="position:absolute;left:3685;top:3025;width:848;height:2" coordorigin="3685,3025" coordsize="848,0" path="m3685,3025l4533,3025e" filled="f" stroked="t" strokeweight=".47616pt" strokecolor="#383838">
                <v:path arrowok="t"/>
              </v:shape>
            </v:group>
            <v:group style="position:absolute;left:4476;top:3028;width:3152;height:2" coordorigin="4476,3028" coordsize="3152,2">
              <v:shape style="position:absolute;left:4476;top:3028;width:3152;height:2" coordorigin="4476,3028" coordsize="3152,0" path="m4476,3028l7628,3028e" filled="f" stroked="t" strokeweight=".71424pt" strokecolor="#545454">
                <v:path arrowok="t"/>
              </v:shape>
            </v:group>
            <v:group style="position:absolute;left:7571;top:3030;width:3971;height:2" coordorigin="7571,3030" coordsize="3971,2">
              <v:shape style="position:absolute;left:7571;top:3030;width:3971;height:2" coordorigin="7571,3030" coordsize="3971,0" path="m7571,3030l11542,3030e" filled="f" stroked="t" strokeweight=".47616pt" strokecolor="#4B4B4B">
                <v:path arrowok="t"/>
              </v:shape>
            </v:group>
            <v:group style="position:absolute;left:3724;top:3011;width:2;height:277" coordorigin="3724,3011" coordsize="2,277">
              <v:shape style="position:absolute;left:3724;top:3011;width:2;height:277" coordorigin="3724,3011" coordsize="0,277" path="m3724,3288l3724,3011e" filled="f" stroked="t" strokeweight=".95232pt" strokecolor="#575757">
                <v:path arrowok="t"/>
              </v:shape>
            </v:group>
            <v:group style="position:absolute;left:6828;top:3021;width:2;height:741" coordorigin="6828,3021" coordsize="2,741">
              <v:shape style="position:absolute;left:6828;top:3021;width:2;height:741" coordorigin="6828,3021" coordsize="0,741" path="m6828,3762l6828,3021e" filled="f" stroked="t" strokeweight=".95232pt" strokecolor="#575757">
                <v:path arrowok="t"/>
              </v:shape>
            </v:group>
            <v:group style="position:absolute;left:6809;top:3456;width:2028;height:2" coordorigin="6809,3456" coordsize="2028,2">
              <v:shape style="position:absolute;left:6809;top:3456;width:2028;height:2" coordorigin="6809,3456" coordsize="2028,0" path="m6809,3456l8838,3456e" filled="f" stroked="t" strokeweight=".23808pt" strokecolor="#646464">
                <v:path arrowok="t"/>
              </v:shape>
            </v:group>
            <v:group style="position:absolute;left:11537;top:2978;width:2;height:511" coordorigin="11537,2978" coordsize="2,511">
              <v:shape style="position:absolute;left:11537;top:2978;width:2;height:511" coordorigin="11537,2978" coordsize="0,511" path="m11537,3489l11537,2978e" filled="f" stroked="t" strokeweight=".47616pt" strokecolor="#2F2F2F">
                <v:path arrowok="t"/>
              </v:shape>
            </v:group>
            <v:group style="position:absolute;left:3721;top:3212;width:2;height:550" coordorigin="3721,3212" coordsize="2,550">
              <v:shape style="position:absolute;left:3721;top:3212;width:2;height:550" coordorigin="3721,3212" coordsize="0,550" path="m3721,3762l3721,3212e" filled="f" stroked="t" strokeweight=".71424pt" strokecolor="#383838">
                <v:path arrowok="t"/>
              </v:shape>
            </v:group>
            <v:group style="position:absolute;left:3714;top:3446;width:3124;height:2" coordorigin="3714,3446" coordsize="3124,2">
              <v:shape style="position:absolute;left:3714;top:3446;width:3124;height:2" coordorigin="3714,3446" coordsize="3124,0" path="m3714,3446l6838,3446e" filled="f" stroked="t" strokeweight=".71424pt" strokecolor="#575757">
                <v:path arrowok="t"/>
              </v:shape>
            </v:group>
            <v:group style="position:absolute;left:8838;top:3456;width:1757;height:2" coordorigin="8838,3456" coordsize="1757,2">
              <v:shape style="position:absolute;left:8838;top:3456;width:1757;height:2" coordorigin="8838,3456" coordsize="1757,0" path="m8838,3456l10595,3456e" filled="f" stroked="t" strokeweight=".23808pt" strokecolor="#000000">
                <v:path arrowok="t"/>
              </v:shape>
            </v:group>
            <v:group style="position:absolute;left:10595;top:3456;width:943;height:2" coordorigin="10595,3456" coordsize="943,2">
              <v:shape style="position:absolute;left:10595;top:3456;width:943;height:2" coordorigin="10595,3456" coordsize="943,0" path="m10595,3456l11537,3456e" filled="f" stroked="t" strokeweight=".23808pt" strokecolor="#2B2B2B">
                <v:path arrowok="t"/>
              </v:shape>
            </v:group>
            <v:group style="position:absolute;left:281;top:3752;width:729;height:2" coordorigin="281,3752" coordsize="729,2">
              <v:shape style="position:absolute;left:281;top:3752;width:729;height:2" coordorigin="281,3752" coordsize="729,0" path="m281,3752l1009,3752e" filled="f" stroked="t" strokeweight=".47616pt" strokecolor="#444444">
                <v:path arrowok="t"/>
              </v:shape>
            </v:group>
            <v:group style="position:absolute;left:952;top:3754;width:2247;height:2" coordorigin="952,3754" coordsize="2247,2">
              <v:shape style="position:absolute;left:952;top:3754;width:2247;height:2" coordorigin="952,3754" coordsize="2247,0" path="m952,3754l3200,3754e" filled="f" stroked="t" strokeweight=".95232pt" strokecolor="#606060">
                <v:path arrowok="t"/>
              </v:shape>
            </v:group>
            <v:group style="position:absolute;left:3143;top:3757;width:609;height:2" coordorigin="3143,3757" coordsize="609,2">
              <v:shape style="position:absolute;left:3143;top:3757;width:609;height:2" coordorigin="3143,3757" coordsize="609,0" path="m3143,3757l3752,3757e" filled="f" stroked="t" strokeweight=".47616pt" strokecolor="#3F3F3F">
                <v:path arrowok="t"/>
              </v:shape>
            </v:group>
            <v:group style="position:absolute;left:3681;top:3752;width:2057;height:2" coordorigin="3681,3752" coordsize="2057,2">
              <v:shape style="position:absolute;left:3681;top:3752;width:2057;height:2" coordorigin="3681,3752" coordsize="2057,0" path="m3681,3752l5738,3752e" filled="f" stroked="t" strokeweight=".95232pt" strokecolor="#3B3B3B">
                <v:path arrowok="t"/>
              </v:shape>
            </v:group>
            <v:group style="position:absolute;left:5681;top:3757;width:4709;height:2" coordorigin="5681,3757" coordsize="4709,2">
              <v:shape style="position:absolute;left:5681;top:3757;width:4709;height:2" coordorigin="5681,3757" coordsize="4709,0" path="m5681,3757l10390,3757e" filled="f" stroked="t" strokeweight=".95232pt" strokecolor="#575757">
                <v:path arrowok="t"/>
              </v:shape>
            </v:group>
            <v:group style="position:absolute;left:6314;top:3752;width:538;height:2" coordorigin="6314,3752" coordsize="538,2">
              <v:shape style="position:absolute;left:6314;top:3752;width:538;height:2" coordorigin="6314,3752" coordsize="538,0" path="m6314,3752l6852,3752e" filled="f" stroked="t" strokeweight=".95232pt" strokecolor="#2F2F2F">
                <v:path arrowok="t"/>
              </v:shape>
            </v:group>
            <v:group style="position:absolute;left:10285;top:3762;width:338;height:2" coordorigin="10285,3762" coordsize="338,2">
              <v:shape style="position:absolute;left:10285;top:3762;width:338;height:2" coordorigin="10285,3762" coordsize="338,0" path="m10285,3762l10623,3762e" filled="f" stroked="t" strokeweight=".47616pt" strokecolor="#484848">
                <v:path arrowok="t"/>
              </v:shape>
            </v:group>
            <v:group style="position:absolute;left:10566;top:3762;width:981;height:2" coordorigin="10566,3762" coordsize="981,2">
              <v:shape style="position:absolute;left:10566;top:3762;width:981;height:2" coordorigin="10566,3762" coordsize="981,0" path="m10566,3762l11547,3762e" filled="f" stroked="t" strokeweight=".71424pt" strokecolor="#5B5B5B">
                <v:path arrowok="t"/>
              </v:shape>
            </v:group>
            <v:group style="position:absolute;left:281;top:4032;width:5281;height:2" coordorigin="281,4032" coordsize="5281,2">
              <v:shape style="position:absolute;left:281;top:4032;width:5281;height:2" coordorigin="281,4032" coordsize="5281,0" path="m281,4032l5562,4032e" filled="f" stroked="t" strokeweight=".71424pt" strokecolor="#5B5B5B">
                <v:path arrowok="t"/>
              </v:shape>
            </v:group>
            <v:group style="position:absolute;left:2236;top:3747;width:2;height:2485" coordorigin="2236,3747" coordsize="2,2485">
              <v:shape style="position:absolute;left:2236;top:3747;width:2;height:2485" coordorigin="2236,3747" coordsize="0,2485" path="m2236,6233l2236,3747e" filled="f" stroked="t" strokeweight=".95232pt" strokecolor="#545454">
                <v:path arrowok="t"/>
              </v:shape>
            </v:group>
            <v:group style="position:absolute;left:5504;top:4029;width:233;height:2" coordorigin="5504,4029" coordsize="233,2">
              <v:shape style="position:absolute;left:5504;top:4029;width:233;height:2" coordorigin="5504,4029" coordsize="233,0" path="m5504,4029l5738,4029e" filled="f" stroked="t" strokeweight=".47616pt" strokecolor="#3B3B3B">
                <v:path arrowok="t"/>
              </v:shape>
            </v:group>
            <v:group style="position:absolute;left:5666;top:4034;width:5881;height:2" coordorigin="5666,4034" coordsize="5881,2">
              <v:shape style="position:absolute;left:5666;top:4034;width:5881;height:2" coordorigin="5666,4034" coordsize="5881,0" path="m5666,4034l11547,4034e" filled="f" stroked="t" strokeweight=".71424pt" strokecolor="#5B5B5B">
                <v:path arrowok="t"/>
              </v:shape>
            </v:group>
            <v:group style="position:absolute;left:2224;top:4275;width:3362;height:2" coordorigin="2224,4275" coordsize="3362,2">
              <v:shape style="position:absolute;left:2224;top:4275;width:3362;height:2" coordorigin="2224,4275" coordsize="3362,0" path="m2224,4275l5585,4275e" filled="f" stroked="t" strokeweight=".95232pt" strokecolor="#4F4F4F">
                <v:path arrowok="t"/>
              </v:shape>
            </v:group>
            <v:group style="position:absolute;left:5504;top:4278;width:233;height:2" coordorigin="5504,4278" coordsize="233,2">
              <v:shape style="position:absolute;left:5504;top:4278;width:233;height:2" coordorigin="5504,4278" coordsize="233,0" path="m5504,4278l5738,4278e" filled="f" stroked="t" strokeweight=".47616pt" strokecolor="#282828">
                <v:path arrowok="t"/>
              </v:shape>
            </v:group>
            <v:group style="position:absolute;left:5681;top:4275;width:1590;height:2" coordorigin="5681,4275" coordsize="1590,2">
              <v:shape style="position:absolute;left:5681;top:4275;width:1590;height:2" coordorigin="5681,4275" coordsize="1590,0" path="m5681,4275l7271,4275e" filled="f" stroked="t" strokeweight=".71424pt" strokecolor="#484848">
                <v:path arrowok="t"/>
              </v:shape>
            </v:group>
            <v:group style="position:absolute;left:7214;top:4278;width:414;height:2" coordorigin="7214,4278" coordsize="414,2">
              <v:shape style="position:absolute;left:7214;top:4278;width:414;height:2" coordorigin="7214,4278" coordsize="414,0" path="m7214,4278l7628,4278e" filled="f" stroked="t" strokeweight=".47616pt" strokecolor="#1F1F1F">
                <v:path arrowok="t"/>
              </v:shape>
            </v:group>
            <v:group style="position:absolute;left:7571;top:4278;width:1143;height:2" coordorigin="7571,4278" coordsize="1143,2">
              <v:shape style="position:absolute;left:7571;top:4278;width:1143;height:2" coordorigin="7571,4278" coordsize="1143,0" path="m7571,4278l8714,4278e" filled="f" stroked="t" strokeweight=".95232pt" strokecolor="#545454">
                <v:path arrowok="t"/>
              </v:shape>
            </v:group>
            <v:group style="position:absolute;left:8657;top:4278;width:210;height:2" coordorigin="8657,4278" coordsize="210,2">
              <v:shape style="position:absolute;left:8657;top:4278;width:210;height:2" coordorigin="8657,4278" coordsize="210,0" path="m8657,4278l8866,4278e" filled="f" stroked="t" strokeweight=".47616pt" strokecolor="#2F2F2F">
                <v:path arrowok="t"/>
              </v:shape>
            </v:group>
            <v:group style="position:absolute;left:8809;top:4278;width:214;height:2" coordorigin="8809,4278" coordsize="214,2">
              <v:shape style="position:absolute;left:8809;top:4278;width:214;height:2" coordorigin="8809,4278" coordsize="214,0" path="m8809,4278l9023,4278e" filled="f" stroked="t" strokeweight=".47616pt" strokecolor="#1C1C1C">
                <v:path arrowok="t"/>
              </v:shape>
            </v:group>
            <v:group style="position:absolute;left:8966;top:4278;width:290;height:2" coordorigin="8966,4278" coordsize="290,2">
              <v:shape style="position:absolute;left:8966;top:4278;width:290;height:2" coordorigin="8966,4278" coordsize="290,0" path="m8966,4278l9257,4278e" filled="f" stroked="t" strokeweight=".47616pt" strokecolor="#343434">
                <v:path arrowok="t"/>
              </v:shape>
            </v:group>
            <v:group style="position:absolute;left:9166;top:4278;width:1176;height:2" coordorigin="9166,4278" coordsize="1176,2">
              <v:shape style="position:absolute;left:9166;top:4278;width:1176;height:2" coordorigin="9166,4278" coordsize="1176,0" path="m9166,4278l10342,4278e" filled="f" stroked="t" strokeweight=".95232pt" strokecolor="#545454">
                <v:path arrowok="t"/>
              </v:shape>
            </v:group>
            <v:group style="position:absolute;left:10285;top:4278;width:338;height:2" coordorigin="10285,4278" coordsize="338,2">
              <v:shape style="position:absolute;left:10285;top:4278;width:338;height:2" coordorigin="10285,4278" coordsize="338,0" path="m10285,4278l10623,4278e" filled="f" stroked="t" strokeweight=".47616pt" strokecolor="#282828">
                <v:path arrowok="t"/>
              </v:shape>
            </v:group>
            <v:group style="position:absolute;left:10547;top:4282;width:1000;height:2" coordorigin="10547,4282" coordsize="1000,2">
              <v:shape style="position:absolute;left:10547;top:4282;width:1000;height:2" coordorigin="10547,4282" coordsize="1000,0" path="m10547,4282l11547,4282e" filled="f" stroked="t" strokeweight=".71424pt" strokecolor="#545454">
                <v:path arrowok="t"/>
              </v:shape>
            </v:group>
            <v:group style="position:absolute;left:4783;top:4268;width:2;height:511" coordorigin="4783,4268" coordsize="2,511">
              <v:shape style="position:absolute;left:4783;top:4268;width:2;height:511" coordorigin="4783,4268" coordsize="0,511" path="m4783,4780l4783,4268e" filled="f" stroked="t" strokeweight=".71424pt" strokecolor="#444444">
                <v:path arrowok="t"/>
              </v:shape>
            </v:group>
            <v:group style="position:absolute;left:7600;top:4263;width:2;height:497" coordorigin="7600,4263" coordsize="2,497">
              <v:shape style="position:absolute;left:7600;top:4263;width:2;height:497" coordorigin="7600,4263" coordsize="0,497" path="m7600,4760l7600,4263e" filled="f" stroked="t" strokeweight=".23808pt" strokecolor="#3F3F3F">
                <v:path arrowok="t"/>
              </v:shape>
            </v:group>
            <v:group style="position:absolute;left:4781;top:4758;width:1590;height:2" coordorigin="4781,4758" coordsize="1590,2">
              <v:shape style="position:absolute;left:4781;top:4758;width:1590;height:2" coordorigin="4781,4758" coordsize="1590,0" path="m4781,4758l6371,4758e" filled="f" stroked="t" strokeweight=".95232pt" strokecolor="#4F4F4F">
                <v:path arrowok="t"/>
              </v:shape>
            </v:group>
            <v:group style="position:absolute;left:6314;top:4760;width:529;height:2" coordorigin="6314,4760" coordsize="529,2">
              <v:shape style="position:absolute;left:6314;top:4760;width:529;height:2" coordorigin="6314,4760" coordsize="529,0" path="m6314,4760l6842,4760e" filled="f" stroked="t" strokeweight=".47616pt" strokecolor="#2B2B2B">
                <v:path arrowok="t"/>
              </v:shape>
            </v:group>
            <v:group style="position:absolute;left:6785;top:4760;width:848;height:2" coordorigin="6785,4760" coordsize="848,2">
              <v:shape style="position:absolute;left:6785;top:4760;width:848;height:2" coordorigin="6785,4760" coordsize="848,0" path="m6785,4760l7633,4760e" filled="f" stroked="t" strokeweight=".95232pt" strokecolor="#545454">
                <v:path arrowok="t"/>
              </v:shape>
            </v:group>
            <v:group style="position:absolute;left:7571;top:4763;width:652;height:2" coordorigin="7571,4763" coordsize="652,2">
              <v:shape style="position:absolute;left:7571;top:4763;width:652;height:2" coordorigin="7571,4763" coordsize="652,0" path="m7571,4763l8223,4763e" filled="f" stroked="t" strokeweight=".47616pt" strokecolor="#3B3B3B">
                <v:path arrowok="t"/>
              </v:shape>
            </v:group>
            <v:group style="position:absolute;left:8166;top:4763;width:2228;height:2" coordorigin="8166,4763" coordsize="2228,2">
              <v:shape style="position:absolute;left:8166;top:4763;width:2228;height:2" coordorigin="8166,4763" coordsize="2228,0" path="m8166,4763l10395,4763e" filled="f" stroked="t" strokeweight=".95232pt" strokecolor="#545454">
                <v:path arrowok="t"/>
              </v:shape>
            </v:group>
            <v:group style="position:absolute;left:10285;top:4765;width:338;height:2" coordorigin="10285,4765" coordsize="338,2">
              <v:shape style="position:absolute;left:10285;top:4765;width:338;height:2" coordorigin="10285,4765" coordsize="338,0" path="m10285,4765l10623,4765e" filled="f" stroked="t" strokeweight=".47616pt" strokecolor="#2F2F2F">
                <v:path arrowok="t"/>
              </v:shape>
            </v:group>
            <v:group style="position:absolute;left:10566;top:4765;width:976;height:2" coordorigin="10566,4765" coordsize="976,2">
              <v:shape style="position:absolute;left:10566;top:4765;width:976;height:2" coordorigin="10566,4765" coordsize="976,0" path="m10566,4765l11542,4765e" filled="f" stroked="t" strokeweight=".71424pt" strokecolor="#545454">
                <v:path arrowok="t"/>
              </v:shape>
            </v:group>
            <v:group style="position:absolute;left:11537;top:4521;width:2;height:511" coordorigin="11537,4521" coordsize="2,511">
              <v:shape style="position:absolute;left:11537;top:4521;width:2;height:511" coordorigin="11537,4521" coordsize="0,511" path="m11537,5033l11537,4521e" filled="f" stroked="t" strokeweight=".47616pt" strokecolor="#3F3F3F">
                <v:path arrowok="t"/>
              </v:shape>
            </v:group>
            <v:group style="position:absolute;left:4785;top:4722;width:2;height:540" coordorigin="4785,4722" coordsize="2,540">
              <v:shape style="position:absolute;left:4785;top:4722;width:2;height:540" coordorigin="4785,4722" coordsize="0,540" path="m4785,5262l4785,4722e" filled="f" stroked="t" strokeweight=".47616pt" strokecolor="#282828">
                <v:path arrowok="t"/>
              </v:shape>
            </v:group>
            <v:group style="position:absolute;left:4781;top:5004;width:2490;height:2" coordorigin="4781,5004" coordsize="2490,2">
              <v:shape style="position:absolute;left:4781;top:5004;width:2490;height:2" coordorigin="4781,5004" coordsize="2490,0" path="m4781,5004l7271,5004e" filled="f" stroked="t" strokeweight=".71424pt" strokecolor="#4B4B4B">
                <v:path arrowok="t"/>
              </v:shape>
            </v:group>
            <v:group style="position:absolute;left:7214;top:5004;width:414;height:2" coordorigin="7214,5004" coordsize="414,2">
              <v:shape style="position:absolute;left:7214;top:5004;width:414;height:2" coordorigin="7214,5004" coordsize="414,0" path="m7214,5004l7628,5004e" filled="f" stroked="t" strokeweight=".47616pt" strokecolor="#232323">
                <v:path arrowok="t"/>
              </v:shape>
            </v:group>
            <v:group style="position:absolute;left:7571;top:5007;width:3971;height:2" coordorigin="7571,5007" coordsize="3971,2">
              <v:shape style="position:absolute;left:7571;top:5007;width:3971;height:2" coordorigin="7571,5007" coordsize="3971,0" path="m7571,5007l11542,5007e" filled="f" stroked="t" strokeweight=".71424pt" strokecolor="#545454">
                <v:path arrowok="t"/>
              </v:shape>
            </v:group>
            <v:group style="position:absolute;left:4771;top:5246;width:4566;height:2" coordorigin="4771,5246" coordsize="4566,2">
              <v:shape style="position:absolute;left:4771;top:5246;width:4566;height:2" coordorigin="4771,5246" coordsize="4566,0" path="m4771,5246l9337,5246e" filled="f" stroked="t" strokeweight=".71424pt" strokecolor="#545454">
                <v:path arrowok="t"/>
              </v:shape>
            </v:group>
            <v:group style="position:absolute;left:9199;top:5248;width:662;height:2" coordorigin="9199,5248" coordsize="662,2">
              <v:shape style="position:absolute;left:9199;top:5248;width:662;height:2" coordorigin="9199,5248" coordsize="662,0" path="m9199,5248l9861,5248e" filled="f" stroked="t" strokeweight=".47616pt" strokecolor="#383838">
                <v:path arrowok="t"/>
              </v:shape>
            </v:group>
            <v:group style="position:absolute;left:9804;top:5248;width:1743;height:2" coordorigin="9804,5248" coordsize="1743,2">
              <v:shape style="position:absolute;left:9804;top:5248;width:1743;height:2" coordorigin="9804,5248" coordsize="1743,0" path="m9804,5248l11547,5248e" filled="f" stroked="t" strokeweight=".71424pt" strokecolor="#4B4B4B">
                <v:path arrowok="t"/>
              </v:shape>
            </v:group>
            <v:group style="position:absolute;left:2228;top:5485;width:971;height:2" coordorigin="2228,5485" coordsize="971,2">
              <v:shape style="position:absolute;left:2228;top:5485;width:971;height:2" coordorigin="2228,5485" coordsize="971,0" path="m2228,5485l3200,5485e" filled="f" stroked="t" strokeweight=".95232pt" strokecolor="#5B5B5B">
                <v:path arrowok="t"/>
              </v:shape>
            </v:group>
            <v:group style="position:absolute;left:3143;top:5487;width:600;height:2" coordorigin="3143,5487" coordsize="600,2">
              <v:shape style="position:absolute;left:3143;top:5487;width:600;height:2" coordorigin="3143,5487" coordsize="600,0" path="m3143,5487l3743,5487e" filled="f" stroked="t" strokeweight=".47616pt" strokecolor="#383838">
                <v:path arrowok="t"/>
              </v:shape>
            </v:group>
            <v:group style="position:absolute;left:3633;top:5487;width:5233;height:2" coordorigin="3633,5487" coordsize="5233,2">
              <v:shape style="position:absolute;left:3633;top:5487;width:5233;height:2" coordorigin="3633,5487" coordsize="5233,0" path="m3633,5487l8866,5487e" filled="f" stroked="t" strokeweight=".71424pt" strokecolor="#4F4F4F">
                <v:path arrowok="t"/>
              </v:shape>
            </v:group>
            <v:group style="position:absolute;left:4785;top:5205;width:2;height:564" coordorigin="4785,5205" coordsize="2,564">
              <v:shape style="position:absolute;left:4785;top:5205;width:2;height:564" coordorigin="4785,5205" coordsize="0,564" path="m4785,5769l4785,5205e" filled="f" stroked="t" strokeweight=".95232pt" strokecolor="#575757">
                <v:path arrowok="t"/>
              </v:shape>
            </v:group>
            <v:group style="position:absolute;left:8809;top:5492;width:448;height:2" coordorigin="8809,5492" coordsize="448,2">
              <v:shape style="position:absolute;left:8809;top:5492;width:448;height:2" coordorigin="8809,5492" coordsize="448,0" path="m8809,5492l9257,5492e" filled="f" stroked="t" strokeweight=".47616pt" strokecolor="#232323">
                <v:path arrowok="t"/>
              </v:shape>
            </v:group>
            <v:group style="position:absolute;left:9199;top:5492;width:662;height:2" coordorigin="9199,5492" coordsize="662,2">
              <v:shape style="position:absolute;left:9199;top:5492;width:662;height:2" coordorigin="9199,5492" coordsize="662,0" path="m9199,5492l9861,5492e" filled="f" stroked="t" strokeweight=".71424pt" strokecolor="#4B4B4B">
                <v:path arrowok="t"/>
              </v:shape>
            </v:group>
            <v:group style="position:absolute;left:9804;top:5492;width:538;height:2" coordorigin="9804,5492" coordsize="538,2">
              <v:shape style="position:absolute;left:9804;top:5492;width:538;height:2" coordorigin="9804,5492" coordsize="538,0" path="m9804,5492l10342,5492e" filled="f" stroked="t" strokeweight=".95232pt" strokecolor="#606060">
                <v:path arrowok="t"/>
              </v:shape>
            </v:group>
            <v:group style="position:absolute;left:10285;top:5492;width:338;height:2" coordorigin="10285,5492" coordsize="338,2">
              <v:shape style="position:absolute;left:10285;top:5492;width:338;height:2" coordorigin="10285,5492" coordsize="338,0" path="m10285,5492l10623,5492e" filled="f" stroked="t" strokeweight=".47616pt" strokecolor="#282828">
                <v:path arrowok="t"/>
              </v:shape>
            </v:group>
            <v:group style="position:absolute;left:10566;top:5492;width:981;height:2" coordorigin="10566,5492" coordsize="981,2">
              <v:shape style="position:absolute;left:10566;top:5492;width:981;height:2" coordorigin="10566,5492" coordsize="981,0" path="m10566,5492l11547,5492e" filled="f" stroked="t" strokeweight=".95232pt" strokecolor="#575757">
                <v:path arrowok="t"/>
              </v:shape>
            </v:group>
            <v:group style="position:absolute;left:281;top:5724;width:7380;height:2" coordorigin="281,5724" coordsize="7380,2">
              <v:shape style="position:absolute;left:281;top:5724;width:7380;height:2" coordorigin="281,5724" coordsize="7380,0" path="m281,5724l7661,5724e" filled="f" stroked="t" strokeweight=".71424pt" strokecolor="#4F4F4F">
                <v:path arrowok="t"/>
              </v:shape>
            </v:group>
            <v:group style="position:absolute;left:7571;top:5726;width:652;height:2" coordorigin="7571,5726" coordsize="652,2">
              <v:shape style="position:absolute;left:7571;top:5726;width:652;height:2" coordorigin="7571,5726" coordsize="652,0" path="m7571,5726l8223,5726e" filled="f" stroked="t" strokeweight=".47616pt" strokecolor="#343434">
                <v:path arrowok="t"/>
              </v:shape>
            </v:group>
            <v:group style="position:absolute;left:8166;top:5728;width:857;height:2" coordorigin="8166,5728" coordsize="857,2">
              <v:shape style="position:absolute;left:8166;top:5728;width:857;height:2" coordorigin="8166,5728" coordsize="857,0" path="m8166,5728l9023,5728e" filled="f" stroked="t" strokeweight=".95232pt" strokecolor="#575757">
                <v:path arrowok="t"/>
              </v:shape>
            </v:group>
            <v:group style="position:absolute;left:8966;top:5731;width:290;height:2" coordorigin="8966,5731" coordsize="290,2">
              <v:shape style="position:absolute;left:8966;top:5731;width:290;height:2" coordorigin="8966,5731" coordsize="290,0" path="m8966,5731l9257,5731e" filled="f" stroked="t" strokeweight=".47616pt" strokecolor="#383838">
                <v:path arrowok="t"/>
              </v:shape>
            </v:group>
            <v:group style="position:absolute;left:9199;top:5731;width:1143;height:2" coordorigin="9199,5731" coordsize="1143,2">
              <v:shape style="position:absolute;left:9199;top:5731;width:1143;height:2" coordorigin="9199,5731" coordsize="1143,0" path="m9199,5731l10342,5731e" filled="f" stroked="t" strokeweight=".95232pt" strokecolor="#575757">
                <v:path arrowok="t"/>
              </v:shape>
            </v:group>
            <v:group style="position:absolute;left:10285;top:5731;width:338;height:2" coordorigin="10285,5731" coordsize="338,2">
              <v:shape style="position:absolute;left:10285;top:5731;width:338;height:2" coordorigin="10285,5731" coordsize="338,0" path="m10285,5731l10623,5731e" filled="f" stroked="t" strokeweight=".47616pt" strokecolor="#2F2F2F">
                <v:path arrowok="t"/>
              </v:shape>
            </v:group>
            <v:group style="position:absolute;left:10566;top:5731;width:981;height:2" coordorigin="10566,5731" coordsize="981,2">
              <v:shape style="position:absolute;left:10566;top:5731;width:981;height:2" coordorigin="10566,5731" coordsize="981,0" path="m10566,5731l11547,5731e" filled="f" stroked="t" strokeweight=".71424pt" strokecolor="#4F4F4F">
                <v:path arrowok="t"/>
              </v:shape>
            </v:group>
            <v:group style="position:absolute;left:11542;top:5444;width:2;height:325" coordorigin="11542,5444" coordsize="2,325">
              <v:shape style="position:absolute;left:11542;top:5444;width:2;height:325" coordorigin="11542,5444" coordsize="0,325" path="m11542,5769l11542,5444e" filled="f" stroked="t" strokeweight=".47616pt" strokecolor="#343434">
                <v:path arrowok="t"/>
              </v:shape>
            </v:group>
            <v:group style="position:absolute;left:4785;top:5697;width:2;height:526" coordorigin="4785,5697" coordsize="2,526">
              <v:shape style="position:absolute;left:4785;top:5697;width:2;height:526" coordorigin="4785,5697" coordsize="0,526" path="m4785,6223l4785,5697e" filled="f" stroked="t" strokeweight=".71424pt" strokecolor="#3F3F3F">
                <v:path arrowok="t"/>
              </v:shape>
            </v:group>
            <v:group style="position:absolute;left:7600;top:5726;width:2;height:707" coordorigin="7600,5726" coordsize="2,707">
              <v:shape style="position:absolute;left:7600;top:5726;width:2;height:707" coordorigin="7600,5726" coordsize="0,707" path="m7600,6433l7600,5726e" filled="f" stroked="t" strokeweight=".23808pt" strokecolor="#4B4B4B">
                <v:path arrowok="t"/>
              </v:shape>
            </v:group>
            <v:group style="position:absolute;left:2224;top:6194;width:2309;height:2" coordorigin="2224,6194" coordsize="2309,2">
              <v:shape style="position:absolute;left:2224;top:6194;width:2309;height:2" coordorigin="2224,6194" coordsize="2309,0" path="m2224,6194l4533,6194e" filled="f" stroked="t" strokeweight=".71424pt" strokecolor="#4B4B4B">
                <v:path arrowok="t"/>
              </v:shape>
            </v:group>
            <v:group style="position:absolute;left:4476;top:6194;width:333;height:2" coordorigin="4476,6194" coordsize="333,2">
              <v:shape style="position:absolute;left:4476;top:6194;width:333;height:2" coordorigin="4476,6194" coordsize="333,0" path="m4476,6194l4809,6194e" filled="f" stroked="t" strokeweight=".47616pt" strokecolor="#282828">
                <v:path arrowok="t"/>
              </v:shape>
            </v:group>
            <v:group style="position:absolute;left:4738;top:6197;width:6814;height:2" coordorigin="4738,6197" coordsize="6814,2">
              <v:shape style="position:absolute;left:4738;top:6197;width:6814;height:2" coordorigin="4738,6197" coordsize="6814,0" path="m4738,6197l11552,6197e" filled="f" stroked="t" strokeweight=".71424pt" strokecolor="#4F4F4F">
                <v:path arrowok="t"/>
              </v:shape>
            </v:group>
            <v:group style="position:absolute;left:6047;top:6194;width:614;height:2" coordorigin="6047,6194" coordsize="614,2">
              <v:shape style="position:absolute;left:6047;top:6194;width:614;height:2" coordorigin="6047,6194" coordsize="614,0" path="m6047,6194l6661,6194e" filled="f" stroked="t" strokeweight=".47616pt" strokecolor="#282828">
                <v:path arrowok="t"/>
              </v:shape>
            </v:group>
            <v:group style="position:absolute;left:8966;top:6199;width:290;height:2" coordorigin="8966,6199" coordsize="290,2">
              <v:shape style="position:absolute;left:8966;top:6199;width:290;height:2" coordorigin="8966,6199" coordsize="290,0" path="m8966,6199l9257,6199e" filled="f" stroked="t" strokeweight=".47616pt" strokecolor="#343434">
                <v:path arrowok="t"/>
              </v:shape>
            </v:group>
            <v:group style="position:absolute;left:10285;top:6199;width:338;height:2" coordorigin="10285,6199" coordsize="338,2">
              <v:shape style="position:absolute;left:10285;top:6199;width:338;height:2" coordorigin="10285,6199" coordsize="338,0" path="m10285,6199l10623,6199e" filled="f" stroked="t" strokeweight=".47616pt" strokecolor="#282828">
                <v:path arrowok="t"/>
              </v:shape>
            </v:group>
            <v:group style="position:absolute;left:290;top:4722;width:2;height:540" coordorigin="290,4722" coordsize="2,540">
              <v:shape style="position:absolute;left:290;top:4722;width:2;height:540" coordorigin="290,4722" coordsize="0,540" path="m290,5262l290,4722e" filled="f" stroked="t" strokeweight=".47616pt" strokecolor="#2B2B2B">
                <v:path arrowok="t"/>
              </v:shape>
            </v:group>
            <v:group style="position:absolute;left:286;top:5974;width:2;height:239" coordorigin="286,5974" coordsize="2,239">
              <v:shape style="position:absolute;left:286;top:5974;width:2;height:239" coordorigin="286,5974" coordsize="0,239" path="m286,6213l286,5974e" filled="f" stroked="t" strokeweight=".47616pt" strokecolor="#3B3B3B">
                <v:path arrowok="t"/>
              </v:shape>
            </v:group>
            <v:group style="position:absolute;left:290;top:311;width:2;height:15878" coordorigin="290,311" coordsize="2,15878">
              <v:shape style="position:absolute;left:290;top:311;width:2;height:15878" coordorigin="290,311" coordsize="0,15878" path="m290,16188l290,311e" filled="f" stroked="t" strokeweight=".71424pt" strokecolor="#545454">
                <v:path arrowok="t"/>
              </v:shape>
            </v:group>
            <v:group style="position:absolute;left:2236;top:6156;width:2;height:296" coordorigin="2236,6156" coordsize="2,296">
              <v:shape style="position:absolute;left:2236;top:6156;width:2;height:296" coordorigin="2236,6156" coordsize="0,296" path="m2236,6452l2236,6156e" filled="f" stroked="t" strokeweight=".71424pt" strokecolor="#383838">
                <v:path arrowok="t"/>
              </v:shape>
            </v:group>
            <v:group style="position:absolute;left:2228;top:6436;width:6638;height:2" coordorigin="2228,6436" coordsize="6638,2">
              <v:shape style="position:absolute;left:2228;top:6436;width:6638;height:2" coordorigin="2228,6436" coordsize="6638,0" path="m2228,6436l8866,6436e" filled="f" stroked="t" strokeweight=".71424pt" strokecolor="#4B4B4B">
                <v:path arrowok="t"/>
              </v:shape>
            </v:group>
            <v:group style="position:absolute;left:4785;top:6151;width:2;height:287" coordorigin="4785,6151" coordsize="2,287">
              <v:shape style="position:absolute;left:4785;top:6151;width:2;height:287" coordorigin="4785,6151" coordsize="0,287" path="m4785,6438l4785,6151e" filled="f" stroked="t" strokeweight=".47616pt" strokecolor="#383838">
                <v:path arrowok="t"/>
              </v:shape>
            </v:group>
            <v:group style="position:absolute;left:8809;top:6438;width:448;height:2" coordorigin="8809,6438" coordsize="448,2">
              <v:shape style="position:absolute;left:8809;top:6438;width:448;height:2" coordorigin="8809,6438" coordsize="448,0" path="m8809,6438l9257,6438e" filled="f" stroked="t" strokeweight=".47616pt" strokecolor="#282828">
                <v:path arrowok="t"/>
              </v:shape>
            </v:group>
            <v:group style="position:absolute;left:9199;top:6438;width:1143;height:2" coordorigin="9199,6438" coordsize="1143,2">
              <v:shape style="position:absolute;left:9199;top:6438;width:1143;height:2" coordorigin="9199,6438" coordsize="1143,0" path="m9199,6438l10342,6438e" filled="f" stroked="t" strokeweight=".95232pt" strokecolor="#575757">
                <v:path arrowok="t"/>
              </v:shape>
            </v:group>
            <v:group style="position:absolute;left:10285;top:6438;width:338;height:2" coordorigin="10285,6438" coordsize="338,2">
              <v:shape style="position:absolute;left:10285;top:6438;width:338;height:2" coordorigin="10285,6438" coordsize="338,0" path="m10285,6438l10623,6438e" filled="f" stroked="t" strokeweight=".47616pt" strokecolor="#282828">
                <v:path arrowok="t"/>
              </v:shape>
            </v:group>
            <v:group style="position:absolute;left:10566;top:6438;width:986;height:2" coordorigin="10566,6438" coordsize="986,2">
              <v:shape style="position:absolute;left:10566;top:6438;width:986;height:2" coordorigin="10566,6438" coordsize="986,0" path="m10566,6438l11552,6438e" filled="f" stroked="t" strokeweight=".71424pt" strokecolor="#575757">
                <v:path arrowok="t"/>
              </v:shape>
            </v:group>
            <v:group style="position:absolute;left:276;top:6675;width:5285;height:2" coordorigin="276,6675" coordsize="5285,2">
              <v:shape style="position:absolute;left:276;top:6675;width:5285;height:2" coordorigin="276,6675" coordsize="5285,0" path="m276,6675l5562,6675e" filled="f" stroked="t" strokeweight=".71424pt" strokecolor="#4F4F4F">
                <v:path arrowok="t"/>
              </v:shape>
            </v:group>
            <v:group style="position:absolute;left:2233;top:6395;width:2;height:330" coordorigin="2233,6395" coordsize="2,330">
              <v:shape style="position:absolute;left:2233;top:6395;width:2;height:330" coordorigin="2233,6395" coordsize="0,330" path="m2233,6725l2233,6395e" filled="f" stroked="t" strokeweight=".47616pt" strokecolor="#232323">
                <v:path arrowok="t"/>
              </v:shape>
            </v:group>
            <v:group style="position:absolute;left:5504;top:6677;width:600;height:2" coordorigin="5504,6677" coordsize="600,2">
              <v:shape style="position:absolute;left:5504;top:6677;width:600;height:2" coordorigin="5504,6677" coordsize="600,0" path="m5504,6677l6104,6677e" filled="f" stroked="t" strokeweight=".47616pt" strokecolor="#2F2F2F">
                <v:path arrowok="t"/>
              </v:shape>
            </v:group>
            <v:group style="position:absolute;left:6047;top:6677;width:862;height:2" coordorigin="6047,6677" coordsize="862,2">
              <v:shape style="position:absolute;left:6047;top:6677;width:862;height:2" coordorigin="6047,6677" coordsize="862,0" path="m6047,6677l6909,6677e" filled="f" stroked="t" strokeweight=".95232pt" strokecolor="#545454">
                <v:path arrowok="t"/>
              </v:shape>
            </v:group>
            <v:group style="position:absolute;left:6785;top:6677;width:486;height:2" coordorigin="6785,6677" coordsize="486,2">
              <v:shape style="position:absolute;left:6785;top:6677;width:486;height:2" coordorigin="6785,6677" coordsize="486,0" path="m6785,6677l7271,6677e" filled="f" stroked="t" strokeweight=".47616pt" strokecolor="#383838">
                <v:path arrowok="t"/>
              </v:shape>
            </v:group>
            <v:group style="position:absolute;left:7214;top:6679;width:4338;height:2" coordorigin="7214,6679" coordsize="4338,2">
              <v:shape style="position:absolute;left:7214;top:6679;width:4338;height:2" coordorigin="7214,6679" coordsize="4338,0" path="m7214,6679l11552,6679e" filled="f" stroked="t" strokeweight=".71424pt" strokecolor="#4F4F4F">
                <v:path arrowok="t"/>
              </v:shape>
            </v:group>
            <v:group style="position:absolute;left:2233;top:6653;width:2;height:315" coordorigin="2233,6653" coordsize="2,315">
              <v:shape style="position:absolute;left:2233;top:6653;width:2;height:315" coordorigin="2233,6653" coordsize="0,315" path="m2233,6969l2233,6653e" filled="f" stroked="t" strokeweight=".47616pt" strokecolor="#383838">
                <v:path arrowok="t"/>
              </v:shape>
            </v:group>
            <v:group style="position:absolute;left:281;top:7145;width:729;height:2" coordorigin="281,7145" coordsize="729,2">
              <v:shape style="position:absolute;left:281;top:7145;width:729;height:2" coordorigin="281,7145" coordsize="729,0" path="m281,7145l1009,7145e" filled="f" stroked="t" strokeweight=".47616pt" strokecolor="#2F2F2F">
                <v:path arrowok="t"/>
              </v:shape>
            </v:group>
            <v:group style="position:absolute;left:952;top:7148;width:5709;height:2" coordorigin="952,7148" coordsize="5709,2">
              <v:shape style="position:absolute;left:952;top:7148;width:5709;height:2" coordorigin="952,7148" coordsize="5709,0" path="m952,7148l6661,7148e" filled="f" stroked="t" strokeweight=".95232pt" strokecolor="#545454">
                <v:path arrowok="t"/>
              </v:shape>
            </v:group>
            <v:group style="position:absolute;left:6604;top:7150;width:238;height:2" coordorigin="6604,7150" coordsize="238,2">
              <v:shape style="position:absolute;left:6604;top:7150;width:238;height:2" coordorigin="6604,7150" coordsize="238,0" path="m6604,7150l6842,7150e" filled="f" stroked="t" strokeweight=".47616pt" strokecolor="#2F2F2F">
                <v:path arrowok="t"/>
              </v:shape>
            </v:group>
            <v:group style="position:absolute;left:6785;top:7148;width:486;height:2" coordorigin="6785,7148" coordsize="486,2">
              <v:shape style="position:absolute;left:6785;top:7148;width:486;height:2" coordorigin="6785,7148" coordsize="486,0" path="m6785,7148l7271,7148e" filled="f" stroked="t" strokeweight=".71424pt" strokecolor="#4B4B4B">
                <v:path arrowok="t"/>
              </v:shape>
            </v:group>
            <v:group style="position:absolute;left:7123;top:7150;width:4433;height:2" coordorigin="7123,7150" coordsize="4433,2">
              <v:shape style="position:absolute;left:7123;top:7150;width:4433;height:2" coordorigin="7123,7150" coordsize="4433,0" path="m7123,7150l11556,7150e" filled="f" stroked="t" strokeweight=".71424pt" strokecolor="#545454">
                <v:path arrowok="t"/>
              </v:shape>
            </v:group>
            <v:group style="position:absolute;left:2233;top:6911;width:2;height:989" coordorigin="2233,6911" coordsize="2,989">
              <v:shape style="position:absolute;left:2233;top:6911;width:2;height:989" coordorigin="2233,6911" coordsize="0,989" path="m2233,7901l2233,6911e" filled="f" stroked="t" strokeweight=".95232pt" strokecolor="#575757">
                <v:path arrowok="t"/>
              </v:shape>
            </v:group>
            <v:group style="position:absolute;left:4790;top:7145;width:2;height:268" coordorigin="4790,7145" coordsize="2,268">
              <v:shape style="position:absolute;left:4790;top:7145;width:2;height:268" coordorigin="4790,7145" coordsize="0,268" path="m4790,7413l4790,7145e" filled="f" stroked="t" strokeweight=".47616pt" strokecolor="#3B3B3B">
                <v:path arrowok="t"/>
              </v:shape>
            </v:group>
            <v:group style="position:absolute;left:4785;top:7394;width:3928;height:2" coordorigin="4785,7394" coordsize="3928,2">
              <v:shape style="position:absolute;left:4785;top:7394;width:3928;height:2" coordorigin="4785,7394" coordsize="3928,0" path="m4785,7394l8714,7394e" filled="f" stroked="t" strokeweight=".71424pt" strokecolor="#545454">
                <v:path arrowok="t"/>
              </v:shape>
            </v:group>
            <v:group style="position:absolute;left:8657;top:7394;width:600;height:2" coordorigin="8657,7394" coordsize="600,2">
              <v:shape style="position:absolute;left:8657;top:7394;width:600;height:2" coordorigin="8657,7394" coordsize="600,0" path="m8657,7394l9257,7394e" filled="f" stroked="t" strokeweight=".47616pt" strokecolor="#282828">
                <v:path arrowok="t"/>
              </v:shape>
            </v:group>
            <v:group style="position:absolute;left:9199;top:7394;width:662;height:2" coordorigin="9199,7394" coordsize="662,2">
              <v:shape style="position:absolute;left:9199;top:7394;width:662;height:2" coordorigin="9199,7394" coordsize="662,0" path="m9199,7394l9861,7394e" filled="f" stroked="t" strokeweight=".95232pt" strokecolor="#5B5B5B">
                <v:path arrowok="t"/>
              </v:shape>
            </v:group>
            <v:group style="position:absolute;left:9804;top:7396;width:538;height:2" coordorigin="9804,7396" coordsize="538,2">
              <v:shape style="position:absolute;left:9804;top:7396;width:538;height:2" coordorigin="9804,7396" coordsize="538,0" path="m9804,7396l10342,7396e" filled="f" stroked="t" strokeweight=".71424pt" strokecolor="#484848">
                <v:path arrowok="t"/>
              </v:shape>
            </v:group>
            <v:group style="position:absolute;left:10285;top:7394;width:338;height:2" coordorigin="10285,7394" coordsize="338,2">
              <v:shape style="position:absolute;left:10285;top:7394;width:338;height:2" coordorigin="10285,7394" coordsize="338,0" path="m10285,7394l10623,7394e" filled="f" stroked="t" strokeweight=".47616pt" strokecolor="#343434">
                <v:path arrowok="t"/>
              </v:shape>
            </v:group>
            <v:group style="position:absolute;left:10566;top:7399;width:990;height:2" coordorigin="10566,7399" coordsize="990,2">
              <v:shape style="position:absolute;left:10566;top:7399;width:990;height:2" coordorigin="10566,7399" coordsize="990,0" path="m10566,7399l11556,7399e" filled="f" stroked="t" strokeweight=".71424pt" strokecolor="#545454">
                <v:path arrowok="t"/>
              </v:shape>
            </v:group>
            <v:group style="position:absolute;left:4788;top:7298;width:2;height:583" coordorigin="4788,7298" coordsize="2,583">
              <v:shape style="position:absolute;left:4788;top:7298;width:2;height:583" coordorigin="4788,7298" coordsize="0,583" path="m4788,7881l4788,7298e" filled="f" stroked="t" strokeweight=".95232pt" strokecolor="#606060">
                <v:path arrowok="t"/>
              </v:shape>
            </v:group>
            <v:group style="position:absolute;left:4776;top:7631;width:962;height:2" coordorigin="4776,7631" coordsize="962,2">
              <v:shape style="position:absolute;left:4776;top:7631;width:962;height:2" coordorigin="4776,7631" coordsize="962,0" path="m4776,7631l5738,7631e" filled="f" stroked="t" strokeweight=".95232pt" strokecolor="#5B5B5B">
                <v:path arrowok="t"/>
              </v:shape>
            </v:group>
            <v:group style="position:absolute;left:5681;top:7633;width:424;height:2" coordorigin="5681,7633" coordsize="424,2">
              <v:shape style="position:absolute;left:5681;top:7633;width:424;height:2" coordorigin="5681,7633" coordsize="424,0" path="m5681,7633l6104,7633e" filled="f" stroked="t" strokeweight=".47616pt" strokecolor="#3B3B3B">
                <v:path arrowok="t"/>
              </v:shape>
            </v:group>
            <v:group style="position:absolute;left:6004;top:7635;width:5552;height:2" coordorigin="6004,7635" coordsize="5552,2">
              <v:shape style="position:absolute;left:6004;top:7635;width:5552;height:2" coordorigin="6004,7635" coordsize="5552,0" path="m6004,7635l11556,7635e" filled="f" stroked="t" strokeweight=".71424pt" strokecolor="#4F4F4F">
                <v:path arrowok="t"/>
              </v:shape>
            </v:group>
            <v:group style="position:absolute;left:281;top:7870;width:5281;height:2" coordorigin="281,7870" coordsize="5281,2">
              <v:shape style="position:absolute;left:281;top:7870;width:5281;height:2" coordorigin="281,7870" coordsize="5281,0" path="m281,7870l5562,7870e" filled="f" stroked="t" strokeweight=".71424pt" strokecolor="#575757">
                <v:path arrowok="t"/>
              </v:shape>
            </v:group>
            <v:group style="position:absolute;left:5504;top:7872;width:600;height:2" coordorigin="5504,7872" coordsize="600,2">
              <v:shape style="position:absolute;left:5504;top:7872;width:600;height:2" coordorigin="5504,7872" coordsize="600,0" path="m5504,7872l6104,7872e" filled="f" stroked="t" strokeweight=".47616pt" strokecolor="#2B2B2B">
                <v:path arrowok="t"/>
              </v:shape>
            </v:group>
            <v:group style="position:absolute;left:6047;top:7872;width:1224;height:2" coordorigin="6047,7872" coordsize="1224,2">
              <v:shape style="position:absolute;left:6047;top:7872;width:1224;height:2" coordorigin="6047,7872" coordsize="1224,0" path="m6047,7872l7271,7872e" filled="f" stroked="t" strokeweight=".71424pt" strokecolor="#545454">
                <v:path arrowok="t"/>
              </v:shape>
            </v:group>
            <v:group style="position:absolute;left:7214;top:7872;width:414;height:2" coordorigin="7214,7872" coordsize="414,2">
              <v:shape style="position:absolute;left:7214;top:7872;width:414;height:2" coordorigin="7214,7872" coordsize="414,0" path="m7214,7872l7628,7872e" filled="f" stroked="t" strokeweight=".47616pt" strokecolor="#282828">
                <v:path arrowok="t"/>
              </v:shape>
            </v:group>
            <v:group style="position:absolute;left:7571;top:7872;width:1143;height:2" coordorigin="7571,7872" coordsize="1143,2">
              <v:shape style="position:absolute;left:7571;top:7872;width:1143;height:2" coordorigin="7571,7872" coordsize="1143,0" path="m7571,7872l8714,7872e" filled="f" stroked="t" strokeweight=".71424pt" strokecolor="#545454">
                <v:path arrowok="t"/>
              </v:shape>
            </v:group>
            <v:group style="position:absolute;left:8657;top:7872;width:367;height:2" coordorigin="8657,7872" coordsize="367,2">
              <v:shape style="position:absolute;left:8657;top:7872;width:367;height:2" coordorigin="8657,7872" coordsize="367,0" path="m8657,7872l9023,7872e" filled="f" stroked="t" strokeweight=".47616pt" strokecolor="#343434">
                <v:path arrowok="t"/>
              </v:shape>
            </v:group>
            <v:group style="position:absolute;left:8957;top:7874;width:2595;height:2" coordorigin="8957,7874" coordsize="2595,2">
              <v:shape style="position:absolute;left:8957;top:7874;width:2595;height:2" coordorigin="8957,7874" coordsize="2595,0" path="m8957,7874l11552,7874e" filled="f" stroked="t" strokeweight=".71424pt" strokecolor="#545454">
                <v:path arrowok="t"/>
              </v:shape>
            </v:group>
            <v:group style="position:absolute;left:2233;top:7829;width:2;height:311" coordorigin="2233,7829" coordsize="2,311">
              <v:shape style="position:absolute;left:2233;top:7829;width:2;height:311" coordorigin="2233,7829" coordsize="0,311" path="m2233,8140l2233,7829e" filled="f" stroked="t" strokeweight=".47616pt" strokecolor="#3B3B3B">
                <v:path arrowok="t"/>
              </v:shape>
            </v:group>
            <v:group style="position:absolute;left:11547;top:7829;width:2;height:311" coordorigin="11547,7829" coordsize="2,311">
              <v:shape style="position:absolute;left:11547;top:7829;width:2;height:311" coordorigin="11547,7829" coordsize="0,311" path="m11547,8140l11547,7829e" filled="f" stroked="t" strokeweight=".47616pt" strokecolor="#3F3F3F">
                <v:path arrowok="t"/>
              </v:shape>
            </v:group>
            <v:group style="position:absolute;left:2233;top:8082;width:2;height:535" coordorigin="2233,8082" coordsize="2,535">
              <v:shape style="position:absolute;left:2233;top:8082;width:2;height:535" coordorigin="2233,8082" coordsize="0,535" path="m2233,8618l2233,8082e" filled="f" stroked="t" strokeweight=".47616pt" strokecolor="#232323">
                <v:path arrowok="t"/>
              </v:shape>
            </v:group>
            <v:group style="position:absolute;left:11547;top:8082;width:2;height:1874" coordorigin="11547,8082" coordsize="2,1874">
              <v:shape style="position:absolute;left:11547;top:8082;width:2;height:1874" coordorigin="11547,8082" coordsize="0,1874" path="m11547,9956l11547,8082e" filled="f" stroked="t" strokeweight=".95232pt" strokecolor="#606060">
                <v:path arrowok="t"/>
              </v:shape>
            </v:group>
            <v:group style="position:absolute;left:281;top:8804;width:1305;height:2" coordorigin="281,8804" coordsize="1305,2">
              <v:shape style="position:absolute;left:281;top:8804;width:1305;height:2" coordorigin="281,8804" coordsize="1305,0" path="m281,8804l1586,8804e" filled="f" stroked="t" strokeweight=".71424pt" strokecolor="#4B4B4B">
                <v:path arrowok="t"/>
              </v:shape>
            </v:group>
            <v:group style="position:absolute;left:1528;top:8804;width:357;height:2" coordorigin="1528,8804" coordsize="357,2">
              <v:shape style="position:absolute;left:1528;top:8804;width:357;height:2" coordorigin="1528,8804" coordsize="357,0" path="m1528,8804l1886,8804e" filled="f" stroked="t" strokeweight=".47616pt" strokecolor="#2B2B2B">
                <v:path arrowok="t"/>
              </v:shape>
            </v:group>
            <v:group style="position:absolute;left:1809;top:8806;width:4562;height:2" coordorigin="1809,8806" coordsize="4562,2">
              <v:shape style="position:absolute;left:1809;top:8806;width:4562;height:2" coordorigin="1809,8806" coordsize="4562,0" path="m1809,8806l6371,8806e" filled="f" stroked="t" strokeweight=".71424pt" strokecolor="#4B4B4B">
                <v:path arrowok="t"/>
              </v:shape>
            </v:group>
            <v:group style="position:absolute;left:2236;top:8560;width:2;height:272" coordorigin="2236,8560" coordsize="2,272">
              <v:shape style="position:absolute;left:2236;top:8560;width:2;height:272" coordorigin="2236,8560" coordsize="0,272" path="m2236,8833l2236,8560e" filled="f" stroked="t" strokeweight=".71424pt" strokecolor="#3B3B3B">
                <v:path arrowok="t"/>
              </v:shape>
            </v:group>
            <v:group style="position:absolute;left:6314;top:8804;width:348;height:2" coordorigin="6314,8804" coordsize="348,2">
              <v:shape style="position:absolute;left:6314;top:8804;width:348;height:2" coordorigin="6314,8804" coordsize="348,0" path="m6314,8804l6661,8804e" filled="f" stroked="t" strokeweight=".47616pt" strokecolor="#2B2B2B">
                <v:path arrowok="t"/>
              </v:shape>
            </v:group>
            <v:group style="position:absolute;left:6600;top:8806;width:2267;height:2" coordorigin="6600,8806" coordsize="2267,2">
              <v:shape style="position:absolute;left:6600;top:8806;width:2267;height:2" coordorigin="6600,8806" coordsize="2267,0" path="m6600,8806l8866,8806e" filled="f" stroked="t" strokeweight=".95232pt" strokecolor="#545454">
                <v:path arrowok="t"/>
              </v:shape>
            </v:group>
            <v:group style="position:absolute;left:8809;top:8809;width:448;height:2" coordorigin="8809,8809" coordsize="448,2">
              <v:shape style="position:absolute;left:8809;top:8809;width:448;height:2" coordorigin="8809,8809" coordsize="448,0" path="m8809,8809l9257,8809e" filled="f" stroked="t" strokeweight=".47616pt" strokecolor="#2B2B2B">
                <v:path arrowok="t"/>
              </v:shape>
            </v:group>
            <v:group style="position:absolute;left:9199;top:8806;width:1143;height:2" coordorigin="9199,8806" coordsize="1143,2">
              <v:shape style="position:absolute;left:9199;top:8806;width:1143;height:2" coordorigin="9199,8806" coordsize="1143,0" path="m9199,8806l10342,8806e" filled="f" stroked="t" strokeweight=".95232pt" strokecolor="#5B5B5B">
                <v:path arrowok="t"/>
              </v:shape>
            </v:group>
            <v:group style="position:absolute;left:10285;top:8809;width:338;height:2" coordorigin="10285,8809" coordsize="338,2">
              <v:shape style="position:absolute;left:10285;top:8809;width:338;height:2" coordorigin="10285,8809" coordsize="338,0" path="m10285,8809l10623,8809e" filled="f" stroked="t" strokeweight=".47616pt" strokecolor="#343434">
                <v:path arrowok="t"/>
              </v:shape>
            </v:group>
            <v:group style="position:absolute;left:10566;top:8809;width:990;height:2" coordorigin="10566,8809" coordsize="990,2">
              <v:shape style="position:absolute;left:10566;top:8809;width:990;height:2" coordorigin="10566,8809" coordsize="990,0" path="m10566,8809l11556,8809e" filled="f" stroked="t" strokeweight=".71424pt" strokecolor="#545454">
                <v:path arrowok="t"/>
              </v:shape>
            </v:group>
            <v:group style="position:absolute;left:2236;top:8622;width:2;height:1152" coordorigin="2236,8622" coordsize="2,1152">
              <v:shape style="position:absolute;left:2236;top:8622;width:2;height:1152" coordorigin="2236,8622" coordsize="0,1152" path="m2236,9774l2236,8622e" filled="f" stroked="t" strokeweight=".95232pt" strokecolor="#4F4F4F">
                <v:path arrowok="t"/>
              </v:shape>
            </v:group>
            <v:group style="position:absolute;left:290;top:9492;width:2;height:282" coordorigin="290,9492" coordsize="2,282">
              <v:shape style="position:absolute;left:290;top:9492;width:2;height:282" coordorigin="290,9492" coordsize="0,282" path="m290,9774l290,9492e" filled="f" stroked="t" strokeweight=".47616pt" strokecolor="#3B3B3B">
                <v:path arrowok="t"/>
              </v:shape>
            </v:group>
            <v:group style="position:absolute;left:276;top:9965;width:11280;height:2" coordorigin="276,9965" coordsize="11280,2">
              <v:shape style="position:absolute;left:276;top:9965;width:11280;height:2" coordorigin="276,9965" coordsize="11280,0" path="m276,9965l11556,9965e" filled="f" stroked="t" strokeweight=".71424pt" strokecolor="#545454">
                <v:path arrowok="t"/>
              </v:shape>
            </v:group>
            <v:group style="position:absolute;left:2233;top:9717;width:2;height:296" coordorigin="2233,9717" coordsize="2,296">
              <v:shape style="position:absolute;left:2233;top:9717;width:2;height:296" coordorigin="2233,9717" coordsize="0,296" path="m2233,10013l2233,9717e" filled="f" stroked="t" strokeweight=".47616pt" strokecolor="#232323">
                <v:path arrowok="t"/>
              </v:shape>
            </v:group>
            <v:group style="position:absolute;left:8657;top:9965;width:600;height:2" coordorigin="8657,9965" coordsize="600,2">
              <v:shape style="position:absolute;left:8657;top:9965;width:600;height:2" coordorigin="8657,9965" coordsize="600,0" path="m8657,9965l9257,9965e" filled="f" stroked="t" strokeweight=".47616pt" strokecolor="#2B2B2B">
                <v:path arrowok="t"/>
              </v:shape>
            </v:group>
            <v:group style="position:absolute;left:276;top:10202;width:5476;height:2" coordorigin="276,10202" coordsize="5476,2">
              <v:shape style="position:absolute;left:276;top:10202;width:5476;height:2" coordorigin="276,10202" coordsize="5476,0" path="m276,10202l5752,10202e" filled="f" stroked="t" strokeweight=".95232pt" strokecolor="#545454">
                <v:path arrowok="t"/>
              </v:shape>
            </v:group>
            <v:group style="position:absolute;left:2233;top:9941;width:2;height:292" coordorigin="2233,9941" coordsize="2,292">
              <v:shape style="position:absolute;left:2233;top:9941;width:2;height:292" coordorigin="2233,9941" coordsize="0,292" path="m2233,10233l2233,9941e" filled="f" stroked="t" strokeweight=".47616pt" strokecolor="#3F3F3F">
                <v:path arrowok="t"/>
              </v:shape>
            </v:group>
            <v:group style="position:absolute;left:5681;top:10202;width:424;height:2" coordorigin="5681,10202" coordsize="424,2">
              <v:shape style="position:absolute;left:5681;top:10202;width:424;height:2" coordorigin="5681,10202" coordsize="424,0" path="m5681,10202l6104,10202e" filled="f" stroked="t" strokeweight=".47616pt" strokecolor="#3F3F3F">
                <v:path arrowok="t"/>
              </v:shape>
            </v:group>
            <v:group style="position:absolute;left:5966;top:10202;width:2781;height:2" coordorigin="5966,10202" coordsize="2781,2">
              <v:shape style="position:absolute;left:5966;top:10202;width:2781;height:2" coordorigin="5966,10202" coordsize="2781,0" path="m5966,10202l8747,10202e" filled="f" stroked="t" strokeweight=".71424pt" strokecolor="#575757">
                <v:path arrowok="t"/>
              </v:shape>
            </v:group>
            <v:group style="position:absolute;left:8657;top:10200;width:210;height:2" coordorigin="8657,10200" coordsize="210,2">
              <v:shape style="position:absolute;left:8657;top:10200;width:210;height:2" coordorigin="8657,10200" coordsize="210,0" path="m8657,10200l8866,10200e" filled="f" stroked="t" strokeweight=".71424pt" strokecolor="#444444">
                <v:path arrowok="t"/>
              </v:shape>
            </v:group>
            <v:group style="position:absolute;left:8809;top:10204;width:214;height:2" coordorigin="8809,10204" coordsize="214,2">
              <v:shape style="position:absolute;left:8809;top:10204;width:214;height:2" coordorigin="8809,10204" coordsize="214,0" path="m8809,10204l9023,10204e" filled="f" stroked="t" strokeweight=".47616pt" strokecolor="#232323">
                <v:path arrowok="t"/>
              </v:shape>
            </v:group>
            <v:group style="position:absolute;left:8966;top:10204;width:290;height:2" coordorigin="8966,10204" coordsize="290,2">
              <v:shape style="position:absolute;left:8966;top:10204;width:290;height:2" coordorigin="8966,10204" coordsize="290,0" path="m8966,10204l9257,10204e" filled="f" stroked="t" strokeweight=".47616pt" strokecolor="#444444">
                <v:path arrowok="t"/>
              </v:shape>
            </v:group>
            <v:group style="position:absolute;left:9199;top:10204;width:1143;height:2" coordorigin="9199,10204" coordsize="1143,2">
              <v:shape style="position:absolute;left:9199;top:10204;width:1143;height:2" coordorigin="9199,10204" coordsize="1143,0" path="m9199,10204l10342,10204e" filled="f" stroked="t" strokeweight=".95232pt" strokecolor="#575757">
                <v:path arrowok="t"/>
              </v:shape>
            </v:group>
            <v:group style="position:absolute;left:10285;top:10204;width:338;height:2" coordorigin="10285,10204" coordsize="338,2">
              <v:shape style="position:absolute;left:10285;top:10204;width:338;height:2" coordorigin="10285,10204" coordsize="338,0" path="m10285,10204l10623,10204e" filled="f" stroked="t" strokeweight=".47616pt" strokecolor="#2B2B2B">
                <v:path arrowok="t"/>
              </v:shape>
            </v:group>
            <v:group style="position:absolute;left:10566;top:10209;width:990;height:2" coordorigin="10566,10209" coordsize="990,2">
              <v:shape style="position:absolute;left:10566;top:10209;width:990;height:2" coordorigin="10566,10209" coordsize="990,0" path="m10566,10209l11556,10209e" filled="f" stroked="t" strokeweight=".71424pt" strokecolor="#545454">
                <v:path arrowok="t"/>
              </v:shape>
            </v:group>
            <v:group style="position:absolute;left:11549;top:9698;width:2;height:535" coordorigin="11549,9698" coordsize="2,535">
              <v:shape style="position:absolute;left:11549;top:9698;width:2;height:535" coordorigin="11549,9698" coordsize="0,535" path="m11549,10233l11549,9698e" filled="f" stroked="t" strokeweight=".71424pt" strokecolor="#4B4B4B">
                <v:path arrowok="t"/>
              </v:shape>
            </v:group>
            <v:group style="position:absolute;left:281;top:10446;width:3462;height:2" coordorigin="281,10446" coordsize="3462,2">
              <v:shape style="position:absolute;left:281;top:10446;width:3462;height:2" coordorigin="281,10446" coordsize="3462,0" path="m281,10446l3743,10446e" filled="f" stroked="t" strokeweight=".71424pt" strokecolor="#545454">
                <v:path arrowok="t"/>
              </v:shape>
            </v:group>
            <v:group style="position:absolute;left:2236;top:10161;width:2;height:2710" coordorigin="2236,10161" coordsize="2,2710">
              <v:shape style="position:absolute;left:2236;top:10161;width:2;height:2710" coordorigin="2236,10161" coordsize="0,2710" path="m2236,12871l2236,10161e" filled="f" stroked="t" strokeweight=".95232pt" strokecolor="#545454">
                <v:path arrowok="t"/>
              </v:shape>
            </v:group>
            <v:group style="position:absolute;left:3685;top:10443;width:557;height:2" coordorigin="3685,10443" coordsize="557,2">
              <v:shape style="position:absolute;left:3685;top:10443;width:557;height:2" coordorigin="3685,10443" coordsize="557,0" path="m3685,10443l4243,10443e" filled="f" stroked="t" strokeweight=".47616pt" strokecolor="#232323">
                <v:path arrowok="t"/>
              </v:shape>
            </v:group>
            <v:group style="position:absolute;left:4185;top:10446;width:1376;height:2" coordorigin="4185,10446" coordsize="1376,2">
              <v:shape style="position:absolute;left:4185;top:10446;width:1376;height:2" coordorigin="4185,10446" coordsize="1376,0" path="m4185,10446l5562,10446e" filled="f" stroked="t" strokeweight=".95232pt" strokecolor="#575757">
                <v:path arrowok="t"/>
              </v:shape>
            </v:group>
            <v:group style="position:absolute;left:5504;top:10443;width:600;height:2" coordorigin="5504,10443" coordsize="600,2">
              <v:shape style="position:absolute;left:5504;top:10443;width:600;height:2" coordorigin="5504,10443" coordsize="600,0" path="m5504,10443l6104,10443e" filled="f" stroked="t" strokeweight=".47616pt" strokecolor="#2B2B2B">
                <v:path arrowok="t"/>
              </v:shape>
            </v:group>
            <v:group style="position:absolute;left:6047;top:10443;width:809;height:2" coordorigin="6047,10443" coordsize="809,2">
              <v:shape style="position:absolute;left:6047;top:10443;width:809;height:2" coordorigin="6047,10443" coordsize="809,0" path="m6047,10443l6857,10443e" filled="f" stroked="t" strokeweight=".95232pt" strokecolor="#545454">
                <v:path arrowok="t"/>
              </v:shape>
            </v:group>
            <v:group style="position:absolute;left:6785;top:10446;width:486;height:2" coordorigin="6785,10446" coordsize="486,2">
              <v:shape style="position:absolute;left:6785;top:10446;width:486;height:2" coordorigin="6785,10446" coordsize="486,0" path="m6785,10446l7271,10446e" filled="f" stroked="t" strokeweight=".47616pt" strokecolor="#3F3F3F">
                <v:path arrowok="t"/>
              </v:shape>
            </v:group>
            <v:group style="position:absolute;left:7214;top:10446;width:1500;height:2" coordorigin="7214,10446" coordsize="1500,2">
              <v:shape style="position:absolute;left:7214;top:10446;width:1500;height:2" coordorigin="7214,10446" coordsize="1500,0" path="m7214,10446l8714,10446e" filled="f" stroked="t" strokeweight=".95232pt" strokecolor="#545454">
                <v:path arrowok="t"/>
              </v:shape>
            </v:group>
            <v:group style="position:absolute;left:8657;top:10443;width:210;height:2" coordorigin="8657,10443" coordsize="210,2">
              <v:shape style="position:absolute;left:8657;top:10443;width:210;height:2" coordorigin="8657,10443" coordsize="210,0" path="m8657,10443l8866,10443e" filled="f" stroked="t" strokeweight=".47616pt" strokecolor="#343434">
                <v:path arrowok="t"/>
              </v:shape>
            </v:group>
            <v:group style="position:absolute;left:8809;top:10446;width:2747;height:2" coordorigin="8809,10446" coordsize="2747,2">
              <v:shape style="position:absolute;left:8809;top:10446;width:2747;height:2" coordorigin="8809,10446" coordsize="2747,0" path="m8809,10446l11556,10446e" filled="f" stroked="t" strokeweight=".71424pt" strokecolor="#4B4B4B">
                <v:path arrowok="t"/>
              </v:shape>
            </v:group>
            <v:group style="position:absolute;left:11552;top:10161;width:2;height:4144" coordorigin="11552,10161" coordsize="2,4144">
              <v:shape style="position:absolute;left:11552;top:10161;width:2;height:4144" coordorigin="11552,10161" coordsize="0,4144" path="m11552,14305l11552,10161e" filled="f" stroked="t" strokeweight=".95232pt" strokecolor="#676767">
                <v:path arrowok="t"/>
              </v:shape>
            </v:group>
            <v:group style="position:absolute;left:276;top:10974;width:1281;height:2" coordorigin="276,10974" coordsize="1281,2">
              <v:shape style="position:absolute;left:276;top:10974;width:1281;height:2" coordorigin="276,10974" coordsize="1281,0" path="m276,10974l1557,10974e" filled="f" stroked="t" strokeweight=".23808pt" strokecolor="#4B4B4B">
                <v:path arrowok="t"/>
              </v:shape>
            </v:group>
            <v:group style="position:absolute;left:1557;top:10974;width:300;height:2" coordorigin="1557,10974" coordsize="300,2">
              <v:shape style="position:absolute;left:1557;top:10974;width:300;height:2" coordorigin="1557,10974" coordsize="300,0" path="m1557,10974l1857,10974e" filled="f" stroked="t" strokeweight=".23808pt" strokecolor="#000000">
                <v:path arrowok="t"/>
              </v:shape>
            </v:group>
            <v:group style="position:absolute;left:1857;top:10974;width:933;height:2" coordorigin="1857,10974" coordsize="933,2">
              <v:shape style="position:absolute;left:1857;top:10974;width:933;height:2" coordorigin="1857,10974" coordsize="933,0" path="m1857,10974l2790,10974e" filled="f" stroked="t" strokeweight=".23808pt" strokecolor="#838383">
                <v:path arrowok="t"/>
              </v:shape>
            </v:group>
            <v:group style="position:absolute;left:2790;top:10974;width:381;height:2" coordorigin="2790,10974" coordsize="381,2">
              <v:shape style="position:absolute;left:2790;top:10974;width:381;height:2" coordorigin="2790,10974" coordsize="381,0" path="m2790,10974l3171,10974e" filled="f" stroked="t" strokeweight=".23808pt" strokecolor="#646464">
                <v:path arrowok="t"/>
              </v:shape>
            </v:group>
            <v:group style="position:absolute;left:3143;top:10995;width:562;height:2" coordorigin="3143,10995" coordsize="562,2">
              <v:shape style="position:absolute;left:3143;top:10995;width:562;height:2" coordorigin="3143,10995" coordsize="562,0" path="m3143,10995l3705,10995e" filled="f" stroked="t" strokeweight=".47616pt" strokecolor="#3F3F3F">
                <v:path arrowok="t"/>
              </v:shape>
            </v:group>
            <v:group style="position:absolute;left:3714;top:10974;width:500;height:2" coordorigin="3714,10974" coordsize="500,2">
              <v:shape style="position:absolute;left:3714;top:10974;width:500;height:2" coordorigin="3714,10974" coordsize="500,0" path="m3714,10974l4214,10974e" filled="f" stroked="t" strokeweight=".23808pt" strokecolor="#6B6B6B">
                <v:path arrowok="t"/>
              </v:shape>
            </v:group>
            <v:group style="position:absolute;left:4214;top:10974;width:1862;height:2" coordorigin="4214,10974" coordsize="1862,2">
              <v:shape style="position:absolute;left:4214;top:10974;width:1862;height:2" coordorigin="4214,10974" coordsize="1862,0" path="m4214,10974l6076,10974e" filled="f" stroked="t" strokeweight=".23808pt" strokecolor="#000000">
                <v:path arrowok="t"/>
              </v:shape>
            </v:group>
            <v:group style="position:absolute;left:6076;top:10974;width:267;height:2" coordorigin="6076,10974" coordsize="267,2">
              <v:shape style="position:absolute;left:6076;top:10974;width:267;height:2" coordorigin="6076,10974" coordsize="267,0" path="m6076,10974l6342,10974e" filled="f" stroked="t" strokeweight=".23808pt" strokecolor="#808080">
                <v:path arrowok="t"/>
              </v:shape>
            </v:group>
            <v:group style="position:absolute;left:6342;top:10974;width:290;height:2" coordorigin="6342,10974" coordsize="290,2">
              <v:shape style="position:absolute;left:6342;top:10974;width:290;height:2" coordorigin="6342,10974" coordsize="290,0" path="m6342,10974l6633,10974e" filled="f" stroked="t" strokeweight=".23808pt" strokecolor="#6B6B6B">
                <v:path arrowok="t"/>
              </v:shape>
            </v:group>
            <v:group style="position:absolute;left:6633;top:10974;width:181;height:2" coordorigin="6633,10974" coordsize="181,2">
              <v:shape style="position:absolute;left:6633;top:10974;width:181;height:2" coordorigin="6633,10974" coordsize="181,0" path="m6633,10974l6814,10974e" filled="f" stroked="t" strokeweight=".23808pt" strokecolor="#000000">
                <v:path arrowok="t"/>
              </v:shape>
            </v:group>
            <v:group style="position:absolute;left:6814;top:10974;width:429;height:2" coordorigin="6814,10974" coordsize="429,2">
              <v:shape style="position:absolute;left:6814;top:10974;width:429;height:2" coordorigin="6814,10974" coordsize="429,0" path="m6814,10974l7242,10974e" filled="f" stroked="t" strokeweight=".23808pt" strokecolor="#676767">
                <v:path arrowok="t"/>
              </v:shape>
            </v:group>
            <v:group style="position:absolute;left:7242;top:10974;width:4295;height:2" coordorigin="7242,10974" coordsize="4295,2">
              <v:shape style="position:absolute;left:7242;top:10974;width:4295;height:2" coordorigin="7242,10974" coordsize="4295,0" path="m7242,10974l11537,10974e" filled="f" stroked="t" strokeweight=".23808pt" strokecolor="#000000">
                <v:path arrowok="t"/>
              </v:shape>
            </v:group>
            <v:group style="position:absolute;left:286;top:11165;width:1300;height:2" coordorigin="286,11165" coordsize="1300,2">
              <v:shape style="position:absolute;left:286;top:11165;width:1300;height:2" coordorigin="286,11165" coordsize="1300,0" path="m286,11165l1586,11165e" filled="f" stroked="t" strokeweight=".71424pt" strokecolor="#545454">
                <v:path arrowok="t"/>
              </v:shape>
            </v:group>
            <v:group style="position:absolute;left:290;top:10945;width:2;height:5243" coordorigin="290,10945" coordsize="2,5243">
              <v:shape style="position:absolute;left:290;top:10945;width:2;height:5243" coordorigin="290,10945" coordsize="0,5243" path="m290,16188l290,10945e" filled="f" stroked="t" strokeweight=".47616pt" strokecolor="#4F4F4F">
                <v:path arrowok="t"/>
              </v:shape>
            </v:group>
            <v:group style="position:absolute;left:1528;top:11165;width:357;height:2" coordorigin="1528,11165" coordsize="357,2">
              <v:shape style="position:absolute;left:1528;top:11165;width:357;height:2" coordorigin="1528,11165" coordsize="357,0" path="m1528,11165l1886,11165e" filled="f" stroked="t" strokeweight=".47616pt" strokecolor="#343434">
                <v:path arrowok="t"/>
              </v:shape>
            </v:group>
            <v:group style="position:absolute;left:1828;top:11163;width:2971;height:2" coordorigin="1828,11163" coordsize="2971,2">
              <v:shape style="position:absolute;left:1828;top:11163;width:2971;height:2" coordorigin="1828,11163" coordsize="2971,0" path="m1828,11163l4800,11163e" filled="f" stroked="t" strokeweight=".71424pt" strokecolor="#4F4F4F">
                <v:path arrowok="t"/>
              </v:shape>
            </v:group>
            <v:group style="position:absolute;left:4743;top:11163;width:819;height:2" coordorigin="4743,11163" coordsize="819,2">
              <v:shape style="position:absolute;left:4743;top:11163;width:819;height:2" coordorigin="4743,11163" coordsize="819,0" path="m4743,11163l5562,11163e" filled="f" stroked="t" strokeweight=".47616pt" strokecolor="#383838">
                <v:path arrowok="t"/>
              </v:shape>
            </v:group>
            <v:group style="position:absolute;left:5200;top:11165;width:6361;height:2" coordorigin="5200,11165" coordsize="6361,2">
              <v:shape style="position:absolute;left:5200;top:11165;width:6361;height:2" coordorigin="5200,11165" coordsize="6361,0" path="m5200,11165l11561,11165e" filled="f" stroked="t" strokeweight=".71424pt" strokecolor="#545454">
                <v:path arrowok="t"/>
              </v:shape>
            </v:group>
            <v:group style="position:absolute;left:995;top:11155;width:2;height:765" coordorigin="995,11155" coordsize="2,765">
              <v:shape style="position:absolute;left:995;top:11155;width:2;height:765" coordorigin="995,11155" coordsize="0,765" path="m995,11920l995,11155e" filled="f" stroked="t" strokeweight=".47616pt" strokecolor="#343434">
                <v:path arrowok="t"/>
              </v:shape>
            </v:group>
            <v:group style="position:absolute;left:286;top:11404;width:6085;height:2" coordorigin="286,11404" coordsize="6085,2">
              <v:shape style="position:absolute;left:286;top:11404;width:6085;height:2" coordorigin="286,11404" coordsize="6085,0" path="m286,11404l6371,11404e" filled="f" stroked="t" strokeweight=".71424pt" strokecolor="#4F4F4F">
                <v:path arrowok="t"/>
              </v:shape>
            </v:group>
            <v:group style="position:absolute;left:995;top:11863;width:2;height:392" coordorigin="995,11863" coordsize="2,392">
              <v:shape style="position:absolute;left:995;top:11863;width:2;height:392" coordorigin="995,11863" coordsize="0,392" path="m995,12255l995,11863e" filled="f" stroked="t" strokeweight=".95232pt" strokecolor="#5B5B5B">
                <v:path arrowok="t"/>
              </v:shape>
            </v:group>
            <v:group style="position:absolute;left:1569;top:11160;width:2;height:5028" coordorigin="1569,11160" coordsize="2,5028">
              <v:shape style="position:absolute;left:1569;top:11160;width:2;height:5028" coordorigin="1569,11160" coordsize="0,5028" path="m1569,16188l1569,11160e" filled="f" stroked="t" strokeweight=".71424pt" strokecolor="#484848">
                <v:path arrowok="t"/>
              </v:shape>
            </v:group>
            <v:group style="position:absolute;left:7257;top:11155;width:2;height:5028" coordorigin="7257,11155" coordsize="2,5028">
              <v:shape style="position:absolute;left:7257;top:11155;width:2;height:5028" coordorigin="7257,11155" coordsize="0,5028" path="m7257,16184l7257,11155e" filled="f" stroked="t" strokeweight=".71424pt" strokecolor="#606060">
                <v:path arrowok="t"/>
              </v:shape>
            </v:group>
            <v:group style="position:absolute;left:11554;top:10243;width:2;height:2227" coordorigin="11554,10243" coordsize="2,2227">
              <v:shape style="position:absolute;left:11554;top:10243;width:2;height:2227" coordorigin="11554,10243" coordsize="0,2227" path="m11554,12470l11554,10243e" filled="f" stroked="t" strokeweight=".95232pt" strokecolor="#646464">
                <v:path arrowok="t"/>
              </v:shape>
            </v:group>
            <v:group style="position:absolute;left:990;top:12197;width:2;height:521" coordorigin="990,12197" coordsize="2,521">
              <v:shape style="position:absolute;left:990;top:12197;width:2;height:521" coordorigin="990,12197" coordsize="0,521" path="m990,12718l990,12197e" filled="f" stroked="t" strokeweight=".47616pt" strokecolor="#383838">
                <v:path arrowok="t"/>
              </v:shape>
            </v:group>
            <v:group style="position:absolute;left:993;top:12661;width:2;height:210" coordorigin="993,12661" coordsize="2,210">
              <v:shape style="position:absolute;left:993;top:12661;width:2;height:210" coordorigin="993,12661" coordsize="0,210" path="m993,12871l993,12661e" filled="f" stroked="t" strokeweight=".71424pt" strokecolor="#4F4F4F">
                <v:path arrowok="t"/>
              </v:shape>
            </v:group>
            <v:group style="position:absolute;left:6361;top:12585;width:2;height:287" coordorigin="6361,12585" coordsize="2,287">
              <v:shape style="position:absolute;left:6361;top:12585;width:2;height:287" coordorigin="6361,12585" coordsize="0,287" path="m6361,12871l6361,12585e" filled="f" stroked="t" strokeweight="1.190400pt" strokecolor="#382F8C">
                <v:path arrowok="t"/>
              </v:shape>
            </v:group>
            <v:group style="position:absolute;left:290;top:12814;width:2;height:593" coordorigin="290,12814" coordsize="2,593">
              <v:shape style="position:absolute;left:290;top:12814;width:2;height:593" coordorigin="290,12814" coordsize="0,593" path="m290,13407l290,12814e" filled="f" stroked="t" strokeweight=".47616pt" strokecolor="#2F2F2F">
                <v:path arrowok="t"/>
              </v:shape>
            </v:group>
            <v:group style="position:absolute;left:995;top:12814;width:2;height:736" coordorigin="995,12814" coordsize="2,736">
              <v:shape style="position:absolute;left:995;top:12814;width:2;height:736" coordorigin="995,12814" coordsize="0,736" path="m995,13550l995,12814e" filled="f" stroked="t" strokeweight=".47616pt" strokecolor="#2F2F2F">
                <v:path arrowok="t"/>
              </v:shape>
            </v:group>
            <v:group style="position:absolute;left:1569;top:12814;width:2;height:488" coordorigin="1569,12814" coordsize="2,488">
              <v:shape style="position:absolute;left:1569;top:12814;width:2;height:488" coordorigin="1569,12814" coordsize="0,488" path="m1569,13301l1569,12814e" filled="f" stroked="t" strokeweight=".47616pt" strokecolor="#282828">
                <v:path arrowok="t"/>
              </v:shape>
            </v:group>
            <v:group style="position:absolute;left:2224;top:12819;width:2;height:148" coordorigin="2224,12819" coordsize="2,148">
              <v:shape style="position:absolute;left:2224;top:12819;width:2;height:148" coordorigin="2224,12819" coordsize="0,148" path="m2224,12967l2224,12819e" filled="f" stroked="t" strokeweight="1.66656pt" strokecolor="#484848">
                <v:path arrowok="t"/>
              </v:shape>
            </v:group>
            <v:group style="position:absolute;left:5723;top:12814;width:2;height:158" coordorigin="5723,12814" coordsize="2,158">
              <v:shape style="position:absolute;left:5723;top:12814;width:2;height:158" coordorigin="5723,12814" coordsize="0,158" path="m5723,12972l5723,12814e" filled="f" stroked="t" strokeweight=".95232pt" strokecolor="#382F93">
                <v:path arrowok="t"/>
              </v:shape>
            </v:group>
            <v:group style="position:absolute;left:5709;top:12943;width:2;height:81" coordorigin="5709,12943" coordsize="2,81">
              <v:shape style="position:absolute;left:5709;top:12943;width:2;height:81" coordorigin="5709,12943" coordsize="0,81" path="m5709,13024l5709,12943e" filled="f" stroked="t" strokeweight="1.190400pt" strokecolor="#4B4BA3">
                <v:path arrowok="t"/>
              </v:shape>
            </v:group>
            <v:group style="position:absolute;left:6342;top:12709;width:2;height:344" coordorigin="6342,12709" coordsize="2,344">
              <v:shape style="position:absolute;left:6342;top:12709;width:2;height:344" coordorigin="6342,12709" coordsize="0,344" path="m6342,13053l6342,12709e" filled="f" stroked="t" strokeweight="1.42848pt" strokecolor="#2B2B77">
                <v:path arrowok="t"/>
              </v:shape>
            </v:group>
            <v:group style="position:absolute;left:7252;top:12914;width:2;height:139" coordorigin="7252,12914" coordsize="2,139">
              <v:shape style="position:absolute;left:7252;top:12914;width:2;height:139" coordorigin="7252,12914" coordsize="0,139" path="m7252,13053l7252,12914e" filled="f" stroked="t" strokeweight=".47616pt" strokecolor="#3F3F3F">
                <v:path arrowok="t"/>
              </v:shape>
            </v:group>
            <v:group style="position:absolute;left:2240;top:12996;width:2;height:789" coordorigin="2240,12996" coordsize="2,789">
              <v:shape style="position:absolute;left:2240;top:12996;width:2;height:789" coordorigin="2240,12996" coordsize="0,789" path="m2240,13784l2240,12996e" filled="f" stroked="t" strokeweight=".95232pt" strokecolor="#545454">
                <v:path arrowok="t"/>
              </v:shape>
            </v:group>
            <v:group style="position:absolute;left:5738;top:12800;width:2;height:502" coordorigin="5738,12800" coordsize="2,502">
              <v:shape style="position:absolute;left:5738;top:12800;width:2;height:502" coordorigin="5738,12800" coordsize="0,502" path="m5738,13301l5738,12800e" filled="f" stroked="t" strokeweight="1.190400pt" strokecolor="#2F3477">
                <v:path arrowok="t"/>
              </v:shape>
            </v:group>
            <v:group style="position:absolute;left:6342;top:13034;width:2;height:163" coordorigin="6342,13034" coordsize="2,163">
              <v:shape style="position:absolute;left:6342;top:13034;width:2;height:163" coordorigin="6342,13034" coordsize="0,163" path="m6342,13196l6342,13034e" filled="f" stroked="t" strokeweight="2.142720pt" strokecolor="#3F3B93">
                <v:path arrowok="t"/>
              </v:shape>
            </v:group>
            <v:group style="position:absolute;left:1828;top:13486;width:419;height:2" coordorigin="1828,13486" coordsize="419,2">
              <v:shape style="position:absolute;left:1828;top:13486;width:419;height:2" coordorigin="1828,13486" coordsize="419,0" path="m1828,13486l2247,13486e" filled="f" stroked="t" strokeweight=".71424pt" strokecolor="#48484B">
                <v:path arrowok="t"/>
              </v:shape>
            </v:group>
            <v:group style="position:absolute;left:5726;top:13244;width:2;height:368" coordorigin="5726,13244" coordsize="2,368">
              <v:shape style="position:absolute;left:5726;top:13244;width:2;height:368" coordorigin="5726,13244" coordsize="0,368" path="m5726,13612l5726,13244e" filled="f" stroked="t" strokeweight="1.190400pt" strokecolor="#383B77">
                <v:path arrowok="t"/>
              </v:shape>
            </v:group>
            <v:group style="position:absolute;left:286;top:13483;width:733;height:2" coordorigin="286,13483" coordsize="733,2">
              <v:shape style="position:absolute;left:286;top:13483;width:733;height:2" coordorigin="286,13483" coordsize="733,0" path="m286,13483l1019,13483e" filled="f" stroked="t" strokeweight=".47616pt" strokecolor="#3B3B3B">
                <v:path arrowok="t"/>
              </v:shape>
            </v:group>
            <v:group style="position:absolute;left:905;top:13486;width:690;height:2" coordorigin="905,13486" coordsize="690,2">
              <v:shape style="position:absolute;left:905;top:13486;width:690;height:2" coordorigin="905,13486" coordsize="690,0" path="m905,13486l1595,13486e" filled="f" stroked="t" strokeweight=".95232pt" strokecolor="#606060">
                <v:path arrowok="t"/>
              </v:shape>
            </v:group>
            <v:group style="position:absolute;left:1524;top:13488;width:362;height:2" coordorigin="1524,13488" coordsize="362,2">
              <v:shape style="position:absolute;left:1524;top:13488;width:362;height:2" coordorigin="1524,13488" coordsize="362,0" path="m1524,13488l1886,13488e" filled="f" stroked="t" strokeweight=".47616pt" strokecolor="#2F2F2F">
                <v:path arrowok="t"/>
              </v:shape>
            </v:group>
            <v:group style="position:absolute;left:995;top:13478;width:2;height:1071" coordorigin="995,13478" coordsize="2,1071">
              <v:shape style="position:absolute;left:995;top:13478;width:2;height:1071" coordorigin="995,13478" coordsize="0,1071" path="m995,14549l995,13478e" filled="f" stroked="t" strokeweight=".71424pt" strokecolor="#545454">
                <v:path arrowok="t"/>
              </v:shape>
            </v:group>
            <v:group style="position:absolute;left:5709;top:13512;width:2;height:244" coordorigin="5709,13512" coordsize="2,244">
              <v:shape style="position:absolute;left:5709;top:13512;width:2;height:244" coordorigin="5709,13512" coordsize="0,244" path="m5709,13756l5709,13512e" filled="f" stroked="t" strokeweight=".71424pt" strokecolor="#343480">
                <v:path arrowok="t"/>
              </v:shape>
            </v:group>
            <v:group style="position:absolute;left:7257;top:13483;width:2;height:301" coordorigin="7257,13483" coordsize="2,301">
              <v:shape style="position:absolute;left:7257;top:13483;width:2;height:301" coordorigin="7257,13483" coordsize="0,301" path="m7257,13784l7257,13483e" filled="f" stroked="t" strokeweight=".47616pt" strokecolor="#444444">
                <v:path arrowok="t"/>
              </v:shape>
            </v:group>
            <v:group style="position:absolute;left:1571;top:13727;width:2;height:373" coordorigin="1571,13727" coordsize="2,373">
              <v:shape style="position:absolute;left:1571;top:13727;width:2;height:373" coordorigin="1571,13727" coordsize="0,373" path="m1571,14100l1571,13727e" filled="f" stroked="t" strokeweight=".47616pt" strokecolor="#2B2B2B">
                <v:path arrowok="t"/>
              </v:shape>
            </v:group>
            <v:group style="position:absolute;left:2238;top:13727;width:2;height:373" coordorigin="2238,13727" coordsize="2,373">
              <v:shape style="position:absolute;left:2238;top:13727;width:2;height:373" coordorigin="2238,13727" coordsize="0,373" path="m2238,14100l2238,13727e" filled="f" stroked="t" strokeweight=".47616pt" strokecolor="#232323">
                <v:path arrowok="t"/>
              </v:shape>
            </v:group>
            <v:group style="position:absolute;left:7257;top:13727;width:2;height:497" coordorigin="7257,13727" coordsize="2,497">
              <v:shape style="position:absolute;left:7257;top:13727;width:2;height:497" coordorigin="7257,13727" coordsize="0,497" path="m7257,14224l7257,13727e" filled="f" stroked="t" strokeweight=".47616pt" strokecolor="#2B2B2B">
                <v:path arrowok="t"/>
              </v:shape>
            </v:group>
            <v:group style="position:absolute;left:1567;top:14042;width:2;height:507" coordorigin="1567,14042" coordsize="2,507">
              <v:shape style="position:absolute;left:1567;top:14042;width:2;height:507" coordorigin="1567,14042" coordsize="0,507" path="m1567,14549l1567,14042e" filled="f" stroked="t" strokeweight=".71424pt" strokecolor="#5B5B5B">
                <v:path arrowok="t"/>
              </v:shape>
            </v:group>
            <v:group style="position:absolute;left:2236;top:14042;width:2;height:1118" coordorigin="2236,14042" coordsize="2,1118">
              <v:shape style="position:absolute;left:2236;top:14042;width:2;height:1118" coordorigin="2236,14042" coordsize="0,1118" path="m2236,15161l2236,14042e" filled="f" stroked="t" strokeweight=".95232pt" strokecolor="#5B5B5B">
                <v:path arrowok="t"/>
              </v:shape>
            </v:group>
            <v:group style="position:absolute;left:2214;top:14195;width:576;height:2" coordorigin="2214,14195" coordsize="576,2">
              <v:shape style="position:absolute;left:2214;top:14195;width:576;height:2" coordorigin="2214,14195" coordsize="576,0" path="m2214,14195l2790,14195e" filled="f" stroked="t" strokeweight=".23808pt" strokecolor="#5B5B5B">
                <v:path arrowok="t"/>
              </v:shape>
            </v:group>
            <v:group style="position:absolute;left:11556;top:14167;width:2;height:382" coordorigin="11556,14167" coordsize="2,382">
              <v:shape style="position:absolute;left:11556;top:14167;width:2;height:382" coordorigin="11556,14167" coordsize="0,382" path="m11556,14549l11556,14167e" filled="f" stroked="t" strokeweight=".47616pt" strokecolor="#4B4B4B">
                <v:path arrowok="t"/>
              </v:shape>
            </v:group>
            <v:group style="position:absolute;left:290;top:14492;width:2;height:497" coordorigin="290,14492" coordsize="2,497">
              <v:shape style="position:absolute;left:290;top:14492;width:2;height:497" coordorigin="290,14492" coordsize="0,497" path="m290,14989l290,14492e" filled="f" stroked="t" strokeweight=".47616pt" strokecolor="#282828">
                <v:path arrowok="t"/>
              </v:shape>
            </v:group>
            <v:group style="position:absolute;left:995;top:14492;width:2;height:645" coordorigin="995,14492" coordsize="2,645">
              <v:shape style="position:absolute;left:995;top:14492;width:2;height:645" coordorigin="995,14492" coordsize="0,645" path="m995,15137l995,14492e" filled="f" stroked="t" strokeweight=".47616pt" strokecolor="#2F2F2F">
                <v:path arrowok="t"/>
              </v:shape>
            </v:group>
            <v:group style="position:absolute;left:1567;top:14492;width:2;height:497" coordorigin="1567,14492" coordsize="2,497">
              <v:shape style="position:absolute;left:1567;top:14492;width:2;height:497" coordorigin="1567,14492" coordsize="0,497" path="m1567,14989l1567,14492e" filled="f" stroked="t" strokeweight=".47616pt" strokecolor="#282828">
                <v:path arrowok="t"/>
              </v:shape>
            </v:group>
            <v:group style="position:absolute;left:11556;top:14492;width:2;height:234" coordorigin="11556,14492" coordsize="2,234">
              <v:shape style="position:absolute;left:11556;top:14492;width:2;height:234" coordorigin="11556,14492" coordsize="0,234" path="m11556,14726l11556,14492e" filled="f" stroked="t" strokeweight=".47616pt" strokecolor="#343434">
                <v:path arrowok="t"/>
              </v:shape>
            </v:group>
            <v:group style="position:absolute;left:11556;top:14668;width:2;height:320" coordorigin="11556,14668" coordsize="2,320">
              <v:shape style="position:absolute;left:11556;top:14668;width:2;height:320" coordorigin="11556,14668" coordsize="0,320" path="m11556,14989l11556,14668e" filled="f" stroked="t" strokeweight=".47616pt" strokecolor="#4B4B4B">
                <v:path arrowok="t"/>
              </v:shape>
            </v:group>
            <v:group style="position:absolute;left:11554;top:14912;width:2;height:1281" coordorigin="11554,14912" coordsize="2,1281">
              <v:shape style="position:absolute;left:11554;top:14912;width:2;height:1281" coordorigin="11554,14912" coordsize="0,1281" path="m11554,16193l11554,14912e" filled="f" stroked="t" strokeweight=".71424pt" strokecolor="#646464">
                <v:path arrowok="t"/>
              </v:shape>
            </v:group>
            <v:group style="position:absolute;left:286;top:16179;width:11275;height:2" coordorigin="286,16179" coordsize="11275,2">
              <v:shape style="position:absolute;left:286;top:16179;width:11275;height:2" coordorigin="286,16179" coordsize="11275,0" path="m286,16179l11561,16179e" filled="f" stroked="t" strokeweight=".95232pt" strokecolor="#606060">
                <v:path arrowok="t"/>
              </v:shape>
            </v:group>
            <v:group style="position:absolute;left:290;top:15060;width:2;height:1128" coordorigin="290,15060" coordsize="2,1128">
              <v:shape style="position:absolute;left:290;top:15060;width:2;height:1128" coordorigin="290,15060" coordsize="0,1128" path="m290,16188l290,15060e" filled="f" stroked="t" strokeweight=".95232pt" strokecolor="#676767">
                <v:path arrowok="t"/>
              </v:shape>
            </v:group>
            <v:group style="position:absolute;left:995;top:15079;width:2;height:1104" coordorigin="995,15079" coordsize="2,1104">
              <v:shape style="position:absolute;left:995;top:15079;width:2;height:1104" coordorigin="995,15079" coordsize="0,1104" path="m995,16184l995,15079e" filled="f" stroked="t" strokeweight=".95232pt" strokecolor="#606060">
                <v:path arrowok="t"/>
              </v:shape>
            </v:group>
            <v:group style="position:absolute;left:2238;top:15079;width:2;height:1104" coordorigin="2238,15079" coordsize="2,1104">
              <v:shape style="position:absolute;left:2238;top:15079;width:2;height:1104" coordorigin="2238,15079" coordsize="0,1104" path="m2238,16184l2238,15079e" filled="f" stroked="t" strokeweight=".47616pt" strokecolor="#3B3B3B">
                <v:path arrowok="t"/>
              </v:shape>
            </v:group>
            <v:group style="position:absolute;left:7600;top:16164;width:595;height:2" coordorigin="7600,16164" coordsize="595,2">
              <v:shape style="position:absolute;left:7600;top:16164;width:595;height:2" coordorigin="7600,16164" coordsize="595,0" path="m7600,16164l8195,16164e" filled="f" stroked="t" strokeweight=".71424pt" strokecolor="#4F4F4F">
                <v:path arrowok="t"/>
              </v:shape>
            </v:group>
            <v:group style="position:absolute;left:8966;top:16181;width:290;height:2" coordorigin="8966,16181" coordsize="290,2">
              <v:shape style="position:absolute;left:8966;top:16181;width:290;height:2" coordorigin="8966,16181" coordsize="290,0" path="m8966,16181l9257,16181e" filled="f" stroked="t" strokeweight=".71424pt" strokecolor="#343434">
                <v:path arrowok="t"/>
              </v:shape>
            </v:group>
            <v:group style="position:absolute;left:10314;top:16164;width:281;height:2" coordorigin="10314,16164" coordsize="281,2">
              <v:shape style="position:absolute;left:10314;top:16164;width:281;height:2" coordorigin="10314,16164" coordsize="281,0" path="m10314,16164l10595,16164e" filled="f" stroked="t" strokeweight=".71424pt" strokecolor="#AFAFA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88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599" w:lineRule="exact"/>
        <w:ind w:right="-129"/>
        <w:jc w:val="left"/>
        <w:rPr>
          <w:rFonts w:ascii="Times New Roman" w:hAnsi="Times New Roman" w:cs="Times New Roman" w:eastAsia="Times New Roman"/>
          <w:sz w:val="41"/>
          <w:szCs w:val="41"/>
        </w:rPr>
      </w:pPr>
      <w:rPr/>
      <w:r>
        <w:rPr/>
        <w:br w:type="column"/>
      </w:r>
      <w:r>
        <w:rPr>
          <w:rFonts w:ascii="Arial" w:hAnsi="Arial" w:cs="Arial" w:eastAsia="Arial"/>
          <w:sz w:val="42"/>
          <w:szCs w:val="42"/>
          <w:color w:val="2338A1"/>
          <w:spacing w:val="0"/>
          <w:w w:val="100"/>
          <w:b/>
          <w:bCs/>
          <w:position w:val="14"/>
        </w:rPr>
        <w:t>t2</w:t>
      </w:r>
      <w:r>
        <w:rPr>
          <w:rFonts w:ascii="Arial" w:hAnsi="Arial" w:cs="Arial" w:eastAsia="Arial"/>
          <w:sz w:val="42"/>
          <w:szCs w:val="42"/>
          <w:color w:val="2338A1"/>
          <w:spacing w:val="-36"/>
          <w:w w:val="100"/>
          <w:b/>
          <w:bCs/>
          <w:position w:val="14"/>
        </w:rPr>
        <w:t>1</w:t>
      </w:r>
      <w:r>
        <w:rPr>
          <w:rFonts w:ascii="Times New Roman" w:hAnsi="Times New Roman" w:cs="Times New Roman" w:eastAsia="Times New Roman"/>
          <w:sz w:val="41"/>
          <w:szCs w:val="41"/>
          <w:color w:val="2338A1"/>
          <w:spacing w:val="0"/>
          <w:w w:val="100"/>
          <w:i/>
          <w:position w:val="-3"/>
        </w:rPr>
        <w:t>O!</w:t>
      </w:r>
      <w:r>
        <w:rPr>
          <w:rFonts w:ascii="Times New Roman" w:hAnsi="Times New Roman" w:cs="Times New Roman" w:eastAsia="Times New Roman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8" w:lineRule="exact"/>
        <w:ind w:left="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9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4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  <w:position w:val="-1"/>
        </w:rPr>
        <w:t>RDl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2"/>
          <w:position w:val="-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1"/>
          <w:position w:val="-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2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240"/>
          <w:cols w:num="3" w:equalWidth="0">
            <w:col w:w="499" w:space="2073"/>
            <w:col w:w="959" w:space="1855"/>
            <w:col w:w="611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7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977215pt;margin-top:-15.437877pt;width:19.038211pt;height:43.5pt;mso-position-horizontal-relative:page;mso-position-vertical-relative:paragraph;z-index:-16933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Times New Roman" w:hAnsi="Times New Roman" w:cs="Times New Roman" w:eastAsia="Times New Roman"/>
                      <w:sz w:val="87"/>
                      <w:szCs w:val="8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212121"/>
                      <w:spacing w:val="0"/>
                      <w:w w:val="157"/>
                      <w:b/>
                      <w:bCs/>
                      <w:i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İZMİRBÜYÜKŞEHİR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164" w:lineRule="exact"/>
        <w:ind w:left="3843" w:right="-20"/>
        <w:jc w:val="left"/>
        <w:tabs>
          <w:tab w:pos="992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5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12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5"/>
        </w:rPr>
        <w:t>DAiRESi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12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5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</w:r>
      <w:r>
        <w:rPr>
          <w:rFonts w:ascii="Arial" w:hAnsi="Arial" w:cs="Arial" w:eastAsia="Arial"/>
          <w:sz w:val="10"/>
          <w:szCs w:val="10"/>
          <w:color w:val="464848"/>
          <w:spacing w:val="0"/>
          <w:w w:val="100"/>
          <w:b/>
          <w:bCs/>
          <w:position w:val="-5"/>
        </w:rPr>
        <w:t>n</w:t>
      </w:r>
      <w:r>
        <w:rPr>
          <w:rFonts w:ascii="Arial" w:hAnsi="Arial" w:cs="Arial" w:eastAsia="Arial"/>
          <w:sz w:val="10"/>
          <w:szCs w:val="10"/>
          <w:color w:val="464848"/>
          <w:spacing w:val="0"/>
          <w:w w:val="100"/>
          <w:b/>
          <w:bCs/>
          <w:position w:val="-5"/>
        </w:rPr>
        <w:t>   </w:t>
      </w:r>
      <w:r>
        <w:rPr>
          <w:rFonts w:ascii="Arial" w:hAnsi="Arial" w:cs="Arial" w:eastAsia="Arial"/>
          <w:sz w:val="10"/>
          <w:szCs w:val="10"/>
          <w:color w:val="464848"/>
          <w:spacing w:val="6"/>
          <w:w w:val="100"/>
          <w:b/>
          <w:bCs/>
          <w:position w:val="-5"/>
        </w:rPr>
        <w:t> </w:t>
      </w:r>
      <w:r>
        <w:rPr>
          <w:rFonts w:ascii="Arial" w:hAnsi="Arial" w:cs="Arial" w:eastAsia="Arial"/>
          <w:sz w:val="10"/>
          <w:szCs w:val="10"/>
          <w:color w:val="5D5E5E"/>
          <w:spacing w:val="0"/>
          <w:w w:val="212"/>
          <w:position w:val="-5"/>
        </w:rPr>
        <w:t>•'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26" w:lineRule="exact"/>
        <w:ind w:left="895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0"/>
          <w:w w:val="120"/>
          <w:position w:val="-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622" w:right="-20"/>
        <w:jc w:val="left"/>
        <w:tabs>
          <w:tab w:pos="3340" w:val="left"/>
          <w:tab w:pos="1004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343434"/>
          <w:spacing w:val="-32"/>
          <w:w w:val="10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Arial" w:hAnsi="Arial" w:cs="Arial" w:eastAsia="Arial"/>
          <w:sz w:val="11"/>
          <w:szCs w:val="11"/>
          <w:color w:val="464848"/>
          <w:spacing w:val="0"/>
          <w:w w:val="162"/>
          <w:position w:val="3"/>
        </w:rPr>
        <w:t>"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left="674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0"/>
          <w:w w:val="111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343434"/>
          <w:spacing w:val="-35"/>
          <w:w w:val="111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11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5.544319" w:type="dxa"/>
      </w:tblPr>
      <w:tblGrid/>
      <w:tr>
        <w:trPr>
          <w:trHeight w:val="238" w:hRule="exact"/>
        </w:trPr>
        <w:tc>
          <w:tcPr>
            <w:tcW w:w="1198" w:type="dxa"/>
            <w:tcBorders>
              <w:top w:val="single" w:sz="5.650632" w:space="0" w:color="676767"/>
              <w:bottom w:val="single" w:sz="5.65063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7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w w:val="97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w w:val="96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E5E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E5E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E5E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3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32" w:type="dxa"/>
            <w:tcBorders>
              <w:top w:val="single" w:sz="5.650632" w:space="0" w:color="676767"/>
              <w:bottom w:val="single" w:sz="5.65063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20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E5E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E5E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3"/>
              </w:rPr>
              <w:t>08.03.2017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18" w:type="dxa"/>
            <w:tcBorders>
              <w:top w:val="nil" w:sz="6" w:space="0" w:color="auto"/>
              <w:bottom w:val="single" w:sz="5.65063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15" w:after="0" w:line="215" w:lineRule="exact"/>
              <w:ind w:left="37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E5E"/>
                <w:spacing w:val="-11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14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101" w:type="dxa"/>
            <w:tcBorders>
              <w:top w:val="single" w:sz="5.650632" w:space="0" w:color="606060"/>
              <w:bottom w:val="single" w:sz="5.650632" w:space="0" w:color="606060"/>
              <w:left w:val="nil" w:sz="6" w:space="0" w:color="auto"/>
              <w:right w:val="single" w:sz="5.650632" w:space="0" w:color="676767"/>
            </w:tcBorders>
          </w:tcPr>
          <w:p>
            <w:pPr>
              <w:spacing w:before="8" w:after="0" w:line="215" w:lineRule="exact"/>
              <w:ind w:left="302" w:right="-20"/>
              <w:jc w:val="left"/>
              <w:tabs>
                <w:tab w:pos="23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848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848"/>
                <w:spacing w:val="-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848"/>
                <w:spacing w:val="0"/>
                <w:w w:val="135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848"/>
                <w:spacing w:val="-30"/>
                <w:w w:val="13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848"/>
                <w:spacing w:val="0"/>
                <w:w w:val="95"/>
              </w:rPr>
              <w:t>21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848"/>
                <w:spacing w:val="-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E5E"/>
                <w:spacing w:val="-4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40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848"/>
                <w:spacing w:val="0"/>
                <w:w w:val="100"/>
              </w:rPr>
              <w:t>tfel: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848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2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8" w:hRule="exact"/>
        </w:trPr>
        <w:tc>
          <w:tcPr>
            <w:tcW w:w="1198" w:type="dxa"/>
            <w:tcBorders>
              <w:top w:val="single" w:sz="5.650632" w:space="0" w:color="606060"/>
              <w:bottom w:val="single" w:sz="5.65063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7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848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84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32" w:type="dxa"/>
            <w:tcBorders>
              <w:top w:val="single" w:sz="5.650632" w:space="0" w:color="606060"/>
              <w:bottom w:val="single" w:sz="5.65063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21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w w:val="112"/>
              </w:rPr>
              <w:t>:08.03.20\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w w:val="113"/>
              </w:rPr>
              <w:t>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w w:val="100"/>
              </w:rPr>
            </w:r>
          </w:p>
        </w:tc>
        <w:tc>
          <w:tcPr>
            <w:tcW w:w="2418" w:type="dxa"/>
            <w:tcBorders>
              <w:top w:val="single" w:sz="5.650632" w:space="0" w:color="606060"/>
              <w:bottom w:val="single" w:sz="5.65063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15" w:lineRule="exact"/>
              <w:ind w:left="342" w:right="-20"/>
              <w:jc w:val="left"/>
              <w:tabs>
                <w:tab w:pos="17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E5E"/>
                <w:w w:val="93"/>
              </w:rPr>
              <w:t>jKayı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E5E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848"/>
                <w:spacing w:val="0"/>
                <w:w w:val="102"/>
              </w:rPr>
              <w:t>:1564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101" w:type="dxa"/>
            <w:tcBorders>
              <w:top w:val="single" w:sz="5.650632" w:space="0" w:color="606060"/>
              <w:bottom w:val="single" w:sz="5.650632" w:space="0" w:color="606060"/>
              <w:left w:val="nil" w:sz="6" w:space="0" w:color="auto"/>
              <w:right w:val="single" w:sz="5.650632" w:space="0" w:color="676767"/>
            </w:tcBorders>
          </w:tcPr>
          <w:p>
            <w:pPr>
              <w:spacing w:before="8" w:after="0" w:line="215" w:lineRule="exact"/>
              <w:ind w:left="25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848"/>
                <w:spacing w:val="0"/>
                <w:w w:val="100"/>
              </w:rPr>
              <w:t>lBildiriı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84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848"/>
                <w:spacing w:val="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Erdem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848"/>
                <w:spacing w:val="0"/>
                <w:w w:val="102"/>
              </w:rPr>
              <w:t>KIZILKAYA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12" w:lineRule="exact"/>
        <w:ind w:left="1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Karşıyaka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2040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84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</w:rPr>
        <w:t>Ege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Önü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70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-19"/>
          <w:w w:val="13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0"/>
        </w:rPr>
        <w:t>Karşıy_aka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2040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79"/>
          <w:position w:val="0"/>
        </w:rPr>
        <w:t>Eg_e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8"/>
          <w:w w:val="7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Par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0"/>
        </w:rPr>
        <w:t>Önil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160" w:right="-20"/>
        <w:jc w:val="left"/>
        <w:tabs>
          <w:tab w:pos="1520" w:val="left"/>
          <w:tab w:pos="5440" w:val="left"/>
          <w:tab w:pos="8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3.473419pt;margin-top:9.479166pt;width:75.737673pt;height:44.966861pt;mso-position-horizontal-relative:page;mso-position-vertical-relative:paragraph;z-index:-16932" type="#_x0000_t202" filled="f" stroked="f">
            <v:textbox inset="0,0,0,0">
              <w:txbxContent>
                <w:p>
                  <w:pPr>
                    <w:spacing w:before="0" w:after="0" w:line="899" w:lineRule="exact"/>
                    <w:ind w:right="-175"/>
                    <w:jc w:val="left"/>
                    <w:rPr>
                      <w:rFonts w:ascii="Arial" w:hAnsi="Arial" w:cs="Arial" w:eastAsia="Arial"/>
                      <w:sz w:val="30"/>
                      <w:szCs w:val="30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AFAFAF"/>
                      <w:spacing w:val="0"/>
                      <w:w w:val="71"/>
                      <w:position w:val="-8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AFAFAF"/>
                      <w:spacing w:val="26"/>
                      <w:w w:val="71"/>
                      <w:position w:val="-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64848"/>
                      <w:spacing w:val="0"/>
                      <w:w w:val="103"/>
                      <w:position w:val="13"/>
                    </w:rPr>
                    <w:t>Ç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64848"/>
                      <w:spacing w:val="2"/>
                      <w:w w:val="103"/>
                      <w:position w:val="13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12121"/>
                      <w:spacing w:val="0"/>
                      <w:w w:val="75"/>
                      <w:position w:val="13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12121"/>
                      <w:spacing w:val="-27"/>
                      <w:w w:val="100"/>
                      <w:position w:val="1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64848"/>
                      <w:spacing w:val="0"/>
                      <w:w w:val="206"/>
                      <w:position w:val="13"/>
                    </w:rPr>
                    <w:t>tx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64848"/>
                      <w:spacing w:val="-54"/>
                      <w:w w:val="206"/>
                      <w:position w:val="13"/>
                    </w:rPr>
                    <w:t> </w:t>
                  </w:r>
                  <w:r>
                    <w:rPr>
                      <w:rFonts w:ascii="Arial" w:hAnsi="Arial" w:cs="Arial" w:eastAsia="Arial"/>
                      <w:sz w:val="73"/>
                      <w:szCs w:val="73"/>
                      <w:color w:val="464848"/>
                      <w:spacing w:val="0"/>
                      <w:w w:val="50"/>
                      <w:position w:val="13"/>
                    </w:rPr>
                    <w:t>Ql</w:t>
                  </w:r>
                  <w:r>
                    <w:rPr>
                      <w:rFonts w:ascii="Arial" w:hAnsi="Arial" w:cs="Arial" w:eastAsia="Arial"/>
                      <w:sz w:val="73"/>
                      <w:szCs w:val="73"/>
                      <w:color w:val="464848"/>
                      <w:spacing w:val="-4"/>
                      <w:w w:val="50"/>
                      <w:position w:val="13"/>
                    </w:rPr>
                    <w:t>ı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464848"/>
                      <w:spacing w:val="0"/>
                      <w:w w:val="55"/>
                      <w:position w:val="3"/>
                    </w:rPr>
                    <w:t>lY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iyim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99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9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9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9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11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8" w:after="0" w:line="176" w:lineRule="auto"/>
        <w:ind w:left="3546" w:right="3332" w:firstLine="-3390"/>
        <w:jc w:val="left"/>
        <w:tabs>
          <w:tab w:pos="352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6.632904pt;margin-top:21.527552pt;width:6.6pt;height:20pt;mso-position-horizontal-relative:page;mso-position-vertical-relative:paragraph;z-index:-16931" type="#_x0000_t202" filled="f" stroked="f">
            <v:textbox inset="0,0,0,0">
              <w:txbxContent>
                <w:p>
                  <w:pPr>
                    <w:spacing w:before="0" w:after="0" w:line="400" w:lineRule="exact"/>
                    <w:ind w:right="-100"/>
                    <w:jc w:val="left"/>
                    <w:rPr>
                      <w:rFonts w:ascii="Times New Roman" w:hAnsi="Times New Roman" w:cs="Times New Roman" w:eastAsia="Times New Roman"/>
                      <w:sz w:val="40"/>
                      <w:szCs w:val="4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343434"/>
                      <w:spacing w:val="0"/>
                      <w:w w:val="66"/>
                      <w:i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6.496201pt;margin-top:22.225046pt;width:5.2725pt;height:19pt;mso-position-horizontal-relative:page;mso-position-vertical-relative:paragraph;z-index:-16930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rPr>
                      <w:rFonts w:ascii="Arial" w:hAnsi="Arial" w:cs="Arial" w:eastAsia="Arial"/>
                      <w:sz w:val="38"/>
                      <w:szCs w:val="38"/>
                    </w:rPr>
                  </w:pPr>
                  <w:rPr/>
                  <w:r>
                    <w:rPr>
                      <w:rFonts w:ascii="Arial" w:hAnsi="Arial" w:cs="Arial" w:eastAsia="Arial"/>
                      <w:sz w:val="38"/>
                      <w:szCs w:val="38"/>
                      <w:color w:val="5D5E5E"/>
                      <w:spacing w:val="0"/>
                      <w:w w:val="125"/>
                      <w:i/>
                    </w:rPr>
                    <w:t>l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6"/>
          <w:position w:val="2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6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7"/>
          <w:w w:val="96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2"/>
          <w:position w:val="0"/>
        </w:rPr>
        <w:t>Ahş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2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left="69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99"/>
        </w:rPr>
        <w:t>:2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2"/>
        </w:rPr>
        <w:t>:48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5" w:after="0" w:line="240" w:lineRule="auto"/>
        <w:ind w:left="160" w:right="-20"/>
        <w:jc w:val="left"/>
        <w:tabs>
          <w:tab w:pos="2200" w:val="left"/>
          <w:tab w:pos="5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Salıibi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:Kızılay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97"/>
        </w:rPr>
        <w:t>lKinı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-4"/>
          <w:w w:val="97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Kızılay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7" w:after="0" w:line="215" w:lineRule="exact"/>
        <w:ind w:left="22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27"/>
        </w:rPr>
        <w:t>:E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2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9"/>
          <w:w w:val="1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Mus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95"/>
        </w:rPr>
        <w:t>K.ABAKÇ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6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3" w:lineRule="exact"/>
        <w:ind w:left="2218" w:right="-20"/>
        <w:jc w:val="left"/>
        <w:tabs>
          <w:tab w:pos="474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88"/>
        </w:rPr>
        <w:t>Aı-aç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32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70"/>
        </w:rPr>
        <w:t>ı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96"/>
        </w:rPr>
        <w:t>Çı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9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9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1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:41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9"/>
          <w:position w:val="1"/>
        </w:rPr>
        <w:t>21:46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9" w:lineRule="exact"/>
        <w:ind w:left="165" w:right="-20"/>
        <w:jc w:val="left"/>
        <w:tabs>
          <w:tab w:pos="2220" w:val="left"/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3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091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1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-3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-3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7" w:lineRule="exact"/>
        <w:ind w:left="165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4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66" w:lineRule="auto"/>
        <w:ind w:left="2232" w:right="4207" w:firstLine="2519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4" w:lineRule="exact"/>
        <w:ind w:left="160" w:right="-20"/>
        <w:jc w:val="left"/>
        <w:tabs>
          <w:tab w:pos="620" w:val="left"/>
          <w:tab w:pos="2280" w:val="left"/>
          <w:tab w:pos="474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1"/>
          <w:position w:val="6"/>
        </w:rPr>
        <w:t>y_,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6"/>
        </w:rPr>
      </w:r>
      <w:r>
        <w:rPr>
          <w:rFonts w:ascii="Arial" w:hAnsi="Arial" w:cs="Arial" w:eastAsia="Arial"/>
          <w:sz w:val="13"/>
          <w:szCs w:val="13"/>
          <w:color w:val="464848"/>
          <w:spacing w:val="0"/>
          <w:w w:val="100"/>
          <w:position w:val="1"/>
        </w:rPr>
        <w:t>'TIC!</w:t>
      </w:r>
      <w:r>
        <w:rPr>
          <w:rFonts w:ascii="Arial" w:hAnsi="Arial" w:cs="Arial" w:eastAsia="Arial"/>
          <w:sz w:val="13"/>
          <w:szCs w:val="13"/>
          <w:color w:val="464848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Gitınişse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34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34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11"/>
          <w:w w:val="13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22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left="22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2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91"/>
        </w:rPr>
        <w:t>Adı-Soy_a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9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1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99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9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</w:rPr>
        <w:t>ğü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duınanlı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yaııınakta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99"/>
        </w:rPr>
        <w:t>ol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8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ğu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göıillmUştür.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4708" w:right="396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8"/>
          <w:w w:val="94"/>
        </w:rPr>
        <w:t>SöndU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nede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00" w:lineRule="exact"/>
        <w:ind w:left="165" w:right="-20"/>
        <w:jc w:val="left"/>
        <w:tabs>
          <w:tab w:pos="2420" w:val="left"/>
          <w:tab w:pos="4740" w:val="left"/>
          <w:tab w:pos="6620" w:val="left"/>
          <w:tab w:pos="8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ile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35"/>
          <w:position w:val="-4"/>
        </w:rPr>
        <w:t>[u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5"/>
          <w:w w:val="13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ın3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85"/>
          <w:position w:val="-3"/>
        </w:rPr>
        <w:t>IKöpOk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38"/>
          <w:w w:val="8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-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4"/>
          <w:position w:val="-3"/>
        </w:rPr>
        <w:t>!K.K.T.Kg.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3" w:lineRule="exact"/>
        <w:ind w:left="4780" w:right="-20"/>
        <w:jc w:val="left"/>
        <w:tabs>
          <w:tab w:pos="6620" w:val="left"/>
          <w:tab w:pos="8160" w:val="left"/>
          <w:tab w:pos="8900" w:val="left"/>
          <w:tab w:pos="910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Arial" w:hAnsi="Arial" w:cs="Arial" w:eastAsia="Arial"/>
          <w:sz w:val="26"/>
          <w:szCs w:val="26"/>
          <w:color w:val="343434"/>
          <w:w w:val="65"/>
          <w:b/>
          <w:bCs/>
          <w:position w:val="3"/>
        </w:rPr>
        <w:t>ı</w:t>
      </w:r>
      <w:r>
        <w:rPr>
          <w:rFonts w:ascii="Arial" w:hAnsi="Arial" w:cs="Arial" w:eastAsia="Arial"/>
          <w:sz w:val="26"/>
          <w:szCs w:val="26"/>
          <w:color w:val="343434"/>
          <w:w w:val="100"/>
          <w:b/>
          <w:bCs/>
          <w:position w:val="3"/>
        </w:rPr>
        <w:tab/>
      </w:r>
      <w:r>
        <w:rPr>
          <w:rFonts w:ascii="Arial" w:hAnsi="Arial" w:cs="Arial" w:eastAsia="Arial"/>
          <w:sz w:val="26"/>
          <w:szCs w:val="26"/>
          <w:color w:val="343434"/>
          <w:w w:val="100"/>
          <w:b/>
          <w:bCs/>
          <w:position w:val="3"/>
        </w:rPr>
      </w:r>
      <w:r>
        <w:rPr>
          <w:rFonts w:ascii="Arial" w:hAnsi="Arial" w:cs="Arial" w:eastAsia="Arial"/>
          <w:sz w:val="38"/>
          <w:szCs w:val="38"/>
          <w:color w:val="343434"/>
          <w:w w:val="69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343434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343434"/>
          <w:w w:val="100"/>
          <w:position w:val="0"/>
        </w:rPr>
      </w:r>
      <w:r>
        <w:rPr>
          <w:rFonts w:ascii="Times New Roman" w:hAnsi="Times New Roman" w:cs="Times New Roman" w:eastAsia="Times New Roman"/>
          <w:sz w:val="14"/>
          <w:szCs w:val="14"/>
          <w:color w:val="343434"/>
          <w:w w:val="51"/>
          <w:position w:val="0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343434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43434"/>
          <w:w w:val="100"/>
          <w:position w:val="0"/>
        </w:rPr>
      </w:r>
      <w:r>
        <w:rPr>
          <w:rFonts w:ascii="Times New Roman" w:hAnsi="Times New Roman" w:cs="Times New Roman" w:eastAsia="Times New Roman"/>
          <w:sz w:val="14"/>
          <w:szCs w:val="14"/>
          <w:color w:val="343434"/>
          <w:w w:val="100"/>
          <w:u w:val="single" w:color="3F3F3F"/>
          <w:position w:val="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43434"/>
          <w:w w:val="100"/>
          <w:u w:val="single" w:color="3F3F3F"/>
          <w:position w:val="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43434"/>
          <w:w w:val="100"/>
          <w:u w:val="single" w:color="3F3F3F"/>
          <w:position w:val="0"/>
        </w:rPr>
      </w:r>
      <w:r>
        <w:rPr>
          <w:rFonts w:ascii="Times New Roman" w:hAnsi="Times New Roman" w:cs="Times New Roman" w:eastAsia="Times New Roman"/>
          <w:sz w:val="14"/>
          <w:szCs w:val="14"/>
          <w:color w:val="343434"/>
          <w:w w:val="100"/>
          <w:position w:val="0"/>
        </w:rPr>
      </w:r>
      <w:r>
        <w:rPr>
          <w:rFonts w:ascii="Times New Roman" w:hAnsi="Times New Roman" w:cs="Times New Roman" w:eastAsia="Times New Roman"/>
          <w:sz w:val="14"/>
          <w:szCs w:val="14"/>
          <w:color w:val="000000"/>
          <w:w w:val="100"/>
          <w:position w:val="0"/>
        </w:rPr>
      </w:r>
    </w:p>
    <w:p>
      <w:pPr>
        <w:spacing w:before="0" w:after="0" w:line="173" w:lineRule="exact"/>
        <w:ind w:left="227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Konteynı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muhteli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giyim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eşyaları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yanınıştı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100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90"/>
        </w:rPr>
        <w:t>(yO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9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4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540" w:bottom="0" w:left="240" w:right="180"/>
        </w:sectPr>
      </w:pPr>
      <w:rPr/>
    </w:p>
    <w:p>
      <w:pPr>
        <w:spacing w:before="18" w:after="0" w:line="240" w:lineRule="auto"/>
        <w:ind w:left="16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Kızılaya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konteynı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0"/>
        </w:rPr>
        <w:t>içeri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  <w:position w:val="0"/>
        </w:rPr>
        <w:t>inde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40" w:right="180"/>
          <w:cols w:num="2" w:equalWidth="0">
            <w:col w:w="1865" w:space="517"/>
            <w:col w:w="9118"/>
          </w:cols>
        </w:sectPr>
      </w:pPr>
      <w:rPr/>
    </w:p>
    <w:p>
      <w:pPr>
        <w:spacing w:before="8" w:after="0" w:line="253" w:lineRule="auto"/>
        <w:ind w:left="2218" w:right="69" w:firstLine="-204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15"/>
        </w:rPr>
        <w:t>aşlaını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1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7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konteynır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içerisine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5"/>
          <w:position w:val="0"/>
        </w:rPr>
        <w:t>söndüıülmede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5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1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kuma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parçalarını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  <w:position w:val="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87"/>
          <w:position w:val="0"/>
        </w:rPr>
        <w:t>rı-ıktığı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87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28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76" w:lineRule="auto"/>
        <w:ind w:left="170" w:right="4050" w:firstLine="-9"/>
        <w:jc w:val="left"/>
        <w:tabs>
          <w:tab w:pos="220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Sigarta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!Şirketi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9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Gcres: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Ka;ıbı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1" w:lineRule="exact"/>
        <w:ind w:left="1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Yııno;ı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3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1"/>
          <w:w w:val="10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8" w:lineRule="exact"/>
        <w:ind w:left="174" w:right="-20"/>
        <w:jc w:val="left"/>
        <w:tabs>
          <w:tab w:pos="60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1"/>
        </w:rPr>
        <w:t>Et.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1"/>
        </w:rPr>
      </w:r>
      <w:r>
        <w:rPr>
          <w:rFonts w:ascii="Arial" w:hAnsi="Arial" w:cs="Arial" w:eastAsia="Arial"/>
          <w:sz w:val="22"/>
          <w:szCs w:val="22"/>
          <w:color w:val="5D5E5E"/>
          <w:spacing w:val="0"/>
          <w:w w:val="101"/>
          <w:position w:val="0"/>
        </w:rPr>
        <w:t>ıl</w:t>
      </w:r>
      <w:r>
        <w:rPr>
          <w:rFonts w:ascii="Arial" w:hAnsi="Arial" w:cs="Arial" w:eastAsia="Arial"/>
          <w:sz w:val="22"/>
          <w:szCs w:val="22"/>
          <w:color w:val="5D5E5E"/>
          <w:spacing w:val="-18"/>
          <w:w w:val="101"/>
          <w:position w:val="0"/>
        </w:rPr>
        <w:t>ı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34"/>
          <w:position w:val="0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179" w:right="-20"/>
        <w:jc w:val="left"/>
        <w:tabs>
          <w:tab w:pos="2220" w:val="left"/>
          <w:tab w:pos="6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Dön!lşO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08/03//2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17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22:20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24" w:lineRule="exact"/>
        <w:ind w:left="273" w:right="-20"/>
        <w:jc w:val="left"/>
        <w:tabs>
          <w:tab w:pos="1160" w:val="left"/>
          <w:tab w:pos="8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0"/>
        </w:rPr>
        <w:t>QİDE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97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98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6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3.Posta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Bostanlı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40" w:right="180"/>
        </w:sectPr>
      </w:pPr>
      <w:rPr/>
    </w:p>
    <w:p>
      <w:pPr>
        <w:spacing w:before="40" w:after="0" w:line="240" w:lineRule="auto"/>
        <w:ind w:left="2383" w:right="-73"/>
        <w:jc w:val="left"/>
        <w:tabs>
          <w:tab w:pos="4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right="336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821" w:lineRule="exact"/>
        <w:ind w:left="259" w:right="-20"/>
        <w:jc w:val="left"/>
        <w:tabs>
          <w:tab w:pos="4700" w:val="left"/>
        </w:tabs>
        <w:rPr>
          <w:rFonts w:ascii="Arial" w:hAnsi="Arial" w:cs="Arial" w:eastAsia="Arial"/>
          <w:sz w:val="107"/>
          <w:szCs w:val="10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7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  <w:position w:val="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7"/>
        </w:rPr>
      </w:r>
      <w:r>
        <w:rPr>
          <w:rFonts w:ascii="Arial" w:hAnsi="Arial" w:cs="Arial" w:eastAsia="Arial"/>
          <w:sz w:val="107"/>
          <w:szCs w:val="107"/>
          <w:color w:val="2D347B"/>
          <w:spacing w:val="0"/>
          <w:w w:val="59"/>
          <w:i/>
          <w:position w:val="-34"/>
        </w:rPr>
        <w:t>cf</w:t>
      </w:r>
      <w:r>
        <w:rPr>
          <w:rFonts w:ascii="Arial" w:hAnsi="Arial" w:cs="Arial" w:eastAsia="Arial"/>
          <w:sz w:val="107"/>
          <w:szCs w:val="107"/>
          <w:color w:val="2D347B"/>
          <w:spacing w:val="0"/>
          <w:w w:val="60"/>
          <w:i/>
          <w:position w:val="-34"/>
        </w:rPr>
        <w:t>)</w:t>
      </w:r>
      <w:r>
        <w:rPr>
          <w:rFonts w:ascii="Arial" w:hAnsi="Arial" w:cs="Arial" w:eastAsia="Arial"/>
          <w:sz w:val="107"/>
          <w:szCs w:val="107"/>
          <w:color w:val="2D347B"/>
          <w:spacing w:val="0"/>
          <w:w w:val="59"/>
          <w:i/>
          <w:position w:val="-34"/>
        </w:rPr>
        <w:t>I/J</w:t>
      </w:r>
      <w:r>
        <w:rPr>
          <w:rFonts w:ascii="Arial" w:hAnsi="Arial" w:cs="Arial" w:eastAsia="Arial"/>
          <w:sz w:val="107"/>
          <w:szCs w:val="107"/>
          <w:color w:val="000000"/>
          <w:spacing w:val="0"/>
          <w:w w:val="100"/>
          <w:position w:val="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305" w:lineRule="exact"/>
        <w:ind w:left="172" w:right="1478"/>
        <w:jc w:val="center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464848"/>
          <w:w w:val="67"/>
          <w:b/>
          <w:bCs/>
          <w:position w:val="-1"/>
        </w:rPr>
        <w:t>1</w:t>
      </w:r>
      <w:r>
        <w:rPr>
          <w:rFonts w:ascii="Arial" w:hAnsi="Arial" w:cs="Arial" w:eastAsia="Arial"/>
          <w:sz w:val="27"/>
          <w:szCs w:val="27"/>
          <w:color w:val="464848"/>
          <w:spacing w:val="-44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464848"/>
          <w:spacing w:val="0"/>
          <w:w w:val="100"/>
          <w:b/>
          <w:bCs/>
          <w:position w:val="-1"/>
        </w:rPr>
        <w:t>Mart</w:t>
      </w:r>
      <w:r>
        <w:rPr>
          <w:rFonts w:ascii="Arial" w:hAnsi="Arial" w:cs="Arial" w:eastAsia="Arial"/>
          <w:sz w:val="27"/>
          <w:szCs w:val="27"/>
          <w:color w:val="464848"/>
          <w:spacing w:val="-27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464848"/>
          <w:spacing w:val="0"/>
          <w:w w:val="58"/>
          <w:b/>
          <w:bCs/>
          <w:position w:val="-1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290" w:right="170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5D5E5E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5D5E5E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5D5E5E"/>
          <w:spacing w:val="3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8"/>
          <w:position w:val="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-34" w:right="128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40" w:bottom="280" w:left="240" w:right="180"/>
          <w:cols w:num="2" w:equalWidth="0">
            <w:col w:w="6344" w:space="2293"/>
            <w:col w:w="2863"/>
          </w:cols>
        </w:sectPr>
      </w:pPr>
      <w:rPr/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Mus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98"/>
        </w:rPr>
        <w:t>KABAKÇI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7" w:lineRule="exact"/>
        <w:ind w:left="344" w:right="1508"/>
        <w:jc w:val="center"/>
        <w:tabs>
          <w:tab w:pos="110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C4C6C8"/>
          <w:spacing w:val="0"/>
          <w:w w:val="156"/>
          <w:position w:val="-1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C4C6C8"/>
          <w:spacing w:val="0"/>
          <w:w w:val="156"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C4C6C8"/>
          <w:spacing w:val="44"/>
          <w:w w:val="156"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39393"/>
          <w:spacing w:val="0"/>
          <w:w w:val="187"/>
          <w:position w:val="-1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939393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FAFAF"/>
          <w:spacing w:val="-4"/>
          <w:w w:val="187"/>
          <w:position w:val="-1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939393"/>
          <w:spacing w:val="-41"/>
          <w:w w:val="66"/>
          <w:position w:val="-1"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AFAFAF"/>
          <w:spacing w:val="0"/>
          <w:w w:val="85"/>
          <w:position w:val="5"/>
        </w:rPr>
        <w:t>·ı</w:t>
      </w:r>
      <w:r>
        <w:rPr>
          <w:rFonts w:ascii="Times New Roman" w:hAnsi="Times New Roman" w:cs="Times New Roman" w:eastAsia="Times New Roman"/>
          <w:sz w:val="14"/>
          <w:szCs w:val="14"/>
          <w:color w:val="AFAFAF"/>
          <w:spacing w:val="0"/>
          <w:w w:val="100"/>
          <w:position w:val="5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AFAFAF"/>
          <w:spacing w:val="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212699"/>
          <w:spacing w:val="0"/>
          <w:w w:val="132"/>
          <w:position w:val="5"/>
        </w:rPr>
        <w:t>\</w:t>
      </w:r>
      <w:r>
        <w:rPr>
          <w:rFonts w:ascii="Times New Roman" w:hAnsi="Times New Roman" w:cs="Times New Roman" w:eastAsia="Times New Roman"/>
          <w:sz w:val="14"/>
          <w:szCs w:val="14"/>
          <w:color w:val="212699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212699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4"/>
          <w:szCs w:val="14"/>
          <w:color w:val="AFAFAF"/>
          <w:spacing w:val="0"/>
          <w:w w:val="65"/>
          <w:b/>
          <w:bCs/>
          <w:position w:val="-1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AFAFAF"/>
          <w:spacing w:val="-3"/>
          <w:w w:val="65"/>
          <w:b/>
          <w:bCs/>
          <w:position w:val="-1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777777"/>
          <w:spacing w:val="0"/>
          <w:w w:val="124"/>
          <w:b/>
          <w:bCs/>
          <w:position w:val="-1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777777"/>
          <w:spacing w:val="0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777777"/>
          <w:spacing w:val="14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D5E5E"/>
          <w:spacing w:val="-16"/>
          <w:w w:val="193"/>
          <w:position w:val="5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5D5E5E"/>
          <w:spacing w:val="-19"/>
          <w:w w:val="193"/>
          <w:position w:val="5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939393"/>
          <w:spacing w:val="0"/>
          <w:w w:val="261"/>
          <w:position w:val="5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96" w:lineRule="exact"/>
        <w:ind w:left="-43" w:right="1225"/>
        <w:jc w:val="center"/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464848"/>
          <w:spacing w:val="-4"/>
          <w:w w:val="81"/>
          <w:position w:val="-1"/>
        </w:rPr>
        <w:t>B</w:t>
      </w:r>
      <w:r>
        <w:rPr>
          <w:rFonts w:ascii="Times New Roman" w:hAnsi="Times New Roman" w:cs="Times New Roman" w:eastAsia="Times New Roman"/>
          <w:sz w:val="31"/>
          <w:szCs w:val="31"/>
          <w:color w:val="777777"/>
          <w:spacing w:val="0"/>
          <w:w w:val="100"/>
          <w:position w:val="-1"/>
        </w:rPr>
        <w:t>ijJ</w:t>
      </w:r>
      <w:r>
        <w:rPr>
          <w:rFonts w:ascii="Times New Roman" w:hAnsi="Times New Roman" w:cs="Times New Roman" w:eastAsia="Times New Roman"/>
          <w:sz w:val="31"/>
          <w:szCs w:val="31"/>
          <w:color w:val="777777"/>
          <w:spacing w:val="-13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31"/>
          <w:szCs w:val="31"/>
          <w:color w:val="5D5E5E"/>
          <w:spacing w:val="0"/>
          <w:w w:val="360"/>
          <w:position w:val="-1"/>
        </w:rPr>
        <w:t>iıt.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27" w:lineRule="exact"/>
        <w:ind w:left="190" w:right="1231"/>
        <w:jc w:val="center"/>
        <w:tabs>
          <w:tab w:pos="14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1"/>
          <w:szCs w:val="21"/>
          <w:color w:val="464848"/>
          <w:spacing w:val="0"/>
          <w:w w:val="100"/>
          <w:position w:val="-5"/>
        </w:rPr>
        <w:t>ıfai</w:t>
      </w:r>
      <w:r>
        <w:rPr>
          <w:rFonts w:ascii="Arial" w:hAnsi="Arial" w:cs="Arial" w:eastAsia="Arial"/>
          <w:sz w:val="21"/>
          <w:szCs w:val="21"/>
          <w:color w:val="464848"/>
          <w:spacing w:val="0"/>
          <w:w w:val="100"/>
          <w:position w:val="-5"/>
        </w:rPr>
        <w:t>  </w:t>
      </w:r>
      <w:r>
        <w:rPr>
          <w:rFonts w:ascii="Arial" w:hAnsi="Arial" w:cs="Arial" w:eastAsia="Arial"/>
          <w:sz w:val="21"/>
          <w:szCs w:val="21"/>
          <w:color w:val="464848"/>
          <w:spacing w:val="18"/>
          <w:w w:val="100"/>
          <w:position w:val="-5"/>
        </w:rPr>
        <w:t> </w:t>
      </w:r>
      <w:r>
        <w:rPr>
          <w:rFonts w:ascii="Arial" w:hAnsi="Arial" w:cs="Arial" w:eastAsia="Arial"/>
          <w:sz w:val="21"/>
          <w:szCs w:val="21"/>
          <w:color w:val="464848"/>
          <w:spacing w:val="0"/>
          <w:w w:val="100"/>
          <w:position w:val="-5"/>
        </w:rPr>
        <w:t>an</w:t>
      </w:r>
      <w:r>
        <w:rPr>
          <w:rFonts w:ascii="Arial" w:hAnsi="Arial" w:cs="Arial" w:eastAsia="Arial"/>
          <w:sz w:val="21"/>
          <w:szCs w:val="21"/>
          <w:color w:val="464848"/>
          <w:spacing w:val="58"/>
          <w:w w:val="100"/>
          <w:position w:val="-5"/>
        </w:rPr>
        <w:t> </w:t>
      </w:r>
      <w:r>
        <w:rPr>
          <w:rFonts w:ascii="Arial" w:hAnsi="Arial" w:cs="Arial" w:eastAsia="Arial"/>
          <w:sz w:val="21"/>
          <w:szCs w:val="21"/>
          <w:color w:val="464848"/>
          <w:spacing w:val="0"/>
          <w:w w:val="100"/>
          <w:position w:val="-5"/>
        </w:rPr>
        <w:t>n,</w:t>
      </w:r>
      <w:r>
        <w:rPr>
          <w:rFonts w:ascii="Arial" w:hAnsi="Arial" w:cs="Arial" w:eastAsia="Arial"/>
          <w:sz w:val="21"/>
          <w:szCs w:val="21"/>
          <w:color w:val="464848"/>
          <w:spacing w:val="-25"/>
          <w:w w:val="100"/>
          <w:position w:val="-5"/>
        </w:rPr>
        <w:t> </w:t>
      </w:r>
      <w:r>
        <w:rPr>
          <w:rFonts w:ascii="Arial" w:hAnsi="Arial" w:cs="Arial" w:eastAsia="Arial"/>
          <w:sz w:val="21"/>
          <w:szCs w:val="21"/>
          <w:color w:val="464848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1"/>
          <w:szCs w:val="21"/>
          <w:color w:val="464848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8"/>
          <w:szCs w:val="18"/>
          <w:color w:val="939393"/>
          <w:spacing w:val="-1"/>
          <w:w w:val="95"/>
          <w:position w:val="-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85"/>
          <w:position w:val="-5"/>
        </w:rPr>
        <w:t>Cil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31"/>
          <w:w w:val="86"/>
          <w:position w:val="-5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939393"/>
          <w:spacing w:val="0"/>
          <w:w w:val="69"/>
          <w:position w:val="-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40" w:bottom="280" w:left="240" w:right="180"/>
          <w:cols w:num="2" w:equalWidth="0">
            <w:col w:w="6229" w:space="2167"/>
            <w:col w:w="3104"/>
          </w:cols>
        </w:sectPr>
      </w:pPr>
      <w:rPr/>
    </w:p>
    <w:p>
      <w:pPr>
        <w:spacing w:before="0" w:after="0" w:line="314" w:lineRule="exact"/>
        <w:ind w:left="5316" w:right="-110"/>
        <w:jc w:val="left"/>
        <w:tabs>
          <w:tab w:pos="83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92"/>
          <w:position w:val="3"/>
        </w:rPr>
        <w:t>Müda</w:t>
      </w:r>
      <w:r>
        <w:rPr>
          <w:rFonts w:ascii="Arial" w:hAnsi="Arial" w:cs="Arial" w:eastAsia="Arial"/>
          <w:sz w:val="18"/>
          <w:szCs w:val="18"/>
          <w:color w:val="343434"/>
          <w:spacing w:val="-12"/>
          <w:w w:val="92"/>
          <w:position w:val="3"/>
        </w:rPr>
        <w:t>h</w:t>
      </w:r>
      <w:r>
        <w:rPr>
          <w:rFonts w:ascii="Times New Roman" w:hAnsi="Times New Roman" w:cs="Times New Roman" w:eastAsia="Times New Roman"/>
          <w:sz w:val="38"/>
          <w:szCs w:val="38"/>
          <w:color w:val="AFAFAF"/>
          <w:spacing w:val="8"/>
          <w:w w:val="57"/>
          <w:position w:val="-14"/>
        </w:rPr>
        <w:t>\</w:t>
      </w:r>
      <w:r>
        <w:rPr>
          <w:rFonts w:ascii="Arial" w:hAnsi="Arial" w:cs="Arial" w:eastAsia="Arial"/>
          <w:sz w:val="18"/>
          <w:szCs w:val="18"/>
          <w:color w:val="464848"/>
          <w:spacing w:val="-66"/>
          <w:w w:val="89"/>
          <w:position w:val="3"/>
        </w:rPr>
        <w:t>Ş</w:t>
      </w:r>
      <w:r>
        <w:rPr>
          <w:rFonts w:ascii="Times New Roman" w:hAnsi="Times New Roman" w:cs="Times New Roman" w:eastAsia="Times New Roman"/>
          <w:sz w:val="38"/>
          <w:szCs w:val="38"/>
          <w:color w:val="939393"/>
          <w:spacing w:val="-19"/>
          <w:w w:val="125"/>
          <w:position w:val="-14"/>
        </w:rPr>
        <w:t>'</w:t>
      </w:r>
      <w:r>
        <w:rPr>
          <w:rFonts w:ascii="Arial" w:hAnsi="Arial" w:cs="Arial" w:eastAsia="Arial"/>
          <w:sz w:val="18"/>
          <w:szCs w:val="18"/>
          <w:color w:val="464848"/>
          <w:spacing w:val="0"/>
          <w:w w:val="90"/>
          <w:position w:val="3"/>
        </w:rPr>
        <w:t>u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8" w:after="0" w:line="296" w:lineRule="exact"/>
        <w:ind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8"/>
          <w:szCs w:val="38"/>
          <w:color w:val="5D5E5E"/>
          <w:w w:val="63"/>
          <w:i/>
          <w:position w:val="-14"/>
        </w:rPr>
        <w:t>5</w:t>
      </w:r>
      <w:r>
        <w:rPr>
          <w:rFonts w:ascii="Times New Roman" w:hAnsi="Times New Roman" w:cs="Times New Roman" w:eastAsia="Times New Roman"/>
          <w:sz w:val="38"/>
          <w:szCs w:val="38"/>
          <w:color w:val="5D5E5E"/>
          <w:spacing w:val="-127"/>
          <w:w w:val="63"/>
          <w:i/>
          <w:position w:val="-14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color w:val="464848"/>
          <w:spacing w:val="0"/>
          <w:w w:val="91"/>
          <w:b/>
          <w:bCs/>
          <w:position w:val="3"/>
        </w:rPr>
        <w:t>u.</w:t>
      </w:r>
      <w:r>
        <w:rPr>
          <w:rFonts w:ascii="Times New Roman" w:hAnsi="Times New Roman" w:cs="Times New Roman" w:eastAsia="Times New Roman"/>
          <w:sz w:val="22"/>
          <w:szCs w:val="22"/>
          <w:color w:val="464848"/>
          <w:spacing w:val="0"/>
          <w:w w:val="100"/>
          <w:b/>
          <w:bCs/>
          <w:position w:val="3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464848"/>
          <w:spacing w:val="27"/>
          <w:w w:val="100"/>
          <w:b/>
          <w:bCs/>
          <w:position w:val="3"/>
        </w:rPr>
        <w:t> </w:t>
      </w:r>
      <w:r>
        <w:rPr>
          <w:rFonts w:ascii="Arial" w:hAnsi="Arial" w:cs="Arial" w:eastAsia="Arial"/>
          <w:sz w:val="22"/>
          <w:szCs w:val="22"/>
          <w:color w:val="343434"/>
          <w:spacing w:val="0"/>
          <w:w w:val="72"/>
          <w:b/>
          <w:bCs/>
          <w:position w:val="3"/>
        </w:rPr>
        <w:t>'9</w:t>
      </w:r>
      <w:r>
        <w:rPr>
          <w:rFonts w:ascii="Arial" w:hAnsi="Arial" w:cs="Arial" w:eastAsia="Arial"/>
          <w:sz w:val="22"/>
          <w:szCs w:val="22"/>
          <w:color w:val="343434"/>
          <w:spacing w:val="10"/>
          <w:w w:val="73"/>
          <w:b/>
          <w:bCs/>
          <w:position w:val="3"/>
        </w:rPr>
        <w:t>1</w:t>
      </w:r>
      <w:r>
        <w:rPr>
          <w:rFonts w:ascii="Arial" w:hAnsi="Arial" w:cs="Arial" w:eastAsia="Arial"/>
          <w:sz w:val="22"/>
          <w:szCs w:val="22"/>
          <w:color w:val="777777"/>
          <w:spacing w:val="0"/>
          <w:w w:val="39"/>
          <w:position w:val="3"/>
        </w:rPr>
        <w:t>-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40" w:right="180"/>
          <w:cols w:num="2" w:equalWidth="0">
            <w:col w:w="9139" w:space="274"/>
            <w:col w:w="2087"/>
          </w:cols>
        </w:sectPr>
      </w:pPr>
      <w:rPr/>
    </w:p>
    <w:p>
      <w:pPr>
        <w:spacing w:before="40" w:after="0" w:line="86" w:lineRule="exact"/>
        <w:ind w:right="-20"/>
        <w:jc w:val="right"/>
        <w:tabs>
          <w:tab w:pos="78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9.235443pt;margin-top:6.31956pt;width:40.397762pt;height:58.5pt;mso-position-horizontal-relative:page;mso-position-vertical-relative:paragraph;z-index:-16929" type="#_x0000_t202" filled="f" stroked="f">
            <v:textbox inset="0,0,0,0">
              <w:txbxContent>
                <w:p>
                  <w:pPr>
                    <w:spacing w:before="0" w:after="0" w:line="1170" w:lineRule="exact"/>
                    <w:ind w:right="-215"/>
                    <w:jc w:val="left"/>
                    <w:rPr>
                      <w:rFonts w:ascii="Arial" w:hAnsi="Arial" w:cs="Arial" w:eastAsia="Arial"/>
                      <w:sz w:val="117"/>
                      <w:szCs w:val="117"/>
                    </w:rPr>
                  </w:pPr>
                  <w:rPr/>
                  <w:r>
                    <w:rPr>
                      <w:rFonts w:ascii="Arial" w:hAnsi="Arial" w:cs="Arial" w:eastAsia="Arial"/>
                      <w:sz w:val="117"/>
                      <w:szCs w:val="117"/>
                      <w:color w:val="6772A7"/>
                      <w:spacing w:val="0"/>
                      <w:w w:val="82"/>
                      <w:i/>
                      <w:position w:val="-1"/>
                    </w:rPr>
                    <w:t>i/-</w:t>
                  </w:r>
                  <w:r>
                    <w:rPr>
                      <w:rFonts w:ascii="Arial" w:hAnsi="Arial" w:cs="Arial" w:eastAsia="Arial"/>
                      <w:sz w:val="117"/>
                      <w:szCs w:val="11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1"/>
          <w:szCs w:val="11"/>
          <w:color w:val="AFAFAF"/>
          <w:spacing w:val="0"/>
          <w:w w:val="100"/>
          <w:b/>
          <w:bCs/>
          <w:i/>
          <w:position w:val="-3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AFAFAF"/>
          <w:spacing w:val="17"/>
          <w:w w:val="100"/>
          <w:b/>
          <w:bCs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39393"/>
          <w:spacing w:val="0"/>
          <w:w w:val="100"/>
          <w:b/>
          <w:bCs/>
          <w:i/>
          <w:position w:val="-3"/>
        </w:rPr>
        <w:t>p</w:t>
      </w:r>
      <w:r>
        <w:rPr>
          <w:rFonts w:ascii="Times New Roman" w:hAnsi="Times New Roman" w:cs="Times New Roman" w:eastAsia="Times New Roman"/>
          <w:sz w:val="11"/>
          <w:szCs w:val="11"/>
          <w:color w:val="939393"/>
          <w:spacing w:val="0"/>
          <w:w w:val="100"/>
          <w:b/>
          <w:bCs/>
          <w:i/>
          <w:position w:val="-3"/>
        </w:rPr>
        <w:t>   </w:t>
      </w:r>
      <w:r>
        <w:rPr>
          <w:rFonts w:ascii="Times New Roman" w:hAnsi="Times New Roman" w:cs="Times New Roman" w:eastAsia="Times New Roman"/>
          <w:sz w:val="11"/>
          <w:szCs w:val="11"/>
          <w:color w:val="939393"/>
          <w:spacing w:val="27"/>
          <w:w w:val="100"/>
          <w:b/>
          <w:bCs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39393"/>
          <w:spacing w:val="0"/>
          <w:w w:val="100"/>
          <w:position w:val="-3"/>
        </w:rPr>
        <w:t>..</w:t>
      </w:r>
      <w:r>
        <w:rPr>
          <w:rFonts w:ascii="Times New Roman" w:hAnsi="Times New Roman" w:cs="Times New Roman" w:eastAsia="Times New Roman"/>
          <w:sz w:val="11"/>
          <w:szCs w:val="11"/>
          <w:color w:val="939393"/>
          <w:spacing w:val="0"/>
          <w:w w:val="100"/>
          <w:position w:val="-3"/>
        </w:rPr>
        <w:t>     </w:t>
      </w:r>
      <w:r>
        <w:rPr>
          <w:rFonts w:ascii="Times New Roman" w:hAnsi="Times New Roman" w:cs="Times New Roman" w:eastAsia="Times New Roman"/>
          <w:sz w:val="11"/>
          <w:szCs w:val="11"/>
          <w:color w:val="939393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464848"/>
          <w:spacing w:val="0"/>
          <w:w w:val="66"/>
          <w:position w:val="-3"/>
        </w:rPr>
        <w:t>'-</w:t>
      </w:r>
      <w:r>
        <w:rPr>
          <w:rFonts w:ascii="Times New Roman" w:hAnsi="Times New Roman" w:cs="Times New Roman" w:eastAsia="Times New Roman"/>
          <w:sz w:val="11"/>
          <w:szCs w:val="11"/>
          <w:color w:val="464848"/>
          <w:spacing w:val="-12"/>
          <w:w w:val="66"/>
          <w:position w:val="-3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AFAFAF"/>
          <w:spacing w:val="0"/>
          <w:w w:val="42"/>
          <w:position w:val="-3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AFAFA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AFAFA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1"/>
          <w:szCs w:val="11"/>
          <w:color w:val="777777"/>
          <w:spacing w:val="-12"/>
          <w:w w:val="216"/>
          <w:position w:val="-3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5D5E5E"/>
          <w:spacing w:val="0"/>
          <w:w w:val="215"/>
          <w:position w:val="-3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5D5E5E"/>
          <w:spacing w:val="-12"/>
          <w:w w:val="215"/>
          <w:position w:val="-3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464848"/>
          <w:spacing w:val="0"/>
          <w:w w:val="90"/>
          <w:position w:val="-3"/>
        </w:rPr>
        <w:t>•.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27" w:lineRule="exact"/>
        <w:ind w:right="-20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br w:type="column"/>
      </w:r>
      <w:r>
        <w:rPr>
          <w:rFonts w:ascii="Arial" w:hAnsi="Arial" w:cs="Arial" w:eastAsia="Arial"/>
          <w:sz w:val="10"/>
          <w:szCs w:val="10"/>
          <w:color w:val="5D5E5E"/>
          <w:spacing w:val="0"/>
          <w:w w:val="100"/>
          <w:position w:val="2"/>
        </w:rPr>
        <w:t>&lt;$'</w:t>
      </w:r>
      <w:r>
        <w:rPr>
          <w:rFonts w:ascii="Arial" w:hAnsi="Arial" w:cs="Arial" w:eastAsia="Arial"/>
          <w:sz w:val="10"/>
          <w:szCs w:val="10"/>
          <w:color w:val="5D5E5E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10"/>
          <w:szCs w:val="10"/>
          <w:color w:val="5D5E5E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343434"/>
          <w:spacing w:val="0"/>
          <w:w w:val="282"/>
          <w:position w:val="-4"/>
        </w:rPr>
        <w:t>...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40" w:right="180"/>
          <w:cols w:num="2" w:equalWidth="0">
            <w:col w:w="9458" w:space="275"/>
            <w:col w:w="1767"/>
          </w:cols>
        </w:sectPr>
      </w:pPr>
      <w:rPr/>
    </w:p>
    <w:p>
      <w:pPr>
        <w:spacing w:before="0" w:after="0" w:line="167" w:lineRule="exact"/>
        <w:ind w:right="1499"/>
        <w:jc w:val="right"/>
        <w:tabs>
          <w:tab w:pos="13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group style="position:absolute;margin-left:18.717722pt;margin-top:32.684177pt;width:562.708873pt;height:794.611852pt;mso-position-horizontal-relative:page;mso-position-vertical-relative:page;z-index:-16934" coordorigin="374,654" coordsize="11254,15892">
            <v:group style="position:absolute;left:396;top:666;width:466;height:2" coordorigin="396,666" coordsize="466,2">
              <v:shape style="position:absolute;left:396;top:666;width:466;height:2" coordorigin="396,666" coordsize="466,0" path="m396,666l862,666e" filled="f" stroked="t" strokeweight=".941772pt" strokecolor="#838383">
                <v:path arrowok="t"/>
              </v:shape>
            </v:group>
            <v:group style="position:absolute;left:396;top:675;width:8824;height:2" coordorigin="396,675" coordsize="8824,2">
              <v:shape style="position:absolute;left:396;top:675;width:8824;height:2" coordorigin="396,675" coordsize="8824,0" path="m396,675l9220,675e" filled="f" stroked="t" strokeweight=".706329pt" strokecolor="#646464">
                <v:path arrowok="t"/>
              </v:shape>
            </v:group>
            <v:group style="position:absolute;left:2442;top:670;width:2;height:532" coordorigin="2442,670" coordsize="2,532">
              <v:shape style="position:absolute;left:2442;top:670;width:2;height:532" coordorigin="2442,670" coordsize="0,532" path="m2442,1203l2442,670e" filled="f" stroked="t" strokeweight=".470886pt" strokecolor="#444444">
                <v:path arrowok="t"/>
              </v:shape>
            </v:group>
            <v:group style="position:absolute;left:3583;top:675;width:202;height:2" coordorigin="3583,675" coordsize="202,2">
              <v:shape style="position:absolute;left:3583;top:675;width:202;height:2" coordorigin="3583,675" coordsize="202,0" path="m3583,675l3786,675e" filled="f" stroked="t" strokeweight=".470886pt" strokecolor="#545454">
                <v:path arrowok="t"/>
              </v:shape>
            </v:group>
            <v:group style="position:absolute;left:8528;top:675;width:278;height:2" coordorigin="8528,675" coordsize="278,2">
              <v:shape style="position:absolute;left:8528;top:675;width:278;height:2" coordorigin="8528,675" coordsize="278,0" path="m8528,675l8806,675e" filled="f" stroked="t" strokeweight=".470886pt" strokecolor="#484848">
                <v:path arrowok="t"/>
              </v:shape>
            </v:group>
            <v:group style="position:absolute;left:9187;top:656;width:2;height:518" coordorigin="9187,656" coordsize="2,518">
              <v:shape style="position:absolute;left:9187;top:656;width:2;height:518" coordorigin="9187,656" coordsize="0,518" path="m9187,1174l9187,656e" filled="f" stroked="t" strokeweight=".235443pt" strokecolor="#747474">
                <v:path arrowok="t"/>
              </v:shape>
            </v:group>
            <v:group style="position:absolute;left:9159;top:675;width:188;height:2" coordorigin="9159,675" coordsize="188,2">
              <v:shape style="position:absolute;left:9159;top:675;width:188;height:2" coordorigin="9159,675" coordsize="188,0" path="m9159,675l9347,675e" filled="f" stroked="t" strokeweight=".470886pt" strokecolor="#484848">
                <v:path arrowok="t"/>
              </v:shape>
            </v:group>
            <v:group style="position:absolute;left:9291;top:675;width:2289;height:2" coordorigin="9291,675" coordsize="2289,2">
              <v:shape style="position:absolute;left:9291;top:675;width:2289;height:2" coordorigin="9291,675" coordsize="2289,0" path="m9291,675l11579,675e" filled="f" stroked="t" strokeweight=".706329pt" strokecolor="#676767">
                <v:path arrowok="t"/>
              </v:shape>
            </v:group>
            <v:group style="position:absolute;left:11574;top:661;width:2;height:2729" coordorigin="11574,661" coordsize="2,2729">
              <v:shape style="position:absolute;left:11574;top:661;width:2;height:2729" coordorigin="11574,661" coordsize="0,2729" path="m11574,3390l11574,661e" filled="f" stroked="t" strokeweight=".706329pt" strokecolor="#676767">
                <v:path arrowok="t"/>
              </v:shape>
            </v:group>
            <v:group style="position:absolute;left:2442;top:1146;width:2;height:366" coordorigin="2442,1146" coordsize="2,366">
              <v:shape style="position:absolute;left:2442;top:1146;width:2;height:366" coordorigin="2442,1146" coordsize="0,366" path="m2442,1512l2442,1146e" filled="f" stroked="t" strokeweight=".941772pt" strokecolor="#5B5B5B">
                <v:path arrowok="t"/>
              </v:shape>
            </v:group>
            <v:group style="position:absolute;left:9187;top:1174;width:2;height:475" coordorigin="9187,1174" coordsize="2,475">
              <v:shape style="position:absolute;left:9187;top:1174;width:2;height:475" coordorigin="9187,1174" coordsize="0,475" path="m9187,1650l9187,1174e" filled="f" stroked="t" strokeweight=".235443pt" strokecolor="#000000">
                <v:path arrowok="t"/>
              </v:shape>
            </v:group>
            <v:group style="position:absolute;left:2442;top:1455;width:2;height:223" coordorigin="2442,1455" coordsize="2,223">
              <v:shape style="position:absolute;left:2442;top:1455;width:2;height:223" coordorigin="2442,1455" coordsize="0,223" path="m2442,1678l2442,1455e" filled="f" stroked="t" strokeweight=".470886pt" strokecolor="#444444">
                <v:path arrowok="t"/>
              </v:shape>
            </v:group>
            <v:group style="position:absolute;left:2439;top:1621;width:2;height:551" coordorigin="2439,1621" coordsize="2,551">
              <v:shape style="position:absolute;left:2439;top:1621;width:2;height:551" coordorigin="2439,1621" coordsize="0,551" path="m2439,2173l2439,1621e" filled="f" stroked="t" strokeweight=".706329pt" strokecolor="#5B5B5B">
                <v:path arrowok="t"/>
              </v:shape>
            </v:group>
            <v:group style="position:absolute;left:9187;top:1650;width:2;height:518" coordorigin="9187,1650" coordsize="2,518">
              <v:shape style="position:absolute;left:9187;top:1650;width:2;height:518" coordorigin="9187,1650" coordsize="0,518" path="m9187,2168l9187,1650e" filled="f" stroked="t" strokeweight=".235443pt" strokecolor="#646464">
                <v:path arrowok="t"/>
              </v:shape>
            </v:group>
            <v:group style="position:absolute;left:396;top:2883;width:11188;height:2" coordorigin="396,2883" coordsize="11188,2">
              <v:shape style="position:absolute;left:396;top:2883;width:11188;height:2" coordorigin="396,2883" coordsize="11188,0" path="m396,2883l11584,2883e" filled="f" stroked="t" strokeweight=".706329pt" strokecolor="#5B5B5B">
                <v:path arrowok="t"/>
              </v:shape>
            </v:group>
            <v:group style="position:absolute;left:400;top:3123;width:11193;height:2" coordorigin="400,3123" coordsize="11193,2">
              <v:shape style="position:absolute;left:400;top:3123;width:11193;height:2" coordorigin="400,3123" coordsize="11193,0" path="m400,3123l11593,3123e" filled="f" stroked="t" strokeweight=".706329pt" strokecolor="#5B5B5B">
                <v:path arrowok="t"/>
              </v:shape>
            </v:group>
            <v:group style="position:absolute;left:11593;top:670;width:2;height:7407" coordorigin="11593,670" coordsize="2,7407">
              <v:shape style="position:absolute;left:11593;top:670;width:2;height:7407" coordorigin="11593,670" coordsize="0,7407" path="m11593,8077l11593,670e" filled="f" stroked="t" strokeweight=".706329pt" strokecolor="#676767">
                <v:path arrowok="t"/>
              </v:shape>
            </v:group>
            <v:group style="position:absolute;left:405;top:3363;width:10482;height:2" coordorigin="405,3363" coordsize="10482,2">
              <v:shape style="position:absolute;left:405;top:3363;width:10482;height:2" coordorigin="405,3363" coordsize="10482,0" path="m405,3363l10887,3363e" filled="f" stroked="t" strokeweight=".706329pt" strokecolor="#575757">
                <v:path arrowok="t"/>
              </v:shape>
            </v:group>
            <v:group style="position:absolute;left:10680;top:3361;width:909;height:2" coordorigin="10680,3361" coordsize="909,2">
              <v:shape style="position:absolute;left:10680;top:3361;width:909;height:2" coordorigin="10680,3361" coordsize="909,0" path="m10680,3361l11589,3361e" filled="f" stroked="t" strokeweight=".706329pt" strokecolor="#747474">
                <v:path arrowok="t"/>
              </v:shape>
            </v:group>
            <v:group style="position:absolute;left:3767;top:3351;width:2;height:494" coordorigin="3767,3351" coordsize="2,494">
              <v:shape style="position:absolute;left:3767;top:3351;width:2;height:494" coordorigin="3767,3351" coordsize="0,494" path="m3767,3846l3767,3351e" filled="f" stroked="t" strokeweight=".706329pt" strokecolor="#646464">
                <v:path arrowok="t"/>
              </v:shape>
            </v:group>
            <v:group style="position:absolute;left:7040;top:3356;width:2;height:266" coordorigin="7040,3356" coordsize="2,266">
              <v:shape style="position:absolute;left:7040;top:3356;width:2;height:266" coordorigin="7040,3356" coordsize="0,266" path="m7040,3622l7040,3356e" filled="f" stroked="t" strokeweight=".470886pt" strokecolor="#4B4B4B">
                <v:path arrowok="t"/>
              </v:shape>
            </v:group>
            <v:group style="position:absolute;left:7035;top:3587;width:1177;height:2" coordorigin="7035,3587" coordsize="1177,2">
              <v:shape style="position:absolute;left:7035;top:3587;width:1177;height:2" coordorigin="7035,3587" coordsize="1177,0" path="m7035,3587l8212,3587e" filled="f" stroked="t" strokeweight="1.177215pt" strokecolor="#3F3F3F">
                <v:path arrowok="t"/>
              </v:shape>
            </v:group>
            <v:group style="position:absolute;left:8335;top:3594;width:2524;height:2" coordorigin="8335,3594" coordsize="2524,2">
              <v:shape style="position:absolute;left:8335;top:3594;width:2524;height:2" coordorigin="8335,3594" coordsize="2524,0" path="m8335,3594l10859,3594e" filled="f" stroked="t" strokeweight=".235443pt" strokecolor="#000000">
                <v:path arrowok="t"/>
              </v:shape>
            </v:group>
            <v:group style="position:absolute;left:10859;top:3594;width:739;height:2" coordorigin="10859,3594" coordsize="739,2">
              <v:shape style="position:absolute;left:10859;top:3594;width:739;height:2" coordorigin="10859,3594" coordsize="739,0" path="m10859,3594l11598,3594e" filled="f" stroked="t" strokeweight=".235443pt" strokecolor="#777777">
                <v:path arrowok="t"/>
              </v:shape>
            </v:group>
            <v:group style="position:absolute;left:3762;top:3808;width:2138;height:2" coordorigin="3762,3808" coordsize="2138,2">
              <v:shape style="position:absolute;left:3762;top:3808;width:2138;height:2" coordorigin="3762,3808" coordsize="2138,0" path="m3762,3808l5900,3808e" filled="f" stroked="t" strokeweight=".706329pt" strokecolor="#6B6B6B">
                <v:path arrowok="t"/>
              </v:shape>
            </v:group>
            <v:group style="position:absolute;left:5825;top:4117;width:5368;height:2" coordorigin="5825,4117" coordsize="5368,2">
              <v:shape style="position:absolute;left:5825;top:4117;width:5368;height:2" coordorigin="5825,4117" coordsize="5368,0" path="m5825,4117l11193,4117e" filled="f" stroked="t" strokeweight=".706329pt" strokecolor="#747474">
                <v:path arrowok="t"/>
              </v:shape>
            </v:group>
            <v:group style="position:absolute;left:7040;top:3565;width:2;height:566" coordorigin="7040,3565" coordsize="2,566">
              <v:shape style="position:absolute;left:7040;top:3565;width:2;height:566" coordorigin="7040,3565" coordsize="0,566" path="m7040,4131l7040,3565e" filled="f" stroked="t" strokeweight=".706329pt" strokecolor="#575757">
                <v:path arrowok="t"/>
              </v:shape>
            </v:group>
            <v:group style="position:absolute;left:396;top:4117;width:3400;height:2" coordorigin="396,4117" coordsize="3400,2">
              <v:shape style="position:absolute;left:396;top:4117;width:3400;height:2" coordorigin="396,4117" coordsize="3400,0" path="m396,4117l3795,4117e" filled="f" stroked="t" strokeweight=".706329pt" strokecolor="#747474">
                <v:path arrowok="t"/>
              </v:shape>
            </v:group>
            <v:group style="position:absolute;left:3767;top:3789;width:2;height:342" coordorigin="3767,3789" coordsize="2,342">
              <v:shape style="position:absolute;left:3767;top:3789;width:2;height:342" coordorigin="3767,3789" coordsize="0,342" path="m3767,4131l3767,3789e" filled="f" stroked="t" strokeweight=".470886pt" strokecolor="#484848">
                <v:path arrowok="t"/>
              </v:shape>
            </v:group>
            <v:group style="position:absolute;left:3485;top:4114;width:589;height:2" coordorigin="3485,4114" coordsize="589,2">
              <v:shape style="position:absolute;left:3485;top:4114;width:589;height:2" coordorigin="3485,4114" coordsize="589,0" path="m3485,4114l4073,4114e" filled="f" stroked="t" strokeweight=".941772pt" strokecolor="#57575B">
                <v:path arrowok="t"/>
              </v:shape>
            </v:group>
            <v:group style="position:absolute;left:4017;top:4114;width:1587;height:2" coordorigin="4017,4114" coordsize="1587,2">
              <v:shape style="position:absolute;left:4017;top:4114;width:1587;height:2" coordorigin="4017,4114" coordsize="1587,0" path="m4017,4114l5604,4114e" filled="f" stroked="t" strokeweight=".941772pt" strokecolor="#3B3B3B">
                <v:path arrowok="t"/>
              </v:shape>
            </v:group>
            <v:group style="position:absolute;left:5458;top:4119;width:527;height:2" coordorigin="5458,4119" coordsize="527,2">
              <v:shape style="position:absolute;left:5458;top:4119;width:527;height:2" coordorigin="5458,4119" coordsize="527,0" path="m5458,4119l5985,4119e" filled="f" stroked="t" strokeweight=".941772pt" strokecolor="#545454">
                <v:path arrowok="t"/>
              </v:shape>
            </v:group>
            <v:group style="position:absolute;left:10830;top:4117;width:768;height:2" coordorigin="10830,4117" coordsize="768,2">
              <v:shape style="position:absolute;left:10830;top:4117;width:768;height:2" coordorigin="10830,4117" coordsize="768,0" path="m10830,4117l11598,4117e" filled="f" stroked="t" strokeweight=".706329pt" strokecolor="#909090">
                <v:path arrowok="t"/>
              </v:shape>
            </v:group>
            <v:group style="position:absolute;left:400;top:4395;width:10623;height:2" coordorigin="400,4395" coordsize="10623,2">
              <v:shape style="position:absolute;left:400;top:4395;width:10623;height:2" coordorigin="400,4395" coordsize="10623,0" path="m400,4395l11023,4395e" filled="f" stroked="t" strokeweight=".706329pt" strokecolor="#747474">
                <v:path arrowok="t"/>
              </v:shape>
            </v:group>
            <v:group style="position:absolute;left:2449;top:4112;width:2;height:309" coordorigin="2449,4112" coordsize="2,309">
              <v:shape style="position:absolute;left:2449;top:4112;width:2;height:309" coordorigin="2449,4112" coordsize="0,309" path="m2449,4421l2449,4112e" filled="f" stroked="t" strokeweight=".941772pt" strokecolor="#5B5B5B">
                <v:path arrowok="t"/>
              </v:shape>
            </v:group>
            <v:group style="position:absolute;left:8528;top:4393;width:278;height:2" coordorigin="8528,4393" coordsize="278,2">
              <v:shape style="position:absolute;left:8528;top:4393;width:278;height:2" coordorigin="8528,4393" coordsize="278,0" path="m8528,4393l8806,4393e" filled="f" stroked="t" strokeweight=".470886pt" strokecolor="#606060">
                <v:path arrowok="t"/>
              </v:shape>
            </v:group>
            <v:group style="position:absolute;left:9145;top:4393;width:202;height:2" coordorigin="9145,4393" coordsize="202,2">
              <v:shape style="position:absolute;left:9145;top:4393;width:202;height:2" coordorigin="9145,4393" coordsize="202,0" path="m9145,4393l9347,4393e" filled="f" stroked="t" strokeweight=".470886pt" strokecolor="#545454">
                <v:path arrowok="t"/>
              </v:shape>
            </v:group>
            <v:group style="position:absolute;left:10717;top:4390;width:876;height:2" coordorigin="10717,4390" coordsize="876,2">
              <v:shape style="position:absolute;left:10717;top:4390;width:876;height:2" coordorigin="10717,4390" coordsize="876,0" path="m10717,4390l11593,4390e" filled="f" stroked="t" strokeweight=".706329pt" strokecolor="#8C8C8C">
                <v:path arrowok="t"/>
              </v:shape>
            </v:group>
            <v:group style="position:absolute;left:2451;top:4350;width:2;height:299" coordorigin="2451,4350" coordsize="2,299">
              <v:shape style="position:absolute;left:2451;top:4350;width:2;height:299" coordorigin="2451,4350" coordsize="0,299" path="m2451,4649l2451,4350e" filled="f" stroked="t" strokeweight=".470886pt" strokecolor="#444444">
                <v:path arrowok="t"/>
              </v:shape>
            </v:group>
            <v:group style="position:absolute;left:2444;top:4635;width:2547;height:2" coordorigin="2444,4635" coordsize="2547,2">
              <v:shape style="position:absolute;left:2444;top:4635;width:2547;height:2" coordorigin="2444,4635" coordsize="2547,0" path="m2444,4635l4991,4635e" filled="f" stroked="t" strokeweight=".470886pt" strokecolor="#6B6B6B">
                <v:path arrowok="t"/>
              </v:shape>
            </v:group>
            <v:group style="position:absolute;left:4822;top:4633;width:6776;height:2" coordorigin="4822,4633" coordsize="6776,2">
              <v:shape style="position:absolute;left:4822;top:4633;width:6776;height:2" coordorigin="4822,4633" coordsize="6776,0" path="m4822,4633l11598,4633e" filled="f" stroked="t" strokeweight=".706329pt" strokecolor="#747474">
                <v:path arrowok="t"/>
              </v:shape>
            </v:group>
            <v:group style="position:absolute;left:8528;top:4630;width:278;height:2" coordorigin="8528,4630" coordsize="278,2">
              <v:shape style="position:absolute;left:8528;top:4630;width:278;height:2" coordorigin="8528,4630" coordsize="278,0" path="m8528,4630l8806,4630e" filled="f" stroked="t" strokeweight=".470886pt" strokecolor="#545454">
                <v:path arrowok="t"/>
              </v:shape>
            </v:group>
            <v:group style="position:absolute;left:2451;top:4592;width:2;height:347" coordorigin="2451,4592" coordsize="2,347">
              <v:shape style="position:absolute;left:2451;top:4592;width:2;height:347" coordorigin="2451,4592" coordsize="0,347" path="m2451,4939l2451,4592e" filled="f" stroked="t" strokeweight=".941772pt" strokecolor="#646464">
                <v:path arrowok="t"/>
              </v:shape>
            </v:group>
            <v:group style="position:absolute;left:4963;top:4920;width:1865;height:2" coordorigin="4963,4920" coordsize="1865,2">
              <v:shape style="position:absolute;left:4963;top:4920;width:1865;height:2" coordorigin="4963,4920" coordsize="1865,0" path="m4963,4920l6828,4920e" filled="f" stroked="t" strokeweight=".706329pt" strokecolor="#575757">
                <v:path arrowok="t"/>
              </v:shape>
            </v:group>
            <v:group style="position:absolute;left:6771;top:4920;width:287;height:2" coordorigin="6771,4920" coordsize="287,2">
              <v:shape style="position:absolute;left:6771;top:4920;width:287;height:2" coordorigin="6771,4920" coordsize="287,0" path="m6771,4920l7059,4920e" filled="f" stroked="t" strokeweight=".470886pt" strokecolor="#383838">
                <v:path arrowok="t"/>
              </v:shape>
            </v:group>
            <v:group style="position:absolute;left:7002;top:4923;width:4596;height:2" coordorigin="7002,4923" coordsize="4596,2">
              <v:shape style="position:absolute;left:7002;top:4923;width:4596;height:2" coordorigin="7002,4923" coordsize="4596,0" path="m7002,4923l11598,4923e" filled="f" stroked="t" strokeweight=".706329pt" strokecolor="#5B5B5B">
                <v:path arrowok="t"/>
              </v:shape>
            </v:group>
            <v:group style="position:absolute;left:7741;top:4616;width:2;height:304" coordorigin="7741,4616" coordsize="2,304">
              <v:shape style="position:absolute;left:7741;top:4616;width:2;height:304" coordorigin="7741,4616" coordsize="0,304" path="m7741,4920l7741,4616e" filled="f" stroked="t" strokeweight=".235443pt" strokecolor="#676767">
                <v:path arrowok="t"/>
              </v:shape>
            </v:group>
            <v:group style="position:absolute;left:7030;top:5110;width:711;height:2" coordorigin="7030,5110" coordsize="711,2">
              <v:shape style="position:absolute;left:7030;top:5110;width:711;height:2" coordorigin="7030,5110" coordsize="711,0" path="m7030,5110l7741,5110e" filled="f" stroked="t" strokeweight=".235443pt" strokecolor="#747474">
                <v:path arrowok="t"/>
              </v:shape>
            </v:group>
            <v:group style="position:absolute;left:7741;top:5110;width:3117;height:2" coordorigin="7741,5110" coordsize="3117,2">
              <v:shape style="position:absolute;left:7741;top:5110;width:3117;height:2" coordorigin="7741,5110" coordsize="3117,0" path="m7741,5110l10859,5110e" filled="f" stroked="t" strokeweight=".235443pt" strokecolor="#000000">
                <v:path arrowok="t"/>
              </v:shape>
            </v:group>
            <v:group style="position:absolute;left:10859;top:5110;width:739;height:2" coordorigin="10859,5110" coordsize="739,2">
              <v:shape style="position:absolute;left:10859;top:5110;width:739;height:2" coordorigin="10859,5110" coordsize="739,0" path="m10859,5110l11598,5110e" filled="f" stroked="t" strokeweight=".235443pt" strokecolor="#707070">
                <v:path arrowok="t"/>
              </v:shape>
            </v:group>
            <v:group style="position:absolute;left:11589;top:2006;width:2;height:3138" coordorigin="11589,2006" coordsize="2,3138">
              <v:shape style="position:absolute;left:11589;top:2006;width:2;height:3138" coordorigin="11589,2006" coordsize="0,3138" path="m11589,5144l11589,2006e" filled="f" stroked="t" strokeweight=".470886pt" strokecolor="#676767">
                <v:path arrowok="t"/>
              </v:shape>
            </v:group>
            <v:group style="position:absolute;left:4963;top:5091;width:2011;height:2" coordorigin="4963,5091" coordsize="2011,2">
              <v:shape style="position:absolute;left:4963;top:5091;width:2011;height:2" coordorigin="4963,5091" coordsize="2011,0" path="m4963,5091l6974,5091e" filled="f" stroked="t" strokeweight=".706329pt" strokecolor="#545454">
                <v:path arrowok="t"/>
              </v:shape>
            </v:group>
            <v:group style="position:absolute;left:4970;top:4621;width:2;height:1307" coordorigin="4970,4621" coordsize="2,1307">
              <v:shape style="position:absolute;left:4970;top:4621;width:2;height:1307" coordorigin="4970,4621" coordsize="0,1307" path="m4970,5928l4970,4621e" filled="f" stroked="t" strokeweight=".706329pt" strokecolor="#575757">
                <v:path arrowok="t"/>
              </v:shape>
            </v:group>
            <v:group style="position:absolute;left:4968;top:5400;width:2467;height:2" coordorigin="4968,5400" coordsize="2467,2">
              <v:shape style="position:absolute;left:4968;top:5400;width:2467;height:2" coordorigin="4968,5400" coordsize="2467,0" path="m4968,5400l7435,5400e" filled="f" stroked="t" strokeweight=".470886pt" strokecolor="#4F4F4F">
                <v:path arrowok="t"/>
              </v:shape>
            </v:group>
            <v:group style="position:absolute;left:7233;top:5400;width:1130;height:2" coordorigin="7233,5400" coordsize="1130,2">
              <v:shape style="position:absolute;left:7233;top:5400;width:1130;height:2" coordorigin="7233,5400" coordsize="1130,0" path="m7233,5400l8363,5400e" filled="f" stroked="t" strokeweight=".706329pt" strokecolor="#575757">
                <v:path arrowok="t"/>
              </v:shape>
            </v:group>
            <v:group style="position:absolute;left:8306;top:5398;width:499;height:2" coordorigin="8306,5398" coordsize="499,2">
              <v:shape style="position:absolute;left:8306;top:5398;width:499;height:2" coordorigin="8306,5398" coordsize="499,0" path="m8306,5398l8806,5398e" filled="f" stroked="t" strokeweight=".470886pt" strokecolor="#444444">
                <v:path arrowok="t"/>
              </v:shape>
            </v:group>
            <v:group style="position:absolute;left:8749;top:5398;width:2849;height:2" coordorigin="8749,5398" coordsize="2849,2">
              <v:shape style="position:absolute;left:8749;top:5398;width:2849;height:2" coordorigin="8749,5398" coordsize="2849,0" path="m8749,5398l11598,5398e" filled="f" stroked="t" strokeweight=".706329pt" strokecolor="#606060">
                <v:path arrowok="t"/>
              </v:shape>
            </v:group>
            <v:group style="position:absolute;left:2449;top:4882;width:2;height:789" coordorigin="2449,4882" coordsize="2,789">
              <v:shape style="position:absolute;left:2449;top:4882;width:2;height:789" coordorigin="2449,4882" coordsize="0,789" path="m2449,5671l2449,4882e" filled="f" stroked="t" strokeweight=".706329pt" strokecolor="#4F4F4F">
                <v:path arrowok="t"/>
              </v:shape>
            </v:group>
            <v:group style="position:absolute;left:3729;top:5638;width:344;height:2" coordorigin="3729,5638" coordsize="344,2">
              <v:shape style="position:absolute;left:3729;top:5638;width:344;height:2" coordorigin="3729,5638" coordsize="344,0" path="m3729,5638l4073,5638e" filled="f" stroked="t" strokeweight=".470886pt" strokecolor="#3F3F3F">
                <v:path arrowok="t"/>
              </v:shape>
            </v:group>
            <v:group style="position:absolute;left:8306;top:5636;width:278;height:2" coordorigin="8306,5636" coordsize="278,2">
              <v:shape style="position:absolute;left:8306;top:5636;width:278;height:2" coordorigin="8306,5636" coordsize="278,0" path="m8306,5636l8584,5636e" filled="f" stroked="t" strokeweight=".470886pt" strokecolor="#444444">
                <v:path arrowok="t"/>
              </v:shape>
            </v:group>
            <v:group style="position:absolute;left:2444;top:5638;width:9159;height:2" coordorigin="2444,5638" coordsize="9159,2">
              <v:shape style="position:absolute;left:2444;top:5638;width:9159;height:2" coordorigin="2444,5638" coordsize="9159,0" path="m2444,5638l11603,5638e" filled="f" stroked="t" strokeweight=".706329pt" strokecolor="#5B5B5B">
                <v:path arrowok="t"/>
              </v:shape>
            </v:group>
            <v:group style="position:absolute;left:400;top:5878;width:8815;height:2" coordorigin="400,5878" coordsize="8815,2">
              <v:shape style="position:absolute;left:400;top:5878;width:8815;height:2" coordorigin="400,5878" coordsize="8815,0" path="m400,5878l9215,5878e" filled="f" stroked="t" strokeweight=".706329pt" strokecolor="#5B5B5B">
                <v:path arrowok="t"/>
              </v:shape>
            </v:group>
            <v:group style="position:absolute;left:2451;top:5614;width:2;height:314" coordorigin="2451,5614" coordsize="2,314">
              <v:shape style="position:absolute;left:2451;top:5614;width:2;height:314" coordorigin="2451,5614" coordsize="0,314" path="m2451,5928l2451,5614e" filled="f" stroked="t" strokeweight=".470886pt" strokecolor="#3B3B3B">
                <v:path arrowok="t"/>
              </v:shape>
            </v:group>
            <v:group style="position:absolute;left:9159;top:5876;width:188;height:2" coordorigin="9159,5876" coordsize="188,2">
              <v:shape style="position:absolute;left:9159;top:5876;width:188;height:2" coordorigin="9159,5876" coordsize="188,0" path="m9159,5876l9347,5876e" filled="f" stroked="t" strokeweight=".470886pt" strokecolor="#383838">
                <v:path arrowok="t"/>
              </v:shape>
            </v:group>
            <v:group style="position:absolute;left:9291;top:5876;width:1860;height:2" coordorigin="9291,5876" coordsize="1860,2">
              <v:shape style="position:absolute;left:9291;top:5876;width:1860;height:2" coordorigin="9291,5876" coordsize="1860,0" path="m9291,5876l11151,5876e" filled="f" stroked="t" strokeweight=".706329pt" strokecolor="#5B5B5B">
                <v:path arrowok="t"/>
              </v:shape>
            </v:group>
            <v:group style="position:absolute;left:10812;top:5876;width:791;height:2" coordorigin="10812,5876" coordsize="791,2">
              <v:shape style="position:absolute;left:10812;top:5876;width:791;height:2" coordorigin="10812,5876" coordsize="791,0" path="m10812,5876l11603,5876e" filled="f" stroked="t" strokeweight=".706329pt" strokecolor="#777777">
                <v:path arrowok="t"/>
              </v:shape>
            </v:group>
            <v:group style="position:absolute;left:4973;top:5857;width:2;height:333" coordorigin="4973,5857" coordsize="2,333">
              <v:shape style="position:absolute;left:4973;top:5857;width:2;height:333" coordorigin="4973,5857" coordsize="0,333" path="m4973,6190l4973,5857e" filled="f" stroked="t" strokeweight=".470886pt" strokecolor="#444444">
                <v:path arrowok="t"/>
              </v:shape>
            </v:group>
            <v:group style="position:absolute;left:7741;top:5885;width:2;height:718" coordorigin="7741,5885" coordsize="2,718">
              <v:shape style="position:absolute;left:7741;top:5885;width:2;height:718" coordorigin="7741,5885" coordsize="0,718" path="m7741,6603l7741,5885e" filled="f" stroked="t" strokeweight=".235443pt" strokecolor="#707070">
                <v:path arrowok="t"/>
              </v:shape>
            </v:group>
            <v:group style="position:absolute;left:2451;top:5857;width:2;height:1022" coordorigin="2451,5857" coordsize="2,1022">
              <v:shape style="position:absolute;left:2451;top:5857;width:2;height:1022" coordorigin="2451,5857" coordsize="0,1022" path="m2451,6879l2451,5857e" filled="f" stroked="t" strokeweight=".706329pt" strokecolor="#545454">
                <v:path arrowok="t"/>
              </v:shape>
            </v:group>
            <v:group style="position:absolute;left:4973;top:6133;width:2;height:466" coordorigin="4973,6133" coordsize="2,466">
              <v:shape style="position:absolute;left:4973;top:6133;width:2;height:466" coordorigin="4973,6133" coordsize="0,466" path="m4973,6598l4973,6133e" filled="f" stroked="t" strokeweight=".706329pt" strokecolor="#575757">
                <v:path arrowok="t"/>
              </v:shape>
            </v:group>
            <v:group style="position:absolute;left:5458;top:6349;width:424;height:2" coordorigin="5458,6349" coordsize="424,2">
              <v:shape style="position:absolute;left:5458;top:6349;width:424;height:2" coordorigin="5458,6349" coordsize="424,0" path="m5458,6349l5881,6349e" filled="f" stroked="t" strokeweight=".470886pt" strokecolor="#484848">
                <v:path arrowok="t"/>
              </v:shape>
            </v:group>
            <v:group style="position:absolute;left:6771;top:6346;width:287;height:2" coordorigin="6771,6346" coordsize="287,2">
              <v:shape style="position:absolute;left:6771;top:6346;width:287;height:2" coordorigin="6771,6346" coordsize="287,0" path="m6771,6346l7059,6346e" filled="f" stroked="t" strokeweight=".470886pt" strokecolor="#444444">
                <v:path arrowok="t"/>
              </v:shape>
            </v:group>
            <v:group style="position:absolute;left:7379;top:6346;width:396;height:2" coordorigin="7379,6346" coordsize="396,2">
              <v:shape style="position:absolute;left:7379;top:6346;width:396;height:2" coordorigin="7379,6346" coordsize="396,0" path="m7379,6346l7774,6346e" filled="f" stroked="t" strokeweight=".470886pt" strokecolor="#484848">
                <v:path arrowok="t"/>
              </v:shape>
            </v:group>
            <v:group style="position:absolute;left:2449;top:6346;width:9154;height:2" coordorigin="2449,6346" coordsize="9154,2">
              <v:shape style="position:absolute;left:2449;top:6346;width:9154;height:2" coordorigin="2449,6346" coordsize="9154,0" path="m2449,6346l11603,6346e" filled="f" stroked="t" strokeweight=".706329pt" strokecolor="#5B5B5B">
                <v:path arrowok="t"/>
              </v:shape>
            </v:group>
            <v:group style="position:absolute;left:2444;top:6591;width:6140;height:2" coordorigin="2444,6591" coordsize="6140,2">
              <v:shape style="position:absolute;left:2444;top:6591;width:6140;height:2" coordorigin="2444,6591" coordsize="6140,0" path="m2444,6591l8584,6591e" filled="f" stroked="t" strokeweight=".706329pt" strokecolor="#606060">
                <v:path arrowok="t"/>
              </v:shape>
            </v:group>
            <v:group style="position:absolute;left:8528;top:6589;width:278;height:2" coordorigin="8528,6589" coordsize="278,2">
              <v:shape style="position:absolute;left:8528;top:6589;width:278;height:2" coordorigin="8528,6589" coordsize="278,0" path="m8528,6589l8806,6589e" filled="f" stroked="t" strokeweight=".470886pt" strokecolor="#545454">
                <v:path arrowok="t"/>
              </v:shape>
            </v:group>
            <v:group style="position:absolute;left:8749;top:6589;width:466;height:2" coordorigin="8749,6589" coordsize="466,2">
              <v:shape style="position:absolute;left:8749;top:6589;width:466;height:2" coordorigin="8749,6589" coordsize="466,0" path="m8749,6589l9215,6589e" filled="f" stroked="t" strokeweight=".706329pt" strokecolor="#646464">
                <v:path arrowok="t"/>
              </v:shape>
            </v:group>
            <v:group style="position:absolute;left:9159;top:6589;width:188;height:2" coordorigin="9159,6589" coordsize="188,2">
              <v:shape style="position:absolute;left:9159;top:6589;width:188;height:2" coordorigin="9159,6589" coordsize="188,0" path="m9159,6589l9347,6589e" filled="f" stroked="t" strokeweight=".470886pt" strokecolor="#3B3B3B">
                <v:path arrowok="t"/>
              </v:shape>
            </v:group>
            <v:group style="position:absolute;left:9291;top:6587;width:2312;height:2" coordorigin="9291,6587" coordsize="2312,2">
              <v:shape style="position:absolute;left:9291;top:6587;width:2312;height:2" coordorigin="9291,6587" coordsize="2312,0" path="m9291,6587l11603,6587e" filled="f" stroked="t" strokeweight=".706329pt" strokecolor="#676767">
                <v:path arrowok="t"/>
              </v:shape>
            </v:group>
            <v:group style="position:absolute;left:9159;top:6827;width:188;height:2" coordorigin="9159,6827" coordsize="188,2">
              <v:shape style="position:absolute;left:9159;top:6827;width:188;height:2" coordorigin="9159,6827" coordsize="188,0" path="m9159,6827l9347,6827e" filled="f" stroked="t" strokeweight=".470886pt" strokecolor="#343434">
                <v:path arrowok="t"/>
              </v:shape>
            </v:group>
            <v:group style="position:absolute;left:381;top:6827;width:11226;height:2" coordorigin="381,6827" coordsize="11226,2">
              <v:shape style="position:absolute;left:381;top:6827;width:11226;height:2" coordorigin="381,6827" coordsize="11226,0" path="m381,6827l11607,6827e" filled="f" stroked="t" strokeweight=".706329pt" strokecolor="#5B5B5B">
                <v:path arrowok="t"/>
              </v:shape>
            </v:group>
            <v:group style="position:absolute;left:2453;top:6808;width:2;height:290" coordorigin="2453,6808" coordsize="2,290">
              <v:shape style="position:absolute;left:2453;top:6808;width:2;height:290" coordorigin="2453,6808" coordsize="0,290" path="m2453,7098l2453,6808e" filled="f" stroked="t" strokeweight=".470886pt" strokecolor="#4B4B4B">
                <v:path arrowok="t"/>
              </v:shape>
            </v:group>
            <v:group style="position:absolute;left:405;top:7071;width:11198;height:2" coordorigin="405,7071" coordsize="11198,2">
              <v:shape style="position:absolute;left:405;top:7071;width:11198;height:2" coordorigin="405,7071" coordsize="11198,0" path="m405,7071l11603,7071e" filled="f" stroked="t" strokeweight=".706329pt" strokecolor="#5B5B5B">
                <v:path arrowok="t"/>
              </v:shape>
            </v:group>
            <v:group style="position:absolute;left:2456;top:7026;width:2;height:5600" coordorigin="2456,7026" coordsize="2,5600">
              <v:shape style="position:absolute;left:2456;top:7026;width:2;height:5600" coordorigin="2456,7026" coordsize="0,5600" path="m2456,12626l2456,7026e" filled="f" stroked="t" strokeweight=".706329pt" strokecolor="#575757">
                <v:path arrowok="t"/>
              </v:shape>
            </v:group>
            <v:group style="position:absolute;left:4977;top:7064;width:2;height:280" coordorigin="4977,7064" coordsize="2,280">
              <v:shape style="position:absolute;left:4977;top:7064;width:2;height:280" coordorigin="4977,7064" coordsize="0,280" path="m4977,7345l4977,7064e" filled="f" stroked="t" strokeweight=".470886pt" strokecolor="#545454">
                <v:path arrowok="t"/>
              </v:shape>
            </v:group>
            <v:group style="position:absolute;left:9159;top:7311;width:188;height:2" coordorigin="9159,7311" coordsize="188,2">
              <v:shape style="position:absolute;left:9159;top:7311;width:188;height:2" coordorigin="9159,7311" coordsize="188,0" path="m9159,7311l9347,7311e" filled="f" stroked="t" strokeweight=".470886pt" strokecolor="#2B2B2B">
                <v:path arrowok="t"/>
              </v:shape>
            </v:group>
            <v:group style="position:absolute;left:4968;top:7309;width:6644;height:2" coordorigin="4968,7309" coordsize="6644,2">
              <v:shape style="position:absolute;left:4968;top:7309;width:6644;height:2" coordorigin="4968,7309" coordsize="6644,0" path="m4968,7309l11612,7309e" filled="f" stroked="t" strokeweight=".706329pt" strokecolor="#575757">
                <v:path arrowok="t"/>
              </v:shape>
            </v:group>
            <v:group style="position:absolute;left:4977;top:7288;width:2;height:304" coordorigin="4977,7288" coordsize="2,304">
              <v:shape style="position:absolute;left:4977;top:7288;width:2;height:304" coordorigin="4977,7288" coordsize="0,304" path="m4977,7592l4977,7288e" filled="f" stroked="t" strokeweight=".941772pt" strokecolor="#646464">
                <v:path arrowok="t"/>
              </v:shape>
            </v:group>
            <v:group style="position:absolute;left:4973;top:7552;width:6084;height:2" coordorigin="4973,7552" coordsize="6084,2">
              <v:shape style="position:absolute;left:4973;top:7552;width:6084;height:2" coordorigin="4973,7552" coordsize="6084,0" path="m4973,7552l11056,7552e" filled="f" stroked="t" strokeweight=".706329pt" strokecolor="#5B5B5B">
                <v:path arrowok="t"/>
              </v:shape>
            </v:group>
            <v:group style="position:absolute;left:10830;top:7544;width:777;height:2" coordorigin="10830,7544" coordsize="777,2">
              <v:shape style="position:absolute;left:10830;top:7544;width:777;height:2" coordorigin="10830,7544" coordsize="777,0" path="m10830,7544l11607,7544e" filled="f" stroked="t" strokeweight=".706329pt" strokecolor="#7C7C7C">
                <v:path arrowok="t"/>
              </v:shape>
            </v:group>
            <v:group style="position:absolute;left:11598;top:7026;width:2;height:1008" coordorigin="11598,7026" coordsize="2,1008">
              <v:shape style="position:absolute;left:11598;top:7026;width:2;height:1008" coordorigin="11598,7026" coordsize="0,1008" path="m11598,8034l11598,7026e" filled="f" stroked="t" strokeweight=".706329pt" strokecolor="#676767">
                <v:path arrowok="t"/>
              </v:shape>
            </v:group>
            <v:group style="position:absolute;left:4977;top:7535;width:2;height:261" coordorigin="4977,7535" coordsize="2,261">
              <v:shape style="position:absolute;left:4977;top:7535;width:2;height:261" coordorigin="4977,7535" coordsize="0,261" path="m4977,7796l4977,7535e" filled="f" stroked="t" strokeweight=".470886pt" strokecolor="#3F3F3F">
                <v:path arrowok="t"/>
              </v:shape>
            </v:group>
            <v:group style="position:absolute;left:5067;top:7789;width:447;height:2" coordorigin="5067,7789" coordsize="447,2">
              <v:shape style="position:absolute;left:5067;top:7789;width:447;height:2" coordorigin="5067,7789" coordsize="447,0" path="m5067,7789l5514,7789e" filled="f" stroked="t" strokeweight=".470886pt" strokecolor="#484848">
                <v:path arrowok="t"/>
              </v:shape>
            </v:group>
            <v:group style="position:absolute;left:7002;top:7789;width:433;height:2" coordorigin="7002,7789" coordsize="433,2">
              <v:shape style="position:absolute;left:7002;top:7789;width:433;height:2" coordorigin="7002,7789" coordsize="433,0" path="m7002,7789l7435,7789e" filled="f" stroked="t" strokeweight=".470886pt" strokecolor="#575757">
                <v:path arrowok="t"/>
              </v:shape>
            </v:group>
            <v:group style="position:absolute;left:405;top:7787;width:10110;height:2" coordorigin="405,7787" coordsize="10110,2">
              <v:shape style="position:absolute;left:405;top:7787;width:10110;height:2" coordorigin="405,7787" coordsize="10110,0" path="m405,7787l10515,7787e" filled="f" stroked="t" strokeweight=".706329pt" strokecolor="#606060">
                <v:path arrowok="t"/>
              </v:shape>
            </v:group>
            <v:group style="position:absolute;left:9559;top:7785;width:1342;height:2" coordorigin="9559,7785" coordsize="1342,2">
              <v:shape style="position:absolute;left:9559;top:7785;width:1342;height:2" coordorigin="9559,7785" coordsize="1342,0" path="m9559,7785l10901,7785e" filled="f" stroked="t" strokeweight=".706329pt" strokecolor="#606060">
                <v:path arrowok="t"/>
              </v:shape>
            </v:group>
            <v:group style="position:absolute;left:10661;top:7782;width:951;height:2" coordorigin="10661,7782" coordsize="951,2">
              <v:shape style="position:absolute;left:10661;top:7782;width:951;height:2" coordorigin="10661,7782" coordsize="951,0" path="m10661,7782l11612,7782e" filled="f" stroked="t" strokeweight=".706329pt" strokecolor="#777777">
                <v:path arrowok="t"/>
              </v:shape>
            </v:group>
            <v:group style="position:absolute;left:11603;top:8020;width:2;height:266" coordorigin="11603,8020" coordsize="2,266">
              <v:shape style="position:absolute;left:11603;top:8020;width:2;height:266" coordorigin="11603,8020" coordsize="0,266" path="m11603,8286l11603,8020e" filled="f" stroked="t" strokeweight=".470886pt" strokecolor="#575757">
                <v:path arrowok="t"/>
              </v:shape>
            </v:group>
            <v:group style="position:absolute;left:2919;top:8593;width:720;height:2" coordorigin="2919,8593" coordsize="720,2">
              <v:shape style="position:absolute;left:2919;top:8593;width:720;height:2" coordorigin="2919,8593" coordsize="720,0" path="m2919,8593l3640,8593e" filled="f" stroked="t" strokeweight=".470886pt" strokecolor="#5B5B5B">
                <v:path arrowok="t"/>
              </v:shape>
            </v:group>
            <v:group style="position:absolute;left:5458;top:8593;width:424;height:2" coordorigin="5458,8593" coordsize="424,2">
              <v:shape style="position:absolute;left:5458;top:8593;width:424;height:2" coordorigin="5458,8593" coordsize="424,0" path="m5458,8593l5881,8593e" filled="f" stroked="t" strokeweight=".470886pt" strokecolor="#4F4F4F">
                <v:path arrowok="t"/>
              </v:shape>
            </v:group>
            <v:group style="position:absolute;left:6771;top:8590;width:287;height:2" coordorigin="6771,8590" coordsize="287,2">
              <v:shape style="position:absolute;left:6771;top:8590;width:287;height:2" coordorigin="6771,8590" coordsize="287,0" path="m6771,8590l7059,8590e" filled="f" stroked="t" strokeweight=".470886pt" strokecolor="#4B4B4B">
                <v:path arrowok="t"/>
              </v:shape>
            </v:group>
            <v:group style="position:absolute;left:410;top:8590;width:10783;height:2" coordorigin="410,8590" coordsize="10783,2">
              <v:shape style="position:absolute;left:410;top:8590;width:10783;height:2" coordorigin="410,8590" coordsize="10783,0" path="m410,8590l11193,8590e" filled="f" stroked="t" strokeweight=".706329pt" strokecolor="#646464">
                <v:path arrowok="t"/>
              </v:shape>
            </v:group>
            <v:group style="position:absolute;left:10812;top:8586;width:801;height:2" coordorigin="10812,8586" coordsize="801,2">
              <v:shape style="position:absolute;left:10812;top:8586;width:801;height:2" coordorigin="10812,8586" coordsize="801,0" path="m10812,8586l11612,8586e" filled="f" stroked="t" strokeweight=".706329pt" strokecolor="#7C7C7C">
                <v:path arrowok="t"/>
              </v:shape>
            </v:group>
            <v:group style="position:absolute;left:11610;top:5167;width:2;height:9066" coordorigin="11610,5167" coordsize="2,9066">
              <v:shape style="position:absolute;left:11610;top:5167;width:2;height:9066" coordorigin="11610,5167" coordsize="0,9066" path="m11610,14233l11610,5167e" filled="f" stroked="t" strokeweight=".706329pt" strokecolor="#6B6B6B">
                <v:path arrowok="t"/>
              </v:shape>
            </v:group>
            <v:group style="position:absolute;left:11607;top:9051;width:2;height:285" coordorigin="11607,9051" coordsize="2,285">
              <v:shape style="position:absolute;left:11607;top:9051;width:2;height:285" coordorigin="11607,9051" coordsize="0,285" path="m11607,9337l11607,9051e" filled="f" stroked="t" strokeweight=".470886pt" strokecolor="#575757">
                <v:path arrowok="t"/>
              </v:shape>
            </v:group>
            <v:group style="position:absolute;left:405;top:9791;width:11212;height:2" coordorigin="405,9791" coordsize="11212,2">
              <v:shape style="position:absolute;left:405;top:9791;width:11212;height:2" coordorigin="405,9791" coordsize="11212,0" path="m405,9791l11617,9791e" filled="f" stroked="t" strokeweight=".706329pt" strokecolor="#5B5B5B">
                <v:path arrowok="t"/>
              </v:shape>
            </v:group>
            <v:group style="position:absolute;left:6964;top:10028;width:871;height:2" coordorigin="6964,10028" coordsize="871,2">
              <v:shape style="position:absolute;left:6964;top:10028;width:871;height:2" coordorigin="6964,10028" coordsize="871,0" path="m6964,10028l7836,10028e" filled="f" stroked="t" strokeweight=".706329pt" strokecolor="#575757">
                <v:path arrowok="t"/>
              </v:shape>
            </v:group>
            <v:group style="position:absolute;left:410;top:10031;width:11212;height:2" coordorigin="410,10031" coordsize="11212,2">
              <v:shape style="position:absolute;left:410;top:10031;width:11212;height:2" coordorigin="410,10031" coordsize="11212,0" path="m410,10031l11621,10031e" filled="f" stroked="t" strokeweight=".706329pt" strokecolor="#646464">
                <v:path arrowok="t"/>
              </v:shape>
            </v:group>
            <v:group style="position:absolute;left:410;top:10273;width:3663;height:2" coordorigin="410,10273" coordsize="3663,2">
              <v:shape style="position:absolute;left:410;top:10273;width:3663;height:2" coordorigin="410,10273" coordsize="3663,0" path="m410,10273l4073,10273e" filled="f" stroked="t" strokeweight=".706329pt" strokecolor="#5B5B5B">
                <v:path arrowok="t"/>
              </v:shape>
            </v:group>
            <v:group style="position:absolute;left:4017;top:10273;width:254;height:2" coordorigin="4017,10273" coordsize="254,2">
              <v:shape style="position:absolute;left:4017;top:10273;width:254;height:2" coordorigin="4017,10273" coordsize="254,0" path="m4017,10273l4271,10273e" filled="f" stroked="t" strokeweight=".470886pt" strokecolor="#343434">
                <v:path arrowok="t"/>
              </v:shape>
            </v:group>
            <v:group style="position:absolute;left:4214;top:10276;width:4111;height:2" coordorigin="4214,10276" coordsize="4111,2">
              <v:shape style="position:absolute;left:4214;top:10276;width:4111;height:2" coordorigin="4214,10276" coordsize="4111,0" path="m4214,10276l8325,10276e" filled="f" stroked="t" strokeweight=".470886pt" strokecolor="#545454">
                <v:path arrowok="t"/>
              </v:shape>
            </v:group>
            <v:group style="position:absolute;left:8377;top:10271;width:429;height:2" coordorigin="8377,10271" coordsize="429,2">
              <v:shape style="position:absolute;left:8377;top:10271;width:429;height:2" coordorigin="8377,10271" coordsize="429,0" path="m8377,10271l8806,10271e" filled="f" stroked="t" strokeweight=".235443pt" strokecolor="#444444">
                <v:path arrowok="t"/>
              </v:shape>
            </v:group>
            <v:group style="position:absolute;left:8749;top:10273;width:334;height:2" coordorigin="8749,10273" coordsize="334,2">
              <v:shape style="position:absolute;left:8749;top:10273;width:334;height:2" coordorigin="8749,10273" coordsize="334,0" path="m8749,10273l9083,10273e" filled="f" stroked="t" strokeweight=".470886pt" strokecolor="#676767">
                <v:path arrowok="t"/>
              </v:shape>
            </v:group>
            <v:group style="position:absolute;left:9159;top:10271;width:188;height:2" coordorigin="9159,10271" coordsize="188,2">
              <v:shape style="position:absolute;left:9159;top:10271;width:188;height:2" coordorigin="9159,10271" coordsize="188,0" path="m9159,10271l9347,10271e" filled="f" stroked="t" strokeweight=".235443pt" strokecolor="#343434">
                <v:path arrowok="t"/>
              </v:shape>
            </v:group>
            <v:group style="position:absolute;left:9291;top:10273;width:325;height:2" coordorigin="9291,10273" coordsize="325,2">
              <v:shape style="position:absolute;left:9291;top:10273;width:325;height:2" coordorigin="9291,10273" coordsize="325,0" path="m9291,10273l9615,10273e" filled="f" stroked="t" strokeweight=".235443pt" strokecolor="#5B5B5B">
                <v:path arrowok="t"/>
              </v:shape>
            </v:group>
            <v:group style="position:absolute;left:9776;top:10271;width:414;height:2" coordorigin="9776,10271" coordsize="414,2">
              <v:shape style="position:absolute;left:9776;top:10271;width:414;height:2" coordorigin="9776,10271" coordsize="414,0" path="m9776,10271l10190,10271e" filled="f" stroked="t" strokeweight=".235443pt" strokecolor="#606060">
                <v:path arrowok="t"/>
              </v:shape>
            </v:group>
            <v:group style="position:absolute;left:10859;top:10302;width:739;height:2" coordorigin="10859,10302" coordsize="739,2">
              <v:shape style="position:absolute;left:10859;top:10302;width:739;height:2" coordorigin="10859,10302" coordsize="739,0" path="m10859,10302l11598,10302e" filled="f" stroked="t" strokeweight=".235443pt" strokecolor="#000000">
                <v:path arrowok="t"/>
              </v:shape>
            </v:group>
            <v:group style="position:absolute;left:410;top:10749;width:2759;height:2" coordorigin="410,10749" coordsize="2759,2">
              <v:shape style="position:absolute;left:410;top:10749;width:2759;height:2" coordorigin="410,10749" coordsize="2759,0" path="m410,10749l3169,10749e" filled="f" stroked="t" strokeweight=".706329pt" strokecolor="#6B6B6B">
                <v:path arrowok="t"/>
              </v:shape>
            </v:group>
            <v:group style="position:absolute;left:3729;top:10744;width:344;height:2" coordorigin="3729,10744" coordsize="344,2">
              <v:shape style="position:absolute;left:3729;top:10744;width:344;height:2" coordorigin="3729,10744" coordsize="344,0" path="m3729,10744l4073,10744e" filled="f" stroked="t" strokeweight=".470886pt" strokecolor="#444444">
                <v:path arrowok="t"/>
              </v:shape>
            </v:group>
            <v:group style="position:absolute;left:9291;top:10737;width:325;height:2" coordorigin="9291,10737" coordsize="325,2">
              <v:shape style="position:absolute;left:9291;top:10737;width:325;height:2" coordorigin="9291,10737" coordsize="325,0" path="m9291,10737l9615,10737e" filled="f" stroked="t" strokeweight=".706329pt" strokecolor="#4F4F4F">
                <v:path arrowok="t"/>
              </v:shape>
            </v:group>
            <v:group style="position:absolute;left:2774;top:10741;width:8848;height:2" coordorigin="2774,10741" coordsize="8848,2">
              <v:shape style="position:absolute;left:2774;top:10741;width:8848;height:2" coordorigin="2774,10741" coordsize="8848,0" path="m2774,10741l11621,10741e" filled="f" stroked="t" strokeweight=".706329pt" strokecolor="#646464">
                <v:path arrowok="t"/>
              </v:shape>
            </v:group>
            <v:group style="position:absolute;left:405;top:10986;width:2058;height:2" coordorigin="405,10986" coordsize="2058,2">
              <v:shape style="position:absolute;left:405;top:10986;width:2058;height:2" coordorigin="405,10986" coordsize="2058,0" path="m405,10986l2463,10986e" filled="f" stroked="t" strokeweight=".706329pt" strokecolor="#747474">
                <v:path arrowok="t"/>
              </v:shape>
            </v:group>
            <v:group style="position:absolute;left:2402;top:10986;width:574;height:2" coordorigin="2402,10986" coordsize="574,2">
              <v:shape style="position:absolute;left:2402;top:10986;width:574;height:2" coordorigin="2402,10986" coordsize="574,0" path="m2402,10986l2976,10986e" filled="f" stroked="t" strokeweight=".470886pt" strokecolor="#6B6B6B">
                <v:path arrowok="t"/>
              </v:shape>
            </v:group>
            <v:group style="position:absolute;left:5651;top:10984;width:1785;height:2" coordorigin="5651,10984" coordsize="1785,2">
              <v:shape style="position:absolute;left:5651;top:10984;width:1785;height:2" coordorigin="5651,10984" coordsize="1785,0" path="m5651,10984l7435,10984e" filled="f" stroked="t" strokeweight=".706329pt" strokecolor="#5B5B5B">
                <v:path arrowok="t"/>
              </v:shape>
            </v:group>
            <v:group style="position:absolute;left:2919;top:10982;width:7967;height:2" coordorigin="2919,10982" coordsize="7967,2">
              <v:shape style="position:absolute;left:2919;top:10982;width:7967;height:2" coordorigin="2919,10982" coordsize="7967,0" path="m2919,10982l10887,10982e" filled="f" stroked="t" strokeweight=".706329pt" strokecolor="#606060">
                <v:path arrowok="t"/>
              </v:shape>
            </v:group>
            <v:group style="position:absolute;left:10553;top:10977;width:1069;height:2" coordorigin="10553,10977" coordsize="1069,2">
              <v:shape style="position:absolute;left:10553;top:10977;width:1069;height:2" coordorigin="10553,10977" coordsize="1069,0" path="m10553,10977l11621,10977e" filled="f" stroked="t" strokeweight=".706329pt" strokecolor="#747474">
                <v:path arrowok="t"/>
              </v:shape>
            </v:group>
            <v:group style="position:absolute;left:377;top:11348;width:763;height:2" coordorigin="377,11348" coordsize="763,2">
              <v:shape style="position:absolute;left:377;top:11348;width:763;height:2" coordorigin="377,11348" coordsize="763,0" path="m377,11348l1140,11348e" filled="f" stroked="t" strokeweight=".235443pt" strokecolor="#000000">
                <v:path arrowok="t"/>
              </v:shape>
            </v:group>
            <v:group style="position:absolute;left:1135;top:10967;width:2;height:385" coordorigin="1135,10967" coordsize="2,385">
              <v:shape style="position:absolute;left:1135;top:10967;width:2;height:385" coordorigin="1135,10967" coordsize="0,385" path="m1135,11352l1135,10967e" filled="f" stroked="t" strokeweight=".235443pt" strokecolor="#747474">
                <v:path arrowok="t"/>
              </v:shape>
            </v:group>
            <v:group style="position:absolute;left:1135;top:11348;width:584;height:2" coordorigin="1135,11348" coordsize="584,2">
              <v:shape style="position:absolute;left:1135;top:11348;width:584;height:2" coordorigin="1135,11348" coordsize="584,0" path="m1135,11348l1719,11348e" filled="f" stroked="t" strokeweight=".235443pt" strokecolor="#676767">
                <v:path arrowok="t"/>
              </v:shape>
            </v:group>
            <v:group style="position:absolute;left:1714;top:10967;width:2;height:385" coordorigin="1714,10967" coordsize="2,385">
              <v:shape style="position:absolute;left:1714;top:10967;width:2;height:385" coordorigin="1714,10967" coordsize="0,385" path="m1714,11352l1714,10967e" filled="f" stroked="t" strokeweight=".235443pt" strokecolor="#777777">
                <v:path arrowok="t"/>
              </v:shape>
            </v:group>
            <v:group style="position:absolute;left:1714;top:11348;width:720;height:2" coordorigin="1714,11348" coordsize="720,2">
              <v:shape style="position:absolute;left:1714;top:11348;width:720;height:2" coordorigin="1714,11348" coordsize="720,0" path="m1714,11348l2434,11348e" filled="f" stroked="t" strokeweight=".235443pt" strokecolor="#3F3F3F">
                <v:path arrowok="t"/>
              </v:shape>
            </v:group>
            <v:group style="position:absolute;left:2460;top:8581;width:2;height:4545" coordorigin="2460,8581" coordsize="2,4545">
              <v:shape style="position:absolute;left:2460;top:8581;width:2;height:4545" coordorigin="2460,8581" coordsize="0,4545" path="m2460,13126l2460,8581e" filled="f" stroked="t" strokeweight=".941772pt" strokecolor="#575757">
                <v:path arrowok="t"/>
              </v:shape>
            </v:group>
            <v:group style="position:absolute;left:2430;top:11348;width:2533;height:2" coordorigin="2430,11348" coordsize="2533,2">
              <v:shape style="position:absolute;left:2430;top:11348;width:2533;height:2" coordorigin="2430,11348" coordsize="2533,0" path="m2430,11348l4963,11348e" filled="f" stroked="t" strokeweight=".235443pt" strokecolor="#707070">
                <v:path arrowok="t"/>
              </v:shape>
            </v:group>
            <v:group style="position:absolute;left:4963;top:11348;width:2067;height:2" coordorigin="4963,11348" coordsize="2067,2">
              <v:shape style="position:absolute;left:4963;top:11348;width:2067;height:2" coordorigin="4963,11348" coordsize="2067,0" path="m4963,11348l7030,11348e" filled="f" stroked="t" strokeweight=".235443pt" strokecolor="#000000">
                <v:path arrowok="t"/>
              </v:shape>
            </v:group>
            <v:group style="position:absolute;left:7030;top:11348;width:711;height:2" coordorigin="7030,11348" coordsize="711,2">
              <v:shape style="position:absolute;left:7030;top:11348;width:711;height:2" coordorigin="7030,11348" coordsize="711,0" path="m7030,11348l7741,11348e" filled="f" stroked="t" strokeweight=".235443pt" strokecolor="#383838">
                <v:path arrowok="t"/>
              </v:shape>
            </v:group>
            <v:group style="position:absolute;left:7407;top:10977;width:2;height:4350" coordorigin="7407,10977" coordsize="2,4350">
              <v:shape style="position:absolute;left:7407;top:10977;width:2;height:4350" coordorigin="7407,10977" coordsize="0,4350" path="m7407,15327l7407,10977e" filled="f" stroked="t" strokeweight=".706329pt" strokecolor="#5B5B5B">
                <v:path arrowok="t"/>
              </v:shape>
            </v:group>
            <v:group style="position:absolute;left:7741;top:11348;width:3852;height:2" coordorigin="7741,11348" coordsize="3852,2">
              <v:shape style="position:absolute;left:7741;top:11348;width:3852;height:2" coordorigin="7741,11348" coordsize="3852,0" path="m7741,11348l11593,11348e" filled="f" stroked="t" strokeweight=".235443pt" strokecolor="#000000">
                <v:path arrowok="t"/>
              </v:shape>
            </v:group>
            <v:group style="position:absolute;left:1135;top:11348;width:2;height:761" coordorigin="1135,11348" coordsize="2,761">
              <v:shape style="position:absolute;left:1135;top:11348;width:2;height:761" coordorigin="1135,11348" coordsize="0,761" path="m1135,12108l1135,11348e" filled="f" stroked="t" strokeweight=".235443pt" strokecolor="#000000">
                <v:path arrowok="t"/>
              </v:shape>
            </v:group>
            <v:group style="position:absolute;left:1714;top:11348;width:2;height:1597" coordorigin="1714,11348" coordsize="2,1597">
              <v:shape style="position:absolute;left:1714;top:11348;width:2;height:1597" coordorigin="1714,11348" coordsize="0,1597" path="m1714,12945l1714,11348e" filled="f" stroked="t" strokeweight=".235443pt" strokecolor="#000000">
                <v:path arrowok="t"/>
              </v:shape>
            </v:group>
            <v:group style="position:absolute;left:2430;top:11348;width:2;height:361" coordorigin="2430,11348" coordsize="2,361">
              <v:shape style="position:absolute;left:2430;top:11348;width:2;height:361" coordorigin="2430,11348" coordsize="0,361" path="m2430,11709l2430,11348e" filled="f" stroked="t" strokeweight=".235443pt" strokecolor="#000000">
                <v:path arrowok="t"/>
              </v:shape>
            </v:group>
            <v:group style="position:absolute;left:7409;top:11680;width:2;height:2724" coordorigin="7409,11680" coordsize="2,2724">
              <v:shape style="position:absolute;left:7409;top:11680;width:2;height:2724" coordorigin="7409,11680" coordsize="0,2724" path="m7409,14404l7409,11680e" filled="f" stroked="t" strokeweight=".470886pt" strokecolor="#575757">
                <v:path arrowok="t"/>
              </v:shape>
            </v:group>
            <v:group style="position:absolute;left:2430;top:11937;width:2;height:433" coordorigin="2430,11937" coordsize="2,433">
              <v:shape style="position:absolute;left:2430;top:11937;width:2;height:433" coordorigin="2430,11937" coordsize="0,433" path="m2430,12370l2430,11937e" filled="f" stroked="t" strokeweight=".235443pt" strokecolor="#000000">
                <v:path arrowok="t"/>
              </v:shape>
            </v:group>
            <v:group style="position:absolute;left:11617;top:9769;width:2;height:6713" coordorigin="11617,9769" coordsize="2,6713">
              <v:shape style="position:absolute;left:11617;top:9769;width:2;height:6713" coordorigin="11617,9769" coordsize="0,6713" path="m11617,16482l11617,9769e" filled="f" stroked="t" strokeweight=".706329pt" strokecolor="#707070">
                <v:path arrowok="t"/>
              </v:shape>
            </v:group>
            <v:group style="position:absolute;left:1135;top:12108;width:2;height:261" coordorigin="1135,12108" coordsize="2,261">
              <v:shape style="position:absolute;left:1135;top:12108;width:2;height:261" coordorigin="1135,12108" coordsize="0,261" path="m1135,12370l1135,12108e" filled="f" stroked="t" strokeweight=".235443pt" strokecolor="#5B5B5B">
                <v:path arrowok="t"/>
              </v:shape>
            </v:group>
            <v:group style="position:absolute;left:1135;top:12370;width:2;height:575" coordorigin="1135,12370" coordsize="2,575">
              <v:shape style="position:absolute;left:1135;top:12370;width:2;height:575" coordorigin="1135,12370" coordsize="0,575" path="m1135,12945l1135,12370e" filled="f" stroked="t" strokeweight=".235443pt" strokecolor="#000000">
                <v:path arrowok="t"/>
              </v:shape>
            </v:group>
            <v:group style="position:absolute;left:2430;top:12626;width:2;height:319" coordorigin="2430,12626" coordsize="2,319">
              <v:shape style="position:absolute;left:2430;top:12626;width:2;height:319" coordorigin="2430,12626" coordsize="0,319" path="m2430,12945l2430,12626e" filled="f" stroked="t" strokeweight=".235443pt" strokecolor="#000000">
                <v:path arrowok="t"/>
              </v:shape>
            </v:group>
            <v:group style="position:absolute;left:429;top:12969;width:2034;height:2" coordorigin="429,12969" coordsize="2034,2">
              <v:shape style="position:absolute;left:429;top:12969;width:2034;height:2" coordorigin="429,12969" coordsize="2034,0" path="m429,12969l2463,12969e" filled="f" stroked="t" strokeweight=".470886pt" strokecolor="#606060">
                <v:path arrowok="t"/>
              </v:shape>
            </v:group>
            <v:group style="position:absolute;left:1135;top:12940;width:2;height:261" coordorigin="1135,12940" coordsize="2,261">
              <v:shape style="position:absolute;left:1135;top:12940;width:2;height:261" coordorigin="1135,12940" coordsize="0,261" path="m1135,13202l1135,12940e" filled="f" stroked="t" strokeweight=".235443pt" strokecolor="#6B6B6B">
                <v:path arrowok="t"/>
              </v:shape>
            </v:group>
            <v:group style="position:absolute;left:1714;top:12940;width:2;height:261" coordorigin="1714,12940" coordsize="2,261">
              <v:shape style="position:absolute;left:1714;top:12940;width:2;height:261" coordorigin="1714,12940" coordsize="0,261" path="m1714,13202l1714,12940e" filled="f" stroked="t" strokeweight=".235443pt" strokecolor="#707070">
                <v:path arrowok="t"/>
              </v:shape>
            </v:group>
            <v:group style="position:absolute;left:2460;top:12717;width:2;height:1298" coordorigin="2460,12717" coordsize="2,1298">
              <v:shape style="position:absolute;left:2460;top:12717;width:2;height:1298" coordorigin="2460,12717" coordsize="0,1298" path="m2460,14014l2460,12717e" filled="f" stroked="t" strokeweight=".706329pt" strokecolor="#777777">
                <v:path arrowok="t"/>
              </v:shape>
            </v:group>
            <v:group style="position:absolute;left:7421;top:12018;width:2;height:4483" coordorigin="7421,12018" coordsize="2,4483">
              <v:shape style="position:absolute;left:7421;top:12018;width:2;height:4483" coordorigin="7421,12018" coordsize="0,4483" path="m7421,16501l7421,12018e" filled="f" stroked="t" strokeweight=".706329pt" strokecolor="#5B5B5B">
                <v:path arrowok="t"/>
              </v:shape>
            </v:group>
            <v:group style="position:absolute;left:1135;top:13202;width:2;height:2700" coordorigin="1135,13202" coordsize="2,2700">
              <v:shape style="position:absolute;left:1135;top:13202;width:2;height:2700" coordorigin="1135,13202" coordsize="0,2700" path="m1135,15902l1135,13202e" filled="f" stroked="t" strokeweight=".235443pt" strokecolor="#000000">
                <v:path arrowok="t"/>
              </v:shape>
            </v:group>
            <v:group style="position:absolute;left:1714;top:13202;width:2;height:2700" coordorigin="1714,13202" coordsize="2,2700">
              <v:shape style="position:absolute;left:1714;top:13202;width:2;height:2700" coordorigin="1714,13202" coordsize="0,2700" path="m1714,15902l1714,13202e" filled="f" stroked="t" strokeweight=".235443pt" strokecolor="#000000">
                <v:path arrowok="t"/>
              </v:shape>
            </v:group>
            <v:group style="position:absolute;left:2430;top:13202;width:2;height:537" coordorigin="2430,13202" coordsize="2,537">
              <v:shape style="position:absolute;left:2430;top:13202;width:2;height:537" coordorigin="2430,13202" coordsize="0,537" path="m2430,13739l2430,13202e" filled="f" stroked="t" strokeweight=".235443pt" strokecolor="#000000">
                <v:path arrowok="t"/>
              </v:shape>
            </v:group>
            <v:group style="position:absolute;left:10854;top:13382;width:2;height:442" coordorigin="10854,13382" coordsize="2,442">
              <v:shape style="position:absolute;left:10854;top:13382;width:2;height:442" coordorigin="10854,13382" coordsize="0,442" path="m10854,13824l10854,13382e" filled="f" stroked="t" strokeweight="1.177215pt" strokecolor="#3B3FA8">
                <v:path arrowok="t"/>
              </v:shape>
            </v:group>
            <v:group style="position:absolute;left:10866;top:13430;width:2;height:414" coordorigin="10866,13430" coordsize="2,414">
              <v:shape style="position:absolute;left:10866;top:13430;width:2;height:414" coordorigin="10866,13430" coordsize="0,414" path="m10866,13843l10866,13430e" filled="f" stroked="t" strokeweight="1.177215pt" strokecolor="#3B3BAC">
                <v:path arrowok="t"/>
              </v:shape>
            </v:group>
            <v:group style="position:absolute;left:11619;top:13587;width:2;height:181" coordorigin="11619,13587" coordsize="2,181">
              <v:shape style="position:absolute;left:11619;top:13587;width:2;height:181" coordorigin="11619,13587" coordsize="0,181" path="m11619,13767l11619,13587e" filled="f" stroked="t" strokeweight=".470886pt" strokecolor="#4F4F4F">
                <v:path arrowok="t"/>
              </v:shape>
            </v:group>
            <v:group style="position:absolute;left:10877;top:13549;width:2;height:447" coordorigin="10877,13549" coordsize="2,447">
              <v:shape style="position:absolute;left:10877;top:13549;width:2;height:447" coordorigin="10877,13549" coordsize="0,447" path="m10877,13995l10877,13549e" filled="f" stroked="t" strokeweight="1.177215pt" strokecolor="#484BAC">
                <v:path arrowok="t"/>
              </v:shape>
            </v:group>
            <v:group style="position:absolute;left:7416;top:13805;width:2;height:380" coordorigin="7416,13805" coordsize="2,380">
              <v:shape style="position:absolute;left:7416;top:13805;width:2;height:380" coordorigin="7416,13805" coordsize="0,380" path="m7416,14186l7416,13805e" filled="f" stroked="t" strokeweight=".470886pt" strokecolor="#4F4F4F">
                <v:path arrowok="t"/>
              </v:shape>
            </v:group>
            <v:group style="position:absolute;left:10887;top:13577;width:2;height:433" coordorigin="10887,13577" coordsize="2,433">
              <v:shape style="position:absolute;left:10887;top:13577;width:2;height:433" coordorigin="10887,13577" coordsize="0,433" path="m10887,14010l10887,13577e" filled="f" stroked="t" strokeweight=".706329pt" strokecolor="#545BAF">
                <v:path arrowok="t"/>
              </v:shape>
            </v:group>
            <v:group style="position:absolute;left:2430;top:13986;width:2;height:1916" coordorigin="2430,13986" coordsize="2,1916">
              <v:shape style="position:absolute;left:2430;top:13986;width:2;height:1916" coordorigin="2430,13986" coordsize="0,1916" path="m2430,15902l2430,13986e" filled="f" stroked="t" strokeweight=".235443pt" strokecolor="#000000">
                <v:path arrowok="t"/>
              </v:shape>
            </v:group>
            <v:group style="position:absolute;left:2430;top:14414;width:2533;height:2" coordorigin="2430,14414" coordsize="2533,2">
              <v:shape style="position:absolute;left:2430;top:14414;width:2533;height:2" coordorigin="2430,14414" coordsize="2533,0" path="m2430,14414l4963,14414e" filled="f" stroked="t" strokeweight=".706329pt" strokecolor="#3B4BBC">
                <v:path arrowok="t"/>
              </v:shape>
            </v:group>
            <v:group style="position:absolute;left:11589;top:14157;width:2;height:147" coordorigin="11589,14157" coordsize="2,147">
              <v:shape style="position:absolute;left:11589;top:14157;width:2;height:147" coordorigin="11589,14157" coordsize="0,147" path="m11589,14304l11589,14157e" filled="f" stroked="t" strokeweight=".235443pt" strokecolor="#000000">
                <v:path arrowok="t"/>
              </v:shape>
            </v:group>
            <v:group style="position:absolute;left:3623;top:14381;width:2;height:162" coordorigin="3623,14381" coordsize="2,162">
              <v:shape style="position:absolute;left:3623;top:14381;width:2;height:162" coordorigin="3623,14381" coordsize="0,162" path="m3623,14542l3623,14381e" filled="f" stroked="t" strokeweight="1.648101pt" strokecolor="#384BA8">
                <v:path arrowok="t"/>
              </v:shape>
            </v:group>
            <v:group style="position:absolute;left:4254;top:14371;width:2;height:195" coordorigin="4254,14371" coordsize="2,195">
              <v:shape style="position:absolute;left:4254;top:14371;width:2;height:195" coordorigin="4254,14371" coordsize="0,195" path="m4254,14566l4254,14371e" filled="f" stroked="t" strokeweight="1.883544pt" strokecolor="#3F4BB3">
                <v:path arrowok="t"/>
              </v:shape>
            </v:group>
            <v:group style="position:absolute;left:11589;top:14732;width:2;height:342" coordorigin="11589,14732" coordsize="2,342">
              <v:shape style="position:absolute;left:11589;top:14732;width:2;height:342" coordorigin="11589,14732" coordsize="0,342" path="m11589,15075l11589,14732e" filled="f" stroked="t" strokeweight=".235443pt" strokecolor="#000000">
                <v:path arrowok="t"/>
              </v:shape>
            </v:group>
            <v:group style="position:absolute;left:11619;top:14965;width:2;height:1017" coordorigin="11619,14965" coordsize="2,1017">
              <v:shape style="position:absolute;left:11619;top:14965;width:2;height:1017" coordorigin="11619,14965" coordsize="0,1017" path="m11619,15983l11619,14965e" filled="f" stroked="t" strokeweight=".706329pt" strokecolor="#838383">
                <v:path arrowok="t"/>
              </v:shape>
            </v:group>
            <v:group style="position:absolute;left:490;top:16508;width:344;height:2" coordorigin="490,16508" coordsize="344,2">
              <v:shape style="position:absolute;left:490;top:16508;width:344;height:2" coordorigin="490,16508" coordsize="344,0" path="m490,16508l833,16508e" filled="f" stroked="t" strokeweight=".235443pt" strokecolor="#6B6B6B">
                <v:path arrowok="t"/>
              </v:shape>
            </v:group>
            <v:group style="position:absolute;left:805;top:16539;width:334;height:2" coordorigin="805,16539" coordsize="334,2">
              <v:shape style="position:absolute;left:805;top:16539;width:334;height:2" coordorigin="805,16539" coordsize="334,0" path="m805,16539l1140,16539e" filled="f" stroked="t" strokeweight=".235443pt" strokecolor="#000000">
                <v:path arrowok="t"/>
              </v:shape>
            </v:group>
            <v:group style="position:absolute;left:1135;top:15902;width:2;height:642" coordorigin="1135,15902" coordsize="2,642">
              <v:shape style="position:absolute;left:1135;top:15902;width:2;height:642" coordorigin="1135,15902" coordsize="0,642" path="m1135,16544l1135,15902e" filled="f" stroked="t" strokeweight=".235443pt" strokecolor="#575757">
                <v:path arrowok="t"/>
              </v:shape>
            </v:group>
            <v:group style="position:absolute;left:1215;top:16508;width:461;height:2" coordorigin="1215,16508" coordsize="461,2">
              <v:shape style="position:absolute;left:1215;top:16508;width:461;height:2" coordorigin="1215,16508" coordsize="461,0" path="m1215,16508l1676,16508e" filled="f" stroked="t" strokeweight=".235443pt" strokecolor="#6B6B6B">
                <v:path arrowok="t"/>
              </v:shape>
            </v:group>
            <v:group style="position:absolute;left:1714;top:15902;width:2;height:642" coordorigin="1714,15902" coordsize="2,642">
              <v:shape style="position:absolute;left:1714;top:15902;width:2;height:642" coordorigin="1714,15902" coordsize="0,642" path="m1714,16544l1714,15902e" filled="f" stroked="t" strokeweight=".235443pt" strokecolor="#3F3F3F">
                <v:path arrowok="t"/>
              </v:shape>
            </v:group>
            <v:group style="position:absolute;left:1893;top:16508;width:452;height:2" coordorigin="1893,16508" coordsize="452,2">
              <v:shape style="position:absolute;left:1893;top:16508;width:452;height:2" coordorigin="1893,16508" coordsize="452,0" path="m1893,16508l2345,16508e" filled="f" stroked="t" strokeweight=".235443pt" strokecolor="#676767">
                <v:path arrowok="t"/>
              </v:shape>
            </v:group>
            <v:group style="position:absolute;left:2430;top:15902;width:2;height:642" coordorigin="2430,15902" coordsize="2,642">
              <v:shape style="position:absolute;left:2430;top:15902;width:2;height:642" coordorigin="2430,15902" coordsize="0,642" path="m2430,16544l2430,15902e" filled="f" stroked="t" strokeweight=".235443pt" strokecolor="#3F3F3F">
                <v:path arrowok="t"/>
              </v:shape>
            </v:group>
            <v:group style="position:absolute;left:2585;top:16508;width:391;height:2" coordorigin="2585,16508" coordsize="391,2">
              <v:shape style="position:absolute;left:2585;top:16508;width:391;height:2" coordorigin="2585,16508" coordsize="391,0" path="m2585,16508l2976,16508e" filled="f" stroked="t" strokeweight=".235443pt" strokecolor="#777777">
                <v:path arrowok="t"/>
              </v:shape>
            </v:group>
            <v:group style="position:absolute;left:3249;top:16508;width:292;height:2" coordorigin="3249,16508" coordsize="292,2">
              <v:shape style="position:absolute;left:3249;top:16508;width:292;height:2" coordorigin="3249,16508" coordsize="292,0" path="m3249,16508l3541,16508e" filled="f" stroked="t" strokeweight=".235443pt" strokecolor="#747474">
                <v:path arrowok="t"/>
              </v:shape>
            </v:group>
            <v:group style="position:absolute;left:3612;top:16539;width:433;height:2" coordorigin="3612,16539" coordsize="433,2">
              <v:shape style="position:absolute;left:3612;top:16539;width:433;height:2" coordorigin="3612,16539" coordsize="433,0" path="m3612,16539l4045,16539e" filled="f" stroked="t" strokeweight=".235443pt" strokecolor="#000000">
                <v:path arrowok="t"/>
              </v:shape>
            </v:group>
            <v:group style="position:absolute;left:4017;top:16508;width:132;height:2" coordorigin="4017,16508" coordsize="132,2">
              <v:shape style="position:absolute;left:4017;top:16508;width:132;height:2" coordorigin="4017,16508" coordsize="132,0" path="m4017,16508l4149,16508e" filled="f" stroked="t" strokeweight=".235443pt" strokecolor="#878787">
                <v:path arrowok="t"/>
              </v:shape>
            </v:group>
            <v:group style="position:absolute;left:4243;top:16539;width:3499;height:2" coordorigin="4243,16539" coordsize="3499,2">
              <v:shape style="position:absolute;left:4243;top:16539;width:3499;height:2" coordorigin="4243,16539" coordsize="3499,0" path="m4243,16539l7741,16539e" filled="f" stroked="t" strokeweight=".235443pt" strokecolor="#000000">
                <v:path arrowok="t"/>
              </v:shape>
            </v:group>
            <v:group style="position:absolute;left:9587;top:16539;width:2006;height:2" coordorigin="9587,16539" coordsize="2006,2">
              <v:shape style="position:absolute;left:9587;top:16539;width:2006;height:2" coordorigin="9587,16539" coordsize="2006,0" path="m9587,16539l11593,16539e" filled="f" stroked="t" strokeweight=".235443pt" strokecolor="#000000">
                <v:path arrowok="t"/>
              </v:shape>
            </v:group>
            <v:group style="position:absolute;left:11589;top:15902;width:2;height:642" coordorigin="11589,15902" coordsize="2,642">
              <v:shape style="position:absolute;left:11589;top:15902;width:2;height:642" coordorigin="11589,15902" coordsize="0,642" path="m11589,16544l11589,15902e" filled="f" stroked="t" strokeweight=".235443pt" strokecolor="#ACACAC">
                <v:path arrowok="t"/>
              </v:shape>
            </v:group>
            <v:group style="position:absolute;left:9271;top:13710;width:2;height:148" coordorigin="9271,13710" coordsize="2,148">
              <v:shape style="position:absolute;left:9271;top:13710;width:2;height:148" coordorigin="9271,13710" coordsize="0,148" path="m9271,13858l9271,13710e" filled="f" stroked="t" strokeweight=".86923pt" strokecolor="#D3D6D8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8"/>
          <w:szCs w:val="8"/>
          <w:color w:val="5D5E5E"/>
          <w:spacing w:val="0"/>
          <w:w w:val="140"/>
          <w:i/>
          <w:position w:val="-1"/>
        </w:rPr>
        <w:t>'1</w:t>
      </w:r>
      <w:r>
        <w:rPr>
          <w:rFonts w:ascii="Times New Roman" w:hAnsi="Times New Roman" w:cs="Times New Roman" w:eastAsia="Times New Roman"/>
          <w:sz w:val="8"/>
          <w:szCs w:val="8"/>
          <w:color w:val="5D5E5E"/>
          <w:spacing w:val="0"/>
          <w:w w:val="140"/>
          <w:i/>
          <w:position w:val="-1"/>
        </w:rPr>
        <w:t>     </w:t>
      </w:r>
      <w:r>
        <w:rPr>
          <w:rFonts w:ascii="Times New Roman" w:hAnsi="Times New Roman" w:cs="Times New Roman" w:eastAsia="Times New Roman"/>
          <w:sz w:val="8"/>
          <w:szCs w:val="8"/>
          <w:color w:val="5D5E5E"/>
          <w:spacing w:val="11"/>
          <w:w w:val="14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64848"/>
          <w:spacing w:val="0"/>
          <w:w w:val="52"/>
          <w:position w:val="-1"/>
        </w:rPr>
        <w:t>-".1.',</w:t>
      </w:r>
      <w:r>
        <w:rPr>
          <w:rFonts w:ascii="Times New Roman" w:hAnsi="Times New Roman" w:cs="Times New Roman" w:eastAsia="Times New Roman"/>
          <w:sz w:val="16"/>
          <w:szCs w:val="16"/>
          <w:color w:val="464848"/>
          <w:spacing w:val="0"/>
          <w:w w:val="52"/>
          <w:position w:val="-1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464848"/>
          <w:spacing w:val="9"/>
          <w:w w:val="52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FAFAF"/>
          <w:spacing w:val="-13"/>
          <w:w w:val="222"/>
          <w:position w:val="-1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777777"/>
          <w:spacing w:val="-3"/>
          <w:w w:val="74"/>
          <w:position w:val="-1"/>
        </w:rPr>
        <w:t>_</w:t>
      </w:r>
      <w:r>
        <w:rPr>
          <w:rFonts w:ascii="Times New Roman" w:hAnsi="Times New Roman" w:cs="Times New Roman" w:eastAsia="Times New Roman"/>
          <w:sz w:val="16"/>
          <w:szCs w:val="16"/>
          <w:color w:val="AFAFAF"/>
          <w:spacing w:val="0"/>
          <w:w w:val="81"/>
          <w:position w:val="-1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777777"/>
          <w:spacing w:val="0"/>
          <w:w w:val="74"/>
          <w:position w:val="-1"/>
        </w:rPr>
        <w:t>:;...-</w:t>
      </w:r>
      <w:r>
        <w:rPr>
          <w:rFonts w:ascii="Times New Roman" w:hAnsi="Times New Roman" w:cs="Times New Roman" w:eastAsia="Times New Roman"/>
          <w:sz w:val="16"/>
          <w:szCs w:val="16"/>
          <w:color w:val="777777"/>
          <w:spacing w:val="4"/>
          <w:w w:val="75"/>
          <w:position w:val="-1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5D5E5E"/>
          <w:spacing w:val="0"/>
          <w:w w:val="126"/>
          <w:position w:val="-1"/>
        </w:rPr>
        <w:t>,.</w:t>
      </w:r>
      <w:r>
        <w:rPr>
          <w:rFonts w:ascii="Times New Roman" w:hAnsi="Times New Roman" w:cs="Times New Roman" w:eastAsia="Times New Roman"/>
          <w:sz w:val="16"/>
          <w:szCs w:val="16"/>
          <w:color w:val="5D5E5E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5D5E5E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AFAFAF"/>
          <w:spacing w:val="6"/>
          <w:w w:val="109"/>
          <w:position w:val="-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939393"/>
          <w:spacing w:val="0"/>
          <w:w w:val="72"/>
          <w:position w:val="-1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right="1412"/>
        <w:jc w:val="right"/>
        <w:tabs>
          <w:tab w:pos="760" w:val="left"/>
          <w:tab w:pos="13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6"/>
          <w:szCs w:val="16"/>
          <w:color w:val="939393"/>
          <w:spacing w:val="-3"/>
          <w:w w:val="71"/>
          <w:b/>
          <w:bCs/>
          <w:i/>
        </w:rPr>
        <w:t>·</w:t>
      </w:r>
      <w:r>
        <w:rPr>
          <w:rFonts w:ascii="Arial" w:hAnsi="Arial" w:cs="Arial" w:eastAsia="Arial"/>
          <w:sz w:val="16"/>
          <w:szCs w:val="16"/>
          <w:color w:val="464848"/>
          <w:spacing w:val="0"/>
          <w:w w:val="157"/>
          <w:b/>
          <w:bCs/>
          <w:i/>
        </w:rPr>
        <w:t>i</w:t>
      </w:r>
      <w:r>
        <w:rPr>
          <w:rFonts w:ascii="Arial" w:hAnsi="Arial" w:cs="Arial" w:eastAsia="Arial"/>
          <w:sz w:val="16"/>
          <w:szCs w:val="16"/>
          <w:color w:val="464848"/>
          <w:spacing w:val="0"/>
          <w:w w:val="100"/>
          <w:b/>
          <w:bCs/>
          <w:i/>
        </w:rPr>
        <w:t> </w:t>
      </w:r>
      <w:r>
        <w:rPr>
          <w:rFonts w:ascii="Arial" w:hAnsi="Arial" w:cs="Arial" w:eastAsia="Arial"/>
          <w:sz w:val="16"/>
          <w:szCs w:val="16"/>
          <w:color w:val="464848"/>
          <w:spacing w:val="-19"/>
          <w:w w:val="100"/>
          <w:b/>
          <w:bCs/>
          <w:i/>
        </w:rPr>
        <w:t> </w:t>
      </w:r>
      <w:r>
        <w:rPr>
          <w:rFonts w:ascii="Arial" w:hAnsi="Arial" w:cs="Arial" w:eastAsia="Arial"/>
          <w:sz w:val="16"/>
          <w:szCs w:val="16"/>
          <w:color w:val="464848"/>
          <w:spacing w:val="0"/>
          <w:w w:val="157"/>
          <w:b/>
          <w:bCs/>
          <w:i/>
        </w:rPr>
        <w:t>·'</w:t>
      </w:r>
      <w:r>
        <w:rPr>
          <w:rFonts w:ascii="Arial" w:hAnsi="Arial" w:cs="Arial" w:eastAsia="Arial"/>
          <w:sz w:val="16"/>
          <w:szCs w:val="16"/>
          <w:color w:val="464848"/>
          <w:spacing w:val="2"/>
          <w:w w:val="157"/>
          <w:b/>
          <w:bCs/>
          <w:i/>
        </w:rPr>
        <w:t> </w:t>
      </w:r>
      <w:r>
        <w:rPr>
          <w:rFonts w:ascii="Arial" w:hAnsi="Arial" w:cs="Arial" w:eastAsia="Arial"/>
          <w:sz w:val="12"/>
          <w:szCs w:val="12"/>
          <w:color w:val="343434"/>
          <w:spacing w:val="0"/>
          <w:w w:val="201"/>
        </w:rPr>
        <w:t>li!</w:t>
      </w:r>
      <w:r>
        <w:rPr>
          <w:rFonts w:ascii="Arial" w:hAnsi="Arial" w:cs="Arial" w:eastAsia="Arial"/>
          <w:sz w:val="12"/>
          <w:szCs w:val="12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12"/>
          <w:szCs w:val="12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3"/>
          <w:szCs w:val="13"/>
          <w:color w:val="939393"/>
          <w:spacing w:val="0"/>
          <w:w w:val="51"/>
          <w:b/>
          <w:bCs/>
        </w:rPr>
        <w:t>P,</w:t>
      </w:r>
      <w:r>
        <w:rPr>
          <w:rFonts w:ascii="Times New Roman" w:hAnsi="Times New Roman" w:cs="Times New Roman" w:eastAsia="Times New Roman"/>
          <w:sz w:val="13"/>
          <w:szCs w:val="13"/>
          <w:color w:val="939393"/>
          <w:spacing w:val="0"/>
          <w:w w:val="51"/>
          <w:b/>
          <w:bCs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939393"/>
          <w:spacing w:val="0"/>
          <w:w w:val="51"/>
          <w:b/>
          <w:bCs/>
        </w:rPr>
        <w:t>   </w:t>
      </w:r>
      <w:r>
        <w:rPr>
          <w:rFonts w:ascii="Times New Roman" w:hAnsi="Times New Roman" w:cs="Times New Roman" w:eastAsia="Times New Roman"/>
          <w:sz w:val="13"/>
          <w:szCs w:val="13"/>
          <w:color w:val="939393"/>
          <w:spacing w:val="17"/>
          <w:w w:val="51"/>
          <w:b/>
          <w:bCs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77777"/>
          <w:spacing w:val="0"/>
          <w:w w:val="198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777777"/>
          <w:spacing w:val="-8"/>
          <w:w w:val="198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77777"/>
          <w:spacing w:val="-3"/>
          <w:w w:val="67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464848"/>
          <w:spacing w:val="0"/>
          <w:w w:val="101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46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464848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939393"/>
          <w:spacing w:val="0"/>
          <w:w w:val="147"/>
          <w:i/>
        </w:rPr>
        <w:t>!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4" w:after="0" w:line="240" w:lineRule="auto"/>
        <w:ind w:right="1499"/>
        <w:jc w:val="right"/>
        <w:tabs>
          <w:tab w:pos="780" w:val="left"/>
        </w:tabs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464848"/>
          <w:spacing w:val="0"/>
          <w:w w:val="134"/>
        </w:rPr>
        <w:t>"·</w:t>
      </w:r>
      <w:r>
        <w:rPr>
          <w:rFonts w:ascii="Arial" w:hAnsi="Arial" w:cs="Arial" w:eastAsia="Arial"/>
          <w:sz w:val="8"/>
          <w:szCs w:val="8"/>
          <w:color w:val="464848"/>
          <w:spacing w:val="28"/>
          <w:w w:val="134"/>
        </w:rPr>
        <w:t> </w:t>
      </w:r>
      <w:r>
        <w:rPr>
          <w:rFonts w:ascii="Arial" w:hAnsi="Arial" w:cs="Arial" w:eastAsia="Arial"/>
          <w:sz w:val="8"/>
          <w:szCs w:val="8"/>
          <w:color w:val="5D5E5E"/>
          <w:spacing w:val="0"/>
          <w:w w:val="237"/>
        </w:rPr>
        <w:t>}</w:t>
      </w:r>
      <w:r>
        <w:rPr>
          <w:rFonts w:ascii="Arial" w:hAnsi="Arial" w:cs="Arial" w:eastAsia="Arial"/>
          <w:sz w:val="8"/>
          <w:szCs w:val="8"/>
          <w:color w:val="5D5E5E"/>
          <w:spacing w:val="-20"/>
          <w:w w:val="237"/>
        </w:rPr>
        <w:t> </w:t>
      </w:r>
      <w:r>
        <w:rPr>
          <w:rFonts w:ascii="Arial" w:hAnsi="Arial" w:cs="Arial" w:eastAsia="Arial"/>
          <w:sz w:val="8"/>
          <w:szCs w:val="8"/>
          <w:color w:val="464848"/>
          <w:spacing w:val="0"/>
          <w:w w:val="237"/>
        </w:rPr>
        <w:t>.</w:t>
      </w:r>
      <w:r>
        <w:rPr>
          <w:rFonts w:ascii="Arial" w:hAnsi="Arial" w:cs="Arial" w:eastAsia="Arial"/>
          <w:sz w:val="8"/>
          <w:szCs w:val="8"/>
          <w:color w:val="464848"/>
          <w:spacing w:val="0"/>
          <w:w w:val="237"/>
        </w:rPr>
        <w:t> </w:t>
      </w:r>
      <w:r>
        <w:rPr>
          <w:rFonts w:ascii="Arial" w:hAnsi="Arial" w:cs="Arial" w:eastAsia="Arial"/>
          <w:sz w:val="8"/>
          <w:szCs w:val="8"/>
          <w:color w:val="464848"/>
          <w:spacing w:val="5"/>
          <w:w w:val="237"/>
        </w:rPr>
        <w:t> </w:t>
      </w:r>
      <w:r>
        <w:rPr>
          <w:rFonts w:ascii="Arial" w:hAnsi="Arial" w:cs="Arial" w:eastAsia="Arial"/>
          <w:sz w:val="8"/>
          <w:szCs w:val="8"/>
          <w:color w:val="464848"/>
          <w:spacing w:val="0"/>
          <w:w w:val="88"/>
        </w:rPr>
        <w:t>.;,.</w:t>
      </w:r>
      <w:r>
        <w:rPr>
          <w:rFonts w:ascii="Arial" w:hAnsi="Arial" w:cs="Arial" w:eastAsia="Arial"/>
          <w:sz w:val="8"/>
          <w:szCs w:val="8"/>
          <w:color w:val="464848"/>
          <w:spacing w:val="0"/>
          <w:w w:val="100"/>
        </w:rPr>
        <w:tab/>
      </w:r>
      <w:r>
        <w:rPr>
          <w:rFonts w:ascii="Arial" w:hAnsi="Arial" w:cs="Arial" w:eastAsia="Arial"/>
          <w:sz w:val="8"/>
          <w:szCs w:val="8"/>
          <w:color w:val="464848"/>
          <w:spacing w:val="0"/>
          <w:w w:val="100"/>
        </w:rPr>
      </w:r>
      <w:r>
        <w:rPr>
          <w:rFonts w:ascii="Arial" w:hAnsi="Arial" w:cs="Arial" w:eastAsia="Arial"/>
          <w:sz w:val="8"/>
          <w:szCs w:val="8"/>
          <w:color w:val="5D5E5E"/>
          <w:spacing w:val="0"/>
          <w:w w:val="100"/>
        </w:rPr>
        <w:t>\'.:</w:t>
      </w:r>
      <w:r>
        <w:rPr>
          <w:rFonts w:ascii="Arial" w:hAnsi="Arial" w:cs="Arial" w:eastAsia="Arial"/>
          <w:sz w:val="8"/>
          <w:szCs w:val="8"/>
          <w:color w:val="5D5E5E"/>
          <w:spacing w:val="0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5D5E5E"/>
          <w:spacing w:val="19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5D5E5E"/>
          <w:spacing w:val="4"/>
          <w:w w:val="108"/>
        </w:rPr>
        <w:t>.</w:t>
      </w:r>
      <w:r>
        <w:rPr>
          <w:rFonts w:ascii="Arial" w:hAnsi="Arial" w:cs="Arial" w:eastAsia="Arial"/>
          <w:sz w:val="8"/>
          <w:szCs w:val="8"/>
          <w:color w:val="343434"/>
          <w:spacing w:val="4"/>
          <w:w w:val="71"/>
        </w:rPr>
      </w:r>
      <w:r>
        <w:rPr>
          <w:rFonts w:ascii="Arial" w:hAnsi="Arial" w:cs="Arial" w:eastAsia="Arial"/>
          <w:sz w:val="8"/>
          <w:szCs w:val="8"/>
          <w:color w:val="343434"/>
          <w:spacing w:val="0"/>
          <w:w w:val="71"/>
          <w:emboss/>
        </w:rPr>
        <w:t>.</w:t>
      </w:r>
      <w:r>
        <w:rPr>
          <w:rFonts w:ascii="Arial" w:hAnsi="Arial" w:cs="Arial" w:eastAsia="Arial"/>
          <w:sz w:val="8"/>
          <w:szCs w:val="8"/>
          <w:color w:val="343434"/>
          <w:spacing w:val="0"/>
          <w:w w:val="71"/>
          <w:emboss/>
        </w:rPr>
      </w:r>
      <w:r>
        <w:rPr>
          <w:rFonts w:ascii="Arial" w:hAnsi="Arial" w:cs="Arial" w:eastAsia="Arial"/>
          <w:sz w:val="8"/>
          <w:szCs w:val="8"/>
          <w:color w:val="343434"/>
          <w:spacing w:val="0"/>
          <w:w w:val="71"/>
        </w:rPr>
      </w:r>
      <w:r>
        <w:rPr>
          <w:rFonts w:ascii="Arial" w:hAnsi="Arial" w:cs="Arial" w:eastAsia="Arial"/>
          <w:sz w:val="8"/>
          <w:szCs w:val="8"/>
          <w:color w:val="343434"/>
          <w:spacing w:val="0"/>
          <w:w w:val="71"/>
        </w:rPr>
        <w:t>..</w:t>
      </w:r>
      <w:r>
        <w:rPr>
          <w:rFonts w:ascii="Arial" w:hAnsi="Arial" w:cs="Arial" w:eastAsia="Arial"/>
          <w:sz w:val="8"/>
          <w:szCs w:val="8"/>
          <w:color w:val="343434"/>
          <w:spacing w:val="5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777777"/>
          <w:spacing w:val="0"/>
          <w:w w:val="351"/>
        </w:rPr>
        <w:t>.</w:t>
      </w:r>
      <w:r>
        <w:rPr>
          <w:rFonts w:ascii="Arial" w:hAnsi="Arial" w:cs="Arial" w:eastAsia="Arial"/>
          <w:sz w:val="8"/>
          <w:szCs w:val="8"/>
          <w:color w:val="777777"/>
          <w:spacing w:val="-15"/>
          <w:w w:val="351"/>
        </w:rPr>
        <w:t> </w:t>
      </w:r>
      <w:r>
        <w:rPr>
          <w:rFonts w:ascii="Arial" w:hAnsi="Arial" w:cs="Arial" w:eastAsia="Arial"/>
          <w:sz w:val="8"/>
          <w:szCs w:val="8"/>
          <w:color w:val="AFAFAF"/>
          <w:spacing w:val="0"/>
          <w:w w:val="171"/>
          <w:b/>
          <w:bCs/>
        </w:rPr>
        <w:t>ı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spacing w:before="17" w:after="0" w:line="240" w:lineRule="auto"/>
        <w:ind w:right="1729"/>
        <w:jc w:val="right"/>
        <w:tabs>
          <w:tab w:pos="420" w:val="left"/>
          <w:tab w:pos="88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Arial" w:hAnsi="Arial" w:cs="Arial" w:eastAsia="Arial"/>
          <w:sz w:val="10"/>
          <w:szCs w:val="10"/>
          <w:color w:val="343434"/>
          <w:w w:val="81"/>
        </w:rPr>
        <w:t>+·</w:t>
      </w:r>
      <w:r>
        <w:rPr>
          <w:rFonts w:ascii="Arial" w:hAnsi="Arial" w:cs="Arial" w:eastAsia="Arial"/>
          <w:sz w:val="10"/>
          <w:szCs w:val="10"/>
          <w:color w:val="343434"/>
          <w:w w:val="100"/>
        </w:rPr>
        <w:tab/>
      </w:r>
      <w:r>
        <w:rPr>
          <w:rFonts w:ascii="Arial" w:hAnsi="Arial" w:cs="Arial" w:eastAsia="Arial"/>
          <w:sz w:val="10"/>
          <w:szCs w:val="10"/>
          <w:color w:val="343434"/>
          <w:spacing w:val="0"/>
          <w:w w:val="100"/>
        </w:rPr>
        <w:t>"</w:t>
      </w:r>
      <w:r>
        <w:rPr>
          <w:rFonts w:ascii="Arial" w:hAnsi="Arial" w:cs="Arial" w:eastAsia="Arial"/>
          <w:sz w:val="10"/>
          <w:szCs w:val="10"/>
          <w:color w:val="343434"/>
          <w:spacing w:val="0"/>
          <w:w w:val="100"/>
        </w:rPr>
        <w:t>  </w:t>
      </w:r>
      <w:r>
        <w:rPr>
          <w:rFonts w:ascii="Arial" w:hAnsi="Arial" w:cs="Arial" w:eastAsia="Arial"/>
          <w:sz w:val="10"/>
          <w:szCs w:val="10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464848"/>
          <w:spacing w:val="0"/>
          <w:w w:val="48"/>
        </w:rPr>
        <w:t>ı...-</w:t>
      </w:r>
      <w:r>
        <w:rPr>
          <w:rFonts w:ascii="Times New Roman" w:hAnsi="Times New Roman" w:cs="Times New Roman" w:eastAsia="Times New Roman"/>
          <w:sz w:val="9"/>
          <w:szCs w:val="9"/>
          <w:color w:val="46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464848"/>
          <w:spacing w:val="0"/>
          <w:w w:val="100"/>
        </w:rPr>
      </w:r>
      <w:r>
        <w:rPr>
          <w:rFonts w:ascii="Times New Roman" w:hAnsi="Times New Roman" w:cs="Times New Roman" w:eastAsia="Times New Roman"/>
          <w:sz w:val="9"/>
          <w:szCs w:val="9"/>
          <w:color w:val="777777"/>
          <w:spacing w:val="0"/>
          <w:w w:val="109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777777"/>
          <w:spacing w:val="1"/>
          <w:w w:val="109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343434"/>
          <w:spacing w:val="0"/>
          <w:w w:val="91"/>
        </w:rPr>
        <w:t>·'-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spacing w:before="0" w:after="0" w:line="383" w:lineRule="exact"/>
        <w:ind w:left="2642" w:right="-20"/>
        <w:jc w:val="left"/>
        <w:tabs>
          <w:tab w:pos="4000" w:val="left"/>
          <w:tab w:pos="898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37"/>
          <w:szCs w:val="37"/>
          <w:color w:val="212699"/>
          <w:spacing w:val="0"/>
          <w:w w:val="100"/>
          <w:i/>
        </w:rPr>
        <w:t>ı</w:t>
      </w:r>
      <w:r>
        <w:rPr>
          <w:rFonts w:ascii="Times New Roman" w:hAnsi="Times New Roman" w:cs="Times New Roman" w:eastAsia="Times New Roman"/>
          <w:sz w:val="37"/>
          <w:szCs w:val="37"/>
          <w:color w:val="212699"/>
          <w:spacing w:val="-75"/>
          <w:w w:val="100"/>
          <w:i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212699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212699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29"/>
          <w:szCs w:val="29"/>
          <w:color w:val="212699"/>
          <w:spacing w:val="0"/>
          <w:w w:val="51"/>
          <w:b/>
          <w:bCs/>
          <w:i/>
          <w:position w:val="6"/>
        </w:rPr>
        <w:t>V</w:t>
      </w:r>
      <w:r>
        <w:rPr>
          <w:rFonts w:ascii="Times New Roman" w:hAnsi="Times New Roman" w:cs="Times New Roman" w:eastAsia="Times New Roman"/>
          <w:sz w:val="29"/>
          <w:szCs w:val="29"/>
          <w:color w:val="212699"/>
          <w:spacing w:val="0"/>
          <w:w w:val="100"/>
          <w:b/>
          <w:bCs/>
          <w:i/>
          <w:position w:val="6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212699"/>
          <w:spacing w:val="0"/>
          <w:w w:val="100"/>
          <w:b/>
          <w:bCs/>
          <w:i/>
          <w:position w:val="6"/>
        </w:rPr>
      </w:r>
      <w:r>
        <w:rPr>
          <w:rFonts w:ascii="Times New Roman" w:hAnsi="Times New Roman" w:cs="Times New Roman" w:eastAsia="Times New Roman"/>
          <w:sz w:val="7"/>
          <w:szCs w:val="7"/>
          <w:color w:val="464848"/>
          <w:spacing w:val="0"/>
          <w:w w:val="136"/>
          <w:position w:val="22"/>
        </w:rPr>
        <w:t>'</w:t>
      </w:r>
      <w:r>
        <w:rPr>
          <w:rFonts w:ascii="Times New Roman" w:hAnsi="Times New Roman" w:cs="Times New Roman" w:eastAsia="Times New Roman"/>
          <w:sz w:val="7"/>
          <w:szCs w:val="7"/>
          <w:color w:val="464848"/>
          <w:spacing w:val="6"/>
          <w:w w:val="136"/>
          <w:position w:val="22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FAFAF"/>
          <w:spacing w:val="0"/>
          <w:w w:val="272"/>
          <w:position w:val="22"/>
        </w:rPr>
        <w:t>'</w:t>
      </w:r>
      <w:r>
        <w:rPr>
          <w:rFonts w:ascii="Times New Roman" w:hAnsi="Times New Roman" w:cs="Times New Roman" w:eastAsia="Times New Roman"/>
          <w:sz w:val="7"/>
          <w:szCs w:val="7"/>
          <w:color w:val="AFAFAF"/>
          <w:spacing w:val="-10"/>
          <w:w w:val="100"/>
          <w:position w:val="22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464848"/>
          <w:spacing w:val="0"/>
          <w:w w:val="137"/>
          <w:position w:val="22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464848"/>
          <w:spacing w:val="-10"/>
          <w:w w:val="137"/>
          <w:position w:val="22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939393"/>
          <w:spacing w:val="0"/>
          <w:w w:val="100"/>
          <w:position w:val="22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939393"/>
          <w:spacing w:val="0"/>
          <w:w w:val="100"/>
          <w:position w:val="22"/>
        </w:rPr>
        <w:t>  </w:t>
      </w:r>
      <w:r>
        <w:rPr>
          <w:rFonts w:ascii="Times New Roman" w:hAnsi="Times New Roman" w:cs="Times New Roman" w:eastAsia="Times New Roman"/>
          <w:sz w:val="7"/>
          <w:szCs w:val="7"/>
          <w:color w:val="939393"/>
          <w:spacing w:val="14"/>
          <w:w w:val="100"/>
          <w:position w:val="22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FAFAF"/>
          <w:spacing w:val="0"/>
          <w:w w:val="165"/>
          <w:b/>
          <w:bCs/>
          <w:position w:val="22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AFAFAF"/>
          <w:spacing w:val="-1"/>
          <w:w w:val="165"/>
          <w:b/>
          <w:bCs/>
          <w:position w:val="22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464848"/>
          <w:spacing w:val="0"/>
          <w:w w:val="122"/>
          <w:b/>
          <w:bCs/>
          <w:position w:val="22"/>
        </w:rPr>
        <w:t>..</w:t>
      </w:r>
      <w:r>
        <w:rPr>
          <w:rFonts w:ascii="Times New Roman" w:hAnsi="Times New Roman" w:cs="Times New Roman" w:eastAsia="Times New Roman"/>
          <w:sz w:val="7"/>
          <w:szCs w:val="7"/>
          <w:color w:val="464848"/>
          <w:spacing w:val="3"/>
          <w:w w:val="122"/>
          <w:b/>
          <w:bCs/>
          <w:position w:val="22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AFAFAF"/>
          <w:spacing w:val="0"/>
          <w:w w:val="73"/>
          <w:b/>
          <w:bCs/>
          <w:position w:val="22"/>
        </w:rPr>
        <w:t>,</w:t>
      </w:r>
      <w:r>
        <w:rPr>
          <w:rFonts w:ascii="Times New Roman" w:hAnsi="Times New Roman" w:cs="Times New Roman" w:eastAsia="Times New Roman"/>
          <w:sz w:val="7"/>
          <w:szCs w:val="7"/>
          <w:color w:val="AFAFAF"/>
          <w:spacing w:val="-12"/>
          <w:w w:val="100"/>
          <w:b/>
          <w:bCs/>
          <w:position w:val="22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464848"/>
          <w:spacing w:val="0"/>
          <w:w w:val="87"/>
          <w:b/>
          <w:bCs/>
          <w:position w:val="22"/>
        </w:rPr>
        <w:t>.....</w:t>
      </w:r>
      <w:r>
        <w:rPr>
          <w:rFonts w:ascii="Times New Roman" w:hAnsi="Times New Roman" w:cs="Times New Roman" w:eastAsia="Times New Roman"/>
          <w:sz w:val="7"/>
          <w:szCs w:val="7"/>
          <w:color w:val="464848"/>
          <w:spacing w:val="2"/>
          <w:w w:val="87"/>
          <w:b/>
          <w:bCs/>
          <w:position w:val="22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FAFAF"/>
          <w:spacing w:val="0"/>
          <w:w w:val="100"/>
          <w:b/>
          <w:bCs/>
          <w:position w:val="22"/>
        </w:rPr>
        <w:t>a</w:t>
      </w:r>
      <w:r>
        <w:rPr>
          <w:rFonts w:ascii="Times New Roman" w:hAnsi="Times New Roman" w:cs="Times New Roman" w:eastAsia="Times New Roman"/>
          <w:sz w:val="7"/>
          <w:szCs w:val="7"/>
          <w:color w:val="AFAFAF"/>
          <w:spacing w:val="0"/>
          <w:w w:val="100"/>
          <w:b/>
          <w:bCs/>
          <w:position w:val="22"/>
        </w:rPr>
        <w:t>  </w:t>
      </w:r>
      <w:r>
        <w:rPr>
          <w:rFonts w:ascii="Times New Roman" w:hAnsi="Times New Roman" w:cs="Times New Roman" w:eastAsia="Times New Roman"/>
          <w:sz w:val="7"/>
          <w:szCs w:val="7"/>
          <w:color w:val="AFAFAF"/>
          <w:spacing w:val="0"/>
          <w:w w:val="100"/>
          <w:b/>
          <w:bCs/>
          <w:position w:val="22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939393"/>
          <w:spacing w:val="-3"/>
          <w:w w:val="138"/>
          <w:b/>
          <w:bCs/>
          <w:position w:val="22"/>
        </w:rPr>
        <w:t>'</w:t>
      </w:r>
      <w:r>
        <w:rPr>
          <w:rFonts w:ascii="Times New Roman" w:hAnsi="Times New Roman" w:cs="Times New Roman" w:eastAsia="Times New Roman"/>
          <w:sz w:val="7"/>
          <w:szCs w:val="7"/>
          <w:color w:val="464848"/>
          <w:spacing w:val="0"/>
          <w:w w:val="231"/>
          <w:b/>
          <w:bCs/>
          <w:position w:val="22"/>
        </w:rPr>
        <w:t>'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352" w:lineRule="exact"/>
        <w:ind w:left="189" w:right="-20"/>
        <w:jc w:val="left"/>
        <w:tabs>
          <w:tab w:pos="3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3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3"/>
        </w:rPr>
      </w:r>
      <w:r>
        <w:rPr>
          <w:rFonts w:ascii="Arial" w:hAnsi="Arial" w:cs="Arial" w:eastAsia="Arial"/>
          <w:sz w:val="28"/>
          <w:szCs w:val="28"/>
          <w:color w:val="464848"/>
          <w:spacing w:val="0"/>
          <w:w w:val="138"/>
          <w:b/>
          <w:bCs/>
          <w:position w:val="0"/>
        </w:rPr>
        <w:t>ÖSE</w:t>
      </w:r>
      <w:r>
        <w:rPr>
          <w:rFonts w:ascii="Arial" w:hAnsi="Arial" w:cs="Arial" w:eastAsia="Arial"/>
          <w:sz w:val="28"/>
          <w:szCs w:val="28"/>
          <w:color w:val="464848"/>
          <w:spacing w:val="46"/>
          <w:w w:val="138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265"/>
          <w:position w:val="-6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-92"/>
          <w:w w:val="265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90"/>
          <w:position w:val="-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84"/>
          <w:position w:val="-6"/>
        </w:rPr>
        <w:t>"r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83"/>
          <w:position w:val="-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6"/>
        </w:rPr>
        <w:t>KIZILKAYA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left="2769" w:right="-20"/>
        <w:jc w:val="left"/>
        <w:tabs>
          <w:tab w:pos="5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343434"/>
          <w:spacing w:val="0"/>
          <w:w w:val="75"/>
          <w:b/>
          <w:bCs/>
          <w:position w:val="4"/>
        </w:rPr>
        <w:t>Itfaiy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5"/>
          <w:b/>
          <w:bCs/>
          <w:position w:val="4"/>
        </w:rPr>
        <w:t>e</w:t>
      </w:r>
      <w:r>
        <w:rPr>
          <w:rFonts w:ascii="Arial" w:hAnsi="Arial" w:cs="Arial" w:eastAsia="Arial"/>
          <w:sz w:val="23"/>
          <w:szCs w:val="23"/>
          <w:color w:val="343434"/>
          <w:spacing w:val="-1"/>
          <w:w w:val="75"/>
          <w:b/>
          <w:bCs/>
          <w:position w:val="4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5"/>
          <w:b/>
          <w:bCs/>
          <w:position w:val="4"/>
        </w:rPr>
        <w:t>Kuze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5"/>
          <w:b/>
          <w:bCs/>
          <w:position w:val="4"/>
        </w:rPr>
        <w:t>y</w:t>
      </w:r>
      <w:r>
        <w:rPr>
          <w:rFonts w:ascii="Arial" w:hAnsi="Arial" w:cs="Arial" w:eastAsia="Arial"/>
          <w:sz w:val="23"/>
          <w:szCs w:val="23"/>
          <w:color w:val="343434"/>
          <w:spacing w:val="1"/>
          <w:w w:val="75"/>
          <w:b/>
          <w:bCs/>
          <w:position w:val="4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4"/>
          <w:b/>
          <w:bCs/>
          <w:position w:val="4"/>
        </w:rPr>
        <w:t>Bölg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5"/>
          <w:b/>
          <w:bCs/>
          <w:position w:val="4"/>
        </w:rPr>
        <w:t>e</w:t>
      </w:r>
      <w:r>
        <w:rPr>
          <w:rFonts w:ascii="Arial" w:hAnsi="Arial" w:cs="Arial" w:eastAsia="Arial"/>
          <w:sz w:val="23"/>
          <w:szCs w:val="23"/>
          <w:color w:val="343434"/>
          <w:spacing w:val="-27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3"/>
          <w:b/>
          <w:bCs/>
          <w:position w:val="4"/>
        </w:rPr>
        <w:t>Amiri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  <w:b/>
          <w:bCs/>
          <w:position w:val="4"/>
        </w:rPr>
        <w:tab/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  <w:b/>
          <w:bCs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Ar.Kur.Per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27" w:after="0" w:line="240" w:lineRule="auto"/>
        <w:ind w:right="82"/>
        <w:jc w:val="righ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AFAFAF"/>
          <w:spacing w:val="0"/>
          <w:w w:val="74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440" w:bottom="280" w:left="240" w:right="180"/>
        </w:sectPr>
      </w:pPr>
      <w:rPr/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815" w:right="4323" w:firstLine="-104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.231354pt;margin-top:-13.326631pt;width:45.953402pt;height:43.5pt;mso-position-horizontal-relative:page;mso-position-vertical-relative:paragraph;z-index:-16903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232323"/>
                      <w:spacing w:val="0"/>
                      <w:w w:val="190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4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2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5"/>
          <w:w w:val="103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4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65" w:lineRule="exact"/>
        <w:ind w:left="895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464646"/>
          <w:spacing w:val="0"/>
          <w:w w:val="115"/>
          <w:position w:val="-1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629" w:right="-20"/>
        <w:jc w:val="left"/>
        <w:tabs>
          <w:tab w:pos="33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7"/>
          <w:szCs w:val="17"/>
          <w:color w:val="232323"/>
          <w:spacing w:val="0"/>
          <w:w w:val="100"/>
        </w:rPr>
        <w:t>BÜYÜKŞEHIR</w:t>
      </w:r>
      <w:r>
        <w:rPr>
          <w:rFonts w:ascii="Arial" w:hAnsi="Arial" w:cs="Arial" w:eastAsia="Arial"/>
          <w:sz w:val="17"/>
          <w:szCs w:val="17"/>
          <w:color w:val="232323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51" w:lineRule="exact"/>
        <w:ind w:left="672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7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1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4.394903" w:type="dxa"/>
      </w:tblPr>
      <w:tblGrid/>
      <w:tr>
        <w:trPr>
          <w:trHeight w:val="239" w:hRule="exact"/>
        </w:trPr>
        <w:tc>
          <w:tcPr>
            <w:tcW w:w="1232" w:type="dxa"/>
            <w:tcBorders>
              <w:top w:val="single" w:sz="7.597288" w:space="0" w:color="484848"/>
              <w:bottom w:val="single" w:sz="7.597288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8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4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771" w:type="dxa"/>
            <w:tcBorders>
              <w:top w:val="single" w:sz="7.597288" w:space="0" w:color="484848"/>
              <w:bottom w:val="single" w:sz="7.597288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7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9"/>
              </w:rPr>
              <w:t>:08.03.2017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251" w:type="dxa"/>
            <w:tcBorders>
              <w:top w:val="single" w:sz="7.597288" w:space="0" w:color="484848"/>
              <w:bottom w:val="single" w:sz="7.597288" w:space="0" w:color="4B4B4B"/>
              <w:left w:val="nil" w:sz="6" w:space="0" w:color="auto"/>
              <w:right w:val="single" w:sz="1.89932" w:space="0" w:color="181818"/>
            </w:tcBorders>
          </w:tcPr>
          <w:p>
            <w:pPr>
              <w:spacing w:before="9" w:after="0" w:line="216" w:lineRule="exact"/>
              <w:ind w:left="7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97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5"/>
                <w:w w:val="97"/>
              </w:rPr>
              <w:t>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97"/>
              </w:rPr>
              <w:t>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12"/>
                <w:w w:val="9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6"/>
              </w:rPr>
              <w:t>13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163" w:type="dxa"/>
            <w:tcBorders>
              <w:top w:val="single" w:sz="7.597288" w:space="0" w:color="484848"/>
              <w:bottom w:val="single" w:sz="7.597288" w:space="0" w:color="4B4B4B"/>
              <w:left w:val="single" w:sz="1.89932" w:space="0" w:color="181818"/>
              <w:right w:val="nil" w:sz="6" w:space="0" w:color="auto"/>
            </w:tcBorders>
          </w:tcPr>
          <w:p>
            <w:pPr>
              <w:spacing w:before="9" w:after="0" w:line="216" w:lineRule="exact"/>
              <w:ind w:left="22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5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-4"/>
                <w:w w:val="105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3"/>
              </w:rPr>
              <w:t>:39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820" w:type="dxa"/>
            <w:tcBorders>
              <w:top w:val="nil" w:sz="6" w:space="0" w:color="auto"/>
              <w:bottom w:val="single" w:sz="5.697968" w:space="0" w:color="545454"/>
              <w:left w:val="nil" w:sz="6" w:space="0" w:color="auto"/>
              <w:right w:val="single" w:sz="7.597288" w:space="0" w:color="575757"/>
            </w:tcBorders>
          </w:tcPr>
          <w:p>
            <w:pPr>
              <w:spacing w:before="28" w:after="0" w:line="208" w:lineRule="exact"/>
              <w:ind w:left="5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  <w:position w:val="-1"/>
              </w:rPr>
              <w:t>treı: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1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5"/>
                <w:position w:val="-1"/>
              </w:rPr>
              <w:t>2938800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41" w:hRule="exact"/>
        </w:trPr>
        <w:tc>
          <w:tcPr>
            <w:tcW w:w="1232" w:type="dxa"/>
            <w:tcBorders>
              <w:top w:val="single" w:sz="7.597288" w:space="0" w:color="4B4B4B"/>
              <w:bottom w:val="single" w:sz="7.597288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8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4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771" w:type="dxa"/>
            <w:tcBorders>
              <w:top w:val="single" w:sz="7.597288" w:space="0" w:color="4B4B4B"/>
              <w:bottom w:val="single" w:sz="7.597288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16" w:lineRule="exact"/>
              <w:ind w:left="18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4"/>
              </w:rPr>
              <w:t>08.03.2017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251" w:type="dxa"/>
            <w:tcBorders>
              <w:top w:val="single" w:sz="7.597288" w:space="0" w:color="4B4B4B"/>
              <w:bottom w:val="single" w:sz="7.597288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11" w:lineRule="exact"/>
              <w:ind w:left="76" w:right="-20"/>
              <w:jc w:val="left"/>
              <w:tabs>
                <w:tab w:pos="14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8"/>
                <w:w w:val="35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97"/>
              </w:rPr>
              <w:t>Kay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10"/>
                <w:w w:val="97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1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-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2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13"/>
                <w:w w:val="12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20"/>
                <w:position w:val="-1"/>
              </w:rPr>
              <w:t>1563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163" w:type="dxa"/>
            <w:tcBorders>
              <w:top w:val="single" w:sz="7.597288" w:space="0" w:color="4B4B4B"/>
              <w:bottom w:val="single" w:sz="3.79864" w:space="0" w:color="383838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16" w:lineRule="exact"/>
              <w:ind w:left="21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13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42"/>
                <w:w w:val="11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13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820" w:type="dxa"/>
            <w:tcBorders>
              <w:top w:val="single" w:sz="5.697968" w:space="0" w:color="545454"/>
              <w:bottom w:val="single" w:sz="7.597288" w:space="0" w:color="4F4F4F"/>
              <w:left w:val="nil" w:sz="6" w:space="0" w:color="auto"/>
              <w:right w:val="single" w:sz="7.597288" w:space="0" w:color="575757"/>
            </w:tcBorders>
          </w:tcPr>
          <w:p>
            <w:pPr/>
            <w:rPr/>
          </w:p>
        </w:tc>
      </w:tr>
      <w:tr>
        <w:trPr>
          <w:trHeight w:val="239" w:hRule="exact"/>
        </w:trPr>
        <w:tc>
          <w:tcPr>
            <w:tcW w:w="11237" w:type="dxa"/>
            <w:gridSpan w:val="5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3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1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di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1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7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37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-30"/>
                <w:w w:val="13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691/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4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6" w:hRule="exact"/>
        </w:trPr>
        <w:tc>
          <w:tcPr>
            <w:tcW w:w="1232" w:type="dxa"/>
            <w:tcBorders>
              <w:top w:val="single" w:sz="7.597288" w:space="0" w:color="4B4B4B"/>
              <w:bottom w:val="single" w:sz="5.69796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8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Dogru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3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771" w:type="dxa"/>
            <w:tcBorders>
              <w:top w:val="single" w:sz="7.597288" w:space="0" w:color="4B4B4B"/>
              <w:bottom w:val="single" w:sz="5.69796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9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691/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3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413" w:type="dxa"/>
            <w:gridSpan w:val="2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3820" w:type="dxa"/>
            <w:tcBorders>
              <w:top w:val="single" w:sz="7.597288" w:space="0" w:color="4B4B4B"/>
              <w:bottom w:val="single" w:sz="5.697968" w:space="0" w:color="575757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39" w:hRule="exact"/>
        </w:trPr>
        <w:tc>
          <w:tcPr>
            <w:tcW w:w="1232" w:type="dxa"/>
            <w:tcBorders>
              <w:top w:val="single" w:sz="5.697968" w:space="0" w:color="545454"/>
              <w:bottom w:val="single" w:sz="5.69796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w w:val="98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w w:val="97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4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771" w:type="dxa"/>
            <w:tcBorders>
              <w:top w:val="single" w:sz="5.697968" w:space="0" w:color="545454"/>
              <w:bottom w:val="single" w:sz="5.69796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40" w:lineRule="auto"/>
              <w:ind w:left="17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Çö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99"/>
              </w:rPr>
              <w:t>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8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5"/>
                <w:w w:val="105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93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94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66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413" w:type="dxa"/>
            <w:gridSpan w:val="2"/>
            <w:tcBorders>
              <w:top w:val="nil" w:sz="6" w:space="0" w:color="auto"/>
              <w:bottom w:val="single" w:sz="5.69796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9" w:after="0" w:line="240" w:lineRule="auto"/>
              <w:ind w:left="145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820" w:type="dxa"/>
            <w:tcBorders>
              <w:top w:val="single" w:sz="5.697968" w:space="0" w:color="575757"/>
              <w:bottom w:val="single" w:sz="5.69796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16" w:lineRule="exact"/>
              <w:ind w:left="23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2"/>
              </w:rPr>
              <w:t>Sigara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24" w:after="0" w:line="179" w:lineRule="auto"/>
        <w:ind w:left="3682" w:right="3337" w:firstLine="-3528"/>
        <w:jc w:val="left"/>
        <w:tabs>
          <w:tab w:pos="366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1.242447pt;margin-top:14.221736pt;width:82.092071pt;height:26pt;mso-position-horizontal-relative:page;mso-position-vertical-relative:paragraph;z-index:-16902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  <w:tab w:pos="156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464646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6464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64646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32323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32323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32323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32323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4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5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2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9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4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4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8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tonarmeKag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8"/>
          <w:position w:val="0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8" w:lineRule="exact"/>
        <w:ind w:left="67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1"/>
          <w:szCs w:val="31"/>
          <w:color w:val="232323"/>
          <w:w w:val="51"/>
          <w:position w:val="1"/>
        </w:rPr>
        <w:t>l</w:t>
      </w:r>
      <w:r>
        <w:rPr>
          <w:rFonts w:ascii="Arial" w:hAnsi="Arial" w:cs="Arial" w:eastAsia="Arial"/>
          <w:sz w:val="31"/>
          <w:szCs w:val="31"/>
          <w:color w:val="232323"/>
          <w:spacing w:val="9"/>
          <w:w w:val="5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  <w:position w:val="1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20" w:bottom="280" w:left="140" w:right="300"/>
        </w:sectPr>
      </w:pPr>
      <w:rPr/>
    </w:p>
    <w:p>
      <w:pPr>
        <w:spacing w:before="62" w:after="0" w:line="240" w:lineRule="auto"/>
        <w:ind w:left="15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2" w:after="0" w:line="240" w:lineRule="auto"/>
        <w:ind w:right="-20"/>
        <w:jc w:val="left"/>
        <w:tabs>
          <w:tab w:pos="3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6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2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!Amiri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Selim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SELİMOGLU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tabs>
          <w:tab w:pos="2600" w:val="left"/>
          <w:tab w:pos="5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79"/>
        </w:rPr>
        <w:t>JA.raç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7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2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8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21:40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1"/>
        </w:rPr>
        <w:t>21:43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31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4" w:after="0" w:line="240" w:lineRule="auto"/>
        <w:ind w:left="25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w w:val="7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w w:val="7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7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6"/>
        </w:rPr>
        <w:t>ektr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10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5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atLeast"/>
        <w:ind w:left="24" w:right="4172" w:firstLine="2540"/>
        <w:jc w:val="left"/>
        <w:tabs>
          <w:tab w:pos="2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w w:val="9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98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iyet-J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ndarma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89"/>
        </w:rPr>
        <w:t>Dogalg_az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84"/>
        </w:rPr>
        <w:t>Geli§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84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0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40" w:right="300"/>
          <w:cols w:num="2" w:equalWidth="0">
            <w:col w:w="1224" w:space="944"/>
            <w:col w:w="9312"/>
          </w:cols>
        </w:sectPr>
      </w:pPr>
      <w:rPr/>
    </w:p>
    <w:p>
      <w:pPr>
        <w:spacing w:before="0" w:after="0" w:line="286" w:lineRule="exact"/>
        <w:ind w:left="1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42"/>
          <w:szCs w:val="42"/>
          <w:color w:val="343434"/>
          <w:spacing w:val="0"/>
          <w:w w:val="71"/>
          <w:i/>
          <w:position w:val="3"/>
        </w:rPr>
        <w:t>Yr</w:t>
      </w:r>
      <w:r>
        <w:rPr>
          <w:rFonts w:ascii="Times New Roman" w:hAnsi="Times New Roman" w:cs="Times New Roman" w:eastAsia="Times New Roman"/>
          <w:sz w:val="42"/>
          <w:szCs w:val="42"/>
          <w:color w:val="343434"/>
          <w:spacing w:val="25"/>
          <w:w w:val="71"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"/>
        </w:rPr>
        <w:t>ımcı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  <w:position w:val="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21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19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Plaka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959797"/>
          <w:spacing w:val="-5"/>
          <w:w w:val="4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191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1"/>
        </w:rPr>
        <w:t>Adı-SoyadJ: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40" w:right="300"/>
          <w:cols w:num="2" w:equalWidth="0">
            <w:col w:w="4353" w:space="359"/>
            <w:col w:w="6768"/>
          </w:cols>
        </w:sectPr>
      </w:pPr>
      <w:rPr/>
    </w:p>
    <w:p>
      <w:pPr>
        <w:spacing w:before="24" w:after="0" w:line="240" w:lineRule="auto"/>
        <w:ind w:left="154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Görüldü@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görüldü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4" w:lineRule="exact"/>
        <w:ind w:left="1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4698" w:right="392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02" w:lineRule="exact"/>
        <w:ind w:left="154" w:right="-20"/>
        <w:jc w:val="left"/>
        <w:tabs>
          <w:tab w:pos="2620" w:val="left"/>
          <w:tab w:pos="4720" w:val="left"/>
          <w:tab w:pos="6620" w:val="left"/>
          <w:tab w:pos="8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  <w:position w:val="-2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11"/>
          <w:position w:val="-2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1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9"/>
          <w:w w:val="111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-4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96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4" w:lineRule="exact"/>
        <w:ind w:left="5121" w:right="-20"/>
        <w:jc w:val="left"/>
        <w:tabs>
          <w:tab w:pos="6620" w:val="left"/>
          <w:tab w:pos="81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"/>
        </w:rPr>
        <w:t>0.5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232323"/>
          <w:spacing w:val="0"/>
          <w:w w:val="63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232323"/>
          <w:spacing w:val="-59"/>
          <w:w w:val="63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232323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232323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63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21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az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miktarda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  <w:position w:val="1"/>
        </w:rPr>
        <w:t>yanmıştır.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98" w:lineRule="exact"/>
        <w:ind w:left="154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6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6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6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  <w:position w:val="-6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0" w:lineRule="exact"/>
        <w:ind w:left="1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  <w:position w:val="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2386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olup,yapıla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232323"/>
          <w:spacing w:val="0"/>
          <w:w w:val="100"/>
        </w:rPr>
        <w:t>Vf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15" w:after="0" w:line="251" w:lineRule="auto"/>
        <w:ind w:left="2187" w:right="68" w:firstLine="-2028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geçenleri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attıgı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kağıt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parçalarını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1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neticesi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54" w:right="-20"/>
        <w:jc w:val="left"/>
        <w:tabs>
          <w:tab w:pos="218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57" w:lineRule="auto"/>
        <w:ind w:left="152" w:right="9807" w:firstLine="4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32323"/>
          <w:w w:val="129"/>
        </w:rPr>
        <w:t>ay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w w:val="130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0"/>
          <w:w w:val="194"/>
        </w:rPr>
        <w:t>Jim</w:t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-33"/>
          <w:w w:val="1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69" w:right="-20"/>
        <w:jc w:val="left"/>
        <w:tabs>
          <w:tab w:pos="2180" w:val="left"/>
          <w:tab w:pos="6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9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356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232323"/>
          <w:spacing w:val="-11"/>
          <w:w w:val="25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08.03.2017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3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9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21:55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24" w:lineRule="exact"/>
        <w:ind w:left="249" w:right="-20"/>
        <w:jc w:val="left"/>
        <w:tabs>
          <w:tab w:pos="1060" w:val="left"/>
          <w:tab w:pos="1560" w:val="left"/>
          <w:tab w:pos="8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Kadifekale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3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40" w:right="300"/>
        </w:sectPr>
      </w:pPr>
      <w:rPr/>
    </w:p>
    <w:p>
      <w:pPr>
        <w:spacing w:before="35" w:after="0" w:line="240" w:lineRule="auto"/>
        <w:ind w:left="2334" w:right="-73"/>
        <w:jc w:val="left"/>
        <w:tabs>
          <w:tab w:pos="4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2" w:lineRule="exact"/>
        <w:ind w:right="325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1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1" w:lineRule="exact"/>
        <w:ind w:left="2468" w:right="2624"/>
        <w:jc w:val="center"/>
        <w:rPr>
          <w:rFonts w:ascii="Arial" w:hAnsi="Arial" w:cs="Arial" w:eastAsia="Arial"/>
          <w:sz w:val="79"/>
          <w:szCs w:val="7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.144236pt;margin-top:15.058933pt;width:199.981435pt;height:15.136685pt;mso-position-horizontal-relative:page;mso-position-vertical-relative:paragraph;z-index:-16901" type="#_x0000_t202" filled="f" stroked="f">
            <v:textbox inset="0,0,0,0">
              <w:txbxContent>
                <w:p>
                  <w:pPr>
                    <w:spacing w:before="0" w:after="0" w:line="303" w:lineRule="exact"/>
                    <w:ind w:right="-85"/>
                    <w:jc w:val="left"/>
                    <w:tabs>
                      <w:tab w:pos="2460" w:val="left"/>
                      <w:tab w:pos="3160" w:val="left"/>
                      <w:tab w:pos="3760" w:val="left"/>
                    </w:tabs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32323"/>
                      <w:spacing w:val="0"/>
                      <w:w w:val="100"/>
                      <w:position w:val="-2"/>
                    </w:rPr>
                    <w:t>ttfaiyeci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32323"/>
                      <w:spacing w:val="-35"/>
                      <w:w w:val="100"/>
                      <w:position w:val="-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32323"/>
                      <w:spacing w:val="0"/>
                      <w:w w:val="100"/>
                      <w:position w:val="-2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32323"/>
                      <w:spacing w:val="0"/>
                      <w:w w:val="100"/>
                      <w:position w:val="-2"/>
                    </w:rPr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343434"/>
                      <w:spacing w:val="0"/>
                      <w:w w:val="100"/>
                      <w:position w:val="7"/>
                    </w:rPr>
                    <w:t>M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343434"/>
                      <w:spacing w:val="0"/>
                      <w:w w:val="100"/>
                      <w:position w:val="7"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343434"/>
                      <w:spacing w:val="3"/>
                      <w:w w:val="100"/>
                      <w:position w:val="7"/>
                    </w:rPr>
                    <w:t> 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343434"/>
                      <w:spacing w:val="0"/>
                      <w:w w:val="100"/>
                      <w:position w:val="7"/>
                    </w:rPr>
                    <w:t>r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343434"/>
                      <w:spacing w:val="0"/>
                      <w:w w:val="100"/>
                      <w:position w:val="7"/>
                    </w:rPr>
                    <w:tab/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343434"/>
                      <w:spacing w:val="0"/>
                      <w:w w:val="100"/>
                      <w:position w:val="7"/>
                    </w:rPr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232D70"/>
                      <w:spacing w:val="0"/>
                      <w:w w:val="100"/>
                      <w:position w:val="7"/>
                    </w:rPr>
                    <w:t>LJ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232D70"/>
                      <w:spacing w:val="-51"/>
                      <w:w w:val="100"/>
                      <w:position w:val="7"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232D70"/>
                      <w:spacing w:val="0"/>
                      <w:w w:val="100"/>
                      <w:position w:val="7"/>
                    </w:rPr>
                    <w:tab/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232D70"/>
                      <w:spacing w:val="0"/>
                      <w:w w:val="100"/>
                      <w:position w:val="7"/>
                    </w:rPr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232323"/>
                      <w:spacing w:val="0"/>
                      <w:w w:val="100"/>
                      <w:position w:val="7"/>
                    </w:rPr>
                    <w:t>hir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79"/>
          <w:szCs w:val="79"/>
          <w:color w:val="2D345B"/>
          <w:w w:val="53"/>
          <w:i/>
          <w:position w:val="-39"/>
        </w:rPr>
        <w:t>'Ji/</w:t>
      </w:r>
      <w:r>
        <w:rPr>
          <w:rFonts w:ascii="Arial" w:hAnsi="Arial" w:cs="Arial" w:eastAsia="Arial"/>
          <w:sz w:val="79"/>
          <w:szCs w:val="79"/>
          <w:color w:val="2D345B"/>
          <w:w w:val="54"/>
          <w:i/>
          <w:position w:val="-39"/>
        </w:rPr>
        <w:t>H</w:t>
      </w:r>
      <w:r>
        <w:rPr>
          <w:rFonts w:ascii="Arial" w:hAnsi="Arial" w:cs="Arial" w:eastAsia="Arial"/>
          <w:sz w:val="79"/>
          <w:szCs w:val="79"/>
          <w:color w:val="2D345B"/>
          <w:spacing w:val="-98"/>
          <w:w w:val="100"/>
          <w:i/>
          <w:position w:val="-39"/>
        </w:rPr>
        <w:t> </w:t>
      </w:r>
      <w:r>
        <w:rPr>
          <w:rFonts w:ascii="Arial" w:hAnsi="Arial" w:cs="Arial" w:eastAsia="Arial"/>
          <w:sz w:val="79"/>
          <w:szCs w:val="79"/>
          <w:color w:val="343434"/>
          <w:spacing w:val="0"/>
          <w:w w:val="72"/>
          <w:i/>
          <w:position w:val="-39"/>
        </w:rPr>
        <w:t>'</w:t>
      </w:r>
      <w:r>
        <w:rPr>
          <w:rFonts w:ascii="Arial" w:hAnsi="Arial" w:cs="Arial" w:eastAsia="Arial"/>
          <w:sz w:val="79"/>
          <w:szCs w:val="79"/>
          <w:color w:val="000000"/>
          <w:spacing w:val="0"/>
          <w:w w:val="100"/>
          <w:position w:val="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47"/>
          <w:szCs w:val="47"/>
        </w:rPr>
      </w:pPr>
      <w:rPr/>
      <w:r>
        <w:rPr>
          <w:rFonts w:ascii="Arial" w:hAnsi="Arial" w:cs="Arial" w:eastAsia="Arial"/>
          <w:sz w:val="34"/>
          <w:szCs w:val="34"/>
          <w:color w:val="232323"/>
          <w:spacing w:val="12"/>
          <w:w w:val="221"/>
        </w:rPr>
        <w:t>ı</w:t>
      </w:r>
      <w:r>
        <w:rPr>
          <w:rFonts w:ascii="Times New Roman" w:hAnsi="Times New Roman" w:cs="Times New Roman" w:eastAsia="Times New Roman"/>
          <w:sz w:val="39"/>
          <w:szCs w:val="39"/>
          <w:color w:val="343434"/>
          <w:spacing w:val="0"/>
          <w:w w:val="51"/>
          <w:i/>
        </w:rPr>
        <w:t>'·</w:t>
      </w:r>
      <w:r>
        <w:rPr>
          <w:rFonts w:ascii="Times New Roman" w:hAnsi="Times New Roman" w:cs="Times New Roman" w:eastAsia="Times New Roman"/>
          <w:sz w:val="39"/>
          <w:szCs w:val="39"/>
          <w:color w:val="343434"/>
          <w:spacing w:val="-10"/>
          <w:w w:val="51"/>
          <w:i/>
        </w:rPr>
        <w:t>1</w:t>
      </w:r>
      <w:r>
        <w:rPr>
          <w:rFonts w:ascii="Times New Roman" w:hAnsi="Times New Roman" w:cs="Times New Roman" w:eastAsia="Times New Roman"/>
          <w:sz w:val="47"/>
          <w:szCs w:val="47"/>
          <w:color w:val="232323"/>
          <w:spacing w:val="0"/>
          <w:w w:val="47"/>
        </w:rPr>
        <w:t>Mar</w:t>
      </w:r>
      <w:r>
        <w:rPr>
          <w:rFonts w:ascii="Times New Roman" w:hAnsi="Times New Roman" w:cs="Times New Roman" w:eastAsia="Times New Roman"/>
          <w:sz w:val="47"/>
          <w:szCs w:val="47"/>
          <w:color w:val="232323"/>
          <w:spacing w:val="-61"/>
          <w:w w:val="100"/>
        </w:rPr>
        <w:t> </w:t>
      </w:r>
      <w:r>
        <w:rPr>
          <w:rFonts w:ascii="Times New Roman" w:hAnsi="Times New Roman" w:cs="Times New Roman" w:eastAsia="Times New Roman"/>
          <w:sz w:val="47"/>
          <w:szCs w:val="47"/>
          <w:color w:val="232323"/>
          <w:spacing w:val="0"/>
          <w:w w:val="48"/>
        </w:rPr>
        <w:t>JPF</w:t>
      </w:r>
      <w:r>
        <w:rPr>
          <w:rFonts w:ascii="Times New Roman" w:hAnsi="Times New Roman" w:cs="Times New Roman" w:eastAsia="Times New Roman"/>
          <w:sz w:val="47"/>
          <w:szCs w:val="4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40" w:right="300"/>
          <w:cols w:num="2" w:equalWidth="0">
            <w:col w:w="6317" w:space="2384"/>
            <w:col w:w="2779"/>
          </w:cols>
        </w:sectPr>
      </w:pPr>
      <w:rPr/>
    </w:p>
    <w:p>
      <w:pPr>
        <w:spacing w:before="54" w:after="0" w:line="470" w:lineRule="exact"/>
        <w:ind w:left="2462" w:right="-20"/>
        <w:jc w:val="left"/>
        <w:tabs>
          <w:tab w:pos="3940" w:val="left"/>
          <w:tab w:pos="8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75.282959pt;margin-top:6.686656pt;width:.237415pt;height:37.465049pt;mso-position-horizontal-relative:page;mso-position-vertical-relative:paragraph;z-index:-16926" coordorigin="5506,134" coordsize="5,749">
            <v:group style="position:absolute;left:5508;top:136;width:2;height:444" coordorigin="5508,136" coordsize="2,444">
              <v:shape style="position:absolute;left:5508;top:136;width:2;height:444" coordorigin="5508,136" coordsize="0,444" path="m5508,580l5508,136e" filled="f" stroked="t" strokeweight=".237415pt" strokecolor="#606060">
                <v:path arrowok="t"/>
              </v:shape>
            </v:group>
            <v:group style="position:absolute;left:5508;top:580;width:2;height:301" coordorigin="5508,580" coordsize="2,301">
              <v:shape style="position:absolute;left:5508;top:580;width:2;height:301" coordorigin="5508,580" coordsize="0,301" path="m5508,881l5508,580e" filled="f" stroked="t" strokeweight=".237415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54.438614pt;margin-top:25.180542pt;width:.1pt;height:27.682088pt;mso-position-horizontal-relative:page;mso-position-vertical-relative:paragraph;z-index:-16925" coordorigin="3089,504" coordsize="2,554">
            <v:shape style="position:absolute;left:3089;top:504;width:2;height:554" coordorigin="3089,504" coordsize="0,554" path="m3089,1057l3089,504e" filled="f" stroked="t" strokeweight=".949661pt" strokecolor="#282BA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9"/>
          <w:w w:val="100"/>
          <w:position w:val="-2"/>
        </w:rPr>
        <w:t>3</w:t>
      </w:r>
      <w:r>
        <w:rPr>
          <w:rFonts w:ascii="Times New Roman" w:hAnsi="Times New Roman" w:cs="Times New Roman" w:eastAsia="Times New Roman"/>
          <w:sz w:val="21"/>
          <w:szCs w:val="21"/>
          <w:color w:val="959797"/>
          <w:spacing w:val="4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3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646767"/>
          <w:spacing w:val="-4"/>
          <w:w w:val="35"/>
          <w:position w:val="-1"/>
        </w:rPr>
        <w:t>-</w:t>
      </w:r>
      <w:r>
        <w:rPr>
          <w:rFonts w:ascii="Times New Roman" w:hAnsi="Times New Roman" w:cs="Times New Roman" w:eastAsia="Times New Roman"/>
          <w:sz w:val="42"/>
          <w:szCs w:val="42"/>
          <w:color w:val="444B66"/>
          <w:spacing w:val="-116"/>
          <w:w w:val="102"/>
          <w:position w:val="-1"/>
        </w:rPr>
        <w:t>t</w:t>
      </w:r>
      <w:r>
        <w:rPr>
          <w:rFonts w:ascii="Times New Roman" w:hAnsi="Times New Roman" w:cs="Times New Roman" w:eastAsia="Times New Roman"/>
          <w:sz w:val="42"/>
          <w:szCs w:val="42"/>
          <w:color w:val="646767"/>
          <w:spacing w:val="0"/>
          <w:w w:val="35"/>
          <w:position w:val="-1"/>
        </w:rPr>
        <w:t>-</w:t>
      </w:r>
      <w:r>
        <w:rPr>
          <w:rFonts w:ascii="Times New Roman" w:hAnsi="Times New Roman" w:cs="Times New Roman" w:eastAsia="Times New Roman"/>
          <w:sz w:val="42"/>
          <w:szCs w:val="42"/>
          <w:color w:val="646767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444B6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42"/>
          <w:szCs w:val="42"/>
          <w:color w:val="444B66"/>
          <w:spacing w:val="-10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444B6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42"/>
          <w:szCs w:val="42"/>
          <w:color w:val="444B6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>Ai•··'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8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8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8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40" w:right="300"/>
        </w:sectPr>
      </w:pPr>
      <w:rPr/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06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48"/>
          <w:position w:val="-9"/>
        </w:rPr>
        <w:t>Seli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48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6"/>
          <w:w w:val="148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  <w:position w:val="-9"/>
        </w:rPr>
        <w:t>ELl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  <w:position w:val="-9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  <w:position w:val="-9"/>
        </w:rPr>
        <w:t>OÖL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90" w:lineRule="exact"/>
        <w:ind w:left="122" w:right="1698"/>
        <w:jc w:val="center"/>
        <w:tabs>
          <w:tab w:pos="780" w:val="left"/>
        </w:tabs>
        <w:rPr>
          <w:rFonts w:ascii="Arial" w:hAnsi="Arial" w:cs="Arial" w:eastAsia="Arial"/>
          <w:sz w:val="32"/>
          <w:szCs w:val="32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AFAFAF"/>
          <w:spacing w:val="0"/>
          <w:w w:val="73"/>
          <w:position w:val="-7"/>
        </w:rPr>
        <w:t>·</w:t>
      </w:r>
      <w:r>
        <w:rPr>
          <w:rFonts w:ascii="Arial" w:hAnsi="Arial" w:cs="Arial" w:eastAsia="Arial"/>
          <w:sz w:val="18"/>
          <w:szCs w:val="18"/>
          <w:color w:val="AFAFAF"/>
          <w:spacing w:val="-33"/>
          <w:w w:val="73"/>
          <w:position w:val="-7"/>
        </w:rPr>
        <w:t> </w:t>
      </w:r>
      <w:r>
        <w:rPr>
          <w:rFonts w:ascii="Arial" w:hAnsi="Arial" w:cs="Arial" w:eastAsia="Arial"/>
          <w:sz w:val="18"/>
          <w:szCs w:val="18"/>
          <w:color w:val="AFAFAF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8"/>
          <w:szCs w:val="18"/>
          <w:color w:val="AFAFAF"/>
          <w:spacing w:val="0"/>
          <w:w w:val="100"/>
          <w:position w:val="-7"/>
        </w:rPr>
      </w:r>
      <w:r>
        <w:rPr>
          <w:rFonts w:ascii="Arial" w:hAnsi="Arial" w:cs="Arial" w:eastAsia="Arial"/>
          <w:sz w:val="32"/>
          <w:szCs w:val="32"/>
          <w:color w:val="959797"/>
          <w:spacing w:val="0"/>
          <w:w w:val="73"/>
          <w:position w:val="-7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44" w:lineRule="exact"/>
        <w:ind w:left="-44" w:right="1674"/>
        <w:jc w:val="center"/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7.204651pt;margin-top:-3.896117pt;width:5.147379pt;height:16.869514pt;mso-position-horizontal-relative:page;mso-position-vertical-relative:paragraph;z-index:-16928" type="#_x0000_t202" filled="f" stroked="f">
            <v:textbox inset="0,0,0,0">
              <w:txbxContent>
                <w:p>
                  <w:pPr>
                    <w:spacing w:before="0" w:after="0" w:line="256" w:lineRule="exact"/>
                    <w:ind w:right="-57"/>
                    <w:jc w:val="left"/>
                    <w:rPr>
                      <w:rFonts w:ascii="Arial" w:hAnsi="Arial" w:cs="Arial" w:eastAsia="Arial"/>
                      <w:sz w:val="25"/>
                      <w:szCs w:val="25"/>
                    </w:rPr>
                  </w:pPr>
                  <w:rPr/>
                  <w:r>
                    <w:rPr>
                      <w:rFonts w:ascii="Arial" w:hAnsi="Arial" w:cs="Arial" w:eastAsia="Arial"/>
                      <w:sz w:val="25"/>
                      <w:szCs w:val="25"/>
                      <w:color w:val="AFAFAF"/>
                      <w:spacing w:val="0"/>
                      <w:w w:val="100"/>
                      <w:i/>
                    </w:rPr>
                    <w:t>r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58.875916pt;margin-top:-10.084288pt;width:3.625pt;height:25.014227pt;mso-position-horizontal-relative:page;mso-position-vertical-relative:paragraph;z-index:-16922" coordorigin="9178,-202" coordsize="73,500">
            <v:group style="position:absolute;left:9210;top:-177;width:2;height:246" coordorigin="9210,-177" coordsize="2,246">
              <v:shape style="position:absolute;left:9210;top:-177;width:2;height:246" coordorigin="9210,-177" coordsize="0,246" path="m9210,69l9210,-177e" filled="f" stroked="t" strokeweight="2.467630pt" strokecolor="#EDEDED">
                <v:path arrowok="t"/>
              </v:shape>
            </v:group>
            <v:group style="position:absolute;left:9214;top:-7;width:2;height:269" coordorigin="9214,-7" coordsize="2,269">
              <v:shape style="position:absolute;left:9214;top:-7;width:2;height:269" coordorigin="9214,-7" coordsize="0,269" path="m9214,262l9214,-7e" filled="f" stroked="t" strokeweight="3.625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68.138031pt;margin-top:-1.563817pt;width:.1pt;height:10.231934pt;mso-position-horizontal-relative:page;mso-position-vertical-relative:paragraph;z-index:-16921" coordorigin="9363,-31" coordsize="2,205">
            <v:shape style="position:absolute;left:9363;top:-31;width:2;height:205" coordorigin="9363,-31" coordsize="0,205" path="m9363,173l9363,-31e" filled="f" stroked="t" strokeweight="3.8395pt" strokecolor="#EDEDED">
              <v:path arrowok="t"/>
            </v:shape>
          </v:group>
          <w10:wrap type="none"/>
        </w:pict>
      </w:r>
      <w:r>
        <w:rPr/>
        <w:pict>
          <v:group style="position:absolute;margin-left:476.729645pt;margin-top:-7.514607pt;width:5.622393pt;height:20.488003pt;mso-position-horizontal-relative:page;mso-position-vertical-relative:paragraph;z-index:-16920" coordorigin="9535,-150" coordsize="112,410">
            <v:group style="position:absolute;left:9560;top:-125;width:2;height:331" coordorigin="9560,-125" coordsize="2,331">
              <v:shape style="position:absolute;left:9560;top:-125;width:2;height:331" coordorigin="9560,-125" coordsize="0,331" path="m9560,206l9560,-125e" filled="f" stroked="t" strokeweight="2.555875pt" strokecolor="#EDEDED">
                <v:path arrowok="t"/>
              </v:shape>
            </v:group>
            <v:group style="position:absolute;left:9556;top:14;width:91;height:246" coordorigin="9556,14" coordsize="91,246">
              <v:shape style="position:absolute;left:9556;top:14;width:91;height:246" coordorigin="9556,14" coordsize="91,246" path="m9556,14l9647,14,9647,259,9556,259,9556,14e" filled="t" fillcolor="#ED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97.2164pt;margin-top:-6.236669pt;width:.1pt;height:16.528321pt;mso-position-horizontal-relative:page;mso-position-vertical-relative:paragraph;z-index:-16919" coordorigin="9944,-125" coordsize="2,331">
            <v:shape style="position:absolute;left:9944;top:-125;width:2;height:331" coordorigin="9944,-125" coordsize="0,331" path="m9944,206l9944,-125e" filled="f" stroked="t" strokeweight="4.012750pt" strokecolor="#EDEDED">
              <v:path arrowok="t"/>
            </v:shape>
          </v:group>
          <w10:wrap type="none"/>
        </w:pict>
      </w:r>
      <w:r>
        <w:rPr/>
        <w:pict>
          <v:group style="position:absolute;margin-left:447.497009pt;margin-top:2.774177pt;width:.1pt;height:9.549805pt;mso-position-horizontal-relative:page;mso-position-vertical-relative:paragraph;z-index:-16918" coordorigin="8950,55" coordsize="2,191">
            <v:shape style="position:absolute;left:8950;top:55;width:2;height:191" coordorigin="8950,55" coordsize="0,191" path="m8950,246l8950,55e" filled="f" stroked="t" strokeweight="2.73704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1.81012pt;margin-top:2.17896pt;width:18.000001pt;height:48pt;mso-position-horizontal-relative:page;mso-position-vertical-relative:paragraph;z-index:-16900" type="#_x0000_t202" filled="f" stroked="f">
            <v:textbox inset="0,0,0,0">
              <w:txbxContent>
                <w:p>
                  <w:pPr>
                    <w:spacing w:before="0" w:after="0" w:line="960" w:lineRule="exact"/>
                    <w:ind w:right="-184"/>
                    <w:jc w:val="left"/>
                    <w:rPr>
                      <w:rFonts w:ascii="Arial" w:hAnsi="Arial" w:cs="Arial" w:eastAsia="Arial"/>
                      <w:sz w:val="96"/>
                      <w:szCs w:val="96"/>
                    </w:rPr>
                  </w:pPr>
                  <w:rPr/>
                  <w:r>
                    <w:rPr>
                      <w:rFonts w:ascii="Arial" w:hAnsi="Arial" w:cs="Arial" w:eastAsia="Arial"/>
                      <w:sz w:val="96"/>
                      <w:szCs w:val="96"/>
                      <w:color w:val="2833BA"/>
                      <w:spacing w:val="0"/>
                      <w:w w:val="75"/>
                      <w:i/>
                      <w:position w:val="-1"/>
                    </w:rPr>
                    <w:t>J</w:t>
                  </w:r>
                  <w:r>
                    <w:rPr>
                      <w:rFonts w:ascii="Arial" w:hAnsi="Arial" w:cs="Arial" w:eastAsia="Arial"/>
                      <w:sz w:val="96"/>
                      <w:szCs w:val="9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AFAFAF"/>
          <w:spacing w:val="-1"/>
          <w:w w:val="135"/>
          <w:position w:val="-17"/>
        </w:rPr>
        <w:t>.</w:t>
      </w:r>
      <w:r>
        <w:rPr>
          <w:rFonts w:ascii="Arial" w:hAnsi="Arial" w:cs="Arial" w:eastAsia="Arial"/>
          <w:sz w:val="23"/>
          <w:szCs w:val="23"/>
          <w:color w:val="959797"/>
          <w:spacing w:val="-1"/>
          <w:w w:val="102"/>
          <w:position w:val="-17"/>
        </w:rPr>
      </w:r>
      <w:r>
        <w:rPr>
          <w:rFonts w:ascii="Arial" w:hAnsi="Arial" w:cs="Arial" w:eastAsia="Arial"/>
          <w:sz w:val="23"/>
          <w:szCs w:val="23"/>
          <w:color w:val="959797"/>
          <w:spacing w:val="-1"/>
          <w:w w:val="102"/>
          <w:emboss/>
          <w:position w:val="-17"/>
        </w:rPr>
        <w:t>.</w:t>
      </w:r>
      <w:r>
        <w:rPr>
          <w:rFonts w:ascii="Arial" w:hAnsi="Arial" w:cs="Arial" w:eastAsia="Arial"/>
          <w:sz w:val="23"/>
          <w:szCs w:val="23"/>
          <w:color w:val="959797"/>
          <w:spacing w:val="-1"/>
          <w:w w:val="102"/>
          <w:emboss/>
          <w:position w:val="-17"/>
        </w:rPr>
      </w:r>
      <w:r>
        <w:rPr>
          <w:rFonts w:ascii="Arial" w:hAnsi="Arial" w:cs="Arial" w:eastAsia="Arial"/>
          <w:sz w:val="23"/>
          <w:szCs w:val="23"/>
          <w:color w:val="959797"/>
          <w:spacing w:val="-1"/>
          <w:w w:val="102"/>
          <w:position w:val="-17"/>
        </w:rPr>
      </w:r>
      <w:r>
        <w:rPr>
          <w:rFonts w:ascii="Arial" w:hAnsi="Arial" w:cs="Arial" w:eastAsia="Arial"/>
          <w:sz w:val="23"/>
          <w:szCs w:val="23"/>
          <w:color w:val="959797"/>
          <w:spacing w:val="-1"/>
          <w:w w:val="102"/>
          <w:position w:val="-17"/>
        </w:rPr>
      </w:r>
      <w:r>
        <w:rPr>
          <w:rFonts w:ascii="Arial" w:hAnsi="Arial" w:cs="Arial" w:eastAsia="Arial"/>
          <w:sz w:val="15"/>
          <w:szCs w:val="15"/>
          <w:color w:val="7E7E80"/>
          <w:spacing w:val="0"/>
          <w:w w:val="143"/>
          <w:position w:val="-9"/>
        </w:rPr>
        <w:t>•</w:t>
      </w:r>
      <w:r>
        <w:rPr>
          <w:rFonts w:ascii="Arial" w:hAnsi="Arial" w:cs="Arial" w:eastAsia="Arial"/>
          <w:sz w:val="15"/>
          <w:szCs w:val="15"/>
          <w:color w:val="7E7E80"/>
          <w:spacing w:val="-9"/>
          <w:w w:val="100"/>
          <w:position w:val="-9"/>
        </w:rPr>
        <w:t> </w:t>
      </w:r>
      <w:r>
        <w:rPr>
          <w:rFonts w:ascii="Arial" w:hAnsi="Arial" w:cs="Arial" w:eastAsia="Arial"/>
          <w:sz w:val="15"/>
          <w:szCs w:val="15"/>
          <w:color w:val="959797"/>
          <w:spacing w:val="-86"/>
          <w:w w:val="180"/>
          <w:position w:val="-9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AFAFAF"/>
          <w:spacing w:val="-3"/>
          <w:w w:val="47"/>
          <w:position w:val="-1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FAFAF"/>
          <w:spacing w:val="0"/>
          <w:w w:val="47"/>
          <w:position w:val="-1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FAFAF"/>
          <w:spacing w:val="-5"/>
          <w:w w:val="47"/>
          <w:position w:val="-17"/>
        </w:rPr>
        <w:t>.</w:t>
      </w:r>
      <w:r>
        <w:rPr>
          <w:rFonts w:ascii="Arial" w:hAnsi="Arial" w:cs="Arial" w:eastAsia="Arial"/>
          <w:sz w:val="15"/>
          <w:szCs w:val="15"/>
          <w:color w:val="959797"/>
          <w:spacing w:val="-36"/>
          <w:w w:val="181"/>
          <w:position w:val="-9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959797"/>
          <w:spacing w:val="-15"/>
          <w:w w:val="110"/>
          <w:position w:val="-17"/>
        </w:rPr>
        <w:t>\</w:t>
      </w:r>
      <w:r>
        <w:rPr>
          <w:rFonts w:ascii="Arial" w:hAnsi="Arial" w:cs="Arial" w:eastAsia="Arial"/>
          <w:sz w:val="15"/>
          <w:szCs w:val="15"/>
          <w:color w:val="AFAFAF"/>
          <w:spacing w:val="-7"/>
          <w:w w:val="179"/>
          <w:position w:val="-9"/>
        </w:rPr>
        <w:t>ı</w:t>
      </w:r>
      <w:r>
        <w:rPr>
          <w:rFonts w:ascii="Arial" w:hAnsi="Arial" w:cs="Arial" w:eastAsia="Arial"/>
          <w:sz w:val="15"/>
          <w:szCs w:val="15"/>
          <w:color w:val="AFAFAF"/>
          <w:spacing w:val="0"/>
          <w:w w:val="153"/>
          <w:position w:val="-9"/>
        </w:rPr>
        <w:t>•</w:t>
      </w:r>
      <w:r>
        <w:rPr>
          <w:rFonts w:ascii="Arial" w:hAnsi="Arial" w:cs="Arial" w:eastAsia="Arial"/>
          <w:sz w:val="15"/>
          <w:szCs w:val="15"/>
          <w:color w:val="AFAFAF"/>
          <w:spacing w:val="-14"/>
          <w:w w:val="100"/>
          <w:position w:val="-9"/>
        </w:rPr>
        <w:t> </w:t>
      </w:r>
      <w:r>
        <w:rPr>
          <w:rFonts w:ascii="Arial" w:hAnsi="Arial" w:cs="Arial" w:eastAsia="Arial"/>
          <w:sz w:val="18"/>
          <w:szCs w:val="18"/>
          <w:color w:val="7E7E80"/>
          <w:spacing w:val="9"/>
          <w:w w:val="184"/>
          <w:position w:val="-17"/>
        </w:rPr>
        <w:t>'</w:t>
      </w:r>
      <w:r>
        <w:rPr>
          <w:rFonts w:ascii="Arial" w:hAnsi="Arial" w:cs="Arial" w:eastAsia="Arial"/>
          <w:sz w:val="18"/>
          <w:szCs w:val="18"/>
          <w:color w:val="AFAFAF"/>
          <w:spacing w:val="0"/>
          <w:w w:val="83"/>
          <w:position w:val="-17"/>
        </w:rPr>
        <w:t>.</w:t>
      </w:r>
      <w:r>
        <w:rPr>
          <w:rFonts w:ascii="Arial" w:hAnsi="Arial" w:cs="Arial" w:eastAsia="Arial"/>
          <w:sz w:val="18"/>
          <w:szCs w:val="18"/>
          <w:color w:val="AFAFAF"/>
          <w:spacing w:val="-25"/>
          <w:w w:val="83"/>
          <w:position w:val="-17"/>
        </w:rPr>
        <w:t>.</w:t>
      </w:r>
      <w:r>
        <w:rPr>
          <w:rFonts w:ascii="Arial" w:hAnsi="Arial" w:cs="Arial" w:eastAsia="Arial"/>
          <w:sz w:val="25"/>
          <w:szCs w:val="25"/>
          <w:color w:val="959797"/>
          <w:spacing w:val="-16"/>
          <w:w w:val="86"/>
          <w:i/>
          <w:position w:val="-9"/>
        </w:rPr>
        <w:t>{</w:t>
      </w:r>
      <w:r>
        <w:rPr>
          <w:rFonts w:ascii="Arial" w:hAnsi="Arial" w:cs="Arial" w:eastAsia="Arial"/>
          <w:sz w:val="25"/>
          <w:szCs w:val="25"/>
          <w:color w:val="AFAFAF"/>
          <w:spacing w:val="0"/>
          <w:w w:val="94"/>
          <w:i/>
          <w:position w:val="-9"/>
        </w:rPr>
        <w:t>·</w:t>
      </w:r>
      <w:r>
        <w:rPr>
          <w:rFonts w:ascii="Arial" w:hAnsi="Arial" w:cs="Arial" w:eastAsia="Arial"/>
          <w:sz w:val="25"/>
          <w:szCs w:val="25"/>
          <w:color w:val="AFAFAF"/>
          <w:spacing w:val="-15"/>
          <w:w w:val="100"/>
          <w:i/>
          <w:position w:val="-9"/>
        </w:rPr>
        <w:t> </w:t>
      </w:r>
      <w:r>
        <w:rPr>
          <w:rFonts w:ascii="Arial" w:hAnsi="Arial" w:cs="Arial" w:eastAsia="Arial"/>
          <w:sz w:val="18"/>
          <w:szCs w:val="18"/>
          <w:color w:val="959797"/>
          <w:spacing w:val="0"/>
          <w:w w:val="51"/>
          <w:position w:val="-17"/>
        </w:rPr>
        <w:t>"'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40" w:bottom="280" w:left="140" w:right="300"/>
          <w:cols w:num="2" w:equalWidth="0">
            <w:col w:w="6496" w:space="2300"/>
            <w:col w:w="2684"/>
          </w:cols>
        </w:sectPr>
      </w:pPr>
      <w:rPr/>
    </w:p>
    <w:p>
      <w:pPr>
        <w:spacing w:before="85" w:after="0" w:line="240" w:lineRule="auto"/>
        <w:ind w:left="5348" w:right="5488"/>
        <w:jc w:val="center"/>
        <w:tabs>
          <w:tab w:pos="5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92.12146pt;margin-top:15.181564pt;width:7.164471pt;height:53.298516pt;mso-position-horizontal-relative:page;mso-position-vertical-relative:paragraph;z-index:-16916" coordorigin="9842,304" coordsize="143,1066">
            <v:group style="position:absolute;left:9959;top:331;width:2;height:587" coordorigin="9959,331" coordsize="2,587">
              <v:shape style="position:absolute;left:9959;top:331;width:2;height:587" coordorigin="9959,331" coordsize="0,587" path="m9959,917l9959,331e" filled="f" stroked="t" strokeweight="2.72042pt" strokecolor="#EDEDED">
                <v:path arrowok="t"/>
              </v:shape>
            </v:group>
            <v:group style="position:absolute;left:9842;top:708;width:2;height:269" coordorigin="9842,708" coordsize="2,269">
              <v:shape style="position:absolute;left:9842;top:708;width:2;height:269" coordorigin="9842,708" coordsize="0,269" path="m9842,708l9842,978,9842,708xe" filled="t" fillcolor="#EDEDED" stroked="f">
                <v:path arrowok="t"/>
                <v:fill/>
              </v:shape>
            </v:group>
            <v:group style="position:absolute;left:9889;top:865;width:2;height:205" coordorigin="9889,865" coordsize="2,205">
              <v:shape style="position:absolute;left:9889;top:865;width:2;height:205" coordorigin="9889,865" coordsize="0,205" path="m9889,865l9889,1070,9889,865xe" filled="t" fillcolor="#EDEDED" stroked="f">
                <v:path arrowok="t"/>
                <v:fill/>
              </v:shape>
            </v:group>
            <v:group style="position:absolute;left:9890;top:980;width:2;height:350" coordorigin="9890,980" coordsize="2,350">
              <v:shape style="position:absolute;left:9890;top:980;width:2;height:350" coordorigin="9890,980" coordsize="0,350" path="m9890,1330l9890,980e" filled="f" stroked="t" strokeweight="3.95281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26.954651pt;margin-top:14.52646pt;width:4.030630pt;height:35.427487pt;mso-position-horizontal-relative:page;mso-position-vertical-relative:paragraph;z-index:-16915" coordorigin="10539,291" coordsize="81,709">
            <v:group style="position:absolute;left:10579;top:331;width:2;height:587" coordorigin="10579,331" coordsize="2,587">
              <v:shape style="position:absolute;left:10579;top:331;width:2;height:587" coordorigin="10579,331" coordsize="0,587" path="m10579,917l10579,331e" filled="f" stroked="t" strokeweight="4.030630pt" strokecolor="#EDEDED">
                <v:path arrowok="t"/>
              </v:shape>
            </v:group>
            <v:group style="position:absolute;left:10579;top:708;width:2;height:269" coordorigin="10579,708" coordsize="2,269">
              <v:shape style="position:absolute;left:10579;top:708;width:2;height:269" coordorigin="10579,708" coordsize="0,269" path="m10579,978l10579,708e" filled="f" stroked="t" strokeweight="2.1498pt" strokecolor="#ED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Itf.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34" w:lineRule="atLeast"/>
        <w:ind w:left="3421" w:right="-20"/>
        <w:jc w:val="left"/>
        <w:tabs>
          <w:tab w:pos="8540" w:val="left"/>
        </w:tabs>
        <w:rPr>
          <w:rFonts w:ascii="Arial" w:hAnsi="Arial" w:cs="Arial" w:eastAsia="Arial"/>
          <w:sz w:val="43"/>
          <w:szCs w:val="43"/>
        </w:rPr>
      </w:pPr>
      <w:rPr/>
      <w:r>
        <w:rPr/>
        <w:pict>
          <v:group style="position:absolute;margin-left:180.079468pt;margin-top:12.455758pt;width:.1pt;height:17.181985pt;mso-position-horizontal-relative:page;mso-position-vertical-relative:paragraph;z-index:-16924" coordorigin="3602,249" coordsize="2,344">
            <v:shape style="position:absolute;left:3602;top:249;width:2;height:344" coordorigin="3602,249" coordsize="0,344" path="m3602,593l3602,249e" filled="f" stroked="t" strokeweight=".712246pt" strokecolor="#3B44AF">
              <v:path arrowok="t"/>
            </v:shape>
          </v:group>
          <w10:wrap type="none"/>
        </w:pict>
      </w:r>
      <w:r>
        <w:rPr/>
        <w:pict>
          <v:group style="position:absolute;margin-left:275.401672pt;margin-top:9.114818pt;width:.1pt;height:14.795598pt;mso-position-horizontal-relative:page;mso-position-vertical-relative:paragraph;z-index:-16923" coordorigin="5508,182" coordsize="2,296">
            <v:shape style="position:absolute;left:5508;top:182;width:2;height:296" coordorigin="5508,182" coordsize="0,296" path="m5508,478l5508,182e" filled="f" stroked="t" strokeweight=".237415pt" strokecolor="#9C9C9C">
              <v:path arrowok="t"/>
            </v:shape>
          </v:group>
          <w10:wrap type="none"/>
        </w:pict>
      </w:r>
      <w:r>
        <w:rPr/>
        <w:pict>
          <v:group style="position:absolute;margin-left:463.59729pt;margin-top:2.557125pt;width:.1pt;height:28.270021pt;mso-position-horizontal-relative:page;mso-position-vertical-relative:paragraph;z-index:-16917" coordorigin="9272,51" coordsize="2,565">
            <v:shape style="position:absolute;left:9272;top:51;width:2;height:565" coordorigin="9272,51" coordsize="0,565" path="m9272,617l9272,51e" filled="f" stroked="t" strokeweight="3.4075pt" strokecolor="#EDEDED">
              <v:path arrowok="t"/>
            </v:shape>
          </v:group>
          <w10:wrap type="none"/>
        </w:pict>
      </w:r>
      <w:r>
        <w:rPr/>
        <w:pict>
          <v:group style="position:absolute;margin-left:471.053986pt;margin-top:20.912706pt;width:.1pt;height:13.642579pt;mso-position-horizontal-relative:page;mso-position-vertical-relative:paragraph;z-index:-16914" coordorigin="9421,418" coordsize="2,273">
            <v:shape style="position:absolute;left:9421;top:418;width:2;height:273" coordorigin="9421,418" coordsize="0,273" path="m9421,691l9421,418e" filled="f" stroked="t" strokeweight="2.4643pt" strokecolor="#EDEDED">
              <v:path arrowok="t"/>
            </v:shape>
          </v:group>
          <w10:wrap type="none"/>
        </w:pict>
      </w:r>
      <w:r>
        <w:rPr/>
        <w:pict>
          <v:group style="position:absolute;margin-left:437.422913pt;margin-top:28.761635pt;width:.1pt;height:10.231934pt;mso-position-horizontal-relative:page;mso-position-vertical-relative:paragraph;z-index:-16913" coordorigin="8748,575" coordsize="2,205">
            <v:shape style="position:absolute;left:8748;top:575;width:2;height:205" coordorigin="8748,575" coordsize="0,205" path="m8748,780l8748,575e" filled="f" stroked="t" strokeweight="4.04725pt" strokecolor="#EDEDED">
              <v:path arrowok="t"/>
            </v:shape>
          </v:group>
          <w10:wrap type="none"/>
        </w:pict>
      </w:r>
      <w:r>
        <w:rPr/>
        <w:pict>
          <v:group style="position:absolute;margin-left:483.105194pt;margin-top:28.761635pt;width:.1pt;height:10.231934pt;mso-position-horizontal-relative:page;mso-position-vertical-relative:paragraph;z-index:-16912" coordorigin="9662,575" coordsize="2,205">
            <v:shape style="position:absolute;left:9662;top:575;width:2;height:205" coordorigin="9662,575" coordsize="0,205" path="m9662,780l9662,575e" filled="f" stroked="t" strokeweight="3.1747pt" strokecolor="#EDEDED">
              <v:path arrowok="t"/>
            </v:shape>
          </v:group>
          <w10:wrap type="none"/>
        </w:pict>
      </w:r>
      <w:r>
        <w:rPr/>
        <w:pict>
          <v:group style="position:absolute;margin-left:489.062653pt;margin-top:29.076574pt;width:.1pt;height:9.916993pt;mso-position-horizontal-relative:page;mso-position-vertical-relative:paragraph;z-index:-16911" coordorigin="9781,582" coordsize="2,198">
            <v:shape style="position:absolute;left:9781;top:582;width:2;height:198" coordorigin="9781,582" coordsize="0,198" path="m9781,780l9781,582e" filled="f" stroked="t" strokeweight="2.3437pt" strokecolor="#EDEDED">
              <v:path arrowok="t"/>
            </v:shape>
          </v:group>
          <w10:wrap type="none"/>
        </w:pict>
      </w:r>
      <w:r>
        <w:rPr/>
        <w:pict>
          <v:group style="position:absolute;margin-left:515.57074pt;margin-top:27.840597pt;width:3.9844pt;height:26.150854pt;mso-position-horizontal-relative:page;mso-position-vertical-relative:paragraph;z-index:-16910" coordorigin="10311,557" coordsize="80,523">
            <v:group style="position:absolute;left:10366;top:575;width:2;height:205" coordorigin="10366,575" coordsize="2,205">
              <v:shape style="position:absolute;left:10366;top:575;width:2;height:205" coordorigin="10366,575" coordsize="0,205" path="m10366,780l10366,575e" filled="f" stroked="t" strokeweight="1.842076pt" strokecolor="#EDEDED">
                <v:path arrowok="t"/>
              </v:shape>
            </v:group>
            <v:group style="position:absolute;left:10351;top:690;width:2;height:350" coordorigin="10351,690" coordsize="2,350">
              <v:shape style="position:absolute;left:10351;top:690;width:2;height:350" coordorigin="10351,690" coordsize="0,350" path="m10351,1040l10351,690e" filled="f" stroked="t" strokeweight="3.9844pt" strokecolor="#EDEDED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35"/>
          <w:szCs w:val="35"/>
          <w:color w:val="313BA3"/>
          <w:spacing w:val="0"/>
          <w:w w:val="58"/>
          <w:position w:val="1"/>
        </w:rPr>
        <w:t>\</w:t>
      </w:r>
      <w:r>
        <w:rPr>
          <w:rFonts w:ascii="Arial" w:hAnsi="Arial" w:cs="Arial" w:eastAsia="Arial"/>
          <w:sz w:val="35"/>
          <w:szCs w:val="35"/>
          <w:color w:val="313BA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5"/>
          <w:szCs w:val="35"/>
          <w:color w:val="313BA3"/>
          <w:spacing w:val="0"/>
          <w:w w:val="100"/>
          <w:position w:val="1"/>
        </w:rPr>
      </w:r>
      <w:r>
        <w:rPr>
          <w:rFonts w:ascii="Arial" w:hAnsi="Arial" w:cs="Arial" w:eastAsia="Arial"/>
          <w:sz w:val="52"/>
          <w:szCs w:val="52"/>
          <w:color w:val="959797"/>
          <w:spacing w:val="-5"/>
          <w:w w:val="186"/>
          <w:position w:val="0"/>
        </w:rPr>
        <w:t>ı</w:t>
      </w:r>
      <w:r>
        <w:rPr>
          <w:rFonts w:ascii="Times New Roman" w:hAnsi="Times New Roman" w:cs="Times New Roman" w:eastAsia="Times New Roman"/>
          <w:sz w:val="42"/>
          <w:szCs w:val="42"/>
          <w:color w:val="464646"/>
          <w:spacing w:val="0"/>
          <w:w w:val="69"/>
          <w:position w:val="0"/>
        </w:rPr>
        <w:t>,</w:t>
      </w:r>
      <w:r>
        <w:rPr>
          <w:rFonts w:ascii="Times New Roman" w:hAnsi="Times New Roman" w:cs="Times New Roman" w:eastAsia="Times New Roman"/>
          <w:sz w:val="42"/>
          <w:szCs w:val="42"/>
          <w:color w:val="464646"/>
          <w:spacing w:val="-127"/>
          <w:w w:val="69"/>
          <w:position w:val="0"/>
        </w:rPr>
        <w:t>·</w:t>
      </w:r>
      <w:r>
        <w:rPr>
          <w:rFonts w:ascii="Times New Roman" w:hAnsi="Times New Roman" w:cs="Times New Roman" w:eastAsia="Times New Roman"/>
          <w:sz w:val="42"/>
          <w:szCs w:val="42"/>
          <w:color w:val="464646"/>
          <w:spacing w:val="0"/>
          <w:w w:val="34"/>
          <w:position w:val="0"/>
        </w:rPr>
        <w:t>!</w:t>
      </w:r>
      <w:r>
        <w:rPr>
          <w:rFonts w:ascii="Times New Roman" w:hAnsi="Times New Roman" w:cs="Times New Roman" w:eastAsia="Times New Roman"/>
          <w:sz w:val="42"/>
          <w:szCs w:val="42"/>
          <w:color w:val="464646"/>
          <w:spacing w:val="-9"/>
          <w:w w:val="34"/>
          <w:position w:val="0"/>
        </w:rPr>
        <w:t>Y</w:t>
      </w:r>
      <w:r>
        <w:rPr>
          <w:rFonts w:ascii="Times New Roman" w:hAnsi="Times New Roman" w:cs="Times New Roman" w:eastAsia="Times New Roman"/>
          <w:sz w:val="42"/>
          <w:szCs w:val="42"/>
          <w:color w:val="AFAFAF"/>
          <w:spacing w:val="0"/>
          <w:w w:val="63"/>
          <w:position w:val="0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AFAFA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AFAFAF"/>
          <w:spacing w:val="-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46"/>
          <w:szCs w:val="46"/>
          <w:color w:val="7E7E80"/>
          <w:spacing w:val="-178"/>
          <w:w w:val="43"/>
          <w:position w:val="0"/>
        </w:rPr>
        <w:t>R</w:t>
      </w:r>
      <w:r>
        <w:rPr>
          <w:rFonts w:ascii="Times New Roman" w:hAnsi="Times New Roman" w:cs="Times New Roman" w:eastAsia="Times New Roman"/>
          <w:sz w:val="46"/>
          <w:szCs w:val="46"/>
          <w:color w:val="343434"/>
          <w:spacing w:val="-29"/>
          <w:w w:val="153"/>
          <w:position w:val="0"/>
        </w:rPr>
        <w:t>.</w:t>
      </w:r>
      <w:r>
        <w:rPr>
          <w:rFonts w:ascii="Times New Roman" w:hAnsi="Times New Roman" w:cs="Times New Roman" w:eastAsia="Times New Roman"/>
          <w:sz w:val="46"/>
          <w:szCs w:val="46"/>
          <w:color w:val="646767"/>
          <w:spacing w:val="0"/>
          <w:w w:val="80"/>
          <w:position w:val="0"/>
        </w:rPr>
        <w:t>g</w:t>
      </w:r>
      <w:r>
        <w:rPr>
          <w:rFonts w:ascii="Arial" w:hAnsi="Arial" w:cs="Arial" w:eastAsia="Arial"/>
          <w:sz w:val="43"/>
          <w:szCs w:val="43"/>
          <w:color w:val="A1A3D1"/>
          <w:spacing w:val="21"/>
          <w:w w:val="43"/>
          <w:position w:val="0"/>
        </w:rPr>
        <w:t>.</w:t>
      </w:r>
      <w:r>
        <w:rPr>
          <w:rFonts w:ascii="Arial" w:hAnsi="Arial" w:cs="Arial" w:eastAsia="Arial"/>
          <w:sz w:val="43"/>
          <w:szCs w:val="43"/>
          <w:color w:val="646767"/>
          <w:spacing w:val="0"/>
          <w:w w:val="86"/>
          <w:position w:val="0"/>
        </w:rPr>
        <w:t>•</w:t>
      </w:r>
      <w:r>
        <w:rPr>
          <w:rFonts w:ascii="Arial" w:hAnsi="Arial" w:cs="Arial" w:eastAsia="Arial"/>
          <w:sz w:val="43"/>
          <w:szCs w:val="43"/>
          <w:color w:val="646767"/>
          <w:spacing w:val="-186"/>
          <w:w w:val="86"/>
          <w:position w:val="0"/>
        </w:rPr>
        <w:t>1</w:t>
      </w:r>
      <w:r>
        <w:rPr>
          <w:rFonts w:ascii="Arial" w:hAnsi="Arial" w:cs="Arial" w:eastAsia="Arial"/>
          <w:sz w:val="43"/>
          <w:szCs w:val="43"/>
          <w:color w:val="464646"/>
          <w:spacing w:val="-14"/>
          <w:w w:val="176"/>
          <w:position w:val="0"/>
        </w:rPr>
        <w:t>'</w:t>
      </w:r>
      <w:r>
        <w:rPr>
          <w:rFonts w:ascii="Arial" w:hAnsi="Arial" w:cs="Arial" w:eastAsia="Arial"/>
          <w:sz w:val="43"/>
          <w:szCs w:val="43"/>
          <w:color w:val="646767"/>
          <w:spacing w:val="-47"/>
          <w:w w:val="65"/>
          <w:position w:val="0"/>
        </w:rPr>
        <w:t>'</w:t>
      </w:r>
      <w:r>
        <w:rPr>
          <w:rFonts w:ascii="Arial" w:hAnsi="Arial" w:cs="Arial" w:eastAsia="Arial"/>
          <w:sz w:val="43"/>
          <w:szCs w:val="43"/>
          <w:color w:val="959797"/>
          <w:spacing w:val="0"/>
          <w:w w:val="83"/>
          <w:position w:val="0"/>
        </w:rPr>
        <w:t>"</w:t>
      </w:r>
      <w:r>
        <w:rPr>
          <w:rFonts w:ascii="Arial" w:hAnsi="Arial" w:cs="Arial" w:eastAsia="Arial"/>
          <w:sz w:val="43"/>
          <w:szCs w:val="43"/>
          <w:color w:val="959797"/>
          <w:spacing w:val="-58"/>
          <w:w w:val="100"/>
          <w:position w:val="0"/>
        </w:rPr>
        <w:t> </w:t>
      </w:r>
      <w:r>
        <w:rPr>
          <w:rFonts w:ascii="Arial" w:hAnsi="Arial" w:cs="Arial" w:eastAsia="Arial"/>
          <w:sz w:val="43"/>
          <w:szCs w:val="43"/>
          <w:color w:val="AFAFAF"/>
          <w:spacing w:val="0"/>
          <w:w w:val="65"/>
          <w:position w:val="0"/>
        </w:rPr>
        <w:t>.</w:t>
      </w:r>
      <w:r>
        <w:rPr>
          <w:rFonts w:ascii="Arial" w:hAnsi="Arial" w:cs="Arial" w:eastAsia="Arial"/>
          <w:sz w:val="43"/>
          <w:szCs w:val="4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40" w:right="300"/>
        </w:sectPr>
      </w:pPr>
      <w:rPr/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/>
        <w:pict>
          <v:group style="position:absolute;margin-left:13.057838pt;margin-top:25.178217pt;width:563.505078pt;height:773.662946pt;mso-position-horizontal-relative:page;mso-position-vertical-relative:page;z-index:-16927" coordorigin="261,504" coordsize="11270,15473">
            <v:group style="position:absolute;left:287;top:511;width:2;height:15459" coordorigin="287,511" coordsize="2,15459">
              <v:shape style="position:absolute;left:287;top:511;width:2;height:15459" coordorigin="287,511" coordsize="0,15459" path="m287,15970l287,511e" filled="f" stroked="t" strokeweight=".712246pt" strokecolor="#484848">
                <v:path arrowok="t"/>
              </v:shape>
            </v:group>
            <v:group style="position:absolute;left:271;top:527;width:1852;height:2" coordorigin="271,527" coordsize="1852,2">
              <v:shape style="position:absolute;left:271;top:527;width:1852;height:2" coordorigin="271,527" coordsize="1852,0" path="m271,527l2122,527e" filled="f" stroked="t" strokeweight=".712246pt" strokecolor="#5B5B5B">
                <v:path arrowok="t"/>
              </v:shape>
            </v:group>
            <v:group style="position:absolute;left:1619;top:537;width:9857;height:2" coordorigin="1619,537" coordsize="9857,2">
              <v:shape style="position:absolute;left:1619;top:537;width:9857;height:2" coordorigin="1619,537" coordsize="9857,0" path="m1619,537l11477,537e" filled="f" stroked="t" strokeweight=".712246pt" strokecolor="#4B4B4B">
                <v:path arrowok="t"/>
              </v:shape>
            </v:group>
            <v:group style="position:absolute;left:2308;top:525;width:2;height:1523" coordorigin="2308,525" coordsize="2,1523">
              <v:shape style="position:absolute;left:2308;top:525;width:2;height:1523" coordorigin="2308,525" coordsize="0,1523" path="m2308,2048l2308,525e" filled="f" stroked="t" strokeweight=".949661pt" strokecolor="#444444">
                <v:path arrowok="t"/>
              </v:shape>
            </v:group>
            <v:group style="position:absolute;left:3067;top:535;width:185;height:2" coordorigin="3067,535" coordsize="185,2">
              <v:shape style="position:absolute;left:3067;top:535;width:185;height:2" coordorigin="3067,535" coordsize="185,0" path="m3067,535l3253,535e" filled="f" stroked="t" strokeweight=".47483pt" strokecolor="#1F1F1F">
                <v:path arrowok="t"/>
              </v:shape>
            </v:group>
            <v:group style="position:absolute;left:7274;top:546;width:4202;height:2" coordorigin="7274,546" coordsize="4202,2">
              <v:shape style="position:absolute;left:7274;top:546;width:4202;height:2" coordorigin="7274,546" coordsize="4202,0" path="m7274,546l11477,546e" filled="f" stroked="t" strokeweight=".712246pt" strokecolor="#4F4F4F">
                <v:path arrowok="t"/>
              </v:shape>
            </v:group>
            <v:group style="position:absolute;left:9048;top:539;width:2;height:1117" coordorigin="9048,539" coordsize="2,1117">
              <v:shape style="position:absolute;left:9048;top:539;width:2;height:1117" coordorigin="9048,539" coordsize="0,1117" path="m9048,1656l9048,539e" filled="f" stroked="t" strokeweight=".949661pt" strokecolor="#484848">
                <v:path arrowok="t"/>
              </v:shape>
            </v:group>
            <v:group style="position:absolute;left:11477;top:539;width:2;height:4964" coordorigin="11477,539" coordsize="2,4964">
              <v:shape style="position:absolute;left:11477;top:539;width:2;height:4964" coordorigin="11477,539" coordsize="0,4964" path="m11477,5503l11477,539e" filled="f" stroked="t" strokeweight=".949661pt" strokecolor="#575757">
                <v:path arrowok="t"/>
              </v:shape>
            </v:group>
            <v:group style="position:absolute;left:285;top:1537;width:2;height:535" coordorigin="285,1537" coordsize="2,535">
              <v:shape style="position:absolute;left:285;top:1537;width:2;height:535" coordorigin="285,1537" coordsize="0,535" path="m285,2071l285,1537e" filled="f" stroked="t" strokeweight=".47483pt" strokecolor="#282828">
                <v:path arrowok="t"/>
              </v:shape>
            </v:group>
            <v:group style="position:absolute;left:9050;top:539;width:2;height:1518" coordorigin="9050,539" coordsize="2,1518">
              <v:shape style="position:absolute;left:9050;top:539;width:2;height:1518" coordorigin="9050,539" coordsize="0,1518" path="m9050,2057l9050,539e" filled="f" stroked="t" strokeweight=".47483pt" strokecolor="#3B3B3B">
                <v:path arrowok="t"/>
              </v:shape>
            </v:group>
            <v:group style="position:absolute;left:285;top:515;width:2;height:15454" coordorigin="285,515" coordsize="2,15454">
              <v:shape style="position:absolute;left:285;top:515;width:2;height:15454" coordorigin="285,515" coordsize="0,15454" path="m285,15970l285,515e" filled="f" stroked="t" strokeweight=".712246pt" strokecolor="#444444">
                <v:path arrowok="t"/>
              </v:shape>
            </v:group>
            <v:group style="position:absolute;left:6887;top:3231;width:2;height:783" coordorigin="6887,3231" coordsize="2,783">
              <v:shape style="position:absolute;left:6887;top:3231;width:2;height:783" coordorigin="6887,3231" coordsize="0,783" path="m6887,4014l6887,3231e" filled="f" stroked="t" strokeweight=".712246pt" strokecolor="#383838">
                <v:path arrowok="t"/>
              </v:shape>
            </v:group>
            <v:group style="position:absolute;left:6876;top:3661;width:2160;height:2" coordorigin="6876,3661" coordsize="2160,2">
              <v:shape style="position:absolute;left:6876;top:3661;width:2160;height:2" coordorigin="6876,3661" coordsize="2160,0" path="m6876,3661l9036,3661e" filled="f" stroked="t" strokeweight=".237415pt" strokecolor="#232323">
                <v:path arrowok="t"/>
              </v:shape>
            </v:group>
            <v:group style="position:absolute;left:3789;top:3687;width:3077;height:2" coordorigin="3789,3687" coordsize="3077,2">
              <v:shape style="position:absolute;left:3789;top:3687;width:3077;height:2" coordorigin="3789,3687" coordsize="3077,0" path="m3789,3687l6866,3687e" filled="f" stroked="t" strokeweight=".712246pt" strokecolor="#5B5B5B">
                <v:path arrowok="t"/>
              </v:shape>
            </v:group>
            <v:group style="position:absolute;left:6657;top:3685;width:237;height:2" coordorigin="6657,3685" coordsize="237,2">
              <v:shape style="position:absolute;left:6657;top:3685;width:237;height:2" coordorigin="6657,3685" coordsize="237,0" path="m6657,3685l6895,3685e" filled="f" stroked="t" strokeweight=".47483pt" strokecolor="#808080">
                <v:path arrowok="t"/>
              </v:shape>
            </v:group>
            <v:group style="position:absolute;left:9036;top:3661;width:836;height:2" coordorigin="9036,3661" coordsize="836,2">
              <v:shape style="position:absolute;left:9036;top:3661;width:836;height:2" coordorigin="9036,3661" coordsize="836,0" path="m9036,3661l9872,3661e" filled="f" stroked="t" strokeweight=".237415pt" strokecolor="#000000">
                <v:path arrowok="t"/>
              </v:shape>
            </v:group>
            <v:group style="position:absolute;left:9872;top:3661;width:1614;height:2" coordorigin="9872,3661" coordsize="1614,2">
              <v:shape style="position:absolute;left:9872;top:3661;width:1614;height:2" coordorigin="9872,3661" coordsize="1614,0" path="m9872,3661l11486,3661e" filled="f" stroked="t" strokeweight=".237415pt" strokecolor="#2B2B2B">
                <v:path arrowok="t"/>
              </v:shape>
            </v:group>
            <v:group style="position:absolute;left:11491;top:539;width:2;height:10677" coordorigin="11491,539" coordsize="2,10677">
              <v:shape style="position:absolute;left:11491;top:539;width:2;height:10677" coordorigin="11491,539" coordsize="0,10677" path="m11491,11216l11491,539e" filled="f" stroked="t" strokeweight=".712246pt" strokecolor="#575757">
                <v:path arrowok="t"/>
              </v:shape>
            </v:group>
            <v:group style="position:absolute;left:3799;top:3226;width:2;height:783" coordorigin="3799,3226" coordsize="2,783">
              <v:shape style="position:absolute;left:3799;top:3226;width:2;height:783" coordorigin="3799,3226" coordsize="0,783" path="m3799,4009l3799,3226e" filled="f" stroked="t" strokeweight=".712246pt" strokecolor="#3B3B3B">
                <v:path arrowok="t"/>
              </v:shape>
            </v:group>
            <v:group style="position:absolute;left:3067;top:3997;width:185;height:2" coordorigin="3067,3997" coordsize="185,2">
              <v:shape style="position:absolute;left:3067;top:3997;width:185;height:2" coordorigin="3067,3997" coordsize="185,0" path="m3067,3997l3253,3997e" filled="f" stroked="t" strokeweight=".712246pt" strokecolor="#383838">
                <v:path arrowok="t"/>
              </v:shape>
            </v:group>
            <v:group style="position:absolute;left:275;top:3992;width:3799;height:2" coordorigin="275,3992" coordsize="3799,2">
              <v:shape style="position:absolute;left:275;top:3992;width:3799;height:2" coordorigin="275,3992" coordsize="3799,0" path="m275,3992l4074,3992e" filled="f" stroked="t" strokeweight=".949661pt" strokecolor="#4B4B4B">
                <v:path arrowok="t"/>
              </v:shape>
            </v:group>
            <v:group style="position:absolute;left:4017;top:3997;width:2697;height:2" coordorigin="4017,3997" coordsize="2697,2">
              <v:shape style="position:absolute;left:4017;top:3997;width:2697;height:2" coordorigin="4017,3997" coordsize="2697,0" path="m4017,3997l6714,3997e" filled="f" stroked="t" strokeweight=".949661pt" strokecolor="#383838">
                <v:path arrowok="t"/>
              </v:shape>
            </v:group>
            <v:group style="position:absolute;left:6657;top:4000;width:4829;height:2" coordorigin="6657,4000" coordsize="4829,2">
              <v:shape style="position:absolute;left:6657;top:4000;width:4829;height:2" coordorigin="6657,4000" coordsize="4829,0" path="m6657,4000l11486,4000e" filled="f" stroked="t" strokeweight=".949661pt" strokecolor="#4F4F4F">
                <v:path arrowok="t"/>
              </v:shape>
            </v:group>
            <v:group style="position:absolute;left:275;top:4272;width:3386;height:2" coordorigin="275,4272" coordsize="3386,2">
              <v:shape style="position:absolute;left:275;top:4272;width:3386;height:2" coordorigin="275,4272" coordsize="3386,0" path="m275,4272l3661,4272e" filled="f" stroked="t" strokeweight=".949661pt" strokecolor="#4B4B4B">
                <v:path arrowok="t"/>
              </v:shape>
            </v:group>
            <v:group style="position:absolute;left:3604;top:4272;width:214;height:2" coordorigin="3604,4272" coordsize="214,2">
              <v:shape style="position:absolute;left:3604;top:4272;width:214;height:2" coordorigin="3604,4272" coordsize="214,0" path="m3604,4272l3818,4272e" filled="f" stroked="t" strokeweight=".47483pt" strokecolor="#1F1F1F">
                <v:path arrowok="t"/>
              </v:shape>
            </v:group>
            <v:group style="position:absolute;left:3761;top:4276;width:7725;height:2" coordorigin="3761,4276" coordsize="7725,2">
              <v:shape style="position:absolute;left:3761;top:4276;width:7725;height:2" coordorigin="3761,4276" coordsize="7725,0" path="m3761,4276l11486,4276e" filled="f" stroked="t" strokeweight=".712246pt" strokecolor="#484848">
                <v:path arrowok="t"/>
              </v:shape>
            </v:group>
            <v:group style="position:absolute;left:8623;top:4279;width:442;height:2" coordorigin="8623,4279" coordsize="442,2">
              <v:shape style="position:absolute;left:8623;top:4279;width:442;height:2" coordorigin="8623,4279" coordsize="442,0" path="m8623,4279l9065,4279e" filled="f" stroked="t" strokeweight=".712246pt" strokecolor="#484848">
                <v:path arrowok="t"/>
              </v:shape>
            </v:group>
            <v:group style="position:absolute;left:2303;top:4515;width:2915;height:2" coordorigin="2303,4515" coordsize="2915,2">
              <v:shape style="position:absolute;left:2303;top:4515;width:2915;height:2" coordorigin="2303,4515" coordsize="2915,0" path="m2303,4515l5218,4515e" filled="f" stroked="t" strokeweight=".712246pt" strokecolor="#484848">
                <v:path arrowok="t"/>
              </v:shape>
            </v:group>
            <v:group style="position:absolute;left:5161;top:4515;width:375;height:2" coordorigin="5161,4515" coordsize="375,2">
              <v:shape style="position:absolute;left:5161;top:4515;width:375;height:2" coordorigin="5161,4515" coordsize="375,0" path="m5161,4515l5537,4515e" filled="f" stroked="t" strokeweight=".47483pt" strokecolor="#1C1C1C">
                <v:path arrowok="t"/>
              </v:shape>
            </v:group>
            <v:group style="position:absolute;left:5480;top:4517;width:6007;height:2" coordorigin="5480,4517" coordsize="6007,2">
              <v:shape style="position:absolute;left:5480;top:4517;width:6007;height:2" coordorigin="5480,4517" coordsize="6007,0" path="m5480,4517l11486,4517e" filled="f" stroked="t" strokeweight=".712246pt" strokecolor="#484848">
                <v:path arrowok="t"/>
              </v:shape>
            </v:group>
            <v:group style="position:absolute;left:4855;top:4472;width:2;height:1074" coordorigin="4855,4472" coordsize="2,1074">
              <v:shape style="position:absolute;left:4855;top:4472;width:2;height:1074" coordorigin="4855,4472" coordsize="0,1074" path="m4855,5546l4855,4472e" filled="f" stroked="t" strokeweight=".949661pt" strokecolor="#484848">
                <v:path arrowok="t"/>
              </v:shape>
            </v:group>
            <v:group style="position:absolute;left:4843;top:4999;width:6648;height:2" coordorigin="4843,4999" coordsize="6648,2">
              <v:shape style="position:absolute;left:4843;top:4999;width:6648;height:2" coordorigin="4843,4999" coordsize="6648,0" path="m4843,4999l11491,4999e" filled="f" stroked="t" strokeweight=".949661pt" strokecolor="#4F4F4F">
                <v:path arrowok="t"/>
              </v:shape>
            </v:group>
            <v:group style="position:absolute;left:7654;top:4501;width:2;height:258" coordorigin="7654,4501" coordsize="2,258">
              <v:shape style="position:absolute;left:7654;top:4501;width:2;height:258" coordorigin="7654,4501" coordsize="0,258" path="m7654,4758l7654,4501e" filled="f" stroked="t" strokeweight=".237415pt" strokecolor="#444444">
                <v:path arrowok="t"/>
              </v:shape>
            </v:group>
            <v:group style="position:absolute;left:7654;top:4758;width:2;height:243" coordorigin="7654,4758" coordsize="2,243">
              <v:shape style="position:absolute;left:7654;top:4758;width:2;height:243" coordorigin="7654,4758" coordsize="0,243" path="m7654,5002l7654,4758e" filled="f" stroked="t" strokeweight=".237415pt" strokecolor="#575757">
                <v:path arrowok="t"/>
              </v:shape>
            </v:group>
            <v:group style="position:absolute;left:2312;top:3990;width:2;height:2048" coordorigin="2312,3990" coordsize="2,2048">
              <v:shape style="position:absolute;left:2312;top:3990;width:2;height:2048" coordorigin="2312,3990" coordsize="0,2048" path="m2312,6038l2312,3990e" filled="f" stroked="t" strokeweight=".949661pt" strokecolor="#484848">
                <v:path arrowok="t"/>
              </v:shape>
            </v:group>
            <v:group style="position:absolute;left:4843;top:5238;width:6652;height:2" coordorigin="4843,5238" coordsize="6652,2">
              <v:shape style="position:absolute;left:4843;top:5238;width:6652;height:2" coordorigin="4843,5238" coordsize="6652,0" path="m4843,5238l11496,5238e" filled="f" stroked="t" strokeweight=".949661pt" strokecolor="#4B4B4B">
                <v:path arrowok="t"/>
              </v:shape>
            </v:group>
            <v:group style="position:absolute;left:4848;top:5479;width:6643;height:2" coordorigin="4848,5479" coordsize="6643,2">
              <v:shape style="position:absolute;left:4848;top:5479;width:6643;height:2" coordorigin="4848,5479" coordsize="6643,0" path="m4848,5479l11491,5479e" filled="f" stroked="t" strokeweight=".712246pt" strokecolor="#484848">
                <v:path arrowok="t"/>
              </v:shape>
            </v:group>
            <v:group style="position:absolute;left:2303;top:5720;width:9188;height:2" coordorigin="2303,5720" coordsize="9188,2">
              <v:shape style="position:absolute;left:2303;top:5720;width:9188;height:2" coordorigin="2303,5720" coordsize="9188,0" path="m2303,5720l11491,5720e" filled="f" stroked="t" strokeweight=".949661pt" strokecolor="#4B4B4B">
                <v:path arrowok="t"/>
              </v:shape>
            </v:group>
            <v:group style="position:absolute;left:4853;top:5436;width:2;height:315" coordorigin="4853,5436" coordsize="2,315">
              <v:shape style="position:absolute;left:4853;top:5436;width:2;height:315" coordorigin="4853,5436" coordsize="0,315" path="m4853,5751l4853,5436e" filled="f" stroked="t" strokeweight=".712246pt" strokecolor="#2B2B2B">
                <v:path arrowok="t"/>
              </v:shape>
            </v:group>
            <v:group style="position:absolute;left:11484;top:5431;width:2;height:320" coordorigin="11484,5431" coordsize="2,320">
              <v:shape style="position:absolute;left:11484;top:5431;width:2;height:320" coordorigin="11484,5431" coordsize="0,320" path="m11484,5751l11484,5431e" filled="f" stroked="t" strokeweight=".712246pt" strokecolor="#484848">
                <v:path arrowok="t"/>
              </v:shape>
            </v:group>
            <v:group style="position:absolute;left:275;top:5964;width:11215;height:2" coordorigin="275,5964" coordsize="11215,2">
              <v:shape style="position:absolute;left:275;top:5964;width:11215;height:2" coordorigin="275,5964" coordsize="11215,0" path="m275,5964l11491,5964e" filled="f" stroked="t" strokeweight=".949661pt" strokecolor="#4B4B4B">
                <v:path arrowok="t"/>
              </v:shape>
            </v:group>
            <v:group style="position:absolute;left:4855;top:5680;width:2;height:329" coordorigin="4855,5680" coordsize="2,329">
              <v:shape style="position:absolute;left:4855;top:5680;width:2;height:329" coordorigin="4855,5680" coordsize="0,329" path="m4855,6009l4855,5680e" filled="f" stroked="t" strokeweight=".712246pt" strokecolor="#444444">
                <v:path arrowok="t"/>
              </v:shape>
            </v:group>
            <v:group style="position:absolute;left:2317;top:5937;width:2;height:334" coordorigin="2317,5937" coordsize="2,334">
              <v:shape style="position:absolute;left:2317;top:5937;width:2;height:334" coordorigin="2317,5937" coordsize="0,334" path="m2317,6271l2317,5937e" filled="f" stroked="t" strokeweight=".712246pt" strokecolor="#2F2F2F">
                <v:path arrowok="t"/>
              </v:shape>
            </v:group>
            <v:group style="position:absolute;left:4855;top:5937;width:2;height:334" coordorigin="4855,5937" coordsize="2,334">
              <v:shape style="position:absolute;left:4855;top:5937;width:2;height:334" coordorigin="4855,5937" coordsize="0,334" path="m4855,6271l4855,5937e" filled="f" stroked="t" strokeweight=".47483pt" strokecolor="#2F2F2F">
                <v:path arrowok="t"/>
              </v:shape>
            </v:group>
            <v:group style="position:absolute;left:7654;top:5966;width:2;height:277" coordorigin="7654,5966" coordsize="2,277">
              <v:shape style="position:absolute;left:7654;top:5966;width:2;height:277" coordorigin="7654,5966" coordsize="0,277" path="m7654,6243l7654,5966e" filled="f" stroked="t" strokeweight=".237415pt" strokecolor="#444444">
                <v:path arrowok="t"/>
              </v:shape>
            </v:group>
            <v:group style="position:absolute;left:2312;top:6214;width:2;height:234" coordorigin="2312,6214" coordsize="2,234">
              <v:shape style="position:absolute;left:2312;top:6214;width:2;height:234" coordorigin="2312,6214" coordsize="0,234" path="m2312,6448l2312,6214e" filled="f" stroked="t" strokeweight=".47483pt" strokecolor="#1F1F1F">
                <v:path arrowok="t"/>
              </v:shape>
            </v:group>
            <v:group style="position:absolute;left:2303;top:6431;width:3234;height:2" coordorigin="2303,6431" coordsize="3234,2">
              <v:shape style="position:absolute;left:2303;top:6431;width:3234;height:2" coordorigin="2303,6431" coordsize="3234,0" path="m2303,6431l5537,6431e" filled="f" stroked="t" strokeweight=".949661pt" strokecolor="#484848">
                <v:path arrowok="t"/>
              </v:shape>
            </v:group>
            <v:group style="position:absolute;left:4855;top:6214;width:2;height:468" coordorigin="4855,6214" coordsize="2,468">
              <v:shape style="position:absolute;left:4855;top:6214;width:2;height:468" coordorigin="4855,6214" coordsize="0,468" path="m4855,6682l4855,6214e" filled="f" stroked="t" strokeweight=".949661pt" strokecolor="#484848">
                <v:path arrowok="t"/>
              </v:shape>
            </v:group>
            <v:group style="position:absolute;left:5480;top:6431;width:275;height:2" coordorigin="5480,6431" coordsize="275,2">
              <v:shape style="position:absolute;left:5480;top:6431;width:275;height:2" coordorigin="5480,6431" coordsize="275,0" path="m5480,6431l5755,6431e" filled="f" stroked="t" strokeweight=".47483pt" strokecolor="#2B2B2B">
                <v:path arrowok="t"/>
              </v:shape>
            </v:group>
            <v:group style="position:absolute;left:5646;top:6431;width:5850;height:2" coordorigin="5646,6431" coordsize="5850,2">
              <v:shape style="position:absolute;left:5646;top:6431;width:5850;height:2" coordorigin="5646,6431" coordsize="5850,0" path="m5646,6431l11496,6431e" filled="f" stroked="t" strokeweight=".949661pt" strokecolor="#4F4F4F">
                <v:path arrowok="t"/>
              </v:shape>
            </v:group>
            <v:group style="position:absolute;left:7654;top:6243;width:2;height:186" coordorigin="7654,6243" coordsize="2,186">
              <v:shape style="position:absolute;left:7654;top:6243;width:2;height:186" coordorigin="7654,6243" coordsize="0,186" path="m7654,6429l7654,6243e" filled="f" stroked="t" strokeweight=".237415pt" strokecolor="#747474">
                <v:path arrowok="t"/>
              </v:shape>
            </v:group>
            <v:group style="position:absolute;left:2303;top:6675;width:9193;height:2" coordorigin="2303,6675" coordsize="9193,2">
              <v:shape style="position:absolute;left:2303;top:6675;width:9193;height:2" coordorigin="2303,6675" coordsize="9193,0" path="m2303,6675l11496,6675e" filled="f" stroked="t" strokeweight=".712246pt" strokecolor="#4B4B4B">
                <v:path arrowok="t"/>
              </v:shape>
            </v:group>
            <v:group style="position:absolute;left:7654;top:6415;width:2;height:258" coordorigin="7654,6415" coordsize="2,258">
              <v:shape style="position:absolute;left:7654;top:6415;width:2;height:258" coordorigin="7654,6415" coordsize="0,258" path="m7654,6672l7654,6415e" filled="f" stroked="t" strokeweight=".237415pt" strokecolor="#5B5B5B">
                <v:path arrowok="t"/>
              </v:shape>
            </v:group>
            <v:group style="position:absolute;left:271;top:6911;width:11225;height:2" coordorigin="271,6911" coordsize="11225,2">
              <v:shape style="position:absolute;left:271;top:6911;width:11225;height:2" coordorigin="271,6911" coordsize="11225,0" path="m271,6911l11496,6911e" filled="f" stroked="t" strokeweight=".949661pt" strokecolor="#4B4B4B">
                <v:path arrowok="t"/>
              </v:shape>
            </v:group>
            <v:group style="position:absolute;left:275;top:7381;width:11225;height:2" coordorigin="275,7381" coordsize="11225,2">
              <v:shape style="position:absolute;left:275;top:7381;width:11225;height:2" coordorigin="275,7381" coordsize="11225,0" path="m275,7381l11500,7381e" filled="f" stroked="t" strokeweight=".949661pt" strokecolor="#4B4B4B">
                <v:path arrowok="t"/>
              </v:shape>
            </v:group>
            <v:group style="position:absolute;left:280;top:7317;width:2;height:353" coordorigin="280,7317" coordsize="2,353">
              <v:shape style="position:absolute;left:280;top:7317;width:2;height:353" coordorigin="280,7317" coordsize="0,353" path="m280,7670l280,7317e" filled="f" stroked="t" strokeweight=".47483pt" strokecolor="#2F2F2F">
                <v:path arrowok="t"/>
              </v:shape>
            </v:group>
            <v:group style="position:absolute;left:2315;top:6391;width:2;height:5312" coordorigin="2315,6391" coordsize="2,5312">
              <v:shape style="position:absolute;left:2315;top:6391;width:2;height:5312" coordorigin="2315,6391" coordsize="0,5312" path="m2315,11703l2315,6391e" filled="f" stroked="t" strokeweight=".949661pt" strokecolor="#484848">
                <v:path arrowok="t"/>
              </v:shape>
            </v:group>
            <v:group style="position:absolute;left:4858;top:7379;width:2;height:258" coordorigin="4858,7379" coordsize="2,258">
              <v:shape style="position:absolute;left:4858;top:7379;width:2;height:258" coordorigin="4858,7379" coordsize="0,258" path="m4858,7636l4858,7379e" filled="f" stroked="t" strokeweight=".47483pt" strokecolor="#343434">
                <v:path arrowok="t"/>
              </v:shape>
            </v:group>
            <v:group style="position:absolute;left:4853;top:7622;width:6643;height:2" coordorigin="4853,7622" coordsize="6643,2">
              <v:shape style="position:absolute;left:4853;top:7622;width:6643;height:2" coordorigin="4853,7622" coordsize="6643,0" path="m4853,7622l11496,7622e" filled="f" stroked="t" strokeweight=".712246pt" strokecolor="#4B4B4B">
                <v:path arrowok="t"/>
              </v:shape>
            </v:group>
            <v:group style="position:absolute;left:4858;top:7579;width:2;height:535" coordorigin="4858,7579" coordsize="2,535">
              <v:shape style="position:absolute;left:4858;top:7579;width:2;height:535" coordorigin="4858,7579" coordsize="0,535" path="m4858,8114l4858,7579e" filled="f" stroked="t" strokeweight=".949661pt" strokecolor="#484848">
                <v:path arrowok="t"/>
              </v:shape>
            </v:group>
            <v:group style="position:absolute;left:4848;top:7866;width:6648;height:2" coordorigin="4848,7866" coordsize="6648,2">
              <v:shape style="position:absolute;left:4848;top:7866;width:6648;height:2" coordorigin="4848,7866" coordsize="6648,0" path="m4848,7866l11496,7866e" filled="f" stroked="t" strokeweight=".949661pt" strokecolor="#4F4F4F">
                <v:path arrowok="t"/>
              </v:shape>
            </v:group>
            <v:group style="position:absolute;left:11491;top:7574;width:2;height:315" coordorigin="11491,7574" coordsize="2,315">
              <v:shape style="position:absolute;left:11491;top:7574;width:2;height:315" coordorigin="11491,7574" coordsize="0,315" path="m11491,7889l11491,7574e" filled="f" stroked="t" strokeweight=".47483pt" strokecolor="#3F3F3F">
                <v:path arrowok="t"/>
              </v:shape>
            </v:group>
            <v:group style="position:absolute;left:280;top:8107;width:5000;height:2" coordorigin="280,8107" coordsize="5000,2">
              <v:shape style="position:absolute;left:280;top:8107;width:5000;height:2" coordorigin="280,8107" coordsize="5000,0" path="m280,8107l5280,8107e" filled="f" stroked="t" strokeweight=".949661pt" strokecolor="#4B4B4B">
                <v:path arrowok="t"/>
              </v:shape>
            </v:group>
            <v:group style="position:absolute;left:4815;top:8107;width:722;height:2" coordorigin="4815,8107" coordsize="722,2">
              <v:shape style="position:absolute;left:4815;top:8107;width:722;height:2" coordorigin="4815,8107" coordsize="722,0" path="m4815,8107l5537,8107e" filled="f" stroked="t" strokeweight=".712246pt" strokecolor="#383838">
                <v:path arrowok="t"/>
              </v:shape>
            </v:group>
            <v:group style="position:absolute;left:5480;top:8107;width:6016;height:2" coordorigin="5480,8107" coordsize="6016,2">
              <v:shape style="position:absolute;left:5480;top:8107;width:6016;height:2" coordorigin="5480,8107" coordsize="6016,0" path="m5480,8107l11496,8107e" filled="f" stroked="t" strokeweight=".712246pt" strokecolor="#4F4F4F">
                <v:path arrowok="t"/>
              </v:shape>
            </v:group>
            <v:group style="position:absolute;left:275;top:8908;width:11230;height:2" coordorigin="275,8908" coordsize="11230,2">
              <v:shape style="position:absolute;left:275;top:8908;width:11230;height:2" coordorigin="275,8908" coordsize="11230,0" path="m275,8908l11505,8908e" filled="f" stroked="t" strokeweight=".949661pt" strokecolor="#4B4B4B">
                <v:path arrowok="t"/>
              </v:shape>
            </v:group>
            <v:group style="position:absolute;left:285;top:9135;width:2;height:286" coordorigin="285,9135" coordsize="2,286">
              <v:shape style="position:absolute;left:285;top:9135;width:2;height:286" coordorigin="285,9135" coordsize="0,286" path="m285,9421l285,9135e" filled="f" stroked="t" strokeweight=".47483pt" strokecolor="#181818">
                <v:path arrowok="t"/>
              </v:shape>
            </v:group>
            <v:group style="position:absolute;left:280;top:9756;width:741;height:2" coordorigin="280,9756" coordsize="741,2">
              <v:shape style="position:absolute;left:280;top:9756;width:741;height:2" coordorigin="280,9756" coordsize="741,0" path="m280,9756l1021,9756e" filled="f" stroked="t" strokeweight=".47483pt" strokecolor="#2B2B2B">
                <v:path arrowok="t"/>
              </v:shape>
            </v:group>
            <v:group style="position:absolute;left:883;top:9751;width:10617;height:2" coordorigin="883,9751" coordsize="10617,2">
              <v:shape style="position:absolute;left:883;top:9751;width:10617;height:2" coordorigin="883,9751" coordsize="10617,0" path="m883,9751l11500,9751e" filled="f" stroked="t" strokeweight=".949661pt" strokecolor="#4B4B4B">
                <v:path arrowok="t"/>
              </v:shape>
            </v:group>
            <v:group style="position:absolute;left:275;top:9992;width:11230;height:2" coordorigin="275,9992" coordsize="11230,2">
              <v:shape style="position:absolute;left:275;top:9992;width:11230;height:2" coordorigin="275,9992" coordsize="11230,0" path="m275,9992l11505,9992e" filled="f" stroked="t" strokeweight=".949661pt" strokecolor="#4B4B4B">
                <v:path arrowok="t"/>
              </v:shape>
            </v:group>
            <v:group style="position:absolute;left:280;top:10238;width:2051;height:2" coordorigin="280,10238" coordsize="2051,2">
              <v:shape style="position:absolute;left:280;top:10238;width:2051;height:2" coordorigin="280,10238" coordsize="2051,0" path="m280,10238l2331,10238e" filled="f" stroked="t" strokeweight=".949661pt" strokecolor="#4F4F4F">
                <v:path arrowok="t"/>
              </v:shape>
            </v:group>
            <v:group style="position:absolute;left:2260;top:10238;width:565;height:2" coordorigin="2260,10238" coordsize="565,2">
              <v:shape style="position:absolute;left:2260;top:10238;width:565;height:2" coordorigin="2260,10238" coordsize="565,0" path="m2260,10238l2825,10238e" filled="f" stroked="t" strokeweight=".47483pt" strokecolor="#343434">
                <v:path arrowok="t"/>
              </v:shape>
            </v:group>
            <v:group style="position:absolute;left:2692;top:10235;width:4022;height:2" coordorigin="2692,10235" coordsize="4022,2">
              <v:shape style="position:absolute;left:2692;top:10235;width:4022;height:2" coordorigin="2692,10235" coordsize="4022,0" path="m2692,10235l6714,10235e" filled="f" stroked="t" strokeweight=".949661pt" strokecolor="#4B4B4B">
                <v:path arrowok="t"/>
              </v:shape>
            </v:group>
            <v:group style="position:absolute;left:6657;top:10233;width:252;height:2" coordorigin="6657,10233" coordsize="252,2">
              <v:shape style="position:absolute;left:6657;top:10233;width:252;height:2" coordorigin="6657,10233" coordsize="252,0" path="m6657,10233l6909,10233e" filled="f" stroked="t" strokeweight=".47483pt" strokecolor="#282828">
                <v:path arrowok="t"/>
              </v:shape>
            </v:group>
            <v:group style="position:absolute;left:6838;top:10233;width:850;height:2" coordorigin="6838,10233" coordsize="850,2">
              <v:shape style="position:absolute;left:6838;top:10233;width:850;height:2" coordorigin="6838,10233" coordsize="850,0" path="m6838,10233l7688,10233e" filled="f" stroked="t" strokeweight=".949661pt" strokecolor="#5B5B5B">
                <v:path arrowok="t"/>
              </v:shape>
            </v:group>
            <v:group style="position:absolute;left:7626;top:10233;width:1054;height:2" coordorigin="7626,10233" coordsize="1054,2">
              <v:shape style="position:absolute;left:7626;top:10233;width:1054;height:2" coordorigin="7626,10233" coordsize="1054,0" path="m7626,10233l8680,10233e" filled="f" stroked="t" strokeweight=".47483pt" strokecolor="#3B3B3B">
                <v:path arrowok="t"/>
              </v:shape>
            </v:group>
            <v:group style="position:absolute;left:8623;top:10233;width:2882;height:2" coordorigin="8623,10233" coordsize="2882,2">
              <v:shape style="position:absolute;left:8623;top:10233;width:2882;height:2" coordorigin="8623,10233" coordsize="2882,0" path="m8623,10233l11505,10233e" filled="f" stroked="t" strokeweight=".712246pt" strokecolor="#545454">
                <v:path arrowok="t"/>
              </v:shape>
            </v:group>
            <v:group style="position:absolute;left:275;top:10767;width:1372;height:2" coordorigin="275,10767" coordsize="1372,2">
              <v:shape style="position:absolute;left:275;top:10767;width:1372;height:2" coordorigin="275,10767" coordsize="1372,0" path="m275,10767l1648,10767e" filled="f" stroked="t" strokeweight=".237415pt" strokecolor="#606060">
                <v:path arrowok="t"/>
              </v:shape>
            </v:group>
            <v:group style="position:absolute;left:1648;top:10767;width:651;height:2" coordorigin="1648,10767" coordsize="651,2">
              <v:shape style="position:absolute;left:1648;top:10767;width:651;height:2" coordorigin="1648,10767" coordsize="651,0" path="m1648,10767l2298,10767e" filled="f" stroked="t" strokeweight=".237415pt" strokecolor="#000000">
                <v:path arrowok="t"/>
              </v:shape>
            </v:group>
            <v:group style="position:absolute;left:2293;top:10767;width:503;height:2" coordorigin="2293,10767" coordsize="503,2">
              <v:shape style="position:absolute;left:2293;top:10767;width:503;height:2" coordorigin="2293,10767" coordsize="503,0" path="m2293,10767l2797,10767e" filled="f" stroked="t" strokeweight=".237415pt" strokecolor="#676767">
                <v:path arrowok="t"/>
              </v:shape>
            </v:group>
            <v:group style="position:absolute;left:2797;top:10767;width:579;height:2" coordorigin="2797,10767" coordsize="579,2">
              <v:shape style="position:absolute;left:2797;top:10767;width:579;height:2" coordorigin="2797,10767" coordsize="579,0" path="m2797,10767l3376,10767e" filled="f" stroked="t" strokeweight=".237415pt" strokecolor="#343434">
                <v:path arrowok="t"/>
              </v:shape>
            </v:group>
            <v:group style="position:absolute;left:3362;top:10789;width:71;height:2" coordorigin="3362,10789" coordsize="71,2">
              <v:shape style="position:absolute;left:3362;top:10789;width:71;height:2" coordorigin="3362,10789" coordsize="71,0" path="m3362,10789l3433,10789e" filled="f" stroked="t" strokeweight=".949661pt" strokecolor="#383838">
                <v:path arrowok="t"/>
              </v:shape>
            </v:group>
            <v:group style="position:absolute;left:3509;top:10789;width:185;height:2" coordorigin="3509,10789" coordsize="185,2">
              <v:shape style="position:absolute;left:3509;top:10789;width:185;height:2" coordorigin="3509,10789" coordsize="185,0" path="m3509,10789l3694,10789e" filled="f" stroked="t" strokeweight=".712246pt" strokecolor="#343434">
                <v:path arrowok="t"/>
              </v:shape>
            </v:group>
            <v:group style="position:absolute;left:3632;top:10767;width:157;height:2" coordorigin="3632,10767" coordsize="157,2">
              <v:shape style="position:absolute;left:3632;top:10767;width:157;height:2" coordorigin="3632,10767" coordsize="157,0" path="m3632,10767l3789,10767e" filled="f" stroked="t" strokeweight=".712246pt" strokecolor="#383838">
                <v:path arrowok="t"/>
              </v:shape>
            </v:group>
            <v:group style="position:absolute;left:3789;top:10767;width:256;height:2" coordorigin="3789,10767" coordsize="256,2">
              <v:shape style="position:absolute;left:3789;top:10767;width:256;height:2" coordorigin="3789,10767" coordsize="256,0" path="m3789,10767l4046,10767e" filled="f" stroked="t" strokeweight=".237415pt" strokecolor="#4B4B4B">
                <v:path arrowok="t"/>
              </v:shape>
            </v:group>
            <v:group style="position:absolute;left:4046;top:10767;width:1681;height:2" coordorigin="4046,10767" coordsize="1681,2">
              <v:shape style="position:absolute;left:4046;top:10767;width:1681;height:2" coordorigin="4046,10767" coordsize="1681,0" path="m4046,10767l5726,10767e" filled="f" stroked="t" strokeweight=".237415pt" strokecolor="#000000">
                <v:path arrowok="t"/>
              </v:shape>
            </v:group>
            <v:group style="position:absolute;left:5726;top:10767;width:959;height:2" coordorigin="5726,10767" coordsize="959,2">
              <v:shape style="position:absolute;left:5726;top:10767;width:959;height:2" coordorigin="5726,10767" coordsize="959,0" path="m5726,10767l6686,10767e" filled="f" stroked="t" strokeweight=".237415pt" strokecolor="#646464">
                <v:path arrowok="t"/>
              </v:shape>
            </v:group>
            <v:group style="position:absolute;left:6686;top:10767;width:195;height:2" coordorigin="6686,10767" coordsize="195,2">
              <v:shape style="position:absolute;left:6686;top:10767;width:195;height:2" coordorigin="6686,10767" coordsize="195,0" path="m6686,10767l6880,10767e" filled="f" stroked="t" strokeweight=".237415pt" strokecolor="#2F2F2F">
                <v:path arrowok="t"/>
              </v:shape>
            </v:group>
            <v:group style="position:absolute;left:6880;top:10767;width:423;height:2" coordorigin="6880,10767" coordsize="423,2">
              <v:shape style="position:absolute;left:6880;top:10767;width:423;height:2" coordorigin="6880,10767" coordsize="423,0" path="m6880,10767l7303,10767e" filled="f" stroked="t" strokeweight=".237415pt" strokecolor="#444444">
                <v:path arrowok="t"/>
              </v:shape>
            </v:group>
            <v:group style="position:absolute;left:7303;top:10767;width:4183;height:2" coordorigin="7303,10767" coordsize="4183,2">
              <v:shape style="position:absolute;left:7303;top:10767;width:4183;height:2" coordorigin="7303,10767" coordsize="4183,0" path="m7303,10767l11486,10767e" filled="f" stroked="t" strokeweight=".237415pt" strokecolor="#000000">
                <v:path arrowok="t"/>
              </v:shape>
            </v:group>
            <v:group style="position:absolute;left:285;top:10956;width:1391;height:2" coordorigin="285,10956" coordsize="1391,2">
              <v:shape style="position:absolute;left:285;top:10956;width:1391;height:2" coordorigin="285,10956" coordsize="1391,0" path="m285,10956l1676,10956e" filled="f" stroked="t" strokeweight=".712246pt" strokecolor="#4B4B4B">
                <v:path arrowok="t"/>
              </v:shape>
            </v:group>
            <v:group style="position:absolute;left:297;top:10739;width:2;height:5231" coordorigin="297,10739" coordsize="2,5231">
              <v:shape style="position:absolute;left:297;top:10739;width:2;height:5231" coordorigin="297,10739" coordsize="0,5231" path="m297,15970l297,10739e" filled="f" stroked="t" strokeweight=".712246pt" strokecolor="#444444">
                <v:path arrowok="t"/>
              </v:shape>
            </v:group>
            <v:group style="position:absolute;left:1619;top:10956;width:712;height:2" coordorigin="1619,10956" coordsize="712,2">
              <v:shape style="position:absolute;left:1619;top:10956;width:712;height:2" coordorigin="1619,10956" coordsize="712,0" path="m1619,10956l2331,10956e" filled="f" stroked="t" strokeweight=".47483pt" strokecolor="#343434">
                <v:path arrowok="t"/>
              </v:shape>
            </v:group>
            <v:group style="position:absolute;left:2075;top:10954;width:9435;height:2" coordorigin="2075,10954" coordsize="9435,2">
              <v:shape style="position:absolute;left:2075;top:10954;width:9435;height:2" coordorigin="2075,10954" coordsize="9435,0" path="m2075,10954l11510,10954e" filled="f" stroked="t" strokeweight=".949661pt" strokecolor="#4F4F4F">
                <v:path arrowok="t"/>
              </v:shape>
            </v:group>
            <v:group style="position:absolute;left:992;top:10939;width:2;height:735" coordorigin="992,10939" coordsize="2,735">
              <v:shape style="position:absolute;left:992;top:10939;width:2;height:735" coordorigin="992,10939" coordsize="0,735" path="m992,11674l992,10939e" filled="f" stroked="t" strokeweight=".237415pt" strokecolor="#4B4B4B">
                <v:path arrowok="t"/>
              </v:shape>
            </v:group>
            <v:group style="position:absolute;left:1655;top:10954;width:2;height:1093" coordorigin="1655,10954" coordsize="2,1093">
              <v:shape style="position:absolute;left:1655;top:10954;width:2;height:1093" coordorigin="1655,10954" coordsize="0,1093" path="m1655,12046l1655,10954e" filled="f" stroked="t" strokeweight=".949661pt" strokecolor="#444444">
                <v:path arrowok="t"/>
              </v:shape>
            </v:group>
            <v:group style="position:absolute;left:285;top:11192;width:11225;height:2" coordorigin="285,11192" coordsize="11225,2">
              <v:shape style="position:absolute;left:285;top:11192;width:11225;height:2" coordorigin="285,11192" coordsize="11225,0" path="m285,11192l11510,11192e" filled="f" stroked="t" strokeweight=".712246pt" strokecolor="#4F544F">
                <v:path arrowok="t"/>
              </v:shape>
            </v:group>
            <v:group style="position:absolute;left:7305;top:10949;width:2;height:1250" coordorigin="7305,10949" coordsize="2,1250">
              <v:shape style="position:absolute;left:7305;top:10949;width:2;height:1250" coordorigin="7305,10949" coordsize="0,1250" path="m7305,12199l7305,10949e" filled="f" stroked="t" strokeweight=".949661pt" strokecolor="#484848">
                <v:path arrowok="t"/>
              </v:shape>
            </v:group>
            <v:group style="position:absolute;left:992;top:11674;width:2;height:1503" coordorigin="992,11674" coordsize="2,1503">
              <v:shape style="position:absolute;left:992;top:11674;width:2;height:1503" coordorigin="992,11674" coordsize="0,1503" path="m992,13178l992,11674e" filled="f" stroked="t" strokeweight=".237415pt" strokecolor="#000000">
                <v:path arrowok="t"/>
              </v:shape>
            </v:group>
            <v:group style="position:absolute;left:2320;top:11646;width:2;height:554" coordorigin="2320,11646" coordsize="2,554">
              <v:shape style="position:absolute;left:2320;top:11646;width:2;height:554" coordorigin="2320,11646" coordsize="0,554" path="m2320,12199l2320,11646e" filled="f" stroked="t" strokeweight=".47483pt" strokecolor="#282828">
                <v:path arrowok="t"/>
              </v:shape>
            </v:group>
            <v:group style="position:absolute;left:1657;top:11860;width:2;height:1227" coordorigin="1657,11860" coordsize="2,1227">
              <v:shape style="position:absolute;left:1657;top:11860;width:2;height:1227" coordorigin="1657,11860" coordsize="0,1227" path="m1657,13087l1657,11860e" filled="f" stroked="t" strokeweight=".712246pt" strokecolor="#2F2F2F">
                <v:path arrowok="t"/>
              </v:shape>
            </v:group>
            <v:group style="position:absolute;left:2322;top:12142;width:2;height:200" coordorigin="2322,12142" coordsize="2,200">
              <v:shape style="position:absolute;left:2322;top:12142;width:2;height:200" coordorigin="2322,12142" coordsize="0,200" path="m2322,12342l2322,12142e" filled="f" stroked="t" strokeweight=".47483pt" strokecolor="#080808">
                <v:path arrowok="t"/>
              </v:shape>
            </v:group>
            <v:group style="position:absolute;left:7308;top:12142;width:2;height:200" coordorigin="7308,12142" coordsize="2,200">
              <v:shape style="position:absolute;left:7308;top:12142;width:2;height:200" coordorigin="7308,12142" coordsize="0,200" path="m7308,12342l7308,12142e" filled="f" stroked="t" strokeweight=".47483pt" strokecolor="#1F1F1F">
                <v:path arrowok="t"/>
              </v:shape>
            </v:group>
            <v:group style="position:absolute;left:11503;top:11144;width:2;height:1943" coordorigin="11503,11144" coordsize="2,1943">
              <v:shape style="position:absolute;left:11503;top:11144;width:2;height:1943" coordorigin="11503,11144" coordsize="0,1943" path="m11503,13087l11503,11144e" filled="f" stroked="t" strokeweight=".949661pt" strokecolor="#606060">
                <v:path arrowok="t"/>
              </v:shape>
            </v:group>
            <v:group style="position:absolute;left:294;top:12729;width:2;height:477" coordorigin="294,12729" coordsize="2,477">
              <v:shape style="position:absolute;left:294;top:12729;width:2;height:477" coordorigin="294,12729" coordsize="0,477" path="m294,13206l294,12729e" filled="f" stroked="t" strokeweight=".47483pt" strokecolor="#1F1F1F">
                <v:path arrowok="t"/>
              </v:shape>
            </v:group>
            <v:group style="position:absolute;left:7312;top:12285;width:2;height:2143" coordorigin="7312,12285" coordsize="2,2143">
              <v:shape style="position:absolute;left:7312;top:12285;width:2;height:2143" coordorigin="7312,12285" coordsize="0,2143" path="m7312,14428l7312,12285e" filled="f" stroked="t" strokeweight=".949661pt" strokecolor="#4B4B4B">
                <v:path arrowok="t"/>
              </v:shape>
            </v:group>
            <v:group style="position:absolute;left:1660;top:12987;width:2;height:1017" coordorigin="1660,12987" coordsize="2,1017">
              <v:shape style="position:absolute;left:1660;top:12987;width:2;height:1017" coordorigin="1660,12987" coordsize="0,1017" path="m1660,14003l1660,12987e" filled="f" stroked="t" strokeweight=".949661pt" strokecolor="#444444">
                <v:path arrowok="t"/>
              </v:shape>
            </v:group>
            <v:group style="position:absolute;left:2320;top:8896;width:2;height:7064" coordorigin="2320,8896" coordsize="2,7064">
              <v:shape style="position:absolute;left:2320;top:8896;width:2;height:7064" coordorigin="2320,8896" coordsize="0,7064" path="m2320,15960l2320,8896e" filled="f" stroked="t" strokeweight=".47483pt" strokecolor="#3F3F3F">
                <v:path arrowok="t"/>
              </v:shape>
            </v:group>
            <v:group style="position:absolute;left:11505;top:13030;width:2;height:678" coordorigin="11505,13030" coordsize="2,678">
              <v:shape style="position:absolute;left:11505;top:13030;width:2;height:678" coordorigin="11505,13030" coordsize="0,678" path="m11505,13707l11505,13030e" filled="f" stroked="t" strokeweight=".47483pt" strokecolor="#606060">
                <v:path arrowok="t"/>
              </v:shape>
            </v:group>
            <v:group style="position:absolute;left:992;top:13178;width:2;height:110" coordorigin="992,13178" coordsize="2,110">
              <v:shape style="position:absolute;left:992;top:13178;width:2;height:110" coordorigin="992,13178" coordsize="0,110" path="m992,13287l992,13178e" filled="f" stroked="t" strokeweight=".237415pt" strokecolor="#676767">
                <v:path arrowok="t"/>
              </v:shape>
            </v:group>
            <v:group style="position:absolute;left:290;top:13271;width:2037;height:2" coordorigin="290,13271" coordsize="2037,2">
              <v:shape style="position:absolute;left:290;top:13271;width:2037;height:2" coordorigin="290,13271" coordsize="2037,0" path="m290,13271l2327,13271e" filled="f" stroked="t" strokeweight=".949661pt" strokecolor="#545454">
                <v:path arrowok="t"/>
              </v:shape>
            </v:group>
            <v:group style="position:absolute;left:992;top:13273;width:2;height:95" coordorigin="992,13273" coordsize="2,95">
              <v:shape style="position:absolute;left:992;top:13273;width:2;height:95" coordorigin="992,13273" coordsize="0,95" path="m992,13369l992,13273e" filled="f" stroked="t" strokeweight=".237415pt" strokecolor="#4B4B4B">
                <v:path arrowok="t"/>
              </v:shape>
            </v:group>
            <v:group style="position:absolute;left:992;top:13369;width:2;height:2573" coordorigin="992,13369" coordsize="2,2573">
              <v:shape style="position:absolute;left:992;top:13369;width:2;height:2573" coordorigin="992,13369" coordsize="0,2573" path="m992,15941l992,13369e" filled="f" stroked="t" strokeweight=".237415pt" strokecolor="#000000">
                <v:path arrowok="t"/>
              </v:shape>
            </v:group>
            <v:group style="position:absolute;left:11508;top:13650;width:2;height:511" coordorigin="11508,13650" coordsize="2,511">
              <v:shape style="position:absolute;left:11508;top:13650;width:2;height:511" coordorigin="11508,13650" coordsize="0,511" path="m11508,14161l11508,13650e" filled="f" stroked="t" strokeweight=".237415pt" strokecolor="#3F3F3F">
                <v:path arrowok="t"/>
              </v:shape>
            </v:group>
            <v:group style="position:absolute;left:1662;top:13946;width:2;height:325" coordorigin="1662,13946" coordsize="2,325">
              <v:shape style="position:absolute;left:1662;top:13946;width:2;height:325" coordorigin="1662,13946" coordsize="0,325" path="m1662,14271l1662,13946e" filled="f" stroked="t" strokeweight=".47483pt" strokecolor="#0F0F0F">
                <v:path arrowok="t"/>
              </v:shape>
            </v:group>
            <v:group style="position:absolute;left:2324;top:14104;width:2;height:320" coordorigin="2324,14104" coordsize="2,320">
              <v:shape style="position:absolute;left:2324;top:14104;width:2;height:320" coordorigin="2324,14104" coordsize="0,320" path="m2324,14423l2324,14104e" filled="f" stroked="t" strokeweight=".47483pt" strokecolor="#1F1F1F">
                <v:path arrowok="t"/>
              </v:shape>
            </v:group>
            <v:group style="position:absolute;left:11503;top:14104;width:2;height:854" coordorigin="11503,14104" coordsize="2,854">
              <v:shape style="position:absolute;left:11503;top:14104;width:2;height:854" coordorigin="11503,14104" coordsize="0,854" path="m11503,14958l11503,14104e" filled="f" stroked="t" strokeweight=".47483pt" strokecolor="#575757">
                <v:path arrowok="t"/>
              </v:shape>
            </v:group>
            <v:group style="position:absolute;left:7317;top:14366;width:2;height:220" coordorigin="7317,14366" coordsize="2,220">
              <v:shape style="position:absolute;left:7317;top:14366;width:2;height:220" coordorigin="7317,14366" coordsize="0,220" path="m7317,14586l7317,14366e" filled="f" stroked="t" strokeweight=".47483pt" strokecolor="#2B2B2B">
                <v:path arrowok="t"/>
              </v:shape>
            </v:group>
            <v:group style="position:absolute;left:299;top:14528;width:2;height:430" coordorigin="299,14528" coordsize="2,430">
              <v:shape style="position:absolute;left:299;top:14528;width:2;height:430" coordorigin="299,14528" coordsize="0,430" path="m299,14958l299,14528e" filled="f" stroked="t" strokeweight=".47483pt" strokecolor="#282828">
                <v:path arrowok="t"/>
              </v:shape>
            </v:group>
            <v:group style="position:absolute;left:7317;top:14528;width:2;height:263" coordorigin="7317,14528" coordsize="2,263">
              <v:shape style="position:absolute;left:7317;top:14528;width:2;height:263" coordorigin="7317,14528" coordsize="0,263" path="m7317,14791l7317,14528e" filled="f" stroked="t" strokeweight=".47483pt" strokecolor="#181818">
                <v:path arrowok="t"/>
              </v:shape>
            </v:group>
            <v:group style="position:absolute;left:1662;top:14213;width:2;height:1752" coordorigin="1662,14213" coordsize="2,1752">
              <v:shape style="position:absolute;left:1662;top:14213;width:2;height:1752" coordorigin="1662,14213" coordsize="0,1752" path="m1662,15965l1662,14213e" filled="f" stroked="t" strokeweight=".712246pt" strokecolor="#3F3F3F">
                <v:path arrowok="t"/>
              </v:shape>
            </v:group>
            <v:group style="position:absolute;left:2322;top:14734;width:2;height:224" coordorigin="2322,14734" coordsize="2,224">
              <v:shape style="position:absolute;left:2322;top:14734;width:2;height:224" coordorigin="2322,14734" coordsize="0,224" path="m2322,14958l2322,14734e" filled="f" stroked="t" strokeweight=".47483pt" strokecolor="#5B5B5B">
                <v:path arrowok="t"/>
              </v:shape>
            </v:group>
            <v:group style="position:absolute;left:7317;top:14734;width:2;height:1217" coordorigin="7317,14734" coordsize="2,1217">
              <v:shape style="position:absolute;left:7317;top:14734;width:2;height:1217" coordorigin="7317,14734" coordsize="0,1217" path="m7317,15951l7317,14734e" filled="f" stroked="t" strokeweight=".949661pt" strokecolor="#575757">
                <v:path arrowok="t"/>
              </v:shape>
            </v:group>
            <v:group style="position:absolute;left:294;top:15958;width:6220;height:2" coordorigin="294,15958" coordsize="6220,2">
              <v:shape style="position:absolute;left:294;top:15958;width:6220;height:2" coordorigin="294,15958" coordsize="6220,0" path="m294,15958l6515,15958e" filled="f" stroked="t" strokeweight=".712246pt" strokecolor="#606060">
                <v:path arrowok="t"/>
              </v:shape>
            </v:group>
            <v:group style="position:absolute;left:2265;top:15953;width:560;height:2" coordorigin="2265,15953" coordsize="560,2">
              <v:shape style="position:absolute;left:2265;top:15953;width:560;height:2" coordorigin="2265,15953" coordsize="560,0" path="m2265,15953l2825,15953e" filled="f" stroked="t" strokeweight=".47483pt" strokecolor="#4B4B4B">
                <v:path arrowok="t"/>
              </v:shape>
            </v:group>
            <v:group style="position:absolute;left:4516;top:15946;width:361;height:2" coordorigin="4516,15946" coordsize="361,2">
              <v:shape style="position:absolute;left:4516;top:15946;width:361;height:2" coordorigin="4516,15946" coordsize="361,0" path="m4516,15946l4877,15946e" filled="f" stroked="t" strokeweight=".47483pt" strokecolor="#444444">
                <v:path arrowok="t"/>
              </v:shape>
            </v:group>
            <v:group style="position:absolute;left:2688;top:15948;width:7991;height:2" coordorigin="2688,15948" coordsize="7991,2">
              <v:shape style="position:absolute;left:2688;top:15948;width:7991;height:2" coordorigin="2688,15948" coordsize="7991,0" path="m2688,15948l10679,15948e" filled="f" stroked="t" strokeweight=".712246pt" strokecolor="#606060">
                <v:path arrowok="t"/>
              </v:shape>
            </v:group>
            <v:group style="position:absolute;left:6657;top:15936;width:4867;height:2" coordorigin="6657,15936" coordsize="4867,2">
              <v:shape style="position:absolute;left:6657;top:15936;width:4867;height:2" coordorigin="6657,15936" coordsize="4867,0" path="m6657,15936l11524,15936e" filled="f" stroked="t" strokeweight=".712246pt" strokecolor="#646464">
                <v:path arrowok="t"/>
              </v:shape>
            </v:group>
            <v:group style="position:absolute;left:11508;top:14901;width:2;height:616" coordorigin="11508,14901" coordsize="2,616">
              <v:shape style="position:absolute;left:11508;top:14901;width:2;height:616" coordorigin="11508,14901" coordsize="0,616" path="m11508,15516l11508,14901e" filled="f" stroked="t" strokeweight=".237415pt" strokecolor="#4F4F4F">
                <v:path arrowok="t"/>
              </v:shape>
            </v:group>
            <w10:wrap type="none"/>
          </v:group>
        </w:pict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tabs>
          <w:tab w:pos="60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7E7E80"/>
          <w:spacing w:val="11"/>
          <w:w w:val="77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0"/>
          <w:w w:val="77"/>
        </w:rPr>
        <w:t>bd</w:t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-54"/>
          <w:w w:val="77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-8"/>
          <w:w w:val="9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646767"/>
          <w:spacing w:val="0"/>
          <w:w w:val="92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646767"/>
          <w:spacing w:val="10"/>
          <w:w w:val="93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0"/>
          <w:w w:val="67"/>
        </w:rPr>
        <w:t>ÇU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246" w:lineRule="exact"/>
        <w:ind w:right="-74"/>
        <w:jc w:val="left"/>
        <w:tabs>
          <w:tab w:pos="152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646767"/>
          <w:spacing w:val="0"/>
          <w:w w:val="75"/>
        </w:rPr>
        <w:t>!</w:t>
      </w:r>
      <w:r>
        <w:rPr>
          <w:rFonts w:ascii="Arial" w:hAnsi="Arial" w:cs="Arial" w:eastAsia="Arial"/>
          <w:sz w:val="23"/>
          <w:szCs w:val="23"/>
          <w:color w:val="646767"/>
          <w:spacing w:val="5"/>
          <w:w w:val="75"/>
        </w:rPr>
        <w:t>t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75"/>
        </w:rPr>
        <w:t>faiye</w:t>
      </w:r>
      <w:r>
        <w:rPr>
          <w:rFonts w:ascii="Arial" w:hAnsi="Arial" w:cs="Arial" w:eastAsia="Arial"/>
          <w:sz w:val="23"/>
          <w:szCs w:val="23"/>
          <w:color w:val="464646"/>
          <w:spacing w:val="12"/>
          <w:w w:val="7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0"/>
          <w:w w:val="75"/>
        </w:rPr>
        <w:t>a.to:o</w:t>
      </w:r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-26"/>
          <w:w w:val="75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444B66"/>
          <w:spacing w:val="0"/>
          <w:w w:val="75"/>
        </w:rPr>
        <w:t>.IH!</w:t>
      </w:r>
      <w:r>
        <w:rPr>
          <w:rFonts w:ascii="Times New Roman" w:hAnsi="Times New Roman" w:cs="Times New Roman" w:eastAsia="Times New Roman"/>
          <w:sz w:val="16"/>
          <w:szCs w:val="16"/>
          <w:color w:val="444B6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44B66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80"/>
        </w:rPr>
        <w:t>e</w:t>
      </w:r>
      <w:r>
        <w:rPr>
          <w:rFonts w:ascii="Arial" w:hAnsi="Arial" w:cs="Arial" w:eastAsia="Arial"/>
          <w:sz w:val="23"/>
          <w:szCs w:val="23"/>
          <w:color w:val="464646"/>
          <w:spacing w:val="-7"/>
          <w:w w:val="80"/>
        </w:rPr>
        <w:t> </w:t>
      </w:r>
      <w:r>
        <w:rPr>
          <w:rFonts w:ascii="Arial" w:hAnsi="Arial" w:cs="Arial" w:eastAsia="Arial"/>
          <w:sz w:val="23"/>
          <w:szCs w:val="23"/>
          <w:color w:val="232323"/>
          <w:spacing w:val="0"/>
          <w:w w:val="80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310" w:lineRule="atLeast"/>
        <w:ind w:left="3390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0"/>
          <w:szCs w:val="40"/>
          <w:color w:val="7E7E80"/>
          <w:w w:val="131"/>
        </w:rPr>
        <w:t>ı</w:t>
      </w:r>
      <w:r>
        <w:rPr>
          <w:rFonts w:ascii="Times New Roman" w:hAnsi="Times New Roman" w:cs="Times New Roman" w:eastAsia="Times New Roman"/>
          <w:sz w:val="40"/>
          <w:szCs w:val="40"/>
          <w:color w:val="7E7E80"/>
          <w:spacing w:val="-57"/>
          <w:w w:val="131"/>
        </w:rPr>
        <w:t>l</w:t>
      </w:r>
      <w:r>
        <w:rPr>
          <w:rFonts w:ascii="Times New Roman" w:hAnsi="Times New Roman" w:cs="Times New Roman" w:eastAsia="Times New Roman"/>
          <w:sz w:val="40"/>
          <w:szCs w:val="40"/>
          <w:color w:val="646767"/>
          <w:spacing w:val="-5"/>
          <w:w w:val="83"/>
        </w:rPr>
        <w:t>n</w:t>
      </w:r>
      <w:r>
        <w:rPr>
          <w:rFonts w:ascii="Times New Roman" w:hAnsi="Times New Roman" w:cs="Times New Roman" w:eastAsia="Times New Roman"/>
          <w:sz w:val="40"/>
          <w:szCs w:val="40"/>
          <w:color w:val="7E7E80"/>
          <w:spacing w:val="0"/>
          <w:w w:val="177"/>
        </w:rPr>
        <w:t>i</w:t>
      </w:r>
      <w:r>
        <w:rPr>
          <w:rFonts w:ascii="Times New Roman" w:hAnsi="Times New Roman" w:cs="Times New Roman" w:eastAsia="Times New Roman"/>
          <w:sz w:val="40"/>
          <w:szCs w:val="40"/>
          <w:color w:val="7E7E8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646767"/>
          <w:spacing w:val="0"/>
          <w:w w:val="91"/>
        </w:rPr>
        <w:t>t-1'</w:t>
      </w:r>
      <w:r>
        <w:rPr>
          <w:rFonts w:ascii="Times New Roman" w:hAnsi="Times New Roman" w:cs="Times New Roman" w:eastAsia="Times New Roman"/>
          <w:sz w:val="40"/>
          <w:szCs w:val="40"/>
          <w:color w:val="646767"/>
          <w:spacing w:val="-29"/>
          <w:w w:val="91"/>
        </w:rPr>
        <w:t> </w:t>
      </w:r>
      <w:r>
        <w:rPr>
          <w:rFonts w:ascii="Arial" w:hAnsi="Arial" w:cs="Arial" w:eastAsia="Arial"/>
          <w:sz w:val="32"/>
          <w:szCs w:val="32"/>
          <w:color w:val="7E7E80"/>
          <w:spacing w:val="-27"/>
          <w:w w:val="151"/>
        </w:rPr>
        <w:t>t</w:t>
      </w:r>
      <w:r>
        <w:rPr>
          <w:rFonts w:ascii="Arial" w:hAnsi="Arial" w:cs="Arial" w:eastAsia="Arial"/>
          <w:sz w:val="32"/>
          <w:szCs w:val="32"/>
          <w:color w:val="646767"/>
          <w:spacing w:val="0"/>
          <w:w w:val="115"/>
        </w:rPr>
        <w:t>ı</w:t>
      </w:r>
      <w:r>
        <w:rPr>
          <w:rFonts w:ascii="Arial" w:hAnsi="Arial" w:cs="Arial" w:eastAsia="Arial"/>
          <w:sz w:val="32"/>
          <w:szCs w:val="32"/>
          <w:color w:val="646767"/>
          <w:spacing w:val="-2"/>
          <w:w w:val="115"/>
        </w:rPr>
        <w:t>"</w:t>
      </w:r>
      <w:r>
        <w:rPr>
          <w:rFonts w:ascii="Arial" w:hAnsi="Arial" w:cs="Arial" w:eastAsia="Arial"/>
          <w:sz w:val="32"/>
          <w:szCs w:val="32"/>
          <w:color w:val="AFAFAF"/>
          <w:spacing w:val="0"/>
          <w:w w:val="60"/>
        </w:rPr>
        <w:t>•</w:t>
      </w:r>
      <w:r>
        <w:rPr>
          <w:rFonts w:ascii="Arial" w:hAnsi="Arial" w:cs="Arial" w:eastAsia="Arial"/>
          <w:sz w:val="32"/>
          <w:szCs w:val="32"/>
          <w:color w:val="AFAFAF"/>
          <w:spacing w:val="-64"/>
          <w:w w:val="100"/>
        </w:rPr>
        <w:t> </w:t>
      </w:r>
      <w:r>
        <w:rPr>
          <w:rFonts w:ascii="Arial" w:hAnsi="Arial" w:cs="Arial" w:eastAsia="Arial"/>
          <w:sz w:val="32"/>
          <w:szCs w:val="32"/>
          <w:color w:val="2833BA"/>
          <w:spacing w:val="0"/>
          <w:w w:val="118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1" w:lineRule="exact"/>
        <w:ind w:left="3379" w:right="1002"/>
        <w:jc w:val="center"/>
        <w:tabs>
          <w:tab w:pos="4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646767"/>
          <w:spacing w:val="6"/>
          <w:w w:val="83"/>
          <w:position w:val="-3"/>
        </w:rPr>
        <w:t>M</w:t>
      </w:r>
      <w:r>
        <w:rPr>
          <w:rFonts w:ascii="Arial" w:hAnsi="Arial" w:cs="Arial" w:eastAsia="Arial"/>
          <w:sz w:val="20"/>
          <w:szCs w:val="20"/>
          <w:color w:val="464646"/>
          <w:spacing w:val="5"/>
          <w:w w:val="111"/>
          <w:position w:val="-3"/>
        </w:rPr>
        <w:t>e</w:t>
      </w:r>
      <w:r>
        <w:rPr>
          <w:rFonts w:ascii="Arial" w:hAnsi="Arial" w:cs="Arial" w:eastAsia="Arial"/>
          <w:sz w:val="20"/>
          <w:szCs w:val="20"/>
          <w:color w:val="646767"/>
          <w:spacing w:val="0"/>
          <w:w w:val="66"/>
          <w:position w:val="-3"/>
        </w:rPr>
        <w:t>c</w:t>
      </w:r>
      <w:r>
        <w:rPr>
          <w:rFonts w:ascii="Arial" w:hAnsi="Arial" w:cs="Arial" w:eastAsia="Arial"/>
          <w:sz w:val="20"/>
          <w:szCs w:val="20"/>
          <w:color w:val="646767"/>
          <w:spacing w:val="-8"/>
          <w:w w:val="65"/>
          <w:position w:val="-3"/>
        </w:rPr>
        <w:t>ı</w:t>
      </w:r>
      <w:r>
        <w:rPr>
          <w:rFonts w:ascii="Arial" w:hAnsi="Arial" w:cs="Arial" w:eastAsia="Arial"/>
          <w:sz w:val="20"/>
          <w:szCs w:val="20"/>
          <w:color w:val="464646"/>
          <w:spacing w:val="0"/>
          <w:w w:val="83"/>
          <w:position w:val="-3"/>
        </w:rPr>
        <w:t>tta</w:t>
      </w:r>
      <w:r>
        <w:rPr>
          <w:rFonts w:ascii="Arial" w:hAnsi="Arial" w:cs="Arial" w:eastAsia="Arial"/>
          <w:sz w:val="20"/>
          <w:szCs w:val="20"/>
          <w:color w:val="464646"/>
          <w:spacing w:val="-47"/>
          <w:w w:val="83"/>
          <w:position w:val="-3"/>
        </w:rPr>
        <w:t>ı</w:t>
      </w:r>
      <w:r>
        <w:rPr>
          <w:rFonts w:ascii="Arial" w:hAnsi="Arial" w:cs="Arial" w:eastAsia="Arial"/>
          <w:sz w:val="20"/>
          <w:szCs w:val="20"/>
          <w:color w:val="646767"/>
          <w:spacing w:val="-29"/>
          <w:w w:val="80"/>
          <w:position w:val="-3"/>
        </w:rPr>
        <w:t>e</w:t>
      </w:r>
      <w:r>
        <w:rPr>
          <w:rFonts w:ascii="Arial" w:hAnsi="Arial" w:cs="Arial" w:eastAsia="Arial"/>
          <w:sz w:val="20"/>
          <w:szCs w:val="20"/>
          <w:color w:val="AFAFAF"/>
          <w:spacing w:val="0"/>
          <w:w w:val="71"/>
          <w:position w:val="-3"/>
        </w:rPr>
        <w:t>·</w:t>
      </w:r>
      <w:r>
        <w:rPr>
          <w:rFonts w:ascii="Arial" w:hAnsi="Arial" w:cs="Arial" w:eastAsia="Arial"/>
          <w:sz w:val="20"/>
          <w:szCs w:val="20"/>
          <w:color w:val="AFAFAF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0"/>
          <w:szCs w:val="20"/>
          <w:color w:val="AFAFA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-31"/>
          <w:w w:val="138"/>
          <w:position w:val="-3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84"/>
          <w:position w:val="-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-6"/>
          <w:w w:val="84"/>
          <w:position w:val="-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67"/>
          <w:position w:val="-3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44B66"/>
          <w:spacing w:val="0"/>
          <w:w w:val="50"/>
          <w:position w:val="-3"/>
        </w:rPr>
        <w:t>_tW</w:t>
      </w:r>
      <w:r>
        <w:rPr>
          <w:rFonts w:ascii="Times New Roman" w:hAnsi="Times New Roman" w:cs="Times New Roman" w:eastAsia="Times New Roman"/>
          <w:sz w:val="20"/>
          <w:szCs w:val="20"/>
          <w:color w:val="444B66"/>
          <w:spacing w:val="-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51"/>
          <w:position w:val="-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959797"/>
          <w:spacing w:val="-9"/>
          <w:w w:val="162"/>
          <w:position w:val="-3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0"/>
          <w:w w:val="66"/>
          <w:position w:val="-3"/>
        </w:rPr>
        <w:t>\</w:t>
      </w:r>
      <w:r>
        <w:rPr>
          <w:rFonts w:ascii="Times New Roman" w:hAnsi="Times New Roman" w:cs="Times New Roman" w:eastAsia="Times New Roman"/>
          <w:sz w:val="20"/>
          <w:szCs w:val="20"/>
          <w:color w:val="646767"/>
          <w:spacing w:val="-9"/>
          <w:w w:val="66"/>
          <w:position w:val="-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AFAFAF"/>
          <w:spacing w:val="0"/>
          <w:w w:val="73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17" w:lineRule="exact"/>
        <w:ind w:left="3411" w:right="1083"/>
        <w:jc w:val="center"/>
        <w:tabs>
          <w:tab w:pos="4040" w:val="left"/>
          <w:tab w:pos="4320" w:val="left"/>
          <w:tab w:pos="504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pict>
          <v:group style="position:absolute;margin-left:449.332794pt;margin-top:2.522663pt;width:.1pt;height:17.500489pt;mso-position-horizontal-relative:page;mso-position-vertical-relative:paragraph;z-index:-16909" coordorigin="8987,50" coordsize="2,350">
            <v:shape style="position:absolute;left:8987;top:50;width:2;height:350" coordorigin="8987,50" coordsize="0,350" path="m8987,400l8987,50e" filled="f" stroked="t" strokeweight="1.7575pt" strokecolor="#EDEDED">
              <v:path arrowok="t"/>
            </v:shape>
          </v:group>
          <w10:wrap type="none"/>
        </w:pict>
      </w:r>
      <w:r>
        <w:rPr/>
        <w:pict>
          <v:group style="position:absolute;margin-left:455.684021pt;margin-top:2.732136pt;width:.1pt;height:17.291016pt;mso-position-horizontal-relative:page;mso-position-vertical-relative:paragraph;z-index:-16908" coordorigin="9114,55" coordsize="2,346">
            <v:shape style="position:absolute;left:9114;top:55;width:2;height:346" coordorigin="9114,55" coordsize="0,346" path="m9114,400l9114,55e" filled="f" stroked="t" strokeweight="1.01pt" strokecolor="#EDEDED">
              <v:path arrowok="t"/>
            </v:shape>
          </v:group>
          <w10:wrap type="none"/>
        </w:pict>
      </w:r>
      <w:r>
        <w:rPr/>
        <w:pict>
          <v:group style="position:absolute;margin-left:460.155304pt;margin-top:1.040886pt;width:8.12172pt;height:32.043514pt;mso-position-horizontal-relative:page;mso-position-vertical-relative:paragraph;z-index:-16907" coordorigin="9203,21" coordsize="162,641">
            <v:group style="position:absolute;left:9332;top:55;width:2;height:346" coordorigin="9332,55" coordsize="2,346">
              <v:shape style="position:absolute;left:9332;top:55;width:2;height:346" coordorigin="9332,55" coordsize="0,346" path="m9332,400l9332,55e" filled="f" stroked="t" strokeweight="3.3825pt" strokecolor="#EDEDED">
                <v:path arrowok="t"/>
              </v:shape>
            </v:group>
            <v:group style="position:absolute;left:9242;top:367;width:2;height:256" coordorigin="9242,367" coordsize="2,256">
              <v:shape style="position:absolute;left:9242;top:367;width:2;height:256" coordorigin="9242,367" coordsize="0,256" path="m9242,622l9242,367e" filled="f" stroked="t" strokeweight="3.927835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10.822357pt;margin-top:2.522663pt;width:.1pt;height:17.500489pt;mso-position-horizontal-relative:page;mso-position-vertical-relative:paragraph;z-index:-16906" coordorigin="10216,50" coordsize="2,350">
            <v:shape style="position:absolute;left:10216;top:50;width:2;height:350" coordorigin="10216,50" coordsize="0,350" path="m10216,400l10216,50e" filled="f" stroked="t" strokeweight="4.1625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5"/>
          <w:szCs w:val="15"/>
          <w:color w:val="AFAFAF"/>
          <w:spacing w:val="0"/>
          <w:w w:val="173"/>
        </w:rPr>
        <w:t>.</w:t>
      </w:r>
      <w:r>
        <w:rPr>
          <w:rFonts w:ascii="Arial" w:hAnsi="Arial" w:cs="Arial" w:eastAsia="Arial"/>
          <w:sz w:val="15"/>
          <w:szCs w:val="15"/>
          <w:color w:val="AFAFAF"/>
          <w:spacing w:val="8"/>
          <w:w w:val="173"/>
        </w:rPr>
        <w:t> </w:t>
      </w:r>
      <w:r>
        <w:rPr>
          <w:rFonts w:ascii="Arial" w:hAnsi="Arial" w:cs="Arial" w:eastAsia="Arial"/>
          <w:sz w:val="15"/>
          <w:szCs w:val="15"/>
          <w:color w:val="7E7E80"/>
          <w:spacing w:val="0"/>
          <w:w w:val="173"/>
        </w:rPr>
        <w:t>.</w:t>
      </w:r>
      <w:r>
        <w:rPr>
          <w:rFonts w:ascii="Arial" w:hAnsi="Arial" w:cs="Arial" w:eastAsia="Arial"/>
          <w:sz w:val="15"/>
          <w:szCs w:val="15"/>
          <w:color w:val="7E7E80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7E7E80"/>
          <w:spacing w:val="0"/>
          <w:w w:val="100"/>
        </w:rPr>
      </w:r>
      <w:r>
        <w:rPr>
          <w:rFonts w:ascii="Arial" w:hAnsi="Arial" w:cs="Arial" w:eastAsia="Arial"/>
          <w:sz w:val="15"/>
          <w:szCs w:val="15"/>
          <w:color w:val="959797"/>
          <w:spacing w:val="0"/>
          <w:w w:val="100"/>
        </w:rPr>
        <w:t>"</w:t>
      </w:r>
      <w:r>
        <w:rPr>
          <w:rFonts w:ascii="Arial" w:hAnsi="Arial" w:cs="Arial" w:eastAsia="Arial"/>
          <w:sz w:val="15"/>
          <w:szCs w:val="15"/>
          <w:color w:val="959797"/>
          <w:spacing w:val="-31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959797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959797"/>
          <w:spacing w:val="0"/>
          <w:w w:val="100"/>
        </w:rPr>
      </w:r>
      <w:r>
        <w:rPr>
          <w:rFonts w:ascii="Arial" w:hAnsi="Arial" w:cs="Arial" w:eastAsia="Arial"/>
          <w:sz w:val="15"/>
          <w:szCs w:val="15"/>
          <w:color w:val="AFAFAF"/>
          <w:spacing w:val="6"/>
          <w:w w:val="73"/>
        </w:rPr>
        <w:t>,</w:t>
      </w:r>
      <w:r>
        <w:rPr>
          <w:rFonts w:ascii="Arial" w:hAnsi="Arial" w:cs="Arial" w:eastAsia="Arial"/>
          <w:sz w:val="15"/>
          <w:szCs w:val="15"/>
          <w:color w:val="7E7E80"/>
          <w:spacing w:val="6"/>
          <w:w w:val="189"/>
        </w:rPr>
      </w:r>
      <w:r>
        <w:rPr>
          <w:rFonts w:ascii="Arial" w:hAnsi="Arial" w:cs="Arial" w:eastAsia="Arial"/>
          <w:sz w:val="15"/>
          <w:szCs w:val="15"/>
          <w:color w:val="7E7E80"/>
          <w:spacing w:val="-18"/>
          <w:w w:val="189"/>
          <w:emboss/>
        </w:rPr>
        <w:t>.</w:t>
      </w:r>
      <w:r>
        <w:rPr>
          <w:rFonts w:ascii="Arial" w:hAnsi="Arial" w:cs="Arial" w:eastAsia="Arial"/>
          <w:sz w:val="15"/>
          <w:szCs w:val="15"/>
          <w:color w:val="7E7E80"/>
          <w:spacing w:val="-18"/>
          <w:w w:val="189"/>
          <w:emboss/>
        </w:rPr>
      </w:r>
      <w:r>
        <w:rPr>
          <w:rFonts w:ascii="Arial" w:hAnsi="Arial" w:cs="Arial" w:eastAsia="Arial"/>
          <w:sz w:val="15"/>
          <w:szCs w:val="15"/>
          <w:color w:val="7E7E80"/>
          <w:spacing w:val="-18"/>
          <w:w w:val="189"/>
        </w:rPr>
      </w:r>
      <w:r>
        <w:rPr>
          <w:rFonts w:ascii="Arial" w:hAnsi="Arial" w:cs="Arial" w:eastAsia="Arial"/>
          <w:sz w:val="15"/>
          <w:szCs w:val="15"/>
          <w:color w:val="7E7E80"/>
          <w:spacing w:val="-18"/>
          <w:w w:val="189"/>
        </w:rPr>
      </w:r>
      <w:r>
        <w:rPr>
          <w:rFonts w:ascii="Arial" w:hAnsi="Arial" w:cs="Arial" w:eastAsia="Arial"/>
          <w:sz w:val="15"/>
          <w:szCs w:val="15"/>
          <w:color w:val="959797"/>
          <w:spacing w:val="9"/>
          <w:w w:val="71"/>
          <w:i/>
        </w:rPr>
        <w:t>'</w:t>
      </w:r>
      <w:r>
        <w:rPr>
          <w:rFonts w:ascii="Arial" w:hAnsi="Arial" w:cs="Arial" w:eastAsia="Arial"/>
          <w:sz w:val="15"/>
          <w:szCs w:val="15"/>
          <w:color w:val="AFAFAF"/>
          <w:spacing w:val="0"/>
          <w:w w:val="107"/>
          <w:i/>
        </w:rPr>
        <w:t>t</w:t>
      </w:r>
      <w:r>
        <w:rPr>
          <w:rFonts w:ascii="Arial" w:hAnsi="Arial" w:cs="Arial" w:eastAsia="Arial"/>
          <w:sz w:val="15"/>
          <w:szCs w:val="15"/>
          <w:color w:val="AFAFAF"/>
          <w:spacing w:val="-1"/>
          <w:w w:val="100"/>
          <w:i/>
        </w:rPr>
        <w:t> </w:t>
      </w:r>
      <w:r>
        <w:rPr>
          <w:rFonts w:ascii="Arial" w:hAnsi="Arial" w:cs="Arial" w:eastAsia="Arial"/>
          <w:sz w:val="15"/>
          <w:szCs w:val="15"/>
          <w:color w:val="7E7E80"/>
          <w:spacing w:val="0"/>
          <w:w w:val="158"/>
        </w:rPr>
        <w:t>·</w:t>
      </w:r>
      <w:r>
        <w:rPr>
          <w:rFonts w:ascii="Arial" w:hAnsi="Arial" w:cs="Arial" w:eastAsia="Arial"/>
          <w:sz w:val="15"/>
          <w:szCs w:val="15"/>
          <w:color w:val="7E7E80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7E7E80"/>
          <w:spacing w:val="0"/>
          <w:w w:val="100"/>
        </w:rPr>
      </w:r>
      <w:r>
        <w:rPr>
          <w:rFonts w:ascii="Arial" w:hAnsi="Arial" w:cs="Arial" w:eastAsia="Arial"/>
          <w:sz w:val="15"/>
          <w:szCs w:val="15"/>
          <w:color w:val="AFAFAF"/>
          <w:spacing w:val="0"/>
          <w:w w:val="208"/>
        </w:rPr>
        <w:t>·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260" w:lineRule="exact"/>
        <w:ind w:left="3490"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7E7E80"/>
          <w:spacing w:val="0"/>
          <w:w w:val="55"/>
        </w:rPr>
        <w:t>..,</w:t>
      </w:r>
      <w:r>
        <w:rPr>
          <w:rFonts w:ascii="Times New Roman" w:hAnsi="Times New Roman" w:cs="Times New Roman" w:eastAsia="Times New Roman"/>
          <w:sz w:val="26"/>
          <w:szCs w:val="26"/>
          <w:color w:val="7E7E80"/>
          <w:spacing w:val="0"/>
          <w:w w:val="55"/>
        </w:rPr>
        <w:t>  </w:t>
      </w:r>
      <w:r>
        <w:rPr>
          <w:rFonts w:ascii="Times New Roman" w:hAnsi="Times New Roman" w:cs="Times New Roman" w:eastAsia="Times New Roman"/>
          <w:sz w:val="26"/>
          <w:szCs w:val="26"/>
          <w:color w:val="7E7E80"/>
          <w:spacing w:val="3"/>
          <w:w w:val="55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AFAFAF"/>
          <w:spacing w:val="0"/>
          <w:w w:val="55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AFAFAF"/>
          <w:spacing w:val="4"/>
          <w:w w:val="55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AFAFAF"/>
          <w:spacing w:val="7"/>
          <w:w w:val="52"/>
          <w:i/>
        </w:rPr>
        <w:t>r</w:t>
      </w:r>
      <w:r>
        <w:rPr>
          <w:rFonts w:ascii="Times New Roman" w:hAnsi="Times New Roman" w:cs="Times New Roman" w:eastAsia="Times New Roman"/>
          <w:sz w:val="26"/>
          <w:szCs w:val="26"/>
          <w:color w:val="AFAFAF"/>
          <w:spacing w:val="11"/>
          <w:w w:val="14"/>
          <w:i/>
        </w:rPr>
        <w:t>_</w:t>
      </w:r>
      <w:r>
        <w:rPr>
          <w:rFonts w:ascii="Times New Roman" w:hAnsi="Times New Roman" w:cs="Times New Roman" w:eastAsia="Times New Roman"/>
          <w:sz w:val="26"/>
          <w:szCs w:val="26"/>
          <w:color w:val="AFAFAF"/>
          <w:spacing w:val="0"/>
          <w:w w:val="89"/>
          <w:i/>
        </w:rPr>
        <w:t>,-</w:t>
      </w:r>
      <w:r>
        <w:rPr>
          <w:rFonts w:ascii="Times New Roman" w:hAnsi="Times New Roman" w:cs="Times New Roman" w:eastAsia="Times New Roman"/>
          <w:sz w:val="26"/>
          <w:szCs w:val="26"/>
          <w:color w:val="959797"/>
          <w:spacing w:val="-13"/>
          <w:w w:val="101"/>
          <w:i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AFAFAF"/>
          <w:spacing w:val="0"/>
          <w:w w:val="101"/>
          <w:i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AFAFAF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AFAFAF"/>
          <w:spacing w:val="1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959797"/>
          <w:spacing w:val="-48"/>
          <w:w w:val="99"/>
        </w:rPr>
        <w:t>;</w:t>
      </w:r>
      <w:r>
        <w:rPr>
          <w:rFonts w:ascii="Times New Roman" w:hAnsi="Times New Roman" w:cs="Times New Roman" w:eastAsia="Times New Roman"/>
          <w:sz w:val="26"/>
          <w:szCs w:val="26"/>
          <w:color w:val="AFAFAF"/>
          <w:spacing w:val="-17"/>
          <w:w w:val="199"/>
        </w:rPr>
        <w:t>;</w:t>
      </w:r>
      <w:r>
        <w:rPr>
          <w:rFonts w:ascii="Times New Roman" w:hAnsi="Times New Roman" w:cs="Times New Roman" w:eastAsia="Times New Roman"/>
          <w:sz w:val="26"/>
          <w:szCs w:val="26"/>
          <w:color w:val="AFAFAF"/>
          <w:spacing w:val="0"/>
          <w:w w:val="87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AFAFA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AFAFAF"/>
          <w:spacing w:val="0"/>
          <w:w w:val="86"/>
        </w:rPr>
        <w:t>;</w:t>
      </w:r>
      <w:r>
        <w:rPr>
          <w:rFonts w:ascii="Times New Roman" w:hAnsi="Times New Roman" w:cs="Times New Roman" w:eastAsia="Times New Roman"/>
          <w:sz w:val="26"/>
          <w:szCs w:val="26"/>
          <w:color w:val="AFAFAF"/>
          <w:spacing w:val="-64"/>
          <w:w w:val="89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959797"/>
          <w:spacing w:val="0"/>
          <w:w w:val="83"/>
        </w:rPr>
        <w:t>·.</w:t>
      </w:r>
      <w:r>
        <w:rPr>
          <w:rFonts w:ascii="Times New Roman" w:hAnsi="Times New Roman" w:cs="Times New Roman" w:eastAsia="Times New Roman"/>
          <w:sz w:val="26"/>
          <w:szCs w:val="26"/>
          <w:color w:val="AFAFAF"/>
          <w:spacing w:val="0"/>
          <w:w w:val="275"/>
        </w:rPr>
        <w:t>\</w:t>
      </w:r>
      <w:r>
        <w:rPr>
          <w:rFonts w:ascii="Times New Roman" w:hAnsi="Times New Roman" w:cs="Times New Roman" w:eastAsia="Times New Roman"/>
          <w:sz w:val="26"/>
          <w:szCs w:val="26"/>
          <w:color w:val="AFAFAF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AFAFAF"/>
          <w:spacing w:val="-25"/>
          <w:w w:val="125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464646"/>
          <w:spacing w:val="-23"/>
          <w:w w:val="88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646767"/>
          <w:spacing w:val="-38"/>
          <w:w w:val="108"/>
        </w:rPr>
        <w:t>)</w:t>
      </w:r>
      <w:r>
        <w:rPr>
          <w:rFonts w:ascii="Times New Roman" w:hAnsi="Times New Roman" w:cs="Times New Roman" w:eastAsia="Times New Roman"/>
          <w:sz w:val="26"/>
          <w:szCs w:val="26"/>
          <w:color w:val="AFAFAF"/>
          <w:spacing w:val="-1"/>
          <w:w w:val="166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646767"/>
          <w:spacing w:val="0"/>
          <w:w w:val="254"/>
        </w:rPr>
        <w:t>/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25" w:lineRule="exact"/>
        <w:ind w:left="3685" w:right="1188"/>
        <w:jc w:val="center"/>
        <w:tabs>
          <w:tab w:pos="468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480.476074pt;margin-top:4.68058pt;width:.1pt;height:6.057862pt;mso-position-horizontal-relative:page;mso-position-vertical-relative:paragraph;z-index:-16905" coordorigin="9610,94" coordsize="2,121">
            <v:shape style="position:absolute;left:9610;top:94;width:2;height:121" coordorigin="9610,94" coordsize="0,121" path="m9610,215l9610,94e" filled="f" stroked="t" strokeweight="2.2546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646767"/>
          <w:spacing w:val="-24"/>
          <w:w w:val="97"/>
          <w:position w:val="-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959797"/>
          <w:spacing w:val="-27"/>
          <w:w w:val="146"/>
          <w:position w:val="-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AFAFAF"/>
          <w:spacing w:val="1"/>
          <w:w w:val="20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AFAFAF"/>
          <w:spacing w:val="0"/>
          <w:w w:val="70"/>
          <w:position w:val="-1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AFAFA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FAFAF"/>
          <w:spacing w:val="0"/>
          <w:w w:val="100"/>
          <w:position w:val="-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AFAFAF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FAFAF"/>
          <w:spacing w:val="1"/>
          <w:w w:val="205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959797"/>
          <w:spacing w:val="0"/>
          <w:w w:val="41"/>
          <w:position w:val="-1"/>
        </w:rPr>
        <w:t>?</w:t>
      </w:r>
      <w:r>
        <w:rPr>
          <w:rFonts w:ascii="Times New Roman" w:hAnsi="Times New Roman" w:cs="Times New Roman" w:eastAsia="Times New Roman"/>
          <w:sz w:val="19"/>
          <w:szCs w:val="19"/>
          <w:color w:val="959797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959797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FAFAF"/>
          <w:spacing w:val="-27"/>
          <w:w w:val="303"/>
          <w:position w:val="-1"/>
        </w:rPr>
        <w:t>'</w:t>
      </w:r>
      <w:r>
        <w:rPr>
          <w:rFonts w:ascii="Times New Roman" w:hAnsi="Times New Roman" w:cs="Times New Roman" w:eastAsia="Times New Roman"/>
          <w:sz w:val="9"/>
          <w:szCs w:val="9"/>
          <w:color w:val="AFAFAF"/>
          <w:spacing w:val="0"/>
          <w:w w:val="303"/>
          <w:position w:val="-1"/>
        </w:rPr>
        <w:t>l</w:t>
      </w:r>
      <w:r>
        <w:rPr>
          <w:rFonts w:ascii="Times New Roman" w:hAnsi="Times New Roman" w:cs="Times New Roman" w:eastAsia="Times New Roman"/>
          <w:sz w:val="9"/>
          <w:szCs w:val="9"/>
          <w:color w:val="AFAFAF"/>
          <w:spacing w:val="-12"/>
          <w:w w:val="303"/>
          <w:position w:val="-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7E7E80"/>
          <w:spacing w:val="0"/>
          <w:w w:val="100"/>
          <w:position w:val="-1"/>
        </w:rPr>
        <w:t>J</w:t>
      </w:r>
      <w:r>
        <w:rPr>
          <w:rFonts w:ascii="Times New Roman" w:hAnsi="Times New Roman" w:cs="Times New Roman" w:eastAsia="Times New Roman"/>
          <w:sz w:val="9"/>
          <w:szCs w:val="9"/>
          <w:color w:val="7E7E80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7E7E8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7E7E8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2"/>
          <w:szCs w:val="22"/>
          <w:color w:val="AFAFAF"/>
          <w:spacing w:val="0"/>
          <w:w w:val="44"/>
          <w:position w:val="-1"/>
        </w:rPr>
        <w:t>-v.</w:t>
      </w:r>
      <w:r>
        <w:rPr>
          <w:rFonts w:ascii="Times New Roman" w:hAnsi="Times New Roman" w:cs="Times New Roman" w:eastAsia="Times New Roman"/>
          <w:sz w:val="22"/>
          <w:szCs w:val="22"/>
          <w:color w:val="AFAFAF"/>
          <w:spacing w:val="0"/>
          <w:w w:val="44"/>
          <w:position w:val="-1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AFAFAF"/>
          <w:spacing w:val="0"/>
          <w:w w:val="44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959797"/>
          <w:spacing w:val="0"/>
          <w:w w:val="104"/>
          <w:position w:val="-1"/>
        </w:rPr>
        <w:t>,..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right="-20"/>
        <w:jc w:val="left"/>
        <w:tabs>
          <w:tab w:pos="300" w:val="left"/>
          <w:tab w:pos="396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pict>
          <v:group style="position:absolute;margin-left:462.674072pt;margin-top:3.400718pt;width:.1pt;height:6.730957pt;mso-position-horizontal-relative:page;mso-position-vertical-relative:paragraph;z-index:-16904" coordorigin="9253,68" coordsize="2,135">
            <v:shape style="position:absolute;left:9253;top:68;width:2;height:135" coordorigin="9253,68" coordsize="0,135" path="m9253,203l9253,68e" filled="f" stroked="t" strokeweight="1.828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DAÖLAR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0"/>
          <w:szCs w:val="10"/>
          <w:color w:val="AFAFAF"/>
          <w:spacing w:val="0"/>
          <w:w w:val="192"/>
          <w:position w:val="-2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AFAFAF"/>
          <w:spacing w:val="-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59797"/>
          <w:spacing w:val="0"/>
          <w:w w:val="198"/>
          <w:position w:val="-2"/>
        </w:rPr>
        <w:t>'''·</w:t>
      </w:r>
      <w:r>
        <w:rPr>
          <w:rFonts w:ascii="Times New Roman" w:hAnsi="Times New Roman" w:cs="Times New Roman" w:eastAsia="Times New Roman"/>
          <w:sz w:val="10"/>
          <w:szCs w:val="10"/>
          <w:color w:val="959797"/>
          <w:spacing w:val="10"/>
          <w:w w:val="198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59797"/>
          <w:spacing w:val="-19"/>
          <w:w w:val="192"/>
          <w:position w:val="-2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464646"/>
          <w:spacing w:val="0"/>
          <w:w w:val="70"/>
          <w:position w:val="-2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464646"/>
          <w:spacing w:val="5"/>
          <w:w w:val="70"/>
          <w:position w:val="-2"/>
        </w:rPr>
        <w:t>-</w:t>
      </w:r>
      <w:r>
        <w:rPr>
          <w:rFonts w:ascii="Times New Roman" w:hAnsi="Times New Roman" w:cs="Times New Roman" w:eastAsia="Times New Roman"/>
          <w:sz w:val="10"/>
          <w:szCs w:val="10"/>
          <w:color w:val="646767"/>
          <w:spacing w:val="0"/>
          <w:w w:val="60"/>
          <w:position w:val="-2"/>
        </w:rPr>
        <w:t>7;:</w:t>
      </w:r>
      <w:r>
        <w:rPr>
          <w:rFonts w:ascii="Times New Roman" w:hAnsi="Times New Roman" w:cs="Times New Roman" w:eastAsia="Times New Roman"/>
          <w:sz w:val="10"/>
          <w:szCs w:val="10"/>
          <w:color w:val="646767"/>
          <w:spacing w:val="0"/>
          <w:w w:val="100"/>
          <w:position w:val="-2"/>
        </w:rPr>
        <w:t>     </w:t>
      </w:r>
      <w:r>
        <w:rPr>
          <w:rFonts w:ascii="Times New Roman" w:hAnsi="Times New Roman" w:cs="Times New Roman" w:eastAsia="Times New Roman"/>
          <w:sz w:val="10"/>
          <w:szCs w:val="10"/>
          <w:color w:val="646767"/>
          <w:spacing w:val="-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464646"/>
          <w:spacing w:val="0"/>
          <w:w w:val="263"/>
          <w:position w:val="-2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464646"/>
          <w:spacing w:val="-3"/>
          <w:w w:val="263"/>
          <w:position w:val="-2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AFAFAF"/>
          <w:spacing w:val="0"/>
          <w:w w:val="132"/>
          <w:position w:val="-2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1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106"/>
        </w:rPr>
        <w:t>lt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7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646767"/>
          <w:spacing w:val="-4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7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40" w:right="300"/>
          <w:cols w:num="3" w:equalWidth="0">
            <w:col w:w="545" w:space="1931"/>
            <w:col w:w="2104" w:space="560"/>
            <w:col w:w="6340"/>
          </w:cols>
        </w:sectPr>
      </w:pPr>
      <w:rPr/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659" w:right="4451" w:firstLine="-115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.047173pt;margin-top:-12.336152pt;width:36.279002pt;height:43.5pt;mso-position-horizontal-relative:page;mso-position-vertical-relative:paragraph;z-index:-16887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212121"/>
                      <w:spacing w:val="0"/>
                      <w:w w:val="150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2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-10"/>
          <w:w w:val="103"/>
        </w:rPr>
        <w:t>S</w:t>
      </w:r>
      <w:r>
        <w:rPr>
          <w:rFonts w:ascii="Arial" w:hAnsi="Arial" w:cs="Arial" w:eastAsia="Arial"/>
          <w:sz w:val="21"/>
          <w:szCs w:val="21"/>
          <w:color w:val="333333"/>
          <w:spacing w:val="-3"/>
          <w:w w:val="249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2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1"/>
          <w:w w:val="103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88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100" w:bottom="280" w:left="180" w:right="260"/>
        </w:sectPr>
      </w:pPr>
      <w:rPr/>
    </w:p>
    <w:p>
      <w:pPr>
        <w:spacing w:before="0" w:after="0" w:line="103" w:lineRule="exact"/>
        <w:ind w:left="821" w:right="220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33333"/>
          <w:spacing w:val="0"/>
          <w:w w:val="118"/>
          <w:position w:val="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59" w:lineRule="exact"/>
        <w:ind w:left="566" w:right="-52"/>
        <w:jc w:val="center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33333"/>
          <w:spacing w:val="0"/>
          <w:w w:val="93"/>
        </w:rPr>
        <w:t>BÜYÜKSEHIR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7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260"/>
          <w:cols w:num="2" w:equalWidth="0">
            <w:col w:w="1576" w:space="1572"/>
            <w:col w:w="8332"/>
          </w:cols>
        </w:sectPr>
      </w:pPr>
      <w:rPr/>
    </w:p>
    <w:p>
      <w:pPr>
        <w:spacing w:before="0" w:after="0" w:line="240" w:lineRule="exact"/>
        <w:ind w:left="604" w:right="5285"/>
        <w:jc w:val="center"/>
        <w:tabs>
          <w:tab w:pos="42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333333"/>
          <w:spacing w:val="0"/>
          <w:w w:val="109"/>
          <w:position w:val="8"/>
        </w:rPr>
        <w:t>BELEDIYESI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5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0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3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08" w:lineRule="exact"/>
        <w:ind w:left="116" w:right="-20"/>
        <w:jc w:val="left"/>
        <w:tabs>
          <w:tab w:pos="1500" w:val="left"/>
          <w:tab w:pos="3020" w:val="left"/>
          <w:tab w:pos="5400" w:val="left"/>
          <w:tab w:pos="742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w w:val="97"/>
          <w:position w:val="4"/>
        </w:rPr>
        <w:t>lot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0"/>
          <w:position w:val="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5"/>
          <w:w w:val="137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4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3"/>
          <w:position w:val="4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5"/>
          <w:w w:val="116"/>
          <w:position w:val="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  <w:position w:val="4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6"/>
          <w:position w:val="4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116"/>
          <w:position w:val="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4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4"/>
        </w:rPr>
        <w:t>IBildkim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5"/>
          <w:position w:val="4"/>
        </w:rPr>
        <w:t>No:l2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  <w:position w:val="4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6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>51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frel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2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6"/>
          <w:w w:val="100"/>
          <w:position w:val="2"/>
        </w:rPr>
        <w:t> </w:t>
      </w:r>
      <w:r>
        <w:rPr>
          <w:rFonts w:ascii="Arial" w:hAnsi="Arial" w:cs="Arial" w:eastAsia="Arial"/>
          <w:sz w:val="28"/>
          <w:szCs w:val="28"/>
          <w:color w:val="333333"/>
          <w:spacing w:val="0"/>
          <w:w w:val="76"/>
          <w:position w:val="-2"/>
        </w:rPr>
        <w:t>•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140" w:right="-20"/>
        <w:jc w:val="left"/>
        <w:tabs>
          <w:tab w:pos="1500" w:val="left"/>
          <w:tab w:pos="3020" w:val="left"/>
          <w:tab w:pos="4380" w:val="left"/>
          <w:tab w:pos="5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yıt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08.03.2017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1562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1"/>
          <w:w w:val="91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0"/>
        </w:rPr>
        <w:t>Bildi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2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6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Sahadı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8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9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0"/>
        </w:rPr>
        <w:t>NDURAN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9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ldirile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ipa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Kırt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Ödemi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0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1"/>
          <w:w w:val="16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45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9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ogl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No:43/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1"/>
          <w:w w:val="13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"/>
          <w:w w:val="125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135" w:right="-20"/>
        <w:jc w:val="left"/>
        <w:tabs>
          <w:tab w:pos="1500" w:val="left"/>
          <w:tab w:pos="4700" w:val="left"/>
          <w:tab w:pos="7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9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:i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1"/>
        </w:rPr>
        <w:t>şye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9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ng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:Elektri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1" w:after="0" w:line="177" w:lineRule="auto"/>
        <w:ind w:left="3497" w:right="2712" w:firstLine="-3357"/>
        <w:jc w:val="left"/>
        <w:tabs>
          <w:tab w:pos="3500" w:val="left"/>
          <w:tab w:pos="6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2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3"/>
          <w:position w:val="2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"/>
          <w:w w:val="103"/>
          <w:position w:val="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28"/>
          <w:position w:val="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7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9"/>
          <w:w w:val="137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Kırtasiye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l3etonar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9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4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8" w:lineRule="exact"/>
        <w:ind w:left="3826" w:right="-20"/>
        <w:jc w:val="left"/>
        <w:tabs>
          <w:tab w:pos="4320" w:val="left"/>
          <w:tab w:pos="4900" w:val="left"/>
          <w:tab w:pos="5420" w:val="left"/>
          <w:tab w:pos="5880" w:val="left"/>
          <w:tab w:pos="6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0"/>
          <w:w w:val="100"/>
          <w:position w:val="6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-5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0"/>
          <w:w w:val="100"/>
          <w:position w:val="6"/>
        </w:rPr>
      </w:r>
      <w:r>
        <w:rPr>
          <w:rFonts w:ascii="Arial" w:hAnsi="Arial" w:cs="Arial" w:eastAsia="Arial"/>
          <w:sz w:val="42"/>
          <w:szCs w:val="42"/>
          <w:color w:val="4B4B4B"/>
          <w:spacing w:val="0"/>
          <w:w w:val="55"/>
          <w:position w:val="0"/>
        </w:rPr>
        <w:t>ı</w:t>
      </w:r>
      <w:r>
        <w:rPr>
          <w:rFonts w:ascii="Arial" w:hAnsi="Arial" w:cs="Arial" w:eastAsia="Arial"/>
          <w:sz w:val="42"/>
          <w:szCs w:val="42"/>
          <w:color w:val="4B4B4B"/>
          <w:spacing w:val="46"/>
          <w:w w:val="55"/>
          <w:position w:val="0"/>
        </w:rPr>
        <w:t> </w:t>
      </w:r>
      <w:r>
        <w:rPr>
          <w:rFonts w:ascii="Arial" w:hAnsi="Arial" w:cs="Arial" w:eastAsia="Arial"/>
          <w:sz w:val="45"/>
          <w:szCs w:val="45"/>
          <w:color w:val="4B4B4B"/>
          <w:spacing w:val="46"/>
          <w:w w:val="55"/>
          <w:position w:val="0"/>
        </w:rPr>
      </w:r>
      <w:r>
        <w:rPr>
          <w:rFonts w:ascii="Arial" w:hAnsi="Arial" w:cs="Arial" w:eastAsia="Arial"/>
          <w:sz w:val="45"/>
          <w:szCs w:val="45"/>
          <w:color w:val="4B4B4B"/>
          <w:spacing w:val="55"/>
          <w:w w:val="55"/>
          <w:u w:val="single" w:color="2F2F2F"/>
          <w:position w:val="0"/>
        </w:rPr>
        <w:t> </w:t>
      </w:r>
      <w:r>
        <w:rPr>
          <w:rFonts w:ascii="Arial" w:hAnsi="Arial" w:cs="Arial" w:eastAsia="Arial"/>
          <w:sz w:val="45"/>
          <w:szCs w:val="45"/>
          <w:color w:val="4B4B4B"/>
          <w:spacing w:val="0"/>
          <w:w w:val="100"/>
          <w:u w:val="single" w:color="2F2F2F"/>
          <w:position w:val="0"/>
        </w:rPr>
        <w:tab/>
      </w:r>
      <w:r>
        <w:rPr>
          <w:rFonts w:ascii="Arial" w:hAnsi="Arial" w:cs="Arial" w:eastAsia="Arial"/>
          <w:sz w:val="45"/>
          <w:szCs w:val="45"/>
          <w:color w:val="4B4B4B"/>
          <w:spacing w:val="0"/>
          <w:w w:val="100"/>
          <w:u w:val="single" w:color="2F2F2F"/>
          <w:position w:val="0"/>
        </w:rPr>
      </w:r>
      <w:r>
        <w:rPr>
          <w:rFonts w:ascii="Arial" w:hAnsi="Arial" w:cs="Arial" w:eastAsia="Arial"/>
          <w:sz w:val="45"/>
          <w:szCs w:val="45"/>
          <w:color w:val="4B4B4B"/>
          <w:spacing w:val="0"/>
          <w:w w:val="55"/>
          <w:u w:val="single" w:color="2F2F2F"/>
          <w:position w:val="0"/>
        </w:rPr>
        <w:t>ı</w:t>
      </w:r>
      <w:r>
        <w:rPr>
          <w:rFonts w:ascii="Arial" w:hAnsi="Arial" w:cs="Arial" w:eastAsia="Arial"/>
          <w:sz w:val="45"/>
          <w:szCs w:val="45"/>
          <w:color w:val="4B4B4B"/>
          <w:spacing w:val="60"/>
          <w:w w:val="55"/>
          <w:u w:val="single" w:color="2F2F2F"/>
          <w:position w:val="0"/>
        </w:rPr>
        <w:t> </w:t>
      </w:r>
      <w:r>
        <w:rPr>
          <w:rFonts w:ascii="Arial" w:hAnsi="Arial" w:cs="Arial" w:eastAsia="Arial"/>
          <w:sz w:val="45"/>
          <w:szCs w:val="45"/>
          <w:color w:val="4B4B4B"/>
          <w:spacing w:val="0"/>
          <w:w w:val="100"/>
          <w:u w:val="single" w:color="2F2F2F"/>
          <w:position w:val="0"/>
        </w:rPr>
        <w:tab/>
      </w:r>
      <w:r>
        <w:rPr>
          <w:rFonts w:ascii="Arial" w:hAnsi="Arial" w:cs="Arial" w:eastAsia="Arial"/>
          <w:sz w:val="45"/>
          <w:szCs w:val="45"/>
          <w:color w:val="4B4B4B"/>
          <w:spacing w:val="0"/>
          <w:w w:val="100"/>
          <w:u w:val="single" w:color="2F2F2F"/>
          <w:position w:val="0"/>
        </w:rPr>
      </w:r>
      <w:r>
        <w:rPr>
          <w:rFonts w:ascii="Arial" w:hAnsi="Arial" w:cs="Arial" w:eastAsia="Arial"/>
          <w:sz w:val="45"/>
          <w:szCs w:val="45"/>
          <w:color w:val="4B4B4B"/>
          <w:spacing w:val="0"/>
          <w:w w:val="100"/>
          <w:position w:val="0"/>
        </w:rPr>
      </w:r>
      <w:r>
        <w:rPr>
          <w:rFonts w:ascii="Arial" w:hAnsi="Arial" w:cs="Arial" w:eastAsia="Arial"/>
          <w:sz w:val="45"/>
          <w:szCs w:val="45"/>
          <w:color w:val="4B4B4B"/>
          <w:spacing w:val="0"/>
          <w:w w:val="100"/>
          <w:position w:val="0"/>
        </w:rPr>
      </w:r>
      <w:r>
        <w:rPr>
          <w:rFonts w:ascii="Arial" w:hAnsi="Arial" w:cs="Arial" w:eastAsia="Arial"/>
          <w:sz w:val="45"/>
          <w:szCs w:val="45"/>
          <w:color w:val="959595"/>
          <w:spacing w:val="0"/>
          <w:w w:val="55"/>
          <w:position w:val="0"/>
        </w:rPr>
        <w:t>ı</w:t>
      </w:r>
      <w:r>
        <w:rPr>
          <w:rFonts w:ascii="Arial" w:hAnsi="Arial" w:cs="Arial" w:eastAsia="Arial"/>
          <w:sz w:val="45"/>
          <w:szCs w:val="45"/>
          <w:color w:val="959595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5"/>
          <w:szCs w:val="45"/>
          <w:color w:val="959595"/>
          <w:spacing w:val="0"/>
          <w:w w:val="100"/>
          <w:position w:val="0"/>
        </w:rPr>
      </w:r>
      <w:r>
        <w:rPr>
          <w:rFonts w:ascii="Arial" w:hAnsi="Arial" w:cs="Arial" w:eastAsia="Arial"/>
          <w:sz w:val="42"/>
          <w:szCs w:val="42"/>
          <w:color w:val="333333"/>
          <w:spacing w:val="0"/>
          <w:w w:val="55"/>
          <w:position w:val="3"/>
        </w:rPr>
        <w:t>ı</w:t>
      </w:r>
      <w:r>
        <w:rPr>
          <w:rFonts w:ascii="Arial" w:hAnsi="Arial" w:cs="Arial" w:eastAsia="Arial"/>
          <w:sz w:val="42"/>
          <w:szCs w:val="42"/>
          <w:color w:val="333333"/>
          <w:spacing w:val="-54"/>
          <w:w w:val="55"/>
          <w:position w:val="3"/>
        </w:rPr>
        <w:t> </w:t>
      </w:r>
      <w:r>
        <w:rPr>
          <w:rFonts w:ascii="Arial" w:hAnsi="Arial" w:cs="Arial" w:eastAsia="Arial"/>
          <w:sz w:val="42"/>
          <w:szCs w:val="42"/>
          <w:color w:val="333333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42"/>
          <w:szCs w:val="42"/>
          <w:color w:val="333333"/>
          <w:spacing w:val="0"/>
          <w:w w:val="100"/>
          <w:position w:val="3"/>
        </w:rPr>
      </w:r>
      <w:r>
        <w:rPr>
          <w:rFonts w:ascii="Arial" w:hAnsi="Arial" w:cs="Arial" w:eastAsia="Arial"/>
          <w:sz w:val="30"/>
          <w:szCs w:val="30"/>
          <w:color w:val="333333"/>
          <w:spacing w:val="0"/>
          <w:w w:val="79"/>
          <w:position w:val="10"/>
        </w:rPr>
        <w:t>r</w:t>
      </w:r>
      <w:r>
        <w:rPr>
          <w:rFonts w:ascii="Arial" w:hAnsi="Arial" w:cs="Arial" w:eastAsia="Arial"/>
          <w:sz w:val="30"/>
          <w:szCs w:val="30"/>
          <w:color w:val="333333"/>
          <w:spacing w:val="-3"/>
          <w:w w:val="79"/>
          <w:position w:val="1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10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  <w:position w:val="1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140" w:right="-20"/>
        <w:jc w:val="left"/>
        <w:tabs>
          <w:tab w:pos="2000" w:val="left"/>
          <w:tab w:pos="5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:Fikret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ERSAN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8"/>
          <w:position w:val="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99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0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:Nazmi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1"/>
        </w:rPr>
        <w:t>APPAK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4" w:after="0" w:line="240" w:lineRule="auto"/>
        <w:ind w:left="200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\miri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Gökha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UYAR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007" w:right="-20"/>
        <w:jc w:val="left"/>
        <w:tabs>
          <w:tab w:pos="462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6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1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7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6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52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4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"/>
          <w:w w:val="104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35"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  <w:position w:val="0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  <w:position w:val="0"/>
        </w:rPr>
        <w:t>5297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4" w:lineRule="exact"/>
        <w:ind w:left="149" w:right="-20"/>
        <w:jc w:val="left"/>
        <w:tabs>
          <w:tab w:pos="4580" w:val="left"/>
          <w:tab w:pos="7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Anza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-1"/>
        </w:rPr>
        <w:t>:15:56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561" w:right="466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4551" w:right="384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:1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3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56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026" w:right="-20"/>
        <w:jc w:val="left"/>
        <w:tabs>
          <w:tab w:pos="4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45" w:right="-20"/>
        <w:jc w:val="left"/>
        <w:tabs>
          <w:tab w:pos="2020" w:val="left"/>
          <w:tab w:pos="458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498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ıişse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0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20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4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260"/>
        </w:sectPr>
      </w:pPr>
      <w:rPr/>
    </w:p>
    <w:p>
      <w:pPr>
        <w:spacing w:before="0" w:after="0" w:line="45" w:lineRule="exact"/>
        <w:ind w:left="154" w:right="-109"/>
        <w:jc w:val="left"/>
        <w:tabs>
          <w:tab w:pos="1740" w:val="left"/>
        </w:tabs>
        <w:rPr>
          <w:rFonts w:ascii="Arial" w:hAnsi="Arial" w:cs="Arial" w:eastAsia="Arial"/>
          <w:sz w:val="46"/>
          <w:szCs w:val="4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w w:val="94"/>
          <w:position w:val="-40"/>
        </w:rPr>
        <w:t>Du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00"/>
          <w:position w:val="-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-4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5"/>
          <w:w w:val="100"/>
          <w:position w:val="-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0"/>
        </w:rPr>
      </w:r>
      <w:r>
        <w:rPr>
          <w:rFonts w:ascii="Arial" w:hAnsi="Arial" w:cs="Arial" w:eastAsia="Arial"/>
          <w:sz w:val="46"/>
          <w:szCs w:val="46"/>
          <w:color w:val="AFAFAE"/>
          <w:spacing w:val="0"/>
          <w:w w:val="51"/>
          <w:position w:val="-36"/>
        </w:rPr>
        <w:t>.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15" w:lineRule="atLeas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yapıldı.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260"/>
          <w:cols w:num="2" w:equalWidth="0">
            <w:col w:w="1821" w:space="1588"/>
            <w:col w:w="8071"/>
          </w:cols>
        </w:sectPr>
      </w:pPr>
      <w:rPr/>
    </w:p>
    <w:p>
      <w:pPr>
        <w:spacing w:before="0" w:after="0" w:line="230" w:lineRule="atLeast"/>
        <w:ind w:left="135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lotayı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varıldığınd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Tarafımızda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20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30.891678pt;margin-top:17.211752pt;width:.1pt;height:13.642579pt;mso-position-horizontal-relative:page;mso-position-vertical-relative:paragraph;z-index:-16896" coordorigin="2618,344" coordsize="2,273">
            <v:shape style="position:absolute;left:2618;top:344;width:2;height:273" coordorigin="2618,344" coordsize="0,273" path="m2618,344l2618,617,2618,344xe" filled="t" fillcolor="#EDED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gerçekleştifilmed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260"/>
        </w:sectPr>
      </w:pPr>
      <w:rPr/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3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93" w:lineRule="exact"/>
        <w:ind w:right="-96"/>
        <w:jc w:val="left"/>
        <w:tabs>
          <w:tab w:pos="700" w:val="left"/>
        </w:tabs>
        <w:rPr>
          <w:rFonts w:ascii="Arial" w:hAnsi="Arial" w:cs="Arial" w:eastAsia="Arial"/>
          <w:sz w:val="32"/>
          <w:szCs w:val="32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AFAFAE"/>
          <w:spacing w:val="-18"/>
          <w:w w:val="93"/>
          <w:position w:val="17"/>
        </w:rPr>
        <w:t>,</w:t>
      </w:r>
      <w:r>
        <w:rPr>
          <w:rFonts w:ascii="Arial" w:hAnsi="Arial" w:cs="Arial" w:eastAsia="Arial"/>
          <w:sz w:val="17"/>
          <w:szCs w:val="17"/>
          <w:color w:val="AFAFAE"/>
          <w:spacing w:val="0"/>
          <w:w w:val="93"/>
          <w:position w:val="17"/>
        </w:rPr>
        <w:t>.</w:t>
      </w:r>
      <w:r>
        <w:rPr>
          <w:rFonts w:ascii="Arial" w:hAnsi="Arial" w:cs="Arial" w:eastAsia="Arial"/>
          <w:sz w:val="17"/>
          <w:szCs w:val="17"/>
          <w:color w:val="AFAFAE"/>
          <w:spacing w:val="0"/>
          <w:w w:val="100"/>
          <w:position w:val="17"/>
        </w:rPr>
        <w:tab/>
      </w:r>
      <w:r>
        <w:rPr>
          <w:rFonts w:ascii="Arial" w:hAnsi="Arial" w:cs="Arial" w:eastAsia="Arial"/>
          <w:sz w:val="17"/>
          <w:szCs w:val="17"/>
          <w:color w:val="AFAFAE"/>
          <w:spacing w:val="0"/>
          <w:w w:val="100"/>
          <w:position w:val="17"/>
        </w:rPr>
      </w:r>
      <w:r>
        <w:rPr>
          <w:rFonts w:ascii="Times New Roman" w:hAnsi="Times New Roman" w:cs="Times New Roman" w:eastAsia="Times New Roman"/>
          <w:sz w:val="23"/>
          <w:szCs w:val="23"/>
          <w:color w:val="333333"/>
          <w:spacing w:val="-3"/>
          <w:w w:val="53"/>
          <w:position w:val="7"/>
        </w:rPr>
        <w:t>k</w:t>
      </w:r>
      <w:r>
        <w:rPr>
          <w:rFonts w:ascii="Times New Roman" w:hAnsi="Times New Roman" w:cs="Times New Roman" w:eastAsia="Times New Roman"/>
          <w:sz w:val="23"/>
          <w:szCs w:val="23"/>
          <w:color w:val="606060"/>
          <w:spacing w:val="0"/>
          <w:w w:val="53"/>
          <w:position w:val="7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606060"/>
          <w:spacing w:val="25"/>
          <w:w w:val="53"/>
          <w:position w:val="7"/>
        </w:rPr>
        <w:t> </w:t>
      </w:r>
      <w:r>
        <w:rPr>
          <w:rFonts w:ascii="Arial" w:hAnsi="Arial" w:cs="Arial" w:eastAsia="Arial"/>
          <w:sz w:val="32"/>
          <w:szCs w:val="32"/>
          <w:color w:val="4B4B4B"/>
          <w:spacing w:val="0"/>
          <w:w w:val="26"/>
          <w:position w:val="-1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ISöndürmede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right="-20"/>
        <w:jc w:val="left"/>
        <w:tabs>
          <w:tab w:pos="1920" w:val="left"/>
          <w:tab w:pos="3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1.602417pt;margin-top:7.232934pt;width:3.02484pt;height:21pt;mso-position-horizontal-relative:page;mso-position-vertical-relative:paragraph;z-index:-16886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rPr>
                      <w:rFonts w:ascii="Arial" w:hAnsi="Arial" w:cs="Arial" w:eastAsia="Arial"/>
                      <w:sz w:val="42"/>
                      <w:szCs w:val="42"/>
                    </w:rPr>
                  </w:pPr>
                  <w:rPr/>
                  <w:r>
                    <w:rPr>
                      <w:rFonts w:ascii="Arial" w:hAnsi="Arial" w:cs="Arial" w:eastAsia="Arial"/>
                      <w:sz w:val="42"/>
                      <w:szCs w:val="42"/>
                      <w:color w:val="4B4B4B"/>
                      <w:spacing w:val="0"/>
                      <w:w w:val="51"/>
                    </w:rPr>
                    <w:t>ı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7"/>
        </w:rPr>
        <w:t>!Su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  <w:position w:val="1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69"/>
          <w:position w:val="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1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4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3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924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4B4B4B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260"/>
          <w:cols w:num="3" w:equalWidth="0">
            <w:col w:w="1279" w:space="489"/>
            <w:col w:w="889" w:space="1909"/>
            <w:col w:w="6914"/>
          </w:cols>
        </w:sectPr>
      </w:pPr>
      <w:rPr/>
    </w:p>
    <w:p>
      <w:pPr>
        <w:spacing w:before="0" w:after="0" w:line="207" w:lineRule="exact"/>
        <w:ind w:left="20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binanını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katında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</w:rPr>
        <w:t>bulunanNazmi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APPAK'ı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işlettiği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kırtasiye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dükkanını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sigor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30" w:lineRule="atLeast"/>
        <w:ind w:left="159" w:right="5483" w:firstLine="-5"/>
        <w:jc w:val="left"/>
        <w:tabs>
          <w:tab w:pos="2040" w:val="left"/>
          <w:tab w:pos="4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paneli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350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260"/>
        </w:sectPr>
      </w:pPr>
      <w:rPr/>
    </w:p>
    <w:p>
      <w:pPr>
        <w:spacing w:before="0" w:after="0" w:line="163" w:lineRule="exact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9"/>
          <w:szCs w:val="19"/>
          <w:color w:val="4B4B4B"/>
          <w:spacing w:val="-32"/>
          <w:w w:val="70"/>
          <w:position w:val="1"/>
        </w:rPr>
        <w:t>,</w:t>
      </w:r>
      <w:r>
        <w:rPr>
          <w:rFonts w:ascii="Arial" w:hAnsi="Arial" w:cs="Arial" w:eastAsia="Arial"/>
          <w:sz w:val="19"/>
          <w:szCs w:val="19"/>
          <w:color w:val="333333"/>
          <w:spacing w:val="-34"/>
          <w:w w:val="125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55"/>
          <w:position w:val="4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46" w:lineRule="exact"/>
        <w:ind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/>
        <w:br w:type="column"/>
      </w:r>
      <w:r>
        <w:rPr>
          <w:rFonts w:ascii="Arial" w:hAnsi="Arial" w:cs="Arial" w:eastAsia="Arial"/>
          <w:sz w:val="10"/>
          <w:szCs w:val="10"/>
          <w:color w:val="4B4B4B"/>
          <w:spacing w:val="0"/>
          <w:w w:val="143"/>
        </w:rPr>
        <w:t>ıl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spacing w:before="0" w:after="0" w:line="179" w:lineRule="exact"/>
        <w:ind w:left="291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[rahmini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1"/>
        </w:rPr>
        <w:t>Zarar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350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  <w:position w:val="-1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260"/>
          <w:cols w:num="3" w:equalWidth="0">
            <w:col w:w="1395" w:space="340"/>
            <w:col w:w="2146" w:space="150"/>
            <w:col w:w="7449"/>
          </w:cols>
        </w:sectPr>
      </w:pPr>
      <w:rPr/>
    </w:p>
    <w:p>
      <w:pPr>
        <w:spacing w:before="20" w:after="0" w:line="255" w:lineRule="auto"/>
        <w:ind w:left="126" w:right="96" w:firstLine="1928"/>
        <w:jc w:val="righ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8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kapısını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dükkanı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bulunan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sigorta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panelinde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soruşturmad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sigorta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paneli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elektrik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esisatının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nedenle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eskime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gevşem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yüklenme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vb.)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yapması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çıktı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2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auto"/>
        <w:ind w:left="208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</w:rPr>
        <w:t>anaatine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1" w:lineRule="auto"/>
        <w:ind w:left="154" w:right="4124"/>
        <w:jc w:val="left"/>
        <w:tabs>
          <w:tab w:pos="202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Sigarta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98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8"/>
          <w:position w:val="0"/>
        </w:rPr>
        <w:t>keti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2"/>
          <w:w w:val="137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92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96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119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4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57" w:lineRule="auto"/>
        <w:ind w:left="154" w:right="3138" w:firstLine="14"/>
        <w:jc w:val="left"/>
        <w:tabs>
          <w:tab w:pos="540" w:val="left"/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333333"/>
          <w:spacing w:val="0"/>
          <w:w w:val="155"/>
          <w:position w:val="6"/>
        </w:rPr>
        <w:t>\</w:t>
      </w:r>
      <w:r>
        <w:rPr>
          <w:rFonts w:ascii="Times New Roman" w:hAnsi="Times New Roman" w:cs="Times New Roman" w:eastAsia="Times New Roman"/>
          <w:sz w:val="11"/>
          <w:szCs w:val="11"/>
          <w:color w:val="333333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333333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1"/>
          <w:w w:val="171"/>
          <w:position w:val="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Kime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İşyeri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sahiplerine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Ödemi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Emniyet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Müdürlüğ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Ekiplerine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0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t:s.ım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69" w:right="-20"/>
        <w:jc w:val="left"/>
        <w:tabs>
          <w:tab w:pos="2040" w:val="left"/>
          <w:tab w:pos="5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5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8"/>
          <w:position w:val="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5"/>
          <w:w w:val="116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  <w:position w:val="0"/>
        </w:rPr>
        <w:t>03.2017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4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94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  <w:position w:val="0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9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0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96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11" w:lineRule="exact"/>
        <w:ind w:left="255" w:right="-20"/>
        <w:jc w:val="left"/>
        <w:tabs>
          <w:tab w:pos="1400" w:val="left"/>
          <w:tab w:pos="8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0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-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7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KtP: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  <w:position w:val="-2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100"/>
          <w:position w:val="-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6"/>
          <w:w w:val="100"/>
          <w:position w:val="-2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-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2"/>
        </w:rPr>
        <w:t>emiş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2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72" w:lineRule="exact"/>
        <w:ind w:left="403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333333"/>
          <w:spacing w:val="0"/>
          <w:w w:val="82"/>
          <w:position w:val="-2"/>
        </w:rPr>
        <w:t>·u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48" w:lineRule="exact"/>
        <w:ind w:right="48"/>
        <w:jc w:val="righ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333333"/>
          <w:spacing w:val="0"/>
          <w:w w:val="176"/>
          <w:position w:val="-1"/>
        </w:rPr>
        <w:t>ll)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403" w:right="-75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33333"/>
          <w:spacing w:val="0"/>
          <w:w w:val="344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65" w:lineRule="exact"/>
        <w:ind w:left="37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6"/>
          <w:w w:val="93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5"/>
          <w:w w:val="52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333333"/>
          <w:spacing w:val="-25"/>
          <w:w w:val="51"/>
          <w:position w:val="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1"/>
          <w:w w:val="52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333333"/>
          <w:spacing w:val="-29"/>
          <w:w w:val="51"/>
          <w:position w:val="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52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52"/>
          <w:position w:val="-1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5" w:after="0" w:line="240" w:lineRule="auto"/>
        <w:ind w:right="-185"/>
        <w:jc w:val="left"/>
        <w:rPr>
          <w:rFonts w:ascii="Arial" w:hAnsi="Arial" w:cs="Arial" w:eastAsia="Arial"/>
          <w:sz w:val="44"/>
          <w:szCs w:val="4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Arial" w:hAnsi="Arial" w:cs="Arial" w:eastAsia="Arial"/>
          <w:sz w:val="44"/>
          <w:szCs w:val="44"/>
          <w:color w:val="424670"/>
          <w:spacing w:val="0"/>
          <w:w w:val="61"/>
        </w:rPr>
        <w:t>:;,</w:t>
      </w:r>
      <w:r>
        <w:rPr>
          <w:rFonts w:ascii="Arial" w:hAnsi="Arial" w:cs="Arial" w:eastAsia="Arial"/>
          <w:sz w:val="44"/>
          <w:szCs w:val="44"/>
          <w:color w:val="424670"/>
          <w:spacing w:val="-36"/>
          <w:w w:val="61"/>
        </w:rPr>
        <w:t>t</w:t>
      </w:r>
      <w:r>
        <w:rPr>
          <w:rFonts w:ascii="Arial" w:hAnsi="Arial" w:cs="Arial" w:eastAsia="Arial"/>
          <w:sz w:val="44"/>
          <w:szCs w:val="44"/>
          <w:color w:val="38429C"/>
          <w:spacing w:val="-75"/>
          <w:w w:val="53"/>
        </w:rPr>
        <w:t>.</w:t>
      </w:r>
      <w:r>
        <w:rPr>
          <w:rFonts w:ascii="Arial" w:hAnsi="Arial" w:cs="Arial" w:eastAsia="Arial"/>
          <w:sz w:val="114"/>
          <w:szCs w:val="114"/>
          <w:color w:val="4F549A"/>
          <w:spacing w:val="-75"/>
          <w:w w:val="99"/>
          <w:position w:val="-44"/>
        </w:rPr>
      </w:r>
      <w:r>
        <w:rPr>
          <w:rFonts w:ascii="Arial" w:hAnsi="Arial" w:cs="Arial" w:eastAsia="Arial"/>
          <w:sz w:val="114"/>
          <w:szCs w:val="114"/>
          <w:color w:val="4F549A"/>
          <w:spacing w:val="-306"/>
          <w:w w:val="99"/>
          <w:strike/>
          <w:position w:val="-44"/>
        </w:rPr>
        <w:t> </w:t>
      </w:r>
      <w:r>
        <w:rPr>
          <w:rFonts w:ascii="Arial" w:hAnsi="Arial" w:cs="Arial" w:eastAsia="Arial"/>
          <w:sz w:val="114"/>
          <w:szCs w:val="114"/>
          <w:color w:val="4F549A"/>
          <w:spacing w:val="-306"/>
          <w:w w:val="99"/>
          <w:strike/>
          <w:position w:val="-44"/>
        </w:rPr>
      </w:r>
      <w:r>
        <w:rPr>
          <w:rFonts w:ascii="Arial" w:hAnsi="Arial" w:cs="Arial" w:eastAsia="Arial"/>
          <w:sz w:val="114"/>
          <w:szCs w:val="114"/>
          <w:color w:val="4F549A"/>
          <w:spacing w:val="-306"/>
          <w:w w:val="99"/>
          <w:position w:val="-44"/>
        </w:rPr>
      </w:r>
      <w:r>
        <w:rPr>
          <w:rFonts w:ascii="Arial" w:hAnsi="Arial" w:cs="Arial" w:eastAsia="Arial"/>
          <w:sz w:val="114"/>
          <w:szCs w:val="114"/>
          <w:color w:val="4F549A"/>
          <w:spacing w:val="-306"/>
          <w:w w:val="99"/>
          <w:position w:val="-44"/>
        </w:rPr>
      </w:r>
      <w:r>
        <w:rPr>
          <w:rFonts w:ascii="Arial" w:hAnsi="Arial" w:cs="Arial" w:eastAsia="Arial"/>
          <w:sz w:val="44"/>
          <w:szCs w:val="44"/>
          <w:color w:val="606060"/>
          <w:spacing w:val="0"/>
          <w:w w:val="53"/>
          <w:position w:val="0"/>
        </w:rPr>
        <w:t>: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89" w:after="0" w:line="732" w:lineRule="exact"/>
        <w:ind w:left="396" w:right="-159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176.077026pt;margin-top:1.055895pt;width:.1pt;height:11.726553pt;mso-position-horizontal-relative:page;mso-position-vertical-relative:paragraph;z-index:-16898" coordorigin="3522,21" coordsize="2,235">
            <v:shape style="position:absolute;left:3522;top:21;width:2;height:235" coordorigin="3522,21" coordsize="0,235" path="m3522,256l3522,21e" filled="f" stroked="t" strokeweight="1.193743pt" strokecolor="#343887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79"/>
          <w:szCs w:val="79"/>
          <w:color w:val="777779"/>
          <w:spacing w:val="-18"/>
          <w:w w:val="30"/>
          <w:position w:val="-16"/>
        </w:rPr>
        <w:t>N</w:t>
      </w:r>
      <w:r>
        <w:rPr>
          <w:rFonts w:ascii="Arial" w:hAnsi="Arial" w:cs="Arial" w:eastAsia="Arial"/>
          <w:sz w:val="79"/>
          <w:szCs w:val="79"/>
          <w:color w:val="424670"/>
          <w:spacing w:val="0"/>
          <w:w w:val="68"/>
          <w:position w:val="-16"/>
        </w:rPr>
        <w:t>llif</w:t>
      </w:r>
      <w:r>
        <w:rPr>
          <w:rFonts w:ascii="Arial" w:hAnsi="Arial" w:cs="Arial" w:eastAsia="Arial"/>
          <w:sz w:val="79"/>
          <w:szCs w:val="79"/>
          <w:color w:val="424670"/>
          <w:spacing w:val="4"/>
          <w:w w:val="68"/>
          <w:position w:val="-16"/>
        </w:rPr>
        <w:t>ı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120"/>
          <w:position w:val="-16"/>
        </w:rPr>
        <w:t>:.tl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165" w:lineRule="exact"/>
        <w:ind w:right="-211"/>
        <w:jc w:val="left"/>
        <w:rPr>
          <w:rFonts w:ascii="Arial" w:hAnsi="Arial" w:cs="Arial" w:eastAsia="Arial"/>
          <w:sz w:val="114"/>
          <w:szCs w:val="114"/>
        </w:rPr>
      </w:pPr>
      <w:rPr/>
      <w:r>
        <w:rPr/>
        <w:br w:type="column"/>
      </w:r>
      <w:r>
        <w:rPr>
          <w:rFonts w:ascii="Arial" w:hAnsi="Arial" w:cs="Arial" w:eastAsia="Arial"/>
          <w:sz w:val="114"/>
          <w:szCs w:val="114"/>
          <w:color w:val="4F549A"/>
          <w:w w:val="66"/>
          <w:position w:val="1"/>
        </w:rPr>
      </w:r>
      <w:r>
        <w:rPr>
          <w:rFonts w:ascii="Arial" w:hAnsi="Arial" w:cs="Arial" w:eastAsia="Arial"/>
          <w:sz w:val="114"/>
          <w:szCs w:val="114"/>
          <w:color w:val="4F549A"/>
          <w:w w:val="66"/>
          <w:strike/>
          <w:position w:val="1"/>
        </w:rPr>
        <w:t>-</w:t>
      </w:r>
      <w:r>
        <w:rPr>
          <w:rFonts w:ascii="Arial" w:hAnsi="Arial" w:cs="Arial" w:eastAsia="Arial"/>
          <w:sz w:val="114"/>
          <w:szCs w:val="114"/>
          <w:color w:val="4F549A"/>
          <w:w w:val="66"/>
          <w:strike/>
          <w:position w:val="1"/>
        </w:rPr>
      </w:r>
      <w:r>
        <w:rPr>
          <w:rFonts w:ascii="Arial" w:hAnsi="Arial" w:cs="Arial" w:eastAsia="Arial"/>
          <w:sz w:val="114"/>
          <w:szCs w:val="114"/>
          <w:color w:val="4F549A"/>
          <w:w w:val="66"/>
          <w:position w:val="1"/>
        </w:rPr>
      </w:r>
      <w:r>
        <w:rPr>
          <w:rFonts w:ascii="Arial" w:hAnsi="Arial" w:cs="Arial" w:eastAsia="Arial"/>
          <w:sz w:val="114"/>
          <w:szCs w:val="114"/>
          <w:color w:val="4F549A"/>
          <w:spacing w:val="-196"/>
          <w:w w:val="66"/>
          <w:position w:val="1"/>
        </w:rPr>
        <w:t>-</w:t>
      </w:r>
      <w:r>
        <w:rPr>
          <w:rFonts w:ascii="Arial" w:hAnsi="Arial" w:cs="Arial" w:eastAsia="Arial"/>
          <w:sz w:val="114"/>
          <w:szCs w:val="114"/>
          <w:color w:val="ACB1CD"/>
          <w:spacing w:val="0"/>
          <w:w w:val="21"/>
          <w:position w:val="1"/>
        </w:rPr>
        <w:t>·</w:t>
      </w:r>
      <w:r>
        <w:rPr>
          <w:rFonts w:ascii="Arial" w:hAnsi="Arial" w:cs="Arial" w:eastAsia="Arial"/>
          <w:sz w:val="114"/>
          <w:szCs w:val="114"/>
          <w:color w:val="000000"/>
          <w:spacing w:val="0"/>
          <w:w w:val="100"/>
          <w:position w:val="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left="-36" w:right="-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95" w:right="30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333333"/>
          <w:w w:val="94"/>
        </w:rPr>
        <w:t>1</w:t>
      </w:r>
      <w:r>
        <w:rPr>
          <w:rFonts w:ascii="Arial" w:hAnsi="Arial" w:cs="Arial" w:eastAsia="Arial"/>
          <w:sz w:val="25"/>
          <w:szCs w:val="25"/>
          <w:color w:val="333333"/>
          <w:spacing w:val="-31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33333"/>
          <w:spacing w:val="0"/>
          <w:w w:val="70"/>
        </w:rPr>
        <w:t>Mar</w:t>
      </w:r>
      <w:r>
        <w:rPr>
          <w:rFonts w:ascii="Arial" w:hAnsi="Arial" w:cs="Arial" w:eastAsia="Arial"/>
          <w:sz w:val="25"/>
          <w:szCs w:val="25"/>
          <w:color w:val="333333"/>
          <w:spacing w:val="0"/>
          <w:w w:val="70"/>
        </w:rPr>
        <w:t>t</w:t>
      </w:r>
      <w:r>
        <w:rPr>
          <w:rFonts w:ascii="Arial" w:hAnsi="Arial" w:cs="Arial" w:eastAsia="Arial"/>
          <w:sz w:val="25"/>
          <w:szCs w:val="25"/>
          <w:color w:val="333333"/>
          <w:spacing w:val="8"/>
          <w:w w:val="7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0"/>
          <w:w w:val="44"/>
          <w:i/>
        </w:rPr>
        <w:t>'1</w:t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0"/>
          <w:w w:val="44"/>
          <w:i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11"/>
          <w:w w:val="44"/>
          <w:i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777779"/>
          <w:spacing w:val="-2"/>
          <w:w w:val="63"/>
          <w:i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606060"/>
          <w:spacing w:val="-2"/>
          <w:w w:val="63"/>
          <w:i/>
        </w:rPr>
      </w:r>
      <w:r>
        <w:rPr>
          <w:rFonts w:ascii="Times New Roman" w:hAnsi="Times New Roman" w:cs="Times New Roman" w:eastAsia="Times New Roman"/>
          <w:sz w:val="25"/>
          <w:szCs w:val="25"/>
          <w:color w:val="606060"/>
          <w:spacing w:val="0"/>
          <w:w w:val="63"/>
          <w:shadow/>
          <w:i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606060"/>
          <w:spacing w:val="10"/>
          <w:w w:val="63"/>
          <w:i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0"/>
          <w:w w:val="126"/>
          <w:i/>
        </w:rPr>
        <w:t>}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21" w:after="0" w:line="240" w:lineRule="auto"/>
        <w:ind w:left="386" w:right="175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4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55.790863pt;margin-top:9.039254pt;width:9.704222pt;height:11.066407pt;mso-position-horizontal-relative:page;mso-position-vertical-relative:paragraph;z-index:-16895" coordorigin="9116,181" coordsize="194,221">
            <v:shape style="position:absolute;left:9116;top:181;width:194;height:221" coordorigin="9116,181" coordsize="194,221" path="m9116,181l9310,181,9310,402,9116,402,9116,181e" filled="t" fillcolor="#ED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73.825256pt;margin-top:9.16816pt;width:6.92pt;height:10.769532pt;mso-position-horizontal-relative:page;mso-position-vertical-relative:paragraph;z-index:-16894" coordorigin="9477,183" coordsize="138,215">
            <v:shape style="position:absolute;left:9477;top:183;width:138;height:215" coordorigin="9477,183" coordsize="138,215" path="m9477,183l9615,183,9615,399,9477,399,9477,183e" filled="t" fillcolor="#EDED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260"/>
          <w:cols w:num="5" w:equalWidth="0">
            <w:col w:w="623" w:space="1560"/>
            <w:col w:w="1511" w:space="279"/>
            <w:col w:w="446" w:space="298"/>
            <w:col w:w="1481" w:space="2253"/>
            <w:col w:w="3029"/>
          </w:cols>
        </w:sectPr>
      </w:pPr>
      <w:rPr/>
    </w:p>
    <w:p>
      <w:pPr>
        <w:spacing w:before="9" w:after="0" w:line="261" w:lineRule="exact"/>
        <w:ind w:left="2456" w:right="-74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1"/>
          <w:szCs w:val="21"/>
          <w:color w:val="4B4B4B"/>
          <w:spacing w:val="-36"/>
          <w:w w:val="116"/>
          <w:position w:val="-1"/>
        </w:rPr>
        <w:t>t</w:t>
      </w:r>
      <w:r>
        <w:rPr>
          <w:rFonts w:ascii="Arial" w:hAnsi="Arial" w:cs="Arial" w:eastAsia="Arial"/>
          <w:sz w:val="21"/>
          <w:szCs w:val="21"/>
          <w:color w:val="333333"/>
          <w:spacing w:val="0"/>
          <w:w w:val="91"/>
          <w:position w:val="-1"/>
        </w:rPr>
        <w:t>,.;one</w:t>
      </w:r>
      <w:r>
        <w:rPr>
          <w:rFonts w:ascii="Arial" w:hAnsi="Arial" w:cs="Arial" w:eastAsia="Arial"/>
          <w:sz w:val="21"/>
          <w:szCs w:val="21"/>
          <w:color w:val="333333"/>
          <w:spacing w:val="0"/>
          <w:w w:val="92"/>
          <w:position w:val="-1"/>
        </w:rPr>
        <w:t>y</w:t>
      </w:r>
      <w:r>
        <w:rPr>
          <w:rFonts w:ascii="Arial" w:hAnsi="Arial" w:cs="Arial" w:eastAsia="Arial"/>
          <w:sz w:val="21"/>
          <w:szCs w:val="21"/>
          <w:color w:val="333333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33333"/>
          <w:spacing w:val="0"/>
          <w:w w:val="85"/>
          <w:b/>
          <w:bCs/>
          <w:position w:val="-1"/>
        </w:rPr>
        <w:t>B6lf1</w:t>
      </w:r>
      <w:r>
        <w:rPr>
          <w:rFonts w:ascii="Times New Roman" w:hAnsi="Times New Roman" w:cs="Times New Roman" w:eastAsia="Times New Roman"/>
          <w:sz w:val="23"/>
          <w:szCs w:val="23"/>
          <w:color w:val="333333"/>
          <w:spacing w:val="0"/>
          <w:w w:val="85"/>
          <w:b/>
          <w:bCs/>
          <w:position w:val="-1"/>
        </w:rPr>
        <w:t>8</w:t>
      </w:r>
      <w:r>
        <w:rPr>
          <w:rFonts w:ascii="Times New Roman" w:hAnsi="Times New Roman" w:cs="Times New Roman" w:eastAsia="Times New Roman"/>
          <w:sz w:val="23"/>
          <w:szCs w:val="23"/>
          <w:color w:val="333333"/>
          <w:spacing w:val="8"/>
          <w:w w:val="85"/>
          <w:b/>
          <w:bCs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00"/>
          <w:b/>
          <w:bCs/>
          <w:position w:val="-1"/>
        </w:rPr>
        <w:t>3.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00"/>
          <w:b/>
          <w:bCs/>
          <w:position w:val="-1"/>
        </w:rPr>
        <w:t>  </w:t>
      </w:r>
      <w:r>
        <w:rPr>
          <w:rFonts w:ascii="Arial" w:hAnsi="Arial" w:cs="Arial" w:eastAsia="Arial"/>
          <w:sz w:val="20"/>
          <w:szCs w:val="20"/>
          <w:color w:val="333333"/>
          <w:spacing w:val="11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571"/>
          <w:position w:val="-1"/>
        </w:rPr>
        <w:t>-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45" w:lineRule="exact"/>
        <w:ind w:left="173" w:right="1954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777779"/>
          <w:w w:val="39"/>
          <w:b/>
          <w:bCs/>
          <w:position w:val="-1"/>
        </w:rPr>
        <w:t>,.e</w:t>
      </w:r>
      <w:r>
        <w:rPr>
          <w:rFonts w:ascii="Times New Roman" w:hAnsi="Times New Roman" w:cs="Times New Roman" w:eastAsia="Times New Roman"/>
          <w:sz w:val="16"/>
          <w:szCs w:val="16"/>
          <w:color w:val="777779"/>
          <w:spacing w:val="9"/>
          <w:w w:val="40"/>
          <w:b/>
          <w:bCs/>
          <w:position w:val="-1"/>
        </w:rPr>
        <w:t>_</w:t>
      </w:r>
      <w:r>
        <w:rPr>
          <w:rFonts w:ascii="Times New Roman" w:hAnsi="Times New Roman" w:cs="Times New Roman" w:eastAsia="Times New Roman"/>
          <w:sz w:val="16"/>
          <w:szCs w:val="16"/>
          <w:color w:val="AFAFAE"/>
          <w:spacing w:val="0"/>
          <w:w w:val="102"/>
          <w:b/>
          <w:bCs/>
          <w:position w:val="-1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AFAFAE"/>
          <w:spacing w:val="1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FAFAE"/>
          <w:spacing w:val="0"/>
          <w:w w:val="100"/>
          <w:b/>
          <w:bCs/>
          <w:position w:val="-1"/>
        </w:rPr>
        <w:t>..</w:t>
      </w:r>
      <w:r>
        <w:rPr>
          <w:rFonts w:ascii="Times New Roman" w:hAnsi="Times New Roman" w:cs="Times New Roman" w:eastAsia="Times New Roman"/>
          <w:sz w:val="16"/>
          <w:szCs w:val="16"/>
          <w:color w:val="AFAFAE"/>
          <w:spacing w:val="0"/>
          <w:w w:val="100"/>
          <w:b/>
          <w:bCs/>
          <w:position w:val="-1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AFAFAE"/>
          <w:spacing w:val="32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FAFAE"/>
          <w:spacing w:val="0"/>
          <w:w w:val="173"/>
          <w:position w:val="-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AFAFAE"/>
          <w:spacing w:val="-6"/>
          <w:w w:val="173"/>
          <w:position w:val="-1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959595"/>
          <w:spacing w:val="0"/>
          <w:w w:val="82"/>
          <w:position w:val="-1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26" w:lineRule="exact"/>
        <w:ind w:left="-264" w:right="1693"/>
        <w:jc w:val="center"/>
        <w:tabs>
          <w:tab w:pos="88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v:group style="position:absolute;margin-left:489.963928pt;margin-top:3.98929pt;width:.1pt;height:13.965821pt;mso-position-horizontal-relative:page;mso-position-vertical-relative:paragraph;z-index:-16893" coordorigin="9799,80" coordsize="2,279">
            <v:shape style="position:absolute;left:9799;top:80;width:2;height:279" coordorigin="9799,80" coordsize="0,279" path="m9799,80l9799,359,9799,80xe" filled="t" fillcolor="#EDED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2"/>
          <w:szCs w:val="12"/>
          <w:color w:val="959595"/>
          <w:spacing w:val="0"/>
          <w:w w:val="600"/>
          <w:position w:val="-1"/>
        </w:rPr>
        <w:t>/</w:t>
      </w:r>
      <w:r>
        <w:rPr>
          <w:rFonts w:ascii="Times New Roman" w:hAnsi="Times New Roman" w:cs="Times New Roman" w:eastAsia="Times New Roman"/>
          <w:sz w:val="12"/>
          <w:szCs w:val="12"/>
          <w:color w:val="959595"/>
          <w:spacing w:val="-97"/>
          <w:w w:val="600"/>
          <w:position w:val="-1"/>
        </w:rPr>
        <w:t> </w:t>
      </w:r>
      <w:r>
        <w:rPr>
          <w:rFonts w:ascii="Arial" w:hAnsi="Arial" w:cs="Arial" w:eastAsia="Arial"/>
          <w:sz w:val="103"/>
          <w:szCs w:val="103"/>
          <w:color w:val="575D77"/>
          <w:spacing w:val="-50"/>
          <w:w w:val="125"/>
          <w:i/>
          <w:position w:val="-72"/>
        </w:rPr>
        <w:t>l</w:t>
      </w:r>
      <w:r>
        <w:rPr>
          <w:rFonts w:ascii="Arial" w:hAnsi="Arial" w:cs="Arial" w:eastAsia="Arial"/>
          <w:sz w:val="103"/>
          <w:szCs w:val="103"/>
          <w:color w:val="777779"/>
          <w:spacing w:val="-52"/>
          <w:w w:val="146"/>
          <w:i/>
          <w:position w:val="-72"/>
        </w:rPr>
        <w:t>t</w:t>
      </w:r>
      <w:r>
        <w:rPr>
          <w:rFonts w:ascii="Times New Roman" w:hAnsi="Times New Roman" w:cs="Times New Roman" w:eastAsia="Times New Roman"/>
          <w:sz w:val="12"/>
          <w:szCs w:val="12"/>
          <w:color w:val="959595"/>
          <w:spacing w:val="0"/>
          <w:w w:val="112"/>
          <w:i/>
          <w:position w:val="-1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959595"/>
          <w:spacing w:val="0"/>
          <w:w w:val="100"/>
          <w:i/>
          <w:position w:val="-1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959595"/>
          <w:spacing w:val="0"/>
          <w:w w:val="100"/>
          <w:i/>
          <w:position w:val="-1"/>
        </w:rPr>
      </w:r>
      <w:r>
        <w:rPr>
          <w:rFonts w:ascii="Times New Roman" w:hAnsi="Times New Roman" w:cs="Times New Roman" w:eastAsia="Times New Roman"/>
          <w:sz w:val="11"/>
          <w:szCs w:val="11"/>
          <w:color w:val="959595"/>
          <w:spacing w:val="0"/>
          <w:w w:val="117"/>
          <w:i/>
          <w:position w:val="-1"/>
        </w:rPr>
        <w:t>t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40" w:bottom="280" w:left="180" w:right="260"/>
          <w:cols w:num="2" w:equalWidth="0">
            <w:col w:w="4451" w:space="4184"/>
            <w:col w:w="2845"/>
          </w:cols>
        </w:sectPr>
      </w:pPr>
      <w:rPr/>
    </w:p>
    <w:p>
      <w:pPr>
        <w:spacing w:before="0" w:after="0" w:line="220" w:lineRule="exact"/>
        <w:ind w:left="2852" w:right="-20"/>
        <w:jc w:val="left"/>
        <w:tabs>
          <w:tab w:pos="85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424.741577pt;margin-top:7.732616pt;width:7.239982pt;height:30.624672pt;mso-position-horizontal-relative:page;mso-position-vertical-relative:paragraph;z-index:-16892" coordorigin="8495,155" coordsize="145,612">
            <v:group style="position:absolute;left:8602;top:193;width:2;height:164" coordorigin="8602,193" coordsize="2,164">
              <v:shape style="position:absolute;left:8602;top:193;width:2;height:164" coordorigin="8602,193" coordsize="0,164" path="m8602,356l8602,193e" filled="f" stroked="t" strokeweight="3.796pt" strokecolor="#EDEDED">
                <v:path arrowok="t"/>
              </v:shape>
            </v:group>
            <v:group style="position:absolute;left:8507;top:239;width:2;height:516" coordorigin="8507,239" coordsize="2,516">
              <v:shape style="position:absolute;left:8507;top:239;width:2;height:516" coordorigin="8507,239" coordsize="0,516" path="m8507,755l8507,239e" filled="f" stroked="t" strokeweight="1.203895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07.450684pt;margin-top:9.630616pt;width:.1pt;height:8.185547pt;mso-position-horizontal-relative:page;mso-position-vertical-relative:paragraph;z-index:-16891" coordorigin="10149,193" coordsize="2,164">
            <v:shape style="position:absolute;left:10149;top:193;width:2;height:164" coordorigin="10149,193" coordsize="0,164" path="m10149,356l10149,193e" filled="f" stroked="t" strokeweight="3.7252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12"/>
          <w:position w:val="-7"/>
        </w:rPr>
        <w:t>Grupla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12"/>
          <w:position w:val="-7"/>
        </w:rPr>
        <w:t>r</w:t>
      </w:r>
      <w:r>
        <w:rPr>
          <w:rFonts w:ascii="Arial" w:hAnsi="Arial" w:cs="Arial" w:eastAsia="Arial"/>
          <w:sz w:val="19"/>
          <w:szCs w:val="19"/>
          <w:color w:val="333333"/>
          <w:spacing w:val="-16"/>
          <w:w w:val="112"/>
          <w:position w:val="-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100"/>
          <w:b/>
          <w:bCs/>
          <w:position w:val="-7"/>
        </w:rPr>
        <w:t>Amiri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100"/>
          <w:b/>
          <w:bCs/>
          <w:position w:val="-7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100"/>
          <w:b/>
          <w:bCs/>
          <w:position w:val="-7"/>
        </w:rPr>
      </w:r>
      <w:r>
        <w:rPr>
          <w:rFonts w:ascii="Times New Roman" w:hAnsi="Times New Roman" w:cs="Times New Roman" w:eastAsia="Times New Roman"/>
          <w:sz w:val="21"/>
          <w:szCs w:val="21"/>
          <w:color w:val="959595"/>
          <w:spacing w:val="0"/>
          <w:w w:val="100"/>
          <w:position w:val="1"/>
        </w:rPr>
        <w:t>"'</w:t>
      </w:r>
      <w:r>
        <w:rPr>
          <w:rFonts w:ascii="Times New Roman" w:hAnsi="Times New Roman" w:cs="Times New Roman" w:eastAsia="Times New Roman"/>
          <w:sz w:val="21"/>
          <w:szCs w:val="21"/>
          <w:color w:val="959595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06060"/>
          <w:spacing w:val="0"/>
          <w:w w:val="100"/>
          <w:position w:val="1"/>
        </w:rPr>
        <w:t>t.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92" w:lineRule="exact"/>
        <w:ind w:left="5149" w:right="-20"/>
        <w:jc w:val="left"/>
        <w:tabs>
          <w:tab w:pos="8380" w:val="left"/>
          <w:tab w:pos="928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9"/>
          <w:szCs w:val="19"/>
          <w:color w:val="333333"/>
          <w:spacing w:val="0"/>
          <w:w w:val="127"/>
          <w:position w:val="-10"/>
        </w:rPr>
        <w:t>Y</w:t>
      </w:r>
      <w:r>
        <w:rPr>
          <w:rFonts w:ascii="Arial" w:hAnsi="Arial" w:cs="Arial" w:eastAsia="Arial"/>
          <w:sz w:val="19"/>
          <w:szCs w:val="19"/>
          <w:color w:val="333333"/>
          <w:spacing w:val="1"/>
          <w:w w:val="127"/>
          <w:position w:val="-10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27"/>
          <w:position w:val="-10"/>
        </w:rPr>
        <w:t>R</w:t>
      </w:r>
      <w:r>
        <w:rPr>
          <w:rFonts w:ascii="Arial" w:hAnsi="Arial" w:cs="Arial" w:eastAsia="Arial"/>
          <w:sz w:val="19"/>
          <w:szCs w:val="19"/>
          <w:color w:val="333333"/>
          <w:spacing w:val="-66"/>
          <w:w w:val="127"/>
          <w:position w:val="-10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  <w:position w:val="-10"/>
        </w:rPr>
      </w:r>
      <w:r>
        <w:rPr>
          <w:rFonts w:ascii="Arial" w:hAnsi="Arial" w:cs="Arial" w:eastAsia="Arial"/>
          <w:sz w:val="12"/>
          <w:szCs w:val="12"/>
          <w:color w:val="AFAFAE"/>
          <w:spacing w:val="-13"/>
          <w:w w:val="211"/>
          <w:position w:val="-2"/>
        </w:rPr>
        <w:t>•</w:t>
      </w:r>
      <w:r>
        <w:rPr>
          <w:rFonts w:ascii="Arial" w:hAnsi="Arial" w:cs="Arial" w:eastAsia="Arial"/>
          <w:sz w:val="12"/>
          <w:szCs w:val="12"/>
          <w:color w:val="959595"/>
          <w:spacing w:val="0"/>
          <w:w w:val="211"/>
          <w:position w:val="-2"/>
        </w:rPr>
        <w:t>•</w:t>
      </w:r>
      <w:r>
        <w:rPr>
          <w:rFonts w:ascii="Arial" w:hAnsi="Arial" w:cs="Arial" w:eastAsia="Arial"/>
          <w:sz w:val="12"/>
          <w:szCs w:val="12"/>
          <w:color w:val="959595"/>
          <w:spacing w:val="44"/>
          <w:w w:val="211"/>
          <w:position w:val="-2"/>
        </w:rPr>
        <w:t> </w:t>
      </w:r>
      <w:r>
        <w:rPr>
          <w:rFonts w:ascii="Arial" w:hAnsi="Arial" w:cs="Arial" w:eastAsia="Arial"/>
          <w:sz w:val="12"/>
          <w:szCs w:val="12"/>
          <w:color w:val="777779"/>
          <w:spacing w:val="0"/>
          <w:w w:val="211"/>
          <w:position w:val="-2"/>
        </w:rPr>
        <w:t>·</w:t>
      </w:r>
      <w:r>
        <w:rPr>
          <w:rFonts w:ascii="Arial" w:hAnsi="Arial" w:cs="Arial" w:eastAsia="Arial"/>
          <w:sz w:val="12"/>
          <w:szCs w:val="12"/>
          <w:color w:val="777779"/>
          <w:spacing w:val="-59"/>
          <w:w w:val="211"/>
          <w:position w:val="-2"/>
        </w:rPr>
        <w:t> </w:t>
      </w:r>
      <w:r>
        <w:rPr>
          <w:rFonts w:ascii="Arial" w:hAnsi="Arial" w:cs="Arial" w:eastAsia="Arial"/>
          <w:sz w:val="12"/>
          <w:szCs w:val="12"/>
          <w:color w:val="777779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2"/>
          <w:szCs w:val="12"/>
          <w:color w:val="777779"/>
          <w:spacing w:val="0"/>
          <w:w w:val="100"/>
          <w:position w:val="-2"/>
        </w:rPr>
      </w:r>
      <w:r>
        <w:rPr>
          <w:rFonts w:ascii="Arial" w:hAnsi="Arial" w:cs="Arial" w:eastAsia="Arial"/>
          <w:sz w:val="12"/>
          <w:szCs w:val="12"/>
          <w:color w:val="959595"/>
          <w:spacing w:val="0"/>
          <w:w w:val="59"/>
          <w:i/>
          <w:position w:val="-2"/>
        </w:rPr>
        <w:t>&lt;.:.;</w:t>
      </w:r>
      <w:r>
        <w:rPr>
          <w:rFonts w:ascii="Arial" w:hAnsi="Arial" w:cs="Arial" w:eastAsia="Arial"/>
          <w:sz w:val="12"/>
          <w:szCs w:val="12"/>
          <w:color w:val="959595"/>
          <w:spacing w:val="0"/>
          <w:w w:val="59"/>
          <w:i/>
          <w:position w:val="-2"/>
        </w:rPr>
        <w:t>   </w:t>
      </w:r>
      <w:r>
        <w:rPr>
          <w:rFonts w:ascii="Arial" w:hAnsi="Arial" w:cs="Arial" w:eastAsia="Arial"/>
          <w:sz w:val="12"/>
          <w:szCs w:val="12"/>
          <w:color w:val="959595"/>
          <w:spacing w:val="5"/>
          <w:w w:val="59"/>
          <w:i/>
          <w:position w:val="-2"/>
        </w:rPr>
        <w:t> </w:t>
      </w:r>
      <w:r>
        <w:rPr>
          <w:rFonts w:ascii="Arial" w:hAnsi="Arial" w:cs="Arial" w:eastAsia="Arial"/>
          <w:sz w:val="12"/>
          <w:szCs w:val="12"/>
          <w:color w:val="959595"/>
          <w:spacing w:val="0"/>
          <w:w w:val="475"/>
          <w:position w:val="-2"/>
        </w:rPr>
        <w:t>"</w:t>
      </w:r>
      <w:r>
        <w:rPr>
          <w:rFonts w:ascii="Arial" w:hAnsi="Arial" w:cs="Arial" w:eastAsia="Arial"/>
          <w:sz w:val="12"/>
          <w:szCs w:val="12"/>
          <w:color w:val="959595"/>
          <w:spacing w:val="-123"/>
          <w:w w:val="475"/>
          <w:position w:val="-2"/>
        </w:rPr>
        <w:t> </w:t>
      </w:r>
      <w:r>
        <w:rPr>
          <w:rFonts w:ascii="Arial" w:hAnsi="Arial" w:cs="Arial" w:eastAsia="Arial"/>
          <w:sz w:val="12"/>
          <w:szCs w:val="12"/>
          <w:color w:val="AFAFAE"/>
          <w:spacing w:val="-9"/>
          <w:w w:val="316"/>
          <w:position w:val="-2"/>
        </w:rPr>
        <w:t>'</w:t>
      </w:r>
      <w:r>
        <w:rPr>
          <w:rFonts w:ascii="Arial" w:hAnsi="Arial" w:cs="Arial" w:eastAsia="Arial"/>
          <w:sz w:val="12"/>
          <w:szCs w:val="12"/>
          <w:color w:val="959595"/>
          <w:spacing w:val="-13"/>
          <w:w w:val="202"/>
          <w:position w:val="-2"/>
        </w:rPr>
        <w:t>(</w:t>
      </w:r>
      <w:r>
        <w:rPr>
          <w:rFonts w:ascii="Arial" w:hAnsi="Arial" w:cs="Arial" w:eastAsia="Arial"/>
          <w:sz w:val="12"/>
          <w:szCs w:val="12"/>
          <w:color w:val="606060"/>
          <w:spacing w:val="0"/>
          <w:w w:val="158"/>
          <w:position w:val="-2"/>
        </w:rPr>
        <w:t>.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260"/>
        </w:sectPr>
      </w:pPr>
      <w:rPr/>
    </w:p>
    <w:p>
      <w:pPr>
        <w:spacing w:before="0" w:after="0" w:line="416" w:lineRule="exact"/>
        <w:ind w:left="5158" w:right="-102"/>
        <w:jc w:val="left"/>
        <w:tabs>
          <w:tab w:pos="828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290.318176pt;margin-top:20.588627pt;width:3.34248pt;height:49.655802pt;mso-position-horizontal-relative:page;mso-position-vertical-relative:paragraph;z-index:-16897" coordorigin="5806,412" coordsize="67,993">
            <v:group style="position:absolute;left:5830;top:421;width:2;height:302" coordorigin="5830,421" coordsize="2,302">
              <v:shape style="position:absolute;left:5830;top:421;width:2;height:302" coordorigin="5830,421" coordsize="0,302" path="m5830,723l5830,421e" filled="f" stroked="t" strokeweight=".954994pt" strokecolor="#3F44A8">
                <v:path arrowok="t"/>
              </v:shape>
            </v:group>
            <v:group style="position:absolute;left:5835;top:570;width:2;height:182" coordorigin="5835,570" coordsize="2,182">
              <v:shape style="position:absolute;left:5835;top:570;width:2;height:182" coordorigin="5835,570" coordsize="0,182" path="m5835,752l5835,570e" filled="f" stroked="t" strokeweight="2.864982pt" strokecolor="#484890">
                <v:path arrowok="t"/>
              </v:shape>
            </v:group>
            <v:group style="position:absolute;left:5861;top:584;width:2;height:641" coordorigin="5861,584" coordsize="2,641">
              <v:shape style="position:absolute;left:5861;top:584;width:2;height:641" coordorigin="5861,584" coordsize="0,641" path="m5861,1225l5861,584e" filled="f" stroked="t" strokeweight="1.193743pt" strokecolor="#2F3477">
                <v:path arrowok="t"/>
              </v:shape>
            </v:group>
            <v:group style="position:absolute;left:5835;top:1206;width:2;height:187" coordorigin="5835,1206" coordsize="2,187">
              <v:shape style="position:absolute;left:5835;top:1206;width:2;height:187" coordorigin="5835,1206" coordsize="0,187" path="m5835,1393l5835,1206e" filled="f" stroked="t" strokeweight="1.193743pt" strokecolor="#484883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İtfaiye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2"/>
          <w:position w:val="3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2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3"/>
        </w:rPr>
        <w:t>vuşu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</w:r>
      <w:r>
        <w:rPr>
          <w:rFonts w:ascii="Arial" w:hAnsi="Arial" w:cs="Arial" w:eastAsia="Arial"/>
          <w:sz w:val="39"/>
          <w:szCs w:val="39"/>
          <w:color w:val="AFAFAE"/>
          <w:spacing w:val="2"/>
          <w:w w:val="17"/>
          <w:i/>
          <w:position w:val="2"/>
        </w:rPr>
        <w:t>-</w:t>
      </w:r>
      <w:r>
        <w:rPr>
          <w:rFonts w:ascii="Arial" w:hAnsi="Arial" w:cs="Arial" w:eastAsia="Arial"/>
          <w:sz w:val="19"/>
          <w:szCs w:val="19"/>
          <w:color w:val="959595"/>
          <w:spacing w:val="-50"/>
          <w:w w:val="100"/>
          <w:i/>
          <w:position w:val="-5"/>
        </w:rPr>
        <w:t>J</w:t>
      </w:r>
      <w:r>
        <w:rPr>
          <w:rFonts w:ascii="Arial" w:hAnsi="Arial" w:cs="Arial" w:eastAsia="Arial"/>
          <w:sz w:val="39"/>
          <w:szCs w:val="39"/>
          <w:color w:val="333333"/>
          <w:spacing w:val="3"/>
          <w:w w:val="205"/>
          <w:i/>
          <w:position w:val="2"/>
        </w:rPr>
        <w:t>: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99"/>
          <w:i/>
          <w:position w:val="-5"/>
        </w:rPr>
        <w:t>&lt;'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99" w:lineRule="exact"/>
        <w:ind w:right="-20"/>
        <w:jc w:val="left"/>
        <w:tabs>
          <w:tab w:pos="780" w:val="left"/>
        </w:tabs>
        <w:rPr>
          <w:rFonts w:ascii="Arial" w:hAnsi="Arial" w:cs="Arial" w:eastAsia="Arial"/>
          <w:sz w:val="10"/>
          <w:szCs w:val="10"/>
        </w:rPr>
      </w:pPr>
      <w:rPr/>
      <w:r>
        <w:rPr/>
        <w:br w:type="column"/>
      </w:r>
      <w:r>
        <w:rPr>
          <w:rFonts w:ascii="Arial" w:hAnsi="Arial" w:cs="Arial" w:eastAsia="Arial"/>
          <w:sz w:val="39"/>
          <w:szCs w:val="39"/>
          <w:color w:val="959595"/>
          <w:spacing w:val="0"/>
          <w:w w:val="100"/>
          <w:i/>
        </w:rPr>
        <w:t>(i</w:t>
      </w:r>
      <w:r>
        <w:rPr>
          <w:rFonts w:ascii="Arial" w:hAnsi="Arial" w:cs="Arial" w:eastAsia="Arial"/>
          <w:sz w:val="39"/>
          <w:szCs w:val="39"/>
          <w:color w:val="959595"/>
          <w:spacing w:val="-56"/>
          <w:w w:val="100"/>
          <w:i/>
        </w:rPr>
        <w:t> </w:t>
      </w:r>
      <w:r>
        <w:rPr>
          <w:rFonts w:ascii="Arial" w:hAnsi="Arial" w:cs="Arial" w:eastAsia="Arial"/>
          <w:sz w:val="39"/>
          <w:szCs w:val="39"/>
          <w:color w:val="959595"/>
          <w:spacing w:val="0"/>
          <w:w w:val="100"/>
          <w:i/>
        </w:rPr>
        <w:tab/>
      </w:r>
      <w:r>
        <w:rPr>
          <w:rFonts w:ascii="Arial" w:hAnsi="Arial" w:cs="Arial" w:eastAsia="Arial"/>
          <w:sz w:val="39"/>
          <w:szCs w:val="39"/>
          <w:color w:val="959595"/>
          <w:spacing w:val="0"/>
          <w:w w:val="100"/>
          <w:i/>
        </w:rPr>
      </w:r>
      <w:r>
        <w:rPr>
          <w:rFonts w:ascii="Arial" w:hAnsi="Arial" w:cs="Arial" w:eastAsia="Arial"/>
          <w:sz w:val="10"/>
          <w:szCs w:val="10"/>
          <w:color w:val="AFAFAE"/>
          <w:spacing w:val="0"/>
          <w:w w:val="100"/>
        </w:rPr>
        <w:t>&lt;</w:t>
      </w:r>
      <w:r>
        <w:rPr>
          <w:rFonts w:ascii="Arial" w:hAnsi="Arial" w:cs="Arial" w:eastAsia="Arial"/>
          <w:sz w:val="10"/>
          <w:szCs w:val="10"/>
          <w:color w:val="AFAFAE"/>
          <w:spacing w:val="0"/>
          <w:w w:val="100"/>
        </w:rPr>
        <w:t>     </w:t>
      </w:r>
      <w:r>
        <w:rPr>
          <w:rFonts w:ascii="Arial" w:hAnsi="Arial" w:cs="Arial" w:eastAsia="Arial"/>
          <w:sz w:val="10"/>
          <w:szCs w:val="10"/>
          <w:color w:val="AFAFAE"/>
          <w:spacing w:val="23"/>
          <w:w w:val="100"/>
        </w:rPr>
        <w:t> </w:t>
      </w:r>
      <w:r>
        <w:rPr>
          <w:rFonts w:ascii="Arial" w:hAnsi="Arial" w:cs="Arial" w:eastAsia="Arial"/>
          <w:sz w:val="10"/>
          <w:szCs w:val="10"/>
          <w:color w:val="959595"/>
          <w:spacing w:val="-3"/>
          <w:w w:val="174"/>
        </w:rPr>
        <w:t>•</w:t>
      </w:r>
      <w:r>
        <w:rPr>
          <w:rFonts w:ascii="Arial" w:hAnsi="Arial" w:cs="Arial" w:eastAsia="Arial"/>
          <w:sz w:val="10"/>
          <w:szCs w:val="10"/>
          <w:color w:val="777779"/>
          <w:spacing w:val="0"/>
          <w:w w:val="174"/>
        </w:rPr>
        <w:t>,.</w:t>
      </w:r>
      <w:r>
        <w:rPr>
          <w:rFonts w:ascii="Arial" w:hAnsi="Arial" w:cs="Arial" w:eastAsia="Arial"/>
          <w:sz w:val="10"/>
          <w:szCs w:val="10"/>
          <w:color w:val="777779"/>
          <w:spacing w:val="0"/>
          <w:w w:val="174"/>
        </w:rPr>
        <w:t>  </w:t>
      </w:r>
      <w:r>
        <w:rPr>
          <w:rFonts w:ascii="Arial" w:hAnsi="Arial" w:cs="Arial" w:eastAsia="Arial"/>
          <w:sz w:val="10"/>
          <w:szCs w:val="10"/>
          <w:color w:val="777779"/>
          <w:spacing w:val="8"/>
          <w:w w:val="174"/>
        </w:rPr>
        <w:t> </w:t>
      </w:r>
      <w:r>
        <w:rPr>
          <w:rFonts w:ascii="Arial" w:hAnsi="Arial" w:cs="Arial" w:eastAsia="Arial"/>
          <w:sz w:val="10"/>
          <w:szCs w:val="10"/>
          <w:color w:val="777779"/>
          <w:spacing w:val="0"/>
          <w:w w:val="223"/>
        </w:rPr>
        <w:t>\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spacing w:before="0" w:after="0" w:line="78" w:lineRule="exact"/>
        <w:ind w:left="800" w:right="-20"/>
        <w:jc w:val="left"/>
        <w:tabs>
          <w:tab w:pos="1160" w:val="left"/>
        </w:tabs>
        <w:rPr>
          <w:rFonts w:ascii="Arial" w:hAnsi="Arial" w:cs="Arial" w:eastAsia="Arial"/>
          <w:sz w:val="11"/>
          <w:szCs w:val="11"/>
        </w:rPr>
      </w:pPr>
      <w:rPr/>
      <w:r>
        <w:rPr/>
        <w:pict>
          <v:group style="position:absolute;margin-left:463.889099pt;margin-top:2.344711pt;width:6.16pt;height:9.310547pt;mso-position-horizontal-relative:page;mso-position-vertical-relative:paragraph;z-index:-16890" coordorigin="9278,47" coordsize="123,186">
            <v:shape style="position:absolute;left:9278;top:47;width:123;height:186" coordorigin="9278,47" coordsize="123,186" path="m9278,47l9401,47,9401,233,9278,233,9278,47e" filled="t" fillcolor="#EDEDED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21"/>
          <w:szCs w:val="21"/>
          <w:color w:val="959595"/>
          <w:spacing w:val="0"/>
          <w:w w:val="65"/>
          <w:position w:val="-13"/>
        </w:rPr>
        <w:t>f</w:t>
      </w:r>
      <w:r>
        <w:rPr>
          <w:rFonts w:ascii="Arial" w:hAnsi="Arial" w:cs="Arial" w:eastAsia="Arial"/>
          <w:sz w:val="21"/>
          <w:szCs w:val="21"/>
          <w:color w:val="959595"/>
          <w:spacing w:val="-37"/>
          <w:w w:val="65"/>
          <w:position w:val="-13"/>
        </w:rPr>
        <w:t> </w:t>
      </w:r>
      <w:r>
        <w:rPr>
          <w:rFonts w:ascii="Arial" w:hAnsi="Arial" w:cs="Arial" w:eastAsia="Arial"/>
          <w:sz w:val="21"/>
          <w:szCs w:val="21"/>
          <w:color w:val="959595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21"/>
          <w:szCs w:val="21"/>
          <w:color w:val="959595"/>
          <w:spacing w:val="0"/>
          <w:w w:val="65"/>
          <w:position w:val="-13"/>
        </w:rPr>
        <w:t>•.</w:t>
      </w:r>
      <w:r>
        <w:rPr>
          <w:rFonts w:ascii="Arial" w:hAnsi="Arial" w:cs="Arial" w:eastAsia="Arial"/>
          <w:sz w:val="21"/>
          <w:szCs w:val="21"/>
          <w:color w:val="959595"/>
          <w:spacing w:val="0"/>
          <w:w w:val="65"/>
          <w:position w:val="-13"/>
        </w:rPr>
        <w:t> </w:t>
      </w:r>
      <w:r>
        <w:rPr>
          <w:rFonts w:ascii="Arial" w:hAnsi="Arial" w:cs="Arial" w:eastAsia="Arial"/>
          <w:sz w:val="21"/>
          <w:szCs w:val="21"/>
          <w:color w:val="959595"/>
          <w:spacing w:val="14"/>
          <w:w w:val="65"/>
          <w:position w:val="-13"/>
        </w:rPr>
        <w:t> </w:t>
      </w:r>
      <w:r>
        <w:rPr>
          <w:rFonts w:ascii="Arial" w:hAnsi="Arial" w:cs="Arial" w:eastAsia="Arial"/>
          <w:sz w:val="11"/>
          <w:szCs w:val="11"/>
          <w:color w:val="777779"/>
          <w:spacing w:val="0"/>
          <w:w w:val="114"/>
          <w:position w:val="-13"/>
        </w:rPr>
        <w:t>f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260"/>
          <w:cols w:num="2" w:equalWidth="0">
            <w:col w:w="8628" w:space="167"/>
            <w:col w:w="2685"/>
          </w:cols>
        </w:sectPr>
      </w:pPr>
      <w:rPr/>
    </w:p>
    <w:p>
      <w:pPr>
        <w:spacing w:before="0" w:after="0" w:line="136" w:lineRule="exact"/>
        <w:ind w:right="1874"/>
        <w:jc w:val="right"/>
        <w:tabs>
          <w:tab w:pos="800" w:val="left"/>
          <w:tab w:pos="122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v:group style="position:absolute;margin-left:495.627472pt;margin-top:6.297984pt;width:.1pt;height:28.649415pt;mso-position-horizontal-relative:page;mso-position-vertical-relative:paragraph;z-index:-16888" coordorigin="9913,126" coordsize="2,573">
            <v:shape style="position:absolute;left:9913;top:126;width:2;height:573" coordorigin="9913,126" coordsize="0,573" path="m9913,699l9913,126e" filled="f" stroked="t" strokeweight="3.41569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4"/>
          <w:szCs w:val="14"/>
          <w:color w:val="606060"/>
          <w:spacing w:val="0"/>
          <w:w w:val="257"/>
        </w:rPr>
        <w:t>\</w:t>
      </w:r>
      <w:r>
        <w:rPr>
          <w:rFonts w:ascii="Times New Roman" w:hAnsi="Times New Roman" w:cs="Times New Roman" w:eastAsia="Times New Roman"/>
          <w:sz w:val="14"/>
          <w:szCs w:val="14"/>
          <w:color w:val="606060"/>
          <w:spacing w:val="-48"/>
          <w:w w:val="257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33333"/>
          <w:spacing w:val="0"/>
          <w:w w:val="404"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333333"/>
          <w:spacing w:val="-94"/>
          <w:w w:val="404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606060"/>
          <w:spacing w:val="0"/>
          <w:w w:val="92"/>
        </w:rPr>
        <w:t>ı.</w:t>
      </w:r>
      <w:r>
        <w:rPr>
          <w:rFonts w:ascii="Times New Roman" w:hAnsi="Times New Roman" w:cs="Times New Roman" w:eastAsia="Times New Roman"/>
          <w:sz w:val="14"/>
          <w:szCs w:val="14"/>
          <w:color w:val="606060"/>
          <w:spacing w:val="0"/>
          <w:w w:val="93"/>
        </w:rPr>
        <w:t>J</w:t>
      </w:r>
      <w:r>
        <w:rPr>
          <w:rFonts w:ascii="Times New Roman" w:hAnsi="Times New Roman" w:cs="Times New Roman" w:eastAsia="Times New Roman"/>
          <w:sz w:val="14"/>
          <w:szCs w:val="14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959595"/>
          <w:spacing w:val="-12"/>
          <w:w w:val="150"/>
          <w:i/>
        </w:rPr>
        <w:t>:</w:t>
      </w:r>
      <w:r>
        <w:rPr>
          <w:rFonts w:ascii="Times New Roman" w:hAnsi="Times New Roman" w:cs="Times New Roman" w:eastAsia="Times New Roman"/>
          <w:sz w:val="14"/>
          <w:szCs w:val="14"/>
          <w:color w:val="AFAFAE"/>
          <w:spacing w:val="0"/>
          <w:w w:val="176"/>
          <w:i/>
        </w:rPr>
        <w:t>..</w:t>
      </w:r>
      <w:r>
        <w:rPr>
          <w:rFonts w:ascii="Times New Roman" w:hAnsi="Times New Roman" w:cs="Times New Roman" w:eastAsia="Times New Roman"/>
          <w:sz w:val="14"/>
          <w:szCs w:val="14"/>
          <w:color w:val="AFAFAE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AFAFAE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4"/>
          <w:szCs w:val="14"/>
          <w:color w:val="959595"/>
          <w:spacing w:val="-26"/>
          <w:w w:val="99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606060"/>
          <w:spacing w:val="0"/>
          <w:w w:val="158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440" w:bottom="280" w:left="180" w:right="260"/>
        </w:sectPr>
      </w:pPr>
      <w:rPr/>
    </w:p>
    <w:p>
      <w:pPr>
        <w:spacing w:before="0" w:after="0" w:line="86" w:lineRule="exact"/>
        <w:ind w:left="5731" w:right="-189"/>
        <w:jc w:val="left"/>
        <w:tabs>
          <w:tab w:pos="8940" w:val="left"/>
        </w:tabs>
        <w:rPr>
          <w:rFonts w:ascii="Arial" w:hAnsi="Arial" w:cs="Arial" w:eastAsia="Arial"/>
          <w:sz w:val="96"/>
          <w:szCs w:val="96"/>
        </w:rPr>
      </w:pPr>
      <w:rPr/>
      <w:r>
        <w:rPr/>
        <w:pict>
          <v:group style="position:absolute;margin-left:463.197968pt;margin-top:2.444332pt;width:.1pt;height:7.503418pt;mso-position-horizontal-relative:page;mso-position-vertical-relative:paragraph;z-index:-16889" coordorigin="9264,49" coordsize="2,150">
            <v:shape style="position:absolute;left:9264;top:49;width:2;height:150" coordorigin="9264,49" coordsize="0,150" path="m9264,199l9264,49e" filled="f" stroked="t" strokeweight="3.670215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42"/>
          <w:szCs w:val="42"/>
          <w:color w:val="31347C"/>
          <w:spacing w:val="0"/>
          <w:w w:val="100"/>
          <w:position w:val="-27"/>
        </w:rPr>
        <w:t>k</w:t>
      </w:r>
      <w:r>
        <w:rPr>
          <w:rFonts w:ascii="Arial" w:hAnsi="Arial" w:cs="Arial" w:eastAsia="Arial"/>
          <w:sz w:val="42"/>
          <w:szCs w:val="42"/>
          <w:color w:val="31347C"/>
          <w:spacing w:val="0"/>
          <w:w w:val="100"/>
          <w:position w:val="-27"/>
        </w:rPr>
        <w:t>ı</w:t>
      </w:r>
      <w:r>
        <w:rPr>
          <w:rFonts w:ascii="Arial" w:hAnsi="Arial" w:cs="Arial" w:eastAsia="Arial"/>
          <w:sz w:val="42"/>
          <w:szCs w:val="42"/>
          <w:color w:val="31347C"/>
          <w:spacing w:val="0"/>
          <w:w w:val="100"/>
          <w:position w:val="-27"/>
        </w:rPr>
        <w:tab/>
      </w:r>
      <w:r>
        <w:rPr>
          <w:rFonts w:ascii="Arial" w:hAnsi="Arial" w:cs="Arial" w:eastAsia="Arial"/>
          <w:sz w:val="42"/>
          <w:szCs w:val="42"/>
          <w:color w:val="31347C"/>
          <w:spacing w:val="0"/>
          <w:w w:val="100"/>
          <w:position w:val="-27"/>
        </w:rPr>
      </w:r>
      <w:r>
        <w:rPr>
          <w:rFonts w:ascii="Arial" w:hAnsi="Arial" w:cs="Arial" w:eastAsia="Arial"/>
          <w:sz w:val="11"/>
          <w:szCs w:val="11"/>
          <w:color w:val="AFAFAE"/>
          <w:spacing w:val="0"/>
          <w:w w:val="138"/>
          <w:position w:val="-9"/>
        </w:rPr>
        <w:t>t'</w:t>
      </w:r>
      <w:r>
        <w:rPr>
          <w:rFonts w:ascii="Arial" w:hAnsi="Arial" w:cs="Arial" w:eastAsia="Arial"/>
          <w:sz w:val="11"/>
          <w:szCs w:val="11"/>
          <w:color w:val="AFAFAE"/>
          <w:spacing w:val="0"/>
          <w:w w:val="138"/>
          <w:position w:val="-9"/>
        </w:rPr>
        <w:t>   </w:t>
      </w:r>
      <w:r>
        <w:rPr>
          <w:rFonts w:ascii="Arial" w:hAnsi="Arial" w:cs="Arial" w:eastAsia="Arial"/>
          <w:sz w:val="11"/>
          <w:szCs w:val="11"/>
          <w:color w:val="AFAFAE"/>
          <w:spacing w:val="18"/>
          <w:w w:val="138"/>
          <w:position w:val="-9"/>
        </w:rPr>
        <w:t> </w:t>
      </w:r>
      <w:r>
        <w:rPr>
          <w:rFonts w:ascii="Arial" w:hAnsi="Arial" w:cs="Arial" w:eastAsia="Arial"/>
          <w:sz w:val="11"/>
          <w:szCs w:val="11"/>
          <w:color w:val="959595"/>
          <w:spacing w:val="0"/>
          <w:w w:val="287"/>
          <w:position w:val="-9"/>
        </w:rPr>
        <w:t>-</w:t>
      </w:r>
      <w:r>
        <w:rPr>
          <w:rFonts w:ascii="Arial" w:hAnsi="Arial" w:cs="Arial" w:eastAsia="Arial"/>
          <w:sz w:val="11"/>
          <w:szCs w:val="11"/>
          <w:color w:val="959595"/>
          <w:spacing w:val="-49"/>
          <w:w w:val="287"/>
          <w:position w:val="-9"/>
        </w:rPr>
        <w:t> </w:t>
      </w:r>
      <w:r>
        <w:rPr>
          <w:rFonts w:ascii="Arial" w:hAnsi="Arial" w:cs="Arial" w:eastAsia="Arial"/>
          <w:sz w:val="96"/>
          <w:szCs w:val="96"/>
          <w:color w:val="575D77"/>
          <w:spacing w:val="-239"/>
          <w:w w:val="166"/>
          <w:i/>
          <w:position w:val="-74"/>
        </w:rPr>
        <w:t>:</w:t>
      </w:r>
      <w:r>
        <w:rPr>
          <w:rFonts w:ascii="Arial" w:hAnsi="Arial" w:cs="Arial" w:eastAsia="Arial"/>
          <w:sz w:val="96"/>
          <w:szCs w:val="96"/>
          <w:color w:val="000000"/>
          <w:spacing w:val="0"/>
          <w:w w:val="100"/>
          <w:position w:val="0"/>
        </w:rPr>
      </w:r>
    </w:p>
    <w:p>
      <w:pPr>
        <w:spacing w:before="0" w:after="0" w:line="86" w:lineRule="exact"/>
        <w:ind w:right="-20"/>
        <w:jc w:val="left"/>
        <w:rPr>
          <w:rFonts w:ascii="Arial" w:hAnsi="Arial" w:cs="Arial" w:eastAsia="Arial"/>
          <w:sz w:val="96"/>
          <w:szCs w:val="96"/>
        </w:rPr>
      </w:pPr>
      <w:rPr/>
      <w:r>
        <w:rPr/>
        <w:br w:type="column"/>
      </w:r>
      <w:r>
        <w:rPr>
          <w:rFonts w:ascii="Arial" w:hAnsi="Arial" w:cs="Arial" w:eastAsia="Arial"/>
          <w:sz w:val="11"/>
          <w:szCs w:val="11"/>
          <w:color w:val="90A574"/>
          <w:spacing w:val="0"/>
          <w:w w:val="100"/>
          <w:position w:val="-9"/>
        </w:rPr>
        <w:t>•</w:t>
      </w:r>
      <w:r>
        <w:rPr>
          <w:rFonts w:ascii="Arial" w:hAnsi="Arial" w:cs="Arial" w:eastAsia="Arial"/>
          <w:sz w:val="11"/>
          <w:szCs w:val="11"/>
          <w:color w:val="90A574"/>
          <w:spacing w:val="14"/>
          <w:w w:val="100"/>
          <w:position w:val="-9"/>
        </w:rPr>
        <w:t> </w:t>
      </w:r>
      <w:r>
        <w:rPr>
          <w:rFonts w:ascii="Arial" w:hAnsi="Arial" w:cs="Arial" w:eastAsia="Arial"/>
          <w:sz w:val="11"/>
          <w:szCs w:val="11"/>
          <w:color w:val="4B4B4B"/>
          <w:spacing w:val="-67"/>
          <w:w w:val="190"/>
          <w:position w:val="-9"/>
        </w:rPr>
        <w:t>·</w:t>
      </w:r>
      <w:r>
        <w:rPr>
          <w:rFonts w:ascii="Arial" w:hAnsi="Arial" w:cs="Arial" w:eastAsia="Arial"/>
          <w:sz w:val="11"/>
          <w:szCs w:val="11"/>
          <w:color w:val="777779"/>
          <w:spacing w:val="0"/>
          <w:w w:val="64"/>
          <w:position w:val="-9"/>
        </w:rPr>
        <w:t>-</w:t>
      </w:r>
      <w:r>
        <w:rPr>
          <w:rFonts w:ascii="Arial" w:hAnsi="Arial" w:cs="Arial" w:eastAsia="Arial"/>
          <w:sz w:val="11"/>
          <w:szCs w:val="11"/>
          <w:color w:val="777779"/>
          <w:spacing w:val="1"/>
          <w:w w:val="100"/>
          <w:position w:val="-9"/>
        </w:rPr>
        <w:t> </w:t>
      </w:r>
      <w:r>
        <w:rPr>
          <w:rFonts w:ascii="Arial" w:hAnsi="Arial" w:cs="Arial" w:eastAsia="Arial"/>
          <w:sz w:val="11"/>
          <w:szCs w:val="11"/>
          <w:color w:val="4B4B4B"/>
          <w:spacing w:val="-18"/>
          <w:w w:val="190"/>
          <w:position w:val="-9"/>
        </w:rPr>
        <w:t>·</w:t>
      </w:r>
      <w:r>
        <w:rPr>
          <w:rFonts w:ascii="Arial" w:hAnsi="Arial" w:cs="Arial" w:eastAsia="Arial"/>
          <w:sz w:val="96"/>
          <w:szCs w:val="96"/>
          <w:color w:val="575D77"/>
          <w:spacing w:val="0"/>
          <w:w w:val="166"/>
          <w:i/>
          <w:position w:val="-74"/>
        </w:rPr>
        <w:t>:J</w:t>
      </w:r>
      <w:r>
        <w:rPr>
          <w:rFonts w:ascii="Arial" w:hAnsi="Arial" w:cs="Arial" w:eastAsia="Arial"/>
          <w:sz w:val="96"/>
          <w:szCs w:val="9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260"/>
          <w:cols w:num="2" w:equalWidth="0">
            <w:col w:w="9392" w:space="159"/>
            <w:col w:w="1929"/>
          </w:cols>
        </w:sectPr>
      </w:pPr>
      <w:rPr/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3" w:lineRule="exact"/>
        <w:ind w:left="398" w:right="-98"/>
        <w:jc w:val="left"/>
        <w:tabs>
          <w:tab w:pos="248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Arial" w:hAnsi="Arial" w:cs="Arial" w:eastAsia="Arial"/>
          <w:sz w:val="29"/>
          <w:szCs w:val="29"/>
          <w:color w:val="333333"/>
          <w:spacing w:val="0"/>
          <w:w w:val="72"/>
          <w:position w:val="-20"/>
        </w:rPr>
        <w:t>"'</w:t>
      </w:r>
      <w:r>
        <w:rPr>
          <w:rFonts w:ascii="Arial" w:hAnsi="Arial" w:cs="Arial" w:eastAsia="Arial"/>
          <w:sz w:val="29"/>
          <w:szCs w:val="29"/>
          <w:color w:val="333333"/>
          <w:spacing w:val="0"/>
          <w:w w:val="100"/>
          <w:position w:val="-20"/>
        </w:rPr>
        <w:tab/>
      </w:r>
      <w:r>
        <w:rPr>
          <w:rFonts w:ascii="Arial" w:hAnsi="Arial" w:cs="Arial" w:eastAsia="Arial"/>
          <w:sz w:val="29"/>
          <w:szCs w:val="29"/>
          <w:color w:val="333333"/>
          <w:spacing w:val="0"/>
          <w:w w:val="100"/>
          <w:position w:val="-20"/>
        </w:rPr>
      </w:r>
      <w:r>
        <w:rPr>
          <w:rFonts w:ascii="Times New Roman" w:hAnsi="Times New Roman" w:cs="Times New Roman" w:eastAsia="Times New Roman"/>
          <w:sz w:val="27"/>
          <w:szCs w:val="27"/>
          <w:color w:val="333333"/>
          <w:spacing w:val="4"/>
          <w:w w:val="102"/>
          <w:position w:val="-9"/>
        </w:rPr>
        <w:t>E</w:t>
      </w:r>
      <w:r>
        <w:rPr>
          <w:rFonts w:ascii="Times New Roman" w:hAnsi="Times New Roman" w:cs="Times New Roman" w:eastAsia="Times New Roman"/>
          <w:sz w:val="27"/>
          <w:szCs w:val="27"/>
          <w:color w:val="4B4B4B"/>
          <w:spacing w:val="0"/>
          <w:w w:val="68"/>
          <w:position w:val="-9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4B4B4B"/>
          <w:spacing w:val="4"/>
          <w:w w:val="69"/>
          <w:position w:val="-9"/>
        </w:rPr>
        <w:t>r</w:t>
      </w:r>
      <w:r>
        <w:rPr>
          <w:rFonts w:ascii="Times New Roman" w:hAnsi="Times New Roman" w:cs="Times New Roman" w:eastAsia="Times New Roman"/>
          <w:sz w:val="27"/>
          <w:szCs w:val="27"/>
          <w:color w:val="777779"/>
          <w:spacing w:val="-16"/>
          <w:w w:val="33"/>
          <w:position w:val="-9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959595"/>
          <w:spacing w:val="0"/>
          <w:w w:val="49"/>
          <w:position w:val="-9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959595"/>
          <w:spacing w:val="-29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B4B4B"/>
          <w:spacing w:val="0"/>
          <w:w w:val="103"/>
          <w:position w:val="-9"/>
        </w:rPr>
        <w:t>ü</w:t>
      </w:r>
      <w:r>
        <w:rPr>
          <w:rFonts w:ascii="Times New Roman" w:hAnsi="Times New Roman" w:cs="Times New Roman" w:eastAsia="Times New Roman"/>
          <w:sz w:val="27"/>
          <w:szCs w:val="27"/>
          <w:color w:val="4B4B4B"/>
          <w:spacing w:val="-5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33333"/>
          <w:spacing w:val="0"/>
          <w:w w:val="100"/>
          <w:position w:val="-9"/>
        </w:rPr>
        <w:t>n</w:t>
      </w:r>
      <w:r>
        <w:rPr>
          <w:rFonts w:ascii="Times New Roman" w:hAnsi="Times New Roman" w:cs="Times New Roman" w:eastAsia="Times New Roman"/>
          <w:sz w:val="27"/>
          <w:szCs w:val="27"/>
          <w:color w:val="333333"/>
          <w:spacing w:val="39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33333"/>
          <w:spacing w:val="0"/>
          <w:w w:val="101"/>
          <w:position w:val="-9"/>
        </w:rPr>
        <w:t>KAYA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64" w:lineRule="exact"/>
        <w:ind w:right="-85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1347C"/>
          <w:spacing w:val="0"/>
          <w:w w:val="58"/>
          <w:i/>
          <w:position w:val="-23"/>
        </w:rPr>
        <w:t>J141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330" w:lineRule="exact"/>
        <w:ind w:right="-20"/>
        <w:jc w:val="left"/>
        <w:tabs>
          <w:tab w:pos="1040" w:val="left"/>
          <w:tab w:pos="1400" w:val="left"/>
        </w:tabs>
        <w:rPr>
          <w:rFonts w:ascii="Arial" w:hAnsi="Arial" w:cs="Arial" w:eastAsia="Arial"/>
          <w:sz w:val="42"/>
          <w:szCs w:val="42"/>
        </w:rPr>
      </w:pPr>
      <w:rPr/>
      <w:r>
        <w:rPr/>
        <w:br w:type="column"/>
      </w:r>
      <w:r>
        <w:rPr>
          <w:rFonts w:ascii="Arial" w:hAnsi="Arial" w:cs="Arial" w:eastAsia="Arial"/>
          <w:sz w:val="9"/>
          <w:szCs w:val="9"/>
          <w:color w:val="777779"/>
          <w:spacing w:val="0"/>
          <w:w w:val="438"/>
          <w:position w:val="-8"/>
        </w:rPr>
        <w:t>\</w:t>
      </w:r>
      <w:r>
        <w:rPr>
          <w:rFonts w:ascii="Arial" w:hAnsi="Arial" w:cs="Arial" w:eastAsia="Arial"/>
          <w:sz w:val="9"/>
          <w:szCs w:val="9"/>
          <w:color w:val="777779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9"/>
          <w:szCs w:val="9"/>
          <w:color w:val="777779"/>
          <w:spacing w:val="0"/>
          <w:w w:val="100"/>
          <w:position w:val="-8"/>
        </w:rPr>
      </w:r>
      <w:r>
        <w:rPr>
          <w:rFonts w:ascii="Arial" w:hAnsi="Arial" w:cs="Arial" w:eastAsia="Arial"/>
          <w:sz w:val="9"/>
          <w:szCs w:val="9"/>
          <w:color w:val="959595"/>
          <w:spacing w:val="0"/>
          <w:w w:val="100"/>
          <w:i/>
          <w:position w:val="-8"/>
        </w:rPr>
        <w:t>l;!</w:t>
      </w:r>
      <w:r>
        <w:rPr>
          <w:rFonts w:ascii="Arial" w:hAnsi="Arial" w:cs="Arial" w:eastAsia="Arial"/>
          <w:sz w:val="9"/>
          <w:szCs w:val="9"/>
          <w:color w:val="959595"/>
          <w:spacing w:val="-10"/>
          <w:w w:val="100"/>
          <w:i/>
          <w:position w:val="-8"/>
        </w:rPr>
        <w:t> </w:t>
      </w:r>
      <w:r>
        <w:rPr>
          <w:rFonts w:ascii="Arial" w:hAnsi="Arial" w:cs="Arial" w:eastAsia="Arial"/>
          <w:sz w:val="9"/>
          <w:szCs w:val="9"/>
          <w:color w:val="959595"/>
          <w:spacing w:val="0"/>
          <w:w w:val="100"/>
          <w:i/>
          <w:position w:val="-8"/>
        </w:rPr>
        <w:tab/>
      </w:r>
      <w:r>
        <w:rPr>
          <w:rFonts w:ascii="Arial" w:hAnsi="Arial" w:cs="Arial" w:eastAsia="Arial"/>
          <w:sz w:val="9"/>
          <w:szCs w:val="9"/>
          <w:color w:val="959595"/>
          <w:spacing w:val="0"/>
          <w:w w:val="100"/>
          <w:i/>
          <w:position w:val="-8"/>
        </w:rPr>
      </w:r>
      <w:r>
        <w:rPr>
          <w:rFonts w:ascii="Arial" w:hAnsi="Arial" w:cs="Arial" w:eastAsia="Arial"/>
          <w:sz w:val="42"/>
          <w:szCs w:val="42"/>
          <w:color w:val="AFAFAE"/>
          <w:spacing w:val="0"/>
          <w:w w:val="56"/>
          <w:position w:val="-8"/>
        </w:rPr>
        <w:t>.</w:t>
      </w:r>
      <w:r>
        <w:rPr>
          <w:rFonts w:ascii="Arial" w:hAnsi="Arial" w:cs="Arial" w:eastAsia="Arial"/>
          <w:sz w:val="42"/>
          <w:szCs w:val="42"/>
          <w:color w:val="AFAFAE"/>
          <w:spacing w:val="-86"/>
          <w:w w:val="100"/>
          <w:position w:val="-8"/>
        </w:rPr>
        <w:t> </w:t>
      </w:r>
      <w:r>
        <w:rPr>
          <w:rFonts w:ascii="Arial" w:hAnsi="Arial" w:cs="Arial" w:eastAsia="Arial"/>
          <w:sz w:val="42"/>
          <w:szCs w:val="42"/>
          <w:color w:val="AFAFAE"/>
          <w:spacing w:val="0"/>
          <w:w w:val="28"/>
          <w:position w:val="-8"/>
        </w:rPr>
        <w:t>•</w:t>
      </w:r>
      <w:r>
        <w:rPr>
          <w:rFonts w:ascii="Arial" w:hAnsi="Arial" w:cs="Arial" w:eastAsia="Arial"/>
          <w:sz w:val="42"/>
          <w:szCs w:val="42"/>
          <w:color w:val="AFAFAE"/>
          <w:spacing w:val="0"/>
          <w:w w:val="28"/>
          <w:position w:val="-8"/>
        </w:rPr>
        <w:t> </w:t>
      </w:r>
      <w:r>
        <w:rPr>
          <w:rFonts w:ascii="Arial" w:hAnsi="Arial" w:cs="Arial" w:eastAsia="Arial"/>
          <w:sz w:val="42"/>
          <w:szCs w:val="42"/>
          <w:color w:val="AFAFAE"/>
          <w:spacing w:val="30"/>
          <w:w w:val="28"/>
          <w:position w:val="-8"/>
        </w:rPr>
        <w:t> </w:t>
      </w:r>
      <w:r>
        <w:rPr>
          <w:rFonts w:ascii="Arial" w:hAnsi="Arial" w:cs="Arial" w:eastAsia="Arial"/>
          <w:sz w:val="42"/>
          <w:szCs w:val="42"/>
          <w:color w:val="424670"/>
          <w:spacing w:val="-4"/>
          <w:w w:val="179"/>
          <w:position w:val="-8"/>
        </w:rPr>
        <w:t>\</w:t>
      </w:r>
      <w:r>
        <w:rPr>
          <w:rFonts w:ascii="Arial" w:hAnsi="Arial" w:cs="Arial" w:eastAsia="Arial"/>
          <w:sz w:val="42"/>
          <w:szCs w:val="42"/>
          <w:color w:val="606060"/>
          <w:spacing w:val="0"/>
          <w:w w:val="77"/>
          <w:position w:val="-8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260"/>
          <w:cols w:num="3" w:equalWidth="0">
            <w:col w:w="4040" w:space="1692"/>
            <w:col w:w="344" w:space="2248"/>
            <w:col w:w="3156"/>
          </w:cols>
        </w:sectPr>
      </w:pPr>
      <w:rPr/>
    </w:p>
    <w:p>
      <w:pPr>
        <w:spacing w:before="0" w:after="0" w:line="386" w:lineRule="exact"/>
        <w:ind w:left="360" w:right="-20"/>
        <w:jc w:val="left"/>
        <w:tabs>
          <w:tab w:pos="2280" w:val="left"/>
          <w:tab w:pos="544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14.086162pt;margin-top:10.531104pt;width:562.84959pt;height:765.574678pt;mso-position-horizontal-relative:page;mso-position-vertical-relative:page;z-index:-16899" coordorigin="282,211" coordsize="11257,15311">
            <v:group style="position:absolute;left:296;top:230;width:406;height:2" coordorigin="296,230" coordsize="406,2">
              <v:shape style="position:absolute;left:296;top:230;width:406;height:2" coordorigin="296,230" coordsize="406,0" path="m296,230l702,230e" filled="f" stroked="t" strokeweight=".954994pt" strokecolor="#747474">
                <v:path arrowok="t"/>
              </v:shape>
            </v:group>
            <v:group style="position:absolute;left:298;top:220;width:2;height:1642" coordorigin="298,220" coordsize="2,1642">
              <v:shape style="position:absolute;left:298;top:220;width:2;height:1642" coordorigin="298,220" coordsize="0,1642" path="m298,1862l298,220e" filled="f" stroked="t" strokeweight=".716246pt" strokecolor="#707070">
                <v:path arrowok="t"/>
              </v:shape>
            </v:group>
            <v:group style="position:absolute;left:645;top:230;width:339;height:2" coordorigin="645,230" coordsize="339,2">
              <v:shape style="position:absolute;left:645;top:230;width:339;height:2" coordorigin="645,230" coordsize="339,0" path="m645,230l984,230e" filled="f" stroked="t" strokeweight=".477497pt" strokecolor="#545454">
                <v:path arrowok="t"/>
              </v:shape>
            </v:group>
            <v:group style="position:absolute;left:926;top:230;width:635;height:2" coordorigin="926,230" coordsize="635,2">
              <v:shape style="position:absolute;left:926;top:230;width:635;height:2" coordorigin="926,230" coordsize="635,0" path="m926,230l1561,230e" filled="f" stroked="t" strokeweight=".477497pt" strokecolor="#383838">
                <v:path arrowok="t"/>
              </v:shape>
            </v:group>
            <v:group style="position:absolute;left:1504;top:232;width:716;height:2" coordorigin="1504,232" coordsize="716,2">
              <v:shape style="position:absolute;left:1504;top:232;width:716;height:2" coordorigin="1504,232" coordsize="716,0" path="m1504,232l2220,232e" filled="f" stroked="t" strokeweight=".954994pt" strokecolor="#6B6B6B">
                <v:path arrowok="t"/>
              </v:shape>
            </v:group>
            <v:group style="position:absolute;left:2175;top:220;width:2;height:857" coordorigin="2175,220" coordsize="2,857">
              <v:shape style="position:absolute;left:2175;top:220;width:2;height:857" coordorigin="2175,220" coordsize="0,857" path="m2175,1077l2175,220e" filled="f" stroked="t" strokeweight=".477497pt" strokecolor="#4B4B4B">
                <v:path arrowok="t"/>
              </v:shape>
            </v:group>
            <v:group style="position:absolute;left:2134;top:235;width:525;height:2" coordorigin="2134,235" coordsize="525,2">
              <v:shape style="position:absolute;left:2134;top:235;width:525;height:2" coordorigin="2134,235" coordsize="525,0" path="m2134,235l2660,235e" filled="f" stroked="t" strokeweight=".477497pt" strokecolor="#2B2B2B">
                <v:path arrowok="t"/>
              </v:shape>
            </v:group>
            <v:group style="position:absolute;left:2602;top:232;width:922;height:2" coordorigin="2602,232" coordsize="922,2">
              <v:shape style="position:absolute;left:2602;top:232;width:922;height:2" coordorigin="2602,232" coordsize="922,0" path="m2602,232l3524,232e" filled="f" stroked="t" strokeweight=".716246pt" strokecolor="#3F3F3F">
                <v:path arrowok="t"/>
              </v:shape>
            </v:group>
            <v:group style="position:absolute;left:3467;top:230;width:224;height:2" coordorigin="3467,230" coordsize="224,2">
              <v:shape style="position:absolute;left:3467;top:230;width:224;height:2" coordorigin="3467,230" coordsize="224,0" path="m3467,230l3691,230e" filled="f" stroked="t" strokeweight=".477497pt" strokecolor="#1C1C1C">
                <v:path arrowok="t"/>
              </v:shape>
            </v:group>
            <v:group style="position:absolute;left:3634;top:232;width:7845;height:2" coordorigin="3634,232" coordsize="7845,2">
              <v:shape style="position:absolute;left:3634;top:232;width:7845;height:2" coordorigin="3634,232" coordsize="7845,0" path="m3634,232l11479,232e" filled="f" stroked="t" strokeweight=".716246pt" strokecolor="#545454">
                <v:path arrowok="t"/>
              </v:shape>
            </v:group>
            <v:group style="position:absolute;left:7191;top:235;width:396;height:2" coordorigin="7191,235" coordsize="396,2">
              <v:shape style="position:absolute;left:7191;top:235;width:396;height:2" coordorigin="7191,235" coordsize="396,0" path="m7191,235l7587,235e" filled="f" stroked="t" strokeweight=".477497pt" strokecolor="#383838">
                <v:path arrowok="t"/>
              </v:shape>
            </v:group>
            <v:group style="position:absolute;left:8946;top:225;width:2;height:1484" coordorigin="8946,225" coordsize="2,1484">
              <v:shape style="position:absolute;left:8946;top:225;width:2;height:1484" coordorigin="8946,225" coordsize="0,1484" path="m8946,1709l8946,225e" filled="f" stroked="t" strokeweight=".477497pt" strokecolor="#3F3F3F">
                <v:path arrowok="t"/>
              </v:shape>
            </v:group>
            <v:group style="position:absolute;left:9192;top:235;width:1050;height:2" coordorigin="9192,235" coordsize="1050,2">
              <v:shape style="position:absolute;left:9192;top:235;width:1050;height:2" coordorigin="9192,235" coordsize="1050,0" path="m9192,235l10242,235e" filled="f" stroked="t" strokeweight=".477497pt" strokecolor="#383838">
                <v:path arrowok="t"/>
              </v:shape>
            </v:group>
            <v:group style="position:absolute;left:11477;top:225;width:2;height:2719" coordorigin="11477,225" coordsize="2,2719">
              <v:shape style="position:absolute;left:11477;top:225;width:2;height:2719" coordorigin="11477,225" coordsize="0,2719" path="m11477,2944l11477,225e" filled="f" stroked="t" strokeweight=".954994pt" strokecolor="#5B5B5B">
                <v:path arrowok="t"/>
              </v:shape>
            </v:group>
            <v:group style="position:absolute;left:301;top:220;width:2;height:857" coordorigin="301,220" coordsize="2,857">
              <v:shape style="position:absolute;left:301;top:220;width:2;height:857" coordorigin="301,220" coordsize="0,857" path="m301,1077l301,220e" filled="f" stroked="t" strokeweight=".954994pt" strokecolor="#838383">
                <v:path arrowok="t"/>
              </v:shape>
            </v:group>
            <v:group style="position:absolute;left:296;top:220;width:2;height:1642" coordorigin="296,220" coordsize="2,1642">
              <v:shape style="position:absolute;left:296;top:220;width:2;height:1642" coordorigin="296,220" coordsize="0,1642" path="m296,1862l296,220e" filled="f" stroked="t" strokeweight=".477497pt" strokecolor="#6B6B6B">
                <v:path arrowok="t"/>
              </v:shape>
            </v:group>
            <v:group style="position:absolute;left:2177;top:1019;width:2;height:689" coordorigin="2177,1019" coordsize="2,689">
              <v:shape style="position:absolute;left:2177;top:1019;width:2;height:689" coordorigin="2177,1019" coordsize="0,689" path="m2177,1709l2177,1019e" filled="f" stroked="t" strokeweight=".477497pt" strokecolor="#2F2F2F">
                <v:path arrowok="t"/>
              </v:shape>
            </v:group>
            <v:group style="position:absolute;left:291;top:1699;width:1628;height:2" coordorigin="291,1699" coordsize="1628,2">
              <v:shape style="position:absolute;left:291;top:1699;width:1628;height:2" coordorigin="291,1699" coordsize="1628,0" path="m291,1699l1920,1699e" filled="f" stroked="t" strokeweight=".954994pt" strokecolor="#545454">
                <v:path arrowok="t"/>
              </v:shape>
            </v:group>
            <v:group style="position:absolute;left:1862;top:1699;width:797;height:2" coordorigin="1862,1699" coordsize="797,2">
              <v:shape style="position:absolute;left:1862;top:1699;width:797;height:2" coordorigin="1862,1699" coordsize="797,0" path="m1862,1699l2660,1699e" filled="f" stroked="t" strokeweight=".477497pt" strokecolor="#343434">
                <v:path arrowok="t"/>
              </v:shape>
            </v:group>
            <v:group style="position:absolute;left:2526;top:1702;width:8963;height:2" coordorigin="2526,1702" coordsize="8963,2">
              <v:shape style="position:absolute;left:2526;top:1702;width:8963;height:2" coordorigin="2526,1702" coordsize="8963,0" path="m2526,1702l11489,1702e" filled="f" stroked="t" strokeweight=".954994pt" strokecolor="#545454">
                <v:path arrowok="t"/>
              </v:shape>
            </v:group>
            <v:group style="position:absolute;left:296;top:1941;width:11193;height:2" coordorigin="296,1941" coordsize="11193,2">
              <v:shape style="position:absolute;left:296;top:1941;width:11193;height:2" coordorigin="296,1941" coordsize="11193,0" path="m296,1941l11489,1941e" filled="f" stroked="t" strokeweight=".954994pt" strokecolor="#545454">
                <v:path arrowok="t"/>
              </v:shape>
            </v:group>
            <v:group style="position:absolute;left:298;top:220;width:2;height:4116" coordorigin="298,220" coordsize="2,4116">
              <v:shape style="position:absolute;left:298;top:220;width:2;height:4116" coordorigin="298,220" coordsize="0,4116" path="m298,4336l298,220e" filled="f" stroked="t" strokeweight=".716246pt" strokecolor="#575757">
                <v:path arrowok="t"/>
              </v:shape>
            </v:group>
            <v:group style="position:absolute;left:296;top:2180;width:11193;height:2" coordorigin="296,2180" coordsize="11193,2">
              <v:shape style="position:absolute;left:296;top:2180;width:11193;height:2" coordorigin="296,2180" coordsize="11193,0" path="m296,2180l11489,2180e" filled="f" stroked="t" strokeweight=".954994pt" strokecolor="#545454">
                <v:path arrowok="t"/>
              </v:shape>
            </v:group>
            <v:group style="position:absolute;left:306;top:1867;width:2;height:2623" coordorigin="306,1867" coordsize="2,2623">
              <v:shape style="position:absolute;left:306;top:1867;width:2;height:2623" coordorigin="306,1867" coordsize="0,2623" path="m306,4490l306,1867e" filled="f" stroked="t" strokeweight=".477497pt" strokecolor="#3F3F3F">
                <v:path arrowok="t"/>
              </v:shape>
            </v:group>
            <v:group style="position:absolute;left:296;top:2419;width:11193;height:2" coordorigin="296,2419" coordsize="11193,2">
              <v:shape style="position:absolute;left:296;top:2419;width:11193;height:2" coordorigin="296,2419" coordsize="11193,0" path="m296,2419l11489,2419e" filled="f" stroked="t" strokeweight=".954994pt" strokecolor="#545454">
                <v:path arrowok="t"/>
              </v:shape>
            </v:group>
            <v:group style="position:absolute;left:296;top:2659;width:7826;height:2" coordorigin="296,2659" coordsize="7826,2">
              <v:shape style="position:absolute;left:296;top:2659;width:7826;height:2" coordorigin="296,2659" coordsize="7826,0" path="m296,2659l8122,2659e" filled="f" stroked="t" strokeweight=".716246pt" strokecolor="#4F4F4F">
                <v:path arrowok="t"/>
              </v:shape>
            </v:group>
            <v:group style="position:absolute;left:8065;top:2661;width:902;height:2" coordorigin="8065,2661" coordsize="902,2">
              <v:shape style="position:absolute;left:8065;top:2661;width:902;height:2" coordorigin="8065,2661" coordsize="902,0" path="m8065,2661l8967,2661e" filled="f" stroked="t" strokeweight=".477497pt" strokecolor="#1F1F1F">
                <v:path arrowok="t"/>
              </v:shape>
            </v:group>
            <v:group style="position:absolute;left:8910;top:2661;width:339;height:2" coordorigin="8910,2661" coordsize="339,2">
              <v:shape style="position:absolute;left:8910;top:2661;width:339;height:2" coordorigin="8910,2661" coordsize="339,0" path="m8910,2661l9249,2661e" filled="f" stroked="t" strokeweight=".477497pt" strokecolor="#383838">
                <v:path arrowok="t"/>
              </v:shape>
            </v:group>
            <v:group style="position:absolute;left:9168;top:2661;width:1385;height:2" coordorigin="9168,2661" coordsize="1385,2">
              <v:shape style="position:absolute;left:9168;top:2661;width:1385;height:2" coordorigin="9168,2661" coordsize="1385,0" path="m9168,2661l10553,2661e" filled="f" stroked="t" strokeweight=".954994pt" strokecolor="#5B5B5B">
                <v:path arrowok="t"/>
              </v:shape>
            </v:group>
            <v:group style="position:absolute;left:10185;top:2661;width:1304;height:2" coordorigin="10185,2661" coordsize="1304,2">
              <v:shape style="position:absolute;left:10185;top:2661;width:1304;height:2" coordorigin="10185,2661" coordsize="1304,0" path="m10185,2661l11489,2661e" filled="f" stroked="t" strokeweight=".477497pt" strokecolor="#3F3F3F">
                <v:path arrowok="t"/>
              </v:shape>
            </v:group>
            <v:group style="position:absolute;left:296;top:2898;width:3228;height:2" coordorigin="296,2898" coordsize="3228,2">
              <v:shape style="position:absolute;left:296;top:2898;width:3228;height:2" coordorigin="296,2898" coordsize="3228,0" path="m296,2898l3524,2898e" filled="f" stroked="t" strokeweight=".716246pt" strokecolor="#545454">
                <v:path arrowok="t"/>
              </v:shape>
            </v:group>
            <v:group style="position:absolute;left:3467;top:2901;width:554;height:2" coordorigin="3467,2901" coordsize="554,2">
              <v:shape style="position:absolute;left:3467;top:2901;width:554;height:2" coordorigin="3467,2901" coordsize="554,0" path="m3467,2901l4021,2901e" filled="f" stroked="t" strokeweight=".477497pt" strokecolor="#232323">
                <v:path arrowok="t"/>
              </v:shape>
            </v:group>
            <v:group style="position:absolute;left:3963;top:2901;width:2855;height:2" coordorigin="3963,2901" coordsize="2855,2">
              <v:shape style="position:absolute;left:3963;top:2901;width:2855;height:2" coordorigin="3963,2901" coordsize="2855,0" path="m3963,2901l6819,2901e" filled="f" stroked="t" strokeweight=".716246pt" strokecolor="#444444">
                <v:path arrowok="t"/>
              </v:shape>
            </v:group>
            <v:group style="position:absolute;left:6714;top:2898;width:4780;height:2" coordorigin="6714,2898" coordsize="4780,2">
              <v:shape style="position:absolute;left:6714;top:2898;width:4780;height:2" coordorigin="6714,2898" coordsize="4780,0" path="m6714,2898l11493,2898e" filled="f" stroked="t" strokeweight=".954994pt" strokecolor="#575757">
                <v:path arrowok="t"/>
              </v:shape>
            </v:group>
            <v:group style="position:absolute;left:3670;top:2896;width:2;height:775" coordorigin="3670,2896" coordsize="2,775">
              <v:shape style="position:absolute;left:3670;top:2896;width:2;height:775" coordorigin="3670,2896" coordsize="0,775" path="m3670,3671l3670,2896e" filled="f" stroked="t" strokeweight=".954994pt" strokecolor="#545454">
                <v:path arrowok="t"/>
              </v:shape>
            </v:group>
            <v:group style="position:absolute;left:6785;top:2891;width:2;height:775" coordorigin="6785,2891" coordsize="2,775">
              <v:shape style="position:absolute;left:6785;top:2891;width:2;height:775" coordorigin="6785,2891" coordsize="0,775" path="m6785,3666l6785,2891e" filled="f" stroked="t" strokeweight=".954994pt" strokecolor="#676767">
                <v:path arrowok="t"/>
              </v:shape>
            </v:group>
            <v:group style="position:absolute;left:6785;top:3346;width:2154;height:2" coordorigin="6785,3346" coordsize="2154,2">
              <v:shape style="position:absolute;left:6785;top:3346;width:2154;height:2" coordorigin="6785,3346" coordsize="2154,0" path="m6785,3346l8939,3346e" filled="f" stroked="t" strokeweight=".238749pt" strokecolor="#5B5B5B">
                <v:path arrowok="t"/>
              </v:shape>
            </v:group>
            <v:group style="position:absolute;left:11484;top:225;width:2;height:3470" coordorigin="11484,225" coordsize="2,3470">
              <v:shape style="position:absolute;left:11484;top:225;width:2;height:3470" coordorigin="11484,225" coordsize="0,3470" path="m11484,3695l11484,225e" filled="f" stroked="t" strokeweight=".716246pt" strokecolor="#545454">
                <v:path arrowok="t"/>
              </v:shape>
            </v:group>
            <v:group style="position:absolute;left:3662;top:3346;width:2832;height:2" coordorigin="3662,3346" coordsize="2832,2">
              <v:shape style="position:absolute;left:3662;top:3346;width:2832;height:2" coordorigin="3662,3346" coordsize="2832,0" path="m3662,3346l6494,3346e" filled="f" stroked="t" strokeweight=".716246pt" strokecolor="#707070">
                <v:path arrowok="t"/>
              </v:shape>
            </v:group>
            <v:group style="position:absolute;left:6112;top:3346;width:683;height:2" coordorigin="6112,3346" coordsize="683,2">
              <v:shape style="position:absolute;left:6112;top:3346;width:683;height:2" coordorigin="6112,3346" coordsize="683,0" path="m6112,3346l6795,3346e" filled="f" stroked="t" strokeweight=".954994pt" strokecolor="#ACACAC">
                <v:path arrowok="t"/>
              </v:shape>
            </v:group>
            <v:group style="position:absolute;left:8939;top:3346;width:1275;height:2" coordorigin="8939,3346" coordsize="1275,2">
              <v:shape style="position:absolute;left:8939;top:3346;width:1275;height:2" coordorigin="8939,3346" coordsize="1275,0" path="m8939,3346l10214,3346e" filled="f" stroked="t" strokeweight=".238749pt" strokecolor="#000000">
                <v:path arrowok="t"/>
              </v:shape>
            </v:group>
            <v:group style="position:absolute;left:10214;top:3346;width:1280;height:2" coordorigin="10214,3346" coordsize="1280,2">
              <v:shape style="position:absolute;left:10214;top:3346;width:1280;height:2" coordorigin="10214,3346" coordsize="1280,0" path="m10214,3346l11493,3346e" filled="f" stroked="t" strokeweight=".238749pt" strokecolor="#484848">
                <v:path arrowok="t"/>
              </v:shape>
            </v:group>
            <v:group style="position:absolute;left:306;top:3317;width:2;height:364" coordorigin="306,3317" coordsize="2,364">
              <v:shape style="position:absolute;left:306;top:3317;width:2;height:364" coordorigin="306,3317" coordsize="0,364" path="m306,3681l306,3317e" filled="f" stroked="t" strokeweight=".477497pt" strokecolor="#282828">
                <v:path arrowok="t"/>
              </v:shape>
            </v:group>
            <v:group style="position:absolute;left:301;top:3659;width:1896;height:2" coordorigin="301,3659" coordsize="1896,2">
              <v:shape style="position:absolute;left:301;top:3659;width:1896;height:2" coordorigin="301,3659" coordsize="1896,0" path="m301,3659l2196,3659e" filled="f" stroked="t" strokeweight=".716246pt" strokecolor="#606060">
                <v:path arrowok="t"/>
              </v:shape>
            </v:group>
            <v:group style="position:absolute;left:2139;top:3662;width:668;height:2" coordorigin="2139,3662" coordsize="668,2">
              <v:shape style="position:absolute;left:2139;top:3662;width:668;height:2" coordorigin="2139,3662" coordsize="668,0" path="m2139,3662l2808,3662e" filled="f" stroked="t" strokeweight=".477497pt" strokecolor="#232323">
                <v:path arrowok="t"/>
              </v:shape>
            </v:group>
            <v:group style="position:absolute;left:2750;top:3662;width:296;height:2" coordorigin="2750,3662" coordsize="296,2">
              <v:shape style="position:absolute;left:2750;top:3662;width:296;height:2" coordorigin="2750,3662" coordsize="296,0" path="m2750,3662l3046,3662e" filled="f" stroked="t" strokeweight=".477497pt" strokecolor="#3B3B3B">
                <v:path arrowok="t"/>
              </v:shape>
            </v:group>
            <v:group style="position:absolute;left:2989;top:3662;width:535;height:2" coordorigin="2989,3662" coordsize="535,2">
              <v:shape style="position:absolute;left:2989;top:3662;width:535;height:2" coordorigin="2989,3662" coordsize="535,0" path="m2989,3662l3524,3662e" filled="f" stroked="t" strokeweight=".954994pt" strokecolor="#575757">
                <v:path arrowok="t"/>
              </v:shape>
            </v:group>
            <v:group style="position:absolute;left:3070;top:3657;width:2793;height:2" coordorigin="3070,3657" coordsize="2793,2">
              <v:shape style="position:absolute;left:3070;top:3657;width:2793;height:2" coordorigin="3070,3657" coordsize="2793,0" path="m3070,3657l5864,3657e" filled="f" stroked="t" strokeweight="1.193743pt" strokecolor="#444444">
                <v:path arrowok="t"/>
              </v:shape>
            </v:group>
            <v:group style="position:absolute;left:5806;top:3659;width:5687;height:2" coordorigin="5806,3659" coordsize="5687,2">
              <v:shape style="position:absolute;left:5806;top:3659;width:5687;height:2" coordorigin="5806,3659" coordsize="5687,0" path="m5806,3659l11493,3659e" filled="f" stroked="t" strokeweight=".716246pt" strokecolor="#575757">
                <v:path arrowok="t"/>
              </v:shape>
            </v:group>
            <v:group style="position:absolute;left:301;top:3939;width:1619;height:2" coordorigin="301,3939" coordsize="1619,2">
              <v:shape style="position:absolute;left:301;top:3939;width:1619;height:2" coordorigin="301,3939" coordsize="1619,0" path="m301,3939l1920,3939e" filled="f" stroked="t" strokeweight=".716246pt" strokecolor="#606060">
                <v:path arrowok="t"/>
              </v:shape>
            </v:group>
            <v:group style="position:absolute;left:1862;top:3939;width:344;height:2" coordorigin="1862,3939" coordsize="344,2">
              <v:shape style="position:absolute;left:1862;top:3939;width:344;height:2" coordorigin="1862,3939" coordsize="344,0" path="m1862,3939l2206,3939e" filled="f" stroked="t" strokeweight=".477497pt" strokecolor="#3B3B3B">
                <v:path arrowok="t"/>
              </v:shape>
            </v:group>
            <v:group style="position:absolute;left:2182;top:3657;width:2;height:311" coordorigin="2182,3657" coordsize="2,311">
              <v:shape style="position:absolute;left:2182;top:3657;width:2;height:311" coordorigin="2182,3657" coordsize="0,311" path="m2182,3968l2182,3657e" filled="f" stroked="t" strokeweight=".954994pt" strokecolor="#4F4F4F">
                <v:path arrowok="t"/>
              </v:shape>
            </v:group>
            <v:group style="position:absolute;left:2134;top:3937;width:2636;height:2" coordorigin="2134,3937" coordsize="2636,2">
              <v:shape style="position:absolute;left:2134;top:3937;width:2636;height:2" coordorigin="2134,3937" coordsize="2636,0" path="m2134,3937l4770,3937e" filled="f" stroked="t" strokeweight=".716246pt" strokecolor="#606060">
                <v:path arrowok="t"/>
              </v:shape>
            </v:group>
            <v:group style="position:absolute;left:4713;top:3939;width:583;height:2" coordorigin="4713,3939" coordsize="583,2">
              <v:shape style="position:absolute;left:4713;top:3939;width:583;height:2" coordorigin="4713,3939" coordsize="583,0" path="m4713,3939l5295,3939e" filled="f" stroked="t" strokeweight=".477497pt" strokecolor="#383838">
                <v:path arrowok="t"/>
              </v:shape>
            </v:group>
            <v:group style="position:absolute;left:5238;top:3937;width:2349;height:2" coordorigin="5238,3937" coordsize="2349,2">
              <v:shape style="position:absolute;left:5238;top:3937;width:2349;height:2" coordorigin="5238,3937" coordsize="2349,0" path="m5238,3937l7587,3937e" filled="f" stroked="t" strokeweight=".716246pt" strokecolor="#606060">
                <v:path arrowok="t"/>
              </v:shape>
            </v:group>
            <v:group style="position:absolute;left:7530;top:3937;width:1437;height:2" coordorigin="7530,3937" coordsize="1437,2">
              <v:shape style="position:absolute;left:7530;top:3937;width:1437;height:2" coordorigin="7530,3937" coordsize="1437,0" path="m7530,3937l8967,3937e" filled="f" stroked="t" strokeweight=".477497pt" strokecolor="#484848">
                <v:path arrowok="t"/>
              </v:shape>
            </v:group>
            <v:group style="position:absolute;left:8872;top:3937;width:1533;height:2" coordorigin="8872,3937" coordsize="1533,2">
              <v:shape style="position:absolute;left:8872;top:3937;width:1533;height:2" coordorigin="8872,3937" coordsize="1533,0" path="m8872,3937l10405,3937e" filled="f" stroked="t" strokeweight=".954994pt" strokecolor="#676767">
                <v:path arrowok="t"/>
              </v:shape>
            </v:group>
            <v:group style="position:absolute;left:10185;top:3934;width:1308;height:2" coordorigin="10185,3934" coordsize="1308,2">
              <v:shape style="position:absolute;left:10185;top:3934;width:1308;height:2" coordorigin="10185,3934" coordsize="1308,0" path="m10185,3934l11493,3934e" filled="f" stroked="t" strokeweight=".477497pt" strokecolor="#484848">
                <v:path arrowok="t"/>
              </v:shape>
            </v:group>
            <v:group style="position:absolute;left:2194;top:3657;width:2;height:8027" coordorigin="2194,3657" coordsize="2,8027">
              <v:shape style="position:absolute;left:2194;top:3657;width:2;height:8027" coordorigin="2194,3657" coordsize="0,8027" path="m2194,11683l2194,3657e" filled="f" stroked="t" strokeweight=".716246pt" strokecolor="#575757">
                <v:path arrowok="t"/>
              </v:shape>
            </v:group>
            <v:group style="position:absolute;left:2182;top:4178;width:2588;height:2" coordorigin="2182,4178" coordsize="2588,2">
              <v:shape style="position:absolute;left:2182;top:4178;width:2588;height:2" coordorigin="2182,4178" coordsize="2588,0" path="m2182,4178l4770,4178e" filled="f" stroked="t" strokeweight=".716246pt" strokecolor="#646464">
                <v:path arrowok="t"/>
              </v:shape>
            </v:group>
            <v:group style="position:absolute;left:4713;top:4178;width:583;height:2" coordorigin="4713,4178" coordsize="583,2">
              <v:shape style="position:absolute;left:4713;top:4178;width:583;height:2" coordorigin="4713,4178" coordsize="583,0" path="m4713,4178l5295,4178e" filled="f" stroked="t" strokeweight=".477497pt" strokecolor="#383838">
                <v:path arrowok="t"/>
              </v:shape>
            </v:group>
            <v:group style="position:absolute;left:5238;top:4176;width:2010;height:2" coordorigin="5238,4176" coordsize="2010,2">
              <v:shape style="position:absolute;left:5238;top:4176;width:2010;height:2" coordorigin="5238,4176" coordsize="2010,0" path="m5238,4176l7248,4176e" filled="f" stroked="t" strokeweight=".954994pt" strokecolor="#676767">
                <v:path arrowok="t"/>
              </v:shape>
            </v:group>
            <v:group style="position:absolute;left:7191;top:4176;width:1275;height:2" coordorigin="7191,4176" coordsize="1275,2">
              <v:shape style="position:absolute;left:7191;top:4176;width:1275;height:2" coordorigin="7191,4176" coordsize="1275,0" path="m7191,4176l8466,4176e" filled="f" stroked="t" strokeweight=".477497pt" strokecolor="#444444">
                <v:path arrowok="t"/>
              </v:shape>
            </v:group>
            <v:group style="position:absolute;left:8409;top:4176;width:1972;height:2" coordorigin="8409,4176" coordsize="1972,2">
              <v:shape style="position:absolute;left:8409;top:4176;width:1972;height:2" coordorigin="8409,4176" coordsize="1972,0" path="m8409,4176l10381,4176e" filled="f" stroked="t" strokeweight=".954994pt" strokecolor="#606060">
                <v:path arrowok="t"/>
              </v:shape>
            </v:group>
            <v:group style="position:absolute;left:10185;top:4174;width:1313;height:2" coordorigin="10185,4174" coordsize="1313,2">
              <v:shape style="position:absolute;left:10185;top:4174;width:1313;height:2" coordorigin="10185,4174" coordsize="1313,0" path="m10185,4174l11498,4174e" filled="f" stroked="t" strokeweight=".477497pt" strokecolor="#444444">
                <v:path arrowok="t"/>
              </v:shape>
            </v:group>
            <v:group style="position:absolute;left:11493;top:407;width:2;height:5519" coordorigin="11493,407" coordsize="2,5519">
              <v:shape style="position:absolute;left:11493;top:407;width:2;height:5519" coordorigin="11493,407" coordsize="0,5519" path="m11493,5925l11493,407e" filled="f" stroked="t" strokeweight=".477497pt" strokecolor="#3F3F3F">
                <v:path arrowok="t"/>
              </v:shape>
            </v:group>
            <v:group style="position:absolute;left:4749;top:4174;width:2;height:2173" coordorigin="4749,4174" coordsize="2,2173">
              <v:shape style="position:absolute;left:4749;top:4174;width:2;height:2173" coordorigin="4749,4174" coordsize="0,2173" path="m4749,6347l4749,4174e" filled="f" stroked="t" strokeweight=".954994pt" strokecolor="#575757">
                <v:path arrowok="t"/>
              </v:shape>
            </v:group>
            <v:group style="position:absolute;left:4737;top:4664;width:1471;height:2" coordorigin="4737,4664" coordsize="1471,2">
              <v:shape style="position:absolute;left:4737;top:4664;width:1471;height:2" coordorigin="4737,4664" coordsize="1471,0" path="m4737,4664l6207,4664e" filled="f" stroked="t" strokeweight=".716246pt" strokecolor="#3F3F3F">
                <v:path arrowok="t"/>
              </v:shape>
            </v:group>
            <v:group style="position:absolute;left:7559;top:4183;width:2;height:479" coordorigin="7559,4183" coordsize="2,479">
              <v:shape style="position:absolute;left:7559;top:4183;width:2;height:479" coordorigin="7559,4183" coordsize="0,479" path="m7559,4662l7559,4183e" filled="f" stroked="t" strokeweight=".238749pt" strokecolor="#575757">
                <v:path arrowok="t"/>
              </v:shape>
            </v:group>
            <v:group style="position:absolute;left:310;top:4341;width:2;height:340" coordorigin="310,4341" coordsize="2,340">
              <v:shape style="position:absolute;left:310;top:4341;width:2;height:340" coordorigin="310,4341" coordsize="0,340" path="m310,4681l310,4341e" filled="f" stroked="t" strokeweight=".477497pt" strokecolor="#444444">
                <v:path arrowok="t"/>
              </v:shape>
            </v:group>
            <v:group style="position:absolute;left:6150;top:4664;width:1972;height:2" coordorigin="6150,4664" coordsize="1972,2">
              <v:shape style="position:absolute;left:6150;top:4664;width:1972;height:2" coordorigin="6150,4664" coordsize="1972,0" path="m6150,4664l8122,4664e" filled="f" stroked="t" strokeweight=".954994pt" strokecolor="#5B5B5B">
                <v:path arrowok="t"/>
              </v:shape>
            </v:group>
            <v:group style="position:absolute;left:8065;top:4662;width:902;height:2" coordorigin="8065,4662" coordsize="902,2">
              <v:shape style="position:absolute;left:8065;top:4662;width:902;height:2" coordorigin="8065,4662" coordsize="902,0" path="m8065,4662l8967,4662e" filled="f" stroked="t" strokeweight=".477497pt" strokecolor="#2B2B2B">
                <v:path arrowok="t"/>
              </v:shape>
            </v:group>
            <v:group style="position:absolute;left:8910;top:4662;width:2588;height:2" coordorigin="8910,4662" coordsize="2588,2">
              <v:shape style="position:absolute;left:8910;top:4662;width:2588;height:2" coordorigin="8910,4662" coordsize="2588,0" path="m8910,4662l11498,4662e" filled="f" stroked="t" strokeweight=".954994pt" strokecolor="#5B5B5B">
                <v:path arrowok="t"/>
              </v:shape>
            </v:group>
            <v:group style="position:absolute;left:310;top:4624;width:2;height:536" coordorigin="310,4624" coordsize="2,536">
              <v:shape style="position:absolute;left:310;top:4624;width:2;height:536" coordorigin="310,4624" coordsize="0,536" path="m310,5160l310,4624e" filled="f" stroked="t" strokeweight=".477497pt" strokecolor="#2F2F2F">
                <v:path arrowok="t"/>
              </v:shape>
            </v:group>
            <v:group style="position:absolute;left:4737;top:4901;width:3385;height:2" coordorigin="4737,4901" coordsize="3385,2">
              <v:shape style="position:absolute;left:4737;top:4901;width:3385;height:2" coordorigin="4737,4901" coordsize="3385,0" path="m4737,4901l8122,4901e" filled="f" stroked="t" strokeweight=".716246pt" strokecolor="#545454">
                <v:path arrowok="t"/>
              </v:shape>
            </v:group>
            <v:group style="position:absolute;left:8065;top:4901;width:902;height:2" coordorigin="8065,4901" coordsize="902,2">
              <v:shape style="position:absolute;left:8065;top:4901;width:902;height:2" coordorigin="8065,4901" coordsize="902,0" path="m8065,4901l8967,4901e" filled="f" stroked="t" strokeweight=".477497pt" strokecolor="#2B2B2B">
                <v:path arrowok="t"/>
              </v:shape>
            </v:group>
            <v:group style="position:absolute;left:8910;top:4904;width:1643;height:2" coordorigin="8910,4904" coordsize="1643,2">
              <v:shape style="position:absolute;left:8910;top:4904;width:1643;height:2" coordorigin="8910,4904" coordsize="1643,0" path="m8910,4904l10553,4904e" filled="f" stroked="t" strokeweight=".954994pt" strokecolor="#5B5B5B">
                <v:path arrowok="t"/>
              </v:shape>
            </v:group>
            <v:group style="position:absolute;left:10185;top:4901;width:1313;height:2" coordorigin="10185,4901" coordsize="1313,2">
              <v:shape style="position:absolute;left:10185;top:4901;width:1313;height:2" coordorigin="10185,4901" coordsize="1313,0" path="m10185,4901l11498,4901e" filled="f" stroked="t" strokeweight=".477497pt" strokecolor="#3F3F3F">
                <v:path arrowok="t"/>
              </v:shape>
            </v:group>
            <v:group style="position:absolute;left:2192;top:4858;width:2;height:302" coordorigin="2192,4858" coordsize="2,302">
              <v:shape style="position:absolute;left:2192;top:4858;width:2;height:302" coordorigin="2192,4858" coordsize="0,302" path="m2192,5160l2192,4858e" filled="f" stroked="t" strokeweight=".477497pt" strokecolor="#2B2B2B">
                <v:path arrowok="t"/>
              </v:shape>
            </v:group>
            <v:group style="position:absolute;left:4737;top:5143;width:3729;height:2" coordorigin="4737,5143" coordsize="3729,2">
              <v:shape style="position:absolute;left:4737;top:5143;width:3729;height:2" coordorigin="4737,5143" coordsize="3729,0" path="m4737,5143l8466,5143e" filled="f" stroked="t" strokeweight=".716246pt" strokecolor="#4B4B4B">
                <v:path arrowok="t"/>
              </v:shape>
            </v:group>
            <v:group style="position:absolute;left:8409;top:5143;width:1924;height:2" coordorigin="8409,5143" coordsize="1924,2">
              <v:shape style="position:absolute;left:8409;top:5143;width:1924;height:2" coordorigin="8409,5143" coordsize="1924,0" path="m8409,5143l10333,5143e" filled="f" stroked="t" strokeweight=".954994pt" strokecolor="#606060">
                <v:path arrowok="t"/>
              </v:shape>
            </v:group>
            <v:group style="position:absolute;left:10185;top:5141;width:1313;height:2" coordorigin="10185,5141" coordsize="1313,2">
              <v:shape style="position:absolute;left:10185;top:5141;width:1313;height:2" coordorigin="10185,5141" coordsize="1313,0" path="m10185,5141l11498,5141e" filled="f" stroked="t" strokeweight=".477497pt" strokecolor="#3F3F3F">
                <v:path arrowok="t"/>
              </v:shape>
            </v:group>
            <v:group style="position:absolute;left:310;top:4494;width:2;height:7318" coordorigin="310,4494" coordsize="2,7318">
              <v:shape style="position:absolute;left:310;top:4494;width:2;height:7318" coordorigin="310,4494" coordsize="0,7318" path="m310,11813l310,4494e" filled="f" stroked="t" strokeweight=".716246pt" strokecolor="#676767">
                <v:path arrowok="t"/>
              </v:shape>
            </v:group>
            <v:group style="position:absolute;left:2196;top:3657;width:2;height:3212" coordorigin="2196,3657" coordsize="2,3212">
              <v:shape style="position:absolute;left:2196;top:3657;width:2;height:3212" coordorigin="2196,3657" coordsize="0,3212" path="m2196,6868l2196,3657e" filled="f" stroked="t" strokeweight=".477497pt" strokecolor="#444444">
                <v:path arrowok="t"/>
              </v:shape>
            </v:group>
            <v:group style="position:absolute;left:2187;top:5387;width:2082;height:2" coordorigin="2187,5387" coordsize="2082,2">
              <v:shape style="position:absolute;left:2187;top:5387;width:2082;height:2" coordorigin="2187,5387" coordsize="2082,0" path="m2187,5387l4269,5387e" filled="f" stroked="t" strokeweight=".954994pt" strokecolor="#5B5B5B">
                <v:path arrowok="t"/>
              </v:shape>
            </v:group>
            <v:group style="position:absolute;left:4164;top:5385;width:616;height:2" coordorigin="4164,5385" coordsize="616,2">
              <v:shape style="position:absolute;left:4164;top:5385;width:616;height:2" coordorigin="4164,5385" coordsize="616,0" path="m4164,5385l4780,5385e" filled="f" stroked="t" strokeweight=".477497pt" strokecolor="#444444">
                <v:path arrowok="t"/>
              </v:shape>
            </v:group>
            <v:group style="position:absolute;left:4708;top:5382;width:6795;height:2" coordorigin="4708,5382" coordsize="6795,2">
              <v:shape style="position:absolute;left:4708;top:5382;width:6795;height:2" coordorigin="4708,5382" coordsize="6795,0" path="m4708,5382l11503,5382e" filled="f" stroked="t" strokeweight=".716246pt" strokecolor="#575757">
                <v:path arrowok="t"/>
              </v:shape>
            </v:group>
            <v:group style="position:absolute;left:306;top:5629;width:296;height:2" coordorigin="306,5629" coordsize="296,2">
              <v:shape style="position:absolute;left:306;top:5629;width:296;height:2" coordorigin="306,5629" coordsize="296,0" path="m306,5629l602,5629e" filled="f" stroked="t" strokeweight=".954994pt" strokecolor="#606060">
                <v:path arrowok="t"/>
              </v:shape>
            </v:group>
            <v:group style="position:absolute;left:611;top:5624;width:411;height:2" coordorigin="611,5624" coordsize="411,2">
              <v:shape style="position:absolute;left:611;top:5624;width:411;height:2" coordorigin="611,5624" coordsize="411,0" path="m611,5624l1022,5624e" filled="f" stroked="t" strokeweight=".954994pt" strokecolor="#5B5B5B">
                <v:path arrowok="t"/>
              </v:shape>
            </v:group>
            <v:group style="position:absolute;left:926;top:5629;width:635;height:2" coordorigin="926,5629" coordsize="635,2">
              <v:shape style="position:absolute;left:926;top:5629;width:635;height:2" coordorigin="926,5629" coordsize="635,0" path="m926,5629l1561,5629e" filled="f" stroked="t" strokeweight=".477497pt" strokecolor="#2F2F2F">
                <v:path arrowok="t"/>
              </v:shape>
            </v:group>
            <v:group style="position:absolute;left:1504;top:5626;width:5744;height:2" coordorigin="1504,5626" coordsize="5744,2">
              <v:shape style="position:absolute;left:1504;top:5626;width:5744;height:2" coordorigin="1504,5626" coordsize="5744,0" path="m1504,5626l7248,5626e" filled="f" stroked="t" strokeweight=".716246pt" strokecolor="#545454">
                <v:path arrowok="t"/>
              </v:shape>
            </v:group>
            <v:group style="position:absolute;left:7191;top:5624;width:396;height:2" coordorigin="7191,5624" coordsize="396,2">
              <v:shape style="position:absolute;left:7191;top:5624;width:396;height:2" coordorigin="7191,5624" coordsize="396,0" path="m7191,5624l7587,5624e" filled="f" stroked="t" strokeweight=".477497pt" strokecolor="#2F2F2F">
                <v:path arrowok="t"/>
              </v:shape>
            </v:group>
            <v:group style="position:absolute;left:7530;top:5624;width:3973;height:2" coordorigin="7530,5624" coordsize="3973,2">
              <v:shape style="position:absolute;left:7530;top:5624;width:3973;height:2" coordorigin="7530,5624" coordsize="3973,0" path="m7530,5624l11503,5624e" filled="f" stroked="t" strokeweight=".954994pt" strokecolor="#575757">
                <v:path arrowok="t"/>
              </v:shape>
            </v:group>
            <v:group style="position:absolute;left:7559;top:5610;width:2;height:503" coordorigin="7559,5610" coordsize="2,503">
              <v:shape style="position:absolute;left:7559;top:5610;width:2;height:503" coordorigin="7559,5610" coordsize="0,503" path="m7559,6112l7559,5610e" filled="f" stroked="t" strokeweight=".238749pt" strokecolor="#232323">
                <v:path arrowok="t"/>
              </v:shape>
            </v:group>
            <v:group style="position:absolute;left:2192;top:6095;width:4632;height:2" coordorigin="2192,6095" coordsize="4632,2">
              <v:shape style="position:absolute;left:2192;top:6095;width:4632;height:2" coordorigin="2192,6095" coordsize="4632,0" path="m2192,6095l6823,6095e" filled="f" stroked="t" strokeweight=".954994pt" strokecolor="#545454">
                <v:path arrowok="t"/>
              </v:shape>
            </v:group>
            <v:group style="position:absolute;left:6761;top:6093;width:487;height:2" coordorigin="6761,6093" coordsize="487,2">
              <v:shape style="position:absolute;left:6761;top:6093;width:487;height:2" coordorigin="6761,6093" coordsize="487,0" path="m6761,6093l7248,6093e" filled="f" stroked="t" strokeweight=".477497pt" strokecolor="#2F2F2F">
                <v:path arrowok="t"/>
              </v:shape>
            </v:group>
            <v:group style="position:absolute;left:7191;top:6093;width:401;height:2" coordorigin="7191,6093" coordsize="401,2">
              <v:shape style="position:absolute;left:7191;top:6093;width:401;height:2" coordorigin="7191,6093" coordsize="401,0" path="m7191,6093l7592,6093e" filled="f" stroked="t" strokeweight=".477497pt" strokecolor="#1C1C1C">
                <v:path arrowok="t"/>
              </v:shape>
            </v:group>
            <v:group style="position:absolute;left:7530;top:6095;width:1719;height:2" coordorigin="7530,6095" coordsize="1719,2">
              <v:shape style="position:absolute;left:7530;top:6095;width:1719;height:2" coordorigin="7530,6095" coordsize="1719,0" path="m7530,6095l9249,6095e" filled="f" stroked="t" strokeweight=".954994pt" strokecolor="#5B5B5B">
                <v:path arrowok="t"/>
              </v:shape>
            </v:group>
            <v:group style="position:absolute;left:9192;top:6093;width:1050;height:2" coordorigin="9192,6093" coordsize="1050,2">
              <v:shape style="position:absolute;left:9192;top:6093;width:1050;height:2" coordorigin="9192,6093" coordsize="1050,0" path="m9192,6093l10242,6093e" filled="f" stroked="t" strokeweight=".477497pt" strokecolor="#282828">
                <v:path arrowok="t"/>
              </v:shape>
            </v:group>
            <v:group style="position:absolute;left:10185;top:6091;width:1318;height:2" coordorigin="10185,6091" coordsize="1318,2">
              <v:shape style="position:absolute;left:10185;top:6091;width:1318;height:2" coordorigin="10185,6091" coordsize="1318,0" path="m10185,6091l11503,6091e" filled="f" stroked="t" strokeweight=".716246pt" strokecolor="#484848">
                <v:path arrowok="t"/>
              </v:shape>
            </v:group>
            <v:group style="position:absolute;left:2192;top:6337;width:3672;height:2" coordorigin="2192,6337" coordsize="3672,2">
              <v:shape style="position:absolute;left:2192;top:6337;width:3672;height:2" coordorigin="2192,6337" coordsize="3672,0" path="m2192,6337l5864,6337e" filled="f" stroked="t" strokeweight=".716246pt" strokecolor="#484848">
                <v:path arrowok="t"/>
              </v:shape>
            </v:group>
            <v:group style="position:absolute;left:5806;top:6337;width:840;height:2" coordorigin="5806,6337" coordsize="840,2">
              <v:shape style="position:absolute;left:5806;top:6337;width:840;height:2" coordorigin="5806,6337" coordsize="840,0" path="m5806,6337l6647,6337e" filled="f" stroked="t" strokeweight=".477497pt" strokecolor="#1F1F1F">
                <v:path arrowok="t"/>
              </v:shape>
            </v:group>
            <v:group style="position:absolute;left:6589;top:6335;width:229;height:2" coordorigin="6589,6335" coordsize="229,2">
              <v:shape style="position:absolute;left:6589;top:6335;width:229;height:2" coordorigin="6589,6335" coordsize="229,0" path="m6589,6335l6819,6335e" filled="f" stroked="t" strokeweight=".477497pt" strokecolor="#3F3F3F">
                <v:path arrowok="t"/>
              </v:shape>
            </v:group>
            <v:group style="position:absolute;left:7559;top:6098;width:2;height:273" coordorigin="7559,6098" coordsize="2,273">
              <v:shape style="position:absolute;left:7559;top:6098;width:2;height:273" coordorigin="7559,6098" coordsize="0,273" path="m7559,6371l7559,6098e" filled="f" stroked="t" strokeweight=".238749pt" strokecolor="#4B4B4B">
                <v:path arrowok="t"/>
              </v:shape>
            </v:group>
            <v:group style="position:absolute;left:6723;top:6335;width:1743;height:2" coordorigin="6723,6335" coordsize="1743,2">
              <v:shape style="position:absolute;left:6723;top:6335;width:1743;height:2" coordorigin="6723,6335" coordsize="1743,0" path="m6723,6335l8466,6335e" filled="f" stroked="t" strokeweight=".954994pt" strokecolor="#575757">
                <v:path arrowok="t"/>
              </v:shape>
            </v:group>
            <v:group style="position:absolute;left:8409;top:6335;width:1834;height:2" coordorigin="8409,6335" coordsize="1834,2">
              <v:shape style="position:absolute;left:8409;top:6335;width:1834;height:2" coordorigin="8409,6335" coordsize="1834,0" path="m8409,6335l10242,6335e" filled="f" stroked="t" strokeweight=".477497pt" strokecolor="#343434">
                <v:path arrowok="t"/>
              </v:shape>
            </v:group>
            <v:group style="position:absolute;left:10185;top:6335;width:1318;height:2" coordorigin="10185,6335" coordsize="1318,2">
              <v:shape style="position:absolute;left:10185;top:6335;width:1318;height:2" coordorigin="10185,6335" coordsize="1318,0" path="m10185,6335l11503,6335e" filled="f" stroked="t" strokeweight=".716246pt" strokecolor="#545454">
                <v:path arrowok="t"/>
              </v:shape>
            </v:group>
            <v:group style="position:absolute;left:11498;top:6069;width:2;height:325" coordorigin="11498,6069" coordsize="2,325">
              <v:shape style="position:absolute;left:11498;top:6069;width:2;height:325" coordorigin="11498,6069" coordsize="0,325" path="m11498,6395l11498,6069e" filled="f" stroked="t" strokeweight=".477497pt" strokecolor="#282828">
                <v:path arrowok="t"/>
              </v:shape>
            </v:group>
            <v:group style="position:absolute;left:301;top:6584;width:4469;height:2" coordorigin="301,6584" coordsize="4469,2">
              <v:shape style="position:absolute;left:301;top:6584;width:4469;height:2" coordorigin="301,6584" coordsize="4469,0" path="m301,6584l4770,6584e" filled="f" stroked="t" strokeweight=".716246pt" strokecolor="#4F4F4F">
                <v:path arrowok="t"/>
              </v:shape>
            </v:group>
            <v:group style="position:absolute;left:4713;top:6581;width:583;height:2" coordorigin="4713,6581" coordsize="583,2">
              <v:shape style="position:absolute;left:4713;top:6581;width:583;height:2" coordorigin="4713,6581" coordsize="583,0" path="m4713,6581l5295,6581e" filled="f" stroked="t" strokeweight=".477497pt" strokecolor="#1F1F1F">
                <v:path arrowok="t"/>
              </v:shape>
            </v:group>
            <v:group style="position:absolute;left:5238;top:6579;width:626;height:2" coordorigin="5238,6579" coordsize="626,2">
              <v:shape style="position:absolute;left:5238;top:6579;width:626;height:2" coordorigin="5238,6579" coordsize="626,0" path="m5238,6579l5864,6579e" filled="f" stroked="t" strokeweight=".716246pt" strokecolor="#3F3F3F">
                <v:path arrowok="t"/>
              </v:shape>
            </v:group>
            <v:group style="position:absolute;left:5453;top:6579;width:2669;height:2" coordorigin="5453,6579" coordsize="2669,2">
              <v:shape style="position:absolute;left:5453;top:6579;width:2669;height:2" coordorigin="5453,6579" coordsize="2669,0" path="m5453,6579l8122,6579e" filled="f" stroked="t" strokeweight=".954994pt" strokecolor="#575757">
                <v:path arrowok="t"/>
              </v:shape>
            </v:group>
            <v:group style="position:absolute;left:8065;top:6576;width:902;height:2" coordorigin="8065,6576" coordsize="902,2">
              <v:shape style="position:absolute;left:8065;top:6576;width:902;height:2" coordorigin="8065,6576" coordsize="902,0" path="m8065,6576l8967,6576e" filled="f" stroked="t" strokeweight=".477497pt" strokecolor="#2F2F2F">
                <v:path arrowok="t"/>
              </v:shape>
            </v:group>
            <v:group style="position:absolute;left:8815;top:6576;width:2693;height:2" coordorigin="8815,6576" coordsize="2693,2">
              <v:shape style="position:absolute;left:8815;top:6576;width:2693;height:2" coordorigin="8815,6576" coordsize="2693,0" path="m8815,6576l11508,6576e" filled="f" stroked="t" strokeweight=".954994pt" strokecolor="#606060">
                <v:path arrowok="t"/>
              </v:shape>
            </v:group>
            <v:group style="position:absolute;left:11503;top:2891;width:2;height:6117" coordorigin="11503,2891" coordsize="2,6117">
              <v:shape style="position:absolute;left:11503;top:2891;width:2;height:6117" coordorigin="11503,2891" coordsize="0,6117" path="m11503,9008l11503,2891e" filled="f" stroked="t" strokeweight=".477497pt" strokecolor="#3B3B3B">
                <v:path arrowok="t"/>
              </v:shape>
            </v:group>
            <v:group style="position:absolute;left:306;top:7057;width:678;height:2" coordorigin="306,7057" coordsize="678,2">
              <v:shape style="position:absolute;left:306;top:7057;width:678;height:2" coordorigin="306,7057" coordsize="678,0" path="m306,7057l984,7057e" filled="f" stroked="t" strokeweight=".477497pt" strokecolor="#545454">
                <v:path arrowok="t"/>
              </v:shape>
            </v:group>
            <v:group style="position:absolute;left:926;top:7055;width:635;height:2" coordorigin="926,7055" coordsize="635,2">
              <v:shape style="position:absolute;left:926;top:7055;width:635;height:2" coordorigin="926,7055" coordsize="635,0" path="m926,7055l1561,7055e" filled="f" stroked="t" strokeweight=".477497pt" strokecolor="#2B2B2B">
                <v:path arrowok="t"/>
              </v:shape>
            </v:group>
            <v:group style="position:absolute;left:1504;top:7053;width:4360;height:2" coordorigin="1504,7053" coordsize="4360,2">
              <v:shape style="position:absolute;left:1504;top:7053;width:4360;height:2" coordorigin="1504,7053" coordsize="4360,0" path="m1504,7053l5864,7053e" filled="f" stroked="t" strokeweight=".954994pt" strokecolor="#575757">
                <v:path arrowok="t"/>
              </v:shape>
            </v:group>
            <v:group style="position:absolute;left:5806;top:7055;width:840;height:2" coordorigin="5806,7055" coordsize="840,2">
              <v:shape style="position:absolute;left:5806;top:7055;width:840;height:2" coordorigin="5806,7055" coordsize="840,0" path="m5806,7055l6647,7055e" filled="f" stroked="t" strokeweight=".477497pt" strokecolor="#343434">
                <v:path arrowok="t"/>
              </v:shape>
            </v:group>
            <v:group style="position:absolute;left:6589;top:7053;width:2660;height:2" coordorigin="6589,7053" coordsize="2660,2">
              <v:shape style="position:absolute;left:6589;top:7053;width:2660;height:2" coordorigin="6589,7053" coordsize="2660,0" path="m6589,7053l9249,7053e" filled="f" stroked="t" strokeweight=".954994pt" strokecolor="#575757">
                <v:path arrowok="t"/>
              </v:shape>
            </v:group>
            <v:group style="position:absolute;left:9192;top:7050;width:1050;height:2" coordorigin="9192,7050" coordsize="1050,2">
              <v:shape style="position:absolute;left:9192;top:7050;width:1050;height:2" coordorigin="9192,7050" coordsize="1050,0" path="m9192,7050l10242,7050e" filled="f" stroked="t" strokeweight=".477497pt" strokecolor="#3B3B3B">
                <v:path arrowok="t"/>
              </v:shape>
            </v:group>
            <v:group style="position:absolute;left:10113;top:7050;width:1394;height:2" coordorigin="10113,7050" coordsize="1394,2">
              <v:shape style="position:absolute;left:10113;top:7050;width:1394;height:2" coordorigin="10113,7050" coordsize="1394,0" path="m10113,7050l11508,7050e" filled="f" stroked="t" strokeweight=".954994pt" strokecolor="#646464">
                <v:path arrowok="t"/>
              </v:shape>
            </v:group>
            <v:group style="position:absolute;left:11501;top:6811;width:2;height:1589" coordorigin="11501,6811" coordsize="2,1589">
              <v:shape style="position:absolute;left:11501;top:6811;width:2;height:1589" coordorigin="11501,6811" coordsize="0,1589" path="m11501,8400l11501,6811e" filled="f" stroked="t" strokeweight=".954994pt" strokecolor="#575757">
                <v:path arrowok="t"/>
              </v:shape>
            </v:group>
            <v:group style="position:absolute;left:4751;top:7046;width:2;height:761" coordorigin="4751,7046" coordsize="2,761">
              <v:shape style="position:absolute;left:4751;top:7046;width:2;height:761" coordorigin="4751,7046" coordsize="0,761" path="m4751,7807l4751,7046e" filled="f" stroked="t" strokeweight=".716246pt" strokecolor="#2B2B2B">
                <v:path arrowok="t"/>
              </v:shape>
            </v:group>
            <v:group style="position:absolute;left:4746;top:7292;width:4546;height:2" coordorigin="4746,7292" coordsize="4546,2">
              <v:shape style="position:absolute;left:4746;top:7292;width:4546;height:2" coordorigin="4746,7292" coordsize="4546,0" path="m4746,7292l9292,7292e" filled="f" stroked="t" strokeweight=".716246pt" strokecolor="#545454">
                <v:path arrowok="t"/>
              </v:shape>
            </v:group>
            <v:group style="position:absolute;left:9192;top:7290;width:1050;height:2" coordorigin="9192,7290" coordsize="1050,2">
              <v:shape style="position:absolute;left:9192;top:7290;width:1050;height:2" coordorigin="9192,7290" coordsize="1050,0" path="m9192,7290l10242,7290e" filled="f" stroked="t" strokeweight=".477497pt" strokecolor="#343434">
                <v:path arrowok="t"/>
              </v:shape>
            </v:group>
            <v:group style="position:absolute;left:10185;top:7290;width:1323;height:2" coordorigin="10185,7290" coordsize="1323,2">
              <v:shape style="position:absolute;left:10185;top:7290;width:1323;height:2" coordorigin="10185,7290" coordsize="1323,0" path="m10185,7290l11508,7290e" filled="f" stroked="t" strokeweight=".954994pt" strokecolor="#5B5B5B">
                <v:path arrowok="t"/>
              </v:shape>
            </v:group>
            <v:group style="position:absolute;left:4746;top:7534;width:6761;height:2" coordorigin="4746,7534" coordsize="6761,2">
              <v:shape style="position:absolute;left:4746;top:7534;width:6761;height:2" coordorigin="4746,7534" coordsize="6761,0" path="m4746,7534l11508,7534e" filled="f" stroked="t" strokeweight=".954994pt" strokecolor="#5B5B5B">
                <v:path arrowok="t"/>
              </v:shape>
            </v:group>
            <v:group style="position:absolute;left:306;top:7799;width:678;height:2" coordorigin="306,7799" coordsize="678,2">
              <v:shape style="position:absolute;left:306;top:7799;width:678;height:2" coordorigin="306,7799" coordsize="678,0" path="m306,7799l984,7799e" filled="f" stroked="t" strokeweight=".954994pt" strokecolor="#676767">
                <v:path arrowok="t"/>
              </v:shape>
            </v:group>
            <v:group style="position:absolute;left:926;top:7802;width:635;height:2" coordorigin="926,7802" coordsize="635,2">
              <v:shape style="position:absolute;left:926;top:7802;width:635;height:2" coordorigin="926,7802" coordsize="635,0" path="m926,7802l1561,7802e" filled="f" stroked="t" strokeweight=".477497pt" strokecolor="#2B2B2B">
                <v:path arrowok="t"/>
              </v:shape>
            </v:group>
            <v:group style="position:absolute;left:1504;top:7799;width:415;height:2" coordorigin="1504,7799" coordsize="415,2">
              <v:shape style="position:absolute;left:1504;top:7799;width:415;height:2" coordorigin="1504,7799" coordsize="415,0" path="m1504,7799l1920,7799e" filled="f" stroked="t" strokeweight=".477497pt" strokecolor="#444444">
                <v:path arrowok="t"/>
              </v:shape>
            </v:group>
            <v:group style="position:absolute;left:1748;top:7799;width:1776;height:2" coordorigin="1748,7799" coordsize="1776,2">
              <v:shape style="position:absolute;left:1748;top:7799;width:1776;height:2" coordorigin="1748,7799" coordsize="1776,0" path="m1748,7799l3524,7799e" filled="f" stroked="t" strokeweight=".954994pt" strokecolor="#575757">
                <v:path arrowok="t"/>
              </v:shape>
            </v:group>
            <v:group style="position:absolute;left:3467;top:7802;width:554;height:2" coordorigin="3467,7802" coordsize="554,2">
              <v:shape style="position:absolute;left:3467;top:7802;width:554;height:2" coordorigin="3467,7802" coordsize="554,0" path="m3467,7802l4021,7802e" filled="f" stroked="t" strokeweight=".477497pt" strokecolor="#282828">
                <v:path arrowok="t"/>
              </v:shape>
            </v:group>
            <v:group style="position:absolute;left:3963;top:7799;width:817;height:2" coordorigin="3963,7799" coordsize="817,2">
              <v:shape style="position:absolute;left:3963;top:7799;width:817;height:2" coordorigin="3963,7799" coordsize="817,0" path="m3963,7799l4780,7799e" filled="f" stroked="t" strokeweight=".716246pt" strokecolor="#484848">
                <v:path arrowok="t"/>
              </v:shape>
            </v:group>
            <v:group style="position:absolute;left:4651;top:7799;width:1275;height:2" coordorigin="4651,7799" coordsize="1275,2">
              <v:shape style="position:absolute;left:4651;top:7799;width:1275;height:2" coordorigin="4651,7799" coordsize="1275,0" path="m4651,7799l5926,7799e" filled="f" stroked="t" strokeweight=".954994pt" strokecolor="#606060">
                <v:path arrowok="t"/>
              </v:shape>
            </v:group>
            <v:group style="position:absolute;left:5806;top:7797;width:1012;height:2" coordorigin="5806,7797" coordsize="1012,2">
              <v:shape style="position:absolute;left:5806;top:7797;width:1012;height:2" coordorigin="5806,7797" coordsize="1012,0" path="m5806,7797l6819,7797e" filled="f" stroked="t" strokeweight=".716246pt" strokecolor="#444444">
                <v:path arrowok="t"/>
              </v:shape>
            </v:group>
            <v:group style="position:absolute;left:6761;top:7797;width:487;height:2" coordorigin="6761,7797" coordsize="487,2">
              <v:shape style="position:absolute;left:6761;top:7797;width:487;height:2" coordorigin="6761,7797" coordsize="487,0" path="m6761,7797l7248,7797e" filled="f" stroked="t" strokeweight=".477497pt" strokecolor="#3B3B3B">
                <v:path arrowok="t"/>
              </v:shape>
            </v:group>
            <v:group style="position:absolute;left:7191;top:7797;width:396;height:2" coordorigin="7191,7797" coordsize="396,2">
              <v:shape style="position:absolute;left:7191;top:7797;width:396;height:2" coordorigin="7191,7797" coordsize="396,0" path="m7191,7797l7587,7797e" filled="f" stroked="t" strokeweight=".477497pt" strokecolor="#282828">
                <v:path arrowok="t"/>
              </v:shape>
            </v:group>
            <v:group style="position:absolute;left:7530;top:7797;width:592;height:2" coordorigin="7530,7797" coordsize="592,2">
              <v:shape style="position:absolute;left:7530;top:7797;width:592;height:2" coordorigin="7530,7797" coordsize="592,0" path="m7530,7797l8122,7797e" filled="f" stroked="t" strokeweight=".477497pt" strokecolor="#3F3F3F">
                <v:path arrowok="t"/>
              </v:shape>
            </v:group>
            <v:group style="position:absolute;left:8041;top:7795;width:3471;height:2" coordorigin="8041,7795" coordsize="3471,2">
              <v:shape style="position:absolute;left:8041;top:7795;width:3471;height:2" coordorigin="8041,7795" coordsize="3471,0" path="m8041,7795l11512,7795e" filled="f" stroked="t" strokeweight=".716246pt" strokecolor="#545454">
                <v:path arrowok="t"/>
              </v:shape>
            </v:group>
            <v:group style="position:absolute;left:325;top:5471;width:2;height:6150" coordorigin="325,5471" coordsize="2,6150">
              <v:shape style="position:absolute;left:325;top:5471;width:2;height:6150" coordorigin="325,5471" coordsize="0,6150" path="m325,11621l325,5471e" filled="f" stroked="t" strokeweight=".954994pt" strokecolor="#676767">
                <v:path arrowok="t"/>
              </v:shape>
            </v:group>
            <v:group style="position:absolute;left:2196;top:8012;width:2;height:2642" coordorigin="2196,8012" coordsize="2,2642">
              <v:shape style="position:absolute;left:2196;top:8012;width:2;height:2642" coordorigin="2196,8012" coordsize="0,2642" path="m2196,10654l2196,8012e" filled="f" stroked="t" strokeweight=".954994pt" strokecolor="#676767">
                <v:path arrowok="t"/>
              </v:shape>
            </v:group>
            <v:group style="position:absolute;left:2139;top:8735;width:2631;height:2" coordorigin="2139,8735" coordsize="2631,2">
              <v:shape style="position:absolute;left:2139;top:8735;width:2631;height:2" coordorigin="2139,8735" coordsize="2631,0" path="m2139,8735l4770,8735e" filled="f" stroked="t" strokeweight=".716246pt" strokecolor="#4B4B4B">
                <v:path arrowok="t"/>
              </v:shape>
            </v:group>
            <v:group style="position:absolute;left:11508;top:8434;width:2;height:349" coordorigin="11508,8434" coordsize="2,349">
              <v:shape style="position:absolute;left:11508;top:8434;width:2;height:349" coordorigin="11508,8434" coordsize="0,349" path="m11508,8783l11508,8434e" filled="f" stroked="t" strokeweight=".477497pt" strokecolor="#232323">
                <v:path arrowok="t"/>
              </v:shape>
            </v:group>
            <v:group style="position:absolute;left:310;top:8737;width:1609;height:2" coordorigin="310,8737" coordsize="1609,2">
              <v:shape style="position:absolute;left:310;top:8737;width:1609;height:2" coordorigin="310,8737" coordsize="1609,0" path="m310,8737l1920,8737e" filled="f" stroked="t" strokeweight=".954994pt" strokecolor="#5B5B5B">
                <v:path arrowok="t"/>
              </v:shape>
            </v:group>
            <v:group style="position:absolute;left:1862;top:8735;width:339;height:2" coordorigin="1862,8735" coordsize="339,2">
              <v:shape style="position:absolute;left:1862;top:8735;width:339;height:2" coordorigin="1862,8735" coordsize="339,0" path="m1862,8735l2201,8735e" filled="f" stroked="t" strokeweight=".477497pt" strokecolor="#2B2B2B">
                <v:path arrowok="t"/>
              </v:shape>
            </v:group>
            <v:group style="position:absolute;left:4713;top:8735;width:583;height:2" coordorigin="4713,8735" coordsize="583,2">
              <v:shape style="position:absolute;left:4713;top:8735;width:583;height:2" coordorigin="4713,8735" coordsize="583,0" path="m4713,8735l5295,8735e" filled="f" stroked="t" strokeweight=".477497pt" strokecolor="#2B2B2B">
                <v:path arrowok="t"/>
              </v:shape>
            </v:group>
            <v:group style="position:absolute;left:5157;top:8735;width:2965;height:2" coordorigin="5157,8735" coordsize="2965,2">
              <v:shape style="position:absolute;left:5157;top:8735;width:2965;height:2" coordorigin="5157,8735" coordsize="2965,0" path="m5157,8735l8122,8735e" filled="f" stroked="t" strokeweight=".954994pt" strokecolor="#5B5B5B">
                <v:path arrowok="t"/>
              </v:shape>
            </v:group>
            <v:group style="position:absolute;left:8065;top:8730;width:902;height:2" coordorigin="8065,8730" coordsize="902,2">
              <v:shape style="position:absolute;left:8065;top:8730;width:902;height:2" coordorigin="8065,8730" coordsize="902,0" path="m8065,8730l8967,8730e" filled="f" stroked="t" strokeweight=".477497pt" strokecolor="#2B2B2B">
                <v:path arrowok="t"/>
              </v:shape>
            </v:group>
            <v:group style="position:absolute;left:8910;top:8728;width:2602;height:2" coordorigin="8910,8728" coordsize="2602,2">
              <v:shape style="position:absolute;left:8910;top:8728;width:2602;height:2" coordorigin="8910,8728" coordsize="2602,0" path="m8910,8728l11512,8728e" filled="f" stroked="t" strokeweight=".954994pt" strokecolor="#545454">
                <v:path arrowok="t"/>
              </v:shape>
            </v:group>
            <v:group style="position:absolute;left:11510;top:8950;width:2;height:354" coordorigin="11510,8950" coordsize="2,354">
              <v:shape style="position:absolute;left:11510;top:8950;width:2;height:354" coordorigin="11510,8950" coordsize="0,354" path="m11510,9305l11510,8950e" filled="f" stroked="t" strokeweight=".716246pt" strokecolor="#575757">
                <v:path arrowok="t"/>
              </v:shape>
            </v:group>
            <v:group style="position:absolute;left:11512;top:6567;width:2;height:6404" coordorigin="11512,6567" coordsize="2,6404">
              <v:shape style="position:absolute;left:11512;top:6567;width:2;height:6404" coordorigin="11512,6567" coordsize="0,6404" path="m11512,12971l11512,6567e" filled="f" stroked="t" strokeweight=".477497pt" strokecolor="#444444">
                <v:path arrowok="t"/>
              </v:shape>
            </v:group>
            <v:group style="position:absolute;left:315;top:9896;width:5606;height:2" coordorigin="315,9896" coordsize="5606,2">
              <v:shape style="position:absolute;left:315;top:9896;width:5606;height:2" coordorigin="315,9896" coordsize="5606,0" path="m315,9896l5921,9896e" filled="f" stroked="t" strokeweight=".954994pt" strokecolor="#575757">
                <v:path arrowok="t"/>
              </v:shape>
            </v:group>
            <v:group style="position:absolute;left:5806;top:9896;width:1442;height:2" coordorigin="5806,9896" coordsize="1442,2">
              <v:shape style="position:absolute;left:5806;top:9896;width:1442;height:2" coordorigin="5806,9896" coordsize="1442,0" path="m5806,9896l7248,9896e" filled="f" stroked="t" strokeweight=".477497pt" strokecolor="#3F3F3F">
                <v:path arrowok="t"/>
              </v:shape>
            </v:group>
            <v:group style="position:absolute;left:7191;top:9893;width:396;height:2" coordorigin="7191,9893" coordsize="396,2">
              <v:shape style="position:absolute;left:7191;top:9893;width:396;height:2" coordorigin="7191,9893" coordsize="396,0" path="m7191,9893l7587,9893e" filled="f" stroked="t" strokeweight=".477497pt" strokecolor="#2B2B2B">
                <v:path arrowok="t"/>
              </v:shape>
            </v:group>
            <v:group style="position:absolute;left:7530;top:9891;width:2827;height:2" coordorigin="7530,9891" coordsize="2827,2">
              <v:shape style="position:absolute;left:7530;top:9891;width:2827;height:2" coordorigin="7530,9891" coordsize="2827,0" path="m7530,9891l10357,9891e" filled="f" stroked="t" strokeweight=".954994pt" strokecolor="#5B5B5B">
                <v:path arrowok="t"/>
              </v:shape>
            </v:group>
            <v:group style="position:absolute;left:10185;top:9889;width:1332;height:2" coordorigin="10185,9889" coordsize="1332,2">
              <v:shape style="position:absolute;left:10185;top:9889;width:1332;height:2" coordorigin="10185,9889" coordsize="1332,0" path="m10185,9889l11517,9889e" filled="f" stroked="t" strokeweight=".477497pt" strokecolor="#444444">
                <v:path arrowok="t"/>
              </v:shape>
            </v:group>
            <v:group style="position:absolute;left:315;top:10135;width:3448;height:2" coordorigin="315,10135" coordsize="3448,2">
              <v:shape style="position:absolute;left:315;top:10135;width:3448;height:2" coordorigin="315,10135" coordsize="3448,0" path="m315,10135l3763,10135e" filled="f" stroked="t" strokeweight=".954994pt" strokecolor="#606060">
                <v:path arrowok="t"/>
              </v:shape>
            </v:group>
            <v:group style="position:absolute;left:3634;top:10135;width:587;height:2" coordorigin="3634,10135" coordsize="587,2">
              <v:shape style="position:absolute;left:3634;top:10135;width:587;height:2" coordorigin="3634,10135" coordsize="587,0" path="m3634,10135l4221,10135e" filled="f" stroked="t" strokeweight=".477497pt" strokecolor="#4B4B4B">
                <v:path arrowok="t"/>
              </v:shape>
            </v:group>
            <v:group style="position:absolute;left:4149;top:10135;width:2669;height:2" coordorigin="4149,10135" coordsize="2669,2">
              <v:shape style="position:absolute;left:4149;top:10135;width:2669;height:2" coordorigin="4149,10135" coordsize="2669,0" path="m4149,10135l6819,10135e" filled="f" stroked="t" strokeweight=".954994pt" strokecolor="#606060">
                <v:path arrowok="t"/>
              </v:shape>
            </v:group>
            <v:group style="position:absolute;left:6761;top:10133;width:826;height:2" coordorigin="6761,10133" coordsize="826,2">
              <v:shape style="position:absolute;left:6761;top:10133;width:826;height:2" coordorigin="6761,10133" coordsize="826,0" path="m6761,10133l7587,10133e" filled="f" stroked="t" strokeweight=".477497pt" strokecolor="#343434">
                <v:path arrowok="t"/>
              </v:shape>
            </v:group>
            <v:group style="position:absolute;left:7530;top:10130;width:936;height:2" coordorigin="7530,10130" coordsize="936,2">
              <v:shape style="position:absolute;left:7530;top:10130;width:936;height:2" coordorigin="7530,10130" coordsize="936,0" path="m7530,10130l8466,10130e" filled="f" stroked="t" strokeweight=".477497pt" strokecolor="#484848">
                <v:path arrowok="t"/>
              </v:shape>
            </v:group>
            <v:group style="position:absolute;left:8409;top:10128;width:3109;height:2" coordorigin="8409,10128" coordsize="3109,2">
              <v:shape style="position:absolute;left:8409;top:10128;width:3109;height:2" coordorigin="8409,10128" coordsize="3109,0" path="m8409,10128l11517,10128e" filled="f" stroked="t" strokeweight=".954994pt" strokecolor="#5B5B5B">
                <v:path arrowok="t"/>
              </v:shape>
            </v:group>
            <v:group style="position:absolute;left:315;top:10377;width:1604;height:2" coordorigin="315,10377" coordsize="1604,2">
              <v:shape style="position:absolute;left:315;top:10377;width:1604;height:2" coordorigin="315,10377" coordsize="1604,0" path="m315,10377l1920,10377e" filled="f" stroked="t" strokeweight=".477497pt" strokecolor="#4F4F4F">
                <v:path arrowok="t"/>
              </v:shape>
            </v:group>
            <v:group style="position:absolute;left:1814;top:10377;width:1280;height:2" coordorigin="1814,10377" coordsize="1280,2">
              <v:shape style="position:absolute;left:1814;top:10377;width:1280;height:2" coordorigin="1814,10377" coordsize="1280,0" path="m1814,10377l3094,10377e" filled="f" stroked="t" strokeweight=".954994pt" strokecolor="#606060">
                <v:path arrowok="t"/>
              </v:shape>
            </v:group>
            <v:group style="position:absolute;left:2989;top:10377;width:535;height:2" coordorigin="2989,10377" coordsize="535,2">
              <v:shape style="position:absolute;left:2989;top:10377;width:535;height:2" coordorigin="2989,10377" coordsize="535,0" path="m2989,10377l3524,10377e" filled="f" stroked="t" strokeweight=".477497pt" strokecolor="#484848">
                <v:path arrowok="t"/>
              </v:shape>
            </v:group>
            <v:group style="position:absolute;left:3467;top:10377;width:754;height:2" coordorigin="3467,10377" coordsize="754,2">
              <v:shape style="position:absolute;left:3467;top:10377;width:754;height:2" coordorigin="3467,10377" coordsize="754,0" path="m3467,10377l4221,10377e" filled="f" stroked="t" strokeweight=".477497pt" strokecolor="#343434">
                <v:path arrowok="t"/>
              </v:shape>
            </v:group>
            <v:group style="position:absolute;left:4164;top:10374;width:1700;height:2" coordorigin="4164,10374" coordsize="1700,2">
              <v:shape style="position:absolute;left:4164;top:10374;width:1700;height:2" coordorigin="4164,10374" coordsize="1700,0" path="m4164,10374l5864,10374e" filled="f" stroked="t" strokeweight=".954994pt" strokecolor="#646464">
                <v:path arrowok="t"/>
              </v:shape>
            </v:group>
            <v:group style="position:absolute;left:5806;top:10377;width:840;height:2" coordorigin="5806,10377" coordsize="840,2">
              <v:shape style="position:absolute;left:5806;top:10377;width:840;height:2" coordorigin="5806,10377" coordsize="840,0" path="m5806,10377l6647,10377e" filled="f" stroked="t" strokeweight=".477497pt" strokecolor="#3B3B3B">
                <v:path arrowok="t"/>
              </v:shape>
            </v:group>
            <v:group style="position:absolute;left:6589;top:10374;width:659;height:2" coordorigin="6589,10374" coordsize="659,2">
              <v:shape style="position:absolute;left:6589;top:10374;width:659;height:2" coordorigin="6589,10374" coordsize="659,0" path="m6589,10374l7248,10374e" filled="f" stroked="t" strokeweight=".716246pt" strokecolor="#545454">
                <v:path arrowok="t"/>
              </v:shape>
            </v:group>
            <v:group style="position:absolute;left:7143;top:10372;width:3237;height:2" coordorigin="7143,10372" coordsize="3237,2">
              <v:shape style="position:absolute;left:7143;top:10372;width:3237;height:2" coordorigin="7143,10372" coordsize="3237,0" path="m7143,10372l10381,10372e" filled="f" stroked="t" strokeweight=".954994pt" strokecolor="#646464">
                <v:path arrowok="t"/>
              </v:shape>
            </v:group>
            <v:group style="position:absolute;left:10185;top:10367;width:1332;height:2" coordorigin="10185,10367" coordsize="1332,2">
              <v:shape style="position:absolute;left:10185;top:10367;width:1332;height:2" coordorigin="10185,10367" coordsize="1332,0" path="m10185,10367l11517,10367e" filled="f" stroked="t" strokeweight=".477497pt" strokecolor="#3F3F3F">
                <v:path arrowok="t"/>
              </v:shape>
            </v:group>
            <v:group style="position:absolute;left:320;top:10855;width:5085;height:2" coordorigin="320,10855" coordsize="5085,2">
              <v:shape style="position:absolute;left:320;top:10855;width:5085;height:2" coordorigin="320,10855" coordsize="5085,0" path="m320,10855l5405,10855e" filled="f" stroked="t" strokeweight=".954994pt" strokecolor="#5B5B5B">
                <v:path arrowok="t"/>
              </v:shape>
            </v:group>
            <v:group style="position:absolute;left:2168;top:10626;width:2;height:469" coordorigin="2168,10626" coordsize="2,469">
              <v:shape style="position:absolute;left:2168;top:10626;width:2;height:469" coordorigin="2168,10626" coordsize="0,469" path="m2168,11095l2168,10626e" filled="f" stroked="t" strokeweight=".238749pt" strokecolor="#575757">
                <v:path arrowok="t"/>
              </v:shape>
            </v:group>
            <v:group style="position:absolute;left:2989;top:10855;width:535;height:2" coordorigin="2989,10855" coordsize="535,2">
              <v:shape style="position:absolute;left:2989;top:10855;width:535;height:2" coordorigin="2989,10855" coordsize="535,0" path="m2989,10855l3524,10855e" filled="f" stroked="t" strokeweight=".477497pt" strokecolor="#3B3B3B">
                <v:path arrowok="t"/>
              </v:shape>
            </v:group>
            <v:group style="position:absolute;left:3467;top:10855;width:224;height:2" coordorigin="3467,10855" coordsize="224,2">
              <v:shape style="position:absolute;left:3467;top:10855;width:224;height:2" coordorigin="3467,10855" coordsize="224,0" path="m3467,10855l3691,10855e" filled="f" stroked="t" strokeweight=".477497pt" strokecolor="#282828">
                <v:path arrowok="t"/>
              </v:shape>
            </v:group>
            <v:group style="position:absolute;left:5238;top:10858;width:626;height:2" coordorigin="5238,10858" coordsize="626,2">
              <v:shape style="position:absolute;left:5238;top:10858;width:626;height:2" coordorigin="5238,10858" coordsize="626,0" path="m5238,10858l5864,10858e" filled="f" stroked="t" strokeweight=".477497pt" strokecolor="#444444">
                <v:path arrowok="t"/>
              </v:shape>
            </v:group>
            <v:group style="position:absolute;left:5806;top:10855;width:840;height:2" coordorigin="5806,10855" coordsize="840,2">
              <v:shape style="position:absolute;left:5806;top:10855;width:840;height:2" coordorigin="5806,10855" coordsize="840,0" path="m5806,10855l6647,10855e" filled="f" stroked="t" strokeweight=".477497pt" strokecolor="#2B2B2B">
                <v:path arrowok="t"/>
              </v:shape>
            </v:group>
            <v:group style="position:absolute;left:6589;top:10853;width:229;height:2" coordorigin="6589,10853" coordsize="229,2">
              <v:shape style="position:absolute;left:6589;top:10853;width:229;height:2" coordorigin="6589,10853" coordsize="229,0" path="m6589,10853l6819,10853e" filled="f" stroked="t" strokeweight=".716246pt" strokecolor="#4F4F4F">
                <v:path arrowok="t"/>
              </v:shape>
            </v:group>
            <v:group style="position:absolute;left:6761;top:10853;width:487;height:2" coordorigin="6761,10853" coordsize="487,2">
              <v:shape style="position:absolute;left:6761;top:10853;width:487;height:2" coordorigin="6761,10853" coordsize="487,0" path="m6761,10853l7248,10853e" filled="f" stroked="t" strokeweight=".477497pt" strokecolor="#3B3B3B">
                <v:path arrowok="t"/>
              </v:shape>
            </v:group>
            <v:group style="position:absolute;left:7191;top:10851;width:396;height:2" coordorigin="7191,10851" coordsize="396,2">
              <v:shape style="position:absolute;left:7191;top:10851;width:396;height:2" coordorigin="7191,10851" coordsize="396,0" path="m7191,10851l7587,10851e" filled="f" stroked="t" strokeweight=".477497pt" strokecolor="#1F1F1F">
                <v:path arrowok="t"/>
              </v:shape>
            </v:group>
            <v:group style="position:absolute;left:7530;top:10848;width:936;height:2" coordorigin="7530,10848" coordsize="936,2">
              <v:shape style="position:absolute;left:7530;top:10848;width:936;height:2" coordorigin="7530,10848" coordsize="936,0" path="m7530,10848l8466,10848e" filled="f" stroked="t" strokeweight=".716246pt" strokecolor="#484848">
                <v:path arrowok="t"/>
              </v:shape>
            </v:group>
            <v:group style="position:absolute;left:7946;top:10848;width:2435;height:2" coordorigin="7946,10848" coordsize="2435,2">
              <v:shape style="position:absolute;left:7946;top:10848;width:2435;height:2" coordorigin="7946,10848" coordsize="2435,0" path="m7946,10848l10381,10848e" filled="f" stroked="t" strokeweight=".954994pt" strokecolor="#5B5B5B">
                <v:path arrowok="t"/>
              </v:shape>
            </v:group>
            <v:group style="position:absolute;left:10185;top:10846;width:1332;height:2" coordorigin="10185,10846" coordsize="1332,2">
              <v:shape style="position:absolute;left:10185;top:10846;width:1332;height:2" coordorigin="10185,10846" coordsize="1332,0" path="m10185,10846l11517,10846e" filled="f" stroked="t" strokeweight=".477497pt" strokecolor="#383838">
                <v:path arrowok="t"/>
              </v:shape>
            </v:group>
            <v:group style="position:absolute;left:320;top:11100;width:1600;height:2" coordorigin="320,11100" coordsize="1600,2">
              <v:shape style="position:absolute;left:320;top:11100;width:1600;height:2" coordorigin="320,11100" coordsize="1600,0" path="m320,11100l1920,11100e" filled="f" stroked="t" strokeweight=".716246pt" strokecolor="#575757">
                <v:path arrowok="t"/>
              </v:shape>
            </v:group>
            <v:group style="position:absolute;left:1862;top:11100;width:945;height:2" coordorigin="1862,11100" coordsize="945,2">
              <v:shape style="position:absolute;left:1862;top:11100;width:945;height:2" coordorigin="1862,11100" coordsize="945,0" path="m1862,11100l2808,11100e" filled="f" stroked="t" strokeweight=".477497pt" strokecolor="#2B2B2B">
                <v:path arrowok="t"/>
              </v:shape>
            </v:group>
            <v:group style="position:absolute;left:2750;top:11100;width:1471;height:2" coordorigin="2750,11100" coordsize="1471,2">
              <v:shape style="position:absolute;left:2750;top:11100;width:1471;height:2" coordorigin="2750,11100" coordsize="1471,0" path="m2750,11100l4221,11100e" filled="f" stroked="t" strokeweight=".954994pt" strokecolor="#5B5B5B">
                <v:path arrowok="t"/>
              </v:shape>
            </v:group>
            <v:group style="position:absolute;left:4164;top:11100;width:606;height:2" coordorigin="4164,11100" coordsize="606,2">
              <v:shape style="position:absolute;left:4164;top:11100;width:606;height:2" coordorigin="4164,11100" coordsize="606,0" path="m4164,11100l4770,11100e" filled="f" stroked="t" strokeweight=".477497pt" strokecolor="#383838">
                <v:path arrowok="t"/>
              </v:shape>
            </v:group>
            <v:group style="position:absolute;left:4713;top:11100;width:583;height:2" coordorigin="4713,11100" coordsize="583,2">
              <v:shape style="position:absolute;left:4713;top:11100;width:583;height:2" coordorigin="4713,11100" coordsize="583,0" path="m4713,11100l5295,11100e" filled="f" stroked="t" strokeweight=".477497pt" strokecolor="#232323">
                <v:path arrowok="t"/>
              </v:shape>
            </v:group>
            <v:group style="position:absolute;left:5238;top:11097;width:626;height:2" coordorigin="5238,11097" coordsize="626,2">
              <v:shape style="position:absolute;left:5238;top:11097;width:626;height:2" coordorigin="5238,11097" coordsize="626,0" path="m5238,11097l5864,11097e" filled="f" stroked="t" strokeweight=".716246pt" strokecolor="#444444">
                <v:path arrowok="t"/>
              </v:shape>
            </v:group>
            <v:group style="position:absolute;left:5749;top:11095;width:2827;height:2" coordorigin="5749,11095" coordsize="2827,2">
              <v:shape style="position:absolute;left:5749;top:11095;width:2827;height:2" coordorigin="5749,11095" coordsize="2827,0" path="m5749,11095l8576,11095e" filled="f" stroked="t" strokeweight=".954994pt" strokecolor="#5B5B5B">
                <v:path arrowok="t"/>
              </v:shape>
            </v:group>
            <v:group style="position:absolute;left:8409;top:11095;width:559;height:2" coordorigin="8409,11095" coordsize="559,2">
              <v:shape style="position:absolute;left:8409;top:11095;width:559;height:2" coordorigin="8409,11095" coordsize="559,0" path="m8409,11095l8967,11095e" filled="f" stroked="t" strokeweight=".477497pt" strokecolor="#343434">
                <v:path arrowok="t"/>
              </v:shape>
            </v:group>
            <v:group style="position:absolute;left:8910;top:11090;width:2607;height:2" coordorigin="8910,11090" coordsize="2607,2">
              <v:shape style="position:absolute;left:8910;top:11090;width:2607;height:2" coordorigin="8910,11090" coordsize="2607,0" path="m8910,11090l11517,11090e" filled="f" stroked="t" strokeweight=".716246pt" strokecolor="#575757">
                <v:path arrowok="t"/>
              </v:shape>
            </v:group>
            <v:group style="position:absolute;left:11515;top:10808;width:2;height:316" coordorigin="11515,10808" coordsize="2,316">
              <v:shape style="position:absolute;left:11515;top:10808;width:2;height:316" coordorigin="11515,10808" coordsize="0,316" path="m11515,11123l11515,10808e" filled="f" stroked="t" strokeweight=".477497pt" strokecolor="#2B2B2B">
                <v:path arrowok="t"/>
              </v:shape>
            </v:group>
            <v:group style="position:absolute;left:306;top:11463;width:1237;height:2" coordorigin="306,11463" coordsize="1237,2">
              <v:shape style="position:absolute;left:306;top:11463;width:1237;height:2" coordorigin="306,11463" coordsize="1237,0" path="m306,11463l1542,11463e" filled="f" stroked="t" strokeweight=".238749pt" strokecolor="#6B6B6B">
                <v:path arrowok="t"/>
              </v:shape>
            </v:group>
            <v:group style="position:absolute;left:965;top:11090;width:2;height:4423" coordorigin="965,11090" coordsize="2,4423">
              <v:shape style="position:absolute;left:965;top:11090;width:2;height:4423" coordorigin="965,11090" coordsize="0,4423" path="m965,15513l965,11090e" filled="f" stroked="t" strokeweight=".716246pt" strokecolor="#646464">
                <v:path arrowok="t"/>
              </v:shape>
            </v:group>
            <v:group style="position:absolute;left:1540;top:11090;width:2;height:1063" coordorigin="1540,11090" coordsize="2,1063">
              <v:shape style="position:absolute;left:1540;top:11090;width:2;height:1063" coordorigin="1540,11090" coordsize="0,1063" path="m1540,12153l1540,11090e" filled="f" stroked="t" strokeweight=".716246pt" strokecolor="#3F3F3F">
                <v:path arrowok="t"/>
              </v:shape>
            </v:group>
            <v:group style="position:absolute;left:1528;top:11463;width:645;height:2" coordorigin="1528,11463" coordsize="645,2">
              <v:shape style="position:absolute;left:1528;top:11463;width:645;height:2" coordorigin="1528,11463" coordsize="645,0" path="m1528,11463l2173,11463e" filled="f" stroked="t" strokeweight=".238749pt" strokecolor="#4F4F4F">
                <v:path arrowok="t"/>
              </v:shape>
            </v:group>
            <v:group style="position:absolute;left:2168;top:11080;width:2;height:388" coordorigin="2168,11080" coordsize="2,388">
              <v:shape style="position:absolute;left:2168;top:11080;width:2;height:388" coordorigin="2168,11080" coordsize="0,388" path="m2168,11468l2168,11080e" filled="f" stroked="t" strokeweight=".238749pt" strokecolor="#2B2B2B">
                <v:path arrowok="t"/>
              </v:shape>
            </v:group>
            <v:group style="position:absolute;left:2168;top:11463;width:2574;height:2" coordorigin="2168,11463" coordsize="2574,2">
              <v:shape style="position:absolute;left:2168;top:11463;width:2574;height:2" coordorigin="2168,11463" coordsize="2574,0" path="m2168,11463l4742,11463e" filled="f" stroked="t" strokeweight=".238749pt" strokecolor="#676767">
                <v:path arrowok="t"/>
              </v:shape>
            </v:group>
            <v:group style="position:absolute;left:4742;top:11463;width:2048;height:2" coordorigin="4742,11463" coordsize="2048,2">
              <v:shape style="position:absolute;left:4742;top:11463;width:2048;height:2" coordorigin="4742,11463" coordsize="2048,0" path="m4742,11463l6790,11463e" filled="f" stroked="t" strokeweight=".238749pt" strokecolor="#000000">
                <v:path arrowok="t"/>
              </v:shape>
            </v:group>
            <v:group style="position:absolute;left:6790;top:11463;width:769;height:2" coordorigin="6790,11463" coordsize="769,2">
              <v:shape style="position:absolute;left:6790;top:11463;width:769;height:2" coordorigin="6790,11463" coordsize="769,0" path="m6790,11463l7559,11463e" filled="f" stroked="t" strokeweight=".238749pt" strokecolor="#484848">
                <v:path arrowok="t"/>
              </v:shape>
            </v:group>
            <v:group style="position:absolute;left:7222;top:11085;width:2;height:4250" coordorigin="7222,11085" coordsize="2,4250">
              <v:shape style="position:absolute;left:7222;top:11085;width:2;height:4250" coordorigin="7222,11085" coordsize="0,4250" path="m7222,15335l7222,11085e" filled="f" stroked="t" strokeweight=".477497pt" strokecolor="#4B4B4B">
                <v:path arrowok="t"/>
              </v:shape>
            </v:group>
            <v:group style="position:absolute;left:7559;top:11463;width:3930;height:2" coordorigin="7559,11463" coordsize="3930,2">
              <v:shape style="position:absolute;left:7559;top:11463;width:3930;height:2" coordorigin="7559,11463" coordsize="3930,0" path="m7559,11463l11489,11463e" filled="f" stroked="t" strokeweight=".238749pt" strokecolor="#000000">
                <v:path arrowok="t"/>
              </v:shape>
            </v:group>
            <v:group style="position:absolute;left:332;top:11435;width:2;height:4083" coordorigin="332,11435" coordsize="2,4083">
              <v:shape style="position:absolute;left:332;top:11435;width:2;height:4083" coordorigin="332,11435" coordsize="0,4083" path="m332,15517l332,11435e" filled="f" stroked="t" strokeweight=".477497pt" strokecolor="#545454">
                <v:path arrowok="t"/>
              </v:shape>
            </v:group>
            <v:group style="position:absolute;left:2168;top:11463;width:2;height:1857" coordorigin="2168,11463" coordsize="2,1857">
              <v:shape style="position:absolute;left:2168;top:11463;width:2;height:1857" coordorigin="2168,11463" coordsize="0,1857" path="m2168,13320l2168,11463e" filled="f" stroked="t" strokeweight=".238749pt" strokecolor="#000000">
                <v:path arrowok="t"/>
              </v:shape>
            </v:group>
            <v:group style="position:absolute;left:11484;top:12009;width:2;height:3116" coordorigin="11484,12009" coordsize="2,3116">
              <v:shape style="position:absolute;left:11484;top:12009;width:2;height:3116" coordorigin="11484,12009" coordsize="0,3116" path="m11484,15125l11484,12009e" filled="f" stroked="t" strokeweight=".238749pt" strokecolor="#000000">
                <v:path arrowok="t"/>
              </v:shape>
            </v:group>
            <v:group style="position:absolute;left:1542;top:12095;width:2;height:536" coordorigin="1542,12095" coordsize="2,536">
              <v:shape style="position:absolute;left:1542;top:12095;width:2;height:536" coordorigin="1542,12095" coordsize="0,536" path="m1542,12631l1542,12095e" filled="f" stroked="t" strokeweight=".477497pt" strokecolor="#2B2B2B">
                <v:path arrowok="t"/>
              </v:shape>
            </v:group>
            <v:group style="position:absolute;left:1545;top:12574;width:2;height:594" coordorigin="1545,12574" coordsize="2,594">
              <v:shape style="position:absolute;left:1545;top:12574;width:2;height:594" coordorigin="1545,12574" coordsize="0,594" path="m1545,13167l1545,12574e" filled="f" stroked="t" strokeweight=".477497pt" strokecolor="#484848">
                <v:path arrowok="t"/>
              </v:shape>
            </v:group>
            <v:group style="position:absolute;left:334;top:12521;width:2;height:694" coordorigin="334,12521" coordsize="2,694">
              <v:shape style="position:absolute;left:334;top:12521;width:2;height:694" coordorigin="334,12521" coordsize="0,694" path="m334,13215l334,12521e" filled="f" stroked="t" strokeweight=".716246pt" strokecolor="#707070">
                <v:path arrowok="t"/>
              </v:shape>
            </v:group>
            <v:group style="position:absolute;left:7234;top:11660;width:2;height:3848" coordorigin="7234,11660" coordsize="2,3848">
              <v:shape style="position:absolute;left:7234;top:11660;width:2;height:3848" coordorigin="7234,11660" coordsize="0,3848" path="m7234,15508l7234,11660e" filled="f" stroked="t" strokeweight=".477497pt" strokecolor="#4B4B4B">
                <v:path arrowok="t"/>
              </v:shape>
            </v:group>
            <v:group style="position:absolute;left:1547;top:13110;width:2;height:972" coordorigin="1547,13110" coordsize="2,972">
              <v:shape style="position:absolute;left:1547;top:13110;width:2;height:972" coordorigin="1547,13110" coordsize="0,972" path="m1547,14081l1547,13110e" filled="f" stroked="t" strokeweight=".477497pt" strokecolor="#2F2F2F">
                <v:path arrowok="t"/>
              </v:shape>
            </v:group>
            <v:group style="position:absolute;left:329;top:13426;width:1872;height:2" coordorigin="329,13426" coordsize="1872,2">
              <v:shape style="position:absolute;left:329;top:13426;width:1872;height:2" coordorigin="329,13426" coordsize="1872,0" path="m329,13426l2201,13426e" filled="f" stroked="t" strokeweight=".954994pt" strokecolor="#646464">
                <v:path arrowok="t"/>
              </v:shape>
            </v:group>
            <v:group style="position:absolute;left:2168;top:13320;width:2;height:407" coordorigin="2168,13320" coordsize="2,407">
              <v:shape style="position:absolute;left:2168;top:13320;width:2;height:407" coordorigin="2168,13320" coordsize="0,407" path="m2168,13727l2168,13320e" filled="f" stroked="t" strokeweight=".238749pt" strokecolor="#383838">
                <v:path arrowok="t"/>
              </v:shape>
            </v:group>
            <v:group style="position:absolute;left:2168;top:13727;width:2;height:1398" coordorigin="2168,13727" coordsize="2,1398">
              <v:shape style="position:absolute;left:2168;top:13727;width:2;height:1398" coordorigin="2168,13727" coordsize="0,1398" path="m2168,15125l2168,13727e" filled="f" stroked="t" strokeweight=".238749pt" strokecolor="#000000">
                <v:path arrowok="t"/>
              </v:shape>
            </v:group>
            <v:group style="position:absolute;left:1552;top:14024;width:2;height:1489" coordorigin="1552,14024" coordsize="2,1489">
              <v:shape style="position:absolute;left:1552;top:14024;width:2;height:1489" coordorigin="1552,14024" coordsize="0,1489" path="m1552,15513l1552,14024e" filled="f" stroked="t" strokeweight=".716246pt" strokecolor="#444444">
                <v:path arrowok="t"/>
              </v:shape>
            </v:group>
            <v:group style="position:absolute;left:339;top:14268;width:2;height:1249" coordorigin="339,14268" coordsize="2,1249">
              <v:shape style="position:absolute;left:339;top:14268;width:2;height:1249" coordorigin="339,14268" coordsize="0,1249" path="m339,15517l339,14268e" filled="f" stroked="t" strokeweight=".477497pt" strokecolor="#3B3B3B">
                <v:path arrowok="t"/>
              </v:shape>
            </v:group>
            <v:group style="position:absolute;left:969;top:14268;width:2;height:885" coordorigin="969,14268" coordsize="2,885">
              <v:shape style="position:absolute;left:969;top:14268;width:2;height:885" coordorigin="969,14268" coordsize="0,885" path="m969,15154l969,14268e" filled="f" stroked="t" strokeweight=".477497pt" strokecolor="#3B3B3B">
                <v:path arrowok="t"/>
              </v:shape>
            </v:group>
            <v:group style="position:absolute;left:339;top:15510;width:363;height:2" coordorigin="339,15510" coordsize="363,2">
              <v:shape style="position:absolute;left:339;top:15510;width:363;height:2" coordorigin="339,15510" coordsize="363,0" path="m339,15510l702,15510e" filled="f" stroked="t" strokeweight=".716246pt" strokecolor="#676767">
                <v:path arrowok="t"/>
              </v:shape>
            </v:group>
            <v:group style="position:absolute;left:645;top:15508;width:1275;height:2" coordorigin="645,15508" coordsize="1275,2">
              <v:shape style="position:absolute;left:645;top:15508;width:1275;height:2" coordorigin="645,15508" coordsize="1275,0" path="m645,15508l1920,15508e" filled="f" stroked="t" strokeweight=".477497pt" strokecolor="#4B4B4B">
                <v:path arrowok="t"/>
              </v:shape>
            </v:group>
            <v:group style="position:absolute;left:2168;top:15125;width:2;height:373" coordorigin="2168,15125" coordsize="2,373">
              <v:shape style="position:absolute;left:2168;top:15125;width:2;height:373" coordorigin="2168,15125" coordsize="0,373" path="m2168,15498l2168,15125e" filled="f" stroked="t" strokeweight=".238749pt" strokecolor="#5B5B5B">
                <v:path arrowok="t"/>
              </v:shape>
            </v:group>
            <v:group style="position:absolute;left:1834;top:15505;width:2445;height:2" coordorigin="1834,15505" coordsize="2445,2">
              <v:shape style="position:absolute;left:1834;top:15505;width:2445;height:2" coordorigin="1834,15505" coordsize="2445,0" path="m1834,15505l4278,15505e" filled="f" stroked="t" strokeweight=".954994pt" strokecolor="#646464">
                <v:path arrowok="t"/>
              </v:shape>
            </v:group>
            <v:group style="position:absolute;left:4164;top:15503;width:606;height:2" coordorigin="4164,15503" coordsize="606,2">
              <v:shape style="position:absolute;left:4164;top:15503;width:606;height:2" coordorigin="4164,15503" coordsize="606,0" path="m4164,15503l4770,15503e" filled="f" stroked="t" strokeweight=".477497pt" strokecolor="#444444">
                <v:path arrowok="t"/>
              </v:shape>
            </v:group>
            <v:group style="position:absolute;left:4713;top:15503;width:583;height:2" coordorigin="4713,15503" coordsize="583,2">
              <v:shape style="position:absolute;left:4713;top:15503;width:583;height:2" coordorigin="4713,15503" coordsize="583,0" path="m4713,15503l5295,15503e" filled="f" stroked="t" strokeweight=".477497pt" strokecolor="#2F2F2F">
                <v:path arrowok="t"/>
              </v:shape>
            </v:group>
            <v:group style="position:absolute;left:5238;top:15501;width:6293;height:2" coordorigin="5238,15501" coordsize="6293,2">
              <v:shape style="position:absolute;left:5238;top:15501;width:6293;height:2" coordorigin="5238,15501" coordsize="6293,0" path="m5238,15501l11532,15501e" filled="f" stroked="t" strokeweight=".716246pt" strokecolor="#575757">
                <v:path arrowok="t"/>
              </v:shape>
            </v:group>
            <v:group style="position:absolute;left:7946;top:15489;width:3572;height:2" coordorigin="7946,15489" coordsize="3572,2">
              <v:shape style="position:absolute;left:7946;top:15489;width:3572;height:2" coordorigin="7946,15489" coordsize="3572,0" path="m7946,15489l11517,15489e" filled="f" stroked="t" strokeweight=".954994pt" strokecolor="#606060">
                <v:path arrowok="t"/>
              </v:shape>
            </v:group>
            <v:group style="position:absolute;left:11484;top:15125;width:2;height:373" coordorigin="11484,15125" coordsize="2,373">
              <v:shape style="position:absolute;left:11484;top:15125;width:2;height:373" coordorigin="11484,15125" coordsize="0,373" path="m11484,15498l11484,15125e" filled="f" stroked="t" strokeweight=".238749pt" strokecolor="#5B5B5B">
                <v:path arrowok="t"/>
              </v:shape>
            </v:group>
            <v:group style="position:absolute;left:1978;top:7017;width:2;height:232" coordorigin="1978,7017" coordsize="2,232">
              <v:shape style="position:absolute;left:1978;top:7017;width:2;height:232" coordorigin="1978,7017" coordsize="0,232" path="m1978,7249l1978,7017e" filled="f" stroked="t" strokeweight="2.73704pt" strokecolor="#EDEDED">
                <v:path arrowok="t"/>
              </v:shape>
            </v:group>
            <v:group style="position:absolute;left:4525;top:11054;width:2;height:1555" coordorigin="4525,11054" coordsize="2,1555">
              <v:shape style="position:absolute;left:4525;top:11054;width:2;height:1555" coordorigin="4525,11054" coordsize="0,1555" path="m4525,12609l4525,11054e" filled="f" stroked="t" strokeweight="4.08601pt" strokecolor="#EDEDED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4.470276pt;margin-top:16.319925pt;width:30.003751pt;height:37.5pt;mso-position-horizontal-relative:page;mso-position-vertical-relative:paragraph;z-index:-16885" type="#_x0000_t202" filled="f" stroked="f">
            <v:textbox inset="0,0,0,0">
              <w:txbxContent>
                <w:p>
                  <w:pPr>
                    <w:spacing w:before="0" w:after="0" w:line="750" w:lineRule="exact"/>
                    <w:ind w:right="-153"/>
                    <w:jc w:val="left"/>
                    <w:rPr>
                      <w:rFonts w:ascii="Arial" w:hAnsi="Arial" w:cs="Arial" w:eastAsia="Arial"/>
                      <w:sz w:val="75"/>
                      <w:szCs w:val="75"/>
                    </w:rPr>
                  </w:pPr>
                  <w:rPr/>
                  <w:r>
                    <w:rPr>
                      <w:rFonts w:ascii="Arial" w:hAnsi="Arial" w:cs="Arial" w:eastAsia="Arial"/>
                      <w:sz w:val="75"/>
                      <w:szCs w:val="75"/>
                      <w:color w:val="31347C"/>
                      <w:spacing w:val="0"/>
                      <w:w w:val="100"/>
                      <w:position w:val="-1"/>
                    </w:rPr>
                    <w:t>%</w:t>
                  </w:r>
                  <w:r>
                    <w:rPr>
                      <w:rFonts w:ascii="Arial" w:hAnsi="Arial" w:cs="Arial" w:eastAsia="Arial"/>
                      <w:sz w:val="75"/>
                      <w:szCs w:val="7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333333"/>
          <w:spacing w:val="0"/>
          <w:w w:val="52"/>
          <w:position w:val="13"/>
        </w:rPr>
        <w:t>::ı::</w:t>
      </w:r>
      <w:r>
        <w:rPr>
          <w:rFonts w:ascii="Arial" w:hAnsi="Arial" w:cs="Arial" w:eastAsia="Arial"/>
          <w:sz w:val="21"/>
          <w:szCs w:val="21"/>
          <w:color w:val="333333"/>
          <w:spacing w:val="0"/>
          <w:w w:val="100"/>
          <w:position w:val="13"/>
        </w:rPr>
        <w:tab/>
      </w:r>
      <w:r>
        <w:rPr>
          <w:rFonts w:ascii="Arial" w:hAnsi="Arial" w:cs="Arial" w:eastAsia="Arial"/>
          <w:sz w:val="21"/>
          <w:szCs w:val="21"/>
          <w:color w:val="333333"/>
          <w:spacing w:val="0"/>
          <w:w w:val="100"/>
          <w:position w:val="13"/>
        </w:rPr>
      </w:r>
      <w:r>
        <w:rPr>
          <w:rFonts w:ascii="Arial" w:hAnsi="Arial" w:cs="Arial" w:eastAsia="Arial"/>
          <w:sz w:val="22"/>
          <w:szCs w:val="22"/>
          <w:color w:val="333333"/>
          <w:spacing w:val="0"/>
          <w:w w:val="106"/>
          <w:position w:val="0"/>
        </w:rPr>
        <w:t>ltfaiy</w:t>
      </w:r>
      <w:r>
        <w:rPr>
          <w:rFonts w:ascii="Arial" w:hAnsi="Arial" w:cs="Arial" w:eastAsia="Arial"/>
          <w:sz w:val="22"/>
          <w:szCs w:val="22"/>
          <w:color w:val="4B4B4B"/>
          <w:spacing w:val="0"/>
          <w:w w:val="47"/>
          <w:position w:val="0"/>
        </w:rPr>
        <w:t>t</w:t>
      </w:r>
      <w:r>
        <w:rPr>
          <w:rFonts w:ascii="Arial" w:hAnsi="Arial" w:cs="Arial" w:eastAsia="Arial"/>
          <w:sz w:val="22"/>
          <w:szCs w:val="22"/>
          <w:color w:val="4B4B4B"/>
          <w:spacing w:val="8"/>
          <w:w w:val="47"/>
          <w:position w:val="0"/>
        </w:rPr>
        <w:t>.</w:t>
      </w:r>
      <w:r>
        <w:rPr>
          <w:rFonts w:ascii="Arial" w:hAnsi="Arial" w:cs="Arial" w:eastAsia="Arial"/>
          <w:sz w:val="22"/>
          <w:szCs w:val="22"/>
          <w:color w:val="333333"/>
          <w:spacing w:val="0"/>
          <w:w w:val="85"/>
          <w:position w:val="0"/>
        </w:rPr>
        <w:t>juney</w:t>
      </w:r>
      <w:r>
        <w:rPr>
          <w:rFonts w:ascii="Arial" w:hAnsi="Arial" w:cs="Arial" w:eastAsia="Arial"/>
          <w:sz w:val="22"/>
          <w:szCs w:val="22"/>
          <w:color w:val="333333"/>
          <w:spacing w:val="-6"/>
          <w:w w:val="100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79"/>
          <w:position w:val="0"/>
        </w:rPr>
        <w:t>Bölg</w:t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79"/>
          <w:position w:val="0"/>
        </w:rPr>
        <w:t>e</w:t>
      </w:r>
      <w:r>
        <w:rPr>
          <w:rFonts w:ascii="Arial" w:hAnsi="Arial" w:cs="Arial" w:eastAsia="Arial"/>
          <w:sz w:val="23"/>
          <w:szCs w:val="23"/>
          <w:color w:val="333333"/>
          <w:spacing w:val="-12"/>
          <w:w w:val="79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79"/>
          <w:position w:val="0"/>
        </w:rPr>
        <w:t>Amiri</w:t>
      </w:r>
      <w:r>
        <w:rPr>
          <w:rFonts w:ascii="Arial" w:hAnsi="Arial" w:cs="Arial" w:eastAsia="Arial"/>
          <w:sz w:val="23"/>
          <w:szCs w:val="23"/>
          <w:color w:val="333333"/>
          <w:spacing w:val="-40"/>
          <w:w w:val="79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100"/>
          <w:position w:val="0"/>
        </w:rPr>
      </w:r>
      <w:r>
        <w:rPr>
          <w:rFonts w:ascii="Arial" w:hAnsi="Arial" w:cs="Arial" w:eastAsia="Arial"/>
          <w:sz w:val="21"/>
          <w:szCs w:val="21"/>
          <w:color w:val="696799"/>
          <w:spacing w:val="0"/>
          <w:w w:val="161"/>
          <w:position w:val="-4"/>
        </w:rPr>
        <w:t>ll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92" w:after="0" w:line="247" w:lineRule="auto"/>
        <w:ind w:left="5115" w:right="-53" w:firstLine="-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ERGENÇ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İtfaiye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48" w:lineRule="exact"/>
        <w:ind w:left="888" w:right="-20"/>
        <w:jc w:val="left"/>
        <w:tabs>
          <w:tab w:pos="1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100"/>
          <w:position w:val="-4"/>
        </w:rPr>
        <w:t>ng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100"/>
          <w:position w:val="-4"/>
        </w:rPr>
        <w:t>ı</w:t>
      </w:r>
      <w:r>
        <w:rPr>
          <w:rFonts w:ascii="Arial" w:hAnsi="Arial" w:cs="Arial" w:eastAsia="Arial"/>
          <w:sz w:val="19"/>
          <w:szCs w:val="19"/>
          <w:color w:val="4B4B4B"/>
          <w:spacing w:val="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  <w:position w:val="-4"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  <w:position w:val="-4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424670"/>
          <w:spacing w:val="0"/>
          <w:w w:val="93"/>
          <w:position w:val="-4"/>
        </w:rPr>
        <w:t>'"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77"/>
          <w:position w:val="-4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33333"/>
          <w:spacing w:val="8"/>
          <w:w w:val="96"/>
          <w:position w:val="1"/>
        </w:rPr>
        <w:t>M</w:t>
      </w:r>
      <w:r>
        <w:rPr>
          <w:rFonts w:ascii="Arial" w:hAnsi="Arial" w:cs="Arial" w:eastAsia="Arial"/>
          <w:sz w:val="19"/>
          <w:szCs w:val="19"/>
          <w:color w:val="606060"/>
          <w:spacing w:val="0"/>
          <w:w w:val="96"/>
          <w:position w:val="1"/>
        </w:rPr>
        <w:t>ü</w:t>
      </w:r>
      <w:r>
        <w:rPr>
          <w:rFonts w:ascii="Arial" w:hAnsi="Arial" w:cs="Arial" w:eastAsia="Arial"/>
          <w:sz w:val="19"/>
          <w:szCs w:val="19"/>
          <w:color w:val="606060"/>
          <w:spacing w:val="8"/>
          <w:w w:val="96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606060"/>
          <w:spacing w:val="0"/>
          <w:w w:val="96"/>
          <w:position w:val="1"/>
        </w:rPr>
        <w:t>h</w:t>
      </w:r>
      <w:r>
        <w:rPr>
          <w:rFonts w:ascii="Arial" w:hAnsi="Arial" w:cs="Arial" w:eastAsia="Arial"/>
          <w:sz w:val="19"/>
          <w:szCs w:val="19"/>
          <w:color w:val="606060"/>
          <w:spacing w:val="6"/>
          <w:w w:val="96"/>
          <w:position w:val="1"/>
        </w:rPr>
        <w:t>;</w:t>
      </w:r>
      <w:r>
        <w:rPr>
          <w:rFonts w:ascii="Arial" w:hAnsi="Arial" w:cs="Arial" w:eastAsia="Arial"/>
          <w:sz w:val="19"/>
          <w:szCs w:val="19"/>
          <w:color w:val="606060"/>
          <w:spacing w:val="0"/>
          <w:w w:val="96"/>
          <w:position w:val="1"/>
        </w:rPr>
        <w:t>:i</w:t>
      </w:r>
      <w:r>
        <w:rPr>
          <w:rFonts w:ascii="Arial" w:hAnsi="Arial" w:cs="Arial" w:eastAsia="Arial"/>
          <w:sz w:val="19"/>
          <w:szCs w:val="19"/>
          <w:color w:val="606060"/>
          <w:spacing w:val="0"/>
          <w:w w:val="96"/>
          <w:position w:val="1"/>
        </w:rPr>
        <w:t>j</w:t>
      </w:r>
      <w:r>
        <w:rPr>
          <w:rFonts w:ascii="Arial" w:hAnsi="Arial" w:cs="Arial" w:eastAsia="Arial"/>
          <w:sz w:val="19"/>
          <w:szCs w:val="19"/>
          <w:color w:val="777779"/>
          <w:spacing w:val="0"/>
          <w:w w:val="96"/>
          <w:position w:val="1"/>
        </w:rPr>
        <w:t>f</w:t>
      </w:r>
      <w:r>
        <w:rPr>
          <w:rFonts w:ascii="Arial" w:hAnsi="Arial" w:cs="Arial" w:eastAsia="Arial"/>
          <w:sz w:val="19"/>
          <w:szCs w:val="19"/>
          <w:color w:val="777779"/>
          <w:spacing w:val="-16"/>
          <w:w w:val="96"/>
          <w:position w:val="1"/>
        </w:rPr>
        <w:t>'</w:t>
      </w:r>
      <w:r>
        <w:rPr>
          <w:rFonts w:ascii="Arial" w:hAnsi="Arial" w:cs="Arial" w:eastAsia="Arial"/>
          <w:sz w:val="19"/>
          <w:szCs w:val="19"/>
          <w:color w:val="777779"/>
          <w:spacing w:val="0"/>
          <w:w w:val="96"/>
          <w:position w:val="1"/>
        </w:rPr>
        <w:t>"Ş.'</w:t>
      </w:r>
      <w:r>
        <w:rPr>
          <w:rFonts w:ascii="Arial" w:hAnsi="Arial" w:cs="Arial" w:eastAsia="Arial"/>
          <w:sz w:val="19"/>
          <w:szCs w:val="19"/>
          <w:color w:val="777779"/>
          <w:spacing w:val="46"/>
          <w:w w:val="96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959595"/>
          <w:spacing w:val="0"/>
          <w:w w:val="100"/>
          <w:position w:val="1"/>
        </w:rPr>
        <w:t>.</w:t>
      </w:r>
      <w:r>
        <w:rPr>
          <w:rFonts w:ascii="Arial" w:hAnsi="Arial" w:cs="Arial" w:eastAsia="Arial"/>
          <w:sz w:val="19"/>
          <w:szCs w:val="19"/>
          <w:color w:val="959595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959595"/>
          <w:spacing w:val="6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606060"/>
          <w:spacing w:val="-18"/>
          <w:w w:val="88"/>
          <w:position w:val="1"/>
        </w:rPr>
        <w:t>M</w:t>
      </w:r>
      <w:r>
        <w:rPr>
          <w:rFonts w:ascii="Arial" w:hAnsi="Arial" w:cs="Arial" w:eastAsia="Arial"/>
          <w:sz w:val="30"/>
          <w:szCs w:val="30"/>
          <w:color w:val="424670"/>
          <w:spacing w:val="-21"/>
          <w:w w:val="362"/>
          <w:position w:val="1"/>
        </w:rPr>
        <w:t>l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81"/>
          <w:position w:val="6"/>
        </w:rPr>
        <w:t>0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100"/>
          <w:position w:val="6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64"/>
          <w:position w:val="1"/>
        </w:rPr>
        <w:t>V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260"/>
          <w:cols w:num="2" w:equalWidth="0">
            <w:col w:w="6607" w:space="1856"/>
            <w:col w:w="3017"/>
          </w:cols>
        </w:sectPr>
      </w:pPr>
      <w:rPr/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exact"/>
        <w:ind w:left="3745" w:right="4340" w:firstLine="-108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7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1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7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8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5"/>
          <w:w w:val="108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92"/>
        </w:rPr>
        <w:t>BAŞKANLI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93"/>
        </w:rPr>
        <w:t>G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1F1F1F"/>
          <w:spacing w:val="0"/>
          <w:w w:val="58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9" w:after="0" w:line="240" w:lineRule="auto"/>
        <w:ind w:left="858" w:right="-20"/>
        <w:jc w:val="left"/>
        <w:tabs>
          <w:tab w:pos="3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0"/>
          <w:w w:val="120"/>
        </w:rPr>
        <w:t>IZMIR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2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MUdahale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Müdi.irlüğU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left="590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918987pt;margin-top:-47.46595pt;width:519.49825pt;height:72pt;mso-position-horizontal-relative:page;mso-position-vertical-relative:paragraph;z-index:-16878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928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343434"/>
                      <w:spacing w:val="0"/>
                      <w:w w:val="132"/>
                      <w:b/>
                      <w:bCs/>
                      <w:position w:val="36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343434"/>
                      <w:spacing w:val="0"/>
                      <w:w w:val="100"/>
                      <w:b/>
                      <w:bCs/>
                      <w:position w:val="36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343434"/>
                      <w:spacing w:val="0"/>
                      <w:w w:val="100"/>
                      <w:b/>
                      <w:bCs/>
                      <w:position w:val="36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79797B"/>
                      <w:spacing w:val="0"/>
                      <w:w w:val="220"/>
                      <w:position w:val="-1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.853165pt;margin-top:7.81913pt;width:46.507442pt;height:7pt;mso-position-horizontal-relative:page;mso-position-vertical-relative:paragraph;z-index:-16877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343434"/>
                      <w:spacing w:val="0"/>
                      <w:w w:val="113"/>
                    </w:rPr>
                    <w:t>BELEDIYESI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b/>
          <w:bCs/>
          <w:position w:val="7"/>
        </w:rPr>
        <w:t>BÜYÜKŞEHIR</w:t>
      </w:r>
      <w:r>
        <w:rPr>
          <w:rFonts w:ascii="Arial" w:hAnsi="Arial" w:cs="Arial" w:eastAsia="Arial"/>
          <w:sz w:val="15"/>
          <w:szCs w:val="15"/>
          <w:color w:val="343434"/>
          <w:spacing w:val="-32"/>
          <w:w w:val="100"/>
          <w:b/>
          <w:bCs/>
          <w:position w:val="7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b/>
          <w:bCs/>
          <w:position w:val="7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b/>
          <w:bCs/>
          <w:position w:val="7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YANGIN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6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28" w:lineRule="exact"/>
        <w:ind w:left="105" w:right="3541"/>
        <w:jc w:val="left"/>
        <w:tabs>
          <w:tab w:pos="1440" w:val="left"/>
          <w:tab w:pos="3120" w:val="left"/>
          <w:tab w:pos="4840" w:val="left"/>
          <w:tab w:pos="5060" w:val="left"/>
          <w:tab w:pos="5460" w:val="left"/>
          <w:tab w:pos="7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7"/>
          <w:position w:val="2"/>
        </w:rPr>
        <w:t>IQıa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7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8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4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08/03/2017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4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5"/>
          <w:position w:val="1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0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No: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34"/>
          <w:position w:val="1"/>
        </w:rPr>
        <w:t>ll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  <w:position w:val="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15:49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0"/>
        </w:rPr>
        <w:t>tfel: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2"/>
          <w:position w:val="1"/>
        </w:rPr>
        <w:t>Ka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2"/>
          <w:w w:val="93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52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29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19"/>
          <w:w w:val="12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08/03/2017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1561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lBildirim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8"/>
          <w:position w:val="0"/>
        </w:rPr>
        <w:t>ıı:!_ildirile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8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7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  <w:position w:val="0"/>
        </w:rPr>
        <w:t>Ankara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0"/>
        </w:rPr>
        <w:t>asfaltı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Belkahve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mevki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24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DoğruAdres</w:t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Ankara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asfaltı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Belkahve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mevki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124" w:right="-20"/>
        <w:jc w:val="left"/>
        <w:tabs>
          <w:tab w:pos="1440" w:val="left"/>
          <w:tab w:pos="4680" w:val="left"/>
          <w:tab w:pos="7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</w:r>
      <w:r>
        <w:rPr>
          <w:rFonts w:ascii="Arial" w:hAnsi="Arial" w:cs="Arial" w:eastAsia="Arial"/>
          <w:sz w:val="20"/>
          <w:szCs w:val="20"/>
          <w:color w:val="5B5B5B"/>
          <w:spacing w:val="0"/>
          <w:w w:val="100"/>
          <w:position w:val="0"/>
        </w:rPr>
        <w:t>:</w:t>
      </w:r>
      <w:r>
        <w:rPr>
          <w:rFonts w:ascii="Arial" w:hAnsi="Arial" w:cs="Arial" w:eastAsia="Arial"/>
          <w:sz w:val="20"/>
          <w:szCs w:val="20"/>
          <w:color w:val="5B5B5B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5B5B5B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7"/>
          <w:position w:val="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9"/>
          <w:w w:val="9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52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2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8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EKD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105" w:right="-20"/>
        <w:jc w:val="left"/>
        <w:tabs>
          <w:tab w:pos="3560" w:val="left"/>
          <w:tab w:pos="6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6"/>
          <w:position w:val="-3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6"/>
          <w:position w:val="-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5"/>
          <w:w w:val="86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>ise: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73"/>
          <w:position w:val="-2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7"/>
          <w:w w:val="73"/>
          <w:position w:val="-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9"/>
          <w:position w:val="-2"/>
        </w:rPr>
        <w:t>apı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5"/>
          <w:position w:val="-2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71"/>
          <w:position w:val="-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-4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6"/>
          <w:w w:val="94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7"/>
          <w:position w:val="-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01" w:lineRule="exact"/>
        <w:ind w:left="3594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91"/>
          <w:position w:val="1"/>
        </w:rPr>
        <w:t>Betonarme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34"/>
          <w:w w:val="91"/>
          <w:position w:val="1"/>
        </w:rPr>
        <w:t> </w:t>
      </w:r>
      <w:r>
        <w:rPr>
          <w:rFonts w:ascii="Arial" w:hAnsi="Arial" w:cs="Arial" w:eastAsia="Arial"/>
          <w:sz w:val="35"/>
          <w:szCs w:val="35"/>
          <w:color w:val="484848"/>
          <w:spacing w:val="11"/>
          <w:w w:val="91"/>
          <w:position w:val="1"/>
        </w:rPr>
        <w:t>l</w:t>
      </w:r>
      <w:r>
        <w:rPr>
          <w:rFonts w:ascii="Arial" w:hAnsi="Arial" w:cs="Arial" w:eastAsia="Arial"/>
          <w:sz w:val="18"/>
          <w:szCs w:val="18"/>
          <w:color w:val="484848"/>
          <w:spacing w:val="0"/>
          <w:w w:val="91"/>
          <w:position w:val="1"/>
        </w:rPr>
        <w:t>Kagi</w:t>
      </w:r>
      <w:r>
        <w:rPr>
          <w:rFonts w:ascii="Arial" w:hAnsi="Arial" w:cs="Arial" w:eastAsia="Arial"/>
          <w:sz w:val="18"/>
          <w:szCs w:val="18"/>
          <w:color w:val="484848"/>
          <w:spacing w:val="0"/>
          <w:w w:val="91"/>
          <w:position w:val="1"/>
        </w:rPr>
        <w:t>r</w:t>
      </w:r>
      <w:r>
        <w:rPr>
          <w:rFonts w:ascii="Arial" w:hAnsi="Arial" w:cs="Arial" w:eastAsia="Arial"/>
          <w:sz w:val="18"/>
          <w:szCs w:val="18"/>
          <w:color w:val="484848"/>
          <w:spacing w:val="0"/>
          <w:w w:val="91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484848"/>
          <w:spacing w:val="34"/>
          <w:w w:val="91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484848"/>
          <w:spacing w:val="0"/>
          <w:w w:val="117"/>
          <w:position w:val="1"/>
        </w:rPr>
        <w:t>hşap</w:t>
      </w:r>
      <w:r>
        <w:rPr>
          <w:rFonts w:ascii="Arial" w:hAnsi="Arial" w:cs="Arial" w:eastAsia="Arial"/>
          <w:sz w:val="16"/>
          <w:szCs w:val="16"/>
          <w:color w:val="484848"/>
          <w:spacing w:val="44"/>
          <w:w w:val="117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5B5B5B"/>
          <w:spacing w:val="0"/>
          <w:w w:val="277"/>
          <w:position w:val="1"/>
        </w:rPr>
        <w:t>{</w:t>
      </w:r>
      <w:r>
        <w:rPr>
          <w:rFonts w:ascii="Arial" w:hAnsi="Arial" w:cs="Arial" w:eastAsia="Arial"/>
          <w:sz w:val="18"/>
          <w:szCs w:val="18"/>
          <w:color w:val="5B5B5B"/>
          <w:spacing w:val="-103"/>
          <w:w w:val="277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484848"/>
          <w:spacing w:val="-24"/>
          <w:w w:val="99"/>
          <w:position w:val="1"/>
        </w:rPr>
        <w:t>h</w:t>
      </w:r>
      <w:r>
        <w:rPr>
          <w:rFonts w:ascii="Arial" w:hAnsi="Arial" w:cs="Arial" w:eastAsia="Arial"/>
          <w:sz w:val="18"/>
          <w:szCs w:val="18"/>
          <w:color w:val="79797B"/>
          <w:spacing w:val="-12"/>
          <w:w w:val="479"/>
          <w:position w:val="1"/>
        </w:rPr>
        <w:t>y</w:t>
      </w:r>
      <w:r>
        <w:rPr>
          <w:rFonts w:ascii="Arial" w:hAnsi="Arial" w:cs="Arial" w:eastAsia="Arial"/>
          <w:sz w:val="18"/>
          <w:szCs w:val="18"/>
          <w:color w:val="343434"/>
          <w:spacing w:val="-5"/>
          <w:w w:val="178"/>
          <w:position w:val="1"/>
        </w:rPr>
        <w:t>i</w:t>
      </w:r>
      <w:r>
        <w:rPr>
          <w:rFonts w:ascii="Arial" w:hAnsi="Arial" w:cs="Arial" w:eastAsia="Arial"/>
          <w:sz w:val="18"/>
          <w:szCs w:val="18"/>
          <w:color w:val="79797B"/>
          <w:spacing w:val="0"/>
          <w:w w:val="109"/>
          <w:position w:val="1"/>
        </w:rPr>
        <w:t>ı:_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666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</w:rPr>
        <w:t>Yııngırıı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1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24" w:right="-20"/>
        <w:jc w:val="left"/>
        <w:tabs>
          <w:tab w:pos="2120" w:val="left"/>
          <w:tab w:pos="5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4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Sina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SUNGUR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  <w:position w:val="0"/>
        </w:rPr>
        <w:t>!Kiracı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9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  <w:position w:val="0"/>
        </w:rPr>
        <w:t>Abdulla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ÖZTOPRAK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left="218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23"/>
        </w:rPr>
        <w:t>miri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8"/>
          <w:w w:val="12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Üzeyi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EMRE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26" w:lineRule="exact"/>
        <w:ind w:left="2120" w:right="-20"/>
        <w:jc w:val="left"/>
        <w:tabs>
          <w:tab w:pos="4680" w:val="left"/>
          <w:tab w:pos="7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30"/>
          <w:position w:val="-1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3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9"/>
          <w:w w:val="13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15:50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  <w:position w:val="-1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15:55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40" w:bottom="280" w:left="300" w:right="200"/>
        </w:sectPr>
      </w:pPr>
      <w:rPr/>
    </w:p>
    <w:p>
      <w:pPr>
        <w:spacing w:before="0" w:after="0" w:line="218" w:lineRule="exact"/>
        <w:ind w:left="105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6"/>
        </w:rPr>
        <w:t>piden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3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6"/>
          <w:position w:val="-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7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1"/>
          <w:position w:val="-1"/>
        </w:rPr>
        <w:t>668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00" w:right="200"/>
          <w:cols w:num="2" w:equalWidth="0">
            <w:col w:w="581" w:space="1540"/>
            <w:col w:w="9299"/>
          </w:cols>
        </w:sectPr>
      </w:pPr>
      <w:rPr/>
    </w:p>
    <w:p>
      <w:pPr>
        <w:spacing w:before="0" w:after="0" w:line="255" w:lineRule="exact"/>
        <w:ind w:left="129" w:right="-20"/>
        <w:jc w:val="left"/>
        <w:tabs>
          <w:tab w:pos="3240" w:val="left"/>
          <w:tab w:pos="4640" w:val="left"/>
          <w:tab w:pos="1064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4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3"/>
        </w:rPr>
        <w:t>kibin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FM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430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9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5"/>
          <w:w w:val="72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7"/>
          <w:position w:val="-1"/>
        </w:rPr>
        <w:t>ektri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8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</w:r>
      <w:r>
        <w:rPr>
          <w:rFonts w:ascii="Arial" w:hAnsi="Arial" w:cs="Arial" w:eastAsia="Arial"/>
          <w:sz w:val="11"/>
          <w:szCs w:val="11"/>
          <w:color w:val="C3C3C3"/>
          <w:spacing w:val="0"/>
          <w:w w:val="212"/>
          <w:position w:val="-3"/>
        </w:rPr>
        <w:t>'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4633" w:right="459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88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2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464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6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26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15:56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168" w:lineRule="exact"/>
        <w:ind w:left="2125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-5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7"/>
          <w:w w:val="94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8"/>
          <w:position w:val="-5"/>
        </w:rPr>
        <w:t>Sa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9"/>
          <w:position w:val="-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3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5"/>
          <w:w w:val="52"/>
          <w:position w:val="-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3"/>
          <w:position w:val="-5"/>
        </w:rPr>
        <w:t>sı: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5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  <w:position w:val="-5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96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5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5"/>
        </w:rPr>
        <w:t>Geli_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100"/>
          <w:position w:val="-5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5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19" w:lineRule="exact"/>
        <w:ind w:left="105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-2"/>
        </w:rPr>
        <w:t>1-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119" w:right="-20"/>
        <w:jc w:val="left"/>
        <w:tabs>
          <w:tab w:pos="4640" w:val="left"/>
          <w:tab w:pos="7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  <w:position w:val="1"/>
        </w:rPr>
        <w:t>Yardıınc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  <w:position w:val="1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3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6"/>
          <w:position w:val="1"/>
        </w:rPr>
        <w:t>Çı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9"/>
          <w:w w:val="97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1"/>
          <w:w w:val="62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8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29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1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7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2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7"/>
        </w:rPr>
        <w:t>DönOs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2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2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5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5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7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Adı-Soyadı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28" w:lineRule="exact"/>
        <w:ind w:left="129" w:right="2173" w:firstLine="-24"/>
        <w:jc w:val="left"/>
        <w:tabs>
          <w:tab w:pos="2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8"/>
          <w:w w:val="145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2"/>
          <w:w w:val="6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4"/>
        </w:rPr>
        <w:t>ayı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vatandaşla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söndürülmü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left="4609" w:right="396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3"/>
        </w:rPr>
        <w:t>SöndUrmede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5" w:lineRule="exact"/>
        <w:ind w:left="119" w:right="-20"/>
        <w:jc w:val="left"/>
        <w:tabs>
          <w:tab w:pos="2120" w:val="left"/>
          <w:tab w:pos="4640" w:val="left"/>
          <w:tab w:pos="6520" w:val="left"/>
          <w:tab w:pos="8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Söndorıne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  <w:t>Sulu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4"/>
        </w:rPr>
        <w:t>Sum3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7"/>
          <w:position w:val="-3"/>
        </w:rPr>
        <w:t>IKöpil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7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6"/>
          <w:w w:val="87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7"/>
          <w:position w:val="-3"/>
        </w:rPr>
        <w:t>IK.K.T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7"/>
          <w:position w:val="-3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8"/>
          <w:w w:val="87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26" w:lineRule="exact"/>
        <w:ind w:left="4644" w:right="-20"/>
        <w:jc w:val="left"/>
        <w:tabs>
          <w:tab w:pos="6520" w:val="left"/>
          <w:tab w:pos="80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3"/>
        </w:rPr>
        <w:t>0,2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484848"/>
          <w:spacing w:val="0"/>
          <w:w w:val="62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484848"/>
          <w:spacing w:val="-58"/>
          <w:w w:val="62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48484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484848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1F1F1F"/>
          <w:spacing w:val="0"/>
          <w:w w:val="62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212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9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58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HA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074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plakalı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2007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Ford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kamyoneti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moto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kısmı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kısme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yanmak,3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BCL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61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plakal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119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2014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Fiat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Dobl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6965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2014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Renault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Maste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'ı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çarpmada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hasaı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left="129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5"/>
        </w:rPr>
        <w:t>görmüştür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5"/>
          <w:w w:val="9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Yangında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7000,00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8" w:lineRule="exact"/>
        <w:ind w:left="124" w:right="65" w:firstLine="2190"/>
        <w:jc w:val="left"/>
        <w:tabs>
          <w:tab w:pos="2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seyi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halinde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old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93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72"/>
        </w:rPr>
        <w:t>ğL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7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58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HA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074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Ford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kamyoneti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BCL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61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left="2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Doblo'ya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arkada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çarpması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kabloları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yapması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left="212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varılmıştı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07" w:lineRule="exact"/>
        <w:ind w:left="119" w:right="-20"/>
        <w:jc w:val="left"/>
        <w:tabs>
          <w:tab w:pos="2120" w:val="left"/>
          <w:tab w:pos="6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w w:val="98"/>
          <w:position w:val="-2"/>
        </w:rPr>
        <w:t>Sigo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5"/>
          <w:w w:val="99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5"/>
          <w:w w:val="73"/>
          <w:position w:val="-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7"/>
          <w:position w:val="-2"/>
        </w:rPr>
        <w:t>alı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8"/>
          <w:position w:val="-2"/>
        </w:rPr>
        <w:t>ŞirketinAdı: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7"/>
          <w:w w:val="108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Öğrenilemedi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IBedeli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-2"/>
        </w:rPr>
        <w:t>:Öi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5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renilemedi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83" w:lineRule="exact"/>
        <w:ind w:left="10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343434"/>
          <w:w w:val="48"/>
        </w:rPr>
        <w:t>10·</w:t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-57"/>
          <w:w w:val="48"/>
        </w:rPr>
        <w:t>·</w:t>
      </w:r>
      <w:r>
        <w:rPr>
          <w:rFonts w:ascii="Times New Roman" w:hAnsi="Times New Roman" w:cs="Times New Roman" w:eastAsia="Times New Roman"/>
          <w:sz w:val="31"/>
          <w:szCs w:val="31"/>
          <w:color w:val="5B5B5B"/>
          <w:spacing w:val="11"/>
          <w:w w:val="76"/>
        </w:rPr>
        <w:t>"</w:t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0"/>
          <w:w w:val="41"/>
        </w:rPr>
        <w:t>r;</w:t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exact"/>
        <w:ind w:left="124" w:right="-20"/>
        <w:jc w:val="left"/>
        <w:tabs>
          <w:tab w:pos="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6"/>
          <w:szCs w:val="26"/>
          <w:color w:val="79797B"/>
          <w:spacing w:val="-19"/>
          <w:w w:val="144"/>
          <w:position w:val="-3"/>
        </w:rPr>
        <w:t>'</w:t>
      </w:r>
      <w:r>
        <w:rPr>
          <w:rFonts w:ascii="Arial" w:hAnsi="Arial" w:cs="Arial" w:eastAsia="Arial"/>
          <w:sz w:val="22"/>
          <w:szCs w:val="22"/>
          <w:color w:val="979799"/>
          <w:spacing w:val="0"/>
          <w:w w:val="85"/>
          <w:position w:val="-9"/>
        </w:rPr>
        <w:t>'</w:t>
      </w:r>
      <w:r>
        <w:rPr>
          <w:rFonts w:ascii="Arial" w:hAnsi="Arial" w:cs="Arial" w:eastAsia="Arial"/>
          <w:sz w:val="22"/>
          <w:szCs w:val="22"/>
          <w:color w:val="979799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22"/>
          <w:szCs w:val="22"/>
          <w:color w:val="979799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22"/>
          <w:szCs w:val="22"/>
          <w:color w:val="79797B"/>
          <w:spacing w:val="3"/>
          <w:w w:val="81"/>
          <w:position w:val="1"/>
        </w:rPr>
        <w:t>?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81"/>
          <w:position w:val="1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81"/>
          <w:position w:val="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-9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1"/>
          <w:position w:val="1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1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6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1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yeri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poli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memurlarına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1"/>
          <w:position w:val="1"/>
        </w:rPr>
        <w:t>edildi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1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6" w:after="0" w:line="240" w:lineRule="auto"/>
        <w:ind w:left="129" w:right="-20"/>
        <w:jc w:val="left"/>
        <w:tabs>
          <w:tab w:pos="2120" w:val="left"/>
          <w:tab w:pos="59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24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08/03/2017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9"/>
        </w:rPr>
        <w:t>!Saati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2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23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16:40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26" w:lineRule="exact"/>
        <w:ind w:left="213" w:right="-20"/>
        <w:jc w:val="left"/>
        <w:tabs>
          <w:tab w:pos="1000" w:val="left"/>
          <w:tab w:pos="1480" w:val="left"/>
          <w:tab w:pos="8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.Posta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Bornova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ONAYLAl'AN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00" w:right="2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99" w:lineRule="exact"/>
        <w:ind w:right="-20"/>
        <w:jc w:val="righ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343434"/>
          <w:w w:val="121"/>
          <w:i/>
          <w:position w:val="-4"/>
        </w:rPr>
        <w:t>';:</w:t>
      </w:r>
      <w:r>
        <w:rPr>
          <w:rFonts w:ascii="Arial" w:hAnsi="Arial" w:cs="Arial" w:eastAsia="Arial"/>
          <w:sz w:val="13"/>
          <w:szCs w:val="13"/>
          <w:color w:val="343434"/>
          <w:w w:val="122"/>
          <w:i/>
          <w:position w:val="-4"/>
        </w:rPr>
        <w:t>)</w:t>
      </w:r>
      <w:r>
        <w:rPr>
          <w:rFonts w:ascii="Arial" w:hAnsi="Arial" w:cs="Arial" w:eastAsia="Arial"/>
          <w:sz w:val="13"/>
          <w:szCs w:val="13"/>
          <w:color w:val="000000"/>
          <w:w w:val="100"/>
          <w:position w:val="0"/>
        </w:rPr>
      </w:r>
    </w:p>
    <w:p>
      <w:pPr>
        <w:spacing w:before="39" w:after="0" w:line="240" w:lineRule="auto"/>
        <w:ind w:right="-20"/>
        <w:jc w:val="left"/>
        <w:tabs>
          <w:tab w:pos="2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3" w:lineRule="exact"/>
        <w:ind w:left="2687" w:right="276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4.516479pt;margin-top:-5.020715pt;width:5.40432pt;height:13.5pt;mso-position-horizontal-relative:page;mso-position-vertical-relative:paragraph;z-index:-16876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0"/>
                    <w:jc w:val="left"/>
                    <w:rPr>
                      <w:rFonts w:ascii="Arial" w:hAnsi="Arial" w:cs="Arial" w:eastAsia="Arial"/>
                      <w:sz w:val="27"/>
                      <w:szCs w:val="27"/>
                    </w:rPr>
                  </w:pPr>
                  <w:rPr/>
                  <w:r>
                    <w:rPr>
                      <w:rFonts w:ascii="Arial" w:hAnsi="Arial" w:cs="Arial" w:eastAsia="Arial"/>
                      <w:sz w:val="27"/>
                      <w:szCs w:val="27"/>
                      <w:color w:val="343434"/>
                      <w:spacing w:val="0"/>
                      <w:w w:val="72"/>
                      <w:b/>
                      <w:bCs/>
                    </w:rPr>
                    <w:t>1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6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343434"/>
          <w:spacing w:val="0"/>
          <w:w w:val="54"/>
          <w:b/>
          <w:bCs/>
          <w:i/>
        </w:rPr>
        <w:t>v...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343434"/>
          <w:spacing w:val="0"/>
          <w:w w:val="59"/>
          <w:b/>
          <w:bCs/>
        </w:rPr>
        <w:t>Mar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59"/>
          <w:b/>
          <w:bCs/>
        </w:rPr>
        <w:t>\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59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343434"/>
          <w:spacing w:val="1"/>
          <w:w w:val="59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59"/>
          <w:b/>
          <w:bCs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00" w:right="200"/>
          <w:cols w:num="4" w:equalWidth="0">
            <w:col w:w="634" w:space="1632"/>
            <w:col w:w="6433" w:space="52"/>
            <w:col w:w="86" w:space="93"/>
            <w:col w:w="2490"/>
          </w:cols>
        </w:sectPr>
      </w:pPr>
      <w:rPr/>
    </w:p>
    <w:p>
      <w:pPr>
        <w:spacing w:before="0" w:after="0" w:line="204" w:lineRule="exact"/>
        <w:ind w:left="505" w:right="-20"/>
        <w:jc w:val="left"/>
        <w:tabs>
          <w:tab w:pos="8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44.679749pt;margin-top:12.682917pt;width:61.92152pt;height:51.213121pt;mso-position-horizontal-relative:page;mso-position-vertical-relative:paragraph;z-index:-16883" coordorigin="2894,254" coordsize="1238,1024">
            <v:group style="position:absolute;left:3419;top:256;width:2;height:257" coordorigin="3419,256" coordsize="2,257">
              <v:shape style="position:absolute;left:3419;top:256;width:2;height:257" coordorigin="3419,256" coordsize="0,257" path="m3419,513l3419,256e" filled="f" stroked="t" strokeweight=".235443pt" strokecolor="#000000">
                <v:path arrowok="t"/>
              </v:shape>
            </v:group>
            <v:group style="position:absolute;left:3419;top:513;width:2;height:200" coordorigin="3419,513" coordsize="2,200">
              <v:shape style="position:absolute;left:3419;top:513;width:2;height:200" coordorigin="3419,513" coordsize="0,200" path="m3419,712l3419,513e" filled="f" stroked="t" strokeweight=".706329pt" strokecolor="#444867">
                <v:path arrowok="t"/>
              </v:shape>
            </v:group>
            <v:group style="position:absolute;left:3423;top:955;width:683;height:2" coordorigin="3423,955" coordsize="683,2">
              <v:shape style="position:absolute;left:3423;top:955;width:683;height:2" coordorigin="3423,955" coordsize="683,0" path="m3423,955l4106,955e" filled="f" stroked="t" strokeweight="2.589873pt" strokecolor="#2B3867">
                <v:path arrowok="t"/>
              </v:shape>
            </v:group>
            <v:group style="position:absolute;left:4045;top:513;width:2;height:466" coordorigin="4045,513" coordsize="2,466">
              <v:shape style="position:absolute;left:4045;top:513;width:2;height:466" coordorigin="4045,513" coordsize="0,466" path="m4045,979l4045,513e" filled="f" stroked="t" strokeweight="3.296203pt" strokecolor="#2F3B67">
                <v:path arrowok="t"/>
              </v:shape>
            </v:group>
            <v:group style="position:absolute;left:2905;top:955;width:532;height:2" coordorigin="2905,955" coordsize="532,2">
              <v:shape style="position:absolute;left:2905;top:955;width:532;height:2" coordorigin="2905,955" coordsize="532,0" path="m2905,955l3437,955e" filled="f" stroked="t" strokeweight="1.177215pt" strokecolor="#2F3B60">
                <v:path arrowok="t"/>
              </v:shape>
            </v:group>
            <v:group style="position:absolute;left:3445;top:684;width:2;height:314" coordorigin="3445,684" coordsize="2,314">
              <v:shape style="position:absolute;left:3445;top:684;width:2;height:314" coordorigin="3445,684" coordsize="0,314" path="m3445,998l3445,684e" filled="f" stroked="t" strokeweight="1.412658pt" strokecolor="#283470">
                <v:path arrowok="t"/>
              </v:shape>
            </v:group>
            <v:group style="position:absolute;left:3419;top:922;width:2;height:338" coordorigin="3419,922" coordsize="2,338">
              <v:shape style="position:absolute;left:3419;top:922;width:2;height:338" coordorigin="3419,922" coordsize="0,338" path="m3419,1259l3419,922e" filled="f" stroked="t" strokeweight="1.883544pt" strokecolor="#3B4474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.496204pt;margin-top:6.381787pt;width:7.3684pt;height:6.5pt;mso-position-horizontal-relative:page;mso-position-vertical-relative:paragraph;z-index:-16875" type="#_x0000_t202" filled="f" stroked="f">
            <v:textbox inset="0,0,0,0">
              <w:txbxContent>
                <w:p>
                  <w:pPr>
                    <w:spacing w:before="0" w:after="0" w:line="130" w:lineRule="exact"/>
                    <w:ind w:right="-60"/>
                    <w:jc w:val="left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343434"/>
                      <w:spacing w:val="0"/>
                      <w:w w:val="103"/>
                    </w:rPr>
                    <w:t>;&gt;,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"/>
          <w:szCs w:val="8"/>
          <w:color w:val="343434"/>
          <w:spacing w:val="0"/>
          <w:w w:val="100"/>
          <w:position w:val="3"/>
        </w:rPr>
        <w:t>Q.</w:t>
      </w:r>
      <w:r>
        <w:rPr>
          <w:rFonts w:ascii="Arial" w:hAnsi="Arial" w:cs="Arial" w:eastAsia="Arial"/>
          <w:sz w:val="8"/>
          <w:szCs w:val="8"/>
          <w:color w:val="343434"/>
          <w:spacing w:val="0"/>
          <w:w w:val="100"/>
          <w:position w:val="3"/>
        </w:rPr>
        <w:t>)</w:t>
      </w:r>
      <w:r>
        <w:rPr>
          <w:rFonts w:ascii="Arial" w:hAnsi="Arial" w:cs="Arial" w:eastAsia="Arial"/>
          <w:sz w:val="8"/>
          <w:szCs w:val="8"/>
          <w:color w:val="343434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8"/>
          <w:szCs w:val="8"/>
          <w:color w:val="343434"/>
          <w:spacing w:val="0"/>
          <w:w w:val="100"/>
          <w:position w:val="3"/>
        </w:rPr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82"/>
          <w:i/>
          <w:position w:val="0"/>
        </w:rPr>
        <w:t>1</w:t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82"/>
          <w:i/>
          <w:position w:val="0"/>
        </w:rPr>
        <w:t>  </w:t>
      </w:r>
      <w:r>
        <w:rPr>
          <w:rFonts w:ascii="Arial" w:hAnsi="Arial" w:cs="Arial" w:eastAsia="Arial"/>
          <w:sz w:val="19"/>
          <w:szCs w:val="19"/>
          <w:color w:val="484848"/>
          <w:spacing w:val="33"/>
          <w:w w:val="82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3"/>
          <w:position w:val="0"/>
        </w:rPr>
        <w:t>12017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00" w:right="200"/>
        </w:sectPr>
      </w:pPr>
      <w:rPr/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54"/>
        </w:rPr>
        <w:t>.......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5" w:lineRule="exact"/>
        <w:ind w:right="-104"/>
        <w:jc w:val="left"/>
        <w:rPr>
          <w:rFonts w:ascii="Arial" w:hAnsi="Arial" w:cs="Arial" w:eastAsia="Arial"/>
          <w:sz w:val="43"/>
          <w:szCs w:val="43"/>
        </w:rPr>
      </w:pPr>
      <w:rPr/>
      <w:r>
        <w:rPr>
          <w:rFonts w:ascii="Arial" w:hAnsi="Arial" w:cs="Arial" w:eastAsia="Arial"/>
          <w:sz w:val="43"/>
          <w:szCs w:val="43"/>
          <w:color w:val="232B56"/>
          <w:w w:val="68"/>
          <w:b/>
          <w:bCs/>
          <w:i/>
          <w:position w:val="-21"/>
        </w:rPr>
        <w:t>i</w:t>
      </w:r>
      <w:r>
        <w:rPr>
          <w:rFonts w:ascii="Arial" w:hAnsi="Arial" w:cs="Arial" w:eastAsia="Arial"/>
          <w:sz w:val="43"/>
          <w:szCs w:val="43"/>
          <w:color w:val="232B56"/>
          <w:spacing w:val="-68"/>
          <w:w w:val="69"/>
          <w:b/>
          <w:bCs/>
          <w:i/>
          <w:position w:val="-21"/>
        </w:rPr>
        <w:t>1</w:t>
      </w:r>
      <w:r>
        <w:rPr>
          <w:rFonts w:ascii="Arial" w:hAnsi="Arial" w:cs="Arial" w:eastAsia="Arial"/>
          <w:sz w:val="43"/>
          <w:szCs w:val="43"/>
          <w:color w:val="343434"/>
          <w:spacing w:val="0"/>
          <w:w w:val="123"/>
          <w:b/>
          <w:bCs/>
          <w:i/>
          <w:position w:val="-21"/>
        </w:rPr>
        <w:t>.</w:t>
      </w:r>
      <w:r>
        <w:rPr>
          <w:rFonts w:ascii="Arial" w:hAnsi="Arial" w:cs="Arial" w:eastAsia="Arial"/>
          <w:sz w:val="43"/>
          <w:szCs w:val="43"/>
          <w:color w:val="000000"/>
          <w:spacing w:val="0"/>
          <w:w w:val="100"/>
          <w:position w:val="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left="14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111A9E"/>
          <w:spacing w:val="0"/>
          <w:w w:val="75"/>
          <w:b/>
          <w:bCs/>
          <w:i/>
        </w:rPr>
        <w:t>1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127" w:lineRule="exact"/>
        <w:ind w:right="-7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>
          <w:rFonts w:ascii="Courier New" w:hAnsi="Courier New" w:cs="Courier New" w:eastAsia="Courier New"/>
          <w:sz w:val="20"/>
          <w:szCs w:val="20"/>
          <w:color w:val="343434"/>
          <w:w w:val="44"/>
          <w:b/>
          <w:bCs/>
          <w:position w:val="-7"/>
        </w:rPr>
        <w:t>iı</w:t>
      </w:r>
      <w:r>
        <w:rPr>
          <w:rFonts w:ascii="Courier New" w:hAnsi="Courier New" w:cs="Courier New" w:eastAsia="Courier New"/>
          <w:sz w:val="20"/>
          <w:szCs w:val="20"/>
          <w:color w:val="343434"/>
          <w:spacing w:val="14"/>
          <w:w w:val="44"/>
          <w:b/>
          <w:bCs/>
          <w:position w:val="-7"/>
        </w:rPr>
        <w:t>c</w:t>
      </w:r>
      <w:r>
        <w:rPr>
          <w:rFonts w:ascii="Courier New" w:hAnsi="Courier New" w:cs="Courier New" w:eastAsia="Courier New"/>
          <w:sz w:val="20"/>
          <w:szCs w:val="20"/>
          <w:color w:val="232B56"/>
          <w:spacing w:val="0"/>
          <w:w w:val="59"/>
          <w:b/>
          <w:bCs/>
          <w:position w:val="-7"/>
        </w:rPr>
        <w:t>J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left="56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2.496216pt;margin-top:1.500489pt;width:84.252004pt;height:59.5pt;mso-position-horizontal-relative:page;mso-position-vertical-relative:paragraph;z-index:-16874" type="#_x0000_t202" filled="f" stroked="f">
            <v:textbox inset="0,0,0,0">
              <w:txbxContent>
                <w:p>
                  <w:pPr>
                    <w:spacing w:before="0" w:after="0" w:line="1190" w:lineRule="exact"/>
                    <w:ind w:right="-219"/>
                    <w:jc w:val="left"/>
                    <w:rPr>
                      <w:rFonts w:ascii="Courier New" w:hAnsi="Courier New" w:cs="Courier New" w:eastAsia="Courier New"/>
                      <w:sz w:val="119"/>
                      <w:szCs w:val="119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119"/>
                      <w:szCs w:val="119"/>
                      <w:color w:val="3F4975"/>
                      <w:spacing w:val="0"/>
                      <w:w w:val="236"/>
                      <w:i/>
                      <w:position w:val="8"/>
                    </w:rPr>
                    <w:t>a</w:t>
                  </w:r>
                  <w:r>
                    <w:rPr>
                      <w:rFonts w:ascii="Courier New" w:hAnsi="Courier New" w:cs="Courier New" w:eastAsia="Courier New"/>
                      <w:sz w:val="119"/>
                      <w:szCs w:val="11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00" w:right="200"/>
          <w:cols w:num="4" w:equalWidth="0">
            <w:col w:w="619" w:space="2118"/>
            <w:col w:w="343" w:space="113"/>
            <w:col w:w="243" w:space="4512"/>
            <w:col w:w="3472"/>
          </w:cols>
        </w:sectPr>
      </w:pPr>
      <w:rPr/>
    </w:p>
    <w:p>
      <w:pPr>
        <w:spacing w:before="0" w:after="0" w:line="469" w:lineRule="exact"/>
        <w:ind w:left="3194" w:right="-20"/>
        <w:jc w:val="left"/>
        <w:tabs>
          <w:tab w:pos="4980" w:val="left"/>
          <w:tab w:pos="9200" w:val="left"/>
        </w:tabs>
        <w:rPr>
          <w:rFonts w:ascii="Times New Roman" w:hAnsi="Times New Roman" w:cs="Times New Roman" w:eastAsia="Times New Roman"/>
          <w:sz w:val="5"/>
          <w:szCs w:val="5"/>
        </w:rPr>
      </w:pPr>
      <w:rPr/>
      <w:r>
        <w:rPr/>
        <w:pict>
          <v:group style="position:absolute;margin-left:454.40506pt;margin-top:19.944565pt;width:72.516457pt;height:.1pt;mso-position-horizontal-relative:page;mso-position-vertical-relative:paragraph;z-index:-16882" coordorigin="9088,399" coordsize="1450,2">
            <v:shape style="position:absolute;left:9088;top:399;width:1450;height:2" coordorigin="9088,399" coordsize="1450,0" path="m9088,399l10538,399e" filled="f" stroked="t" strokeweight="4.473418pt" strokecolor="#485480">
              <v:path arrowok="t"/>
            </v:shape>
          </v:group>
          <w10:wrap type="none"/>
        </w:pict>
      </w:r>
      <w:r>
        <w:rPr/>
        <w:pict>
          <v:group style="position:absolute;margin-left:427.564575pt;margin-top:28.026192pt;width:31.078481pt;height:.1pt;mso-position-horizontal-relative:page;mso-position-vertical-relative:paragraph;z-index:-16881" coordorigin="8551,561" coordsize="622,2">
            <v:shape style="position:absolute;left:8551;top:561;width:622;height:2" coordorigin="8551,561" coordsize="622,0" path="m8551,561l9173,561e" filled="f" stroked="t" strokeweight="1.412658pt" strokecolor="#383F9C">
              <v:path arrowok="t"/>
            </v:shape>
          </v:group>
          <w10:wrap type="none"/>
        </w:pict>
      </w:r>
      <w:r>
        <w:rPr/>
        <w:pict>
          <v:group style="position:absolute;margin-left:170.931656pt;margin-top:27.431953pt;width:.1pt;height:9.983187pt;mso-position-horizontal-relative:page;mso-position-vertical-relative:paragraph;z-index:-16880" coordorigin="3419,549" coordsize="2,200">
            <v:shape style="position:absolute;left:3419;top:549;width:2;height:200" coordorigin="3419,549" coordsize="0,200" path="m3419,748l3419,549e" filled="f" stroked="t" strokeweight=".706329pt" strokecolor="#00000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7.18988pt;margin-top:12.419417pt;width:312.236759pt;height:13.106267pt;mso-position-horizontal-relative:page;mso-position-vertical-relative:paragraph;z-index:-16873" type="#_x0000_t202" filled="f" stroked="f">
            <v:textbox inset="0,0,0,0">
              <w:txbxContent>
                <w:p>
                  <w:pPr>
                    <w:spacing w:before="0" w:after="0" w:line="262" w:lineRule="exact"/>
                    <w:ind w:right="-79"/>
                    <w:jc w:val="left"/>
                    <w:tabs>
                      <w:tab w:pos="5720" w:val="left"/>
                      <w:tab w:pos="6160" w:val="left"/>
                    </w:tabs>
                    <w:rPr>
                      <w:rFonts w:ascii="Arial" w:hAnsi="Arial" w:cs="Arial" w:eastAsia="Arial"/>
                      <w:sz w:val="13"/>
                      <w:szCs w:val="13"/>
                    </w:rPr>
                  </w:pPr>
                  <w:rPr/>
                  <w:r>
                    <w:rPr>
                      <w:rFonts w:ascii="Arial" w:hAnsi="Arial" w:cs="Arial" w:eastAsia="Arial"/>
                      <w:sz w:val="20"/>
                      <w:szCs w:val="20"/>
                      <w:color w:val="343434"/>
                      <w:spacing w:val="0"/>
                      <w:w w:val="100"/>
                      <w:position w:val="-1"/>
                    </w:rPr>
                    <w:t>a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343434"/>
                      <w:spacing w:val="0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343434"/>
                      <w:spacing w:val="51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343434"/>
                      <w:spacing w:val="0"/>
                      <w:w w:val="100"/>
                      <w:position w:val="-1"/>
                    </w:rPr>
                    <w:t>Amıri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343434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343434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979799"/>
                      <w:spacing w:val="0"/>
                      <w:w w:val="100"/>
                      <w:position w:val="10"/>
                    </w:rPr>
                    <w:t>•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979799"/>
                      <w:spacing w:val="-28"/>
                      <w:w w:val="100"/>
                      <w:position w:val="10"/>
                    </w:rPr>
                    <w:t> 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979799"/>
                      <w:spacing w:val="0"/>
                      <w:w w:val="100"/>
                      <w:position w:val="10"/>
                    </w:rPr>
                    <w:tab/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979799"/>
                      <w:spacing w:val="0"/>
                      <w:w w:val="100"/>
                      <w:position w:val="10"/>
                    </w:rPr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484848"/>
                      <w:spacing w:val="0"/>
                      <w:w w:val="100"/>
                      <w:b/>
                      <w:bCs/>
                      <w:position w:val="10"/>
                    </w:rPr>
                    <w:t>T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6.916458pt;margin-top:15.930841pt;width:8.071770pt;height:9.5pt;mso-position-horizontal-relative:page;mso-position-vertical-relative:paragraph;z-index:-16870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343434"/>
                      <w:w w:val="102"/>
                    </w:rPr>
                    <w:t>3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343434"/>
                      <w:w w:val="101"/>
                    </w:rPr>
                    <w:t>.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6"/>
          <w:szCs w:val="46"/>
          <w:color w:val="232B56"/>
          <w:spacing w:val="0"/>
          <w:w w:val="53"/>
        </w:rPr>
        <w:t>r-rı</w:t>
      </w:r>
      <w:r>
        <w:rPr>
          <w:rFonts w:ascii="Arial" w:hAnsi="Arial" w:cs="Arial" w:eastAsia="Arial"/>
          <w:sz w:val="46"/>
          <w:szCs w:val="46"/>
          <w:color w:val="1D268A"/>
          <w:spacing w:val="0"/>
          <w:w w:val="53"/>
        </w:rPr>
        <w:t>M</w:t>
      </w:r>
      <w:r>
        <w:rPr>
          <w:rFonts w:ascii="Arial" w:hAnsi="Arial" w:cs="Arial" w:eastAsia="Arial"/>
          <w:sz w:val="46"/>
          <w:szCs w:val="46"/>
          <w:color w:val="1D268A"/>
          <w:spacing w:val="15"/>
          <w:w w:val="53"/>
        </w:rPr>
        <w:t> </w:t>
      </w:r>
      <w:r>
        <w:rPr>
          <w:rFonts w:ascii="Times New Roman" w:hAnsi="Times New Roman" w:cs="Times New Roman" w:eastAsia="Times New Roman"/>
          <w:sz w:val="46"/>
          <w:szCs w:val="46"/>
          <w:color w:val="232B56"/>
          <w:spacing w:val="0"/>
          <w:w w:val="98"/>
          <w:i/>
        </w:rPr>
        <w:t>7</w:t>
      </w:r>
      <w:r>
        <w:rPr>
          <w:rFonts w:ascii="Times New Roman" w:hAnsi="Times New Roman" w:cs="Times New Roman" w:eastAsia="Times New Roman"/>
          <w:sz w:val="46"/>
          <w:szCs w:val="46"/>
          <w:color w:val="232B56"/>
          <w:spacing w:val="1"/>
          <w:w w:val="97"/>
          <w:i/>
        </w:rPr>
        <w:t>j</w:t>
      </w:r>
      <w:r>
        <w:rPr>
          <w:rFonts w:ascii="Times New Roman" w:hAnsi="Times New Roman" w:cs="Times New Roman" w:eastAsia="Times New Roman"/>
          <w:sz w:val="46"/>
          <w:szCs w:val="46"/>
          <w:color w:val="343434"/>
          <w:spacing w:val="0"/>
          <w:w w:val="29"/>
          <w:i/>
        </w:rPr>
        <w:t>,</w:t>
      </w:r>
      <w:r>
        <w:rPr>
          <w:rFonts w:ascii="Times New Roman" w:hAnsi="Times New Roman" w:cs="Times New Roman" w:eastAsia="Times New Roman"/>
          <w:sz w:val="46"/>
          <w:szCs w:val="46"/>
          <w:color w:val="343434"/>
          <w:spacing w:val="-5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4"/>
        </w:rPr>
        <w:t>ÜzeyirEMRE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2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5"/>
          <w:szCs w:val="5"/>
          <w:color w:val="979799"/>
          <w:spacing w:val="0"/>
          <w:w w:val="192"/>
          <w:position w:val="16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979799"/>
          <w:spacing w:val="4"/>
          <w:w w:val="192"/>
          <w:position w:val="16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AAAAAC"/>
          <w:spacing w:val="0"/>
          <w:w w:val="100"/>
          <w:b/>
          <w:bCs/>
          <w:position w:val="16"/>
        </w:rPr>
        <w:t>:0.</w:t>
      </w:r>
      <w:r>
        <w:rPr>
          <w:rFonts w:ascii="Times New Roman" w:hAnsi="Times New Roman" w:cs="Times New Roman" w:eastAsia="Times New Roman"/>
          <w:sz w:val="5"/>
          <w:szCs w:val="5"/>
          <w:color w:val="AAAAAC"/>
          <w:spacing w:val="0"/>
          <w:w w:val="100"/>
          <w:b/>
          <w:bCs/>
          <w:position w:val="16"/>
        </w:rPr>
        <w:t>        </w:t>
      </w:r>
      <w:r>
        <w:rPr>
          <w:rFonts w:ascii="Times New Roman" w:hAnsi="Times New Roman" w:cs="Times New Roman" w:eastAsia="Times New Roman"/>
          <w:sz w:val="5"/>
          <w:szCs w:val="5"/>
          <w:color w:val="AAAAAC"/>
          <w:spacing w:val="8"/>
          <w:w w:val="100"/>
          <w:b/>
          <w:bCs/>
          <w:position w:val="16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979799"/>
          <w:spacing w:val="0"/>
          <w:w w:val="476"/>
          <w:position w:val="16"/>
        </w:rPr>
        <w:t>'</w:t>
      </w:r>
      <w:r>
        <w:rPr>
          <w:rFonts w:ascii="Times New Roman" w:hAnsi="Times New Roman" w:cs="Times New Roman" w:eastAsia="Times New Roman"/>
          <w:sz w:val="5"/>
          <w:szCs w:val="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52" w:lineRule="exact"/>
        <w:ind w:right="1739"/>
        <w:jc w:val="right"/>
        <w:tabs>
          <w:tab w:pos="126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4.339249pt;margin-top:-9.769615pt;width:9.43pt;height:46pt;mso-position-horizontal-relative:page;mso-position-vertical-relative:paragraph;z-index:-16869" type="#_x0000_t202" filled="f" stroked="f">
            <v:textbox inset="0,0,0,0">
              <w:txbxContent>
                <w:p>
                  <w:pPr>
                    <w:spacing w:before="0" w:after="0" w:line="920" w:lineRule="exact"/>
                    <w:ind w:right="-178"/>
                    <w:jc w:val="left"/>
                    <w:rPr>
                      <w:rFonts w:ascii="Times New Roman" w:hAnsi="Times New Roman" w:cs="Times New Roman" w:eastAsia="Times New Roman"/>
                      <w:sz w:val="92"/>
                      <w:szCs w:val="9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312FAC"/>
                      <w:spacing w:val="0"/>
                      <w:w w:val="41"/>
                      <w:i/>
                    </w:rPr>
                    <w:t>u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3"/>
          <w:szCs w:val="13"/>
          <w:color w:val="5B5B5B"/>
          <w:spacing w:val="0"/>
          <w:w w:val="44"/>
          <w:position w:val="-1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5B5B5B"/>
          <w:spacing w:val="0"/>
          <w:w w:val="44"/>
          <w:position w:val="-1"/>
        </w:rPr>
        <w:t>     </w:t>
      </w:r>
      <w:r>
        <w:rPr>
          <w:rFonts w:ascii="Times New Roman" w:hAnsi="Times New Roman" w:cs="Times New Roman" w:eastAsia="Times New Roman"/>
          <w:sz w:val="13"/>
          <w:szCs w:val="13"/>
          <w:color w:val="5B5B5B"/>
          <w:spacing w:val="7"/>
          <w:w w:val="44"/>
          <w:position w:val="-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5B5B5B"/>
          <w:spacing w:val="0"/>
          <w:w w:val="100"/>
          <w:position w:val="-1"/>
        </w:rPr>
        <w:t>;;T</w:t>
      </w:r>
      <w:r>
        <w:rPr>
          <w:rFonts w:ascii="Times New Roman" w:hAnsi="Times New Roman" w:cs="Times New Roman" w:eastAsia="Times New Roman"/>
          <w:sz w:val="13"/>
          <w:szCs w:val="13"/>
          <w:color w:val="5B5B5B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5B5B5B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484848"/>
          <w:spacing w:val="0"/>
          <w:w w:val="174"/>
          <w:position w:val="-1"/>
        </w:rPr>
        <w:t>,..</w:t>
      </w:r>
      <w:r>
        <w:rPr>
          <w:rFonts w:ascii="Times New Roman" w:hAnsi="Times New Roman" w:cs="Times New Roman" w:eastAsia="Times New Roman"/>
          <w:sz w:val="13"/>
          <w:szCs w:val="13"/>
          <w:color w:val="484848"/>
          <w:spacing w:val="-21"/>
          <w:w w:val="174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79797B"/>
          <w:spacing w:val="0"/>
          <w:w w:val="99"/>
          <w:position w:val="-1"/>
        </w:rPr>
        <w:t>ı</w:t>
      </w:r>
      <w:r>
        <w:rPr>
          <w:rFonts w:ascii="Arial" w:hAnsi="Arial" w:cs="Arial" w:eastAsia="Arial"/>
          <w:sz w:val="14"/>
          <w:szCs w:val="14"/>
          <w:color w:val="79797B"/>
          <w:spacing w:val="-14"/>
          <w:w w:val="99"/>
          <w:position w:val="-1"/>
        </w:rPr>
        <w:t>;</w:t>
      </w:r>
      <w:r>
        <w:rPr>
          <w:rFonts w:ascii="Arial" w:hAnsi="Arial" w:cs="Arial" w:eastAsia="Arial"/>
          <w:sz w:val="14"/>
          <w:szCs w:val="14"/>
          <w:color w:val="C3C3C3"/>
          <w:spacing w:val="0"/>
          <w:w w:val="101"/>
          <w:position w:val="-1"/>
        </w:rPr>
        <w:t>·</w:t>
      </w:r>
      <w:r>
        <w:rPr>
          <w:rFonts w:ascii="Arial" w:hAnsi="Arial" w:cs="Arial" w:eastAsia="Arial"/>
          <w:sz w:val="14"/>
          <w:szCs w:val="14"/>
          <w:color w:val="C3C3C3"/>
          <w:spacing w:val="-20"/>
          <w:w w:val="100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979799"/>
          <w:spacing w:val="0"/>
          <w:w w:val="133"/>
          <w:position w:val="-1"/>
        </w:rPr>
        <w:t>t:</w:t>
      </w:r>
      <w:r>
        <w:rPr>
          <w:rFonts w:ascii="Arial" w:hAnsi="Arial" w:cs="Arial" w:eastAsia="Arial"/>
          <w:sz w:val="14"/>
          <w:szCs w:val="14"/>
          <w:color w:val="979799"/>
          <w:spacing w:val="19"/>
          <w:w w:val="133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979799"/>
          <w:spacing w:val="0"/>
          <w:w w:val="267"/>
          <w:position w:val="-1"/>
        </w:rPr>
        <w:t>'</w:t>
      </w:r>
      <w:r>
        <w:rPr>
          <w:rFonts w:ascii="Arial" w:hAnsi="Arial" w:cs="Arial" w:eastAsia="Arial"/>
          <w:sz w:val="14"/>
          <w:szCs w:val="14"/>
          <w:color w:val="979799"/>
          <w:spacing w:val="-1"/>
          <w:w w:val="267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C3C3C3"/>
          <w:spacing w:val="0"/>
          <w:w w:val="167"/>
          <w:position w:val="-1"/>
        </w:rPr>
        <w:t>'</w:t>
      </w:r>
      <w:r>
        <w:rPr>
          <w:rFonts w:ascii="Arial" w:hAnsi="Arial" w:cs="Arial" w:eastAsia="Arial"/>
          <w:sz w:val="14"/>
          <w:szCs w:val="14"/>
          <w:color w:val="C3C3C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4"/>
          <w:szCs w:val="14"/>
          <w:color w:val="C3C3C3"/>
          <w:spacing w:val="0"/>
          <w:w w:val="100"/>
          <w:position w:val="-1"/>
        </w:rPr>
      </w:r>
      <w:r>
        <w:rPr>
          <w:rFonts w:ascii="Arial" w:hAnsi="Arial" w:cs="Arial" w:eastAsia="Arial"/>
          <w:sz w:val="14"/>
          <w:szCs w:val="14"/>
          <w:color w:val="484848"/>
          <w:spacing w:val="0"/>
          <w:w w:val="78"/>
          <w:position w:val="-1"/>
        </w:rPr>
        <w:t>,.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right="1345"/>
        <w:jc w:val="right"/>
        <w:tabs>
          <w:tab w:pos="166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4.529114pt;margin-top:3.450433pt;width:25.568928pt;height:11.564871pt;mso-position-horizontal-relative:page;mso-position-vertical-relative:paragraph;z-index:-16872" type="#_x0000_t202" filled="f" stroked="f">
            <v:textbox inset="0,0,0,0">
              <w:txbxContent>
                <w:p>
                  <w:pPr>
                    <w:spacing w:before="0" w:after="0" w:line="231" w:lineRule="exact"/>
                    <w:ind w:right="-75"/>
                    <w:jc w:val="left"/>
                    <w:rPr>
                      <w:rFonts w:ascii="Times New Roman" w:hAnsi="Times New Roman" w:cs="Times New Roman" w:eastAsia="Times New Roman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C3C3C3"/>
                      <w:spacing w:val="0"/>
                      <w:w w:val="60"/>
                    </w:rPr>
                    <w:t>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C3C3C3"/>
                      <w:spacing w:val="0"/>
                      <w:w w:val="60"/>
                    </w:rPr>
                    <w:t> 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C3C3C3"/>
                      <w:spacing w:val="25"/>
                      <w:w w:val="6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979799"/>
                      <w:spacing w:val="0"/>
                      <w:w w:val="59"/>
                    </w:rPr>
                    <w:t>.:.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979799"/>
                      <w:spacing w:val="-34"/>
                      <w:w w:val="6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79797B"/>
                      <w:spacing w:val="-52"/>
                      <w:w w:val="99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979799"/>
                      <w:spacing w:val="-30"/>
                      <w:w w:val="60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5B5B5B"/>
                      <w:spacing w:val="0"/>
                      <w:w w:val="59"/>
                    </w:rPr>
                    <w:t>,.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5B5B5B"/>
                      <w:spacing w:val="7"/>
                      <w:w w:val="59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79797B"/>
                      <w:spacing w:val="0"/>
                      <w:w w:val="93"/>
                    </w:rPr>
                    <w:t>,.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2.997314pt;margin-top:3.920546pt;width:26.185366pt;height:27.570161pt;mso-position-horizontal-relative:page;mso-position-vertical-relative:paragraph;z-index:-16868" type="#_x0000_t202" filled="f" stroked="f">
            <v:textbox inset="0,0,0,0">
              <w:txbxContent>
                <w:p>
                  <w:pPr>
                    <w:spacing w:before="0" w:after="0" w:line="551" w:lineRule="exact"/>
                    <w:ind w:right="-123"/>
                    <w:jc w:val="left"/>
                    <w:tabs>
                      <w:tab w:pos="440" w:val="left"/>
                    </w:tabs>
                    <w:rPr>
                      <w:rFonts w:ascii="Arial" w:hAnsi="Arial" w:cs="Arial" w:eastAsia="Arial"/>
                      <w:sz w:val="50"/>
                      <w:szCs w:val="50"/>
                    </w:rPr>
                  </w:pPr>
                  <w:rPr/>
                  <w:r>
                    <w:rPr>
                      <w:rFonts w:ascii="Arial" w:hAnsi="Arial" w:cs="Arial" w:eastAsia="Arial"/>
                      <w:sz w:val="37"/>
                      <w:szCs w:val="37"/>
                      <w:color w:val="79797B"/>
                      <w:spacing w:val="0"/>
                      <w:w w:val="100"/>
                      <w:position w:val="-4"/>
                    </w:rPr>
                    <w:t>.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79797B"/>
                      <w:spacing w:val="0"/>
                      <w:w w:val="100"/>
                      <w:position w:val="-4"/>
                    </w:rPr>
                    <w:tab/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79797B"/>
                      <w:spacing w:val="0"/>
                      <w:w w:val="100"/>
                      <w:position w:val="-4"/>
                    </w:rPr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C3C3C3"/>
                      <w:spacing w:val="0"/>
                      <w:w w:val="56"/>
                      <w:position w:val="4"/>
                    </w:rPr>
                    <w:t>.</w:t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3"/>
          <w:szCs w:val="13"/>
          <w:color w:val="79797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3"/>
          <w:szCs w:val="13"/>
          <w:color w:val="79797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9797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484848"/>
          <w:spacing w:val="1"/>
          <w:w w:val="33"/>
        </w:rPr>
        <w:t>&lt;</w:t>
      </w:r>
      <w:r>
        <w:rPr>
          <w:rFonts w:ascii="Times New Roman" w:hAnsi="Times New Roman" w:cs="Times New Roman" w:eastAsia="Times New Roman"/>
          <w:sz w:val="13"/>
          <w:szCs w:val="13"/>
          <w:color w:val="79797B"/>
          <w:spacing w:val="-15"/>
          <w:w w:val="73"/>
        </w:rPr>
        <w:t>;</w:t>
      </w:r>
      <w:r>
        <w:rPr>
          <w:rFonts w:ascii="Times New Roman" w:hAnsi="Times New Roman" w:cs="Times New Roman" w:eastAsia="Times New Roman"/>
          <w:sz w:val="13"/>
          <w:szCs w:val="13"/>
          <w:color w:val="484848"/>
          <w:spacing w:val="0"/>
          <w:w w:val="60"/>
        </w:rPr>
        <w:t>:!&gt;</w:t>
      </w:r>
      <w:r>
        <w:rPr>
          <w:rFonts w:ascii="Times New Roman" w:hAnsi="Times New Roman" w:cs="Times New Roman" w:eastAsia="Times New Roman"/>
          <w:sz w:val="13"/>
          <w:szCs w:val="13"/>
          <w:color w:val="48484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3"/>
          <w:szCs w:val="13"/>
          <w:color w:val="484848"/>
          <w:spacing w:val="-1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5B5B5B"/>
          <w:spacing w:val="0"/>
          <w:w w:val="85"/>
        </w:rPr>
        <w:t>"</w:t>
      </w:r>
      <w:r>
        <w:rPr>
          <w:rFonts w:ascii="Arial" w:hAnsi="Arial" w:cs="Arial" w:eastAsia="Arial"/>
          <w:sz w:val="18"/>
          <w:szCs w:val="18"/>
          <w:color w:val="5B5B5B"/>
          <w:spacing w:val="-81"/>
          <w:w w:val="85"/>
        </w:rPr>
        <w:t>&amp;</w:t>
      </w:r>
      <w:r>
        <w:rPr>
          <w:rFonts w:ascii="Arial" w:hAnsi="Arial" w:cs="Arial" w:eastAsia="Arial"/>
          <w:sz w:val="18"/>
          <w:szCs w:val="18"/>
          <w:color w:val="79797B"/>
          <w:spacing w:val="0"/>
          <w:w w:val="85"/>
        </w:rPr>
        <w:t>,..</w:t>
      </w:r>
      <w:r>
        <w:rPr>
          <w:rFonts w:ascii="Arial" w:hAnsi="Arial" w:cs="Arial" w:eastAsia="Arial"/>
          <w:sz w:val="18"/>
          <w:szCs w:val="18"/>
          <w:color w:val="79797B"/>
          <w:spacing w:val="0"/>
          <w:w w:val="85"/>
        </w:rPr>
        <w:t> </w:t>
      </w:r>
      <w:r>
        <w:rPr>
          <w:rFonts w:ascii="Arial" w:hAnsi="Arial" w:cs="Arial" w:eastAsia="Arial"/>
          <w:sz w:val="18"/>
          <w:szCs w:val="18"/>
          <w:color w:val="79797B"/>
          <w:spacing w:val="29"/>
          <w:w w:val="85"/>
        </w:rPr>
        <w:t> </w:t>
      </w:r>
      <w:r>
        <w:rPr>
          <w:rFonts w:ascii="Arial" w:hAnsi="Arial" w:cs="Arial" w:eastAsia="Arial"/>
          <w:sz w:val="18"/>
          <w:szCs w:val="18"/>
          <w:color w:val="C3C3C3"/>
          <w:spacing w:val="0"/>
          <w:w w:val="85"/>
        </w:rPr>
        <w:t>.</w:t>
      </w:r>
      <w:r>
        <w:rPr>
          <w:rFonts w:ascii="Arial" w:hAnsi="Arial" w:cs="Arial" w:eastAsia="Arial"/>
          <w:sz w:val="18"/>
          <w:szCs w:val="18"/>
          <w:color w:val="C3C3C3"/>
          <w:spacing w:val="18"/>
          <w:w w:val="85"/>
        </w:rPr>
        <w:t> </w:t>
      </w:r>
      <w:r>
        <w:rPr>
          <w:rFonts w:ascii="Arial" w:hAnsi="Arial" w:cs="Arial" w:eastAsia="Arial"/>
          <w:sz w:val="13"/>
          <w:szCs w:val="13"/>
          <w:color w:val="AAAAAC"/>
          <w:spacing w:val="0"/>
          <w:w w:val="286"/>
        </w:rPr>
        <w:t>ı</w:t>
      </w:r>
      <w:r>
        <w:rPr>
          <w:rFonts w:ascii="Arial" w:hAnsi="Arial" w:cs="Arial" w:eastAsia="Arial"/>
          <w:sz w:val="13"/>
          <w:szCs w:val="13"/>
          <w:color w:val="AAAAAC"/>
          <w:spacing w:val="-5"/>
          <w:w w:val="286"/>
        </w:rPr>
        <w:t> </w:t>
      </w:r>
      <w:r>
        <w:rPr>
          <w:rFonts w:ascii="Arial" w:hAnsi="Arial" w:cs="Arial" w:eastAsia="Arial"/>
          <w:sz w:val="13"/>
          <w:szCs w:val="13"/>
          <w:color w:val="C3C3C3"/>
          <w:spacing w:val="0"/>
          <w:w w:val="144"/>
        </w:rPr>
        <w:t>'</w:t>
      </w:r>
      <w:r>
        <w:rPr>
          <w:rFonts w:ascii="Arial" w:hAnsi="Arial" w:cs="Arial" w:eastAsia="Arial"/>
          <w:sz w:val="13"/>
          <w:szCs w:val="13"/>
          <w:color w:val="C3C3C3"/>
          <w:spacing w:val="0"/>
          <w:w w:val="144"/>
        </w:rPr>
        <w:t>  </w:t>
      </w:r>
      <w:r>
        <w:rPr>
          <w:rFonts w:ascii="Arial" w:hAnsi="Arial" w:cs="Arial" w:eastAsia="Arial"/>
          <w:sz w:val="13"/>
          <w:szCs w:val="13"/>
          <w:color w:val="C3C3C3"/>
          <w:spacing w:val="30"/>
          <w:w w:val="144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AAAAC"/>
          <w:spacing w:val="0"/>
          <w:w w:val="195"/>
          <w:i/>
        </w:rPr>
        <w:t>i</w:t>
      </w:r>
      <w:r>
        <w:rPr>
          <w:rFonts w:ascii="Times New Roman" w:hAnsi="Times New Roman" w:cs="Times New Roman" w:eastAsia="Times New Roman"/>
          <w:sz w:val="13"/>
          <w:szCs w:val="13"/>
          <w:color w:val="AAAAAC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AAAAAC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3"/>
          <w:szCs w:val="13"/>
          <w:color w:val="AAAAAC"/>
          <w:spacing w:val="0"/>
          <w:w w:val="168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0" w:after="0" w:line="88" w:lineRule="atLeast"/>
        <w:ind w:right="2837"/>
        <w:jc w:val="righ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5B5B5B"/>
          <w:spacing w:val="-17"/>
          <w:w w:val="76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979799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440" w:bottom="280" w:left="300" w:right="200"/>
        </w:sectPr>
      </w:pPr>
      <w:rPr/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11" w:lineRule="atLeast"/>
        <w:ind w:right="-20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1.493683pt;margin-top:2.623102pt;width:7.99976pt;height:9.5pt;mso-position-horizontal-relative:page;mso-position-vertical-relative:paragraph;z-index:-16867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C3C3C3"/>
                      <w:spacing w:val="0"/>
                      <w:w w:val="302"/>
                    </w:rPr>
                    <w:t>,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58"/>
        </w:rPr>
        <w:t>...&gt;: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215" w:lineRule="exact"/>
        <w:ind w:right="2019"/>
        <w:jc w:val="right"/>
        <w:rPr>
          <w:rFonts w:ascii="Arial" w:hAnsi="Arial" w:cs="Arial" w:eastAsia="Arial"/>
          <w:sz w:val="29"/>
          <w:szCs w:val="29"/>
        </w:rPr>
      </w:pPr>
      <w:rPr/>
      <w:r>
        <w:rPr/>
        <w:br w:type="column"/>
      </w:r>
      <w:r>
        <w:rPr>
          <w:rFonts w:ascii="Arial" w:hAnsi="Arial" w:cs="Arial" w:eastAsia="Arial"/>
          <w:sz w:val="29"/>
          <w:szCs w:val="29"/>
          <w:color w:val="AAAAAC"/>
          <w:spacing w:val="0"/>
          <w:w w:val="154"/>
          <w:position w:val="-3"/>
        </w:rPr>
        <w:t>'.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40" w:lineRule="atLeast"/>
        <w:ind w:right="-20"/>
        <w:jc w:val="left"/>
        <w:tabs>
          <w:tab w:pos="136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pict>
          <v:group style="position:absolute;margin-left:482.782654pt;margin-top:14.314684pt;width:.1pt;height:10.231934pt;mso-position-horizontal-relative:page;mso-position-vertical-relative:paragraph;z-index:-16879" coordorigin="9656,286" coordsize="2,205">
            <v:shape style="position:absolute;left:9656;top:286;width:2;height:205" coordorigin="9656,286" coordsize="0,205" path="m9656,491l9656,286e" filled="f" stroked="t" strokeweight="2.6974pt" strokecolor="#D4DAD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6"/>
          <w:szCs w:val="26"/>
          <w:color w:val="5B5B5B"/>
          <w:spacing w:val="0"/>
          <w:w w:val="91"/>
          <w:b/>
          <w:bCs/>
        </w:rPr>
        <w:t>Abdv</w:t>
      </w:r>
      <w:r>
        <w:rPr>
          <w:rFonts w:ascii="Arial" w:hAnsi="Arial" w:cs="Arial" w:eastAsia="Arial"/>
          <w:sz w:val="26"/>
          <w:szCs w:val="26"/>
          <w:color w:val="5B5B5B"/>
          <w:spacing w:val="0"/>
          <w:w w:val="91"/>
          <w:b/>
          <w:bCs/>
        </w:rPr>
        <w:t>r</w:t>
      </w:r>
      <w:r>
        <w:rPr>
          <w:rFonts w:ascii="Arial" w:hAnsi="Arial" w:cs="Arial" w:eastAsia="Arial"/>
          <w:sz w:val="26"/>
          <w:szCs w:val="26"/>
          <w:color w:val="5B5B5B"/>
          <w:spacing w:val="-6"/>
          <w:w w:val="91"/>
          <w:b/>
          <w:bCs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32B56"/>
          <w:spacing w:val="16"/>
          <w:w w:val="32"/>
          <w:i/>
        </w:rPr>
        <w:t>-</w:t>
      </w:r>
      <w:r>
        <w:rPr>
          <w:rFonts w:ascii="Times New Roman" w:hAnsi="Times New Roman" w:cs="Times New Roman" w:eastAsia="Times New Roman"/>
          <w:sz w:val="27"/>
          <w:szCs w:val="27"/>
          <w:color w:val="79797B"/>
          <w:spacing w:val="0"/>
          <w:w w:val="60"/>
          <w:i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79797B"/>
          <w:spacing w:val="0"/>
          <w:w w:val="61"/>
          <w:i/>
        </w:rPr>
        <w:t>:</w:t>
      </w:r>
      <w:r>
        <w:rPr>
          <w:rFonts w:ascii="Times New Roman" w:hAnsi="Times New Roman" w:cs="Times New Roman" w:eastAsia="Times New Roman"/>
          <w:sz w:val="27"/>
          <w:szCs w:val="27"/>
          <w:color w:val="79797B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79797B"/>
          <w:spacing w:val="2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D3382"/>
          <w:spacing w:val="0"/>
          <w:w w:val="57"/>
        </w:rPr>
        <w:t>...</w:t>
      </w:r>
      <w:r>
        <w:rPr>
          <w:rFonts w:ascii="Times New Roman" w:hAnsi="Times New Roman" w:cs="Times New Roman" w:eastAsia="Times New Roman"/>
          <w:sz w:val="27"/>
          <w:szCs w:val="27"/>
          <w:color w:val="2D338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2D3382"/>
          <w:spacing w:val="0"/>
          <w:w w:val="100"/>
        </w:rPr>
      </w:r>
      <w:r>
        <w:rPr>
          <w:rFonts w:ascii="Times New Roman" w:hAnsi="Times New Roman" w:cs="Times New Roman" w:eastAsia="Times New Roman"/>
          <w:sz w:val="11"/>
          <w:szCs w:val="11"/>
          <w:color w:val="484848"/>
          <w:spacing w:val="0"/>
          <w:w w:val="245"/>
        </w:rPr>
        <w:t>T</w:t>
      </w:r>
      <w:r>
        <w:rPr>
          <w:rFonts w:ascii="Times New Roman" w:hAnsi="Times New Roman" w:cs="Times New Roman" w:eastAsia="Times New Roman"/>
          <w:sz w:val="11"/>
          <w:szCs w:val="11"/>
          <w:color w:val="484848"/>
          <w:spacing w:val="64"/>
          <w:w w:val="245"/>
        </w:rPr>
        <w:t> </w:t>
      </w:r>
      <w:r>
        <w:rPr>
          <w:rFonts w:ascii="Arial" w:hAnsi="Arial" w:cs="Arial" w:eastAsia="Arial"/>
          <w:sz w:val="26"/>
          <w:szCs w:val="26"/>
          <w:color w:val="5B5B5B"/>
          <w:spacing w:val="0"/>
          <w:w w:val="73"/>
          <w:b/>
          <w:bCs/>
        </w:rPr>
        <w:t>PÇU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00" w:right="200"/>
          <w:cols w:num="2" w:equalWidth="0">
            <w:col w:w="661" w:space="1950"/>
            <w:col w:w="8809"/>
          </w:cols>
        </w:sectPr>
      </w:pPr>
      <w:rPr/>
    </w:p>
    <w:p>
      <w:pPr>
        <w:spacing w:before="0" w:after="0" w:line="203" w:lineRule="atLeast"/>
        <w:ind w:left="5002" w:right="-20"/>
        <w:jc w:val="left"/>
        <w:tabs>
          <w:tab w:pos="9700" w:val="left"/>
        </w:tabs>
        <w:rPr>
          <w:rFonts w:ascii="Arial" w:hAnsi="Arial" w:cs="Arial" w:eastAsia="Arial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.731647pt;margin-top:13.008125pt;width:435.57672pt;height:18.837242pt;mso-position-horizontal-relative:page;mso-position-vertical-relative:paragraph;z-index:-16871" type="#_x0000_t202" filled="f" stroked="f">
            <v:textbox inset="0,0,0,0">
              <w:txbxContent>
                <w:p>
                  <w:pPr>
                    <w:spacing w:before="0" w:after="0" w:line="377" w:lineRule="exact"/>
                    <w:ind w:right="-97"/>
                    <w:jc w:val="left"/>
                    <w:tabs>
                      <w:tab w:pos="8580" w:val="left"/>
                    </w:tabs>
                    <w:rPr>
                      <w:rFonts w:ascii="Arial" w:hAnsi="Arial" w:cs="Arial" w:eastAsia="Arial"/>
                      <w:sz w:val="37"/>
                      <w:szCs w:val="37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343434"/>
                      <w:spacing w:val="0"/>
                      <w:w w:val="100"/>
                      <w:position w:val="-4"/>
                    </w:rPr>
                    <w:t>«i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343434"/>
                      <w:spacing w:val="-25"/>
                      <w:w w:val="100"/>
                      <w:position w:val="-4"/>
                    </w:rPr>
                    <w:t> 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343434"/>
                      <w:spacing w:val="0"/>
                      <w:w w:val="100"/>
                      <w:position w:val="-4"/>
                    </w:rPr>
                    <w:tab/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343434"/>
                      <w:spacing w:val="0"/>
                      <w:w w:val="100"/>
                      <w:position w:val="-4"/>
                    </w:rPr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979799"/>
                      <w:spacing w:val="0"/>
                      <w:w w:val="114"/>
                      <w:position w:val="0"/>
                    </w:rPr>
                    <w:t>.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2"/>
          <w:szCs w:val="82"/>
          <w:color w:val="3F4975"/>
          <w:w w:val="108"/>
          <w:i/>
        </w:rPr>
        <w:t>t</w:t>
      </w:r>
      <w:r>
        <w:rPr>
          <w:rFonts w:ascii="Arial" w:hAnsi="Arial" w:cs="Arial" w:eastAsia="Arial"/>
          <w:sz w:val="82"/>
          <w:szCs w:val="82"/>
          <w:color w:val="3F4975"/>
          <w:spacing w:val="-78"/>
          <w:w w:val="108"/>
          <w:i/>
        </w:rPr>
        <w:t>;</w:t>
      </w:r>
      <w:r>
        <w:rPr>
          <w:rFonts w:ascii="Arial" w:hAnsi="Arial" w:cs="Arial" w:eastAsia="Arial"/>
          <w:sz w:val="82"/>
          <w:szCs w:val="82"/>
          <w:color w:val="596097"/>
          <w:spacing w:val="0"/>
          <w:w w:val="75"/>
          <w:i/>
        </w:rPr>
        <w:t>M.</w:t>
      </w:r>
      <w:r>
        <w:rPr>
          <w:rFonts w:ascii="Arial" w:hAnsi="Arial" w:cs="Arial" w:eastAsia="Arial"/>
          <w:sz w:val="82"/>
          <w:szCs w:val="82"/>
          <w:color w:val="596097"/>
          <w:spacing w:val="0"/>
          <w:w w:val="100"/>
          <w:i/>
        </w:rPr>
        <w:tab/>
      </w:r>
      <w:r>
        <w:rPr>
          <w:rFonts w:ascii="Arial" w:hAnsi="Arial" w:cs="Arial" w:eastAsia="Arial"/>
          <w:sz w:val="82"/>
          <w:szCs w:val="82"/>
          <w:color w:val="596097"/>
          <w:spacing w:val="0"/>
          <w:w w:val="100"/>
          <w:i/>
        </w:rPr>
      </w:r>
      <w:r>
        <w:rPr>
          <w:rFonts w:ascii="Arial" w:hAnsi="Arial" w:cs="Arial" w:eastAsia="Arial"/>
          <w:sz w:val="8"/>
          <w:szCs w:val="8"/>
          <w:color w:val="C3C3C3"/>
          <w:spacing w:val="0"/>
          <w:w w:val="142"/>
          <w:i/>
          <w:position w:val="37"/>
        </w:rPr>
        <w:t>1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00" w:right="200"/>
        </w:sectPr>
      </w:pPr>
      <w:rPr/>
    </w:p>
    <w:p>
      <w:pPr>
        <w:spacing w:before="0" w:after="0" w:line="150" w:lineRule="atLeast"/>
        <w:ind w:right="-20"/>
        <w:jc w:val="righ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18.835443pt;margin-top:31.735649pt;width:560.354441pt;height:767.034738pt;mso-position-horizontal-relative:page;mso-position-vertical-relative:page;z-index:-16884" coordorigin="377,635" coordsize="11207,15341">
            <v:group style="position:absolute;left:396;top:656;width:9766;height:2" coordorigin="396,656" coordsize="9766,2">
              <v:shape style="position:absolute;left:396;top:656;width:9766;height:2" coordorigin="396,656" coordsize="9766,0" path="m396,656l10162,656e" filled="f" stroked="t" strokeweight=".706329pt" strokecolor="#575757">
                <v:path arrowok="t"/>
              </v:shape>
            </v:group>
            <v:group style="position:absolute;left:405;top:642;width:2;height:385" coordorigin="405,642" coordsize="2,385">
              <v:shape style="position:absolute;left:405;top:642;width:2;height:385" coordorigin="405,642" coordsize="0,385" path="m405,1027l405,642e" filled="f" stroked="t" strokeweight=".706329pt" strokecolor="#6B6B6B">
                <v:path arrowok="t"/>
              </v:shape>
            </v:group>
            <v:group style="position:absolute;left:1709;top:656;width:254;height:2" coordorigin="1709,656" coordsize="254,2">
              <v:shape style="position:absolute;left:1709;top:656;width:254;height:2" coordorigin="1709,656" coordsize="254,0" path="m1709,656l1964,656e" filled="f" stroked="t" strokeweight=".470886pt" strokecolor="#4F4F4F">
                <v:path arrowok="t"/>
              </v:shape>
            </v:group>
            <v:group style="position:absolute;left:2406;top:651;width:2;height:723" coordorigin="2406,651" coordsize="2,723">
              <v:shape style="position:absolute;left:2406;top:651;width:2;height:723" coordorigin="2406,651" coordsize="0,723" path="m2406,1374l2406,651e" filled="f" stroked="t" strokeweight=".706329pt" strokecolor="#3F3F3F">
                <v:path arrowok="t"/>
              </v:shape>
            </v:group>
            <v:group style="position:absolute;left:3282;top:661;width:165;height:2" coordorigin="3282,661" coordsize="165,2">
              <v:shape style="position:absolute;left:3282;top:661;width:165;height:2" coordorigin="3282,661" coordsize="165,0" path="m3282,661l3447,661e" filled="f" stroked="t" strokeweight=".470886pt" strokecolor="#2B2B2B">
                <v:path arrowok="t"/>
              </v:shape>
            </v:group>
            <v:group style="position:absolute;left:3390;top:661;width:268;height:2" coordorigin="3390,661" coordsize="268,2">
              <v:shape style="position:absolute;left:3390;top:661;width:268;height:2" coordorigin="3390,661" coordsize="268,0" path="m3390,661l3659,661e" filled="f" stroked="t" strokeweight=".470886pt" strokecolor="#3F3F3F">
                <v:path arrowok="t"/>
              </v:shape>
            </v:group>
            <v:group style="position:absolute;left:3607;top:666;width:3800;height:2" coordorigin="3607,666" coordsize="3800,2">
              <v:shape style="position:absolute;left:3607;top:666;width:3800;height:2" coordorigin="3607,666" coordsize="3800,0" path="m3607,666l7407,666e" filled="f" stroked="t" strokeweight=".706329pt" strokecolor="#575757">
                <v:path arrowok="t"/>
              </v:shape>
            </v:group>
            <v:group style="position:absolute;left:7327;top:670;width:490;height:2" coordorigin="7327,670" coordsize="490,2">
              <v:shape style="position:absolute;left:7327;top:670;width:490;height:2" coordorigin="7327,670" coordsize="490,0" path="m7327,670l7817,670e" filled="f" stroked="t" strokeweight=".470886pt" strokecolor="#3F3F3F">
                <v:path arrowok="t"/>
              </v:shape>
            </v:group>
            <v:group style="position:absolute;left:7751;top:673;width:1389;height:2" coordorigin="7751,673" coordsize="1389,2">
              <v:shape style="position:absolute;left:7751;top:673;width:1389;height:2" coordorigin="7751,673" coordsize="1389,0" path="m7751,673l9140,673e" filled="f" stroked="t" strokeweight=".941772pt" strokecolor="#575757">
                <v:path arrowok="t"/>
              </v:shape>
            </v:group>
            <v:group style="position:absolute;left:9090;top:666;width:2;height:837" coordorigin="9090,666" coordsize="2,837">
              <v:shape style="position:absolute;left:9090;top:666;width:2;height:837" coordorigin="9090,666" coordsize="0,837" path="m9090,1502l9090,666e" filled="f" stroked="t" strokeweight=".941772pt" strokecolor="#4F4F4F">
                <v:path arrowok="t"/>
              </v:shape>
            </v:group>
            <v:group style="position:absolute;left:9050;top:675;width:353;height:2" coordorigin="9050,675" coordsize="353,2">
              <v:shape style="position:absolute;left:9050;top:675;width:353;height:2" coordorigin="9050,675" coordsize="353,0" path="m9050,675l9404,675e" filled="f" stroked="t" strokeweight=".470886pt" strokecolor="#444444">
                <v:path arrowok="t"/>
              </v:shape>
            </v:group>
            <v:group style="position:absolute;left:9347;top:677;width:2204;height:2" coordorigin="9347,677" coordsize="2204,2">
              <v:shape style="position:absolute;left:9347;top:677;width:2204;height:2" coordorigin="9347,677" coordsize="2204,0" path="m9347,677l11551,677e" filled="f" stroked="t" strokeweight=".706329pt" strokecolor="#676767">
                <v:path arrowok="t"/>
              </v:shape>
            </v:group>
            <v:group style="position:absolute;left:11553;top:670;width:2;height:6470" coordorigin="11553,670" coordsize="2,6470">
              <v:shape style="position:absolute;left:11553;top:670;width:2;height:6470" coordorigin="11553,670" coordsize="0,6470" path="m11553,7140l11553,670e" filled="f" stroked="t" strokeweight=".706329pt" strokecolor="#575757">
                <v:path arrowok="t"/>
              </v:shape>
            </v:group>
            <v:group style="position:absolute;left:2406;top:1317;width:2;height:185" coordorigin="2406,1317" coordsize="2,185">
              <v:shape style="position:absolute;left:2406;top:1317;width:2;height:185" coordorigin="2406,1317" coordsize="0,185" path="m2406,1502l2406,1317e" filled="f" stroked="t" strokeweight=".470886pt" strokecolor="#282828">
                <v:path arrowok="t"/>
              </v:shape>
            </v:group>
            <v:group style="position:absolute;left:405;top:1298;width:2;height:366" coordorigin="405,1298" coordsize="2,366">
              <v:shape style="position:absolute;left:405;top:1298;width:2;height:366" coordorigin="405,1298" coordsize="0,366" path="m405,1664l405,1298e" filled="f" stroked="t" strokeweight=".941772pt" strokecolor="#808080">
                <v:path arrowok="t"/>
              </v:shape>
            </v:group>
            <v:group style="position:absolute;left:405;top:642;width:2;height:15327" coordorigin="405,642" coordsize="2,15327">
              <v:shape style="position:absolute;left:405;top:642;width:2;height:15327" coordorigin="405,642" coordsize="0,15327" path="m405,15968l405,642e" filled="f" stroked="t" strokeweight=".706329pt" strokecolor="#4B4B4B">
                <v:path arrowok="t"/>
              </v:shape>
            </v:group>
            <v:group style="position:absolute;left:9095;top:1445;width:2;height:233" coordorigin="9095,1445" coordsize="2,233">
              <v:shape style="position:absolute;left:9095;top:1445;width:2;height:233" coordorigin="9095,1445" coordsize="0,233" path="m9095,1678l9095,1445e" filled="f" stroked="t" strokeweight=".706329pt" strokecolor="#383838">
                <v:path arrowok="t"/>
              </v:shape>
            </v:group>
            <v:group style="position:absolute;left:400;top:1830;width:9121;height:2" coordorigin="400,1830" coordsize="9121,2">
              <v:shape style="position:absolute;left:400;top:1830;width:9121;height:2" coordorigin="400,1830" coordsize="9121,0" path="m400,1830l9521,1830e" filled="f" stroked="t" strokeweight=".706329pt" strokecolor="#4F4F4F">
                <v:path arrowok="t"/>
              </v:shape>
            </v:group>
            <v:group style="position:absolute;left:407;top:1621;width:2;height:1426" coordorigin="407,1621" coordsize="2,1426">
              <v:shape style="position:absolute;left:407;top:1621;width:2;height:1426" coordorigin="407,1621" coordsize="0,1426" path="m407,3047l407,1621e" filled="f" stroked="t" strokeweight=".706329pt" strokecolor="#4B4B4B">
                <v:path arrowok="t"/>
              </v:shape>
            </v:group>
            <v:group style="position:absolute;left:2409;top:1440;width:2;height:390" coordorigin="2409,1440" coordsize="2,390">
              <v:shape style="position:absolute;left:2409;top:1440;width:2;height:390" coordorigin="2409,1440" coordsize="0,390" path="m2409,1830l2409,1440e" filled="f" stroked="t" strokeweight=".941772pt" strokecolor="#4B4B4B">
                <v:path arrowok="t"/>
              </v:shape>
            </v:group>
            <v:group style="position:absolute;left:2877;top:1823;width:278;height:2" coordorigin="2877,1823" coordsize="278,2">
              <v:shape style="position:absolute;left:2877;top:1823;width:278;height:2" coordorigin="2877,1823" coordsize="278,0" path="m2877,1823l3155,1823e" filled="f" stroked="t" strokeweight=".470886pt" strokecolor="#2B2B2B">
                <v:path arrowok="t"/>
              </v:shape>
            </v:group>
            <v:group style="position:absolute;left:3602;top:1825;width:268;height:2" coordorigin="3602,1825" coordsize="268,2">
              <v:shape style="position:absolute;left:3602;top:1825;width:268;height:2" coordorigin="3602,1825" coordsize="268,0" path="m3602,1825l3871,1825e" filled="f" stroked="t" strokeweight=".470886pt" strokecolor="#343434">
                <v:path arrowok="t"/>
              </v:shape>
            </v:group>
            <v:group style="position:absolute;left:7021;top:1835;width:725;height:2" coordorigin="7021,1835" coordsize="725,2">
              <v:shape style="position:absolute;left:7021;top:1835;width:725;height:2" coordorigin="7021,1835" coordsize="725,0" path="m7021,1835l7746,1835e" filled="f" stroked="t" strokeweight=".941772pt" strokecolor="#4F4F4F">
                <v:path arrowok="t"/>
              </v:shape>
            </v:group>
            <v:group style="position:absolute;left:9093;top:1645;width:2;height:200" coordorigin="9093,1645" coordsize="2,200">
              <v:shape style="position:absolute;left:9093;top:1645;width:2;height:200" coordorigin="9093,1645" coordsize="0,200" path="m9093,1845l9093,1645e" filled="f" stroked="t" strokeweight=".941772pt" strokecolor="#575757">
                <v:path arrowok="t"/>
              </v:shape>
            </v:group>
            <v:group style="position:absolute;left:9347;top:1840;width:673;height:2" coordorigin="9347,1840" coordsize="673,2">
              <v:shape style="position:absolute;left:9347;top:1840;width:673;height:2" coordorigin="9347,1840" coordsize="673,0" path="m9347,1840l10020,1840e" filled="f" stroked="t" strokeweight=".706329pt" strokecolor="#3F3F3F">
                <v:path arrowok="t"/>
              </v:shape>
            </v:group>
            <v:group style="position:absolute;left:9818;top:1842;width:1738;height:2" coordorigin="9818,1842" coordsize="1738,2">
              <v:shape style="position:absolute;left:9818;top:1842;width:1738;height:2" coordorigin="9818,1842" coordsize="1738,0" path="m9818,1842l11556,1842e" filled="f" stroked="t" strokeweight=".941772pt" strokecolor="#5B5B5B">
                <v:path arrowok="t"/>
              </v:shape>
            </v:group>
            <v:group style="position:absolute;left:396;top:2063;width:5170;height:2" coordorigin="396,2063" coordsize="5170,2">
              <v:shape style="position:absolute;left:396;top:2063;width:5170;height:2" coordorigin="396,2063" coordsize="5170,0" path="m396,2063l5566,2063e" filled="f" stroked="t" strokeweight=".706329pt" strokecolor="#484848">
                <v:path arrowok="t"/>
              </v:shape>
            </v:group>
            <v:group style="position:absolute;left:3428;top:1816;width:2;height:494" coordorigin="3428,1816" coordsize="2,494">
              <v:shape style="position:absolute;left:3428;top:1816;width:2;height:494" coordorigin="3428,1816" coordsize="0,494" path="m3428,2310l3428,1816e" filled="f" stroked="t" strokeweight=".941772pt" strokecolor="#444444">
                <v:path arrowok="t"/>
              </v:shape>
            </v:group>
            <v:group style="position:absolute;left:5509;top:2077;width:6051;height:2" coordorigin="5509,2077" coordsize="6051,2">
              <v:shape style="position:absolute;left:5509;top:2077;width:6051;height:2" coordorigin="5509,2077" coordsize="6051,0" path="m5509,2077l11560,2077e" filled="f" stroked="t" strokeweight=".706329pt" strokecolor="#4F4F4F">
                <v:path arrowok="t"/>
              </v:shape>
            </v:group>
            <v:group style="position:absolute;left:400;top:2310;width:11155;height:2" coordorigin="400,2310" coordsize="11155,2">
              <v:shape style="position:absolute;left:400;top:2310;width:11155;height:2" coordorigin="400,2310" coordsize="11155,0" path="m400,2310l11556,2310e" filled="f" stroked="t" strokeweight=".706329pt" strokecolor="#4B4B4B">
                <v:path arrowok="t"/>
              </v:shape>
            </v:group>
            <v:group style="position:absolute;left:400;top:2543;width:9065;height:2" coordorigin="400,2543" coordsize="9065,2">
              <v:shape style="position:absolute;left:400;top:2543;width:9065;height:2" coordorigin="400,2543" coordsize="9065,0" path="m400,2543l9465,2543e" filled="f" stroked="t" strokeweight=".706329pt" strokecolor="#4B4B4B">
                <v:path arrowok="t"/>
              </v:shape>
            </v:group>
            <v:group style="position:absolute;left:1417;top:2555;width:10143;height:2" coordorigin="1417,2555" coordsize="10143,2">
              <v:shape style="position:absolute;left:1417;top:2555;width:10143;height:2" coordorigin="1417,2555" coordsize="10143,0" path="m1417,2555l11560,2555e" filled="f" stroked="t" strokeweight=".706329pt" strokecolor="#4B4B4B">
                <v:path arrowok="t"/>
              </v:shape>
            </v:group>
            <v:group style="position:absolute;left:405;top:2781;width:10845;height:2" coordorigin="405,2781" coordsize="10845,2">
              <v:shape style="position:absolute;left:405;top:2781;width:10845;height:2" coordorigin="405,2781" coordsize="10845,0" path="m405,2781l11249,2781e" filled="f" stroked="t" strokeweight=".706329pt" strokecolor="#4B4B4B">
                <v:path arrowok="t"/>
              </v:shape>
            </v:group>
            <v:group style="position:absolute;left:7760;top:2783;width:377;height:2" coordorigin="7760,2783" coordsize="377,2">
              <v:shape style="position:absolute;left:7760;top:2783;width:377;height:2" coordorigin="7760,2783" coordsize="377,0" path="m7760,2783l8137,2783e" filled="f" stroked="t" strokeweight=".470886pt" strokecolor="#484848">
                <v:path arrowok="t"/>
              </v:shape>
            </v:group>
            <v:group style="position:absolute;left:735;top:2793;width:10826;height:2" coordorigin="735,2793" coordsize="10826,2">
              <v:shape style="position:absolute;left:735;top:2793;width:10826;height:2" coordorigin="735,2793" coordsize="10826,0" path="m735,2793l11560,2793e" filled="f" stroked="t" strokeweight=".706329pt" strokecolor="#4B4B4B">
                <v:path arrowok="t"/>
              </v:shape>
            </v:group>
            <v:group style="position:absolute;left:400;top:3019;width:6785;height:2" coordorigin="400,3019" coordsize="6785,2">
              <v:shape style="position:absolute;left:400;top:3019;width:6785;height:2" coordorigin="400,3019" coordsize="6785,0" path="m400,3019l7186,3019e" filled="f" stroked="t" strokeweight=".941772pt" strokecolor="#4B4B4B">
                <v:path arrowok="t"/>
              </v:shape>
            </v:group>
            <v:group style="position:absolute;left:6908;top:3021;width:476;height:2" coordorigin="6908,3021" coordsize="476,2">
              <v:shape style="position:absolute;left:6908;top:3021;width:476;height:2" coordorigin="6908,3021" coordsize="476,0" path="m6908,3021l7383,3021e" filled="f" stroked="t" strokeweight=".706329pt" strokecolor="#3F3F3F">
                <v:path arrowok="t"/>
              </v:shape>
            </v:group>
            <v:group style="position:absolute;left:7270;top:3026;width:4294;height:2" coordorigin="7270,3026" coordsize="4294,2">
              <v:shape style="position:absolute;left:7270;top:3026;width:4294;height:2" coordorigin="7270,3026" coordsize="4294,0" path="m7270,3026l11565,3026e" filled="f" stroked="t" strokeweight=".706329pt" strokecolor="#545454">
                <v:path arrowok="t"/>
              </v:shape>
            </v:group>
            <v:group style="position:absolute;left:3871;top:3009;width:2;height:276" coordorigin="3871,3009" coordsize="2,276">
              <v:shape style="position:absolute;left:3871;top:3009;width:2;height:276" coordorigin="3871,3009" coordsize="0,276" path="m3871,3285l3871,3009e" filled="f" stroked="t" strokeweight=".706329pt" strokecolor="#3B3B3B">
                <v:path arrowok="t"/>
              </v:shape>
            </v:group>
            <v:group style="position:absolute;left:6946;top:3014;width:2;height:941" coordorigin="6946,3014" coordsize="2,941">
              <v:shape style="position:absolute;left:6946;top:3014;width:2;height:941" coordorigin="6946,3014" coordsize="0,941" path="m6946,3955l6946,3014e" filled="f" stroked="t" strokeweight=".941772pt" strokecolor="#484848">
                <v:path arrowok="t"/>
              </v:shape>
            </v:group>
            <v:group style="position:absolute;left:3868;top:3228;width:2;height:247" coordorigin="3868,3228" coordsize="2,247">
              <v:shape style="position:absolute;left:3868;top:3228;width:2;height:247" coordorigin="3868,3228" coordsize="0,247" path="m3868,3475l3868,3228e" filled="f" stroked="t" strokeweight=".706329pt" strokecolor="#4F4F4F">
                <v:path arrowok="t"/>
              </v:shape>
            </v:group>
            <v:group style="position:absolute;left:407;top:3152;width:2;height:632" coordorigin="407,3152" coordsize="2,632">
              <v:shape style="position:absolute;left:407;top:3152;width:2;height:632" coordorigin="407,3152" coordsize="0,632" path="m407,3784l407,3152e" filled="f" stroked="t" strokeweight=".706329pt" strokecolor="#4B4B4B">
                <v:path arrowok="t"/>
              </v:shape>
            </v:group>
            <v:group style="position:absolute;left:3871;top:3399;width:2;height:551" coordorigin="3871,3399" coordsize="2,551">
              <v:shape style="position:absolute;left:3871;top:3399;width:2;height:551" coordorigin="3871,3399" coordsize="0,551" path="m3871,3950l3871,3399e" filled="f" stroked="t" strokeweight=".706329pt" strokecolor="#383838">
                <v:path arrowok="t"/>
              </v:shape>
            </v:group>
            <v:group style="position:absolute;left:400;top:3946;width:7035;height:2" coordorigin="400,3946" coordsize="7035,2">
              <v:shape style="position:absolute;left:400;top:3946;width:7035;height:2" coordorigin="400,3946" coordsize="7035,0" path="m400,3946l7435,3946e" filled="f" stroked="t" strokeweight=".941772pt" strokecolor="#4B4B4B">
                <v:path arrowok="t"/>
              </v:shape>
            </v:group>
            <v:group style="position:absolute;left:7327;top:3948;width:490;height:2" coordorigin="7327,3948" coordsize="490,2">
              <v:shape style="position:absolute;left:7327;top:3948;width:490;height:2" coordorigin="7327,3948" coordsize="490,0" path="m7327,3948l7817,3948e" filled="f" stroked="t" strokeweight=".470886pt" strokecolor="#343434">
                <v:path arrowok="t"/>
              </v:shape>
            </v:group>
            <v:group style="position:absolute;left:7751;top:3953;width:3809;height:2" coordorigin="7751,3953" coordsize="3809,2">
              <v:shape style="position:absolute;left:7751;top:3953;width:3809;height:2" coordorigin="7751,3953" coordsize="3809,0" path="m7751,3953l11560,3953e" filled="f" stroked="t" strokeweight=".706329pt" strokecolor="#4F4F4F">
                <v:path arrowok="t"/>
              </v:shape>
            </v:group>
            <v:group style="position:absolute;left:396;top:4217;width:2039;height:2" coordorigin="396,4217" coordsize="2039,2">
              <v:shape style="position:absolute;left:396;top:4217;width:2039;height:2" coordorigin="396,4217" coordsize="2039,0" path="m396,4217l2434,4217e" filled="f" stroked="t" strokeweight=".706329pt" strokecolor="#4B4B4B">
                <v:path arrowok="t"/>
              </v:shape>
            </v:group>
            <v:group style="position:absolute;left:2409;top:3931;width:2;height:319" coordorigin="2409,3931" coordsize="2,319">
              <v:shape style="position:absolute;left:2409;top:3931;width:2;height:319" coordorigin="2409,3931" coordsize="0,319" path="m2409,4250l2409,3931e" filled="f" stroked="t" strokeweight=".470886pt" strokecolor="#343434">
                <v:path arrowok="t"/>
              </v:shape>
            </v:group>
            <v:group style="position:absolute;left:2161;top:4224;width:8377;height:2" coordorigin="2161,4224" coordsize="8377,2">
              <v:shape style="position:absolute;left:2161;top:4224;width:8377;height:2" coordorigin="2161,4224" coordsize="8377,0" path="m2161,4224l10538,4224e" filled="f" stroked="t" strokeweight=".941772pt" strokecolor="#4B4B4B">
                <v:path arrowok="t"/>
              </v:shape>
            </v:group>
            <v:group style="position:absolute;left:9889;top:4231;width:1672;height:2" coordorigin="9889,4231" coordsize="1672,2">
              <v:shape style="position:absolute;left:9889;top:4231;width:1672;height:2" coordorigin="9889,4231" coordsize="1672,0" path="m9889,4231l11560,4231e" filled="f" stroked="t" strokeweight=".706329pt" strokecolor="#545454">
                <v:path arrowok="t"/>
              </v:shape>
            </v:group>
            <v:group style="position:absolute;left:407;top:4179;width:2;height:304" coordorigin="407,4179" coordsize="2,304">
              <v:shape style="position:absolute;left:407;top:4179;width:2;height:304" coordorigin="407,4179" coordsize="0,304" path="m407,4483l407,4179e" filled="f" stroked="t" strokeweight=".706329pt" strokecolor="#383838">
                <v:path arrowok="t"/>
              </v:shape>
            </v:group>
            <v:group style="position:absolute;left:2409;top:4179;width:2;height:1260" coordorigin="2409,4179" coordsize="2,1260">
              <v:shape style="position:absolute;left:2409;top:4179;width:2;height:1260" coordorigin="2409,4179" coordsize="0,1260" path="m2409,5438l2409,4179e" filled="f" stroked="t" strokeweight=".941772pt" strokecolor="#484848">
                <v:path arrowok="t"/>
              </v:shape>
            </v:group>
            <v:group style="position:absolute;left:2397;top:4459;width:4370;height:2" coordorigin="2397,4459" coordsize="4370,2">
              <v:shape style="position:absolute;left:2397;top:4459;width:4370;height:2" coordorigin="2397,4459" coordsize="4370,0" path="m2397,4459l6767,4459e" filled="f" stroked="t" strokeweight=".706329pt" strokecolor="#4B4B4B">
                <v:path arrowok="t"/>
              </v:shape>
            </v:group>
            <v:group style="position:absolute;left:6597;top:4462;width:367;height:2" coordorigin="6597,4462" coordsize="367,2">
              <v:shape style="position:absolute;left:6597;top:4462;width:367;height:2" coordorigin="6597,4462" coordsize="367,0" path="m6597,4462l6964,4462e" filled="f" stroked="t" strokeweight=".706329pt" strokecolor="#2B2B2B">
                <v:path arrowok="t"/>
              </v:shape>
            </v:group>
            <v:group style="position:absolute;left:6908;top:4466;width:4657;height:2" coordorigin="6908,4466" coordsize="4657,2">
              <v:shape style="position:absolute;left:6908;top:4466;width:4657;height:2" coordorigin="6908,4466" coordsize="4657,0" path="m6908,4466l11565,4466e" filled="f" stroked="t" strokeweight=".706329pt" strokecolor="#4F4F4F">
                <v:path arrowok="t"/>
              </v:shape>
            </v:group>
            <v:group style="position:absolute;left:4930;top:4450;width:2;height:509" coordorigin="4930,4450" coordsize="2,509">
              <v:shape style="position:absolute;left:4930;top:4450;width:2;height:509" coordorigin="4930,4450" coordsize="0,509" path="m4930,4958l4930,4450e" filled="f" stroked="t" strokeweight=".706329pt" strokecolor="#545454">
                <v:path arrowok="t"/>
              </v:shape>
            </v:group>
            <v:group style="position:absolute;left:4925;top:4944;width:6635;height:2" coordorigin="4925,4944" coordsize="6635,2">
              <v:shape style="position:absolute;left:4925;top:4944;width:6635;height:2" coordorigin="4925,4944" coordsize="6635,0" path="m4925,4944l11560,4944e" filled="f" stroked="t" strokeweight=".941772pt" strokecolor="#4F4F4F">
                <v:path arrowok="t"/>
              </v:shape>
            </v:group>
            <v:group style="position:absolute;left:7803;top:4454;width:2;height:494" coordorigin="7803,4454" coordsize="2,494">
              <v:shape style="position:absolute;left:7803;top:4454;width:2;height:494" coordorigin="7803,4454" coordsize="0,494" path="m7803,4949l7803,4454e" filled="f" stroked="t" strokeweight=".941772pt" strokecolor="#4B4B4B">
                <v:path arrowok="t"/>
              </v:shape>
            </v:group>
            <v:group style="position:absolute;left:405;top:4901;width:2;height:299" coordorigin="405,4901" coordsize="2,299">
              <v:shape style="position:absolute;left:405;top:4901;width:2;height:299" coordorigin="405,4901" coordsize="0,299" path="m405,5201l405,4901e" filled="f" stroked="t" strokeweight=".706329pt" strokecolor="#484848">
                <v:path arrowok="t"/>
              </v:shape>
            </v:group>
            <v:group style="position:absolute;left:4930;top:4901;width:2;height:299" coordorigin="4930,4901" coordsize="2,299">
              <v:shape style="position:absolute;left:4930;top:4901;width:2;height:299" coordorigin="4930,4901" coordsize="0,299" path="m4930,5201l4930,4901e" filled="f" stroked="t" strokeweight=".470886pt" strokecolor="#444444">
                <v:path arrowok="t"/>
              </v:shape>
            </v:group>
            <v:group style="position:absolute;left:4921;top:5184;width:5100;height:2" coordorigin="4921,5184" coordsize="5100,2">
              <v:shape style="position:absolute;left:4921;top:5184;width:5100;height:2" coordorigin="4921,5184" coordsize="5100,0" path="m4921,5184l10020,5184e" filled="f" stroked="t" strokeweight=".706329pt" strokecolor="#4B4B4B">
                <v:path arrowok="t"/>
              </v:shape>
            </v:group>
            <v:group style="position:absolute;left:9818;top:5187;width:1747;height:2" coordorigin="9818,5187" coordsize="1747,2">
              <v:shape style="position:absolute;left:9818;top:5187;width:1747;height:2" coordorigin="9818,5187" coordsize="1747,0" path="m9818,5187l11565,5187e" filled="f" stroked="t" strokeweight=".706329pt" strokecolor="#606060">
                <v:path arrowok="t"/>
              </v:shape>
            </v:group>
            <v:group style="position:absolute;left:405;top:5144;width:2;height:295" coordorigin="405,5144" coordsize="2,295">
              <v:shape style="position:absolute;left:405;top:5144;width:2;height:295" coordorigin="405,5144" coordsize="0,295" path="m405,5438l405,5144e" filled="f" stroked="t" strokeweight=".470886pt" strokecolor="#2B2B2B">
                <v:path arrowok="t"/>
              </v:shape>
            </v:group>
            <v:group style="position:absolute;left:4930;top:5110;width:2;height:347" coordorigin="4930,5110" coordsize="2,347">
              <v:shape style="position:absolute;left:4930;top:5110;width:2;height:347" coordorigin="4930,5110" coordsize="0,347" path="m4930,5457l4930,5110e" filled="f" stroked="t" strokeweight=".941772pt" strokecolor="#5B5B5B">
                <v:path arrowok="t"/>
              </v:shape>
            </v:group>
            <v:group style="position:absolute;left:4925;top:5422;width:6635;height:2" coordorigin="4925,5422" coordsize="6635,2">
              <v:shape style="position:absolute;left:4925;top:5422;width:6635;height:2" coordorigin="4925,5422" coordsize="6635,0" path="m4925,5422l11560,5422e" filled="f" stroked="t" strokeweight=".706329pt" strokecolor="#4B4B4B">
                <v:path arrowok="t"/>
              </v:shape>
            </v:group>
            <v:group style="position:absolute;left:2406;top:5381;width:2;height:299" coordorigin="2406,5381" coordsize="2,299">
              <v:shape style="position:absolute;left:2406;top:5381;width:2;height:299" coordorigin="2406,5381" coordsize="0,299" path="m2406,5681l2406,5381e" filled="f" stroked="t" strokeweight=".470886pt" strokecolor="#2B2B2B">
                <v:path arrowok="t"/>
              </v:shape>
            </v:group>
            <v:group style="position:absolute;left:2402;top:5660;width:9140;height:2" coordorigin="2402,5660" coordsize="9140,2">
              <v:shape style="position:absolute;left:2402;top:5660;width:9140;height:2" coordorigin="2402,5660" coordsize="9140,0" path="m2402,5660l11541,5660e" filled="f" stroked="t" strokeweight=".941772pt" strokecolor="#4B4B4B">
                <v:path arrowok="t"/>
              </v:shape>
            </v:group>
            <v:group style="position:absolute;left:4930;top:5381;width:2;height:309" coordorigin="4930,5381" coordsize="2,309">
              <v:shape style="position:absolute;left:4930;top:5381;width:2;height:309" coordorigin="4930,5381" coordsize="0,309" path="m4930,5690l4930,5381e" filled="f" stroked="t" strokeweight=".470886pt" strokecolor="#383838">
                <v:path arrowok="t"/>
              </v:shape>
            </v:group>
            <v:group style="position:absolute;left:10482;top:5664;width:1078;height:2" coordorigin="10482,5664" coordsize="1078,2">
              <v:shape style="position:absolute;left:10482;top:5664;width:1078;height:2" coordorigin="10482,5664" coordsize="1078,0" path="m10482,5664l11560,5664e" filled="f" stroked="t" strokeweight=".706329pt" strokecolor="#4B4B4B">
                <v:path arrowok="t"/>
              </v:shape>
            </v:group>
            <v:group style="position:absolute;left:805;top:5904;width:10760;height:2" coordorigin="805,5904" coordsize="10760,2">
              <v:shape style="position:absolute;left:805;top:5904;width:10760;height:2" coordorigin="805,5904" coordsize="10760,0" path="m805,5904l11565,5904e" filled="f" stroked="t" strokeweight=".941772pt" strokecolor="#4B4B4B">
                <v:path arrowok="t"/>
              </v:shape>
            </v:group>
            <v:group style="position:absolute;left:2406;top:5624;width:2;height:585" coordorigin="2406,5624" coordsize="2,585">
              <v:shape style="position:absolute;left:2406;top:5624;width:2;height:585" coordorigin="2406,5624" coordsize="0,585" path="m2406,6209l2406,5624e" filled="f" stroked="t" strokeweight=".706329pt" strokecolor="#3F3F3F">
                <v:path arrowok="t"/>
              </v:shape>
            </v:group>
            <v:group style="position:absolute;left:4930;top:5619;width:2;height:589" coordorigin="4930,5619" coordsize="2,589">
              <v:shape style="position:absolute;left:4930;top:5619;width:2;height:589" coordorigin="4930,5619" coordsize="0,589" path="m4930,6209l4930,5619e" filled="f" stroked="t" strokeweight=".706329pt" strokecolor="#545454">
                <v:path arrowok="t"/>
              </v:shape>
            </v:group>
            <v:group style="position:absolute;left:7805;top:5895;width:2;height:727" coordorigin="7805,5895" coordsize="2,727">
              <v:shape style="position:absolute;left:7805;top:5895;width:2;height:727" coordorigin="7805,5895" coordsize="0,727" path="m7805,6622l7805,5895e" filled="f" stroked="t" strokeweight=".941772pt" strokecolor="#4B4B4B">
                <v:path arrowok="t"/>
              </v:shape>
            </v:group>
            <v:group style="position:absolute;left:2406;top:6152;width:2;height:238" coordorigin="2406,6152" coordsize="2,238">
              <v:shape style="position:absolute;left:2406;top:6152;width:2;height:238" coordorigin="2406,6152" coordsize="0,238" path="m2406,6389l2406,6152e" filled="f" stroked="t" strokeweight=".470886pt" strokecolor="#232323">
                <v:path arrowok="t"/>
              </v:shape>
            </v:group>
            <v:group style="position:absolute;left:2402;top:6373;width:4379;height:2" coordorigin="2402,6373" coordsize="4379,2">
              <v:shape style="position:absolute;left:2402;top:6373;width:4379;height:2" coordorigin="2402,6373" coordsize="4379,0" path="m2402,6373l6781,6373e" filled="f" stroked="t" strokeweight=".941772pt" strokecolor="#4B4B4B">
                <v:path arrowok="t"/>
              </v:shape>
            </v:group>
            <v:group style="position:absolute;left:4930;top:6152;width:2;height:247" coordorigin="4930,6152" coordsize="2,247">
              <v:shape style="position:absolute;left:4930;top:6152;width:2;height:247" coordorigin="4930,6152" coordsize="0,247" path="m4930,6399l4930,6152e" filled="f" stroked="t" strokeweight=".470886pt" strokecolor="#383838">
                <v:path arrowok="t"/>
              </v:shape>
            </v:group>
            <v:group style="position:absolute;left:6597;top:6373;width:367;height:2" coordorigin="6597,6373" coordsize="367,2">
              <v:shape style="position:absolute;left:6597;top:6373;width:367;height:2" coordorigin="6597,6373" coordsize="367,0" path="m6597,6373l6964,6373e" filled="f" stroked="t" strokeweight=".706329pt" strokecolor="#2F2F2F">
                <v:path arrowok="t"/>
              </v:shape>
            </v:group>
            <v:group style="position:absolute;left:6908;top:6375;width:659;height:2" coordorigin="6908,6375" coordsize="659,2">
              <v:shape style="position:absolute;left:6908;top:6375;width:659;height:2" coordorigin="6908,6375" coordsize="659,0" path="m6908,6375l7567,6375e" filled="f" stroked="t" strokeweight=".706329pt" strokecolor="#444444">
                <v:path arrowok="t"/>
              </v:shape>
            </v:group>
            <v:group style="position:absolute;left:7511;top:6375;width:315;height:2" coordorigin="7511,6375" coordsize="315,2">
              <v:shape style="position:absolute;left:7511;top:6375;width:315;height:2" coordorigin="7511,6375" coordsize="315,0" path="m7511,6375l7826,6375e" filled="f" stroked="t" strokeweight=".470886pt" strokecolor="#2F2F2F">
                <v:path arrowok="t"/>
              </v:shape>
            </v:group>
            <v:group style="position:absolute;left:7741;top:6377;width:3824;height:2" coordorigin="7741,6377" coordsize="3824,2">
              <v:shape style="position:absolute;left:7741;top:6377;width:3824;height:2" coordorigin="7741,6377" coordsize="3824,0" path="m7741,6377l11565,6377e" filled="f" stroked="t" strokeweight=".941772pt" strokecolor="#545454">
                <v:path arrowok="t"/>
              </v:shape>
            </v:group>
            <v:group style="position:absolute;left:2409;top:6318;width:2;height:6589" coordorigin="2409,6318" coordsize="2,6589">
              <v:shape style="position:absolute;left:2409;top:6318;width:2;height:6589" coordorigin="2409,6318" coordsize="0,6589" path="m2409,12907l2409,6318e" filled="f" stroked="t" strokeweight=".706329pt" strokecolor="#484848">
                <v:path arrowok="t"/>
              </v:shape>
            </v:group>
            <v:group style="position:absolute;left:2397;top:6610;width:4987;height:2" coordorigin="2397,6610" coordsize="4987,2">
              <v:shape style="position:absolute;left:2397;top:6610;width:4987;height:2" coordorigin="2397,6610" coordsize="4987,0" path="m2397,6610l7383,6610e" filled="f" stroked="t" strokeweight=".941772pt" strokecolor="#4F4F4F">
                <v:path arrowok="t"/>
              </v:shape>
            </v:group>
            <v:group style="position:absolute;left:4933;top:6327;width:2;height:290" coordorigin="4933,6327" coordsize="2,290">
              <v:shape style="position:absolute;left:4933;top:6327;width:2;height:290" coordorigin="4933,6327" coordsize="0,290" path="m4933,6617l4933,6327e" filled="f" stroked="t" strokeweight=".941772pt" strokecolor="#5B5B5B">
                <v:path arrowok="t"/>
              </v:shape>
            </v:group>
            <v:group style="position:absolute;left:7327;top:6613;width:499;height:2" coordorigin="7327,6613" coordsize="499,2">
              <v:shape style="position:absolute;left:7327;top:6613;width:499;height:2" coordorigin="7327,6613" coordsize="499,0" path="m7327,6613l7826,6613e" filled="f" stroked="t" strokeweight=".470886pt" strokecolor="#383838">
                <v:path arrowok="t"/>
              </v:shape>
            </v:group>
            <v:group style="position:absolute;left:7755;top:6615;width:3809;height:2" coordorigin="7755,6615" coordsize="3809,2">
              <v:shape style="position:absolute;left:7755;top:6615;width:3809;height:2" coordorigin="7755,6615" coordsize="3809,0" path="m7755,6615l11565,6615e" filled="f" stroked="t" strokeweight=".706329pt" strokecolor="#4F4F4F">
                <v:path arrowok="t"/>
              </v:shape>
            </v:group>
            <v:group style="position:absolute;left:396;top:6846;width:7049;height:2" coordorigin="396,6846" coordsize="7049,2">
              <v:shape style="position:absolute;left:396;top:6846;width:7049;height:2" coordorigin="396,6846" coordsize="7049,0" path="m396,6846l7445,6846e" filled="f" stroked="t" strokeweight=".941772pt" strokecolor="#4B4B4B">
                <v:path arrowok="t"/>
              </v:shape>
            </v:group>
            <v:group style="position:absolute;left:7327;top:6848;width:240;height:2" coordorigin="7327,6848" coordsize="240,2">
              <v:shape style="position:absolute;left:7327;top:6848;width:240;height:2" coordorigin="7327,6848" coordsize="240,0" path="m7327,6848l7567,6848e" filled="f" stroked="t" strokeweight=".470886pt" strokecolor="#383838">
                <v:path arrowok="t"/>
              </v:shape>
            </v:group>
            <v:group style="position:absolute;left:7511;top:6850;width:4059;height:2" coordorigin="7511,6850" coordsize="4059,2">
              <v:shape style="position:absolute;left:7511;top:6850;width:4059;height:2" coordorigin="7511,6850" coordsize="4059,0" path="m7511,6850l11570,6850e" filled="f" stroked="t" strokeweight=".706329pt" strokecolor="#4F4F4F">
                <v:path arrowok="t"/>
              </v:shape>
            </v:group>
            <v:group style="position:absolute;left:400;top:7314;width:2938;height:2" coordorigin="400,7314" coordsize="2938,2">
              <v:shape style="position:absolute;left:400;top:7314;width:2938;height:2" coordorigin="400,7314" coordsize="2938,0" path="m400,7314l3339,7314e" filled="f" stroked="t" strokeweight=".941772pt" strokecolor="#4F4F4F">
                <v:path arrowok="t"/>
              </v:shape>
            </v:group>
            <v:group style="position:absolute;left:405;top:7083;width:2;height:261" coordorigin="405,7083" coordsize="2,261">
              <v:shape style="position:absolute;left:405;top:7083;width:2;height:261" coordorigin="405,7083" coordsize="0,261" path="m405,7345l405,7083e" filled="f" stroked="t" strokeweight=".470886pt" strokecolor="#343434">
                <v:path arrowok="t"/>
              </v:shape>
            </v:group>
            <v:group style="position:absolute;left:3282;top:7316;width:165;height:2" coordorigin="3282,7316" coordsize="165,2">
              <v:shape style="position:absolute;left:3282;top:7316;width:165;height:2" coordorigin="3282,7316" coordsize="165,0" path="m3282,7316l3447,7316e" filled="f" stroked="t" strokeweight=".470886pt" strokecolor="#282828">
                <v:path arrowok="t"/>
              </v:shape>
            </v:group>
            <v:group style="position:absolute;left:3390;top:7316;width:8179;height:2" coordorigin="3390,7316" coordsize="8179,2">
              <v:shape style="position:absolute;left:3390;top:7316;width:8179;height:2" coordorigin="3390,7316" coordsize="8179,0" path="m3390,7316l11570,7316e" filled="f" stroked="t" strokeweight=".706329pt" strokecolor="#4F4F4F">
                <v:path arrowok="t"/>
              </v:shape>
            </v:group>
            <v:group style="position:absolute;left:11560;top:7083;width:2;height:261" coordorigin="11560,7083" coordsize="2,261">
              <v:shape style="position:absolute;left:11560;top:7083;width:2;height:261" coordorigin="11560,7083" coordsize="0,261" path="m11560,7345l11560,7083e" filled="f" stroked="t" strokeweight=".470886pt" strokecolor="#3F3F3F">
                <v:path arrowok="t"/>
              </v:shape>
            </v:group>
            <v:group style="position:absolute;left:4935;top:7311;width:2;height:257" coordorigin="4935,7311" coordsize="2,257">
              <v:shape style="position:absolute;left:4935;top:7311;width:2;height:257" coordorigin="4935,7311" coordsize="0,257" path="m4935,7568l4935,7311e" filled="f" stroked="t" strokeweight=".470886pt" strokecolor="#343434">
                <v:path arrowok="t"/>
              </v:shape>
            </v:group>
            <v:group style="position:absolute;left:4925;top:7556;width:4723;height:2" coordorigin="4925,7556" coordsize="4723,2">
              <v:shape style="position:absolute;left:4925;top:7556;width:4723;height:2" coordorigin="4925,7556" coordsize="4723,0" path="m4925,7556l9648,7556e" filled="f" stroked="t" strokeweight=".706329pt" strokecolor="#4F4F4F">
                <v:path arrowok="t"/>
              </v:shape>
            </v:group>
            <v:group style="position:absolute;left:9592;top:7556;width:429;height:2" coordorigin="9592,7556" coordsize="429,2">
              <v:shape style="position:absolute;left:9592;top:7556;width:429;height:2" coordorigin="9592,7556" coordsize="429,0" path="m9592,7556l10020,7556e" filled="f" stroked="t" strokeweight=".706329pt" strokecolor="#3B3B3B">
                <v:path arrowok="t"/>
              </v:shape>
            </v:group>
            <v:group style="position:absolute;left:9964;top:7556;width:1606;height:2" coordorigin="9964,7556" coordsize="1606,2">
              <v:shape style="position:absolute;left:9964;top:7556;width:1606;height:2" coordorigin="9964,7556" coordsize="1606,0" path="m9964,7556l11570,7556e" filled="f" stroked="t" strokeweight=".706329pt" strokecolor="#575757">
                <v:path arrowok="t"/>
              </v:shape>
            </v:group>
            <v:group style="position:absolute;left:11565;top:1944;width:2;height:12783" coordorigin="11565,1944" coordsize="2,12783">
              <v:shape style="position:absolute;left:11565;top:1944;width:2;height:12783" coordorigin="11565,1944" coordsize="0,12783" path="m11565,14728l11565,1944e" filled="f" stroked="t" strokeweight=".706329pt" strokecolor="#575757">
                <v:path arrowok="t"/>
              </v:shape>
            </v:group>
            <v:group style="position:absolute;left:4935;top:7511;width:2;height:532" coordorigin="4935,7511" coordsize="2,532">
              <v:shape style="position:absolute;left:4935;top:7511;width:2;height:532" coordorigin="4935,7511" coordsize="0,532" path="m4935,8044l4935,7511e" filled="f" stroked="t" strokeweight=".706329pt" strokecolor="#545454">
                <v:path arrowok="t"/>
              </v:shape>
            </v:group>
            <v:group style="position:absolute;left:4925;top:7794;width:4860;height:2" coordorigin="4925,7794" coordsize="4860,2">
              <v:shape style="position:absolute;left:4925;top:7794;width:4860;height:2" coordorigin="4925,7794" coordsize="4860,0" path="m4925,7794l9785,7794e" filled="f" stroked="t" strokeweight=".941772pt" strokecolor="#4F4F4F">
                <v:path arrowok="t"/>
              </v:shape>
            </v:group>
            <v:group style="position:absolute;left:9842;top:7796;width:1728;height:2" coordorigin="9842,7796" coordsize="1728,2">
              <v:shape style="position:absolute;left:9842;top:7796;width:1728;height:2" coordorigin="9842,7796" coordsize="1728,0" path="m9842,7796l11570,7796e" filled="f" stroked="t" strokeweight=".706329pt" strokecolor="#4B4B4B">
                <v:path arrowok="t"/>
              </v:shape>
            </v:group>
            <v:group style="position:absolute;left:400;top:8034;width:11169;height:2" coordorigin="400,8034" coordsize="11169,2">
              <v:shape style="position:absolute;left:400;top:8034;width:11169;height:2" coordorigin="400,8034" coordsize="11169,0" path="m400,8034l11570,8034e" filled="f" stroked="t" strokeweight=".941772pt" strokecolor="#4B4B4B">
                <v:path arrowok="t"/>
              </v:shape>
            </v:group>
            <v:group style="position:absolute;left:11560;top:7749;width:2;height:342" coordorigin="11560,7749" coordsize="2,342">
              <v:shape style="position:absolute;left:11560;top:7749;width:2;height:342" coordorigin="11560,7749" coordsize="0,342" path="m11560,8091l11560,7749e" filled="f" stroked="t" strokeweight=".470886pt" strokecolor="#444444">
                <v:path arrowok="t"/>
              </v:shape>
            </v:group>
            <v:group style="position:absolute;left:405;top:8495;width:2;height:371" coordorigin="405,8495" coordsize="2,371">
              <v:shape style="position:absolute;left:405;top:8495;width:2;height:371" coordorigin="405,8495" coordsize="0,371" path="m405,8866l405,8495e" filled="f" stroked="t" strokeweight=".470886pt" strokecolor="#2F2F2F">
                <v:path arrowok="t"/>
              </v:shape>
            </v:group>
            <v:group style="position:absolute;left:400;top:8837;width:9248;height:2" coordorigin="400,8837" coordsize="9248,2">
              <v:shape style="position:absolute;left:400;top:8837;width:9248;height:2" coordorigin="400,8837" coordsize="9248,0" path="m400,8837l9648,8837e" filled="f" stroked="t" strokeweight=".941772pt" strokecolor="#4B4B4B">
                <v:path arrowok="t"/>
              </v:shape>
            </v:group>
            <v:group style="position:absolute;left:9592;top:8840;width:429;height:2" coordorigin="9592,8840" coordsize="429,2">
              <v:shape style="position:absolute;left:9592;top:8840;width:429;height:2" coordorigin="9592,8840" coordsize="429,0" path="m9592,8840l10020,8840e" filled="f" stroked="t" strokeweight=".706329pt" strokecolor="#383838">
                <v:path arrowok="t"/>
              </v:shape>
            </v:group>
            <v:group style="position:absolute;left:9790;top:8840;width:1780;height:2" coordorigin="9790,8840" coordsize="1780,2">
              <v:shape style="position:absolute;left:9790;top:8840;width:1780;height:2" coordorigin="9790,8840" coordsize="1780,0" path="m9790,8840l11570,8840e" filled="f" stroked="t" strokeweight=".941772pt" strokecolor="#575757">
                <v:path arrowok="t"/>
              </v:shape>
            </v:group>
            <v:group style="position:absolute;left:11560;top:9070;width:2;height:309" coordorigin="11560,9070" coordsize="2,309">
              <v:shape style="position:absolute;left:11560;top:9070;width:2;height:309" coordorigin="11560,9070" coordsize="0,309" path="m11560,9379l11560,9070e" filled="f" stroked="t" strokeweight=".470886pt" strokecolor="#4F4F4F">
                <v:path arrowok="t"/>
              </v:shape>
            </v:group>
            <v:group style="position:absolute;left:405;top:9322;width:2;height:261" coordorigin="405,9322" coordsize="2,261">
              <v:shape style="position:absolute;left:405;top:9322;width:2;height:261" coordorigin="405,9322" coordsize="0,261" path="m405,9584l405,9322e" filled="f" stroked="t" strokeweight=".470886pt" strokecolor="#2F2F2F">
                <v:path arrowok="t"/>
              </v:shape>
            </v:group>
            <v:group style="position:absolute;left:396;top:9762;width:11174;height:2" coordorigin="396,9762" coordsize="11174,2">
              <v:shape style="position:absolute;left:396;top:9762;width:11174;height:2" coordorigin="396,9762" coordsize="11174,0" path="m396,9762l11570,9762e" filled="f" stroked="t" strokeweight=".941772pt" strokecolor="#4F4F4F">
                <v:path arrowok="t"/>
              </v:shape>
            </v:group>
            <v:group style="position:absolute;left:400;top:10002;width:10138;height:2" coordorigin="400,10002" coordsize="10138,2">
              <v:shape style="position:absolute;left:400;top:10002;width:10138;height:2" coordorigin="400,10002" coordsize="10138,0" path="m400,10002l10538,10002e" filled="f" stroked="t" strokeweight=".941772pt" strokecolor="#4B4B4B">
                <v:path arrowok="t"/>
              </v:shape>
            </v:group>
            <v:group style="position:absolute;left:10482;top:10002;width:1083;height:2" coordorigin="10482,10002" coordsize="1083,2">
              <v:shape style="position:absolute;left:10482;top:10002;width:1083;height:2" coordorigin="10482,10002" coordsize="1083,0" path="m10482,10002l11565,10002e" filled="f" stroked="t" strokeweight=".470886pt" strokecolor="#444444">
                <v:path arrowok="t"/>
              </v:shape>
            </v:group>
            <v:group style="position:absolute;left:407;top:9955;width:2;height:347" coordorigin="407,9955" coordsize="2,347">
              <v:shape style="position:absolute;left:407;top:9955;width:2;height:347" coordorigin="407,9955" coordsize="0,347" path="m407,10302l407,9955e" filled="f" stroked="t" strokeweight=".470886pt" strokecolor="#383838">
                <v:path arrowok="t"/>
              </v:shape>
            </v:group>
            <v:group style="position:absolute;left:786;top:10242;width:6046;height:2" coordorigin="786,10242" coordsize="6046,2">
              <v:shape style="position:absolute;left:786;top:10242;width:6046;height:2" coordorigin="786,10242" coordsize="6046,0" path="m786,10242l6833,10242e" filled="f" stroked="t" strokeweight=".941772pt" strokecolor="#4B4B4B">
                <v:path arrowok="t"/>
              </v:shape>
            </v:group>
            <v:group style="position:absolute;left:6597;top:10242;width:367;height:2" coordorigin="6597,10242" coordsize="367,2">
              <v:shape style="position:absolute;left:6597;top:10242;width:367;height:2" coordorigin="6597,10242" coordsize="367,0" path="m6597,10242l6964,10242e" filled="f" stroked="t" strokeweight=".706329pt" strokecolor="#383838">
                <v:path arrowok="t"/>
              </v:shape>
            </v:group>
            <v:group style="position:absolute;left:6908;top:10242;width:4662;height:2" coordorigin="6908,10242" coordsize="4662,2">
              <v:shape style="position:absolute;left:6908;top:10242;width:4662;height:2" coordorigin="6908,10242" coordsize="4662,0" path="m6908,10242l11570,10242e" filled="f" stroked="t" strokeweight=".941772pt" strokecolor="#545454">
                <v:path arrowok="t"/>
              </v:shape>
            </v:group>
            <v:group style="position:absolute;left:386;top:10732;width:11188;height:2" coordorigin="386,10732" coordsize="11188,2">
              <v:shape style="position:absolute;left:386;top:10732;width:11188;height:2" coordorigin="386,10732" coordsize="11188,0" path="m386,10732l11574,10732e" filled="f" stroked="t" strokeweight=".941772pt" strokecolor="#545454">
                <v:path arrowok="t"/>
              </v:shape>
            </v:group>
            <v:group style="position:absolute;left:405;top:10687;width:2;height:309" coordorigin="405,10687" coordsize="2,309">
              <v:shape style="position:absolute;left:405;top:10687;width:2;height:309" coordorigin="405,10687" coordsize="0,309" path="m405,10996l405,10687e" filled="f" stroked="t" strokeweight=".470886pt" strokecolor="#383838">
                <v:path arrowok="t"/>
              </v:shape>
            </v:group>
            <v:group style="position:absolute;left:396;top:10972;width:8777;height:2" coordorigin="396,10972" coordsize="8777,2">
              <v:shape style="position:absolute;left:396;top:10972;width:8777;height:2" coordorigin="396,10972" coordsize="8777,0" path="m396,10972l9173,10972e" filled="f" stroked="t" strokeweight=".706329pt" strokecolor="#4F4F4F">
                <v:path arrowok="t"/>
              </v:shape>
            </v:group>
            <v:group style="position:absolute;left:9055;top:10970;width:348;height:2" coordorigin="9055,10970" coordsize="348,2">
              <v:shape style="position:absolute;left:9055;top:10970;width:348;height:2" coordorigin="9055,10970" coordsize="348,0" path="m9055,10970l9404,10970e" filled="f" stroked="t" strokeweight=".470886pt" strokecolor="#343434">
                <v:path arrowok="t"/>
              </v:shape>
            </v:group>
            <v:group style="position:absolute;left:9347;top:10972;width:2223;height:2" coordorigin="9347,10972" coordsize="2223,2">
              <v:shape style="position:absolute;left:9347;top:10972;width:2223;height:2" coordorigin="9347,10972" coordsize="2223,0" path="m9347,10972l11570,10972e" filled="f" stroked="t" strokeweight=".706329pt" strokecolor="#575757">
                <v:path arrowok="t"/>
              </v:shape>
            </v:group>
            <v:group style="position:absolute;left:396;top:11333;width:4530;height:2" coordorigin="396,11333" coordsize="4530,2">
              <v:shape style="position:absolute;left:396;top:11333;width:4530;height:2" coordorigin="396,11333" coordsize="4530,0" path="m396,11333l4925,11333e" filled="f" stroked="t" strokeweight=".235443pt" strokecolor="#5B5B5B">
                <v:path arrowok="t"/>
              </v:shape>
            </v:group>
            <v:group style="position:absolute;left:1092;top:10953;width:2;height:385" coordorigin="1092,10953" coordsize="2,385">
              <v:shape style="position:absolute;left:1092;top:10953;width:2;height:385" coordorigin="1092,10953" coordsize="0,385" path="m1092,11338l1092,10953e" filled="f" stroked="t" strokeweight=".235443pt" strokecolor="#484848">
                <v:path arrowok="t"/>
              </v:shape>
            </v:group>
            <v:group style="position:absolute;left:1749;top:10967;width:2;height:5001" coordorigin="1749,10967" coordsize="2,5001">
              <v:shape style="position:absolute;left:1749;top:10967;width:2;height:5001" coordorigin="1749,10967" coordsize="0,5001" path="m1749,15968l1749,10967e" filled="f" stroked="t" strokeweight=".706329pt" strokecolor="#484848">
                <v:path arrowok="t"/>
              </v:shape>
            </v:group>
            <v:group style="position:absolute;left:4925;top:11333;width:2011;height:2" coordorigin="4925,11333" coordsize="2011,2">
              <v:shape style="position:absolute;left:4925;top:11333;width:2011;height:2" coordorigin="4925,11333" coordsize="2011,0" path="m4925,11333l6936,11333e" filled="f" stroked="t" strokeweight=".235443pt" strokecolor="#000000">
                <v:path arrowok="t"/>
              </v:shape>
            </v:group>
            <v:group style="position:absolute;left:6936;top:11333;width:603;height:2" coordorigin="6936,11333" coordsize="603,2">
              <v:shape style="position:absolute;left:6936;top:11333;width:603;height:2" coordorigin="6936,11333" coordsize="603,0" path="m6936,11333l7539,11333e" filled="f" stroked="t" strokeweight=".235443pt" strokecolor="#646464">
                <v:path arrowok="t"/>
              </v:shape>
            </v:group>
            <v:group style="position:absolute;left:7539;top:11333;width:4007;height:2" coordorigin="7539,11333" coordsize="4007,2">
              <v:shape style="position:absolute;left:7539;top:11333;width:4007;height:2" coordorigin="7539,11333" coordsize="4007,0" path="m7539,11333l11546,11333e" filled="f" stroked="t" strokeweight=".235443pt" strokecolor="#000000">
                <v:path arrowok="t"/>
              </v:shape>
            </v:group>
            <v:group style="position:absolute;left:405;top:11305;width:2;height:799" coordorigin="405,11305" coordsize="2,799">
              <v:shape style="position:absolute;left:405;top:11305;width:2;height:799" coordorigin="405,11305" coordsize="0,799" path="m405,12103l405,11305e" filled="f" stroked="t" strokeweight=".470886pt" strokecolor="#3F3F3F">
                <v:path arrowok="t"/>
              </v:shape>
            </v:group>
            <v:group style="position:absolute;left:1092;top:11333;width:2;height:1940" coordorigin="1092,11333" coordsize="2,1940">
              <v:shape style="position:absolute;left:1092;top:11333;width:2;height:1940" coordorigin="1092,11333" coordsize="0,1940" path="m1092,13273l1092,11333e" filled="f" stroked="t" strokeweight=".235443pt" strokecolor="#000000">
                <v:path arrowok="t"/>
              </v:shape>
            </v:group>
            <v:group style="position:absolute;left:7362;top:10958;width:2;height:1250" coordorigin="7362,10958" coordsize="2,1250">
              <v:shape style="position:absolute;left:7362;top:10958;width:2;height:1250" coordorigin="7362,10958" coordsize="0,1250" path="m7362,12208l7362,10958e" filled="f" stroked="t" strokeweight=".706329pt" strokecolor="#575757">
                <v:path arrowok="t"/>
              </v:shape>
            </v:group>
            <v:group style="position:absolute;left:405;top:12046;width:2;height:162" coordorigin="405,12046" coordsize="2,162">
              <v:shape style="position:absolute;left:405;top:12046;width:2;height:162" coordorigin="405,12046" coordsize="0,162" path="m405,12208l405,12046e" filled="f" stroked="t" strokeweight=".470886pt" strokecolor="#282828">
                <v:path arrowok="t"/>
              </v:shape>
            </v:group>
            <v:group style="position:absolute;left:7365;top:12151;width:2;height:314" coordorigin="7365,12151" coordsize="2,314">
              <v:shape style="position:absolute;left:7365;top:12151;width:2;height:314" coordorigin="7365,12151" coordsize="0,314" path="m7365,12465l7365,12151e" filled="f" stroked="t" strokeweight=".470886pt" strokecolor="#3B3B3B">
                <v:path arrowok="t"/>
              </v:shape>
            </v:group>
            <v:group style="position:absolute;left:1747;top:12408;width:2;height:257" coordorigin="1747,12408" coordsize="2,257">
              <v:shape style="position:absolute;left:1747;top:12408;width:2;height:257" coordorigin="1747,12408" coordsize="0,257" path="m1747,12664l1747,12408e" filled="f" stroked="t" strokeweight=".470886pt" strokecolor="#181818">
                <v:path arrowok="t"/>
              </v:shape>
            </v:group>
            <v:group style="position:absolute;left:7365;top:12408;width:2;height:499" coordorigin="7365,12408" coordsize="2,499">
              <v:shape style="position:absolute;left:7365;top:12408;width:2;height:499" coordorigin="7365,12408" coordsize="0,499" path="m7365,12907l7365,12408e" filled="f" stroked="t" strokeweight=".941772pt" strokecolor="#5B5B5B">
                <v:path arrowok="t"/>
              </v:shape>
            </v:group>
            <v:group style="position:absolute;left:405;top:12607;width:2;height:299" coordorigin="405,12607" coordsize="2,299">
              <v:shape style="position:absolute;left:405;top:12607;width:2;height:299" coordorigin="405,12607" coordsize="0,299" path="m405,12907l405,12607e" filled="f" stroked="t" strokeweight=".470886pt" strokecolor="#2F2F2F">
                <v:path arrowok="t"/>
              </v:shape>
            </v:group>
            <v:group style="position:absolute;left:7365;top:12850;width:2;height:190" coordorigin="7365,12850" coordsize="2,190">
              <v:shape style="position:absolute;left:7365;top:12850;width:2;height:190" coordorigin="7365,12850" coordsize="0,190" path="m7365,13040l7365,12850e" filled="f" stroked="t" strokeweight=".470886pt" strokecolor="#383838">
                <v:path arrowok="t"/>
              </v:shape>
            </v:group>
            <v:group style="position:absolute;left:2409;top:12850;width:2;height:285" coordorigin="2409,12850" coordsize="2,285">
              <v:shape style="position:absolute;left:2409;top:12850;width:2;height:285" coordorigin="2409,12850" coordsize="0,285" path="m2409,13135l2409,12850e" filled="f" stroked="t" strokeweight=".470886pt" strokecolor="#343434">
                <v:path arrowok="t"/>
              </v:shape>
            </v:group>
            <v:group style="position:absolute;left:7367;top:12983;width:2;height:152" coordorigin="7367,12983" coordsize="2,152">
              <v:shape style="position:absolute;left:7367;top:12983;width:2;height:152" coordorigin="7367,12983" coordsize="0,152" path="m7367,13135l7367,12983e" filled="f" stroked="t" strokeweight=".706329pt" strokecolor="#4B4B4B">
                <v:path arrowok="t"/>
              </v:shape>
            </v:group>
            <v:group style="position:absolute;left:396;top:13282;width:2025;height:2" coordorigin="396,13282" coordsize="2025,2">
              <v:shape style="position:absolute;left:396;top:13282;width:2025;height:2" coordorigin="396,13282" coordsize="2025,0" path="m396,13282l2420,13282e" filled="f" stroked="t" strokeweight=".706329pt" strokecolor="#545454">
                <v:path arrowok="t"/>
              </v:shape>
            </v:group>
            <v:group style="position:absolute;left:1747;top:10967;width:2;height:5001" coordorigin="1747,10967" coordsize="2,5001">
              <v:shape style="position:absolute;left:1747;top:10967;width:2;height:5001" coordorigin="1747,10967" coordsize="0,5001" path="m1747,15968l1747,10967e" filled="f" stroked="t" strokeweight=".470886pt" strokecolor="#444444">
                <v:path arrowok="t"/>
              </v:shape>
            </v:group>
            <v:group style="position:absolute;left:7365;top:13078;width:2;height:442" coordorigin="7365,13078" coordsize="2,442">
              <v:shape style="position:absolute;left:7365;top:13078;width:2;height:442" coordorigin="7365,13078" coordsize="0,442" path="m7365,13520l7365,13078e" filled="f" stroked="t" strokeweight=".941772pt" strokecolor="#606060">
                <v:path arrowok="t"/>
              </v:shape>
            </v:group>
            <v:group style="position:absolute;left:1092;top:13259;width:2;height:204" coordorigin="1092,13259" coordsize="2,204">
              <v:shape style="position:absolute;left:1092;top:13259;width:2;height:204" coordorigin="1092,13259" coordsize="0,204" path="m1092,13463l1092,13259e" filled="f" stroked="t" strokeweight=".235443pt" strokecolor="#1F1F1F">
                <v:path arrowok="t"/>
              </v:shape>
            </v:group>
            <v:group style="position:absolute;left:2409;top:13059;width:2;height:618" coordorigin="2409,13059" coordsize="2,618">
              <v:shape style="position:absolute;left:2409;top:13059;width:2;height:618" coordorigin="2409,13059" coordsize="0,618" path="m2409,13677l2409,13059e" filled="f" stroked="t" strokeweight=".941772pt" strokecolor="#484848">
                <v:path arrowok="t"/>
              </v:shape>
            </v:group>
            <v:group style="position:absolute;left:405;top:13435;width:2;height:242" coordorigin="405,13435" coordsize="2,242">
              <v:shape style="position:absolute;left:405;top:13435;width:2;height:242" coordorigin="405,13435" coordsize="0,242" path="m405,13677l405,13435e" filled="f" stroked="t" strokeweight=".470886pt" strokecolor="#232323">
                <v:path arrowok="t"/>
              </v:shape>
            </v:group>
            <v:group style="position:absolute;left:1092;top:13463;width:2;height:2482" coordorigin="1092,13463" coordsize="2,2482">
              <v:shape style="position:absolute;left:1092;top:13463;width:2;height:2482" coordorigin="1092,13463" coordsize="0,2482" path="m1092,15945l1092,13463e" filled="f" stroked="t" strokeweight=".235443pt" strokecolor="#000000">
                <v:path arrowok="t"/>
              </v:shape>
            </v:group>
            <v:group style="position:absolute;left:7367;top:13435;width:2;height:242" coordorigin="7367,13435" coordsize="2,242">
              <v:shape style="position:absolute;left:7367;top:13435;width:2;height:242" coordorigin="7367,13435" coordsize="0,242" path="m7367,13677l7367,13435e" filled="f" stroked="t" strokeweight=".470886pt" strokecolor="#3F3F3F">
                <v:path arrowok="t"/>
              </v:shape>
            </v:group>
            <v:group style="position:absolute;left:2411;top:13620;width:2;height:185" coordorigin="2411,13620" coordsize="2,185">
              <v:shape style="position:absolute;left:2411;top:13620;width:2;height:185" coordorigin="2411,13620" coordsize="0,185" path="m2411,13805l2411,13620e" filled="f" stroked="t" strokeweight=".470886pt" strokecolor="#383838">
                <v:path arrowok="t"/>
              </v:shape>
            </v:group>
            <v:group style="position:absolute;left:1747;top:13748;width:2;height:238" coordorigin="1747,13748" coordsize="2,238">
              <v:shape style="position:absolute;left:1747;top:13748;width:2;height:238" coordorigin="1747,13748" coordsize="0,238" path="m1747,13986l1747,13748e" filled="f" stroked="t" strokeweight=".470886pt" strokecolor="#2B2B2B">
                <v:path arrowok="t"/>
              </v:shape>
            </v:group>
            <v:group style="position:absolute;left:7367;top:13620;width:2;height:937" coordorigin="7367,13620" coordsize="2,937">
              <v:shape style="position:absolute;left:7367;top:13620;width:2;height:937" coordorigin="7367,13620" coordsize="0,937" path="m7367,14556l7367,13620e" filled="f" stroked="t" strokeweight=".706329pt" strokecolor="#575757">
                <v:path arrowok="t"/>
              </v:shape>
            </v:group>
            <v:group style="position:absolute;left:407;top:13929;width:2;height:661" coordorigin="407,13929" coordsize="2,661">
              <v:shape style="position:absolute;left:407;top:13929;width:2;height:661" coordorigin="407,13929" coordsize="0,661" path="m407,14590l407,13929e" filled="f" stroked="t" strokeweight=".706329pt" strokecolor="#4B4B4B">
                <v:path arrowok="t"/>
              </v:shape>
            </v:group>
            <v:group style="position:absolute;left:2409;top:13744;width:2;height:528" coordorigin="2409,13744" coordsize="2,528">
              <v:shape style="position:absolute;left:2409;top:13744;width:2;height:528" coordorigin="2409,13744" coordsize="0,528" path="m2409,14271l2409,13744e" filled="f" stroked="t" strokeweight=".706329pt" strokecolor="#484848">
                <v:path arrowok="t"/>
              </v:shape>
            </v:group>
            <v:group style="position:absolute;left:2411;top:14214;width:2;height:200" coordorigin="2411,14214" coordsize="2,200">
              <v:shape style="position:absolute;left:2411;top:14214;width:2;height:200" coordorigin="2411,14214" coordsize="0,200" path="m2411,14414l2411,14214e" filled="f" stroked="t" strokeweight=".470886pt" strokecolor="#181818">
                <v:path arrowok="t"/>
              </v:shape>
            </v:group>
            <v:group style="position:absolute;left:2411;top:14357;width:2;height:599" coordorigin="2411,14357" coordsize="2,599">
              <v:shape style="position:absolute;left:2411;top:14357;width:2;height:599" coordorigin="2411,14357" coordsize="0,599" path="m2411,14956l2411,14357e" filled="f" stroked="t" strokeweight=".706329pt" strokecolor="#484848">
                <v:path arrowok="t"/>
              </v:shape>
            </v:group>
            <v:group style="position:absolute;left:7369;top:14499;width:2;height:228" coordorigin="7369,14499" coordsize="2,228">
              <v:shape style="position:absolute;left:7369;top:14499;width:2;height:228" coordorigin="7369,14499" coordsize="0,228" path="m7369,14728l7369,14499e" filled="f" stroked="t" strokeweight=".470886pt" strokecolor="#3F3F3F">
                <v:path arrowok="t"/>
              </v:shape>
            </v:group>
            <v:group style="position:absolute;left:407;top:14671;width:2;height:637" coordorigin="407,14671" coordsize="2,637">
              <v:shape style="position:absolute;left:407;top:14671;width:2;height:637" coordorigin="407,14671" coordsize="0,637" path="m407,15308l407,14671e" filled="f" stroked="t" strokeweight=".706329pt" strokecolor="#4F4F4F">
                <v:path arrowok="t"/>
              </v:shape>
            </v:group>
            <v:group style="position:absolute;left:2411;top:14899;width:2;height:247" coordorigin="2411,14899" coordsize="2,247">
              <v:shape style="position:absolute;left:2411;top:14899;width:2;height:247" coordorigin="2411,14899" coordsize="0,247" path="m2411,15146l2411,14899e" filled="f" stroked="t" strokeweight=".470886pt" strokecolor="#1C1C1C">
                <v:path arrowok="t"/>
              </v:shape>
            </v:group>
            <v:group style="position:absolute;left:7372;top:14671;width:2;height:1279" coordorigin="7372,14671" coordsize="2,1279">
              <v:shape style="position:absolute;left:7372;top:14671;width:2;height:1279" coordorigin="7372,14671" coordsize="0,1279" path="m7372,15949l7372,14671e" filled="f" stroked="t" strokeweight=".706329pt" strokecolor="#575757">
                <v:path arrowok="t"/>
              </v:shape>
            </v:group>
            <v:group style="position:absolute;left:11567;top:14671;width:2;height:1274" coordorigin="11567,14671" coordsize="2,1274">
              <v:shape style="position:absolute;left:11567;top:14671;width:2;height:1274" coordorigin="11567,14671" coordsize="0,1274" path="m11567,15945l11567,14671e" filled="f" stroked="t" strokeweight=".470886pt" strokecolor="#545454">
                <v:path arrowok="t"/>
              </v:shape>
            </v:group>
            <v:group style="position:absolute;left:405;top:15956;width:259;height:2" coordorigin="405,15956" coordsize="259,2">
              <v:shape style="position:absolute;left:405;top:15956;width:259;height:2" coordorigin="405,15956" coordsize="259,0" path="m405,15956l664,15956e" filled="f" stroked="t" strokeweight=".706329pt" strokecolor="#575757">
                <v:path arrowok="t"/>
              </v:shape>
            </v:group>
            <v:group style="position:absolute;left:1705;top:15956;width:259;height:2" coordorigin="1705,15956" coordsize="259,2">
              <v:shape style="position:absolute;left:1705;top:15956;width:259;height:2" coordorigin="1705,15956" coordsize="259,0" path="m1705,15956l1964,15956e" filled="f" stroked="t" strokeweight=".470886pt" strokecolor="#4B4B4B">
                <v:path arrowok="t"/>
              </v:shape>
            </v:group>
            <v:group style="position:absolute;left:2411;top:15089;width:2;height:870" coordorigin="2411,15089" coordsize="2,870">
              <v:shape style="position:absolute;left:2411;top:15089;width:2;height:870" coordorigin="2411,15089" coordsize="0,870" path="m2411,15959l2411,15089e" filled="f" stroked="t" strokeweight=".706329pt" strokecolor="#484848">
                <v:path arrowok="t"/>
              </v:shape>
            </v:group>
            <v:group style="position:absolute;left:607;top:15952;width:9427;height:2" coordorigin="607,15952" coordsize="9427,2">
              <v:shape style="position:absolute;left:607;top:15952;width:9427;height:2" coordorigin="607,15952" coordsize="9427,0" path="m607,15952l10035,15952e" filled="f" stroked="t" strokeweight=".706329pt" strokecolor="#606060">
                <v:path arrowok="t"/>
              </v:shape>
            </v:group>
            <v:group style="position:absolute;left:5509;top:15940;width:6065;height:2" coordorigin="5509,15940" coordsize="6065,2">
              <v:shape style="position:absolute;left:5509;top:15940;width:6065;height:2" coordorigin="5509,15940" coordsize="6065,0" path="m5509,15940l11574,15940e" filled="f" stroked="t" strokeweight=".706329pt" strokecolor="#67676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51"/>
        </w:rPr>
        <w:t>=ı::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71"/>
        <w:jc w:val="righ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484848"/>
          <w:spacing w:val="0"/>
          <w:w w:val="105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0" w:after="0" w:line="44" w:lineRule="atLeast"/>
        <w:ind w:right="-100"/>
        <w:jc w:val="left"/>
        <w:rPr>
          <w:rFonts w:ascii="Times New Roman" w:hAnsi="Times New Roman" w:cs="Times New Roman" w:eastAsia="Times New Roman"/>
          <w:sz w:val="40"/>
          <w:szCs w:val="4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0"/>
          <w:szCs w:val="40"/>
          <w:color w:val="79797B"/>
          <w:spacing w:val="-9"/>
          <w:w w:val="36"/>
        </w:rPr>
        <w:t>1</w:t>
      </w:r>
      <w:r>
        <w:rPr>
          <w:rFonts w:ascii="Times New Roman" w:hAnsi="Times New Roman" w:cs="Times New Roman" w:eastAsia="Times New Roman"/>
          <w:sz w:val="40"/>
          <w:szCs w:val="40"/>
          <w:color w:val="343434"/>
          <w:spacing w:val="0"/>
          <w:w w:val="68"/>
        </w:rPr>
        <w:t>.</w:t>
      </w:r>
      <w:r>
        <w:rPr>
          <w:rFonts w:ascii="Times New Roman" w:hAnsi="Times New Roman" w:cs="Times New Roman" w:eastAsia="Times New Roman"/>
          <w:sz w:val="40"/>
          <w:szCs w:val="40"/>
          <w:color w:val="343434"/>
          <w:spacing w:val="-42"/>
          <w:w w:val="68"/>
        </w:rPr>
        <w:t>,</w:t>
      </w:r>
      <w:r>
        <w:rPr>
          <w:rFonts w:ascii="Times New Roman" w:hAnsi="Times New Roman" w:cs="Times New Roman" w:eastAsia="Times New Roman"/>
          <w:sz w:val="40"/>
          <w:szCs w:val="40"/>
          <w:color w:val="3F4975"/>
          <w:spacing w:val="0"/>
          <w:w w:val="66"/>
        </w:rPr>
        <w:t>..</w:t>
      </w:r>
      <w:r>
        <w:rPr>
          <w:rFonts w:ascii="Times New Roman" w:hAnsi="Times New Roman" w:cs="Times New Roman" w:eastAsia="Times New Roman"/>
          <w:sz w:val="40"/>
          <w:szCs w:val="40"/>
          <w:color w:val="000000"/>
          <w:spacing w:val="0"/>
          <w:w w:val="100"/>
        </w:rPr>
      </w:r>
    </w:p>
    <w:p>
      <w:pPr>
        <w:spacing w:before="0" w:after="0" w:line="82" w:lineRule="atLeast"/>
        <w:ind w:right="-74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484848"/>
          <w:spacing w:val="-23"/>
          <w:w w:val="76"/>
        </w:rPr>
        <w:t>e</w:t>
      </w:r>
      <w:r>
        <w:rPr>
          <w:rFonts w:ascii="Arial" w:hAnsi="Arial" w:cs="Arial" w:eastAsia="Arial"/>
          <w:sz w:val="23"/>
          <w:szCs w:val="23"/>
          <w:color w:val="484848"/>
          <w:spacing w:val="0"/>
          <w:w w:val="76"/>
        </w:rPr>
        <w:t>ölge</w:t>
      </w:r>
      <w:r>
        <w:rPr>
          <w:rFonts w:ascii="Arial" w:hAnsi="Arial" w:cs="Arial" w:eastAsia="Arial"/>
          <w:sz w:val="23"/>
          <w:szCs w:val="23"/>
          <w:color w:val="484848"/>
          <w:spacing w:val="11"/>
          <w:w w:val="76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6"/>
        </w:rPr>
        <w:t>Amın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150" w:lineRule="atLeast"/>
        <w:ind w:right="-20"/>
        <w:jc w:val="left"/>
        <w:tabs>
          <w:tab w:pos="432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0"/>
          <w:szCs w:val="30"/>
          <w:color w:val="484848"/>
          <w:spacing w:val="0"/>
          <w:w w:val="100"/>
        </w:rPr>
        <w:t>..</w:t>
      </w:r>
      <w:r>
        <w:rPr>
          <w:rFonts w:ascii="Times New Roman" w:hAnsi="Times New Roman" w:cs="Times New Roman" w:eastAsia="Times New Roman"/>
          <w:sz w:val="30"/>
          <w:szCs w:val="30"/>
          <w:color w:val="484848"/>
          <w:spacing w:val="-6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34"/>
          <w:szCs w:val="34"/>
          <w:color w:val="AAAAAC"/>
          <w:spacing w:val="0"/>
          <w:w w:val="100"/>
          <w:position w:val="-9"/>
        </w:rPr>
        <w:t>·-</w:t>
      </w:r>
      <w:r>
        <w:rPr>
          <w:rFonts w:ascii="Times New Roman" w:hAnsi="Times New Roman" w:cs="Times New Roman" w:eastAsia="Times New Roman"/>
          <w:sz w:val="34"/>
          <w:szCs w:val="34"/>
          <w:color w:val="AAAAAC"/>
          <w:spacing w:val="13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AAAAC"/>
          <w:spacing w:val="0"/>
          <w:w w:val="190"/>
          <w:position w:val="8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AAAAAC"/>
          <w:spacing w:val="-5"/>
          <w:w w:val="190"/>
          <w:position w:val="8"/>
        </w:rPr>
        <w:t> </w:t>
      </w:r>
      <w:r>
        <w:rPr>
          <w:rFonts w:ascii="Arial" w:hAnsi="Arial" w:cs="Arial" w:eastAsia="Arial"/>
          <w:sz w:val="15"/>
          <w:szCs w:val="15"/>
          <w:color w:val="AAAAAC"/>
          <w:spacing w:val="0"/>
          <w:w w:val="104"/>
          <w:position w:val="-6"/>
        </w:rPr>
        <w:t>-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left="293" w:right="5268"/>
        <w:jc w:val="center"/>
        <w:tabs>
          <w:tab w:pos="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484848"/>
          <w:spacing w:val="0"/>
          <w:w w:val="78"/>
          <w:i/>
        </w:rPr>
        <w:t>1'</w:t>
      </w:r>
      <w:r>
        <w:rPr>
          <w:rFonts w:ascii="Times New Roman" w:hAnsi="Times New Roman" w:cs="Times New Roman" w:eastAsia="Times New Roman"/>
          <w:sz w:val="22"/>
          <w:szCs w:val="22"/>
          <w:color w:val="484848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484848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29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7"/>
          <w:w w:val="12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RBAŞ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2" w:lineRule="exact"/>
        <w:ind w:left="650" w:right="562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3"/>
          <w:szCs w:val="23"/>
          <w:color w:val="484848"/>
          <w:w w:val="114"/>
        </w:rPr>
        <w:t>i</w:t>
      </w:r>
      <w:r>
        <w:rPr>
          <w:rFonts w:ascii="Arial" w:hAnsi="Arial" w:cs="Arial" w:eastAsia="Arial"/>
          <w:sz w:val="23"/>
          <w:szCs w:val="23"/>
          <w:color w:val="484848"/>
          <w:spacing w:val="-1"/>
          <w:w w:val="11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2"/>
        </w:rPr>
        <w:t>f.Eri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40" w:bottom="280" w:left="300" w:right="200"/>
          <w:cols w:num="4" w:equalWidth="0">
            <w:col w:w="662" w:space="1948"/>
            <w:col w:w="300" w:space="387"/>
            <w:col w:w="876" w:space="395"/>
            <w:col w:w="6852"/>
          </w:cols>
        </w:sectPr>
      </w:pPr>
      <w:rPr/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7" w:lineRule="auto"/>
        <w:ind w:left="634" w:right="-149" w:firstLine="-368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86"/>
          <w:szCs w:val="86"/>
          <w:color w:val="2D2D2D"/>
          <w:spacing w:val="-794"/>
          <w:w w:val="178"/>
          <w:b/>
          <w:bCs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22"/>
          <w:position w:val="0"/>
        </w:rPr>
        <w:t>[ZMIR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22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88"/>
          <w:position w:val="0"/>
        </w:rPr>
        <w:t>BÜYÜKSEHIR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88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9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0" w:lineRule="auto"/>
        <w:ind w:left="501" w:right="476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7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5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7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9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"/>
          <w:w w:val="109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9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8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DAİRE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9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11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8" w:lineRule="exact"/>
        <w:ind w:left="-36" w:right="4228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7" w:after="0" w:line="226" w:lineRule="exact"/>
        <w:ind w:left="1261" w:right="557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107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7"/>
          <w:position w:val="-1"/>
        </w:rPr>
        <w:t>ANGIN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8"/>
          <w:w w:val="10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7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280" w:bottom="280" w:left="120" w:right="200"/>
          <w:cols w:num="2" w:equalWidth="0">
            <w:col w:w="1675" w:space="1181"/>
            <w:col w:w="8744"/>
          </w:cols>
        </w:sectPr>
      </w:pPr>
      <w:rPr/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200"/>
        </w:sectPr>
      </w:pPr>
      <w:rPr/>
    </w:p>
    <w:p>
      <w:pPr>
        <w:spacing w:before="35" w:after="0" w:line="258" w:lineRule="auto"/>
        <w:ind w:left="158" w:right="46" w:firstLine="-19"/>
        <w:jc w:val="left"/>
        <w:tabs>
          <w:tab w:pos="1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7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08.03.201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7IBildiriııı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08.03.201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71Kayıt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63" w:right="-69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w w:val="93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8"/>
          <w:w w:val="9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BABABA"/>
          <w:spacing w:val="-1"/>
          <w:w w:val="4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diJile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Turgut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Özal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Bulva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69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5" w:after="0" w:line="240" w:lineRule="auto"/>
        <w:ind w:left="10" w:right="-20"/>
        <w:jc w:val="left"/>
        <w:tabs>
          <w:tab w:pos="740" w:val="left"/>
          <w:tab w:pos="2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[Bildirim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15:22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5"/>
        </w:rPr>
        <w:t>tre!: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right="-20"/>
        <w:jc w:val="left"/>
        <w:tabs>
          <w:tab w:pos="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1560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IBiidirü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Erca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</w:rPr>
        <w:t>ÇAM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left="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  <w:position w:val="-1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200"/>
          <w:cols w:num="2" w:equalWidth="0">
            <w:col w:w="4138" w:space="101"/>
            <w:col w:w="7361"/>
          </w:cols>
        </w:sectPr>
      </w:pPr>
      <w:rPr/>
    </w:p>
    <w:p>
      <w:pPr>
        <w:spacing w:before="25" w:after="0" w:line="240" w:lineRule="auto"/>
        <w:ind w:left="158" w:right="-20"/>
        <w:jc w:val="left"/>
        <w:tabs>
          <w:tab w:pos="1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00"/>
        </w:rPr>
        <w:t>Turgut</w:t>
      </w:r>
      <w:r>
        <w:rPr>
          <w:rFonts w:ascii="Arial" w:hAnsi="Arial" w:cs="Arial" w:eastAsia="Arial"/>
          <w:sz w:val="18"/>
          <w:szCs w:val="18"/>
          <w:color w:val="444444"/>
          <w:spacing w:val="19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444444"/>
          <w:spacing w:val="0"/>
          <w:w w:val="100"/>
        </w:rPr>
        <w:t>Öza</w:t>
      </w:r>
      <w:r>
        <w:rPr>
          <w:rFonts w:ascii="Arial" w:hAnsi="Arial" w:cs="Arial" w:eastAsia="Arial"/>
          <w:sz w:val="17"/>
          <w:szCs w:val="17"/>
          <w:color w:val="444444"/>
          <w:spacing w:val="0"/>
          <w:w w:val="100"/>
        </w:rPr>
        <w:t>l</w:t>
      </w:r>
      <w:r>
        <w:rPr>
          <w:rFonts w:ascii="Arial" w:hAnsi="Arial" w:cs="Arial" w:eastAsia="Arial"/>
          <w:sz w:val="17"/>
          <w:szCs w:val="17"/>
          <w:color w:val="44444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Bulva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69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58" w:right="-70"/>
        <w:jc w:val="left"/>
        <w:tabs>
          <w:tab w:pos="1780" w:val="left"/>
          <w:tab w:pos="5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Metru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-1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200"/>
          <w:cols w:num="2" w:equalWidth="0">
            <w:col w:w="6437" w:space="1757"/>
            <w:col w:w="3406"/>
          </w:cols>
        </w:sectPr>
      </w:pPr>
      <w:rPr/>
    </w:p>
    <w:p>
      <w:pPr>
        <w:spacing w:before="11" w:after="0" w:line="215" w:lineRule="exact"/>
        <w:ind w:left="139" w:right="-69"/>
        <w:jc w:val="left"/>
        <w:tabs>
          <w:tab w:pos="30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[Yangı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8"/>
          <w:position w:val="-1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7"/>
          <w:position w:val="-1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119" w:lineRule="exact"/>
        <w:ind w:right="-20"/>
        <w:jc w:val="left"/>
        <w:tabs>
          <w:tab w:pos="440" w:val="left"/>
          <w:tab w:pos="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3.407349pt;margin-top:1.576308pt;width:6.57315pt;height:14.939295pt;mso-position-horizontal-relative:page;mso-position-vertical-relative:paragraph;z-index:-16866" type="#_x0000_t202" filled="f" stroked="f">
            <v:textbox inset="0,0,0,0">
              <w:txbxContent>
                <w:p>
                  <w:pPr>
                    <w:spacing w:before="0" w:after="0" w:line="184" w:lineRule="exact"/>
                    <w:ind w:right="-2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444444"/>
                      <w:spacing w:val="0"/>
                      <w:w w:val="100"/>
                    </w:rPr>
                    <w:t>k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878787"/>
          <w:spacing w:val="0"/>
          <w:w w:val="132"/>
          <w:position w:val="-8"/>
        </w:rPr>
        <w:t>'</w:t>
      </w:r>
      <w:r>
        <w:rPr>
          <w:rFonts w:ascii="Arial" w:hAnsi="Arial" w:cs="Arial" w:eastAsia="Arial"/>
          <w:sz w:val="18"/>
          <w:szCs w:val="18"/>
          <w:color w:val="878787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18"/>
          <w:szCs w:val="18"/>
          <w:color w:val="878787"/>
          <w:spacing w:val="0"/>
          <w:w w:val="100"/>
          <w:position w:val="-8"/>
        </w:rPr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32"/>
          <w:position w:val="-8"/>
        </w:rPr>
        <w:t>.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8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5"/>
          <w:position w:val="-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200"/>
          <w:cols w:num="2" w:equalWidth="0">
            <w:col w:w="4114" w:space="1190"/>
            <w:col w:w="6296"/>
          </w:cols>
        </w:sectPr>
      </w:pPr>
      <w:rPr/>
    </w:p>
    <w:p>
      <w:pPr>
        <w:spacing w:before="5" w:after="0" w:line="240" w:lineRule="auto"/>
        <w:ind w:left="307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0.639999pt;margin-top:3.122498pt;width:33.277311pt;height:25.5pt;mso-position-horizontal-relative:page;mso-position-vertical-relative:paragraph;z-index:-16863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6"/>
                    <w:jc w:val="left"/>
                    <w:tabs>
                      <w:tab w:pos="600" w:val="left"/>
                    </w:tabs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51"/>
                      <w:szCs w:val="51"/>
                      <w:color w:val="5B5B5B"/>
                      <w:spacing w:val="0"/>
                      <w:w w:val="4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5B5B5B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5B5B5B"/>
                      <w:spacing w:val="0"/>
                      <w:w w:val="4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7"/>
        </w:rPr>
        <w:t>Betona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7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7"/>
          <w:u w:val="single" w:color="000000"/>
        </w:rPr>
        <w:t>nn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7"/>
          <w:u w:val="single" w:color="000000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7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7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3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5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7" w:after="0" w:line="240" w:lineRule="auto"/>
        <w:ind w:right="-20"/>
        <w:jc w:val="righ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X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  </w:t>
      </w:r>
      <w:r>
        <w:rPr>
          <w:rFonts w:ascii="Arial" w:hAnsi="Arial" w:cs="Arial" w:eastAsia="Arial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ABABA"/>
          <w:spacing w:val="0"/>
          <w:w w:val="55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spacing w:before="0" w:after="0" w:line="517" w:lineRule="exact"/>
        <w:ind w:right="-11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  <w:position w:val="25"/>
        </w:rPr>
        <w:t>elı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11"/>
          <w:w w:val="100"/>
          <w:position w:val="2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ABABA"/>
          <w:spacing w:val="-5"/>
          <w:w w:val="109"/>
          <w:position w:val="25"/>
        </w:rPr>
        <w:t>_</w:t>
      </w:r>
      <w:r>
        <w:rPr>
          <w:rFonts w:ascii="Arial" w:hAnsi="Arial" w:cs="Arial" w:eastAsia="Arial"/>
          <w:sz w:val="51"/>
          <w:szCs w:val="51"/>
          <w:color w:val="2D2D2D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51"/>
          <w:szCs w:val="51"/>
          <w:color w:val="2D2D2D"/>
          <w:spacing w:val="-68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444444"/>
          <w:spacing w:val="-1"/>
          <w:w w:val="126"/>
          <w:position w:val="24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2"/>
          <w:position w:val="25"/>
        </w:rPr>
        <w:t>ığer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[Yangını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15:40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200"/>
          <w:cols w:num="3" w:equalWidth="0">
            <w:col w:w="5039" w:space="130"/>
            <w:col w:w="858" w:space="160"/>
            <w:col w:w="5413"/>
          </w:cols>
        </w:sectPr>
      </w:pPr>
      <w:rPr/>
    </w:p>
    <w:p>
      <w:pPr>
        <w:spacing w:before="12" w:after="0" w:line="240" w:lineRule="auto"/>
        <w:ind w:left="15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9"/>
        </w:rPr>
        <w:t>iiden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auto"/>
        <w:ind w:left="1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2" w:lineRule="exact"/>
        <w:ind w:left="59" w:right="-20"/>
        <w:jc w:val="left"/>
        <w:tabs>
          <w:tab w:pos="3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3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3"/>
          <w:w w:val="1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78"/>
        </w:rPr>
        <w:t>JKiracı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23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Öze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KARACA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40" w:lineRule="auto"/>
        <w:ind w:left="19" w:right="-20"/>
        <w:jc w:val="left"/>
        <w:tabs>
          <w:tab w:pos="2360" w:val="left"/>
          <w:tab w:pos="5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</w:rPr>
        <w:t>1</w:t>
      </w:r>
      <w:r>
        <w:rPr>
          <w:rFonts w:ascii="Arial" w:hAnsi="Arial" w:cs="Arial" w:eastAsia="Arial"/>
          <w:sz w:val="17"/>
          <w:szCs w:val="17"/>
          <w:color w:val="2D2D2D"/>
          <w:spacing w:val="-41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8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15:23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15:28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61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6" w:after="0" w:line="240" w:lineRule="auto"/>
        <w:ind w:left="23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3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8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3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8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200"/>
          <w:cols w:num="2" w:equalWidth="0">
            <w:col w:w="1233" w:space="596"/>
            <w:col w:w="9771"/>
          </w:cols>
        </w:sectPr>
      </w:pPr>
      <w:rPr/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8" w:lineRule="auto"/>
        <w:ind w:left="418" w:right="-53" w:firstLine="-26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74" w:lineRule="auto"/>
        <w:ind w:left="47" w:right="553" w:firstLine="-47"/>
        <w:jc w:val="left"/>
        <w:tabs>
          <w:tab w:pos="1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1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68" w:lineRule="auto"/>
        <w:ind w:left="53" w:right="-53" w:firstLine="-5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5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3"/>
          <w:w w:val="15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200"/>
          <w:cols w:num="4" w:equalWidth="0">
            <w:col w:w="1335" w:space="513"/>
            <w:col w:w="2176" w:space="128"/>
            <w:col w:w="2156" w:space="758"/>
            <w:col w:w="4534"/>
          </w:cols>
        </w:sectPr>
      </w:pPr>
      <w:rPr/>
    </w:p>
    <w:p>
      <w:pPr>
        <w:spacing w:before="25" w:after="0" w:line="240" w:lineRule="auto"/>
        <w:ind w:left="13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19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lşöndürmede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200"/>
          <w:cols w:num="2" w:equalWidth="0">
            <w:col w:w="1610" w:space="324"/>
            <w:col w:w="9666"/>
          </w:cols>
        </w:sectPr>
      </w:pPr>
      <w:rPr/>
    </w:p>
    <w:p>
      <w:pPr>
        <w:spacing w:before="20" w:after="0" w:line="240" w:lineRule="auto"/>
        <w:ind w:left="149" w:right="-69"/>
        <w:jc w:val="left"/>
        <w:tabs>
          <w:tab w:pos="2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right="-81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67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3"/>
          <w:w w:val="1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3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9" w:lineRule="exact"/>
        <w:ind w:left="29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9.119995pt;margin-top:-5.706392pt;width:3.009605pt;height:20.5pt;mso-position-horizontal-relative:page;mso-position-vertical-relative:paragraph;z-index:-16862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1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5B5B5B"/>
                      <w:spacing w:val="0"/>
                      <w:w w:val="52"/>
                    </w:rPr>
                    <w:t>ı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2D2D2D"/>
          <w:spacing w:val="0"/>
          <w:w w:val="181"/>
        </w:rPr>
        <w:t>ı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35" w:after="0" w:line="171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5"/>
          <w:position w:val="-4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5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3" w:lineRule="exact"/>
        <w:ind w:right="-20"/>
        <w:jc w:val="left"/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2D2D2D"/>
          <w:spacing w:val="0"/>
          <w:w w:val="52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200"/>
          <w:cols w:num="3" w:equalWidth="0">
            <w:col w:w="2868" w:space="1264"/>
            <w:col w:w="2827" w:space="677"/>
            <w:col w:w="3964"/>
          </w:cols>
        </w:sectPr>
      </w:pPr>
      <w:rPr/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55" w:lineRule="auto"/>
        <w:ind w:left="149" w:right="-5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5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Çıkış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CACACA"/>
          <w:w w:val="4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CACACA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left="19" w:right="557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3" w:lineRule="auto"/>
        <w:ind w:right="52" w:firstLine="11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metru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göıülmü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6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9"/>
          <w:w w:val="16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bilinmeye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sebeple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metru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ahta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gazete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parçalarını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440" w:bottom="280" w:left="120" w:right="200"/>
          <w:cols w:num="2" w:equalWidth="0">
            <w:col w:w="1534" w:space="295"/>
            <w:col w:w="9771"/>
          </w:cols>
        </w:sectPr>
      </w:pPr>
      <w:rPr/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200"/>
        </w:sectPr>
      </w:pPr>
      <w:rPr/>
    </w:p>
    <w:p>
      <w:pPr>
        <w:spacing w:before="42" w:after="0" w:line="263" w:lineRule="auto"/>
        <w:ind w:left="149" w:right="-53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Sigarta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9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18" w:lineRule="exact"/>
        <w:ind w:left="1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5" w:lineRule="exact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i/>
          <w:position w:val="-4"/>
        </w:rPr>
        <w:t>Tr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17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89"/>
          <w:position w:val="-4"/>
        </w:rPr>
        <w:t>'ın</w:t>
      </w:r>
      <w:r>
        <w:rPr>
          <w:rFonts w:ascii="Arial" w:hAnsi="Arial" w:cs="Arial" w:eastAsia="Arial"/>
          <w:sz w:val="23"/>
          <w:szCs w:val="23"/>
          <w:color w:val="2D2D2D"/>
          <w:spacing w:val="-2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4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7" w:lineRule="exact"/>
        <w:ind w:left="139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444444"/>
          <w:spacing w:val="0"/>
          <w:w w:val="110"/>
          <w:position w:val="-7"/>
        </w:rPr>
        <w:t>-·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33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w w:val="94"/>
        </w:rPr>
        <w:t>IBedel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100"/>
        </w:rPr>
        <w:t>i: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200"/>
          <w:cols w:num="2" w:equalWidth="0">
            <w:col w:w="2882" w:space="3343"/>
            <w:col w:w="5375"/>
          </w:cols>
        </w:sectPr>
      </w:pPr>
      <w:rPr/>
    </w:p>
    <w:p>
      <w:pPr>
        <w:spacing w:before="0" w:after="0" w:line="256" w:lineRule="exact"/>
        <w:ind w:left="154" w:right="-78"/>
        <w:jc w:val="left"/>
        <w:tabs>
          <w:tab w:pos="1820" w:val="left"/>
          <w:tab w:pos="2620" w:val="left"/>
          <w:tab w:pos="5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EkaJı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rrarilı</w:t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08.03.2017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7"/>
        </w:rPr>
        <w:t>ISaat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7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0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5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2D2D2D"/>
          <w:spacing w:val="-11"/>
          <w:w w:val="15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5:45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14" w:lineRule="exact"/>
        <w:ind w:left="245" w:right="-20"/>
        <w:jc w:val="left"/>
        <w:tabs>
          <w:tab w:pos="980" w:val="left"/>
          <w:tab w:pos="3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  <w:position w:val="-1"/>
        </w:rPr>
        <w:t>plüYaralıpiDE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1"/>
        </w:rPr>
        <w:t>3.Posta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103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8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200"/>
          <w:cols w:num="2" w:equalWidth="0">
            <w:col w:w="6576" w:space="1858"/>
            <w:col w:w="3166"/>
          </w:cols>
        </w:sectPr>
      </w:pPr>
      <w:rPr/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20" w:right="2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0.7955pt;margin-top:18.84pt;width:571.684512pt;height:781.800002pt;mso-position-horizontal-relative:page;mso-position-vertical-relative:page;z-index:-16864" coordorigin="216,377" coordsize="11434,15636">
            <v:group style="position:absolute;left:696;top:418;width:10930;height:2" coordorigin="696,418" coordsize="10930,2">
              <v:shape style="position:absolute;left:696;top:418;width:10930;height:2" coordorigin="696,418" coordsize="10930,0" path="m696,418l11626,418e" filled="f" stroked="t" strokeweight=".72pt" strokecolor="#545454">
                <v:path arrowok="t"/>
              </v:shape>
            </v:group>
            <v:group style="position:absolute;left:1954;top:394;width:2;height:1411" coordorigin="1954,394" coordsize="2,1411">
              <v:shape style="position:absolute;left:1954;top:394;width:2;height:1411" coordorigin="1954,394" coordsize="0,1411" path="m1954,1805l1954,394e" filled="f" stroked="t" strokeweight=".48pt" strokecolor="#383838">
                <v:path arrowok="t"/>
              </v:shape>
            </v:group>
            <v:group style="position:absolute;left:8496;top:413;width:2;height:1402" coordorigin="8496,413" coordsize="2,1402">
              <v:shape style="position:absolute;left:8496;top:413;width:2;height:1402" coordorigin="8496,413" coordsize="0,1402" path="m8496,1814l8496,413e" filled="f" stroked="t" strokeweight=".72pt" strokecolor="#484848">
                <v:path arrowok="t"/>
              </v:shape>
            </v:group>
            <v:group style="position:absolute;left:11630;top:413;width:2;height:15590" coordorigin="11630,413" coordsize="2,15590">
              <v:shape style="position:absolute;left:11630;top:413;width:2;height:15590" coordorigin="11630,413" coordsize="0,15590" path="m11630,16003l11630,413e" filled="f" stroked="t" strokeweight=".72pt" strokecolor="#646464">
                <v:path arrowok="t"/>
              </v:shape>
            </v:group>
            <v:group style="position:absolute;left:259;top:384;width:2;height:5664" coordorigin="259,384" coordsize="2,5664">
              <v:shape style="position:absolute;left:259;top:384;width:2;height:5664" coordorigin="259,384" coordsize="0,5664" path="m259,6048l259,384e" filled="f" stroked="t" strokeweight=".72pt" strokecolor="#5B5B5B">
                <v:path arrowok="t"/>
              </v:shape>
            </v:group>
            <v:group style="position:absolute;left:250;top:1800;width:11376;height:2" coordorigin="250,1800" coordsize="11376,2">
              <v:shape style="position:absolute;left:250;top:1800;width:11376;height:2" coordorigin="250,1800" coordsize="11376,0" path="m250,1800l11626,1800e" filled="f" stroked="t" strokeweight=".72pt" strokecolor="#484848">
                <v:path arrowok="t"/>
              </v:shape>
            </v:group>
            <v:group style="position:absolute;left:250;top:2520;width:11376;height:2" coordorigin="250,2520" coordsize="11376,2">
              <v:shape style="position:absolute;left:250;top:2520;width:11376;height:2" coordorigin="250,2520" coordsize="11376,0" path="m250,2520l11626,2520e" filled="f" stroked="t" strokeweight=".72pt" strokecolor="#4F4F4F">
                <v:path arrowok="t"/>
              </v:shape>
            </v:group>
            <v:group style="position:absolute;left:250;top:2040;width:11376;height:2" coordorigin="250,2040" coordsize="11376,2">
              <v:shape style="position:absolute;left:250;top:2040;width:11376;height:2" coordorigin="250,2040" coordsize="11376,0" path="m250,2040l11626,2040e" filled="f" stroked="t" strokeweight=".72pt" strokecolor="#4B4B4B">
                <v:path arrowok="t"/>
              </v:shape>
            </v:group>
            <v:group style="position:absolute;left:250;top:2280;width:11376;height:2" coordorigin="250,2280" coordsize="11376,2">
              <v:shape style="position:absolute;left:250;top:2280;width:11376;height:2" coordorigin="250,2280" coordsize="11376,0" path="m250,2280l11626,2280e" filled="f" stroked="t" strokeweight=".72pt" strokecolor="#545454">
                <v:path arrowok="t"/>
              </v:shape>
            </v:group>
            <v:group style="position:absolute;left:250;top:2760;width:11376;height:2" coordorigin="250,2760" coordsize="11376,2">
              <v:shape style="position:absolute;left:250;top:2760;width:11376;height:2" coordorigin="250,2760" coordsize="11376,0" path="m250,2760l11626,2760e" filled="f" stroked="t" strokeweight=".72pt" strokecolor="#676767">
                <v:path arrowok="t"/>
              </v:shape>
            </v:group>
            <v:group style="position:absolute;left:7142;top:3379;width:4483;height:2" coordorigin="7142,3379" coordsize="4483,2">
              <v:shape style="position:absolute;left:7142;top:3379;width:4483;height:2" coordorigin="7142,3379" coordsize="4483,0" path="m7142,3379l11626,3379e" filled="f" stroked="t" strokeweight=".96pt" strokecolor="#5B5B5B">
                <v:path arrowok="t"/>
              </v:shape>
            </v:group>
            <v:group style="position:absolute;left:1949;top:3734;width:2;height:12259" coordorigin="1949,3734" coordsize="2,12259">
              <v:shape style="position:absolute;left:1949;top:3734;width:2;height:12259" coordorigin="1949,3734" coordsize="0,12259" path="m1949,15994l1949,3734e" filled="f" stroked="t" strokeweight=".96pt" strokecolor="#545454">
                <v:path arrowok="t"/>
              </v:shape>
            </v:group>
            <v:group style="position:absolute;left:3178;top:2986;width:2;height:758" coordorigin="3178,2986" coordsize="2,758">
              <v:shape style="position:absolute;left:3178;top:2986;width:2;height:758" coordorigin="3178,2986" coordsize="0,758" path="m3178,3744l3178,2986e" filled="f" stroked="t" strokeweight=".96pt" strokecolor="#4F4F4F">
                <v:path arrowok="t"/>
              </v:shape>
            </v:group>
            <v:group style="position:absolute;left:6307;top:2995;width:2;height:758" coordorigin="6307,2995" coordsize="2,758">
              <v:shape style="position:absolute;left:6307;top:2995;width:2;height:758" coordorigin="6307,2995" coordsize="0,758" path="m6307,3754l6307,2995e" filled="f" stroked="t" strokeweight=".96pt" strokecolor="#606060">
                <v:path arrowok="t"/>
              </v:shape>
            </v:group>
            <v:group style="position:absolute;left:250;top:3744;width:11386;height:2" coordorigin="250,3744" coordsize="11386,2">
              <v:shape style="position:absolute;left:250;top:3744;width:11386;height:2" coordorigin="250,3744" coordsize="11386,0" path="m250,3744l11635,3744e" filled="f" stroked="t" strokeweight=".48pt" strokecolor="#484848">
                <v:path arrowok="t"/>
              </v:shape>
            </v:group>
            <v:group style="position:absolute;left:1939;top:4267;width:9696;height:2" coordorigin="1939,4267" coordsize="9696,2">
              <v:shape style="position:absolute;left:1939;top:4267;width:9696;height:2" coordorigin="1939,4267" coordsize="9696,0" path="m1939,4267l11635,4267e" filled="f" stroked="t" strokeweight=".48pt" strokecolor="#4B4B4B">
                <v:path arrowok="t"/>
              </v:shape>
            </v:group>
            <v:group style="position:absolute;left:4253;top:4253;width:2;height:2189" coordorigin="4253,4253" coordsize="2,2189">
              <v:shape style="position:absolute;left:4253;top:4253;width:2;height:2189" coordorigin="4253,4253" coordsize="0,2189" path="m4253,6442l4253,4253e" filled="f" stroked="t" strokeweight=".96pt" strokecolor="#4B4B4B">
                <v:path arrowok="t"/>
              </v:shape>
            </v:group>
            <v:group style="position:absolute;left:4243;top:4752;width:7392;height:2" coordorigin="4243,4752" coordsize="7392,2">
              <v:shape style="position:absolute;left:4243;top:4752;width:7392;height:2" coordorigin="4243,4752" coordsize="7392,0" path="m4243,4752l11635,4752e" filled="f" stroked="t" strokeweight=".72pt" strokecolor="#4F4F4F">
                <v:path arrowok="t"/>
              </v:shape>
            </v:group>
            <v:group style="position:absolute;left:4243;top:4992;width:7392;height:2" coordorigin="4243,4992" coordsize="7392,2">
              <v:shape style="position:absolute;left:4243;top:4992;width:7392;height:2" coordorigin="4243,4992" coordsize="7392,0" path="m4243,4992l11635,4992e" filled="f" stroked="t" strokeweight=".72pt" strokecolor="#676767">
                <v:path arrowok="t"/>
              </v:shape>
            </v:group>
            <v:group style="position:absolute;left:4243;top:5242;width:7392;height:2" coordorigin="4243,5242" coordsize="7392,2">
              <v:shape style="position:absolute;left:4243;top:5242;width:7392;height:2" coordorigin="4243,5242" coordsize="7392,0" path="m4243,5242l11635,5242e" filled="f" stroked="t" strokeweight=".72pt" strokecolor="#545454">
                <v:path arrowok="t"/>
              </v:shape>
            </v:group>
            <v:group style="position:absolute;left:1939;top:5482;width:9696;height:2" coordorigin="1939,5482" coordsize="9696,2">
              <v:shape style="position:absolute;left:1939;top:5482;width:9696;height:2" coordorigin="1939,5482" coordsize="9696,0" path="m1939,5482l11635,5482e" filled="f" stroked="t" strokeweight=".72pt" strokecolor="#4B4B4B">
                <v:path arrowok="t"/>
              </v:shape>
            </v:group>
            <v:group style="position:absolute;left:250;top:5722;width:11386;height:2" coordorigin="250,5722" coordsize="11386,2">
              <v:shape style="position:absolute;left:250;top:5722;width:11386;height:2" coordorigin="250,5722" coordsize="11386,0" path="m250,5722l11635,5722e" filled="f" stroked="t" strokeweight=".72pt" strokecolor="#4F4F4F">
                <v:path arrowok="t"/>
              </v:shape>
            </v:group>
            <v:group style="position:absolute;left:250;top:4022;width:11386;height:2" coordorigin="250,4022" coordsize="11386,2">
              <v:shape style="position:absolute;left:250;top:4022;width:11386;height:2" coordorigin="250,4022" coordsize="11386,0" path="m250,4022l11635,4022e" filled="f" stroked="t" strokeweight=".48pt" strokecolor="#4B4B4B">
                <v:path arrowok="t"/>
              </v:shape>
            </v:group>
            <v:group style="position:absolute;left:254;top:6163;width:2;height:9840" coordorigin="254,6163" coordsize="2,9840">
              <v:shape style="position:absolute;left:254;top:6163;width:2;height:9840" coordorigin="254,6163" coordsize="0,9840" path="m254,16003l254,6163e" filled="f" stroked="t" strokeweight=".48pt" strokecolor="#2B2B2B">
                <v:path arrowok="t"/>
              </v:shape>
            </v:group>
            <v:group style="position:absolute;left:7166;top:5712;width:2;height:730" coordorigin="7166,5712" coordsize="2,730">
              <v:shape style="position:absolute;left:7166;top:5712;width:2;height:730" coordorigin="7166,5712" coordsize="0,730" path="m7166,6442l7166,5712e" filled="f" stroked="t" strokeweight=".48pt" strokecolor="#2B2B2B">
                <v:path arrowok="t"/>
              </v:shape>
            </v:group>
            <v:group style="position:absolute;left:1939;top:6197;width:9696;height:2" coordorigin="1939,6197" coordsize="9696,2">
              <v:shape style="position:absolute;left:1939;top:6197;width:9696;height:2" coordorigin="1939,6197" coordsize="9696,0" path="m1939,6197l11635,6197e" filled="f" stroked="t" strokeweight=".48pt" strokecolor="#4B4B4B">
                <v:path arrowok="t"/>
              </v:shape>
            </v:group>
            <v:group style="position:absolute;left:1939;top:6437;width:9696;height:2" coordorigin="1939,6437" coordsize="9696,2">
              <v:shape style="position:absolute;left:1939;top:6437;width:9696;height:2" coordorigin="1939,6437" coordsize="9696,0" path="m1939,6437l11635,6437e" filled="f" stroked="t" strokeweight=".48pt" strokecolor="#4B4B4B">
                <v:path arrowok="t"/>
              </v:shape>
            </v:group>
            <v:group style="position:absolute;left:250;top:6682;width:11386;height:2" coordorigin="250,6682" coordsize="11386,2">
              <v:shape style="position:absolute;left:250;top:6682;width:11386;height:2" coordorigin="250,6682" coordsize="11386,0" path="m250,6682l11635,6682e" filled="f" stroked="t" strokeweight=".72pt" strokecolor="#575757">
                <v:path arrowok="t"/>
              </v:shape>
            </v:group>
            <v:group style="position:absolute;left:250;top:7152;width:11386;height:2" coordorigin="250,7152" coordsize="11386,2">
              <v:shape style="position:absolute;left:250;top:7152;width:11386;height:2" coordorigin="250,7152" coordsize="11386,0" path="m250,7152l11635,7152e" filled="f" stroked="t" strokeweight=".72pt" strokecolor="#4B4B4B">
                <v:path arrowok="t"/>
              </v:shape>
            </v:group>
            <v:group style="position:absolute;left:4253;top:7142;width:2;height:749" coordorigin="4253,7142" coordsize="2,749">
              <v:shape style="position:absolute;left:4253;top:7142;width:2;height:749" coordorigin="4253,7142" coordsize="0,749" path="m4253,7891l4253,7142e" filled="f" stroked="t" strokeweight=".96pt" strokecolor="#545454">
                <v:path arrowok="t"/>
              </v:shape>
            </v:group>
            <v:group style="position:absolute;left:4243;top:7402;width:7392;height:2" coordorigin="4243,7402" coordsize="7392,2">
              <v:shape style="position:absolute;left:4243;top:7402;width:7392;height:2" coordorigin="4243,7402" coordsize="7392,0" path="m4243,7402l11635,7402e" filled="f" stroked="t" strokeweight=".72pt" strokecolor="#484848">
                <v:path arrowok="t"/>
              </v:shape>
            </v:group>
            <v:group style="position:absolute;left:4243;top:7637;width:7392;height:2" coordorigin="4243,7637" coordsize="7392,2">
              <v:shape style="position:absolute;left:4243;top:7637;width:7392;height:2" coordorigin="4243,7637" coordsize="7392,0" path="m4243,7637l11635,7637e" filled="f" stroked="t" strokeweight=".48pt" strokecolor="#383838">
                <v:path arrowok="t"/>
              </v:shape>
            </v:group>
            <v:group style="position:absolute;left:240;top:9754;width:11395;height:2" coordorigin="240,9754" coordsize="11395,2">
              <v:shape style="position:absolute;left:240;top:9754;width:11395;height:2" coordorigin="240,9754" coordsize="11395,0" path="m240,9754l11635,9754e" filled="f" stroked="t" strokeweight=".72pt" strokecolor="#5B5B5B">
                <v:path arrowok="t"/>
              </v:shape>
            </v:group>
            <v:group style="position:absolute;left:250;top:7882;width:11386;height:2" coordorigin="250,7882" coordsize="11386,2">
              <v:shape style="position:absolute;left:250;top:7882;width:11386;height:2" coordorigin="250,7882" coordsize="11386,0" path="m250,7882l11635,7882e" filled="f" stroked="t" strokeweight=".72pt" strokecolor="#545454">
                <v:path arrowok="t"/>
              </v:shape>
            </v:group>
            <v:group style="position:absolute;left:250;top:8813;width:11386;height:2" coordorigin="250,8813" coordsize="11386,2">
              <v:shape style="position:absolute;left:250;top:8813;width:11386;height:2" coordorigin="250,8813" coordsize="11386,0" path="m250,8813l11635,8813e" filled="f" stroked="t" strokeweight=".72pt" strokecolor="#4F4F4F">
                <v:path arrowok="t"/>
              </v:shape>
            </v:group>
            <v:group style="position:absolute;left:240;top:9994;width:11395;height:2" coordorigin="240,9994" coordsize="11395,2">
              <v:shape style="position:absolute;left:240;top:9994;width:11395;height:2" coordorigin="240,9994" coordsize="11395,0" path="m240,9994l11635,9994e" filled="f" stroked="t" strokeweight=".96pt" strokecolor="#606060">
                <v:path arrowok="t"/>
              </v:shape>
            </v:group>
            <v:group style="position:absolute;left:240;top:10234;width:11395;height:2" coordorigin="240,10234" coordsize="11395,2">
              <v:shape style="position:absolute;left:240;top:10234;width:11395;height:2" coordorigin="240,10234" coordsize="11395,0" path="m240,10234l11635,10234e" filled="f" stroked="t" strokeweight=".72pt" strokecolor="#575757">
                <v:path arrowok="t"/>
              </v:shape>
            </v:group>
            <v:group style="position:absolute;left:701;top:10718;width:10934;height:2" coordorigin="701,10718" coordsize="10934,2">
              <v:shape style="position:absolute;left:701;top:10718;width:10934;height:2" coordorigin="701,10718" coordsize="10934,0" path="m701,10718l11635,10718e" filled="f" stroked="t" strokeweight=".48pt" strokecolor="#343434">
                <v:path arrowok="t"/>
              </v:shape>
            </v:group>
            <v:group style="position:absolute;left:1421;top:10954;width:2;height:5050" coordorigin="1421,10954" coordsize="2,5050">
              <v:shape style="position:absolute;left:1421;top:10954;width:2;height:5050" coordorigin="1421,10954" coordsize="0,5050" path="m1421,16003l1421,10954e" filled="f" stroked="t" strokeweight=".96pt" strokecolor="#4F4F4F">
                <v:path arrowok="t"/>
              </v:shape>
            </v:group>
            <v:group style="position:absolute;left:1104;top:10954;width:2;height:5040" coordorigin="1104,10954" coordsize="2,5040">
              <v:shape style="position:absolute;left:1104;top:10954;width:2;height:5040" coordorigin="1104,10954" coordsize="0,5040" path="m1104,15994l1104,10954e" filled="f" stroked="t" strokeweight=".96pt" strokecolor="#545454">
                <v:path arrowok="t"/>
              </v:shape>
            </v:group>
            <v:group style="position:absolute;left:240;top:10963;width:11395;height:2" coordorigin="240,10963" coordsize="11395,2">
              <v:shape style="position:absolute;left:240;top:10963;width:11395;height:2" coordorigin="240,10963" coordsize="11395,0" path="m240,10963l11635,10963e" filled="f" stroked="t" strokeweight=".72pt" strokecolor="#575757">
                <v:path arrowok="t"/>
              </v:shape>
            </v:group>
            <v:group style="position:absolute;left:250;top:11203;width:11386;height:2" coordorigin="250,11203" coordsize="11386,2">
              <v:shape style="position:absolute;left:250;top:11203;width:11386;height:2" coordorigin="250,11203" coordsize="11386,0" path="m250,11203l11635,11203e" filled="f" stroked="t" strokeweight=".72pt" strokecolor="#5B5B5B">
                <v:path arrowok="t"/>
              </v:shape>
            </v:group>
            <v:group style="position:absolute;left:240;top:15989;width:11405;height:2" coordorigin="240,15989" coordsize="11405,2">
              <v:shape style="position:absolute;left:240;top:15989;width:11405;height:2" coordorigin="240,15989" coordsize="11405,0" path="m240,15989l11645,15989e" filled="f" stroked="t" strokeweight=".48pt" strokecolor="#4F4F4F">
                <v:path arrowok="t"/>
              </v:shape>
            </v:group>
            <v:group style="position:absolute;left:250;top:13286;width:1709;height:2" coordorigin="250,13286" coordsize="1709,2">
              <v:shape style="position:absolute;left:250;top:13286;width:1709;height:2" coordorigin="250,13286" coordsize="1709,0" path="m250,13286l1958,13286e" filled="f" stroked="t" strokeweight=".96pt" strokecolor="#646464">
                <v:path arrowok="t"/>
              </v:shape>
            </v:group>
            <v:group style="position:absolute;left:3000;top:13766;width:2;height:610" coordorigin="3000,13766" coordsize="2,610">
              <v:shape style="position:absolute;left:3000;top:13766;width:2;height:610" coordorigin="3000,13766" coordsize="0,610" path="m3000,14376l3000,13766e" filled="f" stroked="t" strokeweight="1.44pt" strokecolor="#2B3483">
                <v:path arrowok="t"/>
              </v:shape>
            </v:group>
            <v:group style="position:absolute;left:2390;top:14292;width:1469;height:2" coordorigin="2390,14292" coordsize="1469,2">
              <v:shape style="position:absolute;left:2390;top:14292;width:1469;height:2" coordorigin="2390,14292" coordsize="1469,0" path="m2390,14292l3859,14292e" filled="f" stroked="t" strokeweight="1.68pt" strokecolor="#444FA0">
                <v:path arrowok="t"/>
              </v:shape>
            </v:group>
            <v:group style="position:absolute;left:6725;top:10954;width:2;height:5040" coordorigin="6725,10954" coordsize="2,5040">
              <v:shape style="position:absolute;left:6725;top:10954;width:2;height:5040" coordorigin="6725,10954" coordsize="0,5040" path="m6725,15994l6725,10954e" filled="f" stroked="t" strokeweight=".48pt" strokecolor="#282828">
                <v:path arrowok="t"/>
              </v:shape>
            </v:group>
            <v:group style="position:absolute;left:497;top:2265;width:2;height:256" coordorigin="497,2265" coordsize="2,256">
              <v:shape style="position:absolute;left:497;top:2265;width:2;height:256" coordorigin="497,2265" coordsize="0,256" path="m497,2521l497,2265e" filled="f" stroked="t" strokeweight="1.21625pt" strokecolor="#EDEDED">
                <v:path arrowok="t"/>
              </v:shape>
            </v:group>
            <v:group style="position:absolute;left:5507;top:3202;width:93;height:229" coordorigin="5507,3202" coordsize="93,229">
              <v:shape style="position:absolute;left:5507;top:3202;width:93;height:229" coordorigin="5507,3202" coordsize="93,229" path="m5507,3202l5600,3202,5600,3431,5507,3431,5507,3202e" filled="t" fillcolor="#EDEDED" stroked="f">
                <v:path arrowok="t"/>
                <v:fill/>
              </v:shape>
            </v:group>
            <v:group style="position:absolute;left:228;top:9268;width:2;height:256" coordorigin="228,9268" coordsize="2,256">
              <v:shape style="position:absolute;left:228;top:9268;width:2;height:256" coordorigin="228,9268" coordsize="0,256" path="m228,9524l228,9268e" filled="f" stroked="t" strokeweight="1.21625pt" strokecolor="#EDEDED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7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875" w:right="1040"/>
        <w:jc w:val="center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F366D"/>
          <w:spacing w:val="0"/>
          <w:w w:val="109"/>
          <w:i/>
        </w:rPr>
        <w:t>1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3" w:lineRule="exact"/>
        <w:ind w:left="-27" w:right="122"/>
        <w:jc w:val="center"/>
        <w:tabs>
          <w:tab w:pos="52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2D2D2D"/>
          <w:spacing w:val="0"/>
          <w:w w:val="72"/>
          <w:position w:val="-2"/>
        </w:rPr>
        <w:t>'</w:t>
      </w:r>
      <w:r>
        <w:rPr>
          <w:rFonts w:ascii="Times New Roman" w:hAnsi="Times New Roman" w:cs="Times New Roman" w:eastAsia="Times New Roman"/>
          <w:sz w:val="27"/>
          <w:szCs w:val="27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2D2D2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7"/>
          <w:szCs w:val="27"/>
          <w:color w:val="5B5B5B"/>
          <w:spacing w:val="0"/>
          <w:w w:val="123"/>
          <w:position w:val="-2"/>
        </w:rPr>
        <w:t>r</w:t>
      </w:r>
      <w:r>
        <w:rPr>
          <w:rFonts w:ascii="Times New Roman" w:hAnsi="Times New Roman" w:cs="Times New Roman" w:eastAsia="Times New Roman"/>
          <w:sz w:val="27"/>
          <w:szCs w:val="27"/>
          <w:color w:val="5B5B5B"/>
          <w:spacing w:val="10"/>
          <w:w w:val="123"/>
          <w:position w:val="-2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2D2D2D"/>
          <w:spacing w:val="0"/>
          <w:w w:val="123"/>
          <w:position w:val="-2"/>
        </w:rPr>
        <w:t>m</w:t>
      </w:r>
      <w:r>
        <w:rPr>
          <w:rFonts w:ascii="Times New Roman" w:hAnsi="Times New Roman" w:cs="Times New Roman" w:eastAsia="Times New Roman"/>
          <w:sz w:val="27"/>
          <w:szCs w:val="27"/>
          <w:color w:val="2D2D2D"/>
          <w:spacing w:val="-15"/>
          <w:w w:val="123"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444444"/>
          <w:spacing w:val="0"/>
          <w:w w:val="102"/>
          <w:b/>
          <w:bCs/>
          <w:position w:val="-2"/>
        </w:rPr>
        <w:t>.KÖSE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left="-39" w:right="-59"/>
        <w:jc w:val="center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Arial" w:hAnsi="Arial" w:cs="Arial" w:eastAsia="Arial"/>
          <w:sz w:val="22"/>
          <w:szCs w:val="22"/>
          <w:color w:val="2D2D2D"/>
          <w:spacing w:val="-14"/>
          <w:w w:val="123"/>
          <w:position w:val="1"/>
        </w:rPr>
        <w:t>ı</w:t>
      </w:r>
      <w:r>
        <w:rPr>
          <w:rFonts w:ascii="Arial" w:hAnsi="Arial" w:cs="Arial" w:eastAsia="Arial"/>
          <w:sz w:val="22"/>
          <w:szCs w:val="22"/>
          <w:color w:val="2D2D2D"/>
          <w:spacing w:val="0"/>
          <w:w w:val="86"/>
          <w:i/>
          <w:position w:val="1"/>
        </w:rPr>
        <w:t>tfaiy</w:t>
      </w:r>
      <w:r>
        <w:rPr>
          <w:rFonts w:ascii="Arial" w:hAnsi="Arial" w:cs="Arial" w:eastAsia="Arial"/>
          <w:sz w:val="22"/>
          <w:szCs w:val="22"/>
          <w:color w:val="2D2D2D"/>
          <w:spacing w:val="0"/>
          <w:w w:val="87"/>
          <w:i/>
          <w:position w:val="1"/>
        </w:rPr>
        <w:t>e</w:t>
      </w:r>
      <w:r>
        <w:rPr>
          <w:rFonts w:ascii="Arial" w:hAnsi="Arial" w:cs="Arial" w:eastAsia="Arial"/>
          <w:sz w:val="22"/>
          <w:szCs w:val="22"/>
          <w:color w:val="2D2D2D"/>
          <w:spacing w:val="-11"/>
          <w:w w:val="100"/>
          <w:i/>
          <w:position w:val="1"/>
        </w:rPr>
        <w:t> </w:t>
      </w:r>
      <w:r>
        <w:rPr>
          <w:rFonts w:ascii="Arial" w:hAnsi="Arial" w:cs="Arial" w:eastAsia="Arial"/>
          <w:sz w:val="22"/>
          <w:szCs w:val="22"/>
          <w:color w:val="2D2D2D"/>
          <w:spacing w:val="0"/>
          <w:w w:val="81"/>
          <w:i/>
          <w:position w:val="1"/>
        </w:rPr>
        <w:t>Kuze</w:t>
      </w:r>
      <w:r>
        <w:rPr>
          <w:rFonts w:ascii="Arial" w:hAnsi="Arial" w:cs="Arial" w:eastAsia="Arial"/>
          <w:sz w:val="22"/>
          <w:szCs w:val="22"/>
          <w:color w:val="2D2D2D"/>
          <w:spacing w:val="0"/>
          <w:w w:val="81"/>
          <w:i/>
          <w:position w:val="1"/>
        </w:rPr>
        <w:t>y</w:t>
      </w:r>
      <w:r>
        <w:rPr>
          <w:rFonts w:ascii="Arial" w:hAnsi="Arial" w:cs="Arial" w:eastAsia="Arial"/>
          <w:sz w:val="22"/>
          <w:szCs w:val="22"/>
          <w:color w:val="2D2D2D"/>
          <w:spacing w:val="14"/>
          <w:w w:val="81"/>
          <w:i/>
          <w:position w:val="1"/>
        </w:rPr>
        <w:t> </w:t>
      </w:r>
      <w:r>
        <w:rPr>
          <w:rFonts w:ascii="Arial" w:hAnsi="Arial" w:cs="Arial" w:eastAsia="Arial"/>
          <w:sz w:val="22"/>
          <w:szCs w:val="22"/>
          <w:color w:val="2D2D2D"/>
          <w:spacing w:val="0"/>
          <w:w w:val="85"/>
          <w:i/>
          <w:position w:val="1"/>
        </w:rPr>
        <w:t>Bölg</w:t>
      </w:r>
      <w:r>
        <w:rPr>
          <w:rFonts w:ascii="Arial" w:hAnsi="Arial" w:cs="Arial" w:eastAsia="Arial"/>
          <w:sz w:val="22"/>
          <w:szCs w:val="22"/>
          <w:color w:val="2D2D2D"/>
          <w:spacing w:val="0"/>
          <w:w w:val="86"/>
          <w:i/>
          <w:position w:val="1"/>
        </w:rPr>
        <w:t>e</w:t>
      </w:r>
      <w:r>
        <w:rPr>
          <w:rFonts w:ascii="Arial" w:hAnsi="Arial" w:cs="Arial" w:eastAsia="Arial"/>
          <w:sz w:val="22"/>
          <w:szCs w:val="22"/>
          <w:color w:val="2D2D2D"/>
          <w:spacing w:val="-29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2D2D2D"/>
          <w:spacing w:val="0"/>
          <w:w w:val="74"/>
          <w:position w:val="1"/>
        </w:rPr>
        <w:t>Amiri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1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379" w:right="47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9" w:after="0" w:line="240" w:lineRule="auto"/>
        <w:ind w:left="1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4"/>
          <w:szCs w:val="144"/>
          <w:color w:val="444444"/>
          <w:spacing w:val="-407"/>
          <w:w w:val="130"/>
          <w:i/>
          <w:position w:val="23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İtf.Çvş.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3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61.440001pt;height:30.72pt;mso-position-horizontal-relative:char;mso-position-vertical-relative:line" type="#_x0000_t75">
            <v:imagedata r:id="rId2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7" w:after="0" w:line="253" w:lineRule="auto"/>
        <w:ind w:left="610" w:right="-53" w:firstLine="-61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İbrahim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TIKULAÇ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56" w:right="1810"/>
        <w:jc w:val="center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7"/>
          <w:szCs w:val="27"/>
          <w:color w:val="2D2D2D"/>
          <w:spacing w:val="0"/>
          <w:w w:val="70"/>
          <w:i/>
        </w:rPr>
        <w:t>1</w:t>
      </w:r>
      <w:r>
        <w:rPr>
          <w:rFonts w:ascii="Arial" w:hAnsi="Arial" w:cs="Arial" w:eastAsia="Arial"/>
          <w:sz w:val="27"/>
          <w:szCs w:val="27"/>
          <w:color w:val="2D2D2D"/>
          <w:spacing w:val="20"/>
          <w:w w:val="70"/>
          <w:i/>
        </w:rPr>
        <w:t> </w:t>
      </w:r>
      <w:r>
        <w:rPr>
          <w:rFonts w:ascii="Arial" w:hAnsi="Arial" w:cs="Arial" w:eastAsia="Arial"/>
          <w:sz w:val="41"/>
          <w:szCs w:val="41"/>
          <w:color w:val="2D2D2D"/>
          <w:spacing w:val="-7"/>
          <w:w w:val="200"/>
        </w:rPr>
        <w:t>l</w:t>
      </w:r>
      <w:r>
        <w:rPr>
          <w:rFonts w:ascii="Times New Roman" w:hAnsi="Times New Roman" w:cs="Times New Roman" w:eastAsia="Times New Roman"/>
          <w:sz w:val="44"/>
          <w:szCs w:val="44"/>
          <w:color w:val="2D2D2D"/>
          <w:spacing w:val="0"/>
          <w:w w:val="52"/>
        </w:rPr>
        <w:t>tlal</w:t>
      </w:r>
      <w:r>
        <w:rPr>
          <w:rFonts w:ascii="Times New Roman" w:hAnsi="Times New Roman" w:cs="Times New Roman" w:eastAsia="Times New Roman"/>
          <w:sz w:val="44"/>
          <w:szCs w:val="44"/>
          <w:color w:val="2D2D2D"/>
          <w:spacing w:val="11"/>
          <w:w w:val="52"/>
        </w:rPr>
        <w:t>f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53"/>
          <w:i/>
        </w:rPr>
        <w:t>2&amp;-17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15" w:lineRule="exact"/>
        <w:ind w:left="287" w:right="158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09.920013pt;margin-top:16.841209pt;width:144.0pt;height:126.720001pt;mso-position-horizontal-relative:page;mso-position-vertical-relative:paragraph;z-index:-16865" type="#_x0000_t75">
            <v:imagedata r:id="rId30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40" w:bottom="280" w:left="120" w:right="200"/>
          <w:cols w:num="4" w:equalWidth="0">
            <w:col w:w="843" w:space="1134"/>
            <w:col w:w="2096" w:space="275"/>
            <w:col w:w="1826" w:space="1904"/>
            <w:col w:w="3522"/>
          </w:cols>
        </w:sectPr>
      </w:pPr>
      <w:rPr/>
    </w:p>
    <w:p>
      <w:pPr>
        <w:spacing w:before="91" w:after="0" w:line="216" w:lineRule="auto"/>
        <w:ind w:left="615" w:right="-163" w:firstLine="48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95"/>
          <w:szCs w:val="95"/>
          <w:color w:val="333333"/>
          <w:spacing w:val="-394"/>
          <w:w w:val="156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16"/>
          <w:position w:val="0"/>
        </w:rPr>
        <w:t>IZMIR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16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5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5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9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60" w:lineRule="auto"/>
        <w:ind w:left="356" w:right="438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9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9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9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9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9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9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9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1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12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9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7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26" w:lineRule="exact"/>
        <w:ind w:left="1099" w:right="520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1"/>
          <w:w w:val="109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9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9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9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20" w:bottom="0" w:left="160" w:right="180"/>
          <w:cols w:num="2" w:equalWidth="0">
            <w:col w:w="1666" w:space="1692"/>
            <w:col w:w="8222"/>
          </w:cols>
        </w:sectPr>
      </w:pPr>
      <w:rPr/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60" w:right="180"/>
        </w:sectPr>
      </w:pPr>
      <w:rPr/>
    </w:p>
    <w:p>
      <w:pPr>
        <w:spacing w:before="35" w:after="0" w:line="240" w:lineRule="auto"/>
        <w:ind w:left="137" w:right="-20"/>
        <w:jc w:val="left"/>
        <w:tabs>
          <w:tab w:pos="1520" w:val="left"/>
          <w:tab w:pos="3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08/03/2017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46" w:right="-69"/>
        <w:jc w:val="left"/>
        <w:tabs>
          <w:tab w:pos="1520" w:val="left"/>
          <w:tab w:pos="3200" w:val="left"/>
          <w:tab w:pos="4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w w:val="9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08/03/2017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7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yıt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1559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5" w:lineRule="exact"/>
        <w:ind w:left="1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8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29"/>
          <w:w w:val="13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Zeyti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0"/>
          <w:position w:val="-1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8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Par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içi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  <w:i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333333"/>
          <w:spacing w:val="-17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  <w:position w:val="-1"/>
        </w:rPr>
        <w:t>ALIAdA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0" w:after="0" w:line="240" w:lineRule="auto"/>
        <w:ind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:14:49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!Tel: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542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417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65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Aliağa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60" w:right="180"/>
          <w:cols w:num="2" w:equalWidth="0">
            <w:col w:w="5084" w:space="510"/>
            <w:col w:w="5986"/>
          </w:cols>
        </w:sectPr>
      </w:pPr>
      <w:rPr/>
    </w:p>
    <w:p>
      <w:pPr>
        <w:spacing w:before="30" w:after="0" w:line="263" w:lineRule="auto"/>
        <w:ind w:left="146" w:right="1376"/>
        <w:jc w:val="left"/>
        <w:tabs>
          <w:tab w:pos="1520" w:val="left"/>
          <w:tab w:pos="4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3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Kültü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Hükümet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ytinli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9"/>
          <w:w w:val="125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ALİAGA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:Elektri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Panos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118" w:right="-69"/>
        <w:jc w:val="left"/>
        <w:tabs>
          <w:tab w:pos="3680" w:val="left"/>
          <w:tab w:pos="5900" w:val="left"/>
          <w:tab w:pos="636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2"/>
          <w:position w:val="-1"/>
        </w:rPr>
        <w:t>İse: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1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2"/>
          <w:position w:val="-1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29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29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14"/>
          <w:w w:val="129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129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-54"/>
          <w:w w:val="129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29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54"/>
          <w:w w:val="129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129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-54"/>
          <w:w w:val="129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38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:EKD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60" w:right="180"/>
          <w:cols w:num="2" w:equalWidth="0">
            <w:col w:w="8138" w:space="83"/>
            <w:col w:w="3359"/>
          </w:cols>
        </w:sectPr>
      </w:pPr>
      <w:rPr/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9" w:lineRule="exact"/>
        <w:ind w:left="1513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5"/>
          <w:w w:val="10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4F4F50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tomır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4F4F5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F4F5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5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F4F5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F4F50"/>
          <w:spacing w:val="6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9"/>
          <w:w w:val="10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-4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ap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lık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9"/>
          <w:w w:val="9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02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7"/>
          <w:w w:val="10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8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8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374"/>
        </w:rPr>
        <w:t>f--------------</w:t>
      </w:r>
      <w:r>
        <w:rPr>
          <w:rFonts w:ascii="Arial" w:hAnsi="Arial" w:cs="Arial" w:eastAsia="Arial"/>
          <w:sz w:val="15"/>
          <w:szCs w:val="15"/>
          <w:color w:val="333333"/>
          <w:spacing w:val="-56"/>
          <w:w w:val="374"/>
        </w:rPr>
        <w:t>-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374"/>
        </w:rPr>
        <w:t>-</w:t>
      </w:r>
      <w:r>
        <w:rPr>
          <w:rFonts w:ascii="Arial" w:hAnsi="Arial" w:cs="Arial" w:eastAsia="Arial"/>
          <w:sz w:val="15"/>
          <w:szCs w:val="15"/>
          <w:color w:val="333333"/>
          <w:spacing w:val="-71"/>
          <w:w w:val="374"/>
        </w:rPr>
        <w:t> </w:t>
      </w:r>
      <w:r>
        <w:rPr>
          <w:rFonts w:ascii="Arial" w:hAnsi="Arial" w:cs="Arial" w:eastAsia="Arial"/>
          <w:sz w:val="15"/>
          <w:szCs w:val="15"/>
          <w:color w:val="4F4F50"/>
          <w:spacing w:val="0"/>
          <w:w w:val="417"/>
        </w:rPr>
        <w:t>------1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33" w:after="0" w:line="240" w:lineRule="auto"/>
        <w:ind w:left="46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3.820023pt;margin-top:-6.497468pt;width:80.773727pt;height:21pt;mso-position-horizontal-relative:page;mso-position-vertical-relative:paragraph;z-index:-16859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tabs>
                      <w:tab w:pos="600" w:val="left"/>
                      <w:tab w:pos="1560" w:val="left"/>
                    </w:tabs>
                    <w:rPr>
                      <w:rFonts w:ascii="Arial" w:hAnsi="Arial" w:cs="Arial" w:eastAsia="Arial"/>
                      <w:sz w:val="42"/>
                      <w:szCs w:val="42"/>
                    </w:rPr>
                  </w:pPr>
                  <w:rPr/>
                  <w:r>
                    <w:rPr>
                      <w:rFonts w:ascii="Arial" w:hAnsi="Arial" w:cs="Arial" w:eastAsia="Arial"/>
                      <w:sz w:val="42"/>
                      <w:szCs w:val="42"/>
                      <w:color w:val="333333"/>
                      <w:spacing w:val="0"/>
                      <w:w w:val="36"/>
                    </w:rPr>
                    <w:t>ı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333333"/>
                      <w:spacing w:val="-40"/>
                      <w:w w:val="36"/>
                    </w:rPr>
                    <w:t> 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333333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333333"/>
                      <w:spacing w:val="0"/>
                      <w:w w:val="36"/>
                    </w:rPr>
                    <w:t>ı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333333"/>
                      <w:spacing w:val="-40"/>
                      <w:w w:val="36"/>
                    </w:rPr>
                    <w:t> 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333333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333333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232323"/>
                      <w:spacing w:val="0"/>
                      <w:w w:val="36"/>
                    </w:rPr>
                    <w:t>[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[Yangını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14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1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54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3" w:after="0" w:line="240" w:lineRule="auto"/>
        <w:ind w:left="5" w:right="-20"/>
        <w:jc w:val="left"/>
        <w:tabs>
          <w:tab w:pos="3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3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Aliağa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Belediyesi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Aliağa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Belediyesi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5" w:after="0" w:line="237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Öme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9"/>
          <w:w w:val="98"/>
          <w:position w:val="-1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5E5E5E"/>
          <w:spacing w:val="9"/>
          <w:w w:val="87"/>
          <w:position w:val="-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82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60" w:right="180"/>
          <w:cols w:num="2" w:equalWidth="0">
            <w:col w:w="1211" w:space="974"/>
            <w:col w:w="9395"/>
          </w:cols>
        </w:sectPr>
      </w:pPr>
      <w:rPr/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4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</w:rPr>
        <w:t>1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</w:rPr>
        <w:t>918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2"/>
        </w:rPr>
        <w:t>4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26" w:after="0" w:line="240" w:lineRule="auto"/>
        <w:ind w:right="-20"/>
        <w:jc w:val="left"/>
        <w:tabs>
          <w:tab w:pos="2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pık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14:50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14:53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50"/>
          <w:w w:val="8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40" w:lineRule="auto"/>
        <w:ind w:left="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63" w:lineRule="auto"/>
        <w:ind w:left="24" w:right="421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50"/>
          <w:w w:val="8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60" w:right="180"/>
          <w:cols w:num="3" w:equalWidth="0">
            <w:col w:w="658" w:space="1537"/>
            <w:col w:w="2014" w:space="523"/>
            <w:col w:w="6848"/>
          </w:cols>
        </w:sectPr>
      </w:pPr>
      <w:rPr/>
    </w:p>
    <w:p>
      <w:pPr>
        <w:spacing w:before="1" w:after="0" w:line="252" w:lineRule="auto"/>
        <w:ind w:left="2200" w:right="1115" w:firstLine="-205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19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200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  <w:position w:val="-1"/>
        </w:rPr>
        <w:t>Adı-So:y_adı: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60" w:right="180"/>
          <w:cols w:num="3" w:equalWidth="0">
            <w:col w:w="4373" w:space="378"/>
            <w:col w:w="1018" w:space="1907"/>
            <w:col w:w="3904"/>
          </w:cols>
        </w:sectPr>
      </w:pPr>
      <w:rPr/>
    </w:p>
    <w:p>
      <w:pPr>
        <w:spacing w:before="25" w:after="0" w:line="240" w:lineRule="auto"/>
        <w:ind w:left="118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1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52" w:lineRule="auto"/>
        <w:ind w:right="85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Zeytinli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panosunu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60" w:right="180"/>
          <w:cols w:num="2" w:equalWidth="0">
            <w:col w:w="1594" w:space="591"/>
            <w:col w:w="9395"/>
          </w:cols>
        </w:sectPr>
      </w:pPr>
      <w:rPr/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3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69"/>
        <w:jc w:val="left"/>
        <w:rPr>
          <w:rFonts w:ascii="Courier New" w:hAnsi="Courier New" w:cs="Courier New" w:eastAsia="Courier New"/>
          <w:sz w:val="19"/>
          <w:szCs w:val="19"/>
        </w:rPr>
      </w:pPr>
      <w:rPr/>
      <w:r>
        <w:rPr>
          <w:rFonts w:ascii="Courier New" w:hAnsi="Courier New" w:cs="Courier New" w:eastAsia="Courier New"/>
          <w:sz w:val="19"/>
          <w:szCs w:val="19"/>
          <w:color w:val="333333"/>
          <w:spacing w:val="0"/>
          <w:w w:val="100"/>
        </w:rPr>
        <w:t>KKT</w:t>
      </w:r>
      <w:r>
        <w:rPr>
          <w:rFonts w:ascii="Courier New" w:hAnsi="Courier New" w:cs="Courier New" w:eastAsia="Courier New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ISöndürmede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197" w:lineRule="exact"/>
        <w:ind w:left="747" w:right="-53"/>
        <w:jc w:val="left"/>
        <w:tabs>
          <w:tab w:pos="1940" w:val="left"/>
          <w:tab w:pos="2280" w:val="left"/>
          <w:tab w:pos="350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8"/>
          <w:position w:val="-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-2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4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-2"/>
        </w:rPr>
      </w:r>
      <w:r>
        <w:rPr>
          <w:rFonts w:ascii="Arial" w:hAnsi="Arial" w:cs="Arial" w:eastAsia="Arial"/>
          <w:sz w:val="10"/>
          <w:szCs w:val="10"/>
          <w:color w:val="333333"/>
          <w:spacing w:val="0"/>
          <w:w w:val="54"/>
          <w:position w:val="-2"/>
        </w:rPr>
        <w:t>1</w:t>
      </w:r>
      <w:r>
        <w:rPr>
          <w:rFonts w:ascii="Arial" w:hAnsi="Arial" w:cs="Arial" w:eastAsia="Arial"/>
          <w:sz w:val="10"/>
          <w:szCs w:val="10"/>
          <w:color w:val="333333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0"/>
          <w:szCs w:val="10"/>
          <w:color w:val="33333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</w:r>
      <w:r>
        <w:rPr>
          <w:rFonts w:ascii="Arial" w:hAnsi="Arial" w:cs="Arial" w:eastAsia="Arial"/>
          <w:sz w:val="10"/>
          <w:szCs w:val="10"/>
          <w:color w:val="333333"/>
          <w:spacing w:val="0"/>
          <w:w w:val="54"/>
          <w:position w:val="-2"/>
        </w:rPr>
        <w:t>1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312" w:lineRule="exact"/>
        <w:ind w:left="1943" w:right="-91"/>
        <w:jc w:val="left"/>
        <w:tabs>
          <w:tab w:pos="350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34"/>
          <w:szCs w:val="34"/>
          <w:color w:val="333333"/>
          <w:spacing w:val="0"/>
          <w:w w:val="31"/>
        </w:rPr>
        <w:t>ı</w:t>
      </w:r>
      <w:r>
        <w:rPr>
          <w:rFonts w:ascii="Arial" w:hAnsi="Arial" w:cs="Arial" w:eastAsia="Arial"/>
          <w:sz w:val="34"/>
          <w:szCs w:val="34"/>
          <w:color w:val="333333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333333"/>
          <w:spacing w:val="0"/>
          <w:w w:val="47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left="-34" w:right="123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</w:rPr>
        <w:t>K.K.T.</w:t>
      </w:r>
      <w:r>
        <w:rPr>
          <w:rFonts w:ascii="Arial" w:hAnsi="Arial" w:cs="Arial" w:eastAsia="Arial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363" w:right="164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40" w:bottom="280" w:left="160" w:right="180"/>
          <w:cols w:num="4" w:equalWidth="0">
            <w:col w:w="1391" w:space="1800"/>
            <w:col w:w="332" w:space="1209"/>
            <w:col w:w="3559" w:space="1074"/>
            <w:col w:w="2215"/>
          </w:cols>
        </w:sectPr>
      </w:pPr>
      <w:rPr/>
    </w:p>
    <w:p>
      <w:pPr>
        <w:spacing w:before="0" w:after="0" w:line="194" w:lineRule="exact"/>
        <w:ind w:left="13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1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Aliağa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Belediyesine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panosunu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kablolar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100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  <w:position w:val="-1"/>
        </w:rPr>
        <w:t>Tl'dir.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60" w:right="180"/>
          <w:cols w:num="2" w:equalWidth="0">
            <w:col w:w="1867" w:space="318"/>
            <w:col w:w="9395"/>
          </w:cols>
        </w:sectPr>
      </w:pPr>
      <w:rPr/>
    </w:p>
    <w:p>
      <w:pPr>
        <w:spacing w:before="1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60" w:right="180"/>
        </w:sectPr>
      </w:pPr>
      <w:rPr/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3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52" w:lineRule="auto"/>
        <w:ind w:right="164" w:firstLine="1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başlangıcının,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Zeytinli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içinde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bulunan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panosunda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olup;yapıla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panosunu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yapması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pan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maddeleri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vs.)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440" w:bottom="280" w:left="160" w:right="180"/>
          <w:cols w:num="2" w:equalWidth="0">
            <w:col w:w="1816" w:space="370"/>
            <w:col w:w="9394"/>
          </w:cols>
        </w:sectPr>
      </w:pPr>
      <w:rPr/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14" w:lineRule="exact"/>
        <w:ind w:left="13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-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18"/>
          <w:w w:val="115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Bedel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60" w:right="180"/>
          <w:cols w:num="3" w:equalWidth="0">
            <w:col w:w="1586" w:space="604"/>
            <w:col w:w="1038" w:space="3614"/>
            <w:col w:w="4738"/>
          </w:cols>
        </w:sectPr>
      </w:pPr>
      <w:rPr/>
    </w:p>
    <w:p>
      <w:pPr>
        <w:spacing w:before="30" w:after="0" w:line="252" w:lineRule="auto"/>
        <w:ind w:left="118" w:right="-53" w:firstLine="2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lfeslim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Aliağa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Belediyesine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bilgi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verilere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grub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yapılmıştı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60" w:right="180"/>
          <w:cols w:num="2" w:equalWidth="0">
            <w:col w:w="1616" w:space="584"/>
            <w:col w:w="9380"/>
          </w:cols>
        </w:sectPr>
      </w:pPr>
      <w:rPr/>
    </w:p>
    <w:p>
      <w:pPr>
        <w:spacing w:before="24" w:after="0" w:line="178" w:lineRule="exact"/>
        <w:ind w:left="101" w:right="-4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2.564536pt;margin-top:9.709527pt;width:564.805801pt;height:766.644129pt;mso-position-horizontal-relative:page;mso-position-vertical-relative:page;z-index:-16860" coordorigin="251,194" coordsize="11296,15333">
            <v:shape style="position:absolute;left:2304;top:11866;width:1978;height:922" type="#_x0000_t75">
              <v:imagedata r:id="rId31" o:title=""/>
            </v:shape>
            <v:group style="position:absolute;left:2336;top:3687;width:2;height:8501" coordorigin="2336,3687" coordsize="2,8501">
              <v:shape style="position:absolute;left:2336;top:3687;width:2;height:8501" coordorigin="2336,3687" coordsize="0,8501" path="m2336,12188l2336,3687e" filled="f" stroked="t" strokeweight=".717973pt" strokecolor="#5B5B5B">
                <v:path arrowok="t"/>
              </v:shape>
            </v:group>
            <v:group style="position:absolute;left:282;top:216;width:11220;height:2" coordorigin="282,216" coordsize="11220,2">
              <v:shape style="position:absolute;left:282;top:216;width:11220;height:2" coordorigin="282,216" coordsize="11220,0" path="m282,216l11502,216e" filled="f" stroked="t" strokeweight=".478649pt" strokecolor="#6B6B6B">
                <v:path arrowok="t"/>
              </v:shape>
            </v:group>
            <v:group style="position:absolute;left:278;top:201;width:2;height:15314" coordorigin="278,201" coordsize="2,15314">
              <v:shape style="position:absolute;left:278;top:201;width:2;height:15314" coordorigin="278,201" coordsize="0,15314" path="m278,15515l278,201e" filled="f" stroked="t" strokeweight=".717973pt" strokecolor="#646464">
                <v:path arrowok="t"/>
              </v:shape>
            </v:group>
            <v:group style="position:absolute;left:2338;top:206;width:2;height:1534" coordorigin="2338,206" coordsize="2,1534">
              <v:shape style="position:absolute;left:2338;top:206;width:2;height:1534" coordorigin="2338,206" coordsize="0,1534" path="m2338,1740l2338,206e" filled="f" stroked="t" strokeweight=".957298pt" strokecolor="#6B6B6B">
                <v:path arrowok="t"/>
              </v:shape>
            </v:group>
            <v:group style="position:absolute;left:9128;top:211;width:2;height:1544" coordorigin="9128,211" coordsize="2,1544">
              <v:shape style="position:absolute;left:9128;top:211;width:2;height:1544" coordorigin="9128,211" coordsize="0,1544" path="m9128,1755l9128,211e" filled="f" stroked="t" strokeweight=".957298pt" strokecolor="#676767">
                <v:path arrowok="t"/>
              </v:shape>
            </v:group>
            <v:group style="position:absolute;left:11509;top:216;width:2;height:15295" coordorigin="11509,216" coordsize="2,15295">
              <v:shape style="position:absolute;left:11509;top:216;width:2;height:15295" coordorigin="11509,216" coordsize="0,15295" path="m11509,15510l11509,216e" filled="f" stroked="t" strokeweight=".717973pt" strokecolor="#676767">
                <v:path arrowok="t"/>
              </v:shape>
            </v:group>
            <v:group style="position:absolute;left:258;top:1743;width:11248;height:2" coordorigin="258,1743" coordsize="11248,2">
              <v:shape style="position:absolute;left:258;top:1743;width:11248;height:2" coordorigin="258,1743" coordsize="11248,0" path="m258,1743l11507,1743e" filled="f" stroked="t" strokeweight=".717973pt" strokecolor="#676767">
                <v:path arrowok="t"/>
              </v:shape>
            </v:group>
            <v:group style="position:absolute;left:278;top:1980;width:11229;height:2" coordorigin="278,1980" coordsize="11229,2">
              <v:shape style="position:absolute;left:278;top:1980;width:11229;height:2" coordorigin="278,1980" coordsize="11229,0" path="m278,1980l11507,1980e" filled="f" stroked="t" strokeweight=".717973pt" strokecolor="#6B6B6B">
                <v:path arrowok="t"/>
              </v:shape>
            </v:group>
            <v:group style="position:absolute;left:278;top:2460;width:11229;height:2" coordorigin="278,2460" coordsize="11229,2">
              <v:shape style="position:absolute;left:278;top:2460;width:11229;height:2" coordorigin="278,2460" coordsize="11229,0" path="m278,2460l11507,2460e" filled="f" stroked="t" strokeweight=".717973pt" strokecolor="#676767">
                <v:path arrowok="t"/>
              </v:shape>
            </v:group>
            <v:group style="position:absolute;left:278;top:2220;width:11229;height:2" coordorigin="278,2220" coordsize="11229,2">
              <v:shape style="position:absolute;left:278;top:2220;width:11229;height:2" coordorigin="278,2220" coordsize="11229,0" path="m278,2220l11507,2220e" filled="f" stroked="t" strokeweight=".717973pt" strokecolor="#707070">
                <v:path arrowok="t"/>
              </v:shape>
            </v:group>
            <v:group style="position:absolute;left:278;top:2699;width:11229;height:2" coordorigin="278,2699" coordsize="11229,2">
              <v:shape style="position:absolute;left:278;top:2699;width:11229;height:2" coordorigin="278,2699" coordsize="11229,0" path="m278,2699l11507,2699e" filled="f" stroked="t" strokeweight=".717973pt" strokecolor="#6B6B6B">
                <v:path arrowok="t"/>
              </v:shape>
            </v:group>
            <v:group style="position:absolute;left:3839;top:2929;width:2;height:772" coordorigin="3839,2929" coordsize="2,772">
              <v:shape style="position:absolute;left:3839;top:2929;width:2;height:772" coordorigin="3839,2929" coordsize="0,772" path="m3839,3701l3839,2929e" filled="f" stroked="t" strokeweight=".717973pt" strokecolor="#343434">
                <v:path arrowok="t"/>
              </v:shape>
            </v:group>
            <v:group style="position:absolute;left:273;top:3697;width:11234;height:2" coordorigin="273,3697" coordsize="11234,2">
              <v:shape style="position:absolute;left:273;top:3697;width:11234;height:2" coordorigin="273,3697" coordsize="11234,0" path="m273,3697l11507,3697e" filled="f" stroked="t" strokeweight=".717973pt" strokecolor="#6B6B6B">
                <v:path arrowok="t"/>
              </v:shape>
            </v:group>
            <v:group style="position:absolute;left:273;top:3982;width:11239;height:2" coordorigin="273,3982" coordsize="11239,2">
              <v:shape style="position:absolute;left:273;top:3982;width:11239;height:2" coordorigin="273,3982" coordsize="11239,0" path="m273,3982l11512,3982e" filled="f" stroked="t" strokeweight=".717973pt" strokecolor="#747474">
                <v:path arrowok="t"/>
              </v:shape>
            </v:group>
            <v:group style="position:absolute;left:2331;top:4224;width:9180;height:2" coordorigin="2331,4224" coordsize="9180,2">
              <v:shape style="position:absolute;left:2331;top:4224;width:9180;height:2" coordorigin="2331,4224" coordsize="9180,0" path="m2331,4224l11512,4224e" filled="f" stroked="t" strokeweight=".717973pt" strokecolor="#707070">
                <v:path arrowok="t"/>
              </v:shape>
            </v:group>
            <v:group style="position:absolute;left:4897;top:4219;width:2;height:2205" coordorigin="4897,4219" coordsize="2,2205">
              <v:shape style="position:absolute;left:4897;top:4219;width:2;height:2205" coordorigin="4897,4219" coordsize="0,2205" path="m4897,6425l4897,4219e" filled="f" stroked="t" strokeweight=".957298pt" strokecolor="#646464">
                <v:path arrowok="t"/>
              </v:shape>
            </v:group>
            <v:group style="position:absolute;left:4887;top:4723;width:6625;height:2" coordorigin="4887,4723" coordsize="6625,2">
              <v:shape style="position:absolute;left:4887;top:4723;width:6625;height:2" coordorigin="4887,4723" coordsize="6625,0" path="m4887,4723l11512,4723e" filled="f" stroked="t" strokeweight=".717973pt" strokecolor="#6B6B6B">
                <v:path arrowok="t"/>
              </v:shape>
            </v:group>
            <v:group style="position:absolute;left:4887;top:4970;width:6625;height:2" coordorigin="4887,4970" coordsize="6625,2">
              <v:shape style="position:absolute;left:4887;top:4970;width:6625;height:2" coordorigin="4887,4970" coordsize="6625,0" path="m4887,4970l11512,4970e" filled="f" stroked="t" strokeweight=".478649pt" strokecolor="#6B6B6B">
                <v:path arrowok="t"/>
              </v:shape>
            </v:group>
            <v:group style="position:absolute;left:4887;top:5221;width:6625;height:2" coordorigin="4887,5221" coordsize="6625,2">
              <v:shape style="position:absolute;left:4887;top:5221;width:6625;height:2" coordorigin="4887,5221" coordsize="6625,0" path="m4887,5221l11512,5221e" filled="f" stroked="t" strokeweight=".717973pt" strokecolor="#707070">
                <v:path arrowok="t"/>
              </v:shape>
            </v:group>
            <v:group style="position:absolute;left:2331;top:5461;width:9180;height:2" coordorigin="2331,5461" coordsize="9180,2">
              <v:shape style="position:absolute;left:2331;top:5461;width:9180;height:2" coordorigin="2331,5461" coordsize="9180,0" path="m2331,5461l11512,5461e" filled="f" stroked="t" strokeweight=".717973pt" strokecolor="#707070">
                <v:path arrowok="t"/>
              </v:shape>
            </v:group>
            <v:group style="position:absolute;left:273;top:5705;width:11239;height:2" coordorigin="273,5705" coordsize="11239,2">
              <v:shape style="position:absolute;left:273;top:5705;width:11239;height:2" coordorigin="273,5705" coordsize="11239,0" path="m273,5705l11512,5705e" filled="f" stroked="t" strokeweight=".717973pt" strokecolor="#747474">
                <v:path arrowok="t"/>
              </v:shape>
            </v:group>
            <v:group style="position:absolute;left:7816;top:5701;width:2;height:729" coordorigin="7816,5701" coordsize="2,729">
              <v:shape style="position:absolute;left:7816;top:5701;width:2;height:729" coordorigin="7816,5701" coordsize="0,729" path="m7816,6429l7816,5701e" filled="f" stroked="t" strokeweight=".957298pt" strokecolor="#707070">
                <v:path arrowok="t"/>
              </v:shape>
            </v:group>
            <v:group style="position:absolute;left:2326;top:6178;width:9190;height:2" coordorigin="2326,6178" coordsize="9190,2">
              <v:shape style="position:absolute;left:2326;top:6178;width:9190;height:2" coordorigin="2326,6178" coordsize="9190,0" path="m2326,6178l11516,6178e" filled="f" stroked="t" strokeweight=".478649pt" strokecolor="#6B6B6B">
                <v:path arrowok="t"/>
              </v:shape>
            </v:group>
            <v:group style="position:absolute;left:2326;top:6417;width:9190;height:2" coordorigin="2326,6417" coordsize="9190,2">
              <v:shape style="position:absolute;left:2326;top:6417;width:9190;height:2" coordorigin="2326,6417" coordsize="9190,0" path="m2326,6417l11516,6417e" filled="f" stroked="t" strokeweight=".478649pt" strokecolor="#676767">
                <v:path arrowok="t"/>
              </v:shape>
            </v:group>
            <v:group style="position:absolute;left:268;top:6660;width:11248;height:2" coordorigin="268,6660" coordsize="11248,2">
              <v:shape style="position:absolute;left:268;top:6660;width:11248;height:2" coordorigin="268,6660" coordsize="11248,0" path="m268,6660l11516,6660e" filled="f" stroked="t" strokeweight=".717973pt" strokecolor="#707070">
                <v:path arrowok="t"/>
              </v:shape>
            </v:group>
            <v:group style="position:absolute;left:268;top:7129;width:11248;height:2" coordorigin="268,7129" coordsize="11248,2">
              <v:shape style="position:absolute;left:268;top:7129;width:11248;height:2" coordorigin="268,7129" coordsize="11248,0" path="m268,7129l11516,7129e" filled="f" stroked="t" strokeweight=".717973pt" strokecolor="#777777">
                <v:path arrowok="t"/>
              </v:shape>
            </v:group>
            <v:group style="position:absolute;left:4897;top:7115;width:2;height:748" coordorigin="4897,7115" coordsize="2,748">
              <v:shape style="position:absolute;left:4897;top:7115;width:2;height:748" coordorigin="4897,7115" coordsize="0,748" path="m4897,7863l4897,7115e" filled="f" stroked="t" strokeweight=".478649pt" strokecolor="#383838">
                <v:path arrowok="t"/>
              </v:shape>
            </v:group>
            <v:group style="position:absolute;left:4892;top:7369;width:6625;height:2" coordorigin="4892,7369" coordsize="6625,2">
              <v:shape style="position:absolute;left:4892;top:7369;width:6625;height:2" coordorigin="4892,7369" coordsize="6625,0" path="m4892,7369l11516,7369e" filled="f" stroked="t" strokeweight=".717973pt" strokecolor="#707070">
                <v:path arrowok="t"/>
              </v:shape>
            </v:group>
            <v:group style="position:absolute;left:4892;top:7609;width:6625;height:2" coordorigin="4892,7609" coordsize="6625,2">
              <v:shape style="position:absolute;left:4892;top:7609;width:6625;height:2" coordorigin="4892,7609" coordsize="6625,0" path="m4892,7609l11516,7609e" filled="f" stroked="t" strokeweight=".717973pt" strokecolor="#747474">
                <v:path arrowok="t"/>
              </v:shape>
            </v:group>
            <v:group style="position:absolute;left:263;top:8669;width:11258;height:2" coordorigin="263,8669" coordsize="11258,2">
              <v:shape style="position:absolute;left:263;top:8669;width:11258;height:2" coordorigin="263,8669" coordsize="11258,0" path="m263,8669l11521,8669e" filled="f" stroked="t" strokeweight=".717973pt" strokecolor="#707070">
                <v:path arrowok="t"/>
              </v:shape>
            </v:group>
            <v:group style="position:absolute;left:268;top:7849;width:11248;height:2" coordorigin="268,7849" coordsize="11248,2">
              <v:shape style="position:absolute;left:268;top:7849;width:11248;height:2" coordorigin="268,7849" coordsize="11248,0" path="m268,7849l11516,7849e" filled="f" stroked="t" strokeweight=".717973pt" strokecolor="#777777">
                <v:path arrowok="t"/>
              </v:shape>
            </v:group>
            <v:group style="position:absolute;left:263;top:9527;width:11258;height:2" coordorigin="263,9527" coordsize="11258,2">
              <v:shape style="position:absolute;left:263;top:9527;width:11258;height:2" coordorigin="263,9527" coordsize="11258,0" path="m263,9527l11521,9527e" filled="f" stroked="t" strokeweight=".717973pt" strokecolor="#747474">
                <v:path arrowok="t"/>
              </v:shape>
            </v:group>
            <v:group style="position:absolute;left:268;top:9771;width:11253;height:2" coordorigin="268,9771" coordsize="11253,2">
              <v:shape style="position:absolute;left:268;top:9771;width:11253;height:2" coordorigin="268,9771" coordsize="11253,0" path="m268,9771l11521,9771e" filled="f" stroked="t" strokeweight=".717973pt" strokecolor="#747474">
                <v:path arrowok="t"/>
              </v:shape>
            </v:group>
            <v:group style="position:absolute;left:268;top:10016;width:11253;height:2" coordorigin="268,10016" coordsize="11253,2">
              <v:shape style="position:absolute;left:268;top:10016;width:11253;height:2" coordorigin="268,10016" coordsize="11253,0" path="m268,10016l11521,10016e" filled="f" stroked="t" strokeweight=".717973pt" strokecolor="#6B6B6B">
                <v:path arrowok="t"/>
              </v:shape>
            </v:group>
            <v:group style="position:absolute;left:273;top:10505;width:11248;height:2" coordorigin="273,10505" coordsize="11248,2">
              <v:shape style="position:absolute;left:273;top:10505;width:11248;height:2" coordorigin="273,10505" coordsize="11248,0" path="m273,10505l11521,10505e" filled="f" stroked="t" strokeweight=".717973pt" strokecolor="#707070">
                <v:path arrowok="t"/>
              </v:shape>
            </v:group>
            <v:group style="position:absolute;left:1661;top:10745;width:2;height:4775" coordorigin="1661,10745" coordsize="2,4775">
              <v:shape style="position:absolute;left:1661;top:10745;width:2;height:4775" coordorigin="1661,10745" coordsize="0,4775" path="m1661,15520l1661,10745e" filled="f" stroked="t" strokeweight=".717973pt" strokecolor="#5B5B5B">
                <v:path arrowok="t"/>
              </v:shape>
            </v:group>
            <v:group style="position:absolute;left:7374;top:10735;width:2;height:4775" coordorigin="7374,10735" coordsize="2,4775">
              <v:shape style="position:absolute;left:7374;top:10735;width:2;height:4775" coordorigin="7374,10735" coordsize="0,4775" path="m7374,15510l7374,10735e" filled="f" stroked="t" strokeweight=".717973pt" strokecolor="#646464">
                <v:path arrowok="t"/>
              </v:shape>
            </v:group>
            <v:group style="position:absolute;left:268;top:10991;width:11253;height:2" coordorigin="268,10991" coordsize="11253,2">
              <v:shape style="position:absolute;left:268;top:10991;width:11253;height:2" coordorigin="268,10991" coordsize="11253,0" path="m268,10991l11521,10991e" filled="f" stroked="t" strokeweight=".478649pt" strokecolor="#707070">
                <v:path arrowok="t"/>
              </v:shape>
            </v:group>
            <v:group style="position:absolute;left:268;top:13091;width:2077;height:2" coordorigin="268,13091" coordsize="2077,2">
              <v:shape style="position:absolute;left:268;top:13091;width:2077;height:2" coordorigin="268,13091" coordsize="2077,0" path="m268,13091l2345,13091e" filled="f" stroked="t" strokeweight=".957298pt" strokecolor="#838383">
                <v:path arrowok="t"/>
              </v:shape>
            </v:group>
            <v:group style="position:absolute;left:263;top:15503;width:11277;height:2" coordorigin="263,15503" coordsize="11277,2">
              <v:shape style="position:absolute;left:263;top:15503;width:11277;height:2" coordorigin="263,15503" coordsize="11277,0" path="m263,15503l11540,15503e" filled="f" stroked="t" strokeweight=".717973pt" strokecolor="#777777">
                <v:path arrowok="t"/>
              </v:shape>
            </v:group>
            <v:group style="position:absolute;left:1077;top:10903;width:2;height:4617" coordorigin="1077,10903" coordsize="2,4617">
              <v:shape style="position:absolute;left:1077;top:10903;width:2;height:4617" coordorigin="1077,10903" coordsize="0,4617" path="m1077,15520l1077,10903e" filled="f" stroked="t" strokeweight=".717973pt" strokecolor="#646464">
                <v:path arrowok="t"/>
              </v:shape>
            </v:group>
            <v:group style="position:absolute;left:6385;top:11814;width:2;height:834" coordorigin="6385,11814" coordsize="2,834">
              <v:shape style="position:absolute;left:6385;top:11814;width:2;height:834" coordorigin="6385,11814" coordsize="0,834" path="m6385,12648l6385,11814e" filled="f" stroked="t" strokeweight=".957298pt" strokecolor="#5B649C">
                <v:path arrowok="t"/>
              </v:shape>
            </v:group>
            <v:group style="position:absolute;left:3878;top:11213;width:2;height:256" coordorigin="3878,11213" coordsize="2,256">
              <v:shape style="position:absolute;left:3878;top:11213;width:2;height:256" coordorigin="3878,11213" coordsize="0,256" path="m3878,11469l3878,11213e" filled="f" stroked="t" strokeweight="2.409355pt" strokecolor="#CACACA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4F4F50"/>
          <w:w w:val="92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9"/>
          <w:w w:val="92"/>
          <w:u w:val="single" w:color="0000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9"/>
          <w:w w:val="92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9"/>
          <w:w w:val="92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9"/>
          <w:w w:val="92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-3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-3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66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3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-3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0" w:lineRule="exact"/>
        <w:ind w:left="118" w:right="-20"/>
        <w:jc w:val="left"/>
        <w:tabs>
          <w:tab w:pos="1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00"/>
          <w:position w:val="-1"/>
        </w:rPr>
        <w:t>r--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-17"/>
          <w:w w:val="123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23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left="208" w:right="-54"/>
        <w:jc w:val="center"/>
        <w:tabs>
          <w:tab w:pos="500" w:val="left"/>
          <w:tab w:pos="1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26.879999pt;margin-top:42.348583pt;width:14.4pt;height:39.360001pt;mso-position-horizontal-relative:page;mso-position-vertical-relative:paragraph;z-index:-16861" type="#_x0000_t75">
            <v:imagedata r:id="rId32" o:title=""/>
          </v:shape>
        </w:pic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position w:val="1"/>
        </w:rPr>
        <w:t>\.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position w:val="1"/>
        </w:rPr>
      </w:r>
      <w:r>
        <w:rPr>
          <w:rFonts w:ascii="Arial" w:hAnsi="Arial" w:cs="Arial" w:eastAsia="Arial"/>
          <w:sz w:val="18"/>
          <w:szCs w:val="18"/>
          <w:color w:val="757575"/>
          <w:spacing w:val="0"/>
          <w:w w:val="105"/>
          <w:position w:val="1"/>
        </w:rPr>
        <w:t>.</w:t>
      </w:r>
      <w:r>
        <w:rPr>
          <w:rFonts w:ascii="Arial" w:hAnsi="Arial" w:cs="Arial" w:eastAsia="Arial"/>
          <w:sz w:val="18"/>
          <w:szCs w:val="18"/>
          <w:color w:val="757575"/>
          <w:spacing w:val="-36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position w:val="1"/>
        </w:rPr>
        <w:t>a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  <w:position w:val="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left="6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rrarih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6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1"/>
          <w:w w:val="106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6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3"/>
          <w:w w:val="106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-36" w:right="-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Aliağa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77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7A7A8"/>
          <w:spacing w:val="0"/>
          <w:w w:val="73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A7A7A8"/>
          <w:spacing w:val="7"/>
          <w:w w:val="7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9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210" w:lineRule="exact"/>
        <w:ind w:left="881" w:right="-20"/>
        <w:jc w:val="left"/>
        <w:rPr>
          <w:rFonts w:ascii="Arial" w:hAnsi="Arial" w:cs="Arial" w:eastAsia="Arial"/>
          <w:sz w:val="108"/>
          <w:szCs w:val="108"/>
        </w:rPr>
      </w:pPr>
      <w:rPr/>
      <w:r>
        <w:rPr>
          <w:rFonts w:ascii="Arial" w:hAnsi="Arial" w:cs="Arial" w:eastAsia="Arial"/>
          <w:sz w:val="108"/>
          <w:szCs w:val="108"/>
          <w:color w:val="3F4672"/>
          <w:spacing w:val="0"/>
          <w:w w:val="68"/>
          <w:i/>
          <w:position w:val="-5"/>
        </w:rPr>
        <w:t>çziıra;</w:t>
      </w:r>
      <w:r>
        <w:rPr>
          <w:rFonts w:ascii="Arial" w:hAnsi="Arial" w:cs="Arial" w:eastAsia="Arial"/>
          <w:sz w:val="108"/>
          <w:szCs w:val="108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718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4"/>
          <w:szCs w:val="24"/>
          <w:color w:val="4F4F50"/>
          <w:spacing w:val="0"/>
          <w:w w:val="81"/>
          <w:position w:val="1"/>
        </w:rPr>
        <w:t>Itf</w:t>
      </w:r>
      <w:r>
        <w:rPr>
          <w:rFonts w:ascii="Arial" w:hAnsi="Arial" w:cs="Arial" w:eastAsia="Arial"/>
          <w:sz w:val="24"/>
          <w:szCs w:val="24"/>
          <w:color w:val="4F4F50"/>
          <w:spacing w:val="-2"/>
          <w:w w:val="81"/>
          <w:position w:val="1"/>
        </w:rPr>
        <w:t>a</w:t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81"/>
          <w:position w:val="1"/>
        </w:rPr>
        <w:t>iye</w:t>
      </w:r>
      <w:r>
        <w:rPr>
          <w:rFonts w:ascii="Arial" w:hAnsi="Arial" w:cs="Arial" w:eastAsia="Arial"/>
          <w:sz w:val="24"/>
          <w:szCs w:val="24"/>
          <w:color w:val="333333"/>
          <w:spacing w:val="-9"/>
          <w:w w:val="81"/>
          <w:position w:val="1"/>
        </w:rPr>
        <w:t> </w:t>
      </w:r>
      <w:r>
        <w:rPr>
          <w:rFonts w:ascii="Arial" w:hAnsi="Arial" w:cs="Arial" w:eastAsia="Arial"/>
          <w:sz w:val="22"/>
          <w:szCs w:val="22"/>
          <w:color w:val="333333"/>
          <w:spacing w:val="0"/>
          <w:w w:val="81"/>
          <w:position w:val="1"/>
        </w:rPr>
        <w:t>Kuze</w:t>
      </w:r>
      <w:r>
        <w:rPr>
          <w:rFonts w:ascii="Arial" w:hAnsi="Arial" w:cs="Arial" w:eastAsia="Arial"/>
          <w:sz w:val="22"/>
          <w:szCs w:val="22"/>
          <w:color w:val="333333"/>
          <w:spacing w:val="0"/>
          <w:w w:val="81"/>
          <w:position w:val="1"/>
        </w:rPr>
        <w:t>y</w:t>
      </w:r>
      <w:r>
        <w:rPr>
          <w:rFonts w:ascii="Arial" w:hAnsi="Arial" w:cs="Arial" w:eastAsia="Arial"/>
          <w:sz w:val="22"/>
          <w:szCs w:val="22"/>
          <w:color w:val="333333"/>
          <w:spacing w:val="13"/>
          <w:w w:val="81"/>
          <w:position w:val="1"/>
        </w:rPr>
        <w:t> </w:t>
      </w:r>
      <w:r>
        <w:rPr>
          <w:rFonts w:ascii="Arial" w:hAnsi="Arial" w:cs="Arial" w:eastAsia="Arial"/>
          <w:sz w:val="22"/>
          <w:szCs w:val="22"/>
          <w:color w:val="333333"/>
          <w:spacing w:val="0"/>
          <w:w w:val="81"/>
          <w:position w:val="1"/>
        </w:rPr>
        <w:t>Bölq</w:t>
      </w:r>
      <w:r>
        <w:rPr>
          <w:rFonts w:ascii="Arial" w:hAnsi="Arial" w:cs="Arial" w:eastAsia="Arial"/>
          <w:sz w:val="22"/>
          <w:szCs w:val="22"/>
          <w:color w:val="333333"/>
          <w:spacing w:val="0"/>
          <w:w w:val="81"/>
          <w:position w:val="1"/>
        </w:rPr>
        <w:t>e</w:t>
      </w:r>
      <w:r>
        <w:rPr>
          <w:rFonts w:ascii="Arial" w:hAnsi="Arial" w:cs="Arial" w:eastAsia="Arial"/>
          <w:sz w:val="22"/>
          <w:szCs w:val="22"/>
          <w:color w:val="333333"/>
          <w:spacing w:val="16"/>
          <w:w w:val="81"/>
          <w:position w:val="1"/>
        </w:rPr>
        <w:t> </w:t>
      </w:r>
      <w:r>
        <w:rPr>
          <w:rFonts w:ascii="Arial" w:hAnsi="Arial" w:cs="Arial" w:eastAsia="Arial"/>
          <w:sz w:val="22"/>
          <w:szCs w:val="22"/>
          <w:color w:val="333333"/>
          <w:spacing w:val="0"/>
          <w:w w:val="100"/>
          <w:position w:val="1"/>
        </w:rPr>
        <w:t>Amiri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left="1201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[Saati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15:25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-36" w:right="73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91" w:right="110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Anıiri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421" w:right="-20"/>
        <w:jc w:val="left"/>
        <w:rPr>
          <w:rFonts w:ascii="Courier New" w:hAnsi="Courier New" w:cs="Courier New" w:eastAsia="Courier New"/>
          <w:sz w:val="72"/>
          <w:szCs w:val="72"/>
        </w:rPr>
      </w:pPr>
      <w:rPr/>
      <w:r>
        <w:rPr>
          <w:rFonts w:ascii="Courier New" w:hAnsi="Courier New" w:cs="Courier New" w:eastAsia="Courier New"/>
          <w:sz w:val="72"/>
          <w:szCs w:val="72"/>
          <w:color w:val="4F5090"/>
          <w:spacing w:val="0"/>
          <w:w w:val="142"/>
          <w:i/>
        </w:rPr>
        <w:t>;1</w:t>
      </w:r>
      <w:r>
        <w:rPr>
          <w:rFonts w:ascii="Courier New" w:hAnsi="Courier New" w:cs="Courier New" w:eastAsia="Courier New"/>
          <w:sz w:val="72"/>
          <w:szCs w:val="72"/>
          <w:color w:val="000000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17" w:lineRule="exact"/>
        <w:ind w:left="3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467"/>
          <w:spacing w:val="0"/>
          <w:w w:val="9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13467"/>
          <w:spacing w:val="-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7"/>
          <w:w w:val="19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9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6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3" w:lineRule="exact"/>
        <w:ind w:left="498" w:right="-20"/>
        <w:jc w:val="left"/>
        <w:tabs>
          <w:tab w:pos="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tf.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"/>
          <w:w w:val="99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2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auto"/>
        <w:ind w:left="479" w:right="661" w:firstLine="-24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KAKIZ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</w:rPr>
        <w:t>A.A.K.P.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left="186" w:right="158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w w:val="103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9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295" w:right="1549"/>
        <w:jc w:val="center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Arial" w:hAnsi="Arial" w:cs="Arial" w:eastAsia="Arial"/>
          <w:sz w:val="39"/>
          <w:szCs w:val="39"/>
          <w:color w:val="5E5E5E"/>
          <w:spacing w:val="-10"/>
          <w:w w:val="45"/>
          <w:b/>
          <w:bCs/>
        </w:rPr>
        <w:t>·</w:t>
      </w:r>
      <w:r>
        <w:rPr>
          <w:rFonts w:ascii="Arial" w:hAnsi="Arial" w:cs="Arial" w:eastAsia="Arial"/>
          <w:sz w:val="39"/>
          <w:szCs w:val="39"/>
          <w:color w:val="333333"/>
          <w:spacing w:val="-16"/>
          <w:w w:val="142"/>
          <w:b/>
          <w:bCs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0"/>
          <w:w w:val="89"/>
          <w:b/>
          <w:bCs/>
        </w:rPr>
        <w:t>3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-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0"/>
          <w:w w:val="62"/>
          <w:b/>
          <w:bCs/>
        </w:rPr>
        <w:t>tı\ar\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13"/>
          <w:w w:val="62"/>
          <w:b/>
          <w:bCs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0"/>
          <w:w w:val="62"/>
          <w:b/>
          <w:bCs/>
        </w:rPr>
        <w:t>2ft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0"/>
          <w:w w:val="62"/>
          <w:b/>
          <w:bCs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0"/>
          <w:w w:val="62"/>
          <w:b/>
          <w:bCs/>
        </w:rPr>
        <w:t>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98" w:after="0" w:line="504" w:lineRule="auto"/>
        <w:ind w:left="160" w:right="1356" w:firstLine="-8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4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25.760008pt;height:134.4pt;mso-position-horizontal-relative:char;mso-position-vertical-relative:line" type="#_x0000_t75">
            <v:imagedata r:id="rId3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30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333333"/>
          <w:w w:val="490"/>
        </w:rPr>
        <w:t>-</w:t>
      </w:r>
      <w:r>
        <w:rPr>
          <w:rFonts w:ascii="Times New Roman" w:hAnsi="Times New Roman" w:cs="Times New Roman" w:eastAsia="Times New Roman"/>
          <w:sz w:val="7"/>
          <w:szCs w:val="7"/>
          <w:color w:val="333333"/>
          <w:spacing w:val="-3"/>
          <w:w w:val="490"/>
        </w:rPr>
        <w:t>-</w:t>
      </w:r>
      <w:r>
        <w:rPr>
          <w:rFonts w:ascii="Times New Roman" w:hAnsi="Times New Roman" w:cs="Times New Roman" w:eastAsia="Times New Roman"/>
          <w:sz w:val="7"/>
          <w:szCs w:val="7"/>
          <w:color w:val="A7A7A8"/>
          <w:spacing w:val="0"/>
          <w:w w:val="162"/>
        </w:rPr>
        <w:t>-</w:t>
      </w:r>
      <w:r>
        <w:rPr>
          <w:rFonts w:ascii="Times New Roman" w:hAnsi="Times New Roman" w:cs="Times New Roman" w:eastAsia="Times New Roman"/>
          <w:sz w:val="7"/>
          <w:szCs w:val="7"/>
          <w:color w:val="A7A7A8"/>
          <w:spacing w:val="0"/>
          <w:w w:val="100"/>
        </w:rPr>
        <w:t>        </w:t>
      </w:r>
      <w:r>
        <w:rPr>
          <w:rFonts w:ascii="Times New Roman" w:hAnsi="Times New Roman" w:cs="Times New Roman" w:eastAsia="Times New Roman"/>
          <w:sz w:val="7"/>
          <w:szCs w:val="7"/>
          <w:color w:val="A7A7A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7A7A8"/>
          <w:spacing w:val="0"/>
          <w:w w:val="459"/>
        </w:rPr>
        <w:t>-</w:t>
      </w:r>
      <w:r>
        <w:rPr>
          <w:rFonts w:ascii="Times New Roman" w:hAnsi="Times New Roman" w:cs="Times New Roman" w:eastAsia="Times New Roman"/>
          <w:sz w:val="7"/>
          <w:szCs w:val="7"/>
          <w:color w:val="A7A7A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A7A7A8"/>
          <w:spacing w:val="0"/>
          <w:w w:val="100"/>
        </w:rPr>
      </w:r>
      <w:r>
        <w:rPr>
          <w:rFonts w:ascii="Times New Roman" w:hAnsi="Times New Roman" w:cs="Times New Roman" w:eastAsia="Times New Roman"/>
          <w:sz w:val="7"/>
          <w:szCs w:val="7"/>
          <w:color w:val="757575"/>
          <w:spacing w:val="0"/>
          <w:w w:val="65"/>
          <w:b/>
          <w:bCs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757575"/>
          <w:spacing w:val="-11"/>
          <w:w w:val="64"/>
          <w:b/>
          <w:bCs/>
        </w:rPr>
        <w:t>'</w:t>
      </w:r>
      <w:r>
        <w:rPr>
          <w:rFonts w:ascii="Times New Roman" w:hAnsi="Times New Roman" w:cs="Times New Roman" w:eastAsia="Times New Roman"/>
          <w:sz w:val="7"/>
          <w:szCs w:val="7"/>
          <w:color w:val="333333"/>
          <w:spacing w:val="0"/>
          <w:w w:val="58"/>
          <w:b/>
          <w:bCs/>
        </w:rPr>
        <w:t>':'ftı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60" w:right="180"/>
          <w:cols w:num="4" w:equalWidth="0">
            <w:col w:w="1346" w:space="217"/>
            <w:col w:w="3060" w:space="252"/>
            <w:col w:w="2283" w:space="1283"/>
            <w:col w:w="3139"/>
          </w:cols>
        </w:sectPr>
      </w:pPr>
      <w:rPr/>
    </w:p>
    <w:p>
      <w:pPr>
        <w:spacing w:before="70" w:after="0" w:line="221" w:lineRule="auto"/>
        <w:ind w:left="613" w:right="-143" w:firstLine="-192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24.10393pt;margin-top:3.79431pt;width:45.582679pt;height:.1pt;mso-position-horizontal-relative:page;mso-position-vertical-relative:paragraph;z-index:-16855" coordorigin="482,76" coordsize="912,2">
            <v:shape style="position:absolute;left:482;top:76;width:912;height:2" coordorigin="482,76" coordsize="912,0" path="m482,76l1394,76e" filled="f" stroked="t" strokeweight=".954611pt" strokecolor="#CCCCCC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82"/>
          <w:szCs w:val="82"/>
          <w:color w:val="3D3D3D"/>
          <w:spacing w:val="-743"/>
          <w:w w:val="169"/>
          <w:b/>
          <w:bCs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3D3D3D"/>
          <w:spacing w:val="7"/>
          <w:w w:val="119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19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19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3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3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525252"/>
          <w:spacing w:val="0"/>
          <w:w w:val="115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8" w:lineRule="exact"/>
        <w:ind w:left="377" w:right="4651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shape style="position:absolute;margin-left:488.640015pt;margin-top:-5.805719pt;width:52.799999pt;height:42.240002pt;mso-position-horizontal-relative:page;mso-position-vertical-relative:paragraph;z-index:-16858" type="#_x0000_t75">
            <v:imagedata r:id="rId34" o:title=""/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97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12"/>
          <w:w w:val="9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97"/>
        </w:rPr>
        <w:t>BELEDİYESİ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97"/>
        </w:rPr>
        <w:t>BAŞKANLIGI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8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7" w:lineRule="exact"/>
        <w:ind w:left="1128" w:right="5456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D3D3D"/>
          <w:w w:val="90"/>
          <w:position w:val="-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96"/>
          <w:position w:val="-1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360" w:bottom="280" w:left="280" w:right="0"/>
          <w:cols w:num="2" w:equalWidth="0">
            <w:col w:w="1626" w:space="1535"/>
            <w:col w:w="8479"/>
          </w:cols>
        </w:sectPr>
      </w:pPr>
      <w:rPr/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80" w:right="0"/>
        </w:sectPr>
      </w:pPr>
      <w:rPr/>
    </w:p>
    <w:p>
      <w:pPr>
        <w:spacing w:before="35" w:after="0" w:line="214" w:lineRule="exact"/>
        <w:ind w:left="130" w:right="-69"/>
        <w:jc w:val="left"/>
        <w:tabs>
          <w:tab w:pos="1500" w:val="left"/>
          <w:tab w:pos="3020" w:val="left"/>
          <w:tab w:pos="5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5"/>
          <w:w w:val="100"/>
          <w:position w:val="-1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858585"/>
          <w:spacing w:val="-1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03.2017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7"/>
          <w:position w:val="-1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7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ldiriı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8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8"/>
          <w:position w:val="-1"/>
        </w:rPr>
        <w:t>14:14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Tel: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lO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80" w:right="0"/>
          <w:cols w:num="2" w:equalWidth="0">
            <w:col w:w="7188" w:space="1810"/>
            <w:col w:w="2642"/>
          </w:cols>
        </w:sectPr>
      </w:pPr>
      <w:rPr/>
    </w:p>
    <w:p>
      <w:pPr>
        <w:spacing w:before="25" w:after="0" w:line="240" w:lineRule="auto"/>
        <w:ind w:left="140" w:right="-20"/>
        <w:jc w:val="left"/>
        <w:tabs>
          <w:tab w:pos="1500" w:val="left"/>
          <w:tab w:pos="3020" w:val="left"/>
          <w:tab w:pos="4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8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6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858585"/>
          <w:spacing w:val="-5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03.2017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1558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1185/l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14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Daire:4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40" w:right="-69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Adres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68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6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2"/>
          <w:w w:val="6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Kona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118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  <w:position w:val="-1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4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4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5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14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Kat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-1"/>
        </w:rPr>
        <w:t>Daire:4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6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68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9"/>
          <w:w w:val="6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2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80" w:right="0"/>
          <w:cols w:num="2" w:equalWidth="0">
            <w:col w:w="4992" w:space="417"/>
            <w:col w:w="6231"/>
          </w:cols>
        </w:sectPr>
      </w:pPr>
      <w:rPr/>
    </w:p>
    <w:p>
      <w:pPr>
        <w:spacing w:before="25" w:after="0" w:line="214" w:lineRule="exact"/>
        <w:ind w:left="140" w:right="-69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-1"/>
        </w:rPr>
        <w:t>Yan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44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right="-20"/>
        <w:jc w:val="left"/>
        <w:tabs>
          <w:tab w:pos="2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Yanguı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3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Tabiat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7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12"/>
          <w:w w:val="9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Yıldırım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1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mesi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3B3B3"/>
          <w:spacing w:val="9"/>
          <w:w w:val="272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9A9A9A"/>
          <w:spacing w:val="0"/>
          <w:w w:val="14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80" w:right="0"/>
          <w:cols w:num="2" w:equalWidth="0">
            <w:col w:w="2698" w:space="1671"/>
            <w:col w:w="7271"/>
          </w:cols>
        </w:sectPr>
      </w:pPr>
      <w:rPr/>
    </w:p>
    <w:p>
      <w:pPr>
        <w:spacing w:before="9" w:after="0" w:line="240" w:lineRule="auto"/>
        <w:ind w:left="135" w:right="-20"/>
        <w:jc w:val="left"/>
        <w:tabs>
          <w:tab w:pos="3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2"/>
        </w:rPr>
        <w:t>Yapınııı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9" w:lineRule="exact"/>
        <w:ind w:left="3515" w:right="-64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525252"/>
          <w:w w:val="98"/>
          <w:position w:val="-11"/>
        </w:rPr>
      </w:r>
      <w:r>
        <w:rPr>
          <w:rFonts w:ascii="Arial" w:hAnsi="Arial" w:cs="Arial" w:eastAsia="Arial"/>
          <w:sz w:val="16"/>
          <w:szCs w:val="16"/>
          <w:color w:val="525252"/>
          <w:spacing w:val="0"/>
          <w:w w:val="100"/>
          <w:u w:val="single" w:color="000000"/>
          <w:position w:val="-11"/>
        </w:rPr>
        <w:t>Beıonarm</w:t>
      </w:r>
      <w:r>
        <w:rPr>
          <w:rFonts w:ascii="Arial" w:hAnsi="Arial" w:cs="Arial" w:eastAsia="Arial"/>
          <w:sz w:val="16"/>
          <w:szCs w:val="16"/>
          <w:color w:val="525252"/>
          <w:spacing w:val="0"/>
          <w:w w:val="100"/>
          <w:u w:val="single" w:color="000000"/>
          <w:position w:val="-11"/>
        </w:rPr>
      </w:r>
      <w:r>
        <w:rPr>
          <w:rFonts w:ascii="Arial" w:hAnsi="Arial" w:cs="Arial" w:eastAsia="Arial"/>
          <w:sz w:val="16"/>
          <w:szCs w:val="16"/>
          <w:color w:val="525252"/>
          <w:spacing w:val="0"/>
          <w:w w:val="100"/>
          <w:position w:val="-11"/>
        </w:rPr>
      </w:r>
      <w:r>
        <w:rPr>
          <w:rFonts w:ascii="Arial" w:hAnsi="Arial" w:cs="Arial" w:eastAsia="Arial"/>
          <w:sz w:val="16"/>
          <w:szCs w:val="16"/>
          <w:color w:val="525252"/>
          <w:spacing w:val="0"/>
          <w:w w:val="100"/>
          <w:position w:val="-11"/>
        </w:rPr>
        <w:t>e</w:t>
      </w:r>
      <w:r>
        <w:rPr>
          <w:rFonts w:ascii="Arial" w:hAnsi="Arial" w:cs="Arial" w:eastAsia="Arial"/>
          <w:sz w:val="16"/>
          <w:szCs w:val="16"/>
          <w:color w:val="525252"/>
          <w:spacing w:val="40"/>
          <w:w w:val="100"/>
          <w:position w:val="-11"/>
        </w:rPr>
        <w:t> </w:t>
      </w:r>
      <w:r>
        <w:rPr>
          <w:rFonts w:ascii="Arial" w:hAnsi="Arial" w:cs="Arial" w:eastAsia="Arial"/>
          <w:sz w:val="16"/>
          <w:szCs w:val="16"/>
          <w:color w:val="525252"/>
          <w:spacing w:val="0"/>
          <w:w w:val="100"/>
          <w:position w:val="-11"/>
        </w:rPr>
        <w:t>Kııgi</w:t>
      </w:r>
      <w:r>
        <w:rPr>
          <w:rFonts w:ascii="Arial" w:hAnsi="Arial" w:cs="Arial" w:eastAsia="Arial"/>
          <w:sz w:val="16"/>
          <w:szCs w:val="16"/>
          <w:color w:val="525252"/>
          <w:spacing w:val="0"/>
          <w:w w:val="100"/>
          <w:position w:val="-11"/>
        </w:rPr>
        <w:t>r</w:t>
      </w:r>
      <w:r>
        <w:rPr>
          <w:rFonts w:ascii="Arial" w:hAnsi="Arial" w:cs="Arial" w:eastAsia="Arial"/>
          <w:sz w:val="16"/>
          <w:szCs w:val="16"/>
          <w:color w:val="525252"/>
          <w:spacing w:val="0"/>
          <w:w w:val="100"/>
          <w:position w:val="-11"/>
        </w:rPr>
        <w:t>  </w:t>
      </w:r>
      <w:r>
        <w:rPr>
          <w:rFonts w:ascii="Arial" w:hAnsi="Arial" w:cs="Arial" w:eastAsia="Arial"/>
          <w:sz w:val="16"/>
          <w:szCs w:val="16"/>
          <w:color w:val="525252"/>
          <w:spacing w:val="4"/>
          <w:w w:val="100"/>
          <w:position w:val="-11"/>
        </w:rPr>
        <w:t> </w:t>
      </w:r>
      <w:r>
        <w:rPr>
          <w:rFonts w:ascii="Arial" w:hAnsi="Arial" w:cs="Arial" w:eastAsia="Arial"/>
          <w:sz w:val="16"/>
          <w:szCs w:val="16"/>
          <w:color w:val="525252"/>
          <w:spacing w:val="0"/>
          <w:w w:val="100"/>
          <w:position w:val="-11"/>
        </w:rPr>
        <w:t>Ahşcıp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61" w:lineRule="exact"/>
        <w:ind w:right="-69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2"/>
          <w:w w:val="90"/>
          <w:position w:val="-13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858585"/>
          <w:spacing w:val="4"/>
          <w:w w:val="90"/>
          <w:position w:val="-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-13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-1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9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3B3B3"/>
          <w:spacing w:val="0"/>
          <w:w w:val="100"/>
          <w:position w:val="-13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B3B3B3"/>
          <w:spacing w:val="-26"/>
          <w:w w:val="100"/>
          <w:position w:val="-13"/>
        </w:rPr>
        <w:t>-</w:t>
      </w:r>
      <w:r>
        <w:rPr>
          <w:rFonts w:ascii="Arial" w:hAnsi="Arial" w:cs="Arial" w:eastAsia="Arial"/>
          <w:sz w:val="16"/>
          <w:szCs w:val="16"/>
          <w:color w:val="525252"/>
          <w:spacing w:val="0"/>
          <w:w w:val="100"/>
          <w:position w:val="-13"/>
        </w:rPr>
        <w:t>Qi</w:t>
      </w:r>
      <w:r>
        <w:rPr>
          <w:rFonts w:ascii="Arial" w:hAnsi="Arial" w:cs="Arial" w:eastAsia="Arial"/>
          <w:sz w:val="16"/>
          <w:szCs w:val="16"/>
          <w:color w:val="525252"/>
          <w:spacing w:val="0"/>
          <w:w w:val="100"/>
          <w:position w:val="-13"/>
        </w:rPr>
        <w:t> </w:t>
      </w:r>
      <w:r>
        <w:rPr>
          <w:rFonts w:ascii="Arial" w:hAnsi="Arial" w:cs="Arial" w:eastAsia="Arial"/>
          <w:sz w:val="16"/>
          <w:szCs w:val="16"/>
          <w:color w:val="525252"/>
          <w:spacing w:val="9"/>
          <w:w w:val="100"/>
          <w:position w:val="-13"/>
        </w:rPr>
        <w:t> </w:t>
      </w:r>
      <w:r>
        <w:rPr>
          <w:rFonts w:ascii="Arial" w:hAnsi="Arial" w:cs="Arial" w:eastAsia="Arial"/>
          <w:sz w:val="16"/>
          <w:szCs w:val="16"/>
          <w:color w:val="525252"/>
          <w:spacing w:val="0"/>
          <w:w w:val="116"/>
          <w:position w:val="-13"/>
        </w:rPr>
        <w:t>er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87" w:after="0" w:line="210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58585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858585"/>
          <w:spacing w:val="-20"/>
          <w:w w:val="13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80" w:right="0"/>
          <w:cols w:num="3" w:equalWidth="0">
            <w:col w:w="5342" w:space="125"/>
            <w:col w:w="967" w:space="188"/>
            <w:col w:w="5018"/>
          </w:cols>
        </w:sectPr>
      </w:pPr>
      <w:rPr/>
    </w:p>
    <w:p>
      <w:pPr>
        <w:spacing w:before="0" w:after="0" w:line="480" w:lineRule="exact"/>
        <w:ind w:right="-20"/>
        <w:jc w:val="right"/>
        <w:tabs>
          <w:tab w:pos="460" w:val="left"/>
          <w:tab w:pos="1060" w:val="left"/>
        </w:tabs>
        <w:rPr>
          <w:rFonts w:ascii="Arial" w:hAnsi="Arial" w:cs="Arial" w:eastAsia="Arial"/>
          <w:sz w:val="48"/>
          <w:szCs w:val="4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w w:val="92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25252"/>
          <w:w w:val="100"/>
        </w:rPr>
      </w:r>
      <w:r>
        <w:rPr>
          <w:rFonts w:ascii="Arial" w:hAnsi="Arial" w:cs="Arial" w:eastAsia="Arial"/>
          <w:sz w:val="48"/>
          <w:szCs w:val="48"/>
          <w:color w:val="525252"/>
          <w:w w:val="44"/>
        </w:rPr>
        <w:t>ı</w:t>
      </w:r>
      <w:r>
        <w:rPr>
          <w:rFonts w:ascii="Arial" w:hAnsi="Arial" w:cs="Arial" w:eastAsia="Arial"/>
          <w:sz w:val="48"/>
          <w:szCs w:val="48"/>
          <w:color w:val="525252"/>
          <w:w w:val="100"/>
        </w:rPr>
        <w:tab/>
      </w:r>
      <w:r>
        <w:rPr>
          <w:rFonts w:ascii="Arial" w:hAnsi="Arial" w:cs="Arial" w:eastAsia="Arial"/>
          <w:sz w:val="48"/>
          <w:szCs w:val="48"/>
          <w:color w:val="525252"/>
          <w:w w:val="100"/>
        </w:rPr>
      </w:r>
      <w:r>
        <w:rPr>
          <w:rFonts w:ascii="Arial" w:hAnsi="Arial" w:cs="Arial" w:eastAsia="Arial"/>
          <w:sz w:val="48"/>
          <w:szCs w:val="48"/>
          <w:color w:val="676767"/>
          <w:spacing w:val="0"/>
          <w:w w:val="44"/>
        </w:rPr>
        <w:t>ı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left"/>
        <w:tabs>
          <w:tab w:pos="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3"/>
          <w:szCs w:val="13"/>
          <w:color w:val="3D3D3D"/>
          <w:spacing w:val="0"/>
          <w:w w:val="56"/>
        </w:rPr>
        <w:t>1</w:t>
      </w:r>
      <w:r>
        <w:rPr>
          <w:rFonts w:ascii="Arial" w:hAnsi="Arial" w:cs="Arial" w:eastAsia="Arial"/>
          <w:sz w:val="13"/>
          <w:szCs w:val="13"/>
          <w:color w:val="3D3D3D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80" w:right="0"/>
          <w:cols w:num="2" w:equalWidth="0">
            <w:col w:w="4988" w:space="913"/>
            <w:col w:w="5739"/>
          </w:cols>
        </w:sectPr>
      </w:pPr>
      <w:rPr/>
    </w:p>
    <w:p>
      <w:pPr>
        <w:spacing w:before="0" w:after="0" w:line="204" w:lineRule="exact"/>
        <w:ind w:left="13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left"/>
        <w:tabs>
          <w:tab w:pos="3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Mahmut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OYMAK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((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jracı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Zafe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TOFUR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9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Yene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55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5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-1"/>
        </w:rPr>
        <w:t>RTAŞ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80" w:right="0"/>
          <w:cols w:num="2" w:equalWidth="0">
            <w:col w:w="1195" w:space="825"/>
            <w:col w:w="9620"/>
          </w:cols>
        </w:sectPr>
      </w:pPr>
      <w:rPr/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9"/>
        </w:rPr>
        <w:t>VJiden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3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3" w:lineRule="exact"/>
        <w:ind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9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3D3D3D"/>
          <w:spacing w:val="0"/>
          <w:w w:val="112"/>
        </w:rPr>
        <w:t>ı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5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525252"/>
          <w:spacing w:val="0"/>
          <w:w w:val="100"/>
        </w:rPr>
        <w:t>Ara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100"/>
        </w:rPr>
        <w:t>ç</w:t>
      </w:r>
      <w:r>
        <w:rPr>
          <w:rFonts w:ascii="Arial" w:hAnsi="Arial" w:cs="Arial" w:eastAsia="Arial"/>
          <w:sz w:val="19"/>
          <w:szCs w:val="19"/>
          <w:color w:val="525252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2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25252"/>
          <w:w w:val="1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w w:val="15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</w:rPr>
        <w:t>14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12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ektri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!Emniyet-Jandarma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14:20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80" w:right="0"/>
          <w:cols w:num="4" w:equalWidth="0">
            <w:col w:w="647" w:space="1374"/>
            <w:col w:w="2027" w:space="512"/>
            <w:col w:w="2563" w:space="358"/>
            <w:col w:w="4159"/>
          </w:cols>
        </w:sectPr>
      </w:pPr>
      <w:rPr/>
    </w:p>
    <w:p>
      <w:pPr>
        <w:spacing w:before="29" w:after="0" w:line="214" w:lineRule="exact"/>
        <w:ind w:left="2030" w:right="-20"/>
        <w:jc w:val="left"/>
        <w:tabs>
          <w:tab w:pos="4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80" w:right="0"/>
        </w:sectPr>
      </w:pPr>
      <w:rPr/>
    </w:p>
    <w:p>
      <w:pPr>
        <w:spacing w:before="25" w:after="0" w:line="240" w:lineRule="auto"/>
        <w:ind w:left="101" w:right="-5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9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··dımcı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9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454" w:right="31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</w:rPr>
        <w:t>.işse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52" w:lineRule="auto"/>
        <w:ind w:left="10" w:right="1131" w:firstLine="-1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i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i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4" w:after="0" w:line="214" w:lineRule="exact"/>
        <w:ind w:left="10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3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858585"/>
          <w:spacing w:val="0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80" w:right="0"/>
          <w:cols w:num="3" w:equalWidth="0">
            <w:col w:w="1210" w:space="810"/>
            <w:col w:w="2191" w:space="363"/>
            <w:col w:w="7066"/>
          </w:cols>
        </w:sectPr>
      </w:pPr>
      <w:rPr/>
    </w:p>
    <w:p>
      <w:pPr>
        <w:spacing w:before="39" w:after="0" w:line="240" w:lineRule="auto"/>
        <w:ind w:left="111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2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kendiliğinde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sönmü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görüldiL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5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Söndürınede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Ku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Ilanıla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68" w:lineRule="auto"/>
        <w:ind w:right="603" w:firstLine="56"/>
        <w:jc w:val="left"/>
        <w:tabs>
          <w:tab w:pos="3380" w:val="left"/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3"/>
        </w:rPr>
        <w:t>'arafımızca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3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66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9"/>
          <w:w w:val="1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3"/>
        </w:rPr>
        <w:t>tyapılmadı.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80" w:right="0"/>
          <w:cols w:num="3" w:equalWidth="0">
            <w:col w:w="1554" w:space="448"/>
            <w:col w:w="6029" w:space="52"/>
            <w:col w:w="3557"/>
          </w:cols>
        </w:sectPr>
      </w:pPr>
      <w:rPr/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80" w:right="0"/>
        </w:sectPr>
      </w:pPr>
      <w:rPr/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6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8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8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68"/>
        </w:rPr>
        <w:t>1-J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6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52" w:lineRule="auto"/>
        <w:ind w:left="5" w:right="394" w:firstLine="4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otomati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çamaşı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makinesi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duş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erimek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tamamı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eşyalar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tesisatı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kabloları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24" w:right="376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rabmini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Eşyada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54" w:lineRule="auto"/>
        <w:ind w:right="384" w:firstLine="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tamamı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ikinci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katında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daireni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arka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taraftaki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banyoda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2"/>
        </w:rPr>
        <w:t>sonışturmada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binaya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yıldırım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düşmesiyle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tesisatında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oluşa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440" w:bottom="280" w:left="280" w:right="0"/>
          <w:cols w:num="2" w:equalWidth="0">
            <w:col w:w="1838" w:space="183"/>
            <w:col w:w="9619"/>
          </w:cols>
        </w:sectPr>
      </w:pPr>
      <w:rPr/>
    </w:p>
    <w:p>
      <w:pPr>
        <w:spacing w:before="94" w:after="0" w:line="263" w:lineRule="auto"/>
        <w:ind w:left="126" w:right="4313" w:firstLine="42"/>
        <w:jc w:val="left"/>
        <w:tabs>
          <w:tab w:pos="204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7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3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8"/>
        </w:rPr>
        <w:t>irkeıi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9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80" w:right="0"/>
        </w:sectPr>
      </w:pPr>
      <w:rPr/>
    </w:p>
    <w:p>
      <w:pPr>
        <w:spacing w:before="0" w:after="0" w:line="240" w:lineRule="auto"/>
        <w:ind w:left="56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9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525252"/>
          <w:spacing w:val="5"/>
          <w:w w:val="132"/>
          <w:position w:val="-1"/>
        </w:rPr>
        <w:t>1</w:t>
      </w:r>
      <w:r>
        <w:rPr>
          <w:rFonts w:ascii="Times New Roman" w:hAnsi="Times New Roman" w:cs="Times New Roman" w:eastAsia="Times New Roman"/>
          <w:sz w:val="13"/>
          <w:szCs w:val="13"/>
          <w:color w:val="525252"/>
          <w:spacing w:val="0"/>
          <w:w w:val="132"/>
          <w:position w:val="-1"/>
        </w:rPr>
        <w:t>c</w:t>
      </w:r>
      <w:r>
        <w:rPr>
          <w:rFonts w:ascii="Times New Roman" w:hAnsi="Times New Roman" w:cs="Times New Roman" w:eastAsia="Times New Roman"/>
          <w:sz w:val="13"/>
          <w:szCs w:val="13"/>
          <w:color w:val="525252"/>
          <w:spacing w:val="-4"/>
          <w:w w:val="132"/>
          <w:position w:val="-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525252"/>
          <w:spacing w:val="0"/>
          <w:w w:val="132"/>
          <w:position w:val="-1"/>
        </w:rPr>
        <w:t>lllll</w:t>
      </w:r>
      <w:r>
        <w:rPr>
          <w:rFonts w:ascii="Times New Roman" w:hAnsi="Times New Roman" w:cs="Times New Roman" w:eastAsia="Times New Roman"/>
          <w:sz w:val="13"/>
          <w:szCs w:val="13"/>
          <w:color w:val="525252"/>
          <w:spacing w:val="0"/>
          <w:w w:val="132"/>
          <w:position w:val="-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525252"/>
          <w:spacing w:val="23"/>
          <w:w w:val="13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9"/>
          <w:position w:val="-1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  <w:position w:val="-1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</w:rPr>
        <w:t>v</w:t>
      </w:r>
      <w:r>
        <w:rPr>
          <w:rFonts w:ascii="Arial" w:hAnsi="Arial" w:cs="Arial" w:eastAsia="Arial"/>
          <w:sz w:val="18"/>
          <w:szCs w:val="18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sal1ibine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5"/>
        </w:rPr>
        <w:t>edild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80" w:right="0"/>
          <w:cols w:num="2" w:equalWidth="0">
            <w:col w:w="1593" w:space="432"/>
            <w:col w:w="9615"/>
          </w:cols>
        </w:sectPr>
      </w:pPr>
      <w:rPr/>
    </w:p>
    <w:p>
      <w:pPr>
        <w:spacing w:before="34" w:after="0" w:line="240" w:lineRule="auto"/>
        <w:ind w:left="130" w:right="-69"/>
        <w:jc w:val="left"/>
        <w:tabs>
          <w:tab w:pos="2040" w:val="left"/>
          <w:tab w:pos="5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rarih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4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06.03.2017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15:25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26" w:right="-20"/>
        <w:jc w:val="left"/>
        <w:tabs>
          <w:tab w:pos="880" w:val="left"/>
          <w:tab w:pos="1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Varsa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Çamdibi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773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9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11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left="-34" w:right="183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5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29"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3D3D3D"/>
          <w:spacing w:val="0"/>
          <w:w w:val="42"/>
          <w:b/>
          <w:bCs/>
        </w:rPr>
        <w:t>O</w:t>
      </w:r>
      <w:r>
        <w:rPr>
          <w:rFonts w:ascii="Arial" w:hAnsi="Arial" w:cs="Arial" w:eastAsia="Arial"/>
          <w:sz w:val="27"/>
          <w:szCs w:val="27"/>
          <w:color w:val="3D3D3D"/>
          <w:spacing w:val="0"/>
          <w:w w:val="42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3D3D3D"/>
          <w:spacing w:val="12"/>
          <w:w w:val="42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3D3D3D"/>
          <w:spacing w:val="0"/>
          <w:w w:val="60"/>
          <w:b/>
          <w:bCs/>
        </w:rPr>
        <w:t>9</w:t>
      </w:r>
      <w:r>
        <w:rPr>
          <w:rFonts w:ascii="Arial" w:hAnsi="Arial" w:cs="Arial" w:eastAsia="Arial"/>
          <w:sz w:val="27"/>
          <w:szCs w:val="27"/>
          <w:color w:val="3D3D3D"/>
          <w:spacing w:val="0"/>
          <w:w w:val="60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3D3D3D"/>
          <w:spacing w:val="5"/>
          <w:w w:val="60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3D3D3D"/>
          <w:spacing w:val="0"/>
          <w:w w:val="60"/>
          <w:b/>
          <w:bCs/>
        </w:rPr>
        <w:t>Mart</w:t>
      </w:r>
      <w:r>
        <w:rPr>
          <w:rFonts w:ascii="Arial" w:hAnsi="Arial" w:cs="Arial" w:eastAsia="Arial"/>
          <w:sz w:val="27"/>
          <w:szCs w:val="27"/>
          <w:color w:val="3D3D3D"/>
          <w:spacing w:val="39"/>
          <w:w w:val="60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3D3D3D"/>
          <w:spacing w:val="0"/>
          <w:w w:val="60"/>
          <w:b/>
          <w:bCs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71" w:lineRule="exact"/>
        <w:ind w:left="30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525252"/>
          <w:spacing w:val="0"/>
          <w:w w:val="79"/>
          <w:i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79"/>
          <w:i/>
          <w:position w:val="-1"/>
        </w:rPr>
        <w:t>   </w:t>
      </w:r>
      <w:r>
        <w:rPr>
          <w:rFonts w:ascii="Arial" w:hAnsi="Arial" w:cs="Arial" w:eastAsia="Arial"/>
          <w:sz w:val="19"/>
          <w:szCs w:val="19"/>
          <w:color w:val="525252"/>
          <w:spacing w:val="2"/>
          <w:w w:val="79"/>
          <w:i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79"/>
          <w:i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525252"/>
          <w:spacing w:val="8"/>
          <w:w w:val="79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4"/>
          <w:position w:val="-1"/>
        </w:rPr>
        <w:t>0</w:t>
      </w:r>
      <w:r>
        <w:rPr>
          <w:rFonts w:ascii="Arial" w:hAnsi="Arial" w:cs="Arial" w:eastAsia="Arial"/>
          <w:sz w:val="24"/>
          <w:szCs w:val="24"/>
          <w:color w:val="3D3D3D"/>
          <w:spacing w:val="-12"/>
          <w:w w:val="157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6"/>
          <w:position w:val="-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80" w:right="0"/>
          <w:cols w:num="2" w:equalWidth="0">
            <w:col w:w="6953" w:space="1540"/>
            <w:col w:w="3147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80" w:right="0"/>
        </w:sectPr>
      </w:pPr>
      <w:rPr/>
    </w:p>
    <w:p>
      <w:pPr>
        <w:spacing w:before="37" w:after="0" w:line="240" w:lineRule="auto"/>
        <w:ind w:right="-20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D3D3D"/>
          <w:spacing w:val="2"/>
          <w:w w:val="104"/>
        </w:rPr>
        <w:t>Y</w:t>
      </w:r>
      <w:r>
        <w:rPr>
          <w:rFonts w:ascii="Arial" w:hAnsi="Arial" w:cs="Arial" w:eastAsia="Arial"/>
          <w:sz w:val="18"/>
          <w:szCs w:val="18"/>
          <w:color w:val="676767"/>
          <w:spacing w:val="-1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13"/>
        </w:rPr>
        <w:t>n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Çavuş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9" w:lineRule="exact"/>
        <w:ind w:right="80"/>
        <w:jc w:val="right"/>
        <w:rPr>
          <w:rFonts w:ascii="Arial" w:hAnsi="Arial" w:cs="Arial" w:eastAsia="Arial"/>
          <w:sz w:val="23"/>
          <w:szCs w:val="23"/>
        </w:rPr>
      </w:pPr>
      <w:rPr/>
      <w:r>
        <w:rPr/>
        <w:pict>
          <v:shape style="position:absolute;margin-left:420.480011pt;margin-top:-37.615028pt;width:126.720001pt;height:118.080002pt;mso-position-horizontal-relative:page;mso-position-vertical-relative:paragraph;z-index:-16856" type="#_x0000_t75">
            <v:imagedata r:id="rId35" o:title=""/>
          </v:shape>
        </w:pict>
      </w:r>
      <w:r>
        <w:rPr>
          <w:rFonts w:ascii="Arial" w:hAnsi="Arial" w:cs="Arial" w:eastAsia="Arial"/>
          <w:sz w:val="19"/>
          <w:szCs w:val="19"/>
          <w:color w:val="B3B3B3"/>
          <w:w w:val="52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B3B3B3"/>
          <w:spacing w:val="-13"/>
          <w:w w:val="52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9A9A9A"/>
          <w:spacing w:val="0"/>
          <w:w w:val="156"/>
          <w:position w:val="-1"/>
        </w:rPr>
        <w:t>,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40" w:bottom="280" w:left="280" w:right="0"/>
          <w:cols w:num="3" w:equalWidth="0">
            <w:col w:w="5158" w:space="65"/>
            <w:col w:w="494" w:space="2412"/>
            <w:col w:w="3511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8.49559pt;margin-top:21.186716pt;width:556.060957pt;height:749.992546pt;mso-position-horizontal-relative:page;mso-position-vertical-relative:page;z-index:-16854" coordorigin="370,424" coordsize="11121,15000">
            <v:group style="position:absolute;left:391;top:1609;width:2;height:13808" coordorigin="391,1609" coordsize="2,13808">
              <v:shape style="position:absolute;left:391;top:1609;width:2;height:13808" coordorigin="391,1609" coordsize="0,13808" path="m391,15416l391,1609e" filled="f" stroked="t" strokeweight=".715958pt" strokecolor="#747474">
                <v:path arrowok="t"/>
              </v:shape>
            </v:group>
            <v:group style="position:absolute;left:2205;top:440;width:9260;height:2" coordorigin="2205,440" coordsize="9260,2">
              <v:shape style="position:absolute;left:2205;top:440;width:9260;height:2" coordorigin="2205,440" coordsize="9260,0" path="m2205,440l11465,440e" filled="f" stroked="t" strokeweight=".715958pt" strokecolor="#979797">
                <v:path arrowok="t"/>
              </v:shape>
            </v:group>
            <v:group style="position:absolute;left:2289;top:440;width:2;height:1513" coordorigin="2289,440" coordsize="2,1513">
              <v:shape style="position:absolute;left:2289;top:440;width:2;height:1513" coordorigin="2289,440" coordsize="0,1513" path="m2289,1953l2289,440e" filled="f" stroked="t" strokeweight=".715958pt" strokecolor="#9C9C9C">
                <v:path arrowok="t"/>
              </v:shape>
            </v:group>
            <v:group style="position:absolute;left:9054;top:436;width:2;height:1513" coordorigin="9054,436" coordsize="2,1513">
              <v:shape style="position:absolute;left:9054;top:436;width:2;height:1513" coordorigin="9054,436" coordsize="0,1513" path="m9054,1949l9054,436e" filled="f" stroked="t" strokeweight=".715958pt" strokecolor="#707070">
                <v:path arrowok="t"/>
              </v:shape>
            </v:group>
            <v:group style="position:absolute;left:11470;top:431;width:2;height:14971" coordorigin="11470,431" coordsize="2,14971">
              <v:shape style="position:absolute;left:11470;top:431;width:2;height:14971" coordorigin="11470,431" coordsize="0,14971" path="m11470,15402l11470,431e" filled="f" stroked="t" strokeweight=".715958pt" strokecolor="#6B6B6B">
                <v:path arrowok="t"/>
              </v:shape>
            </v:group>
            <v:group style="position:absolute;left:391;top:1941;width:11078;height:2" coordorigin="391,1941" coordsize="11078,2">
              <v:shape style="position:absolute;left:391;top:1941;width:11078;height:2" coordorigin="391,1941" coordsize="11078,0" path="m391,1941l11470,1941e" filled="f" stroked="t" strokeweight=".477306pt" strokecolor="#909090">
                <v:path arrowok="t"/>
              </v:shape>
            </v:group>
            <v:group style="position:absolute;left:391;top:2178;width:11078;height:2" coordorigin="391,2178" coordsize="11078,2">
              <v:shape style="position:absolute;left:391;top:2178;width:11078;height:2" coordorigin="391,2178" coordsize="11078,0" path="m391,2178l11470,2178e" filled="f" stroked="t" strokeweight=".715958pt" strokecolor="#9C9C9C">
                <v:path arrowok="t"/>
              </v:shape>
            </v:group>
            <v:group style="position:absolute;left:391;top:2423;width:11083;height:2" coordorigin="391,2423" coordsize="11083,2">
              <v:shape style="position:absolute;left:391;top:2423;width:11083;height:2" coordorigin="391,2423" coordsize="11083,0" path="m391,2423l11474,2423e" filled="f" stroked="t" strokeweight=".715958pt" strokecolor="#A8A8A8">
                <v:path arrowok="t"/>
              </v:shape>
            </v:group>
            <v:group style="position:absolute;left:391;top:2662;width:11083;height:2" coordorigin="391,2662" coordsize="11083,2">
              <v:shape style="position:absolute;left:391;top:2662;width:11083;height:2" coordorigin="391,2662" coordsize="11083,0" path="m391,2662l11474,2662e" filled="f" stroked="t" strokeweight=".715958pt" strokecolor="#A0A0A0">
                <v:path arrowok="t"/>
              </v:shape>
            </v:group>
            <v:group style="position:absolute;left:387;top:2901;width:11088;height:2" coordorigin="387,2901" coordsize="11088,2">
              <v:shape style="position:absolute;left:387;top:2901;width:11088;height:2" coordorigin="387,2901" coordsize="11088,0" path="m387,2901l11474,2901e" filled="f" stroked="t" strokeweight=".715958pt" strokecolor="#939393">
                <v:path arrowok="t"/>
              </v:shape>
            </v:group>
            <v:group style="position:absolute;left:2286;top:3878;width:2;height:11529" coordorigin="2286,3878" coordsize="2,11529">
              <v:shape style="position:absolute;left:2286;top:3878;width:2;height:11529" coordorigin="2286,3878" coordsize="0,11529" path="m2286,15407l2286,3878e" filled="f" stroked="t" strokeweight=".715958pt" strokecolor="#646464">
                <v:path arrowok="t"/>
              </v:shape>
            </v:group>
            <v:group style="position:absolute;left:3775;top:3136;width:2;height:747" coordorigin="3775,3136" coordsize="2,747">
              <v:shape style="position:absolute;left:3775;top:3136;width:2;height:747" coordorigin="3775,3136" coordsize="0,747" path="m3775,3883l3775,3136e" filled="f" stroked="t" strokeweight=".715958pt" strokecolor="#5B5B5B">
                <v:path arrowok="t"/>
              </v:shape>
            </v:group>
            <v:group style="position:absolute;left:6883;top:3131;width:2;height:756" coordorigin="6883,3131" coordsize="2,756">
              <v:shape style="position:absolute;left:6883;top:3131;width:2;height:756" coordorigin="6883,3131" coordsize="0,756" path="m6883,3888l6883,3131e" filled="f" stroked="t" strokeweight=".715958pt" strokecolor="#545454">
                <v:path arrowok="t"/>
              </v:shape>
            </v:group>
            <v:group style="position:absolute;left:7947;top:3509;width:3527;height:2" coordorigin="7947,3509" coordsize="3527,2">
              <v:shape style="position:absolute;left:7947;top:3509;width:3527;height:2" coordorigin="7947,3509" coordsize="3527,0" path="m7947,3509l11474,3509e" filled="f" stroked="t" strokeweight=".715958pt" strokecolor="#8C8C8C">
                <v:path arrowok="t"/>
              </v:shape>
            </v:group>
            <v:group style="position:absolute;left:387;top:3883;width:11088;height:2" coordorigin="387,3883" coordsize="11088,2">
              <v:shape style="position:absolute;left:387;top:3883;width:11088;height:2" coordorigin="387,3883" coordsize="11088,0" path="m387,3883l11474,3883e" filled="f" stroked="t" strokeweight=".715958pt" strokecolor="#7C7C7C">
                <v:path arrowok="t"/>
              </v:shape>
            </v:group>
            <v:group style="position:absolute;left:2282;top:4398;width:9193;height:2" coordorigin="2282,4398" coordsize="9193,2">
              <v:shape style="position:absolute;left:2282;top:4398;width:9193;height:2" coordorigin="2282,4398" coordsize="9193,0" path="m2282,4398l11474,4398e" filled="f" stroked="t" strokeweight=".477306pt" strokecolor="#878787">
                <v:path arrowok="t"/>
              </v:shape>
            </v:group>
            <v:group style="position:absolute;left:4840;top:4386;width:2;height:2231" coordorigin="4840,4386" coordsize="2,2231">
              <v:shape style="position:absolute;left:4840;top:4386;width:2;height:2231" coordorigin="4840,4386" coordsize="0,2231" path="m4840,6617l4840,4386e" filled="f" stroked="t" strokeweight=".715958pt" strokecolor="#5B5B5B">
                <v:path arrowok="t"/>
              </v:shape>
            </v:group>
            <v:group style="position:absolute;left:4830;top:4883;width:6644;height:2" coordorigin="4830,4883" coordsize="6644,2">
              <v:shape style="position:absolute;left:4830;top:4883;width:6644;height:2" coordorigin="4830,4883" coordsize="6644,0" path="m4830,4883l11474,4883e" filled="f" stroked="t" strokeweight=".715958pt" strokecolor="#878787">
                <v:path arrowok="t"/>
              </v:shape>
            </v:group>
            <v:group style="position:absolute;left:4830;top:5123;width:6644;height:2" coordorigin="4830,5123" coordsize="6644,2">
              <v:shape style="position:absolute;left:4830;top:5123;width:6644;height:2" coordorigin="4830,5123" coordsize="6644,0" path="m4830,5123l11474,5123e" filled="f" stroked="t" strokeweight=".715958pt" strokecolor="#878787">
                <v:path arrowok="t"/>
              </v:shape>
            </v:group>
            <v:group style="position:absolute;left:4830;top:5362;width:6644;height:2" coordorigin="4830,5362" coordsize="6644,2">
              <v:shape style="position:absolute;left:4830;top:5362;width:6644;height:2" coordorigin="4830,5362" coordsize="6644,0" path="m4830,5362l11474,5362e" filled="f" stroked="t" strokeweight=".715958pt" strokecolor="#878787">
                <v:path arrowok="t"/>
              </v:shape>
            </v:group>
            <v:group style="position:absolute;left:2277;top:5606;width:9198;height:2" coordorigin="2277,5606" coordsize="9198,2">
              <v:shape style="position:absolute;left:2277;top:5606;width:9198;height:2" coordorigin="2277,5606" coordsize="9198,0" path="m2277,5606l11474,5606e" filled="f" stroked="t" strokeweight=".715958pt" strokecolor="#8C8C8C">
                <v:path arrowok="t"/>
              </v:shape>
            </v:group>
            <v:group style="position:absolute;left:7742;top:5841;width:2;height:771" coordorigin="7742,5841" coordsize="2,771">
              <v:shape style="position:absolute;left:7742;top:5841;width:2;height:771" coordorigin="7742,5841" coordsize="0,771" path="m7742,6612l7742,5841e" filled="f" stroked="t" strokeweight=".477306pt" strokecolor="#444444">
                <v:path arrowok="t"/>
              </v:shape>
            </v:group>
            <v:group style="position:absolute;left:387;top:5848;width:11093;height:2" coordorigin="387,5848" coordsize="11093,2">
              <v:shape style="position:absolute;left:387;top:5848;width:11093;height:2" coordorigin="387,5848" coordsize="11093,0" path="m387,5848l11479,5848e" filled="f" stroked="t" strokeweight=".477306pt" strokecolor="#8C8C8C">
                <v:path arrowok="t"/>
              </v:shape>
            </v:group>
            <v:group style="position:absolute;left:387;top:4158;width:11088;height:2" coordorigin="387,4158" coordsize="11088,2">
              <v:shape style="position:absolute;left:387;top:4158;width:11088;height:2" coordorigin="387,4158" coordsize="11088,0" path="m387,4158l11474,4158e" filled="f" stroked="t" strokeweight=".715958pt" strokecolor="#909090">
                <v:path arrowok="t"/>
              </v:shape>
            </v:group>
            <v:group style="position:absolute;left:2282;top:6320;width:9198;height:2" coordorigin="2282,6320" coordsize="9198,2">
              <v:shape style="position:absolute;left:2282;top:6320;width:9198;height:2" coordorigin="2282,6320" coordsize="9198,0" path="m2282,6320l11479,6320e" filled="f" stroked="t" strokeweight=".715958pt" strokecolor="#909090">
                <v:path arrowok="t"/>
              </v:shape>
            </v:group>
            <v:group style="position:absolute;left:2282;top:6607;width:9198;height:2" coordorigin="2282,6607" coordsize="9198,2">
              <v:shape style="position:absolute;left:2282;top:6607;width:9198;height:2" coordorigin="2282,6607" coordsize="9198,0" path="m2282,6607l11479,6607e" filled="f" stroked="t" strokeweight=".715958pt" strokecolor="#979797">
                <v:path arrowok="t"/>
              </v:shape>
            </v:group>
            <v:group style="position:absolute;left:382;top:6846;width:11097;height:2" coordorigin="382,6846" coordsize="11097,2">
              <v:shape style="position:absolute;left:382;top:6846;width:11097;height:2" coordorigin="382,6846" coordsize="11097,0" path="m382,6846l11479,6846e" filled="f" stroked="t" strokeweight=".715958pt" strokecolor="#979797">
                <v:path arrowok="t"/>
              </v:shape>
            </v:group>
            <v:group style="position:absolute;left:382;top:7320;width:11093;height:2" coordorigin="382,7320" coordsize="11093,2">
              <v:shape style="position:absolute;left:382;top:7320;width:11093;height:2" coordorigin="382,7320" coordsize="11093,0" path="m382,7320l11474,7320e" filled="f" stroked="t" strokeweight=".715958pt" strokecolor="#9C9C9C">
                <v:path arrowok="t"/>
              </v:shape>
            </v:group>
            <v:group style="position:absolute;left:4845;top:7306;width:2;height:977" coordorigin="4845,7306" coordsize="2,977">
              <v:shape style="position:absolute;left:4845;top:7306;width:2;height:977" coordorigin="4845,7306" coordsize="0,977" path="m4845,8283l4845,7306e" filled="f" stroked="t" strokeweight=".477306pt" strokecolor="#4B4B4B">
                <v:path arrowok="t"/>
              </v:shape>
            </v:group>
            <v:group style="position:absolute;left:4840;top:7560;width:6635;height:2" coordorigin="4840,7560" coordsize="6635,2">
              <v:shape style="position:absolute;left:4840;top:7560;width:6635;height:2" coordorigin="4840,7560" coordsize="6635,0" path="m4840,7560l11474,7560e" filled="f" stroked="t" strokeweight=".715958pt" strokecolor="#939393">
                <v:path arrowok="t"/>
              </v:shape>
            </v:group>
            <v:group style="position:absolute;left:6768;top:7550;width:2;height:733" coordorigin="6768,7550" coordsize="2,733">
              <v:shape style="position:absolute;left:6768;top:7550;width:2;height:733" coordorigin="6768,7550" coordsize="0,733" path="m6768,8283l6768,7550e" filled="f" stroked="t" strokeweight=".715958pt" strokecolor="#707070">
                <v:path arrowok="t"/>
              </v:shape>
            </v:group>
            <v:group style="position:absolute;left:8341;top:7550;width:2;height:737" coordorigin="8341,7550" coordsize="2,737">
              <v:shape style="position:absolute;left:8341;top:7550;width:2;height:737" coordorigin="8341,7550" coordsize="0,737" path="m8341,8288l8341,7550e" filled="f" stroked="t" strokeweight=".954611pt" strokecolor="#747474">
                <v:path arrowok="t"/>
              </v:shape>
            </v:group>
            <v:group style="position:absolute;left:382;top:9082;width:11097;height:2" coordorigin="382,9082" coordsize="11097,2">
              <v:shape style="position:absolute;left:382;top:9082;width:11097;height:2" coordorigin="382,9082" coordsize="11097,0" path="m382,9082l11479,9082e" filled="f" stroked="t" strokeweight=".715958pt" strokecolor="#979797">
                <v:path arrowok="t"/>
              </v:shape>
            </v:group>
            <v:group style="position:absolute;left:387;top:8278;width:11093;height:2" coordorigin="387,8278" coordsize="11093,2">
              <v:shape style="position:absolute;left:387;top:8278;width:11093;height:2" coordorigin="387,8278" coordsize="11093,0" path="m387,8278l11479,8278e" filled="f" stroked="t" strokeweight=".715958pt" strokecolor="#909090">
                <v:path arrowok="t"/>
              </v:shape>
            </v:group>
            <v:group style="position:absolute;left:382;top:10097;width:11093;height:2" coordorigin="382,10097" coordsize="11093,2">
              <v:shape style="position:absolute;left:382;top:10097;width:11093;height:2" coordorigin="382,10097" coordsize="11093,0" path="m382,10097l11474,10097e" filled="f" stroked="t" strokeweight=".715958pt" strokecolor="#9C9C9C">
                <v:path arrowok="t"/>
              </v:shape>
            </v:group>
            <v:group style="position:absolute;left:382;top:10337;width:11097;height:2" coordorigin="382,10337" coordsize="11097,2">
              <v:shape style="position:absolute;left:382;top:10337;width:11097;height:2" coordorigin="382,10337" coordsize="11097,0" path="m382,10337l11479,10337e" filled="f" stroked="t" strokeweight=".715958pt" strokecolor="#939393">
                <v:path arrowok="t"/>
              </v:shape>
            </v:group>
            <v:group style="position:absolute;left:377;top:10576;width:11107;height:2" coordorigin="377,10576" coordsize="11107,2">
              <v:shape style="position:absolute;left:377;top:10576;width:11107;height:2" coordorigin="377,10576" coordsize="11107,0" path="m377,10576l11484,10576e" filled="f" stroked="t" strokeweight=".715958pt" strokecolor="#909090">
                <v:path arrowok="t"/>
              </v:shape>
            </v:group>
            <v:group style="position:absolute;left:387;top:11055;width:11093;height:2" coordorigin="387,11055" coordsize="11093,2">
              <v:shape style="position:absolute;left:387;top:11055;width:11093;height:2" coordorigin="387,11055" coordsize="11093,0" path="m387,11055l11479,11055e" filled="f" stroked="t" strokeweight=".715958pt" strokecolor="#979797">
                <v:path arrowok="t"/>
              </v:shape>
            </v:group>
            <v:group style="position:absolute;left:387;top:11294;width:11093;height:2" coordorigin="387,11294" coordsize="11093,2">
              <v:shape style="position:absolute;left:387;top:11294;width:11093;height:2" coordorigin="387,11294" coordsize="11093,0" path="m387,11294l11479,11294e" filled="f" stroked="t" strokeweight=".715958pt" strokecolor="#939393">
                <v:path arrowok="t"/>
              </v:shape>
            </v:group>
            <v:group style="position:absolute;left:387;top:11536;width:11093;height:2" coordorigin="387,11536" coordsize="11093,2">
              <v:shape style="position:absolute;left:387;top:11536;width:11093;height:2" coordorigin="387,11536" coordsize="11093,0" path="m387,11536l11479,11536e" filled="f" stroked="t" strokeweight=".715958pt" strokecolor="#939393">
                <v:path arrowok="t"/>
              </v:shape>
            </v:group>
            <v:group style="position:absolute;left:377;top:15395;width:11107;height:2" coordorigin="377,15395" coordsize="11107,2">
              <v:shape style="position:absolute;left:377;top:15395;width:11107;height:2" coordorigin="377,15395" coordsize="11107,0" path="m377,15395l11484,15395e" filled="f" stroked="t" strokeweight=".715958pt" strokecolor="#A3A3A3">
                <v:path arrowok="t"/>
              </v:shape>
            </v:group>
            <v:group style="position:absolute;left:1033;top:11294;width:2;height:4117" coordorigin="1033,11294" coordsize="2,4117">
              <v:shape style="position:absolute;left:1033;top:11294;width:2;height:4117" coordorigin="1033,11294" coordsize="0,4117" path="m1033,15412l1033,11294e" filled="f" stroked="t" strokeweight=".477306pt" strokecolor="#646464">
                <v:path arrowok="t"/>
              </v:shape>
            </v:group>
            <v:group style="position:absolute;left:382;top:13626;width:1904;height:2" coordorigin="382,13626" coordsize="1904,2">
              <v:shape style="position:absolute;left:382;top:13626;width:1904;height:2" coordorigin="382,13626" coordsize="1904,0" path="m382,13626l2286,13626e" filled="f" stroked="t" strokeweight=".715958pt" strokecolor="#A0A0A0">
                <v:path arrowok="t"/>
              </v:shape>
            </v:group>
            <v:group style="position:absolute;left:1616;top:11294;width:2;height:4117" coordorigin="1616,11294" coordsize="2,4117">
              <v:shape style="position:absolute;left:1616;top:11294;width:2;height:4117" coordorigin="1616,11294" coordsize="0,4117" path="m1616,15412l1616,11294e" filled="f" stroked="t" strokeweight=".715958pt" strokecolor="#707070">
                <v:path arrowok="t"/>
              </v:shape>
            </v:group>
            <v:group style="position:absolute;left:3594;top:12204;width:2;height:469" coordorigin="3594,12204" coordsize="2,469">
              <v:shape style="position:absolute;left:3594;top:12204;width:2;height:469" coordorigin="3594,12204" coordsize="0,469" path="m3594,12673l3594,12204e" filled="f" stroked="t" strokeweight=".715958pt" strokecolor="#343F74">
                <v:path arrowok="t"/>
              </v:shape>
            </v:group>
            <v:group style="position:absolute;left:4086;top:12271;width:2;height:728" coordorigin="4086,12271" coordsize="2,728">
              <v:shape style="position:absolute;left:4086;top:12271;width:2;height:728" coordorigin="4086,12271" coordsize="0,728" path="m4086,12999l4086,12271e" filled="f" stroked="t" strokeweight="2.386528pt" strokecolor="#38447C">
                <v:path arrowok="t"/>
              </v:shape>
            </v:group>
            <v:group style="position:absolute;left:3785;top:12778;width:2;height:527" coordorigin="3785,12778" coordsize="2,527">
              <v:shape style="position:absolute;left:3785;top:12778;width:2;height:527" coordorigin="3785,12778" coordsize="0,527" path="m3785,13305l3785,12778e" filled="f" stroked="t" strokeweight="1.909222pt" strokecolor="#383FA0">
                <v:path arrowok="t"/>
              </v:shape>
            </v:group>
            <v:group style="position:absolute;left:7300;top:11289;width:2;height:4108" coordorigin="7300,11289" coordsize="2,4108">
              <v:shape style="position:absolute;left:7300;top:11289;width:2;height:4108" coordorigin="7300,11289" coordsize="0,4108" path="m7300,15397l7300,11289e" filled="f" stroked="t" strokeweight=".715958pt" strokecolor="#707070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1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35" w:after="0" w:line="240" w:lineRule="auto"/>
        <w:ind w:left="5044" w:right="534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132.479996pt;margin-top:-36.726891pt;width:110.400002pt;height:74.879997pt;mso-position-horizontal-relative:page;mso-position-vertical-relative:paragraph;z-index:-16857" type="#_x0000_t75">
            <v:imagedata r:id="rId36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Osma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GENÇ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5103" w:right="563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5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40" w:bottom="280" w:left="280" w:right="0"/>
        </w:sectPr>
      </w:pPr>
      <w:rPr/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842" w:right="4441" w:firstLine="-10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55.740906pt;margin-top:10.924206pt;width:.951939pt;height:52.586819pt;mso-position-horizontal-relative:page;mso-position-vertical-relative:paragraph;z-index:-16852" coordorigin="9115,218" coordsize="19,1052">
            <v:group style="position:absolute;left:9124;top:223;width:2;height:354" coordorigin="9124,223" coordsize="2,354">
              <v:shape style="position:absolute;left:9124;top:223;width:2;height:354" coordorigin="9124,223" coordsize="0,354" path="m9124,577l9124,223e" filled="f" stroked="t" strokeweight=".47597pt" strokecolor="#343434">
                <v:path arrowok="t"/>
              </v:shape>
            </v:group>
            <v:group style="position:absolute;left:9124;top:520;width:2;height:282" coordorigin="9124,520" coordsize="2,282">
              <v:shape style="position:absolute;left:9124;top:520;width:2;height:282" coordorigin="9124,520" coordsize="0,282" path="m9124,802l9124,520e" filled="f" stroked="t" strokeweight=".47597pt" strokecolor="#484848">
                <v:path arrowok="t"/>
              </v:shape>
            </v:group>
            <v:group style="position:absolute;left:9124;top:744;width:2;height:516" coordorigin="9124,744" coordsize="2,516">
              <v:shape style="position:absolute;left:9124;top:744;width:2;height:516" coordorigin="9124,744" coordsize="0,516" path="m9124,1261l9124,744e" filled="f" stroked="t" strokeweight=".951939pt" strokecolor="#60606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.356659pt;margin-top:-12.758199pt;width:20.484151pt;height:42.5pt;mso-position-horizontal-relative:page;mso-position-vertical-relative:paragraph;z-index:-16851" type="#_x0000_t202" filled="f" stroked="f">
            <v:textbox inset="0,0,0,0">
              <w:txbxContent>
                <w:p>
                  <w:pPr>
                    <w:spacing w:before="0" w:after="0" w:line="850" w:lineRule="exact"/>
                    <w:ind w:right="-168"/>
                    <w:jc w:val="left"/>
                    <w:rPr>
                      <w:rFonts w:ascii="Arial" w:hAnsi="Arial" w:cs="Arial" w:eastAsia="Arial"/>
                      <w:sz w:val="85"/>
                      <w:szCs w:val="85"/>
                    </w:rPr>
                  </w:pPr>
                  <w:rPr/>
                  <w:r>
                    <w:rPr>
                      <w:rFonts w:ascii="Arial" w:hAnsi="Arial" w:cs="Arial" w:eastAsia="Arial"/>
                      <w:sz w:val="85"/>
                      <w:szCs w:val="85"/>
                      <w:color w:val="363636"/>
                      <w:spacing w:val="0"/>
                      <w:w w:val="173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1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1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4" w:lineRule="exact"/>
        <w:ind w:left="862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</w:rPr>
        <w:t>IZ</w:t>
      </w:r>
      <w:r>
        <w:rPr>
          <w:rFonts w:ascii="Arial" w:hAnsi="Arial" w:cs="Arial" w:eastAsia="Arial"/>
          <w:sz w:val="14"/>
          <w:szCs w:val="14"/>
          <w:color w:val="363636"/>
          <w:spacing w:val="3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16"/>
        </w:rPr>
        <w:t>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74" w:lineRule="exact"/>
        <w:ind w:left="591" w:right="-20"/>
        <w:jc w:val="left"/>
        <w:tabs>
          <w:tab w:pos="3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363636"/>
          <w:spacing w:val="-3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0" w:lineRule="exact"/>
        <w:ind w:left="639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63636"/>
          <w:spacing w:val="0"/>
          <w:w w:val="113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363636"/>
          <w:spacing w:val="-36"/>
          <w:w w:val="113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93.682537" w:type="dxa"/>
      </w:tblPr>
      <w:tblGrid/>
      <w:tr>
        <w:trPr>
          <w:trHeight w:val="246" w:hRule="exact"/>
        </w:trPr>
        <w:tc>
          <w:tcPr>
            <w:tcW w:w="1187" w:type="dxa"/>
            <w:tcBorders>
              <w:top w:val="single" w:sz="5.711632" w:space="0" w:color="5B5B5B"/>
              <w:bottom w:val="single" w:sz="5.71163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8" w:lineRule="exact"/>
              <w:ind w:left="2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w w:val="93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w w:val="92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2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60" w:type="dxa"/>
            <w:tcBorders>
              <w:top w:val="single" w:sz="5.711632" w:space="0" w:color="5B5B5B"/>
              <w:bottom w:val="single" w:sz="3.80776" w:space="0" w:color="444444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20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5"/>
              </w:rPr>
              <w:t>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2"/>
                <w:w w:val="105"/>
              </w:rPr>
              <w:t>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-6"/>
                <w:w w:val="116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2"/>
              </w:rPr>
              <w:t>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4"/>
                <w:w w:val="102"/>
              </w:rPr>
              <w:t>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3"/>
                <w:w w:val="93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4"/>
              </w:rPr>
              <w:t>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85" w:type="dxa"/>
            <w:tcBorders>
              <w:top w:val="nil" w:sz="6" w:space="0" w:color="auto"/>
              <w:bottom w:val="single" w:sz="7.61551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6" w:after="0" w:line="218" w:lineRule="exact"/>
              <w:ind w:left="36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14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711632" w:space="0" w:color="676767"/>
            </w:tcBorders>
          </w:tcPr>
          <w:p>
            <w:pPr>
              <w:spacing w:before="21" w:after="0" w:line="240" w:lineRule="auto"/>
              <w:ind w:left="256" w:right="-20"/>
              <w:jc w:val="left"/>
              <w:tabs>
                <w:tab w:pos="22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4"/>
                <w:w w:val="68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99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88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9"/>
                <w:w w:val="8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"/>
                <w:w w:val="100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4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06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19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2"/>
                <w:w w:val="12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1"/>
                <w:w w:val="112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6"/>
                <w:w w:val="76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0"/>
                <w:w w:val="114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3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7" w:hRule="exact"/>
        </w:trPr>
        <w:tc>
          <w:tcPr>
            <w:tcW w:w="1187" w:type="dxa"/>
            <w:tcBorders>
              <w:top w:val="single" w:sz="5.711632" w:space="0" w:color="606060"/>
              <w:bottom w:val="single" w:sz="5.71163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3" w:lineRule="exact"/>
              <w:ind w:left="2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9"/>
                <w:w w:val="88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0"/>
                <w:w w:val="102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8"/>
                <w:w w:val="103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77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0"/>
                <w:w w:val="83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17"/>
                <w:w w:val="8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2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60" w:type="dxa"/>
            <w:tcBorders>
              <w:top w:val="single" w:sz="3.80776" w:space="0" w:color="444444"/>
              <w:bottom w:val="single" w:sz="5.71163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8" w:lineRule="exact"/>
              <w:ind w:left="20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8"/>
              </w:rPr>
              <w:t>08.03.20ı7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85" w:type="dxa"/>
            <w:tcBorders>
              <w:top w:val="single" w:sz="7.615512" w:space="0" w:color="5B5B5B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361" w:right="-20"/>
              <w:jc w:val="left"/>
              <w:tabs>
                <w:tab w:pos="17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-11"/>
                <w:w w:val="91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5"/>
                <w:w w:val="91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0"/>
                <w:w w:val="91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1"/>
              </w:rPr>
              <w:t>1557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144" w:type="dxa"/>
            <w:tcBorders>
              <w:top w:val="nil" w:sz="6" w:space="0" w:color="auto"/>
              <w:bottom w:val="single" w:sz="5.711632" w:space="0" w:color="5B5B5B"/>
              <w:left w:val="nil" w:sz="6" w:space="0" w:color="auto"/>
              <w:right w:val="single" w:sz="5.711632" w:space="0" w:color="676767"/>
            </w:tcBorders>
          </w:tcPr>
          <w:p>
            <w:pPr>
              <w:spacing w:before="16" w:after="0" w:line="213" w:lineRule="exact"/>
              <w:ind w:left="25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-11"/>
                <w:w w:val="100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2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Necmi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2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4"/>
                <w:w w:val="101"/>
                <w:position w:val="-1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2"/>
                <w:position w:val="-1"/>
              </w:rPr>
              <w:t>ÖKBASI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</w:tbl>
    <w:p>
      <w:pPr>
        <w:spacing w:before="0" w:after="0" w:line="213" w:lineRule="exact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4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0"/>
          <w:w w:val="10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1821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No:2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D:4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29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9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4"/>
        </w:rPr>
        <w:t>oğr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15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8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rşıya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1821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No:2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D:4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34" w:right="-20"/>
        <w:jc w:val="left"/>
        <w:tabs>
          <w:tab w:pos="1480" w:val="left"/>
          <w:tab w:pos="4240" w:val="left"/>
          <w:tab w:pos="7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8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7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96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6"/>
          <w:position w:val="1"/>
        </w:rPr>
        <w:t>gı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6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7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  <w:position w:val="1"/>
        </w:rPr>
        <w:t>Tü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9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9"/>
          <w:w w:val="189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7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92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8"/>
          <w:w w:val="85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B8B8B8"/>
          <w:spacing w:val="-13"/>
          <w:w w:val="93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6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1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5" w:lineRule="exact"/>
        <w:ind w:left="129" w:right="-20"/>
        <w:jc w:val="left"/>
        <w:tabs>
          <w:tab w:pos="354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0"/>
          <w:w w:val="52"/>
          <w:position w:val="3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-4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F4F4F"/>
          <w:spacing w:val="0"/>
          <w:w w:val="100"/>
          <w:position w:val="3"/>
        </w:rPr>
        <w:t>se:</w:t>
      </w:r>
      <w:r>
        <w:rPr>
          <w:rFonts w:ascii="Times New Roman" w:hAnsi="Times New Roman" w:cs="Times New Roman" w:eastAsia="Times New Roman"/>
          <w:sz w:val="24"/>
          <w:szCs w:val="24"/>
          <w:color w:val="4F4F4F"/>
          <w:spacing w:val="-5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F4F4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4F4F4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4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  <w:position w:val="4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3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  <w:position w:val="-4"/>
        </w:rPr>
        <w:t>Kull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"/>
          <w:w w:val="100"/>
          <w:position w:val="-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-4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5" w:lineRule="exact"/>
        <w:ind w:left="3507" w:right="475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6.561539pt;margin-top:2.085527pt;width:121.973611pt;height:26.471168pt;mso-position-horizontal-relative:page;mso-position-vertical-relative:paragraph;z-index:-16850" type="#_x0000_t202" filled="f" stroked="f">
            <v:textbox inset="0,0,0,0">
              <w:txbxContent>
                <w:p>
                  <w:pPr>
                    <w:spacing w:before="0" w:after="0" w:line="529" w:lineRule="exact"/>
                    <w:ind w:right="-119"/>
                    <w:jc w:val="left"/>
                    <w:tabs>
                      <w:tab w:pos="580" w:val="left"/>
                      <w:tab w:pos="2280" w:val="left"/>
                    </w:tabs>
                    <w:rPr>
                      <w:rFonts w:ascii="Times New Roman" w:hAnsi="Times New Roman" w:cs="Times New Roman" w:eastAsia="Times New Roman"/>
                      <w:sz w:val="47"/>
                      <w:szCs w:val="47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F4F4F"/>
                      <w:spacing w:val="0"/>
                      <w:w w:val="53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F4F4F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F4F4F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63636"/>
                      <w:spacing w:val="0"/>
                      <w:w w:val="53"/>
                      <w:position w:val="0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63636"/>
                      <w:spacing w:val="0"/>
                      <w:w w:val="100"/>
                      <w:position w:val="0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63636"/>
                      <w:spacing w:val="0"/>
                      <w:w w:val="100"/>
                      <w:position w:val="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CACACA"/>
                      <w:spacing w:val="0"/>
                      <w:w w:val="53"/>
                      <w:position w:val="5"/>
                    </w:rPr>
                    <w:t>·ı</w:t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Beto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7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6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81"/>
          <w:position w:val="-1"/>
        </w:rPr>
        <w:t>i</w:t>
      </w:r>
      <w:r>
        <w:rPr>
          <w:rFonts w:ascii="Arial" w:hAnsi="Arial" w:cs="Arial" w:eastAsia="Arial"/>
          <w:sz w:val="20"/>
          <w:szCs w:val="20"/>
          <w:color w:val="646464"/>
          <w:spacing w:val="0"/>
          <w:w w:val="81"/>
          <w:position w:val="-1"/>
        </w:rPr>
        <w:t>ls_</w:t>
      </w:r>
      <w:r>
        <w:rPr>
          <w:rFonts w:ascii="Arial" w:hAnsi="Arial" w:cs="Arial" w:eastAsia="Arial"/>
          <w:sz w:val="20"/>
          <w:szCs w:val="20"/>
          <w:color w:val="646464"/>
          <w:spacing w:val="0"/>
          <w:w w:val="81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646464"/>
          <w:spacing w:val="26"/>
          <w:w w:val="8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93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8"/>
          <w:position w:val="-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8"/>
          <w:w w:val="107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7" w:lineRule="exact"/>
        <w:ind w:left="3890" w:right="-20"/>
        <w:jc w:val="left"/>
        <w:tabs>
          <w:tab w:pos="600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6"/>
        </w:rPr>
        <w:t>X</w:t>
      </w:r>
      <w:r>
        <w:rPr>
          <w:rFonts w:ascii="Arial" w:hAnsi="Arial" w:cs="Arial" w:eastAsia="Arial"/>
          <w:sz w:val="15"/>
          <w:szCs w:val="15"/>
          <w:color w:val="363636"/>
          <w:spacing w:val="-27"/>
          <w:w w:val="100"/>
          <w:position w:val="6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6"/>
        </w:rPr>
      </w:r>
      <w:r>
        <w:rPr>
          <w:rFonts w:ascii="Arial" w:hAnsi="Arial" w:cs="Arial" w:eastAsia="Arial"/>
          <w:sz w:val="41"/>
          <w:szCs w:val="41"/>
          <w:color w:val="232323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232323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1"/>
          <w:szCs w:val="41"/>
          <w:color w:val="23232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6"/>
          <w:position w:val="1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66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6"/>
          <w:position w:val="1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66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"/>
          <w:w w:val="91"/>
          <w:position w:val="1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10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125" w:right="-20"/>
        <w:jc w:val="left"/>
        <w:tabs>
          <w:tab w:pos="2180" w:val="left"/>
          <w:tab w:pos="5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7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31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İbrahim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ŞENER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79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"/>
          <w:w w:val="79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  <w:position w:val="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97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9"/>
          <w:position w:val="1"/>
        </w:rPr>
        <w:t>ac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Nevşi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1"/>
        </w:rPr>
        <w:t>ŞENER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3" w:after="0" w:line="184" w:lineRule="exact"/>
        <w:ind w:left="2181" w:right="679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w w:val="87"/>
          <w:position w:val="-4"/>
        </w:rPr>
        <w:t>lAm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3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4"/>
          <w:w w:val="100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Necmi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3"/>
        </w:rPr>
        <w:t>GÖKBAŞI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6" w:lineRule="exact"/>
        <w:ind w:left="2181" w:right="2402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  <w:position w:val="1"/>
        </w:rPr>
        <w:t>!A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93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3"/>
          <w:position w:val="1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3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8"/>
          <w:position w:val="1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3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07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363636"/>
          <w:spacing w:val="0"/>
          <w:w w:val="67"/>
          <w:position w:val="1"/>
        </w:rPr>
        <w:t>l</w:t>
      </w:r>
      <w:r>
        <w:rPr>
          <w:rFonts w:ascii="Times New Roman" w:hAnsi="Times New Roman" w:cs="Times New Roman" w:eastAsia="Times New Roman"/>
          <w:sz w:val="35"/>
          <w:szCs w:val="35"/>
          <w:color w:val="363636"/>
          <w:spacing w:val="-19"/>
          <w:w w:val="67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8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7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6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9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29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1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2" w:lineRule="exact"/>
        <w:ind w:left="125" w:right="-20"/>
        <w:jc w:val="left"/>
        <w:tabs>
          <w:tab w:pos="2180" w:val="left"/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5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8"/>
          <w:position w:val="3"/>
        </w:rPr>
        <w:t>!A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3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091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0"/>
          <w:w w:val="87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4"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3" w:lineRule="exact"/>
        <w:ind w:left="129" w:right="-20"/>
        <w:jc w:val="left"/>
        <w:tabs>
          <w:tab w:pos="3280" w:val="left"/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>ABZ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</w:r>
      <w:r>
        <w:rPr>
          <w:rFonts w:ascii="Arial" w:hAnsi="Arial" w:cs="Arial" w:eastAsia="Arial"/>
          <w:sz w:val="25"/>
          <w:szCs w:val="25"/>
          <w:color w:val="363636"/>
          <w:spacing w:val="16"/>
          <w:w w:val="107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1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67" w:lineRule="auto"/>
        <w:ind w:left="2214" w:right="4268" w:firstLine="2551"/>
        <w:jc w:val="left"/>
        <w:tabs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</w:rPr>
        <w:t>mni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et-Jandarma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8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9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"/>
          <w:w w:val="11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1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65"/>
        </w:rPr>
        <w:t>l!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3"/>
          <w:w w:val="6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9" w:lineRule="exact"/>
        <w:ind w:left="129" w:right="-20"/>
        <w:jc w:val="left"/>
        <w:tabs>
          <w:tab w:pos="2240" w:val="left"/>
          <w:tab w:pos="472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98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9"/>
          <w:w w:val="98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  <w:position w:val="1"/>
        </w:rPr>
        <w:t>rdımcı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9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5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55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4"/>
          <w:w w:val="15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7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07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7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  <w:position w:val="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29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1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nüş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</w:rPr>
        <w:t>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2214" w:right="595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</w:rPr>
        <w:t>599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219" w:right="528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8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Soyade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YILDIZ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Göıiildüğ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alevli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görülmüştü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722" w:right="401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6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öndür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91" w:lineRule="exact"/>
        <w:ind w:left="134" w:right="-20"/>
        <w:jc w:val="left"/>
        <w:tabs>
          <w:tab w:pos="2320" w:val="left"/>
          <w:tab w:pos="4740" w:val="left"/>
          <w:tab w:pos="6640" w:val="left"/>
          <w:tab w:pos="8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  <w:position w:val="-3"/>
        </w:rPr>
        <w:t>Söndi.irme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9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5"/>
          <w:position w:val="-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  <w:position w:val="-4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7"/>
          <w:w w:val="11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  <w:position w:val="-4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93"/>
          <w:position w:val="-4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  <w:position w:val="-4"/>
        </w:rPr>
        <w:t>pük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9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Kn.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87"/>
          <w:position w:val="-3"/>
        </w:rPr>
        <w:t>IK.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87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15"/>
          <w:w w:val="139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7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6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7" w:lineRule="exact"/>
        <w:ind w:left="4780" w:right="-20"/>
        <w:jc w:val="left"/>
        <w:tabs>
          <w:tab w:pos="6640" w:val="left"/>
          <w:tab w:pos="82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7"/>
          <w:szCs w:val="27"/>
          <w:color w:val="4F4F4F"/>
          <w:spacing w:val="0"/>
          <w:w w:val="179"/>
        </w:rPr>
        <w:t>ı</w:t>
      </w:r>
      <w:r>
        <w:rPr>
          <w:rFonts w:ascii="Arial" w:hAnsi="Arial" w:cs="Arial" w:eastAsia="Arial"/>
          <w:sz w:val="27"/>
          <w:szCs w:val="27"/>
          <w:color w:val="4F4F4F"/>
          <w:spacing w:val="0"/>
          <w:w w:val="100"/>
        </w:rPr>
        <w:tab/>
      </w:r>
      <w:r>
        <w:rPr>
          <w:rFonts w:ascii="Arial" w:hAnsi="Arial" w:cs="Arial" w:eastAsia="Arial"/>
          <w:sz w:val="27"/>
          <w:szCs w:val="27"/>
          <w:color w:val="4F4F4F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4F4F4F"/>
          <w:spacing w:val="0"/>
          <w:w w:val="63"/>
          <w:position w:val="-2"/>
        </w:rPr>
        <w:t>ı</w:t>
      </w:r>
      <w:r>
        <w:rPr>
          <w:rFonts w:ascii="Arial" w:hAnsi="Arial" w:cs="Arial" w:eastAsia="Arial"/>
          <w:sz w:val="38"/>
          <w:szCs w:val="38"/>
          <w:color w:val="4F4F4F"/>
          <w:spacing w:val="-59"/>
          <w:w w:val="63"/>
          <w:position w:val="-2"/>
        </w:rPr>
        <w:t> </w:t>
      </w:r>
      <w:r>
        <w:rPr>
          <w:rFonts w:ascii="Arial" w:hAnsi="Arial" w:cs="Arial" w:eastAsia="Arial"/>
          <w:sz w:val="38"/>
          <w:szCs w:val="38"/>
          <w:color w:val="4F4F4F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8"/>
          <w:szCs w:val="38"/>
          <w:color w:val="4F4F4F"/>
          <w:spacing w:val="0"/>
          <w:w w:val="100"/>
          <w:position w:val="-2"/>
        </w:rPr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63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2262" w:right="8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esnasında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odasında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bulunan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48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48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4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çift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kişili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bazası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646464"/>
          <w:spacing w:val="-19"/>
          <w:w w:val="128"/>
          <w:position w:val="1"/>
        </w:rPr>
        <w:t>,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128"/>
          <w:position w:val="1"/>
        </w:rPr>
        <w:t>ı</w:t>
      </w:r>
      <w:r>
        <w:rPr>
          <w:rFonts w:ascii="Arial" w:hAnsi="Arial" w:cs="Arial" w:eastAsia="Arial"/>
          <w:sz w:val="25"/>
          <w:szCs w:val="25"/>
          <w:color w:val="363636"/>
          <w:spacing w:val="-36"/>
          <w:w w:val="12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gardıro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  <w:position w:val="1"/>
        </w:rPr>
        <w:t>ımı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2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102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4"/>
          <w:position w:val="1"/>
        </w:rPr>
        <w:t>ıi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77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129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miktarda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giyim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0"/>
          <w:w w:val="57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9"/>
          <w:w w:val="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kitaplı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kitapla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7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tekli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koltuk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kil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7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ünitesi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4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2" w:after="0" w:line="161" w:lineRule="auto"/>
        <w:ind w:left="2163" w:right="128" w:firstLine="-2075"/>
        <w:jc w:val="right"/>
        <w:tabs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Durumu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pencere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panjur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37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kapı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7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1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2.yata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odasında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4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4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4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kapı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5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5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5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7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oturma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odasında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bulunan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100"/>
          <w:position w:val="1"/>
        </w:rPr>
        <w:t>ı</w:t>
      </w:r>
      <w:r>
        <w:rPr>
          <w:rFonts w:ascii="Arial" w:hAnsi="Arial" w:cs="Arial" w:eastAsia="Arial"/>
          <w:sz w:val="27"/>
          <w:szCs w:val="27"/>
          <w:color w:val="363636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5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5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5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yeme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masası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16"/>
          <w:w w:val="100"/>
          <w:position w:val="1"/>
        </w:rPr>
        <w:t> </w: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100"/>
          <w:position w:val="1"/>
        </w:rPr>
        <w:t>ı</w:t>
      </w:r>
      <w:r>
        <w:rPr>
          <w:rFonts w:ascii="Arial" w:hAnsi="Arial" w:cs="Arial" w:eastAsia="Arial"/>
          <w:sz w:val="27"/>
          <w:szCs w:val="27"/>
          <w:color w:val="363636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hpası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4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4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4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  <w:position w:val="1"/>
        </w:rPr>
        <w:t>hal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6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4"/>
          <w:position w:val="1"/>
        </w:rPr>
        <w:t>,4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1" w:after="0" w:line="257" w:lineRule="auto"/>
        <w:ind w:left="2209" w:right="6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9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9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sandalye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kapı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cam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masası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7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2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muhteli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eşyaları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daire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89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erde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duvarları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4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8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"/>
          <w:w w:val="8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2"/>
        </w:rPr>
        <w:t>OOOTL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Eşyada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50.000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5"/>
        </w:rPr>
        <w:t>üze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8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60.000(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altın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1"/>
          <w:w w:val="10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3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1" w:lineRule="auto"/>
        <w:ind w:left="106" w:right="114" w:firstLine="2232"/>
        <w:jc w:val="right"/>
        <w:tabs>
          <w:tab w:pos="2160" w:val="left"/>
          <w:tab w:pos="4660" w:val="left"/>
          <w:tab w:pos="8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Z+5katlı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binanın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katında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bulunan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91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2"/>
          <w:position w:val="1"/>
        </w:rPr>
        <w:t>air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7"/>
          <w:w w:val="102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7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92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7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solda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bulunan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korido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sonund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odasında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göıülmü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9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0"/>
        </w:rPr>
        <w:t>pıl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  <w:position w:val="0"/>
        </w:rPr>
        <w:t>lar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8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5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4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odada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klima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kablolarında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bir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nedenle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oluşa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96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4"/>
          <w:position w:val="0"/>
        </w:rPr>
        <w:t>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2200" w:right="62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</w:rPr>
        <w:t>ısonuc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oluşa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9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9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7"/>
          <w:w w:val="11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7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0"/>
        </w:rPr>
        <w:t>ze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94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tutı.ısturm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"/>
          <w:w w:val="12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4"/>
          <w:w w:val="9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0"/>
        </w:rPr>
        <w:t>angı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cıktıı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varılmı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0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</w:rPr>
        <w:t>tı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39" w:right="-20"/>
        <w:jc w:val="left"/>
        <w:tabs>
          <w:tab w:pos="2200" w:val="left"/>
          <w:tab w:pos="6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9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1"/>
          <w:w w:val="97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9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"/>
          <w:w w:val="97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</w:rPr>
        <w:t>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</w:rPr>
        <w:t>lsir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sirket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renilemedi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Bedel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44" w:right="-20"/>
        <w:jc w:val="left"/>
        <w:tabs>
          <w:tab w:pos="88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eç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9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6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7C7C7C"/>
          <w:spacing w:val="0"/>
          <w:w w:val="180"/>
          <w:position w:val="-3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144" w:right="-20"/>
        <w:jc w:val="left"/>
        <w:tabs>
          <w:tab w:pos="3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67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5"/>
          <w:w w:val="67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</w:rPr>
        <w:t>.r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Nevşi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ŞENER'e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303" w:lineRule="exact"/>
        <w:ind w:left="144" w:right="-20"/>
        <w:jc w:val="left"/>
        <w:tabs>
          <w:tab w:pos="1064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99"/>
          <w:position w:val="7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9"/>
          <w:w w:val="106"/>
          <w:position w:val="7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6"/>
          <w:position w:val="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</w:r>
      <w:r>
        <w:rPr>
          <w:rFonts w:ascii="Arial" w:hAnsi="Arial" w:cs="Arial" w:eastAsia="Arial"/>
          <w:sz w:val="24"/>
          <w:szCs w:val="24"/>
          <w:color w:val="B8B8B8"/>
          <w:spacing w:val="0"/>
          <w:w w:val="118"/>
          <w:position w:val="-5"/>
        </w:rPr>
        <w:t>'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left="144" w:right="-20"/>
        <w:jc w:val="left"/>
        <w:tabs>
          <w:tab w:pos="2260" w:val="left"/>
          <w:tab w:pos="6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  <w:position w:val="1"/>
        </w:rPr>
        <w:t>Dön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96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1"/>
          <w:w w:val="96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4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faritı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08/0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100"/>
          <w:position w:val="1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5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05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  <w:position w:val="1"/>
        </w:rPr>
        <w:t>aa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"/>
          <w:w w:val="79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9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7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1"/>
        </w:rPr>
        <w:t>12:35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234" w:right="-20"/>
        <w:jc w:val="left"/>
        <w:tabs>
          <w:tab w:pos="1120" w:val="left"/>
          <w:tab w:pos="8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PİDE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POST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BOSTANLI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left="2316" w:right="1803"/>
        <w:jc w:val="center"/>
        <w:tabs>
          <w:tab w:pos="4840" w:val="left"/>
          <w:tab w:pos="854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-25"/>
          <w:w w:val="133"/>
        </w:rPr>
        <w:t>1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109"/>
          <w:i/>
          <w:position w:val="2"/>
        </w:rPr>
        <w:t>1</w:t>
      </w:r>
      <w:r>
        <w:rPr>
          <w:rFonts w:ascii="Arial" w:hAnsi="Arial" w:cs="Arial" w:eastAsia="Arial"/>
          <w:sz w:val="25"/>
          <w:szCs w:val="25"/>
          <w:color w:val="363636"/>
          <w:spacing w:val="-31"/>
          <w:w w:val="100"/>
          <w:i/>
          <w:position w:val="2"/>
        </w:rPr>
        <w:t> 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60"/>
          <w:position w:val="11"/>
        </w:rPr>
        <w:t>\lı</w:t>
      </w:r>
      <w:r>
        <w:rPr>
          <w:rFonts w:ascii="Arial" w:hAnsi="Arial" w:cs="Arial" w:eastAsia="Arial"/>
          <w:sz w:val="26"/>
          <w:szCs w:val="26"/>
          <w:color w:val="363636"/>
          <w:spacing w:val="-20"/>
          <w:w w:val="61"/>
          <w:position w:val="11"/>
        </w:rPr>
        <w:t>a</w:t>
      </w:r>
      <w:r>
        <w:rPr>
          <w:rFonts w:ascii="Arial" w:hAnsi="Arial" w:cs="Arial" w:eastAsia="Arial"/>
          <w:sz w:val="26"/>
          <w:szCs w:val="26"/>
          <w:color w:val="4F4F4F"/>
          <w:spacing w:val="0"/>
          <w:w w:val="101"/>
          <w:position w:val="11"/>
        </w:rPr>
        <w:t>r</w:t>
      </w:r>
      <w:r>
        <w:rPr>
          <w:rFonts w:ascii="Arial" w:hAnsi="Arial" w:cs="Arial" w:eastAsia="Arial"/>
          <w:sz w:val="26"/>
          <w:szCs w:val="26"/>
          <w:color w:val="4F4F4F"/>
          <w:spacing w:val="0"/>
          <w:w w:val="100"/>
          <w:position w:val="11"/>
        </w:rPr>
        <w:t>\</w:t>
      </w:r>
      <w:r>
        <w:rPr>
          <w:rFonts w:ascii="Arial" w:hAnsi="Arial" w:cs="Arial" w:eastAsia="Arial"/>
          <w:sz w:val="26"/>
          <w:szCs w:val="26"/>
          <w:color w:val="4F4F4F"/>
          <w:spacing w:val="0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F4F4F"/>
          <w:spacing w:val="0"/>
          <w:w w:val="49"/>
          <w:position w:val="11"/>
        </w:rPr>
        <w:t>7</w:t>
      </w:r>
      <w:r>
        <w:rPr>
          <w:rFonts w:ascii="Times New Roman" w:hAnsi="Times New Roman" w:cs="Times New Roman" w:eastAsia="Times New Roman"/>
          <w:sz w:val="30"/>
          <w:szCs w:val="30"/>
          <w:color w:val="4F4F4F"/>
          <w:spacing w:val="-16"/>
          <w:w w:val="49"/>
          <w:position w:val="11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-11"/>
          <w:w w:val="67"/>
          <w:position w:val="11"/>
        </w:rPr>
        <w:t>0</w:t>
      </w:r>
      <w:r>
        <w:rPr>
          <w:rFonts w:ascii="Times New Roman" w:hAnsi="Times New Roman" w:cs="Times New Roman" w:eastAsia="Times New Roman"/>
          <w:sz w:val="30"/>
          <w:szCs w:val="30"/>
          <w:color w:val="4F4F4F"/>
          <w:spacing w:val="0"/>
          <w:w w:val="83"/>
          <w:position w:val="11"/>
        </w:rPr>
        <w:t>'7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5093" w:right="553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180" w:bottom="280" w:left="180" w:right="120"/>
        </w:sectPr>
      </w:pPr>
      <w:rPr/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2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52" w:lineRule="exact"/>
        <w:ind w:right="-148"/>
        <w:jc w:val="left"/>
        <w:rPr>
          <w:rFonts w:ascii="Times New Roman" w:hAnsi="Times New Roman" w:cs="Times New Roman" w:eastAsia="Times New Roman"/>
          <w:sz w:val="72"/>
          <w:szCs w:val="72"/>
        </w:rPr>
      </w:pPr>
      <w:rPr/>
      <w:r>
        <w:rPr>
          <w:rFonts w:ascii="Times New Roman" w:hAnsi="Times New Roman" w:cs="Times New Roman" w:eastAsia="Times New Roman"/>
          <w:sz w:val="72"/>
          <w:szCs w:val="72"/>
          <w:color w:val="363636"/>
          <w:w w:val="29"/>
          <w:position w:val="-31"/>
        </w:rPr>
        <w:t>N</w:t>
      </w:r>
      <w:r>
        <w:rPr>
          <w:rFonts w:ascii="Times New Roman" w:hAnsi="Times New Roman" w:cs="Times New Roman" w:eastAsia="Times New Roman"/>
          <w:sz w:val="72"/>
          <w:szCs w:val="72"/>
          <w:color w:val="363636"/>
          <w:spacing w:val="-124"/>
          <w:w w:val="28"/>
          <w:position w:val="-31"/>
        </w:rPr>
        <w:t>e</w:t>
      </w:r>
      <w:r>
        <w:rPr>
          <w:rFonts w:ascii="Times New Roman" w:hAnsi="Times New Roman" w:cs="Times New Roman" w:eastAsia="Times New Roman"/>
          <w:sz w:val="72"/>
          <w:szCs w:val="72"/>
          <w:color w:val="42447B"/>
          <w:spacing w:val="0"/>
          <w:w w:val="131"/>
          <w:position w:val="-31"/>
        </w:rPr>
        <w:t>G</w:t>
      </w:r>
      <w:r>
        <w:rPr>
          <w:rFonts w:ascii="Times New Roman" w:hAnsi="Times New Roman" w:cs="Times New Roman" w:eastAsia="Times New Roman"/>
          <w:sz w:val="72"/>
          <w:szCs w:val="72"/>
          <w:color w:val="42447B"/>
          <w:spacing w:val="-108"/>
          <w:w w:val="131"/>
          <w:position w:val="-31"/>
        </w:rPr>
        <w:t>!</w:t>
      </w:r>
      <w:r>
        <w:rPr>
          <w:rFonts w:ascii="Times New Roman" w:hAnsi="Times New Roman" w:cs="Times New Roman" w:eastAsia="Times New Roman"/>
          <w:sz w:val="72"/>
          <w:szCs w:val="72"/>
          <w:color w:val="363636"/>
          <w:spacing w:val="0"/>
          <w:w w:val="25"/>
          <w:position w:val="-31"/>
        </w:rPr>
        <w:t>AŞI</w:t>
      </w:r>
      <w:r>
        <w:rPr>
          <w:rFonts w:ascii="Times New Roman" w:hAnsi="Times New Roman" w:cs="Times New Roman" w:eastAsia="Times New Roman"/>
          <w:sz w:val="72"/>
          <w:szCs w:val="72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089" w:right="1747"/>
        <w:jc w:val="center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79"/>
          <w:i/>
        </w:rPr>
        <w:t>1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79"/>
          <w:i/>
        </w:rPr>
        <w:t>   </w:t>
      </w:r>
      <w:r>
        <w:rPr>
          <w:rFonts w:ascii="Arial" w:hAnsi="Arial" w:cs="Arial" w:eastAsia="Arial"/>
          <w:sz w:val="19"/>
          <w:szCs w:val="19"/>
          <w:color w:val="363636"/>
          <w:spacing w:val="7"/>
          <w:w w:val="79"/>
          <w:i/>
        </w:rPr>
        <w:t> 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79"/>
          <w:i/>
        </w:rPr>
        <w:t>1</w:t>
      </w:r>
      <w:r>
        <w:rPr>
          <w:rFonts w:ascii="Arial" w:hAnsi="Arial" w:cs="Arial" w:eastAsia="Arial"/>
          <w:sz w:val="19"/>
          <w:szCs w:val="19"/>
          <w:color w:val="4F4F4F"/>
          <w:spacing w:val="1"/>
          <w:w w:val="79"/>
          <w:i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90"/>
          <w:i/>
        </w:rPr>
        <w:t>2017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756" w:right="130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9.800568pt;margin-top:10.854698pt;width:57.592314pt;height:30pt;mso-position-horizontal-relative:page;mso-position-vertical-relative:paragraph;z-index:-16849" type="#_x0000_t202" filled="f" stroked="f">
            <v:textbox inset="0,0,0,0">
              <w:txbxContent>
                <w:p>
                  <w:pPr>
                    <w:spacing w:before="0" w:after="0" w:line="600" w:lineRule="exact"/>
                    <w:ind w:right="-130"/>
                    <w:jc w:val="left"/>
                    <w:rPr>
                      <w:rFonts w:ascii="Arial" w:hAnsi="Arial" w:cs="Arial" w:eastAsia="Arial"/>
                      <w:sz w:val="60"/>
                      <w:szCs w:val="60"/>
                    </w:rPr>
                  </w:pPr>
                  <w:rPr/>
                  <w:r>
                    <w:rPr>
                      <w:rFonts w:ascii="Arial" w:hAnsi="Arial" w:cs="Arial" w:eastAsia="Arial"/>
                      <w:sz w:val="60"/>
                      <w:szCs w:val="60"/>
                      <w:color w:val="383D59"/>
                      <w:w w:val="99"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60"/>
                      <w:szCs w:val="60"/>
                      <w:color w:val="383D59"/>
                      <w:w w:val="99"/>
                      <w:i/>
                      <w:u w:val="thick" w:color="38489C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60"/>
                      <w:szCs w:val="60"/>
                      <w:color w:val="383D59"/>
                      <w:spacing w:val="-38"/>
                      <w:w w:val="100"/>
                      <w:i/>
                      <w:u w:val="thick" w:color="38489C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60"/>
                      <w:szCs w:val="60"/>
                      <w:color w:val="383D59"/>
                      <w:spacing w:val="-38"/>
                      <w:w w:val="100"/>
                      <w:i/>
                      <w:u w:val="thick" w:color="38489C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60"/>
                      <w:szCs w:val="60"/>
                      <w:color w:val="383D59"/>
                      <w:spacing w:val="0"/>
                      <w:w w:val="78"/>
                      <w:i/>
                      <w:u w:val="thick" w:color="38489C"/>
                      <w:position w:val="-1"/>
                    </w:rPr>
                    <w:t>?ji</w:t>
                  </w:r>
                  <w:r>
                    <w:rPr>
                      <w:rFonts w:ascii="Arial" w:hAnsi="Arial" w:cs="Arial" w:eastAsia="Arial"/>
                      <w:sz w:val="60"/>
                      <w:szCs w:val="60"/>
                      <w:color w:val="383D59"/>
                      <w:spacing w:val="0"/>
                      <w:w w:val="78"/>
                      <w:i/>
                      <w:u w:val="thick" w:color="38489C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60"/>
                      <w:szCs w:val="60"/>
                      <w:color w:val="383D59"/>
                      <w:spacing w:val="0"/>
                      <w:w w:val="78"/>
                      <w:i/>
                      <w:u w:val="thick" w:color="38489C"/>
                      <w:position w:val="-1"/>
                    </w:rPr>
                    <w:t>J</w:t>
                  </w:r>
                  <w:r>
                    <w:rPr>
                      <w:rFonts w:ascii="Arial" w:hAnsi="Arial" w:cs="Arial" w:eastAsia="Arial"/>
                      <w:sz w:val="60"/>
                      <w:szCs w:val="60"/>
                      <w:color w:val="383D59"/>
                      <w:spacing w:val="0"/>
                      <w:w w:val="78"/>
                      <w:i/>
                      <w:u w:val="thick" w:color="38489C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60"/>
                      <w:szCs w:val="60"/>
                      <w:color w:val="383D59"/>
                      <w:spacing w:val="-11"/>
                      <w:w w:val="99"/>
                      <w:i/>
                      <w:u w:val="thick" w:color="38489C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60"/>
                      <w:szCs w:val="60"/>
                      <w:color w:val="383D59"/>
                      <w:spacing w:val="-11"/>
                      <w:w w:val="99"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60"/>
                      <w:szCs w:val="6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4.812164pt;margin-top:13.058791pt;width:16.480001pt;height:32pt;mso-position-horizontal-relative:page;mso-position-vertical-relative:paragraph;z-index:-16846" type="#_x0000_t202" filled="f" stroked="f">
            <v:textbox inset="0,0,0,0">
              <w:txbxContent>
                <w:p>
                  <w:pPr>
                    <w:spacing w:before="0" w:after="0" w:line="640" w:lineRule="exact"/>
                    <w:ind w:right="-136"/>
                    <w:jc w:val="left"/>
                    <w:rPr>
                      <w:rFonts w:ascii="Arial" w:hAnsi="Arial" w:cs="Arial" w:eastAsia="Arial"/>
                      <w:sz w:val="64"/>
                      <w:szCs w:val="64"/>
                    </w:rPr>
                  </w:pPr>
                  <w:rPr/>
                  <w:r>
                    <w:rPr>
                      <w:rFonts w:ascii="Arial" w:hAnsi="Arial" w:cs="Arial" w:eastAsia="Arial"/>
                      <w:sz w:val="64"/>
                      <w:szCs w:val="64"/>
                      <w:color w:val="212B93"/>
                      <w:spacing w:val="0"/>
                      <w:w w:val="103"/>
                      <w:i/>
                      <w:position w:val="-1"/>
                    </w:rPr>
                    <w:t>c</w:t>
                  </w:r>
                  <w:r>
                    <w:rPr>
                      <w:rFonts w:ascii="Arial" w:hAnsi="Arial" w:cs="Arial" w:eastAsia="Arial"/>
                      <w:sz w:val="64"/>
                      <w:szCs w:val="6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168" w:lineRule="exact"/>
        <w:ind w:left="1620" w:right="1328"/>
        <w:jc w:val="center"/>
        <w:tabs>
          <w:tab w:pos="1980" w:val="left"/>
          <w:tab w:pos="2240" w:val="left"/>
        </w:tabs>
        <w:rPr>
          <w:rFonts w:ascii="Arial" w:hAnsi="Arial" w:cs="Arial" w:eastAsia="Arial"/>
          <w:sz w:val="4"/>
          <w:szCs w:val="4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67"/>
          <w:position w:val="-1"/>
        </w:rPr>
        <w:t>ii.:-</w:t>
      </w:r>
      <w:r>
        <w:rPr>
          <w:rFonts w:ascii="Arial" w:hAnsi="Arial" w:cs="Arial" w:eastAsia="Arial"/>
          <w:sz w:val="15"/>
          <w:szCs w:val="15"/>
          <w:color w:val="363636"/>
          <w:spacing w:val="-20"/>
          <w:w w:val="67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-1"/>
        </w:rPr>
      </w:r>
      <w:r>
        <w:rPr>
          <w:rFonts w:ascii="Arial" w:hAnsi="Arial" w:cs="Arial" w:eastAsia="Arial"/>
          <w:sz w:val="15"/>
          <w:szCs w:val="15"/>
          <w:color w:val="7C7C7C"/>
          <w:spacing w:val="0"/>
          <w:w w:val="67"/>
          <w:position w:val="-1"/>
        </w:rPr>
        <w:t>•</w:t>
      </w:r>
      <w:r>
        <w:rPr>
          <w:rFonts w:ascii="Arial" w:hAnsi="Arial" w:cs="Arial" w:eastAsia="Arial"/>
          <w:sz w:val="15"/>
          <w:szCs w:val="15"/>
          <w:color w:val="7C7C7C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7C7C7C"/>
          <w:spacing w:val="0"/>
          <w:w w:val="100"/>
          <w:position w:val="-1"/>
        </w:rPr>
      </w:r>
      <w:r>
        <w:rPr>
          <w:rFonts w:ascii="Arial" w:hAnsi="Arial" w:cs="Arial" w:eastAsia="Arial"/>
          <w:sz w:val="4"/>
          <w:szCs w:val="4"/>
          <w:color w:val="B8B8B8"/>
          <w:spacing w:val="0"/>
          <w:w w:val="100"/>
          <w:position w:val="-1"/>
        </w:rPr>
        <w:t>&lt;</w:t>
      </w:r>
      <w:r>
        <w:rPr>
          <w:rFonts w:ascii="Arial" w:hAnsi="Arial" w:cs="Arial" w:eastAsia="Arial"/>
          <w:sz w:val="4"/>
          <w:szCs w:val="4"/>
          <w:color w:val="000000"/>
          <w:spacing w:val="0"/>
          <w:w w:val="100"/>
          <w:position w:val="0"/>
        </w:rPr>
      </w:r>
    </w:p>
    <w:p>
      <w:pPr>
        <w:spacing w:before="0" w:after="0" w:line="57" w:lineRule="exact"/>
        <w:ind w:left="1432" w:right="1898"/>
        <w:jc w:val="center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color w:val="646464"/>
          <w:spacing w:val="0"/>
          <w:w w:val="217"/>
        </w:rPr>
        <w:t>y</w:t>
      </w:r>
      <w:r>
        <w:rPr>
          <w:rFonts w:ascii="Arial" w:hAnsi="Arial" w:cs="Arial" w:eastAsia="Arial"/>
          <w:sz w:val="6"/>
          <w:szCs w:val="6"/>
          <w:color w:val="646464"/>
          <w:spacing w:val="0"/>
          <w:w w:val="217"/>
        </w:rPr>
        <w:t>   </w:t>
      </w:r>
      <w:r>
        <w:rPr>
          <w:rFonts w:ascii="Arial" w:hAnsi="Arial" w:cs="Arial" w:eastAsia="Arial"/>
          <w:sz w:val="6"/>
          <w:szCs w:val="6"/>
          <w:color w:val="646464"/>
          <w:spacing w:val="13"/>
          <w:w w:val="217"/>
        </w:rPr>
        <w:t> </w:t>
      </w:r>
      <w:r>
        <w:rPr>
          <w:rFonts w:ascii="Arial" w:hAnsi="Arial" w:cs="Arial" w:eastAsia="Arial"/>
          <w:sz w:val="6"/>
          <w:szCs w:val="6"/>
          <w:color w:val="363636"/>
          <w:spacing w:val="0"/>
          <w:w w:val="395"/>
        </w:rPr>
        <w:t>.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</w:rPr>
      </w:r>
    </w:p>
    <w:p>
      <w:pPr>
        <w:spacing w:before="62" w:after="0" w:line="54" w:lineRule="exact"/>
        <w:ind w:left="586" w:right="1242"/>
        <w:jc w:val="center"/>
        <w:tabs>
          <w:tab w:pos="228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0.281189pt;margin-top:5.805497pt;width:109.809163pt;height:31.5pt;mso-position-horizontal-relative:page;mso-position-vertical-relative:paragraph;z-index:-16848" type="#_x0000_t202" filled="f" stroked="f">
            <v:textbox inset="0,0,0,0">
              <w:txbxContent>
                <w:p>
                  <w:pPr>
                    <w:spacing w:before="0" w:after="0" w:line="630" w:lineRule="exact"/>
                    <w:ind w:right="-135"/>
                    <w:jc w:val="left"/>
                    <w:tabs>
                      <w:tab w:pos="1420" w:val="left"/>
                    </w:tabs>
                    <w:rPr>
                      <w:rFonts w:ascii="Times New Roman" w:hAnsi="Times New Roman" w:cs="Times New Roman" w:eastAsia="Times New Roman"/>
                      <w:sz w:val="63"/>
                      <w:szCs w:val="6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3"/>
                      <w:szCs w:val="63"/>
                      <w:color w:val="383D59"/>
                      <w:w w:val="154"/>
                    </w:rPr>
                    <w:t>ı.</w:t>
                  </w:r>
                  <w:r>
                    <w:rPr>
                      <w:rFonts w:ascii="Times New Roman" w:hAnsi="Times New Roman" w:cs="Times New Roman" w:eastAsia="Times New Roman"/>
                      <w:sz w:val="63"/>
                      <w:szCs w:val="63"/>
                      <w:color w:val="363636"/>
                      <w:spacing w:val="-3"/>
                      <w:w w:val="53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63"/>
                      <w:szCs w:val="63"/>
                      <w:color w:val="646464"/>
                      <w:spacing w:val="0"/>
                      <w:w w:val="138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63"/>
                      <w:szCs w:val="63"/>
                      <w:color w:val="646464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63"/>
                      <w:szCs w:val="63"/>
                      <w:color w:val="646464"/>
                      <w:spacing w:val="0"/>
                      <w:w w:val="138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63"/>
                      <w:szCs w:val="63"/>
                      <w:color w:val="646464"/>
                      <w:spacing w:val="-22"/>
                      <w:w w:val="138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63"/>
                      <w:szCs w:val="63"/>
                      <w:color w:val="919193"/>
                      <w:spacing w:val="-15"/>
                      <w:w w:val="24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63"/>
                      <w:szCs w:val="63"/>
                      <w:color w:val="646464"/>
                      <w:spacing w:val="0"/>
                      <w:w w:val="66"/>
                    </w:rPr>
                    <w:t>iJ</w:t>
                  </w:r>
                  <w:r>
                    <w:rPr>
                      <w:rFonts w:ascii="Times New Roman" w:hAnsi="Times New Roman" w:cs="Times New Roman" w:eastAsia="Times New Roman"/>
                      <w:sz w:val="63"/>
                      <w:szCs w:val="6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646464"/>
          <w:w w:val="93"/>
          <w:i/>
          <w:position w:val="-12"/>
        </w:rPr>
        <w:t>i</w:t>
      </w:r>
      <w:r>
        <w:rPr>
          <w:rFonts w:ascii="Arial" w:hAnsi="Arial" w:cs="Arial" w:eastAsia="Arial"/>
          <w:sz w:val="17"/>
          <w:szCs w:val="17"/>
          <w:color w:val="646464"/>
          <w:spacing w:val="-19"/>
          <w:w w:val="92"/>
          <w:i/>
          <w:position w:val="-12"/>
        </w:rPr>
        <w:t>t</w:t>
      </w:r>
      <w:r>
        <w:rPr>
          <w:rFonts w:ascii="Arial" w:hAnsi="Arial" w:cs="Arial" w:eastAsia="Arial"/>
          <w:sz w:val="17"/>
          <w:szCs w:val="17"/>
          <w:color w:val="919193"/>
          <w:spacing w:val="0"/>
          <w:w w:val="169"/>
          <w:i/>
          <w:position w:val="-12"/>
        </w:rPr>
        <w:t>'</w:t>
      </w:r>
      <w:r>
        <w:rPr>
          <w:rFonts w:ascii="Arial" w:hAnsi="Arial" w:cs="Arial" w:eastAsia="Arial"/>
          <w:sz w:val="17"/>
          <w:szCs w:val="17"/>
          <w:color w:val="919193"/>
          <w:spacing w:val="0"/>
          <w:w w:val="100"/>
          <w:i/>
          <w:position w:val="-12"/>
        </w:rPr>
        <w:tab/>
      </w:r>
      <w:r>
        <w:rPr>
          <w:rFonts w:ascii="Arial" w:hAnsi="Arial" w:cs="Arial" w:eastAsia="Arial"/>
          <w:sz w:val="17"/>
          <w:szCs w:val="17"/>
          <w:color w:val="919193"/>
          <w:spacing w:val="0"/>
          <w:w w:val="100"/>
          <w:i/>
          <w:position w:val="-12"/>
        </w:rPr>
      </w:r>
      <w:r>
        <w:rPr>
          <w:rFonts w:ascii="Arial" w:hAnsi="Arial" w:cs="Arial" w:eastAsia="Arial"/>
          <w:sz w:val="17"/>
          <w:szCs w:val="17"/>
          <w:color w:val="7C7C7C"/>
          <w:spacing w:val="0"/>
          <w:w w:val="139"/>
          <w:position w:val="-12"/>
        </w:rPr>
        <w:t>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40" w:bottom="280" w:left="180" w:right="120"/>
          <w:cols w:num="3" w:equalWidth="0">
            <w:col w:w="865" w:space="4000"/>
            <w:col w:w="1324" w:space="1727"/>
            <w:col w:w="3704"/>
          </w:cols>
        </w:sectPr>
      </w:pPr>
      <w:rPr/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3"/>
        </w:rPr>
        <w:t>tt:Çvş.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9" w:lineRule="exact"/>
        <w:ind w:left="533" w:right="-20"/>
        <w:jc w:val="left"/>
        <w:tabs>
          <w:tab w:pos="88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2.651733pt;margin-top:18.637188pt;width:54.897348pt;height:31pt;mso-position-horizontal-relative:page;mso-position-vertical-relative:paragraph;z-index:-16847" type="#_x0000_t202" filled="f" stroked="f">
            <v:textbox inset="0,0,0,0">
              <w:txbxContent>
                <w:p>
                  <w:pPr>
                    <w:spacing w:before="0" w:after="0" w:line="620" w:lineRule="exact"/>
                    <w:ind w:right="-133"/>
                    <w:jc w:val="left"/>
                    <w:rPr>
                      <w:rFonts w:ascii="Arial" w:hAnsi="Arial" w:cs="Arial" w:eastAsia="Arial"/>
                      <w:sz w:val="62"/>
                      <w:szCs w:val="62"/>
                    </w:rPr>
                  </w:pPr>
                  <w:rPr/>
                  <w:r>
                    <w:rPr>
                      <w:rFonts w:ascii="Arial" w:hAnsi="Arial" w:cs="Arial" w:eastAsia="Arial"/>
                      <w:sz w:val="60"/>
                      <w:szCs w:val="60"/>
                      <w:color w:val="A7A7A8"/>
                      <w:spacing w:val="-9"/>
                      <w:w w:val="28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60"/>
                      <w:szCs w:val="60"/>
                      <w:color w:val="A7A7A8"/>
                      <w:spacing w:val="0"/>
                      <w:w w:val="28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60"/>
                      <w:szCs w:val="60"/>
                      <w:color w:val="A7A7A8"/>
                      <w:spacing w:val="0"/>
                      <w:w w:val="28"/>
                      <w:position w:val="-1"/>
                    </w:rPr>
                    <w:t>  </w:t>
                  </w:r>
                  <w:r>
                    <w:rPr>
                      <w:rFonts w:ascii="Arial" w:hAnsi="Arial" w:cs="Arial" w:eastAsia="Arial"/>
                      <w:sz w:val="60"/>
                      <w:szCs w:val="60"/>
                      <w:color w:val="A7A7A8"/>
                      <w:spacing w:val="23"/>
                      <w:w w:val="28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60"/>
                      <w:szCs w:val="60"/>
                      <w:color w:val="646464"/>
                      <w:spacing w:val="0"/>
                      <w:w w:val="55"/>
                      <w:position w:val="-1"/>
                    </w:rPr>
                    <w:t>:</w:t>
                  </w:r>
                  <w:r>
                    <w:rPr>
                      <w:rFonts w:ascii="Arial" w:hAnsi="Arial" w:cs="Arial" w:eastAsia="Arial"/>
                      <w:sz w:val="60"/>
                      <w:szCs w:val="60"/>
                      <w:color w:val="646464"/>
                      <w:spacing w:val="37"/>
                      <w:w w:val="55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62"/>
                      <w:szCs w:val="62"/>
                      <w:color w:val="4F4F4F"/>
                      <w:spacing w:val="29"/>
                      <w:w w:val="38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62"/>
                      <w:szCs w:val="62"/>
                      <w:color w:val="4F4F4F"/>
                      <w:spacing w:val="-41"/>
                      <w:w w:val="96"/>
                      <w:position w:val="-1"/>
                    </w:rPr>
                    <w:t>\</w:t>
                  </w:r>
                  <w:r>
                    <w:rPr>
                      <w:rFonts w:ascii="Arial" w:hAnsi="Arial" w:cs="Arial" w:eastAsia="Arial"/>
                      <w:sz w:val="62"/>
                      <w:szCs w:val="62"/>
                      <w:color w:val="7C7C7C"/>
                      <w:spacing w:val="-48"/>
                      <w:w w:val="173"/>
                      <w:position w:val="-1"/>
                    </w:rPr>
                    <w:t>;</w:t>
                  </w:r>
                  <w:r>
                    <w:rPr>
                      <w:rFonts w:ascii="Arial" w:hAnsi="Arial" w:cs="Arial" w:eastAsia="Arial"/>
                      <w:sz w:val="62"/>
                      <w:szCs w:val="62"/>
                      <w:color w:val="7C7C7C"/>
                      <w:spacing w:val="0"/>
                      <w:w w:val="25"/>
                      <w:position w:val="-1"/>
                    </w:rPr>
                    <w:t>,:,-</w:t>
                  </w:r>
                  <w:r>
                    <w:rPr>
                      <w:rFonts w:ascii="Arial" w:hAnsi="Arial" w:cs="Arial" w:eastAsia="Arial"/>
                      <w:sz w:val="62"/>
                      <w:szCs w:val="6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100"/>
          <w:position w:val="-6"/>
        </w:rPr>
        <w:t>d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4"/>
          <w:szCs w:val="24"/>
          <w:color w:val="4F4F4F"/>
          <w:spacing w:val="0"/>
          <w:w w:val="69"/>
          <w:position w:val="-6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color w:val="4F4F4F"/>
          <w:spacing w:val="-17"/>
          <w:w w:val="68"/>
          <w:position w:val="-6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B8B8B8"/>
          <w:spacing w:val="-38"/>
          <w:w w:val="35"/>
          <w:position w:val="-6"/>
        </w:rPr>
        <w:t>_</w:t>
      </w:r>
      <w:r>
        <w:rPr>
          <w:rFonts w:ascii="Times New Roman" w:hAnsi="Times New Roman" w:cs="Times New Roman" w:eastAsia="Times New Roman"/>
          <w:sz w:val="24"/>
          <w:szCs w:val="24"/>
          <w:color w:val="4F4F4F"/>
          <w:spacing w:val="0"/>
          <w:w w:val="76"/>
          <w:position w:val="-6"/>
        </w:rPr>
        <w:t>q</w:t>
      </w:r>
      <w:r>
        <w:rPr>
          <w:rFonts w:ascii="Times New Roman" w:hAnsi="Times New Roman" w:cs="Times New Roman" w:eastAsia="Times New Roman"/>
          <w:sz w:val="24"/>
          <w:szCs w:val="24"/>
          <w:color w:val="4F4F4F"/>
          <w:spacing w:val="2"/>
          <w:w w:val="76"/>
          <w:position w:val="-6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0"/>
          <w:w w:val="68"/>
          <w:position w:val="-6"/>
        </w:rPr>
        <w:t>ın</w:t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-20"/>
          <w:w w:val="100"/>
          <w:position w:val="-6"/>
        </w:rPr>
        <w:t> </w:t>
      </w:r>
      <w:r>
        <w:rPr>
          <w:rFonts w:ascii="Arial" w:hAnsi="Arial" w:cs="Arial" w:eastAsia="Arial"/>
          <w:sz w:val="15"/>
          <w:szCs w:val="15"/>
          <w:color w:val="A7A7A8"/>
          <w:spacing w:val="-4"/>
          <w:w w:val="100"/>
          <w:position w:val="-6"/>
        </w:rPr>
        <w:t>.</w:t>
      </w:r>
      <w:r>
        <w:rPr>
          <w:rFonts w:ascii="Arial" w:hAnsi="Arial" w:cs="Arial" w:eastAsia="Arial"/>
          <w:sz w:val="15"/>
          <w:szCs w:val="15"/>
          <w:color w:val="4F4F4F"/>
          <w:spacing w:val="0"/>
          <w:w w:val="100"/>
          <w:position w:val="-6"/>
        </w:rPr>
        <w:t>v$</w:t>
      </w:r>
      <w:r>
        <w:rPr>
          <w:rFonts w:ascii="Arial" w:hAnsi="Arial" w:cs="Arial" w:eastAsia="Arial"/>
          <w:sz w:val="15"/>
          <w:szCs w:val="15"/>
          <w:color w:val="4F4F4F"/>
          <w:spacing w:val="-5"/>
          <w:w w:val="100"/>
          <w:position w:val="-6"/>
        </w:rPr>
        <w:t> </w:t>
      </w:r>
      <w:r>
        <w:rPr>
          <w:rFonts w:ascii="Arial" w:hAnsi="Arial" w:cs="Arial" w:eastAsia="Arial"/>
          <w:sz w:val="25"/>
          <w:szCs w:val="25"/>
          <w:color w:val="4F4F4F"/>
          <w:spacing w:val="0"/>
          <w:w w:val="64"/>
          <w:position w:val="-6"/>
        </w:rPr>
        <w:t>Acı</w:t>
      </w:r>
      <w:r>
        <w:rPr>
          <w:rFonts w:ascii="Arial" w:hAnsi="Arial" w:cs="Arial" w:eastAsia="Arial"/>
          <w:sz w:val="25"/>
          <w:szCs w:val="25"/>
          <w:color w:val="4F4F4F"/>
          <w:spacing w:val="-44"/>
          <w:w w:val="100"/>
          <w:position w:val="-6"/>
        </w:rPr>
        <w:t> </w:t>
      </w:r>
      <w:r>
        <w:rPr>
          <w:rFonts w:ascii="Arial" w:hAnsi="Arial" w:cs="Arial" w:eastAsia="Arial"/>
          <w:sz w:val="25"/>
          <w:szCs w:val="25"/>
          <w:color w:val="7C7C7C"/>
          <w:spacing w:val="0"/>
          <w:w w:val="100"/>
          <w:position w:val="-6"/>
        </w:rPr>
        <w:t>·</w:t>
      </w:r>
      <w:r>
        <w:rPr>
          <w:rFonts w:ascii="Arial" w:hAnsi="Arial" w:cs="Arial" w:eastAsia="Arial"/>
          <w:sz w:val="25"/>
          <w:szCs w:val="25"/>
          <w:color w:val="7C7C7C"/>
          <w:spacing w:val="31"/>
          <w:w w:val="100"/>
          <w:position w:val="-6"/>
        </w:rPr>
        <w:t> </w:t>
      </w:r>
      <w:r>
        <w:rPr>
          <w:rFonts w:ascii="Arial" w:hAnsi="Arial" w:cs="Arial" w:eastAsia="Arial"/>
          <w:sz w:val="25"/>
          <w:szCs w:val="25"/>
          <w:color w:val="A7A7A8"/>
          <w:spacing w:val="0"/>
          <w:w w:val="113"/>
          <w:position w:val="-6"/>
        </w:rPr>
        <w:t>'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120"/>
          <w:cols w:num="2" w:equalWidth="0">
            <w:col w:w="5724" w:space="2502"/>
            <w:col w:w="3394"/>
          </w:cols>
        </w:sectPr>
      </w:pPr>
      <w:rPr/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/>
        <w:pict>
          <v:group style="position:absolute;margin-left:13.922112pt;margin-top:13.746705pt;width:571.163547pt;height:757.889904pt;mso-position-horizontal-relative:page;mso-position-vertical-relative:page;z-index:-16853" coordorigin="278,275" coordsize="11423,15158">
            <v:group style="position:absolute;left:309;top:289;width:1385;height:2" coordorigin="309,289" coordsize="1385,2">
              <v:shape style="position:absolute;left:309;top:289;width:1385;height:2" coordorigin="309,289" coordsize="1385,0" path="m309,289l1694,289e" filled="f" stroked="t" strokeweight=".47597pt" strokecolor="#575757">
                <v:path arrowok="t"/>
              </v:shape>
            </v:group>
            <v:group style="position:absolute;left:309;top:292;width:11328;height:2" coordorigin="309,292" coordsize="11328,2">
              <v:shape style="position:absolute;left:309;top:292;width:11328;height:2" coordorigin="309,292" coordsize="11328,0" path="m309,292l11637,292e" filled="f" stroked="t" strokeweight=".713954pt" strokecolor="#5B5B60">
                <v:path arrowok="t"/>
              </v:shape>
            </v:group>
            <v:group style="position:absolute;left:2366;top:282;width:2;height:540" coordorigin="2366,282" coordsize="2,540">
              <v:shape style="position:absolute;left:2366;top:282;width:2;height:540" coordorigin="2366,282" coordsize="0,540" path="m2366,822l2366,282e" filled="f" stroked="t" strokeweight=".713954pt" strokecolor="#4B4B4B">
                <v:path arrowok="t"/>
              </v:shape>
            </v:group>
            <v:group style="position:absolute;left:1775;top:294;width:1766;height:2" coordorigin="1775,294" coordsize="1766,2">
              <v:shape style="position:absolute;left:1775;top:294;width:1766;height:2" coordorigin="1775,294" coordsize="1766,0" path="m1775,294l3541,294e" filled="f" stroked="t" strokeweight=".951939pt" strokecolor="#747474">
                <v:path arrowok="t"/>
              </v:shape>
            </v:group>
            <v:group style="position:absolute;left:3651;top:301;width:7987;height:2" coordorigin="3651,301" coordsize="7987,2">
              <v:shape style="position:absolute;left:3651;top:301;width:7987;height:2" coordorigin="3651,301" coordsize="7987,0" path="m3651,301l11637,301e" filled="f" stroked="t" strokeweight=".713954pt" strokecolor="#57575B">
                <v:path arrowok="t"/>
              </v:shape>
            </v:group>
            <v:group style="position:absolute;left:9120;top:292;width:2;height:234" coordorigin="9120,292" coordsize="2,234">
              <v:shape style="position:absolute;left:9120;top:292;width:2;height:234" coordorigin="9120,292" coordsize="0,234" path="m9120,526l9120,292e" filled="f" stroked="t" strokeweight=".951939pt" strokecolor="#646464">
                <v:path arrowok="t"/>
              </v:shape>
            </v:group>
            <v:group style="position:absolute;left:11642;top:296;width:2;height:6201" coordorigin="11642,296" coordsize="2,6201">
              <v:shape style="position:absolute;left:11642;top:296;width:2;height:6201" coordorigin="11642,296" coordsize="0,6201" path="m11642,6497l11642,296e" filled="f" stroked="t" strokeweight=".713954pt" strokecolor="#6B6B6B">
                <v:path arrowok="t"/>
              </v:shape>
            </v:group>
            <v:group style="position:absolute;left:2366;top:765;width:2;height:220" coordorigin="2366,765" coordsize="2,220">
              <v:shape style="position:absolute;left:2366;top:765;width:2;height:220" coordorigin="2366,765" coordsize="0,220" path="m2366,985l2366,765e" filled="f" stroked="t" strokeweight=".47597pt" strokecolor="#282828">
                <v:path arrowok="t"/>
              </v:shape>
            </v:group>
            <v:group style="position:absolute;left:2368;top:927;width:2;height:875" coordorigin="2368,927" coordsize="2,875">
              <v:shape style="position:absolute;left:2368;top:927;width:2;height:875" coordorigin="2368,927" coordsize="0,875" path="m2368,1802l2368,927e" filled="f" stroked="t" strokeweight=".951939pt" strokecolor="#575757">
                <v:path arrowok="t"/>
              </v:shape>
            </v:group>
            <v:group style="position:absolute;left:11633;top:296;width:2;height:1506" coordorigin="11633,296" coordsize="2,1506">
              <v:shape style="position:absolute;left:11633;top:296;width:2;height:1506" coordorigin="11633,296" coordsize="0,1506" path="m11633,1802l11633,296e" filled="f" stroked="t" strokeweight=".47597pt" strokecolor="#676767">
                <v:path arrowok="t"/>
              </v:shape>
            </v:group>
            <v:group style="position:absolute;left:314;top:2522;width:11314;height:2" coordorigin="314,2522" coordsize="11314,2">
              <v:shape style="position:absolute;left:314;top:2522;width:11314;height:2" coordorigin="314,2522" coordsize="11314,0" path="m314,2522l11628,2522e" filled="f" stroked="t" strokeweight=".713954pt" strokecolor="#5B5B5B">
                <v:path arrowok="t"/>
              </v:shape>
            </v:group>
            <v:group style="position:absolute;left:4883;top:2522;width:776;height:2" coordorigin="4883,2522" coordsize="776,2">
              <v:shape style="position:absolute;left:4883;top:2522;width:776;height:2" coordorigin="4883,2522" coordsize="776,0" path="m4883,2522l5659,2522e" filled="f" stroked="t" strokeweight=".47597pt" strokecolor="#3F3F3F">
                <v:path arrowok="t"/>
              </v:shape>
            </v:group>
            <v:group style="position:absolute;left:6511;top:2522;width:890;height:2" coordorigin="6511,2522" coordsize="890,2">
              <v:shape style="position:absolute;left:6511;top:2522;width:890;height:2" coordorigin="6511,2522" coordsize="890,0" path="m6511,2522l7401,2522e" filled="f" stroked="t" strokeweight=".47597pt" strokecolor="#3B3B3B">
                <v:path arrowok="t"/>
              </v:shape>
            </v:group>
            <v:group style="position:absolute;left:10381;top:2520;width:1247;height:2" coordorigin="10381,2520" coordsize="1247,2">
              <v:shape style="position:absolute;left:10381;top:2520;width:1247;height:2" coordorigin="10381,2520" coordsize="1247,0" path="m10381,2520l11628,2520e" filled="f" stroked="t" strokeweight=".713954pt" strokecolor="#707070">
                <v:path arrowok="t"/>
              </v:shape>
            </v:group>
            <v:group style="position:absolute;left:11495;top:2520;width:148;height:2" coordorigin="11495,2520" coordsize="148,2">
              <v:shape style="position:absolute;left:11495;top:2520;width:148;height:2" coordorigin="11495,2520" coordsize="148,0" path="m11495,2520l11642,2520e" filled="f" stroked="t" strokeweight=".47597pt" strokecolor="#676767">
                <v:path arrowok="t"/>
              </v:shape>
            </v:group>
            <v:group style="position:absolute;left:314;top:2759;width:11309;height:2" coordorigin="314,2759" coordsize="11309,2">
              <v:shape style="position:absolute;left:314;top:2759;width:11309;height:2" coordorigin="314,2759" coordsize="11309,0" path="m314,2759l11623,2759e" filled="f" stroked="t" strokeweight=".713954pt" strokecolor="#606060">
                <v:path arrowok="t"/>
              </v:shape>
            </v:group>
            <v:group style="position:absolute;left:5236;top:2763;width:424;height:2" coordorigin="5236,2763" coordsize="424,2">
              <v:shape style="position:absolute;left:5236;top:2763;width:424;height:2" coordorigin="5236,2763" coordsize="424,0" path="m5236,2763l5659,2763e" filled="f" stroked="t" strokeweight=".47597pt" strokecolor="#3B3B3B">
                <v:path arrowok="t"/>
              </v:shape>
            </v:group>
            <v:group style="position:absolute;left:6968;top:2763;width:433;height:2" coordorigin="6968,2763" coordsize="433,2">
              <v:shape style="position:absolute;left:6968;top:2763;width:433;height:2" coordorigin="6968,2763" coordsize="433,0" path="m6968,2763l7401,2763e" filled="f" stroked="t" strokeweight=".47597pt" strokecolor="#282828">
                <v:path arrowok="t"/>
              </v:shape>
            </v:group>
            <v:group style="position:absolute;left:7701;top:2759;width:895;height:2" coordorigin="7701,2759" coordsize="895,2">
              <v:shape style="position:absolute;left:7701;top:2759;width:895;height:2" coordorigin="7701,2759" coordsize="895,0" path="m7701,2759l8596,2759e" filled="f" stroked="t" strokeweight=".47597pt" strokecolor="#545454">
                <v:path arrowok="t"/>
              </v:shape>
            </v:group>
            <v:group style="position:absolute;left:8539;top:2761;width:604;height:2" coordorigin="8539,2761" coordsize="604,2">
              <v:shape style="position:absolute;left:8539;top:2761;width:604;height:2" coordorigin="8539,2761" coordsize="604,0" path="m8539,2761l9143,2761e" filled="f" stroked="t" strokeweight=".237985pt" strokecolor="#343434">
                <v:path arrowok="t"/>
              </v:shape>
            </v:group>
            <v:group style="position:absolute;left:9429;top:2759;width:2223;height:2" coordorigin="9429,2759" coordsize="2223,2">
              <v:shape style="position:absolute;left:9429;top:2759;width:2223;height:2" coordorigin="9429,2759" coordsize="2223,0" path="m9429,2759l11652,2759e" filled="f" stroked="t" strokeweight=".47597pt" strokecolor="#646464">
                <v:path arrowok="t"/>
              </v:shape>
            </v:group>
            <v:group style="position:absolute;left:309;top:3000;width:3398;height:2" coordorigin="309,3000" coordsize="3398,2">
              <v:shape style="position:absolute;left:309;top:3000;width:3398;height:2" coordorigin="309,3000" coordsize="3398,0" path="m309,3000l3708,3000e" filled="f" stroked="t" strokeweight=".713954pt" strokecolor="#606060">
                <v:path arrowok="t"/>
              </v:shape>
            </v:group>
            <v:group style="position:absolute;left:3651;top:3002;width:366;height:2" coordorigin="3651,3002" coordsize="366,2">
              <v:shape style="position:absolute;left:3651;top:3002;width:366;height:2" coordorigin="3651,3002" coordsize="366,0" path="m3651,3002l4017,3002e" filled="f" stroked="t" strokeweight=".47597pt" strokecolor="#3F3F3F">
                <v:path arrowok="t"/>
              </v:shape>
            </v:group>
            <v:group style="position:absolute;left:3960;top:3002;width:305;height:2" coordorigin="3960,3002" coordsize="305,2">
              <v:shape style="position:absolute;left:3960;top:3002;width:305;height:2" coordorigin="3960,3002" coordsize="305,0" path="m3960,3002l4265,3002e" filled="f" stroked="t" strokeweight=".47597pt" strokecolor="#2B2B2B">
                <v:path arrowok="t"/>
              </v:shape>
            </v:group>
            <v:group style="position:absolute;left:4208;top:3002;width:1856;height:2" coordorigin="4208,3002" coordsize="1856,2">
              <v:shape style="position:absolute;left:4208;top:3002;width:1856;height:2" coordorigin="4208,3002" coordsize="1856,0" path="m4208,3002l6064,3002e" filled="f" stroked="t" strokeweight=".47597pt" strokecolor="#545454">
                <v:path arrowok="t"/>
              </v:shape>
            </v:group>
            <v:group style="position:absolute;left:5945;top:3002;width:1080;height:2" coordorigin="5945,3002" coordsize="1080,2">
              <v:shape style="position:absolute;left:5945;top:3002;width:1080;height:2" coordorigin="5945,3002" coordsize="1080,0" path="m5945,3002l7025,3002e" filled="f" stroked="t" strokeweight=".951939pt" strokecolor="#646464">
                <v:path arrowok="t"/>
              </v:shape>
            </v:group>
            <v:group style="position:absolute;left:6968;top:3002;width:433;height:2" coordorigin="6968,3002" coordsize="433,2">
              <v:shape style="position:absolute;left:6968;top:3002;width:433;height:2" coordorigin="6968,3002" coordsize="433,0" path="m6968,3002l7401,3002e" filled="f" stroked="t" strokeweight=".47597pt" strokecolor="#2F2F2F">
                <v:path arrowok="t"/>
              </v:shape>
            </v:group>
            <v:group style="position:absolute;left:7344;top:3000;width:4279;height:2" coordorigin="7344,3000" coordsize="4279,2">
              <v:shape style="position:absolute;left:7344;top:3000;width:4279;height:2" coordorigin="7344,3000" coordsize="4279,0" path="m7344,3000l11623,3000e" filled="f" stroked="t" strokeweight=".713954pt" strokecolor="#606060">
                <v:path arrowok="t"/>
              </v:shape>
            </v:group>
            <v:group style="position:absolute;left:11495;top:3000;width:157;height:2" coordorigin="11495,3000" coordsize="157,2">
              <v:shape style="position:absolute;left:11495;top:3000;width:157;height:2" coordorigin="11495,3000" coordsize="157,0" path="m11495,3000l11652,3000e" filled="f" stroked="t" strokeweight=".713954pt" strokecolor="#808080">
                <v:path arrowok="t"/>
              </v:shape>
            </v:group>
            <v:group style="position:absolute;left:3698;top:2993;width:2;height:775" coordorigin="3698,2993" coordsize="2,775">
              <v:shape style="position:absolute;left:3698;top:2993;width:2;height:775" coordorigin="3698,2993" coordsize="0,775" path="m3698,3767l3698,2993e" filled="f" stroked="t" strokeweight=".951939pt" strokecolor="#4F4F4F">
                <v:path arrowok="t"/>
              </v:shape>
            </v:group>
            <v:group style="position:absolute;left:7011;top:2998;width:2;height:478" coordorigin="7011,2998" coordsize="2,478">
              <v:shape style="position:absolute;left:7011;top:2998;width:2;height:478" coordorigin="7011,2998" coordsize="0,478" path="m7011,3476l7011,2998e" filled="f" stroked="t" strokeweight=".713954pt" strokecolor="#575757">
                <v:path arrowok="t"/>
              </v:shape>
            </v:group>
            <v:group style="position:absolute;left:6992;top:3447;width:2123;height:2" coordorigin="6992,3447" coordsize="2123,2">
              <v:shape style="position:absolute;left:6992;top:3447;width:2123;height:2" coordorigin="6992,3447" coordsize="2123,0" path="m6992,3447l9115,3447e" filled="f" stroked="t" strokeweight=".237985pt" strokecolor="#343434">
                <v:path arrowok="t"/>
              </v:shape>
            </v:group>
            <v:group style="position:absolute;left:3694;top:3449;width:2270;height:2" coordorigin="3694,3449" coordsize="2270,2">
              <v:shape style="position:absolute;left:3694;top:3449;width:2270;height:2" coordorigin="3694,3449" coordsize="2270,0" path="m3694,3449l5964,3449e" filled="f" stroked="t" strokeweight=".713954pt" strokecolor="#676767">
                <v:path arrowok="t"/>
              </v:shape>
            </v:group>
            <v:group style="position:absolute;left:9115;top:3447;width:2408;height:2" coordorigin="9115,3447" coordsize="2408,2">
              <v:shape style="position:absolute;left:9115;top:3447;width:2408;height:2" coordorigin="9115,3447" coordsize="2408,0" path="m9115,3447l11523,3447e" filled="f" stroked="t" strokeweight=".237985pt" strokecolor="#000000">
                <v:path arrowok="t"/>
              </v:shape>
            </v:group>
            <v:group style="position:absolute;left:11523;top:3447;width:133;height:2" coordorigin="11523,3447" coordsize="133,2">
              <v:shape style="position:absolute;left:11523;top:3447;width:133;height:2" coordorigin="11523,3447" coordsize="133,0" path="m11523,3447l11656,3447e" filled="f" stroked="t" strokeweight=".237985pt" strokecolor="#808080">
                <v:path arrowok="t"/>
              </v:shape>
            </v:group>
            <v:group style="position:absolute;left:305;top:3758;width:2627;height:2" coordorigin="305,3758" coordsize="2627,2">
              <v:shape style="position:absolute;left:305;top:3758;width:2627;height:2" coordorigin="305,3758" coordsize="2627,0" path="m305,3758l2932,3758e" filled="f" stroked="t" strokeweight=".713954pt" strokecolor="#646464">
                <v:path arrowok="t"/>
              </v:shape>
            </v:group>
            <v:group style="position:absolute;left:2846;top:3763;width:328;height:2" coordorigin="2846,3763" coordsize="328,2">
              <v:shape style="position:absolute;left:2846;top:3763;width:328;height:2" coordorigin="2846,3763" coordsize="328,0" path="m2846,3763l3175,3763e" filled="f" stroked="t" strokeweight=".47597pt" strokecolor="#484848">
                <v:path arrowok="t"/>
              </v:shape>
            </v:group>
            <v:group style="position:absolute;left:2846;top:3758;width:1418;height:2" coordorigin="2846,3758" coordsize="1418,2">
              <v:shape style="position:absolute;left:2846;top:3758;width:1418;height:2" coordorigin="2846,3758" coordsize="1418,0" path="m2846,3758l4265,3758e" filled="f" stroked="t" strokeweight=".951939pt" strokecolor="#4F4F4F">
                <v:path arrowok="t"/>
              </v:shape>
            </v:group>
            <v:group style="position:absolute;left:4208;top:3755;width:1085;height:2" coordorigin="4208,3755" coordsize="1085,2">
              <v:shape style="position:absolute;left:4208;top:3755;width:1085;height:2" coordorigin="4208,3755" coordsize="1085,0" path="m4208,3755l5293,3755e" filled="f" stroked="t" strokeweight=".951939pt" strokecolor="#383838">
                <v:path arrowok="t"/>
              </v:shape>
            </v:group>
            <v:group style="position:absolute;left:5236;top:3755;width:6383;height:2" coordorigin="5236,3755" coordsize="6383,2">
              <v:shape style="position:absolute;left:5236;top:3755;width:6383;height:2" coordorigin="5236,3755" coordsize="6383,0" path="m5236,3755l11618,3755e" filled="f" stroked="t" strokeweight=".713954pt" strokecolor="#5B5B5B">
                <v:path arrowok="t"/>
              </v:shape>
            </v:group>
            <v:group style="position:absolute;left:5645;top:3414;width:2;height:354" coordorigin="5645,3414" coordsize="2,354">
              <v:shape style="position:absolute;left:5645;top:3414;width:2;height:354" coordorigin="5645,3414" coordsize="0,354" path="m5645,3767l5645,3414e" filled="f" stroked="t" strokeweight=".47597pt" strokecolor="#9C9C9C">
                <v:path arrowok="t"/>
              </v:shape>
            </v:group>
            <v:group style="position:absolute;left:7016;top:2998;width:2;height:770" coordorigin="7016,2998" coordsize="2,770">
              <v:shape style="position:absolute;left:7016;top:2998;width:2;height:770" coordorigin="7016,2998" coordsize="0,770" path="m7016,3767l7016,2998e" filled="f" stroked="t" strokeweight=".47597pt" strokecolor="#484848">
                <v:path arrowok="t"/>
              </v:shape>
            </v:group>
            <v:group style="position:absolute;left:11042;top:3755;width:604;height:2" coordorigin="11042,3755" coordsize="604,2">
              <v:shape style="position:absolute;left:11042;top:3755;width:604;height:2" coordorigin="11042,3755" coordsize="604,0" path="m11042,3755l11647,3755e" filled="f" stroked="t" strokeweight=".713954pt" strokecolor="#777777">
                <v:path arrowok="t"/>
              </v:shape>
            </v:group>
            <v:group style="position:absolute;left:305;top:4033;width:10133;height:2" coordorigin="305,4033" coordsize="10133,2">
              <v:shape style="position:absolute;left:305;top:4033;width:10133;height:2" coordorigin="305,4033" coordsize="10133,0" path="m305,4033l10438,4033e" filled="f" stroked="t" strokeweight=".713954pt" strokecolor="#606060">
                <v:path arrowok="t"/>
              </v:shape>
            </v:group>
            <v:group style="position:absolute;left:2375;top:3753;width:2;height:6167" coordorigin="2375,3753" coordsize="2,6167">
              <v:shape style="position:absolute;left:2375;top:3753;width:2;height:6167" coordorigin="2375,3753" coordsize="0,6167" path="m2375,9920l2375,3753e" filled="f" stroked="t" strokeweight=".713954pt" strokecolor="#545454">
                <v:path arrowok="t"/>
              </v:shape>
            </v:group>
            <v:group style="position:absolute;left:10381;top:4033;width:1171;height:2" coordorigin="10381,4033" coordsize="1171,2">
              <v:shape style="position:absolute;left:10381;top:4033;width:1171;height:2" coordorigin="10381,4033" coordsize="1171,0" path="m10381,4033l11552,4033e" filled="f" stroked="t" strokeweight=".47597pt" strokecolor="#747474">
                <v:path arrowok="t"/>
              </v:shape>
            </v:group>
            <v:group style="position:absolute;left:11452;top:4033;width:200;height:2" coordorigin="11452,4033" coordsize="200,2">
              <v:shape style="position:absolute;left:11452;top:4033;width:200;height:2" coordorigin="11452,4033" coordsize="200,0" path="m11452,4033l11652,4033e" filled="f" stroked="t" strokeweight=".713954pt" strokecolor="#8C8C8C">
                <v:path arrowok="t"/>
              </v:shape>
            </v:group>
            <v:group style="position:absolute;left:2361;top:4279;width:557;height:2" coordorigin="2361,4279" coordsize="557,2">
              <v:shape style="position:absolute;left:2361;top:4279;width:557;height:2" coordorigin="2361,4279" coordsize="557,0" path="m2361,4279l2918,4279e" filled="f" stroked="t" strokeweight=".951939pt" strokecolor="#676767">
                <v:path arrowok="t"/>
              </v:shape>
            </v:group>
            <v:group style="position:absolute;left:2861;top:4279;width:2432;height:2" coordorigin="2861,4279" coordsize="2432,2">
              <v:shape style="position:absolute;left:2861;top:4279;width:2432;height:2" coordorigin="2861,4279" coordsize="2432,0" path="m2861,4279l5293,4279e" filled="f" stroked="t" strokeweight=".47597pt" strokecolor="#4B4B4B">
                <v:path arrowok="t"/>
              </v:shape>
            </v:group>
            <v:group style="position:absolute;left:5236;top:4279;width:895;height:2" coordorigin="5236,4279" coordsize="895,2">
              <v:shape style="position:absolute;left:5236;top:4279;width:895;height:2" coordorigin="5236,4279" coordsize="895,0" path="m5236,4279l6130,4279e" filled="f" stroked="t" strokeweight=".951939pt" strokecolor="#606060">
                <v:path arrowok="t"/>
              </v:shape>
            </v:group>
            <v:group style="position:absolute;left:6007;top:4279;width:1019;height:2" coordorigin="6007,4279" coordsize="1019,2">
              <v:shape style="position:absolute;left:6007;top:4279;width:1019;height:2" coordorigin="6007,4279" coordsize="1019,0" path="m6007,4279l7025,4279e" filled="f" stroked="t" strokeweight=".47597pt" strokecolor="#444444">
                <v:path arrowok="t"/>
              </v:shape>
            </v:group>
            <v:group style="position:absolute;left:6849;top:4277;width:4774;height:2" coordorigin="6849,4277" coordsize="4774,2">
              <v:shape style="position:absolute;left:6849;top:4277;width:4774;height:2" coordorigin="6849,4277" coordsize="4774,0" path="m6849,4277l11623,4277e" filled="f" stroked="t" strokeweight=".713954pt" strokecolor="#606060">
                <v:path arrowok="t"/>
              </v:shape>
            </v:group>
            <v:group style="position:absolute;left:11028;top:4274;width:624;height:2" coordorigin="11028,4274" coordsize="624,2">
              <v:shape style="position:absolute;left:11028;top:4274;width:624;height:2" coordorigin="11028,4274" coordsize="624,0" path="m11028,4274l11652,4274e" filled="f" stroked="t" strokeweight=".951939pt" strokecolor="#7C7C7C">
                <v:path arrowok="t"/>
              </v:shape>
            </v:group>
            <v:group style="position:absolute;left:4926;top:4274;width:2;height:1979" coordorigin="4926,4274" coordsize="2,1979">
              <v:shape style="position:absolute;left:4926;top:4274;width:2;height:1979" coordorigin="4926,4274" coordsize="0,1979" path="m4926,6253l4926,4274e" filled="f" stroked="t" strokeweight=".713954pt" strokecolor="#545454">
                <v:path arrowok="t"/>
              </v:shape>
            </v:group>
            <v:group style="position:absolute;left:4907;top:4563;width:6744;height:2" coordorigin="4907,4563" coordsize="6744,2">
              <v:shape style="position:absolute;left:4907;top:4563;width:6744;height:2" coordorigin="4907,4563" coordsize="6744,0" path="m4907,4563l11652,4563e" filled="f" stroked="t" strokeweight=".713954pt" strokecolor="#707070">
                <v:path arrowok="t"/>
              </v:shape>
            </v:group>
            <v:group style="position:absolute;left:4924;top:4274;width:2;height:1979" coordorigin="4924,4274" coordsize="2,1979">
              <v:shape style="position:absolute;left:4924;top:4274;width:2;height:1979" coordorigin="4924,4274" coordsize="0,1979" path="m4924,6253l4924,4274e" filled="f" stroked="t" strokeweight=".713954pt" strokecolor="#4B4B4B">
                <v:path arrowok="t"/>
              </v:shape>
            </v:group>
            <v:group style="position:absolute;left:4917;top:4810;width:2109;height:2" coordorigin="4917,4810" coordsize="2109,2">
              <v:shape style="position:absolute;left:4917;top:4810;width:2109;height:2" coordorigin="4917,4810" coordsize="2109,0" path="m4917,4810l7025,4810e" filled="f" stroked="t" strokeweight=".47597pt" strokecolor="#4F4F4F">
                <v:path arrowok="t"/>
              </v:shape>
            </v:group>
            <v:group style="position:absolute;left:6968;top:4810;width:433;height:2" coordorigin="6968,4810" coordsize="433,2">
              <v:shape style="position:absolute;left:6968;top:4810;width:433;height:2" coordorigin="6968,4810" coordsize="433,0" path="m6968,4810l7401,4810e" filled="f" stroked="t" strokeweight=".47597pt" strokecolor="#282828">
                <v:path arrowok="t"/>
              </v:shape>
            </v:group>
            <v:group style="position:absolute;left:7344;top:4807;width:4288;height:2" coordorigin="7344,4807" coordsize="4288,2">
              <v:shape style="position:absolute;left:7344;top:4807;width:4288;height:2" coordorigin="7344,4807" coordsize="4288,0" path="m7344,4807l11633,4807e" filled="f" stroked="t" strokeweight=".713954pt" strokecolor="#5B5B5B">
                <v:path arrowok="t"/>
              </v:shape>
            </v:group>
            <v:group style="position:absolute;left:11495;top:4805;width:152;height:2" coordorigin="11495,4805" coordsize="152,2">
              <v:shape style="position:absolute;left:11495;top:4805;width:152;height:2" coordorigin="11495,4805" coordsize="152,0" path="m11495,4805l11647,4805e" filled="f" stroked="t" strokeweight=".47597pt" strokecolor="#6B6B6B">
                <v:path arrowok="t"/>
              </v:shape>
            </v:group>
            <v:group style="position:absolute;left:11649;top:1845;width:2;height:4413" coordorigin="11649,1845" coordsize="2,4413">
              <v:shape style="position:absolute;left:11649;top:1845;width:2;height:4413" coordorigin="11649,1845" coordsize="0,4413" path="m11649,6258l11649,1845e" filled="f" stroked="t" strokeweight=".713954pt" strokecolor="#676767">
                <v:path arrowok="t"/>
              </v:shape>
            </v:group>
            <v:group style="position:absolute;left:4917;top:5049;width:2842;height:2" coordorigin="4917,5049" coordsize="2842,2">
              <v:shape style="position:absolute;left:4917;top:5049;width:2842;height:2" coordorigin="4917,5049" coordsize="2842,0" path="m4917,5049l7758,5049e" filled="f" stroked="t" strokeweight=".47597pt" strokecolor="#5B5B5B">
                <v:path arrowok="t"/>
              </v:shape>
            </v:group>
            <v:group style="position:absolute;left:7701;top:5046;width:3889;height:2" coordorigin="7701,5046" coordsize="3889,2">
              <v:shape style="position:absolute;left:7701;top:5046;width:3889;height:2" coordorigin="7701,5046" coordsize="3889,0" path="m7701,5046l11590,5046e" filled="f" stroked="t" strokeweight=".713954pt" strokecolor="#646464">
                <v:path arrowok="t"/>
              </v:shape>
            </v:group>
            <v:group style="position:absolute;left:11495;top:5044;width:157;height:2" coordorigin="11495,5044" coordsize="157,2">
              <v:shape style="position:absolute;left:11495;top:5044;width:157;height:2" coordorigin="11495,5044" coordsize="157,0" path="m11495,5044l11652,5044e" filled="f" stroked="t" strokeweight=".47597pt" strokecolor="#676767">
                <v:path arrowok="t"/>
              </v:shape>
            </v:group>
            <v:group style="position:absolute;left:2366;top:5292;width:552;height:2" coordorigin="2366,5292" coordsize="552,2">
              <v:shape style="position:absolute;left:2366;top:5292;width:552;height:2" coordorigin="2366,5292" coordsize="552,0" path="m2366,5292l2918,5292e" filled="f" stroked="t" strokeweight=".713954pt" strokecolor="#646464">
                <v:path arrowok="t"/>
              </v:shape>
            </v:group>
            <v:group style="position:absolute;left:2861;top:5292;width:314;height:2" coordorigin="2861,5292" coordsize="314,2">
              <v:shape style="position:absolute;left:2861;top:5292;width:314;height:2" coordorigin="2861,5292" coordsize="314,0" path="m2861,5292l3175,5292e" filled="f" stroked="t" strokeweight=".47597pt" strokecolor="#484848">
                <v:path arrowok="t"/>
              </v:shape>
            </v:group>
            <v:group style="position:absolute;left:3118;top:5290;width:1832;height:2" coordorigin="3118,5290" coordsize="1832,2">
              <v:shape style="position:absolute;left:3118;top:5290;width:1832;height:2" coordorigin="3118,5290" coordsize="1832,0" path="m3118,5290l4950,5290e" filled="f" stroked="t" strokeweight=".951939pt" strokecolor="#5B5B5B">
                <v:path arrowok="t"/>
              </v:shape>
            </v:group>
            <v:group style="position:absolute;left:4879;top:5288;width:2880;height:2" coordorigin="4879,5288" coordsize="2880,2">
              <v:shape style="position:absolute;left:4879;top:5288;width:2880;height:2" coordorigin="4879,5288" coordsize="2880,0" path="m4879,5288l7758,5288e" filled="f" stroked="t" strokeweight=".47597pt" strokecolor="#4F4F4F">
                <v:path arrowok="t"/>
              </v:shape>
            </v:group>
            <v:group style="position:absolute;left:7701;top:5288;width:895;height:2" coordorigin="7701,5288" coordsize="895,2">
              <v:shape style="position:absolute;left:7701;top:5288;width:895;height:2" coordorigin="7701,5288" coordsize="895,0" path="m7701,5288l8596,5288e" filled="f" stroked="t" strokeweight=".951939pt" strokecolor="#5B5B5B">
                <v:path arrowok="t"/>
              </v:shape>
            </v:group>
            <v:group style="position:absolute;left:8539;top:5288;width:604;height:2" coordorigin="8539,5288" coordsize="604,2">
              <v:shape style="position:absolute;left:8539;top:5288;width:604;height:2" coordorigin="8539,5288" coordsize="604,0" path="m8539,5288l9143,5288e" filled="f" stroked="t" strokeweight=".47597pt" strokecolor="#2F2F2F">
                <v:path arrowok="t"/>
              </v:shape>
            </v:group>
            <v:group style="position:absolute;left:9086;top:5288;width:2466;height:2" coordorigin="9086,5288" coordsize="2466,2">
              <v:shape style="position:absolute;left:9086;top:5288;width:2466;height:2" coordorigin="9086,5288" coordsize="2466,0" path="m9086,5288l11552,5288e" filled="f" stroked="t" strokeweight=".713954pt" strokecolor="#606060">
                <v:path arrowok="t"/>
              </v:shape>
            </v:group>
            <v:group style="position:absolute;left:11495;top:5283;width:162;height:2" coordorigin="11495,5283" coordsize="162,2">
              <v:shape style="position:absolute;left:11495;top:5283;width:162;height:2" coordorigin="11495,5283" coordsize="162,0" path="m11495,5283l11656,5283e" filled="f" stroked="t" strokeweight=".47597pt" strokecolor="#646464">
                <v:path arrowok="t"/>
              </v:shape>
            </v:group>
            <v:group style="position:absolute;left:300;top:5532;width:757;height:2" coordorigin="300,5532" coordsize="757,2">
              <v:shape style="position:absolute;left:300;top:5532;width:757;height:2" coordorigin="300,5532" coordsize="757,0" path="m300,5532l1057,5532e" filled="f" stroked="t" strokeweight=".713954pt" strokecolor="#777777">
                <v:path arrowok="t"/>
              </v:shape>
            </v:group>
            <v:group style="position:absolute;left:1000;top:5529;width:3560;height:2" coordorigin="1000,5529" coordsize="3560,2">
              <v:shape style="position:absolute;left:1000;top:5529;width:3560;height:2" coordorigin="1000,5529" coordsize="3560,0" path="m1000,5529l4560,5529e" filled="f" stroked="t" strokeweight=".713954pt" strokecolor="#646464">
                <v:path arrowok="t"/>
              </v:shape>
            </v:group>
            <v:group style="position:absolute;left:4403;top:5532;width:547;height:2" coordorigin="4403,5532" coordsize="547,2">
              <v:shape style="position:absolute;left:4403;top:5532;width:547;height:2" coordorigin="4403,5532" coordsize="547,0" path="m4403,5532l4950,5532e" filled="f" stroked="t" strokeweight=".47597pt" strokecolor="#484848">
                <v:path arrowok="t"/>
              </v:shape>
            </v:group>
            <v:group style="position:absolute;left:4879;top:5527;width:3732;height:2" coordorigin="4879,5527" coordsize="3732,2">
              <v:shape style="position:absolute;left:4879;top:5527;width:3732;height:2" coordorigin="4879,5527" coordsize="3732,0" path="m4879,5527l8610,5527e" filled="f" stroked="t" strokeweight=".713954pt" strokecolor="#575757">
                <v:path arrowok="t"/>
              </v:shape>
            </v:group>
            <v:group style="position:absolute;left:8539;top:5529;width:947;height:2" coordorigin="8539,5529" coordsize="947,2">
              <v:shape style="position:absolute;left:8539;top:5529;width:947;height:2" coordorigin="8539,5529" coordsize="947,0" path="m8539,5529l9486,5529e" filled="f" stroked="t" strokeweight=".47597pt" strokecolor="#3B3B3B">
                <v:path arrowok="t"/>
              </v:shape>
            </v:group>
            <v:group style="position:absolute;left:9429;top:5527;width:2123;height:2" coordorigin="9429,5527" coordsize="2123,2">
              <v:shape style="position:absolute;left:9429;top:5527;width:2123;height:2" coordorigin="9429,5527" coordsize="2123,0" path="m9429,5527l11552,5527e" filled="f" stroked="t" strokeweight=".713954pt" strokecolor="#646464">
                <v:path arrowok="t"/>
              </v:shape>
            </v:group>
            <v:group style="position:absolute;left:11495;top:5527;width:162;height:2" coordorigin="11495,5527" coordsize="162,2">
              <v:shape style="position:absolute;left:11495;top:5527;width:162;height:2" coordorigin="11495,5527" coordsize="162,0" path="m11495,5527l11656,5527e" filled="f" stroked="t" strokeweight=".951939pt" strokecolor="#838383">
                <v:path arrowok="t"/>
              </v:shape>
            </v:group>
            <v:group style="position:absolute;left:7730;top:5503;width:2;height:277" coordorigin="7730,5503" coordsize="2,277">
              <v:shape style="position:absolute;left:7730;top:5503;width:2;height:277" coordorigin="7730,5503" coordsize="0,277" path="m7730,5780l7730,5503e" filled="f" stroked="t" strokeweight=".237985pt" strokecolor="#4F4F4F">
                <v:path arrowok="t"/>
              </v:shape>
            </v:group>
            <v:group style="position:absolute;left:11647;top:5474;width:2;height:545" coordorigin="11647,5474" coordsize="2,545">
              <v:shape style="position:absolute;left:11647;top:5474;width:2;height:545" coordorigin="11647,5474" coordsize="0,545" path="m11647,6019l11647,5474e" filled="f" stroked="t" strokeweight=".47597pt" strokecolor="#5B5B5B">
                <v:path arrowok="t"/>
              </v:shape>
            </v:group>
            <v:group style="position:absolute;left:2366;top:6005;width:1652;height:2" coordorigin="2366,6005" coordsize="1652,2">
              <v:shape style="position:absolute;left:2366;top:6005;width:1652;height:2" coordorigin="2366,6005" coordsize="1652,0" path="m2366,6005l4017,6005e" filled="f" stroked="t" strokeweight=".47597pt" strokecolor="#545454">
                <v:path arrowok="t"/>
              </v:shape>
            </v:group>
            <v:group style="position:absolute;left:3960;top:6005;width:305;height:2" coordorigin="3960,6005" coordsize="305,2">
              <v:shape style="position:absolute;left:3960;top:6005;width:305;height:2" coordorigin="3960,6005" coordsize="305,0" path="m3960,6005l4265,6005e" filled="f" stroked="t" strokeweight=".47597pt" strokecolor="#343434">
                <v:path arrowok="t"/>
              </v:shape>
            </v:group>
            <v:group style="position:absolute;left:4208;top:6002;width:1085;height:2" coordorigin="4208,6002" coordsize="1085,2">
              <v:shape style="position:absolute;left:4208;top:6002;width:1085;height:2" coordorigin="4208,6002" coordsize="1085,0" path="m4208,6002l5293,6002e" filled="f" stroked="t" strokeweight=".951939pt" strokecolor="#606060">
                <v:path arrowok="t"/>
              </v:shape>
            </v:group>
            <v:group style="position:absolute;left:5236;top:6005;width:424;height:2" coordorigin="5236,6005" coordsize="424,2">
              <v:shape style="position:absolute;left:5236;top:6005;width:424;height:2" coordorigin="5236,6005" coordsize="424,0" path="m5236,6005l5659,6005e" filled="f" stroked="t" strokeweight=".47597pt" strokecolor="#3B3B3B">
                <v:path arrowok="t"/>
              </v:shape>
            </v:group>
            <v:group style="position:absolute;left:5602;top:6002;width:1423;height:2" coordorigin="5602,6002" coordsize="1423,2">
              <v:shape style="position:absolute;left:5602;top:6002;width:1423;height:2" coordorigin="5602,6002" coordsize="1423,0" path="m5602,6002l7025,6002e" filled="f" stroked="t" strokeweight=".951939pt" strokecolor="#5B5B5B">
                <v:path arrowok="t"/>
              </v:shape>
            </v:group>
            <v:group style="position:absolute;left:6968;top:6005;width:433;height:2" coordorigin="6968,6005" coordsize="433,2">
              <v:shape style="position:absolute;left:6968;top:6005;width:433;height:2" coordorigin="6968,6005" coordsize="433,0" path="m6968,6005l7401,6005e" filled="f" stroked="t" strokeweight=".47597pt" strokecolor="#3B3B3B">
                <v:path arrowok="t"/>
              </v:shape>
            </v:group>
            <v:group style="position:absolute;left:7344;top:6002;width:4208;height:2" coordorigin="7344,6002" coordsize="4208,2">
              <v:shape style="position:absolute;left:7344;top:6002;width:4208;height:2" coordorigin="7344,6002" coordsize="4208,0" path="m7344,6002l11552,6002e" filled="f" stroked="t" strokeweight=".713954pt" strokecolor="#606060">
                <v:path arrowok="t"/>
              </v:shape>
            </v:group>
            <v:group style="position:absolute;left:7730;top:5780;width:2;height:210" coordorigin="7730,5780" coordsize="2,210">
              <v:shape style="position:absolute;left:7730;top:5780;width:2;height:210" coordorigin="7730,5780" coordsize="0,210" path="m7730,5990l7730,5780e" filled="f" stroked="t" strokeweight=".237985pt" strokecolor="#000000">
                <v:path arrowok="t"/>
              </v:shape>
            </v:group>
            <v:group style="position:absolute;left:11338;top:5995;width:314;height:2" coordorigin="11338,5995" coordsize="314,2">
              <v:shape style="position:absolute;left:11338;top:5995;width:314;height:2" coordorigin="11338,5995" coordsize="314,0" path="m11338,5995l11652,5995e" filled="f" stroked="t" strokeweight=".951939pt" strokecolor="#838383">
                <v:path arrowok="t"/>
              </v:shape>
            </v:group>
            <v:group style="position:absolute;left:2366;top:6244;width:4660;height:2" coordorigin="2366,6244" coordsize="4660,2">
              <v:shape style="position:absolute;left:2366;top:6244;width:4660;height:2" coordorigin="2366,6244" coordsize="4660,0" path="m2366,6244l7025,6244e" filled="f" stroked="t" strokeweight=".713954pt" strokecolor="#545454">
                <v:path arrowok="t"/>
              </v:shape>
            </v:group>
            <v:group style="position:absolute;left:6968;top:6244;width:433;height:2" coordorigin="6968,6244" coordsize="433,2">
              <v:shape style="position:absolute;left:6968;top:6244;width:433;height:2" coordorigin="6968,6244" coordsize="433,0" path="m6968,6244l7401,6244e" filled="f" stroked="t" strokeweight=".47597pt" strokecolor="#2B2B2B">
                <v:path arrowok="t"/>
              </v:shape>
            </v:group>
            <v:group style="position:absolute;left:7730;top:5976;width:2;height:253" coordorigin="7730,5976" coordsize="2,253">
              <v:shape style="position:absolute;left:7730;top:5976;width:2;height:253" coordorigin="7730,5976" coordsize="0,253" path="m7730,6230l7730,5976e" filled="f" stroked="t" strokeweight=".237985pt" strokecolor="#606060">
                <v:path arrowok="t"/>
              </v:shape>
            </v:group>
            <v:group style="position:absolute;left:7344;top:6239;width:4317;height:2" coordorigin="7344,6239" coordsize="4317,2">
              <v:shape style="position:absolute;left:7344;top:6239;width:4317;height:2" coordorigin="7344,6239" coordsize="4317,0" path="m7344,6239l11661,6239e" filled="f" stroked="t" strokeweight=".713954pt" strokecolor="#606060">
                <v:path arrowok="t"/>
              </v:shape>
            </v:group>
            <v:group style="position:absolute;left:309;top:6483;width:747;height:2" coordorigin="309,6483" coordsize="747,2">
              <v:shape style="position:absolute;left:309;top:6483;width:747;height:2" coordorigin="309,6483" coordsize="747,0" path="m309,6483l1057,6483e" filled="f" stroked="t" strokeweight=".47597pt" strokecolor="#4F4F4F">
                <v:path arrowok="t"/>
              </v:shape>
            </v:group>
            <v:group style="position:absolute;left:5992;top:6483;width:1476;height:2" coordorigin="5992,6483" coordsize="1476,2">
              <v:shape style="position:absolute;left:5992;top:6483;width:1476;height:2" coordorigin="5992,6483" coordsize="1476,0" path="m5992,6483l7468,6483e" filled="f" stroked="t" strokeweight=".951939pt" strokecolor="#676767">
                <v:path arrowok="t"/>
              </v:shape>
            </v:group>
            <v:group style="position:absolute;left:462;top:6481;width:11195;height:2" coordorigin="462,6481" coordsize="11195,2">
              <v:shape style="position:absolute;left:462;top:6481;width:11195;height:2" coordorigin="462,6481" coordsize="11195,0" path="m462,6481l11656,6481e" filled="f" stroked="t" strokeweight=".951939pt" strokecolor="#676767">
                <v:path arrowok="t"/>
              </v:shape>
            </v:group>
            <v:group style="position:absolute;left:2380;top:6426;width:2;height:550" coordorigin="2380,6426" coordsize="2,550">
              <v:shape style="position:absolute;left:2380;top:6426;width:2;height:550" coordorigin="2380,6426" coordsize="0,550" path="m2380,6975l2380,6426e" filled="f" stroked="t" strokeweight=".47597pt" strokecolor="#3B3B3B">
                <v:path arrowok="t"/>
              </v:shape>
            </v:group>
            <v:group style="position:absolute;left:314;top:6956;width:11238;height:2" coordorigin="314,6956" coordsize="11238,2">
              <v:shape style="position:absolute;left:314;top:6956;width:11238;height:2" coordorigin="314,6956" coordsize="11238,0" path="m314,6956l11552,6956e" filled="f" stroked="t" strokeweight=".713954pt" strokecolor="#606060">
                <v:path arrowok="t"/>
              </v:shape>
            </v:group>
            <v:group style="position:absolute;left:11495;top:6947;width:171;height:2" coordorigin="11495,6947" coordsize="171,2">
              <v:shape style="position:absolute;left:11495;top:6947;width:171;height:2" coordorigin="11495,6947" coordsize="171,0" path="m11495,6947l11666,6947e" filled="f" stroked="t" strokeweight=".47597pt" strokecolor="#646464">
                <v:path arrowok="t"/>
              </v:shape>
            </v:group>
            <v:group style="position:absolute;left:11654;top:6426;width:2;height:550" coordorigin="11654,6426" coordsize="2,550">
              <v:shape style="position:absolute;left:11654;top:6426;width:2;height:550" coordorigin="11654,6426" coordsize="0,550" path="m11654,6975l11654,6426e" filled="f" stroked="t" strokeweight=".47597pt" strokecolor="#606060">
                <v:path arrowok="t"/>
              </v:shape>
            </v:group>
            <v:group style="position:absolute;left:4933;top:6951;width:2;height:736" coordorigin="4933,6951" coordsize="2,736">
              <v:shape style="position:absolute;left:4933;top:6951;width:2;height:736" coordorigin="4933,6951" coordsize="0,736" path="m4933,7688l4933,6951e" filled="f" stroked="t" strokeweight=".951939pt" strokecolor="#5B5B5B">
                <v:path arrowok="t"/>
              </v:shape>
            </v:group>
            <v:group style="position:absolute;left:4922;top:7200;width:2837;height:2" coordorigin="4922,7200" coordsize="2837,2">
              <v:shape style="position:absolute;left:4922;top:7200;width:2837;height:2" coordorigin="4922,7200" coordsize="2837,0" path="m4922,7200l7758,7200e" filled="f" stroked="t" strokeweight=".47597pt" strokecolor="#4F4F4F">
                <v:path arrowok="t"/>
              </v:shape>
            </v:group>
            <v:group style="position:absolute;left:6892;top:7198;width:3546;height:2" coordorigin="6892,7198" coordsize="3546,2">
              <v:shape style="position:absolute;left:6892;top:7198;width:3546;height:2" coordorigin="6892,7198" coordsize="3546,0" path="m6892,7198l10438,7198e" filled="f" stroked="t" strokeweight=".713954pt" strokecolor="#545454">
                <v:path arrowok="t"/>
              </v:shape>
            </v:group>
            <v:group style="position:absolute;left:9881;top:7190;width:1780;height:2" coordorigin="9881,7190" coordsize="1780,2">
              <v:shape style="position:absolute;left:9881;top:7190;width:1780;height:2" coordorigin="9881,7190" coordsize="1780,0" path="m9881,7190l11661,7190e" filled="f" stroked="t" strokeweight=".713954pt" strokecolor="#707070">
                <v:path arrowok="t"/>
              </v:shape>
            </v:group>
            <v:group style="position:absolute;left:11654;top:6798;width:2;height:464" coordorigin="11654,6798" coordsize="2,464">
              <v:shape style="position:absolute;left:11654;top:6798;width:2;height:464" coordorigin="11654,6798" coordsize="0,464" path="m11654,7262l11654,6798e" filled="f" stroked="t" strokeweight=".951939pt" strokecolor="#777777">
                <v:path arrowok="t"/>
              </v:shape>
            </v:group>
            <v:group style="position:absolute;left:4922;top:7441;width:738;height:2" coordorigin="4922,7441" coordsize="738,2">
              <v:shape style="position:absolute;left:4922;top:7441;width:738;height:2" coordorigin="4922,7441" coordsize="738,0" path="m4922,7441l5659,7441e" filled="f" stroked="t" strokeweight=".713954pt" strokecolor="#606060">
                <v:path arrowok="t"/>
              </v:shape>
            </v:group>
            <v:group style="position:absolute;left:5602;top:7439;width:462;height:2" coordorigin="5602,7439" coordsize="462,2">
              <v:shape style="position:absolute;left:5602;top:7439;width:462;height:2" coordorigin="5602,7439" coordsize="462,0" path="m5602,7439l6064,7439e" filled="f" stroked="t" strokeweight=".47597pt" strokecolor="#3B3B3B">
                <v:path arrowok="t"/>
              </v:shape>
            </v:group>
            <v:group style="position:absolute;left:6007;top:7437;width:3479;height:2" coordorigin="6007,7437" coordsize="3479,2">
              <v:shape style="position:absolute;left:6007;top:7437;width:3479;height:2" coordorigin="6007,7437" coordsize="3479,0" path="m6007,7437l9486,7437e" filled="f" stroked="t" strokeweight=".713954pt" strokecolor="#575757">
                <v:path arrowok="t"/>
              </v:shape>
            </v:group>
            <v:group style="position:absolute;left:9429;top:7434;width:1009;height:2" coordorigin="9429,7434" coordsize="1009,2">
              <v:shape style="position:absolute;left:9429;top:7434;width:1009;height:2" coordorigin="9429,7434" coordsize="1009,0" path="m9429,7434l10438,7434e" filled="f" stroked="t" strokeweight=".47597pt" strokecolor="#4B4B4B">
                <v:path arrowok="t"/>
              </v:shape>
            </v:group>
            <v:group style="position:absolute;left:10381;top:7432;width:1171;height:2" coordorigin="10381,7432" coordsize="1171,2">
              <v:shape style="position:absolute;left:10381;top:7432;width:1171;height:2" coordorigin="10381,7432" coordsize="1171,0" path="m10381,7432l11552,7432e" filled="f" stroked="t" strokeweight=".713954pt" strokecolor="#676767">
                <v:path arrowok="t"/>
              </v:shape>
            </v:group>
            <v:group style="position:absolute;left:11404;top:7430;width:257;height:2" coordorigin="11404,7430" coordsize="257,2">
              <v:shape style="position:absolute;left:11404;top:7430;width:257;height:2" coordorigin="11404,7430" coordsize="257,0" path="m11404,7430l11661,7430e" filled="f" stroked="t" strokeweight=".951939pt" strokecolor="#7C7C7C">
                <v:path arrowok="t"/>
              </v:shape>
            </v:group>
            <v:group style="position:absolute;left:11652;top:7143;width:2;height:311" coordorigin="11652,7143" coordsize="2,311">
              <v:shape style="position:absolute;left:11652;top:7143;width:2;height:311" coordorigin="11652,7143" coordsize="0,311" path="m11652,7453l11652,7143e" filled="f" stroked="t" strokeweight=".713954pt" strokecolor="#646464">
                <v:path arrowok="t"/>
              </v:shape>
            </v:group>
            <v:group style="position:absolute;left:314;top:7685;width:4241;height:2" coordorigin="314,7685" coordsize="4241,2">
              <v:shape style="position:absolute;left:314;top:7685;width:4241;height:2" coordorigin="314,7685" coordsize="4241,0" path="m314,7685l4555,7685e" filled="f" stroked="t" strokeweight=".713954pt" strokecolor="#606060">
                <v:path arrowok="t"/>
              </v:shape>
            </v:group>
            <v:group style="position:absolute;left:4403;top:7683;width:547;height:2" coordorigin="4403,7683" coordsize="547,2">
              <v:shape style="position:absolute;left:4403;top:7683;width:547;height:2" coordorigin="4403,7683" coordsize="547,0" path="m4403,7683l4950,7683e" filled="f" stroked="t" strokeweight=".47597pt" strokecolor="#444444">
                <v:path arrowok="t"/>
              </v:shape>
            </v:group>
            <v:group style="position:absolute;left:4879;top:7681;width:2523;height:2" coordorigin="4879,7681" coordsize="2523,2">
              <v:shape style="position:absolute;left:4879;top:7681;width:2523;height:2" coordorigin="4879,7681" coordsize="2523,0" path="m4879,7681l7401,7681e" filled="f" stroked="t" strokeweight=".713954pt" strokecolor="#5B5B5B">
                <v:path arrowok="t"/>
              </v:shape>
            </v:group>
            <v:group style="position:absolute;left:7344;top:7678;width:414;height:2" coordorigin="7344,7678" coordsize="414,2">
              <v:shape style="position:absolute;left:7344;top:7678;width:414;height:2" coordorigin="7344,7678" coordsize="414,0" path="m7344,7678l7758,7678e" filled="f" stroked="t" strokeweight=".47597pt" strokecolor="#4B4B4B">
                <v:path arrowok="t"/>
              </v:shape>
            </v:group>
            <v:group style="position:absolute;left:7701;top:7676;width:3851;height:2" coordorigin="7701,7676" coordsize="3851,2">
              <v:shape style="position:absolute;left:7701;top:7676;width:3851;height:2" coordorigin="7701,7676" coordsize="3851,0" path="m7701,7676l11552,7676e" filled="f" stroked="t" strokeweight=".713954pt" strokecolor="#606060">
                <v:path arrowok="t"/>
              </v:shape>
            </v:group>
            <v:group style="position:absolute;left:11495;top:7669;width:167;height:2" coordorigin="11495,7669" coordsize="167,2">
              <v:shape style="position:absolute;left:11495;top:7669;width:167;height:2" coordorigin="11495,7669" coordsize="167,0" path="m11495,7669l11661,7669e" filled="f" stroked="t" strokeweight=".713954pt" strokecolor="#838383">
                <v:path arrowok="t"/>
              </v:shape>
            </v:group>
            <v:group style="position:absolute;left:11656;top:7382;width:2;height:583" coordorigin="11656,7382" coordsize="2,583">
              <v:shape style="position:absolute;left:11656;top:7382;width:2;height:583" coordorigin="11656,7382" coordsize="0,583" path="m11656,7965l11656,7382e" filled="f" stroked="t" strokeweight=".47597pt" strokecolor="#575757">
                <v:path arrowok="t"/>
              </v:shape>
            </v:group>
            <v:group style="position:absolute;left:2380;top:7908;width:2;height:521" coordorigin="2380,7908" coordsize="2,521">
              <v:shape style="position:absolute;left:2380;top:7908;width:2;height:521" coordorigin="2380,7908" coordsize="0,521" path="m2380,8429l2380,7908e" filled="f" stroked="t" strokeweight=".47597pt" strokecolor="#2F2F2F">
                <v:path arrowok="t"/>
              </v:shape>
            </v:group>
            <v:group style="position:absolute;left:11661;top:7860;width:2;height:2634" coordorigin="11661,7860" coordsize="2,2634">
              <v:shape style="position:absolute;left:11661;top:7860;width:2;height:2634" coordorigin="11661,7860" coordsize="0,2634" path="m11661,10494l11661,7860e" filled="f" stroked="t" strokeweight=".713954pt" strokecolor="#707070">
                <v:path arrowok="t"/>
              </v:shape>
            </v:group>
            <v:group style="position:absolute;left:314;top:9308;width:4979;height:2" coordorigin="314,9308" coordsize="4979,2">
              <v:shape style="position:absolute;left:314;top:9308;width:4979;height:2" coordorigin="314,9308" coordsize="4979,0" path="m314,9308l5293,9308e" filled="f" stroked="t" strokeweight=".713954pt" strokecolor="#606060">
                <v:path arrowok="t"/>
              </v:shape>
            </v:group>
            <v:group style="position:absolute;left:1000;top:9308;width:695;height:2" coordorigin="1000,9308" coordsize="695,2">
              <v:shape style="position:absolute;left:1000;top:9308;width:695;height:2" coordorigin="1000,9308" coordsize="695,0" path="m1000,9308l1694,9308e" filled="f" stroked="t" strokeweight=".47597pt" strokecolor="#4F4F4F">
                <v:path arrowok="t"/>
              </v:shape>
            </v:group>
            <v:group style="position:absolute;left:2385;top:9036;width:2;height:1176" coordorigin="2385,9036" coordsize="2,1176">
              <v:shape style="position:absolute;left:2385;top:9036;width:2;height:1176" coordorigin="2385,9036" coordsize="0,1176" path="m2385,10212l2385,9036e" filled="f" stroked="t" strokeweight=".47597pt" strokecolor="#545454">
                <v:path arrowok="t"/>
              </v:shape>
            </v:group>
            <v:group style="position:absolute;left:5602;top:9304;width:462;height:2" coordorigin="5602,9304" coordsize="462,2">
              <v:shape style="position:absolute;left:5602;top:9304;width:462;height:2" coordorigin="5602,9304" coordsize="462,0" path="m5602,9304l6064,9304e" filled="f" stroked="t" strokeweight=".47597pt" strokecolor="#484848">
                <v:path arrowok="t"/>
              </v:shape>
            </v:group>
            <v:group style="position:absolute;left:5983;top:9304;width:643;height:2" coordorigin="5983,9304" coordsize="643,2">
              <v:shape style="position:absolute;left:5983;top:9304;width:643;height:2" coordorigin="5983,9304" coordsize="643,0" path="m5983,9304l6625,9304e" filled="f" stroked="t" strokeweight=".951939pt" strokecolor="#646464">
                <v:path arrowok="t"/>
              </v:shape>
            </v:group>
            <v:group style="position:absolute;left:8539;top:9299;width:876;height:2" coordorigin="8539,9299" coordsize="876,2">
              <v:shape style="position:absolute;left:8539;top:9299;width:876;height:2" coordorigin="8539,9299" coordsize="876,0" path="m8539,9299l9415,9299e" filled="f" stroked="t" strokeweight=".951939pt" strokecolor="#606060">
                <v:path arrowok="t"/>
              </v:shape>
            </v:group>
            <v:group style="position:absolute;left:5236;top:9301;width:6349;height:2" coordorigin="5236,9301" coordsize="6349,2">
              <v:shape style="position:absolute;left:5236;top:9301;width:6349;height:2" coordorigin="5236,9301" coordsize="6349,0" path="m5236,9301l11585,9301e" filled="f" stroked="t" strokeweight=".713954pt" strokecolor="#646464">
                <v:path arrowok="t"/>
              </v:shape>
            </v:group>
            <v:group style="position:absolute;left:11480;top:9294;width:190;height:2" coordorigin="11480,9294" coordsize="190,2">
              <v:shape style="position:absolute;left:11480;top:9294;width:190;height:2" coordorigin="11480,9294" coordsize="190,0" path="m11480,9294l11671,9294e" filled="f" stroked="t" strokeweight=".713954pt" strokecolor="#939393">
                <v:path arrowok="t"/>
              </v:shape>
            </v:group>
            <v:group style="position:absolute;left:2385;top:9251;width:2;height:1554" coordorigin="2385,9251" coordsize="2,1554">
              <v:shape style="position:absolute;left:2385;top:9251;width:2;height:1554" coordorigin="2385,9251" coordsize="0,1554" path="m2385,10805l2385,9251e" filled="f" stroked="t" strokeweight=".951939pt" strokecolor="#5B5B5B">
                <v:path arrowok="t"/>
              </v:shape>
            </v:group>
            <v:group style="position:absolute;left:11664;top:9476;width:2;height:1300" coordorigin="11664,9476" coordsize="2,1300">
              <v:shape style="position:absolute;left:11664;top:9476;width:2;height:1300" coordorigin="11664,9476" coordsize="0,1300" path="m11664,10776l11664,9476e" filled="f" stroked="t" strokeweight=".47597pt" strokecolor="#676767">
                <v:path arrowok="t"/>
              </v:shape>
            </v:group>
            <v:group style="position:absolute;left:305;top:10236;width:11247;height:2" coordorigin="305,10236" coordsize="11247,2">
              <v:shape style="position:absolute;left:305;top:10236;width:11247;height:2" coordorigin="305,10236" coordsize="11247,0" path="m305,10236l11552,10236e" filled="f" stroked="t" strokeweight=".713954pt" strokecolor="#575757">
                <v:path arrowok="t"/>
              </v:shape>
            </v:group>
            <v:group style="position:absolute;left:11495;top:10226;width:181;height:2" coordorigin="11495,10226" coordsize="181,2">
              <v:shape style="position:absolute;left:11495;top:10226;width:181;height:2" coordorigin="11495,10226" coordsize="181,0" path="m11495,10226l11676,10226e" filled="f" stroked="t" strokeweight=".47597pt" strokecolor="#6B6B6B">
                <v:path arrowok="t"/>
              </v:shape>
            </v:group>
            <v:group style="position:absolute;left:314;top:10480;width:1380;height:2" coordorigin="314,10480" coordsize="1380,2">
              <v:shape style="position:absolute;left:314;top:10480;width:1380;height:2" coordorigin="314,10480" coordsize="1380,0" path="m314,10480l1694,10480e" filled="f" stroked="t" strokeweight=".47597pt" strokecolor="#5B5B5B">
                <v:path arrowok="t"/>
              </v:shape>
            </v:group>
            <v:group style="position:absolute;left:1637;top:10482;width:757;height:2" coordorigin="1637,10482" coordsize="757,2">
              <v:shape style="position:absolute;left:1637;top:10482;width:757;height:2" coordorigin="1637,10482" coordsize="757,0" path="m1637,10482l2394,10482e" filled="f" stroked="t" strokeweight=".951939pt" strokecolor="#676767">
                <v:path arrowok="t"/>
              </v:shape>
            </v:group>
            <v:group style="position:absolute;left:2323;top:10480;width:3337;height:2" coordorigin="2323,10480" coordsize="3337,2">
              <v:shape style="position:absolute;left:2323;top:10480;width:3337;height:2" coordorigin="2323,10480" coordsize="3337,0" path="m2323,10480l5659,10480e" filled="f" stroked="t" strokeweight=".47597pt" strokecolor="#4F4F4F">
                <v:path arrowok="t"/>
              </v:shape>
            </v:group>
            <v:group style="position:absolute;left:6511;top:10475;width:519;height:2" coordorigin="6511,10475" coordsize="519,2">
              <v:shape style="position:absolute;left:6511;top:10475;width:519;height:2" coordorigin="6511,10475" coordsize="519,0" path="m6511,10475l7030,10475e" filled="f" stroked="t" strokeweight=".47597pt" strokecolor="#383838">
                <v:path arrowok="t"/>
              </v:shape>
            </v:group>
            <v:group style="position:absolute;left:7023;top:10226;width:2;height:258" coordorigin="7023,10226" coordsize="2,258">
              <v:shape style="position:absolute;left:7023;top:10226;width:2;height:258" coordorigin="7023,10226" coordsize="0,258" path="m7023,10485l7023,10226e" filled="f" stroked="t" strokeweight=".951939pt" strokecolor="#646464">
                <v:path arrowok="t"/>
              </v:shape>
            </v:group>
            <v:group style="position:absolute;left:5602;top:10475;width:6054;height:2" coordorigin="5602,10475" coordsize="6054,2">
              <v:shape style="position:absolute;left:5602;top:10475;width:6054;height:2" coordorigin="5602,10475" coordsize="6054,0" path="m5602,10475l11656,10475e" filled="f" stroked="t" strokeweight=".713954pt" strokecolor="#5B5B5B">
                <v:path arrowok="t"/>
              </v:shape>
            </v:group>
            <v:group style="position:absolute;left:11495;top:10465;width:176;height:2" coordorigin="11495,10465" coordsize="176,2">
              <v:shape style="position:absolute;left:11495;top:10465;width:176;height:2" coordorigin="11495,10465" coordsize="176,0" path="m11495,10465l11671,10465e" filled="f" stroked="t" strokeweight=".47597pt" strokecolor="#606060">
                <v:path arrowok="t"/>
              </v:shape>
            </v:group>
            <v:group style="position:absolute;left:3960;top:10719;width:305;height:2" coordorigin="3960,10719" coordsize="305,2">
              <v:shape style="position:absolute;left:3960;top:10719;width:305;height:2" coordorigin="3960,10719" coordsize="305,0" path="m3960,10719l4265,10719e" filled="f" stroked="t" strokeweight=".47597pt" strokecolor="#383838">
                <v:path arrowok="t"/>
              </v:shape>
            </v:group>
            <v:group style="position:absolute;left:5236;top:10719;width:424;height:2" coordorigin="5236,10719" coordsize="424,2">
              <v:shape style="position:absolute;left:5236;top:10719;width:424;height:2" coordorigin="5236,10719" coordsize="424,0" path="m5236,10719l5659,10719e" filled="f" stroked="t" strokeweight=".47597pt" strokecolor="#3B3B3B">
                <v:path arrowok="t"/>
              </v:shape>
            </v:group>
            <v:group style="position:absolute;left:6511;top:10714;width:514;height:2" coordorigin="6511,10714" coordsize="514,2">
              <v:shape style="position:absolute;left:6511;top:10714;width:514;height:2" coordorigin="6511,10714" coordsize="514,0" path="m6511,10714l7025,10714e" filled="f" stroked="t" strokeweight=".47597pt" strokecolor="#3F3F3F">
                <v:path arrowok="t"/>
              </v:shape>
            </v:group>
            <v:group style="position:absolute;left:857;top:10719;width:10795;height:2" coordorigin="857,10719" coordsize="10795,2">
              <v:shape style="position:absolute;left:857;top:10719;width:10795;height:2" coordorigin="857,10719" coordsize="10795,0" path="m857,10719l11652,10719e" filled="f" stroked="t" strokeweight=".713954pt" strokecolor="#5B5B5B">
                <v:path arrowok="t"/>
              </v:shape>
            </v:group>
            <v:group style="position:absolute;left:9086;top:10714;width:1352;height:2" coordorigin="9086,10714" coordsize="1352,2">
              <v:shape style="position:absolute;left:9086;top:10714;width:1352;height:2" coordorigin="9086,10714" coordsize="1352,0" path="m9086,10714l10438,10714e" filled="f" stroked="t" strokeweight=".47597pt" strokecolor="#5B5B5B">
                <v:path arrowok="t"/>
              </v:shape>
            </v:group>
            <v:group style="position:absolute;left:10381;top:10709;width:1276;height:2" coordorigin="10381,10709" coordsize="1276,2">
              <v:shape style="position:absolute;left:10381;top:10709;width:1276;height:2" coordorigin="10381,10709" coordsize="1276,0" path="m10381,10709l11656,10709e" filled="f" stroked="t" strokeweight=".47597pt" strokecolor="#7C7C7C">
                <v:path arrowok="t"/>
              </v:shape>
            </v:group>
            <v:group style="position:absolute;left:11523;top:10743;width:129;height:2" coordorigin="11523,10743" coordsize="129,2">
              <v:shape style="position:absolute;left:11523;top:10743;width:129;height:2" coordorigin="11523,10743" coordsize="129,0" path="m11523,10743l11652,10743e" filled="f" stroked="t" strokeweight=".237985pt" strokecolor="#000000">
                <v:path arrowok="t"/>
              </v:shape>
            </v:group>
            <v:group style="position:absolute;left:2389;top:10714;width:2;height:1482" coordorigin="2389,10714" coordsize="2,1482">
              <v:shape style="position:absolute;left:2389;top:10714;width:2;height:1482" coordorigin="2389,10714" coordsize="0,1482" path="m2389,12196l2389,10714e" filled="f" stroked="t" strokeweight=".713954pt" strokecolor="#545454">
                <v:path arrowok="t"/>
              </v:shape>
            </v:group>
            <v:group style="position:absolute;left:11671;top:9476;width:2;height:5627" coordorigin="11671,9476" coordsize="2,5627">
              <v:shape style="position:absolute;left:11671;top:9476;width:2;height:5627" coordorigin="11671,9476" coordsize="0,5627" path="m11671,15103l11671,9476e" filled="f" stroked="t" strokeweight=".713954pt" strokecolor="#707070">
                <v:path arrowok="t"/>
              </v:shape>
            </v:group>
            <v:group style="position:absolute;left:328;top:11202;width:795;height:2" coordorigin="328,11202" coordsize="795,2">
              <v:shape style="position:absolute;left:328;top:11202;width:795;height:2" coordorigin="328,11202" coordsize="795,0" path="m328,11202l1123,11202e" filled="f" stroked="t" strokeweight=".951939pt" strokecolor="#747474">
                <v:path arrowok="t"/>
              </v:shape>
            </v:group>
            <v:group style="position:absolute;left:1000;top:11202;width:695;height:2" coordorigin="1000,11202" coordsize="695,2">
              <v:shape style="position:absolute;left:1000;top:11202;width:695;height:2" coordorigin="1000,11202" coordsize="695,0" path="m1000,11202l1694,11202e" filled="f" stroked="t" strokeweight=".47597pt" strokecolor="#575757">
                <v:path arrowok="t"/>
              </v:shape>
            </v:group>
            <v:group style="position:absolute;left:1637;top:11199;width:1280;height:2" coordorigin="1637,11199" coordsize="1280,2">
              <v:shape style="position:absolute;left:1637;top:11199;width:1280;height:2" coordorigin="1637,11199" coordsize="1280,0" path="m1637,11199l2918,11199e" filled="f" stroked="t" strokeweight=".951939pt" strokecolor="#676767">
                <v:path arrowok="t"/>
              </v:shape>
            </v:group>
            <v:group style="position:absolute;left:2861;top:11202;width:314;height:2" coordorigin="2861,11202" coordsize="314,2">
              <v:shape style="position:absolute;left:2861;top:11202;width:314;height:2" coordorigin="2861,11202" coordsize="314,0" path="m2861,11202l3175,11202e" filled="f" stroked="t" strokeweight=".47597pt" strokecolor="#4B4B4B">
                <v:path arrowok="t"/>
              </v:shape>
            </v:group>
            <v:group style="position:absolute;left:3118;top:11199;width:900;height:2" coordorigin="3118,11199" coordsize="900,2">
              <v:shape style="position:absolute;left:3118;top:11199;width:900;height:2" coordorigin="3118,11199" coordsize="900,0" path="m3118,11199l4017,11199e" filled="f" stroked="t" strokeweight=".713954pt" strokecolor="#606060">
                <v:path arrowok="t"/>
              </v:shape>
            </v:group>
            <v:group style="position:absolute;left:3960;top:11197;width:500;height:2" coordorigin="3960,11197" coordsize="500,2">
              <v:shape style="position:absolute;left:3960;top:11197;width:500;height:2" coordorigin="3960,11197" coordsize="500,0" path="m3960,11197l4460,11197e" filled="f" stroked="t" strokeweight=".47597pt" strokecolor="#3B3B3B">
                <v:path arrowok="t"/>
              </v:shape>
            </v:group>
            <v:group style="position:absolute;left:4403;top:11197;width:890;height:2" coordorigin="4403,11197" coordsize="890,2">
              <v:shape style="position:absolute;left:4403;top:11197;width:890;height:2" coordorigin="4403,11197" coordsize="890,0" path="m4403,11197l5293,11197e" filled="f" stroked="t" strokeweight=".951939pt" strokecolor="#606060">
                <v:path arrowok="t"/>
              </v:shape>
            </v:group>
            <v:group style="position:absolute;left:5236;top:11197;width:424;height:2" coordorigin="5236,11197" coordsize="424,2">
              <v:shape style="position:absolute;left:5236;top:11197;width:424;height:2" coordorigin="5236,11197" coordsize="424,0" path="m5236,11197l5659,11197e" filled="f" stroked="t" strokeweight=".47597pt" strokecolor="#4B4B4B">
                <v:path arrowok="t"/>
              </v:shape>
            </v:group>
            <v:group style="position:absolute;left:6511;top:11194;width:514;height:2" coordorigin="6511,11194" coordsize="514,2">
              <v:shape style="position:absolute;left:6511;top:11194;width:514;height:2" coordorigin="6511,11194" coordsize="514,0" path="m6511,11194l7025,11194e" filled="f" stroked="t" strokeweight=".47597pt" strokecolor="#545454">
                <v:path arrowok="t"/>
              </v:shape>
            </v:group>
            <v:group style="position:absolute;left:5602;top:11192;width:4574;height:2" coordorigin="5602,11192" coordsize="4574,2">
              <v:shape style="position:absolute;left:5602;top:11192;width:4574;height:2" coordorigin="5602,11192" coordsize="4574,0" path="m5602,11192l10176,11192e" filled="f" stroked="t" strokeweight=".713954pt" strokecolor="#606060">
                <v:path arrowok="t"/>
              </v:shape>
            </v:group>
            <v:group style="position:absolute;left:9429;top:11187;width:2223;height:2" coordorigin="9429,11187" coordsize="2223,2">
              <v:shape style="position:absolute;left:9429;top:11187;width:2223;height:2" coordorigin="9429,11187" coordsize="2223,0" path="m9429,11187l11652,11187e" filled="f" stroked="t" strokeweight=".713954pt" strokecolor="#747474">
                <v:path arrowok="t"/>
              </v:shape>
            </v:group>
            <v:group style="position:absolute;left:11495;top:11183;width:186;height:2" coordorigin="11495,11183" coordsize="186,2">
              <v:shape style="position:absolute;left:11495;top:11183;width:186;height:2" coordorigin="11495,11183" coordsize="186,0" path="m11495,11183l11680,11183e" filled="f" stroked="t" strokeweight=".47597pt" strokecolor="#707070">
                <v:path arrowok="t"/>
              </v:shape>
            </v:group>
            <v:group style="position:absolute;left:328;top:11436;width:4964;height:2" coordorigin="328,11436" coordsize="4964,2">
              <v:shape style="position:absolute;left:328;top:11436;width:4964;height:2" coordorigin="328,11436" coordsize="4964,0" path="m328,11436l5293,11436e" filled="f" stroked="t" strokeweight=".713954pt" strokecolor="#676767">
                <v:path arrowok="t"/>
              </v:shape>
            </v:group>
            <v:group style="position:absolute;left:5236;top:11436;width:424;height:2" coordorigin="5236,11436" coordsize="424,2">
              <v:shape style="position:absolute;left:5236;top:11436;width:424;height:2" coordorigin="5236,11436" coordsize="424,0" path="m5236,11436l5659,11436e" filled="f" stroked="t" strokeweight=".47597pt" strokecolor="#3F3F3F">
                <v:path arrowok="t"/>
              </v:shape>
            </v:group>
            <v:group style="position:absolute;left:5602;top:11426;width:6045;height:2" coordorigin="5602,11426" coordsize="6045,2">
              <v:shape style="position:absolute;left:5602;top:11426;width:6045;height:2" coordorigin="5602,11426" coordsize="6045,0" path="m5602,11426l11647,11426e" filled="f" stroked="t" strokeweight=".713954pt" strokecolor="#646464">
                <v:path arrowok="t"/>
              </v:shape>
            </v:group>
            <v:group style="position:absolute;left:11495;top:11422;width:181;height:2" coordorigin="11495,11422" coordsize="181,2">
              <v:shape style="position:absolute;left:11495;top:11422;width:181;height:2" coordorigin="11495,11422" coordsize="181,0" path="m11495,11422l11676,11422e" filled="f" stroked="t" strokeweight=".47597pt" strokecolor="#747474">
                <v:path arrowok="t"/>
              </v:shape>
            </v:group>
            <v:group style="position:absolute;left:328;top:11682;width:1376;height:2" coordorigin="328,11682" coordsize="1376,2">
              <v:shape style="position:absolute;left:328;top:11682;width:1376;height:2" coordorigin="328,11682" coordsize="1376,0" path="m328,11682l1704,11682e" filled="f" stroked="t" strokeweight=".713954pt" strokecolor="#707070">
                <v:path arrowok="t"/>
              </v:shape>
            </v:group>
            <v:group style="position:absolute;left:1028;top:11407;width:2;height:760" coordorigin="1028,11407" coordsize="2,760">
              <v:shape style="position:absolute;left:1028;top:11407;width:2;height:760" coordorigin="1028,11407" coordsize="0,760" path="m1028,12167l1028,11407e" filled="f" stroked="t" strokeweight=".237985pt" strokecolor="#747474">
                <v:path arrowok="t"/>
              </v:shape>
            </v:group>
            <v:group style="position:absolute;left:1633;top:11682;width:762;height:2" coordorigin="1633,11682" coordsize="762,2">
              <v:shape style="position:absolute;left:1633;top:11682;width:762;height:2" coordorigin="1633,11682" coordsize="762,0" path="m1633,11682l2394,11682e" filled="f" stroked="t" strokeweight=".237985pt" strokecolor="#4B4B4B">
                <v:path arrowok="t"/>
              </v:shape>
            </v:group>
            <v:group style="position:absolute;left:2323;top:11680;width:3741;height:2" coordorigin="2323,11680" coordsize="3741,2">
              <v:shape style="position:absolute;left:2323;top:11680;width:3741;height:2" coordorigin="2323,11680" coordsize="3741,0" path="m2323,11680l6064,11680e" filled="f" stroked="t" strokeweight=".713954pt" strokecolor="#605B60">
                <v:path arrowok="t"/>
              </v:shape>
            </v:group>
            <v:group style="position:absolute;left:6968;top:11675;width:443;height:2" coordorigin="6968,11675" coordsize="443,2">
              <v:shape style="position:absolute;left:6968;top:11675;width:443;height:2" coordorigin="6968,11675" coordsize="443,0" path="m6968,11675l7411,11675e" filled="f" stroked="t" strokeweight=".47597pt" strokecolor="#3B3B3B">
                <v:path arrowok="t"/>
              </v:shape>
            </v:group>
            <v:group style="position:absolute;left:7397;top:11422;width:2;height:2653" coordorigin="7397,11422" coordsize="2,2653">
              <v:shape style="position:absolute;left:7397;top:11422;width:2;height:2653" coordorigin="7397,11422" coordsize="0,2653" path="m7397,14075l7397,11422e" filled="f" stroked="t" strokeweight=".713954pt" strokecolor="#646464">
                <v:path arrowok="t"/>
              </v:shape>
            </v:group>
            <v:group style="position:absolute;left:5992;top:11670;width:5664;height:2" coordorigin="5992,11670" coordsize="5664,2">
              <v:shape style="position:absolute;left:5992;top:11670;width:5664;height:2" coordorigin="5992,11670" coordsize="5664,0" path="m5992,11670l11656,11670e" filled="f" stroked="t" strokeweight=".713954pt" strokecolor="#6B6B6B">
                <v:path arrowok="t"/>
              </v:shape>
            </v:group>
            <v:group style="position:absolute;left:10904;top:11665;width:776;height:2" coordorigin="10904,11665" coordsize="776,2">
              <v:shape style="position:absolute;left:10904;top:11665;width:776;height:2" coordorigin="10904,11665" coordsize="776,0" path="m10904,11665l11680,11665e" filled="f" stroked="t" strokeweight=".951939pt" strokecolor="#878787">
                <v:path arrowok="t"/>
              </v:shape>
            </v:group>
            <v:group style="position:absolute;left:1699;top:11436;width:2;height:1979" coordorigin="1699,11436" coordsize="2,1979">
              <v:shape style="position:absolute;left:1699;top:11436;width:2;height:1979" coordorigin="1699,11436" coordsize="0,1979" path="m1699,13415l1699,11436e" filled="f" stroked="t" strokeweight=".713954pt" strokecolor="#676767">
                <v:path arrowok="t"/>
              </v:shape>
            </v:group>
            <v:group style="position:absolute;left:7397;top:11627;width:2;height:789" coordorigin="7397,11627" coordsize="2,789">
              <v:shape style="position:absolute;left:7397;top:11627;width:2;height:789" coordorigin="7397,11627" coordsize="0,789" path="m7397,12416l7397,11627e" filled="f" stroked="t" strokeweight=".951939pt" strokecolor="#6B6B6B">
                <v:path arrowok="t"/>
              </v:shape>
            </v:group>
            <v:group style="position:absolute;left:1028;top:12167;width:2;height:411" coordorigin="1028,12167" coordsize="2,411">
              <v:shape style="position:absolute;left:1028;top:12167;width:2;height:411" coordorigin="1028,12167" coordsize="0,411" path="m1028,12579l1028,12167e" filled="f" stroked="t" strokeweight=".237985pt" strokecolor="#000000">
                <v:path arrowok="t"/>
              </v:shape>
            </v:group>
            <v:group style="position:absolute;left:2392;top:12139;width:2;height:469" coordorigin="2392,12139" coordsize="2,469">
              <v:shape style="position:absolute;left:2392;top:12139;width:2;height:469" coordorigin="2392,12139" coordsize="0,469" path="m2392,12607l2392,12139e" filled="f" stroked="t" strokeweight=".47597pt" strokecolor="#343434">
                <v:path arrowok="t"/>
              </v:shape>
            </v:group>
            <v:group style="position:absolute;left:11676;top:12139;width:2;height:469" coordorigin="11676,12139" coordsize="2,469">
              <v:shape style="position:absolute;left:11676;top:12139;width:2;height:469" coordorigin="11676,12139" coordsize="0,469" path="m11676,12607l11676,12139e" filled="f" stroked="t" strokeweight=".47597pt" strokecolor="#4F4F4F">
                <v:path arrowok="t"/>
              </v:shape>
            </v:group>
            <v:group style="position:absolute;left:1666;top:12387;width:2;height:191" coordorigin="1666,12387" coordsize="2,191">
              <v:shape style="position:absolute;left:1666;top:12387;width:2;height:191" coordorigin="1666,12387" coordsize="0,191" path="m1666,12579l1666,12387e" filled="f" stroked="t" strokeweight=".713954pt" strokecolor="#000000">
                <v:path arrowok="t"/>
              </v:shape>
            </v:group>
            <v:group style="position:absolute;left:7401;top:12359;width:2;height:249" coordorigin="7401,12359" coordsize="2,249">
              <v:shape style="position:absolute;left:7401;top:12359;width:2;height:249" coordorigin="7401,12359" coordsize="0,249" path="m7401,12607l7401,12359e" filled="f" stroked="t" strokeweight=".47597pt" strokecolor="#3F3F3F">
                <v:path arrowok="t"/>
              </v:shape>
            </v:group>
            <v:group style="position:absolute;left:1028;top:12579;width:2;height:253" coordorigin="1028,12579" coordsize="2,253">
              <v:shape style="position:absolute;left:1028;top:12579;width:2;height:253" coordorigin="1028,12579" coordsize="0,253" path="m1028,12832l1028,12579e" filled="f" stroked="t" strokeweight=".237985pt" strokecolor="#343434">
                <v:path arrowok="t"/>
              </v:shape>
            </v:group>
            <v:group style="position:absolute;left:2389;top:12550;width:2;height:545" coordorigin="2389,12550" coordsize="2,545">
              <v:shape style="position:absolute;left:2389;top:12550;width:2;height:545" coordorigin="2389,12550" coordsize="0,545" path="m2389,13095l2389,12550e" filled="f" stroked="t" strokeweight=".713954pt" strokecolor="#676767">
                <v:path arrowok="t"/>
              </v:shape>
            </v:group>
            <v:group style="position:absolute;left:7401;top:12550;width:2;height:708" coordorigin="7401,12550" coordsize="2,708">
              <v:shape style="position:absolute;left:7401;top:12550;width:2;height:708" coordorigin="7401,12550" coordsize="0,708" path="m7401,13257l7401,12550e" filled="f" stroked="t" strokeweight=".713954pt" strokecolor="#646464">
                <v:path arrowok="t"/>
              </v:shape>
            </v:group>
            <v:group style="position:absolute;left:1028;top:12832;width:2;height:545" coordorigin="1028,12832" coordsize="2,545">
              <v:shape style="position:absolute;left:1028;top:12832;width:2;height:545" coordorigin="1028,12832" coordsize="0,545" path="m1028,13377l1028,12832e" filled="f" stroked="t" strokeweight=".237985pt" strokecolor="#000000">
                <v:path arrowok="t"/>
              </v:shape>
            </v:group>
            <v:group style="position:absolute;left:2356;top:13066;width:2;height:311" coordorigin="2356,13066" coordsize="2,311">
              <v:shape style="position:absolute;left:2356;top:13066;width:2;height:311" coordorigin="2356,13066" coordsize="0,311" path="m2356,13377l2356,13066e" filled="f" stroked="t" strokeweight=".713954pt" strokecolor="#000000">
                <v:path arrowok="t"/>
              </v:shape>
            </v:group>
            <v:group style="position:absolute;left:281;top:13372;width:752;height:2" coordorigin="281,13372" coordsize="752,2">
              <v:shape style="position:absolute;left:281;top:13372;width:752;height:2" coordorigin="281,13372" coordsize="752,0" path="m281,13372l1033,13372e" filled="f" stroked="t" strokeweight=".237985pt" strokecolor="#000000">
                <v:path arrowok="t"/>
              </v:shape>
            </v:group>
            <v:group style="position:absolute;left:1028;top:13372;width:647;height:2" coordorigin="1028,13372" coordsize="647,2">
              <v:shape style="position:absolute;left:1028;top:13372;width:647;height:2" coordorigin="1028,13372" coordsize="647,0" path="m1028,13372l1675,13372e" filled="f" stroked="t" strokeweight=".237985pt" strokecolor="#545454">
                <v:path arrowok="t"/>
              </v:shape>
            </v:group>
            <v:group style="position:absolute;left:1702;top:13200;width:2;height:206" coordorigin="1702,13200" coordsize="2,206">
              <v:shape style="position:absolute;left:1702;top:13200;width:2;height:206" coordorigin="1702,13200" coordsize="0,206" path="m1702,13406l1702,13200e" filled="f" stroked="t" strokeweight=".713954pt" strokecolor="#7C7C7C">
                <v:path arrowok="t"/>
              </v:shape>
            </v:group>
            <v:group style="position:absolute;left:1661;top:13372;width:704;height:2" coordorigin="1661,13372" coordsize="704,2">
              <v:shape style="position:absolute;left:1661;top:13372;width:704;height:2" coordorigin="1661,13372" coordsize="704,0" path="m1661,13372l2366,13372e" filled="f" stroked="t" strokeweight=".237985pt" strokecolor="#707070">
                <v:path arrowok="t"/>
              </v:shape>
            </v:group>
            <v:group style="position:absolute;left:7406;top:13200;width:2;height:306" coordorigin="7406,13200" coordsize="2,306">
              <v:shape style="position:absolute;left:7406;top:13200;width:2;height:306" coordorigin="7406,13200" coordsize="0,306" path="m7406,13506l7406,13200e" filled="f" stroked="t" strokeweight=".47597pt" strokecolor="#4F4F4F">
                <v:path arrowok="t"/>
              </v:shape>
            </v:group>
            <v:group style="position:absolute;left:1028;top:13372;width:2;height:105" coordorigin="1028,13372" coordsize="2,105">
              <v:shape style="position:absolute;left:1028;top:13372;width:2;height:105" coordorigin="1028,13372" coordsize="0,105" path="m1028,13477l1028,13372e" filled="f" stroked="t" strokeweight=".237985pt" strokecolor="#7C7C7C">
                <v:path arrowok="t"/>
              </v:shape>
            </v:group>
            <v:group style="position:absolute;left:1666;top:13372;width:2;height:105" coordorigin="1666,13372" coordsize="2,105">
              <v:shape style="position:absolute;left:1666;top:13372;width:2;height:105" coordorigin="1666,13372" coordsize="0,105" path="m1666,13477l1666,13372e" filled="f" stroked="t" strokeweight=".713954pt" strokecolor="#343434">
                <v:path arrowok="t"/>
              </v:shape>
            </v:group>
            <v:group style="position:absolute;left:2392;top:13344;width:2;height:163" coordorigin="2392,13344" coordsize="2,163">
              <v:shape style="position:absolute;left:2392;top:13344;width:2;height:163" coordorigin="2392,13344" coordsize="0,163" path="m2392,13506l2392,13344e" filled="f" stroked="t" strokeweight=".237985pt" strokecolor="#444444">
                <v:path arrowok="t"/>
              </v:shape>
            </v:group>
            <v:group style="position:absolute;left:1028;top:13477;width:2;height:1936" coordorigin="1028,13477" coordsize="2,1936">
              <v:shape style="position:absolute;left:1028;top:13477;width:2;height:1936" coordorigin="1028,13477" coordsize="0,1936" path="m1028,15414l1028,13477e" filled="f" stroked="t" strokeweight=".237985pt" strokecolor="#000000">
                <v:path arrowok="t"/>
              </v:shape>
            </v:group>
            <v:group style="position:absolute;left:1666;top:13477;width:2;height:1716" coordorigin="1666,13477" coordsize="2,1716">
              <v:shape style="position:absolute;left:1666;top:13477;width:2;height:1716" coordorigin="1666,13477" coordsize="0,1716" path="m1666,15194l1666,13477e" filled="f" stroked="t" strokeweight=".713954pt" strokecolor="#000000">
                <v:path arrowok="t"/>
              </v:shape>
            </v:group>
            <v:group style="position:absolute;left:2392;top:13449;width:2;height:588" coordorigin="2392,13449" coordsize="2,588">
              <v:shape style="position:absolute;left:2392;top:13449;width:2;height:588" coordorigin="2392,13449" coordsize="0,588" path="m2392,14037l2392,13449e" filled="f" stroked="t" strokeweight=".47597pt" strokecolor="#747474">
                <v:path arrowok="t"/>
              </v:shape>
            </v:group>
            <v:group style="position:absolute;left:7404;top:13449;width:2;height:1774" coordorigin="7404,13449" coordsize="2,1774">
              <v:shape style="position:absolute;left:7404;top:13449;width:2;height:1774" coordorigin="7404,13449" coordsize="0,1774" path="m7404,15222l7404,13449e" filled="f" stroked="t" strokeweight=".713954pt" strokecolor="#676767">
                <v:path arrowok="t"/>
              </v:shape>
            </v:group>
            <v:group style="position:absolute;left:2356;top:14085;width:2;height:1329" coordorigin="2356,14085" coordsize="2,1329">
              <v:shape style="position:absolute;left:2356;top:14085;width:2;height:1329" coordorigin="2356,14085" coordsize="0,1329" path="m2356,15414l2356,14085e" filled="f" stroked="t" strokeweight=".713954pt" strokecolor="#000000">
                <v:path arrowok="t"/>
              </v:shape>
            </v:group>
            <v:group style="position:absolute;left:7404;top:14285;width:2;height:225" coordorigin="7404,14285" coordsize="2,225">
              <v:shape style="position:absolute;left:7404;top:14285;width:2;height:225" coordorigin="7404,14285" coordsize="0,225" path="m7404,14510l7404,14285e" filled="f" stroked="t" strokeweight=".713954pt" strokecolor="#545454">
                <v:path arrowok="t"/>
              </v:shape>
            </v:group>
            <v:group style="position:absolute;left:11678;top:11226;width:2;height:3997" coordorigin="11678,11226" coordsize="2,3997">
              <v:shape style="position:absolute;left:11678;top:11226;width:2;height:3997" coordorigin="11678,11226" coordsize="0,3997" path="m11678,15222l11678,11226e" filled="f" stroked="t" strokeweight=".47597pt" strokecolor="#676767">
                <v:path arrowok="t"/>
              </v:shape>
            </v:group>
            <v:group style="position:absolute;left:333;top:15423;width:728;height:2" coordorigin="333,15423" coordsize="728,2">
              <v:shape style="position:absolute;left:333;top:15423;width:728;height:2" coordorigin="333,15423" coordsize="728,0" path="m333,15423l1061,15423e" filled="f" stroked="t" strokeweight=".47597pt" strokecolor="#6B6B6B">
                <v:path arrowok="t"/>
              </v:shape>
            </v:group>
            <v:group style="position:absolute;left:923;top:15423;width:781;height:2" coordorigin="923,15423" coordsize="781,2">
              <v:shape style="position:absolute;left:923;top:15423;width:781;height:2" coordorigin="923,15423" coordsize="781,0" path="m923,15423l1704,15423e" filled="f" stroked="t" strokeweight=".951939pt" strokecolor="#838383">
                <v:path arrowok="t"/>
              </v:shape>
            </v:group>
            <v:group style="position:absolute;left:1666;top:15194;width:2;height:220" coordorigin="1666,15194" coordsize="2,220">
              <v:shape style="position:absolute;left:1666;top:15194;width:2;height:220" coordorigin="1666,15194" coordsize="0,220" path="m1666,15414l1666,15194e" filled="f" stroked="t" strokeweight=".713954pt" strokecolor="#707070">
                <v:path arrowok="t"/>
              </v:shape>
            </v:group>
            <v:group style="position:absolute;left:1633;top:15421;width:762;height:2" coordorigin="1633,15421" coordsize="762,2">
              <v:shape style="position:absolute;left:1633;top:15421;width:762;height:2" coordorigin="1633,15421" coordsize="762,0" path="m1633,15421l2394,15421e" filled="f" stroked="t" strokeweight=".47597pt" strokecolor="#707070">
                <v:path arrowok="t"/>
              </v:shape>
            </v:group>
            <v:group style="position:absolute;left:2751;top:15423;width:1828;height:2" coordorigin="2751,15423" coordsize="1828,2">
              <v:shape style="position:absolute;left:2751;top:15423;width:1828;height:2" coordorigin="2751,15423" coordsize="1828,0" path="m2751,15423l4579,15423e" filled="f" stroked="t" strokeweight=".713954pt" strokecolor="#808080">
                <v:path arrowok="t"/>
              </v:shape>
            </v:group>
            <v:group style="position:absolute;left:4403;top:15418;width:538;height:2" coordorigin="4403,15418" coordsize="538,2">
              <v:shape style="position:absolute;left:4403;top:15418;width:538;height:2" coordorigin="4403,15418" coordsize="538,0" path="m4403,15418l4941,15418e" filled="f" stroked="t" strokeweight=".47597pt" strokecolor="#676767">
                <v:path arrowok="t"/>
              </v:shape>
            </v:group>
            <v:group style="position:absolute;left:6968;top:15414;width:790;height:2" coordorigin="6968,15414" coordsize="790,2">
              <v:shape style="position:absolute;left:6968;top:15414;width:790;height:2" coordorigin="6968,15414" coordsize="790,0" path="m6968,15414l7758,15414e" filled="f" stroked="t" strokeweight=".47597pt" strokecolor="#57575B">
                <v:path arrowok="t"/>
              </v:shape>
            </v:group>
            <v:group style="position:absolute;left:7373;top:15194;width:2;height:220" coordorigin="7373,15194" coordsize="2,220">
              <v:shape style="position:absolute;left:7373;top:15194;width:2;height:220" coordorigin="7373,15194" coordsize="0,220" path="m7373,15414l7373,15194e" filled="f" stroked="t" strokeweight=".237985pt" strokecolor="#444444">
                <v:path arrowok="t"/>
              </v:shape>
            </v:group>
            <v:group style="position:absolute;left:2323;top:15414;width:9372;height:2" coordorigin="2323,15414" coordsize="9372,2">
              <v:shape style="position:absolute;left:2323;top:15414;width:9372;height:2" coordorigin="2323,15414" coordsize="9372,0" path="m2323,15414l11695,15414e" filled="f" stroked="t" strokeweight=".713954pt" strokecolor="#77777C">
                <v:path arrowok="t"/>
              </v:shape>
            </v:group>
            <v:group style="position:absolute;left:9919;top:15406;width:1733;height:2" coordorigin="9919,15406" coordsize="1733,2">
              <v:shape style="position:absolute;left:9919;top:15406;width:1733;height:2" coordorigin="9919,15406" coordsize="1733,0" path="m9919,15406l11652,15406e" filled="f" stroked="t" strokeweight=".951939pt" strokecolor="#909090">
                <v:path arrowok="t"/>
              </v:shape>
            </v:group>
            <v:group style="position:absolute;left:11157;top:15404;width:524;height:2" coordorigin="11157,15404" coordsize="524,2">
              <v:shape style="position:absolute;left:11157;top:15404;width:524;height:2" coordorigin="11157,15404" coordsize="524,0" path="m11157,15404l11680,15404e" filled="f" stroked="t" strokeweight=".951939pt" strokecolor="#A3A3A3">
                <v:path arrowok="t"/>
              </v:shape>
            </v:group>
            <v:group style="position:absolute;left:11647;top:15194;width:2;height:220" coordorigin="11647,15194" coordsize="2,220">
              <v:shape style="position:absolute;left:11647;top:15194;width:2;height:220" coordorigin="11647,15194" coordsize="0,220" path="m11647,15414l11647,15194e" filled="f" stroked="t" strokeweight=".237985pt" strokecolor="#B3B3B3">
                <v:path arrowok="t"/>
              </v:shape>
            </v:group>
            <w10:wrap type="none"/>
          </v:group>
        </w:pict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33" w:lineRule="exact"/>
        <w:ind w:left="200" w:right="-20"/>
        <w:jc w:val="left"/>
        <w:tabs>
          <w:tab w:pos="5980" w:val="left"/>
          <w:tab w:pos="718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100"/>
          <w:b/>
          <w:bCs/>
          <w:position w:val="-5"/>
        </w:rPr>
        <w:t>KerimKÖSE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8"/>
          <w:w w:val="100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100"/>
          <w:b/>
          <w:bCs/>
          <w:position w:val="-5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100"/>
          <w:b/>
          <w:bCs/>
          <w:position w:val="-5"/>
        </w:rPr>
      </w:r>
      <w:r>
        <w:rPr>
          <w:rFonts w:ascii="Arial" w:hAnsi="Arial" w:cs="Arial" w:eastAsia="Arial"/>
          <w:sz w:val="32"/>
          <w:szCs w:val="32"/>
          <w:color w:val="363636"/>
          <w:spacing w:val="0"/>
          <w:w w:val="163"/>
          <w:position w:val="9"/>
        </w:rPr>
        <w:t>ü</w:t>
      </w:r>
      <w:r>
        <w:rPr>
          <w:rFonts w:ascii="Arial" w:hAnsi="Arial" w:cs="Arial" w:eastAsia="Arial"/>
          <w:sz w:val="32"/>
          <w:szCs w:val="32"/>
          <w:color w:val="363636"/>
          <w:spacing w:val="-9"/>
          <w:w w:val="163"/>
          <w:position w:val="9"/>
        </w:rPr>
        <w:t>·</w:t>
      </w:r>
      <w:r>
        <w:rPr>
          <w:rFonts w:ascii="Arial" w:hAnsi="Arial" w:cs="Arial" w:eastAsia="Arial"/>
          <w:sz w:val="32"/>
          <w:szCs w:val="32"/>
          <w:color w:val="646464"/>
          <w:spacing w:val="0"/>
          <w:w w:val="58"/>
          <w:position w:val="9"/>
        </w:rPr>
        <w:t>a</w:t>
      </w:r>
      <w:r>
        <w:rPr>
          <w:rFonts w:ascii="Arial" w:hAnsi="Arial" w:cs="Arial" w:eastAsia="Arial"/>
          <w:sz w:val="32"/>
          <w:szCs w:val="32"/>
          <w:color w:val="646464"/>
          <w:spacing w:val="0"/>
          <w:w w:val="57"/>
          <w:position w:val="9"/>
        </w:rPr>
        <w:t>\\</w:t>
      </w:r>
      <w:r>
        <w:rPr>
          <w:rFonts w:ascii="Arial" w:hAnsi="Arial" w:cs="Arial" w:eastAsia="Arial"/>
          <w:sz w:val="32"/>
          <w:szCs w:val="32"/>
          <w:color w:val="646464"/>
          <w:spacing w:val="0"/>
          <w:w w:val="58"/>
          <w:position w:val="9"/>
        </w:rPr>
        <w:t>er</w:t>
      </w:r>
      <w:r>
        <w:rPr>
          <w:rFonts w:ascii="Arial" w:hAnsi="Arial" w:cs="Arial" w:eastAsia="Arial"/>
          <w:sz w:val="32"/>
          <w:szCs w:val="32"/>
          <w:color w:val="646464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32"/>
          <w:szCs w:val="32"/>
          <w:color w:val="646464"/>
          <w:spacing w:val="0"/>
          <w:w w:val="100"/>
          <w:position w:val="9"/>
        </w:rPr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94"/>
          <w:position w:val="9"/>
        </w:rPr>
        <w:t>M</w:t>
      </w:r>
      <w:r>
        <w:rPr>
          <w:rFonts w:ascii="Arial" w:hAnsi="Arial" w:cs="Arial" w:eastAsia="Arial"/>
          <w:sz w:val="19"/>
          <w:szCs w:val="19"/>
          <w:color w:val="4F4F4F"/>
          <w:spacing w:val="-17"/>
          <w:w w:val="149"/>
          <w:position w:val="9"/>
        </w:rPr>
        <w:t>'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90"/>
          <w:position w:val="9"/>
        </w:rPr>
        <w:t>ürü</w:t>
      </w:r>
      <w:r>
        <w:rPr>
          <w:rFonts w:ascii="Arial" w:hAnsi="Arial" w:cs="Arial" w:eastAsia="Arial"/>
          <w:sz w:val="19"/>
          <w:szCs w:val="19"/>
          <w:color w:val="363636"/>
          <w:spacing w:val="-18"/>
          <w:w w:val="100"/>
          <w:position w:val="9"/>
        </w:rPr>
        <w:t> </w:t>
      </w:r>
      <w:r>
        <w:rPr>
          <w:rFonts w:ascii="Arial" w:hAnsi="Arial" w:cs="Arial" w:eastAsia="Arial"/>
          <w:sz w:val="12"/>
          <w:szCs w:val="12"/>
          <w:color w:val="4F4F4F"/>
          <w:spacing w:val="0"/>
          <w:w w:val="270"/>
          <w:position w:val="9"/>
        </w:rPr>
        <w:t>i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93" w:lineRule="exact"/>
        <w:ind w:right="-20"/>
        <w:jc w:val="left"/>
        <w:tabs>
          <w:tab w:pos="6680" w:val="left"/>
          <w:tab w:pos="750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Arial" w:hAnsi="Arial" w:cs="Arial" w:eastAsia="Arial"/>
          <w:sz w:val="23"/>
          <w:szCs w:val="23"/>
          <w:color w:val="363636"/>
          <w:spacing w:val="0"/>
          <w:w w:val="80"/>
          <w:position w:val="1"/>
        </w:rPr>
        <w:t>Itfaiy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80"/>
          <w:position w:val="1"/>
        </w:rPr>
        <w:t>e</w:t>
      </w:r>
      <w:r>
        <w:rPr>
          <w:rFonts w:ascii="Arial" w:hAnsi="Arial" w:cs="Arial" w:eastAsia="Arial"/>
          <w:sz w:val="23"/>
          <w:szCs w:val="23"/>
          <w:color w:val="363636"/>
          <w:spacing w:val="17"/>
          <w:w w:val="8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80"/>
          <w:position w:val="1"/>
        </w:rPr>
        <w:t>Kuze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80"/>
          <w:position w:val="1"/>
        </w:rPr>
        <w:t>y</w:t>
      </w:r>
      <w:r>
        <w:rPr>
          <w:rFonts w:ascii="Arial" w:hAnsi="Arial" w:cs="Arial" w:eastAsia="Arial"/>
          <w:sz w:val="23"/>
          <w:szCs w:val="23"/>
          <w:color w:val="363636"/>
          <w:spacing w:val="-7"/>
          <w:w w:val="8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82"/>
          <w:position w:val="1"/>
        </w:rPr>
        <w:t>Bölg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83"/>
          <w:position w:val="1"/>
        </w:rPr>
        <w:t>e</w:t>
      </w:r>
      <w:r>
        <w:rPr>
          <w:rFonts w:ascii="Arial" w:hAnsi="Arial" w:cs="Arial" w:eastAsia="Arial"/>
          <w:sz w:val="23"/>
          <w:szCs w:val="23"/>
          <w:color w:val="363636"/>
          <w:spacing w:val="-29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72"/>
          <w:b/>
          <w:bCs/>
          <w:position w:val="1"/>
        </w:rPr>
        <w:t>Amiri</w:t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31"/>
          <w:szCs w:val="31"/>
          <w:color w:val="646464"/>
          <w:spacing w:val="0"/>
          <w:w w:val="168"/>
          <w:position w:val="1"/>
        </w:rPr>
      </w:r>
      <w:r>
        <w:rPr>
          <w:rFonts w:ascii="Arial" w:hAnsi="Arial" w:cs="Arial" w:eastAsia="Arial"/>
          <w:sz w:val="31"/>
          <w:szCs w:val="31"/>
          <w:color w:val="646464"/>
          <w:spacing w:val="-21"/>
          <w:w w:val="168"/>
          <w:emboss/>
          <w:position w:val="1"/>
        </w:rPr>
        <w:t>.</w:t>
      </w:r>
      <w:r>
        <w:rPr>
          <w:rFonts w:ascii="Arial" w:hAnsi="Arial" w:cs="Arial" w:eastAsia="Arial"/>
          <w:sz w:val="31"/>
          <w:szCs w:val="31"/>
          <w:color w:val="646464"/>
          <w:spacing w:val="-21"/>
          <w:w w:val="168"/>
          <w:emboss/>
          <w:position w:val="1"/>
        </w:rPr>
      </w:r>
      <w:r>
        <w:rPr>
          <w:rFonts w:ascii="Arial" w:hAnsi="Arial" w:cs="Arial" w:eastAsia="Arial"/>
          <w:sz w:val="31"/>
          <w:szCs w:val="31"/>
          <w:color w:val="646464"/>
          <w:spacing w:val="-21"/>
          <w:w w:val="168"/>
          <w:position w:val="1"/>
        </w:rPr>
      </w:r>
      <w:r>
        <w:rPr>
          <w:rFonts w:ascii="Arial" w:hAnsi="Arial" w:cs="Arial" w:eastAsia="Arial"/>
          <w:sz w:val="31"/>
          <w:szCs w:val="31"/>
          <w:color w:val="646464"/>
          <w:spacing w:val="-21"/>
          <w:w w:val="168"/>
          <w:position w:val="1"/>
        </w:rPr>
      </w:r>
      <w:r>
        <w:rPr>
          <w:rFonts w:ascii="Arial" w:hAnsi="Arial" w:cs="Arial" w:eastAsia="Arial"/>
          <w:sz w:val="31"/>
          <w:szCs w:val="31"/>
          <w:color w:val="A7A7A8"/>
          <w:spacing w:val="0"/>
          <w:w w:val="60"/>
          <w:position w:val="1"/>
        </w:rPr>
        <w:t>.</w:t>
      </w:r>
      <w:r>
        <w:rPr>
          <w:rFonts w:ascii="Arial" w:hAnsi="Arial" w:cs="Arial" w:eastAsia="Arial"/>
          <w:sz w:val="31"/>
          <w:szCs w:val="31"/>
          <w:color w:val="A7A7A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1"/>
          <w:szCs w:val="31"/>
          <w:color w:val="A7A7A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6"/>
          <w:szCs w:val="26"/>
          <w:color w:val="646464"/>
          <w:spacing w:val="-34"/>
          <w:w w:val="68"/>
          <w:position w:val="1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A7A7A8"/>
          <w:spacing w:val="0"/>
          <w:w w:val="125"/>
          <w:position w:val="1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77" w:after="0" w:line="240" w:lineRule="auto"/>
        <w:ind w:left="2491" w:right="526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GÖKŞEN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2950" w:right="567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İtf.</w:t>
      </w:r>
      <w:r>
        <w:rPr>
          <w:rFonts w:ascii="Arial" w:hAnsi="Arial" w:cs="Arial" w:eastAsia="Arial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40" w:bottom="280" w:left="180" w:right="120"/>
          <w:cols w:num="2" w:equalWidth="0">
            <w:col w:w="519" w:space="1895"/>
            <w:col w:w="9206"/>
          </w:cols>
        </w:sectPr>
      </w:pPr>
      <w:rPr/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702" w:right="420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020233pt;margin-top:-11.802021pt;width:21.425951pt;height:42.5pt;mso-position-horizontal-relative:page;mso-position-vertical-relative:paragraph;z-index:-16844" type="#_x0000_t202" filled="f" stroked="f">
            <v:textbox inset="0,0,0,0">
              <w:txbxContent>
                <w:p>
                  <w:pPr>
                    <w:spacing w:before="0" w:after="0" w:line="850" w:lineRule="exact"/>
                    <w:ind w:right="-168"/>
                    <w:jc w:val="left"/>
                    <w:rPr>
                      <w:rFonts w:ascii="Arial" w:hAnsi="Arial" w:cs="Arial" w:eastAsia="Arial"/>
                      <w:sz w:val="85"/>
                      <w:szCs w:val="85"/>
                    </w:rPr>
                  </w:pPr>
                  <w:rPr/>
                  <w:r>
                    <w:rPr>
                      <w:rFonts w:ascii="Arial" w:hAnsi="Arial" w:cs="Arial" w:eastAsia="Arial"/>
                      <w:sz w:val="85"/>
                      <w:szCs w:val="85"/>
                      <w:color w:val="313131"/>
                      <w:spacing w:val="0"/>
                      <w:w w:val="181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1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1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520" w:bottom="280" w:left="280" w:right="280"/>
        </w:sectPr>
      </w:pPr>
      <w:rPr/>
    </w:p>
    <w:p>
      <w:pPr>
        <w:spacing w:before="0" w:after="0" w:line="110" w:lineRule="exact"/>
        <w:ind w:left="869" w:right="239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14"/>
          <w:position w:val="1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43" w:lineRule="exact"/>
        <w:ind w:left="598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03"/>
          <w:b/>
          <w:bCs/>
          <w:position w:val="-1"/>
        </w:rPr>
        <w:t>BÜVÜKSEHIR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80" w:right="280"/>
          <w:cols w:num="2" w:equalWidth="0">
            <w:col w:w="1660" w:space="1691"/>
            <w:col w:w="8009"/>
          </w:cols>
        </w:sectPr>
      </w:pPr>
      <w:rPr/>
    </w:p>
    <w:p>
      <w:pPr>
        <w:spacing w:before="0" w:after="0" w:line="244" w:lineRule="exact"/>
        <w:ind w:left="672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08"/>
          <w:position w:val="7"/>
        </w:rPr>
        <w:t>BELEDIYESI</w:t>
      </w:r>
      <w:r>
        <w:rPr>
          <w:rFonts w:ascii="Arial" w:hAnsi="Arial" w:cs="Arial" w:eastAsia="Arial"/>
          <w:sz w:val="15"/>
          <w:szCs w:val="15"/>
          <w:color w:val="313131"/>
          <w:spacing w:val="-36"/>
          <w:w w:val="108"/>
          <w:position w:val="7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8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8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1.23312" w:type="dxa"/>
      </w:tblPr>
      <w:tblGrid/>
      <w:tr>
        <w:trPr>
          <w:trHeight w:val="241" w:hRule="exact"/>
        </w:trPr>
        <w:tc>
          <w:tcPr>
            <w:tcW w:w="1251" w:type="dxa"/>
            <w:tcBorders>
              <w:top w:val="single" w:sz="5.711632" w:space="0" w:color="676767"/>
              <w:bottom w:val="single" w:sz="5.711632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19" w:after="0" w:line="216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8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8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8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5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18" w:type="dxa"/>
            <w:tcBorders>
              <w:top w:val="single" w:sz="5.711632" w:space="0" w:color="676767"/>
              <w:bottom w:val="single" w:sz="5.711632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19" w:after="0" w:line="216" w:lineRule="exact"/>
              <w:ind w:left="17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9"/>
              </w:rPr>
              <w:t>08/03/20ı7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66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7" w:after="0" w:line="240" w:lineRule="auto"/>
              <w:ind w:left="32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8"/>
              </w:rPr>
              <w:t>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683" w:type="dxa"/>
            <w:tcBorders>
              <w:top w:val="single" w:sz="5.711632" w:space="0" w:color="6B6B6B"/>
              <w:bottom w:val="single" w:sz="5.711632" w:space="0" w:color="707070"/>
              <w:left w:val="nil" w:sz="6" w:space="0" w:color="auto"/>
              <w:right w:val="single" w:sz="7.615512" w:space="0" w:color="6B6B6B"/>
            </w:tcBorders>
          </w:tcPr>
          <w:p>
            <w:pPr>
              <w:spacing w:before="10" w:after="0" w:line="240" w:lineRule="auto"/>
              <w:ind w:left="28" w:right="-20"/>
              <w:jc w:val="left"/>
              <w:tabs>
                <w:tab w:pos="20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09:25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B5B"/>
                <w:spacing w:val="0"/>
                <w:w w:val="100"/>
              </w:rPr>
              <w:t>tf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B5B"/>
                <w:spacing w:val="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110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9" w:hRule="exact"/>
        </w:trPr>
        <w:tc>
          <w:tcPr>
            <w:tcW w:w="1251" w:type="dxa"/>
            <w:tcBorders>
              <w:top w:val="single" w:sz="5.711632" w:space="0" w:color="6B6B6B"/>
              <w:bottom w:val="single" w:sz="5.711632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5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Kayit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4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18" w:type="dxa"/>
            <w:tcBorders>
              <w:top w:val="single" w:sz="5.711632" w:space="0" w:color="6B6B6B"/>
              <w:bottom w:val="single" w:sz="5.711632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18" w:after="0" w:line="218" w:lineRule="exact"/>
              <w:ind w:left="18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B5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B5B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08/03/20ı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8"/>
              </w:rPr>
              <w:t>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66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5" w:after="0" w:line="240" w:lineRule="auto"/>
              <w:ind w:left="326" w:right="-20"/>
              <w:jc w:val="left"/>
              <w:tabs>
                <w:tab w:pos="16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B5B"/>
                <w:spacing w:val="0"/>
                <w:w w:val="123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B5B"/>
                <w:spacing w:val="6"/>
                <w:w w:val="12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23"/>
              </w:rPr>
              <w:t>ı556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683" w:type="dxa"/>
            <w:tcBorders>
              <w:top w:val="single" w:sz="5.711632" w:space="0" w:color="707070"/>
              <w:bottom w:val="nil" w:sz="6" w:space="0" w:color="auto"/>
              <w:left w:val="nil" w:sz="6" w:space="0" w:color="auto"/>
              <w:right w:val="single" w:sz="7.615512" w:space="0" w:color="6B6B6B"/>
            </w:tcBorders>
          </w:tcPr>
          <w:p>
            <w:pPr>
              <w:spacing w:before="9" w:after="0" w:line="240" w:lineRule="auto"/>
              <w:ind w:left="2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B5B"/>
                <w:spacing w:val="-11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4"/>
              </w:rPr>
              <w:t>Santral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7" w:hRule="exact"/>
        </w:trPr>
        <w:tc>
          <w:tcPr>
            <w:tcW w:w="11121" w:type="dxa"/>
            <w:gridSpan w:val="4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40" w:lineRule="auto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8"/>
                <w:spacing w:val="0"/>
                <w:w w:val="113"/>
              </w:rPr>
              <w:t>:Kona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8"/>
                <w:spacing w:val="0"/>
                <w:w w:val="113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8"/>
                <w:spacing w:val="3"/>
                <w:w w:val="11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Yeşildere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Atatür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Maskı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Karş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9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B5B"/>
                <w:spacing w:val="4"/>
                <w:w w:val="115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55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4" w:hRule="exact"/>
        </w:trPr>
        <w:tc>
          <w:tcPr>
            <w:tcW w:w="1251" w:type="dxa"/>
            <w:tcBorders>
              <w:top w:val="single" w:sz="5.711632" w:space="0" w:color="676767"/>
              <w:bottom w:val="single" w:sz="3.80776" w:space="0" w:color="545454"/>
              <w:left w:val="single" w:sz="5.711632" w:space="0" w:color="606060"/>
              <w:right w:val="nil" w:sz="6" w:space="0" w:color="auto"/>
            </w:tcBorders>
          </w:tcPr>
          <w:p>
            <w:pPr>
              <w:spacing w:before="18" w:after="0" w:line="213" w:lineRule="exact"/>
              <w:ind w:left="4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Do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4"/>
                <w:position w:val="-1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4186" w:type="dxa"/>
            <w:gridSpan w:val="2"/>
            <w:tcBorders>
              <w:top w:val="single" w:sz="5.711632" w:space="0" w:color="676767"/>
              <w:bottom w:val="single" w:sz="5.711632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16" w:lineRule="exact"/>
              <w:ind w:left="19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B5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B5B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Kona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Yeşildere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Atatür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Maskı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0"/>
                <w:w w:val="91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B5B"/>
                <w:spacing w:val="0"/>
                <w:w w:val="97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B5B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8"/>
              </w:rPr>
              <w:t>rş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4"/>
                <w:w w:val="97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B5B"/>
                <w:spacing w:val="4"/>
                <w:w w:val="115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66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683" w:type="dxa"/>
            <w:tcBorders>
              <w:top w:val="single" w:sz="5.711632" w:space="0" w:color="6B6B6B"/>
              <w:bottom w:val="single" w:sz="5.711632" w:space="0" w:color="6B6B6B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49" w:hRule="exact"/>
        </w:trPr>
        <w:tc>
          <w:tcPr>
            <w:tcW w:w="1251" w:type="dxa"/>
            <w:tcBorders>
              <w:top w:val="single" w:sz="3.80776" w:space="0" w:color="545454"/>
              <w:bottom w:val="single" w:sz="3.80776" w:space="0" w:color="575757"/>
              <w:left w:val="single" w:sz="5.711632" w:space="0" w:color="606060"/>
              <w:right w:val="nil" w:sz="6" w:space="0" w:color="auto"/>
            </w:tcBorders>
          </w:tcPr>
          <w:p>
            <w:pPr>
              <w:spacing w:before="21" w:after="0" w:line="240" w:lineRule="auto"/>
              <w:ind w:left="4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1"/>
                <w:w w:val="86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B5B"/>
                <w:spacing w:val="-7"/>
                <w:w w:val="116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2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B5B"/>
                <w:spacing w:val="4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3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186" w:type="dxa"/>
            <w:gridSpan w:val="2"/>
            <w:tcBorders>
              <w:top w:val="single" w:sz="5.711632" w:space="0" w:color="6B6B6B"/>
              <w:bottom w:val="single" w:sz="5.711632" w:space="0" w:color="707070"/>
              <w:left w:val="nil" w:sz="6" w:space="0" w:color="auto"/>
              <w:right w:val="nil" w:sz="6" w:space="0" w:color="auto"/>
            </w:tcBorders>
          </w:tcPr>
          <w:p>
            <w:pPr>
              <w:spacing w:before="23" w:after="0" w:line="214" w:lineRule="exact"/>
              <w:ind w:left="178" w:right="-41"/>
              <w:jc w:val="left"/>
              <w:tabs>
                <w:tab w:pos="27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17"/>
                <w:position w:val="-1"/>
              </w:rPr>
              <w:t>:Araç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8"/>
                <w:w w:val="117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Yangını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4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9"/>
                <w:w w:val="100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15"/>
                <w:position w:val="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5"/>
                <w:w w:val="115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683" w:type="dxa"/>
            <w:tcBorders>
              <w:top w:val="single" w:sz="5.711632" w:space="0" w:color="6B6B6B"/>
              <w:bottom w:val="single" w:sz="5.711632" w:space="0" w:color="707070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40" w:lineRule="auto"/>
              <w:ind w:left="161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7"/>
              </w:rPr>
              <w:t>Sebebi: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1"/>
                <w:w w:val="10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7"/>
              </w:rPr>
              <w:t>Kıvılcım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12" w:lineRule="exact"/>
        <w:ind w:left="117" w:right="1157"/>
        <w:jc w:val="center"/>
        <w:tabs>
          <w:tab w:pos="364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91"/>
          <w:position w:val="2"/>
        </w:rPr>
        <w:t> </w: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00"/>
          <w:position w:val="2"/>
        </w:rPr>
        <w:t>Şekli:</w:t>
      </w:r>
      <w:r>
        <w:rPr>
          <w:rFonts w:ascii="Arial" w:hAnsi="Arial" w:cs="Arial" w:eastAsia="Arial"/>
          <w:sz w:val="16"/>
          <w:szCs w:val="16"/>
          <w:color w:val="313131"/>
          <w:spacing w:val="-21"/>
          <w:w w:val="100"/>
          <w:position w:val="2"/>
        </w:rPr>
        <w:t> </w: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7"/>
          <w:w w:val="13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00"/>
          <w:position w:val="1"/>
        </w:rPr>
        <w:t>İ.B.B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Belediye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1"/>
        </w:rPr>
        <w:t>Otobüsü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5" w:lineRule="exact"/>
        <w:ind w:left="3630" w:right="4628"/>
        <w:jc w:val="center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13131"/>
          <w:spacing w:val="-2"/>
          <w:w w:val="100"/>
        </w:rPr>
        <w:t>B</w:t>
      </w:r>
      <w:r>
        <w:rPr>
          <w:rFonts w:ascii="Arial" w:hAnsi="Arial" w:cs="Arial" w:eastAsia="Arial"/>
          <w:sz w:val="16"/>
          <w:szCs w:val="16"/>
          <w:color w:val="5B5B5B"/>
          <w:spacing w:val="0"/>
          <w:w w:val="100"/>
        </w:rPr>
        <w:t>eı</w:t>
      </w:r>
      <w:r>
        <w:rPr>
          <w:rFonts w:ascii="Arial" w:hAnsi="Arial" w:cs="Arial" w:eastAsia="Arial"/>
          <w:sz w:val="16"/>
          <w:szCs w:val="16"/>
          <w:color w:val="5B5B5B"/>
          <w:spacing w:val="-3"/>
          <w:w w:val="100"/>
        </w:rPr>
        <w:t>o</w: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00"/>
        </w:rPr>
        <w:t>narn</w:t>
      </w:r>
      <w:r>
        <w:rPr>
          <w:rFonts w:ascii="Arial" w:hAnsi="Arial" w:cs="Arial" w:eastAsia="Arial"/>
          <w:sz w:val="16"/>
          <w:szCs w:val="16"/>
          <w:color w:val="313131"/>
          <w:spacing w:val="-9"/>
          <w:w w:val="100"/>
        </w:rPr>
        <w:t>ı</w:t>
      </w:r>
      <w:r>
        <w:rPr>
          <w:rFonts w:ascii="Arial" w:hAnsi="Arial" w:cs="Arial" w:eastAsia="Arial"/>
          <w:sz w:val="16"/>
          <w:szCs w:val="16"/>
          <w:color w:val="5B5B5B"/>
          <w:spacing w:val="0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5B5B5B"/>
          <w:spacing w:val="3"/>
          <w:w w:val="100"/>
        </w:rPr>
        <w:t> </w:t>
      </w:r>
      <w:r>
        <w:rPr>
          <w:rFonts w:ascii="Arial" w:hAnsi="Arial" w:cs="Arial" w:eastAsia="Arial"/>
          <w:sz w:val="52"/>
          <w:szCs w:val="52"/>
          <w:color w:val="5B5B5B"/>
          <w:spacing w:val="-11"/>
          <w:w w:val="41"/>
          <w:position w:val="-27"/>
        </w:rPr>
        <w:t>ı</w:t>
      </w:r>
      <w:r>
        <w:rPr>
          <w:rFonts w:ascii="Arial" w:hAnsi="Arial" w:cs="Arial" w:eastAsia="Arial"/>
          <w:sz w:val="16"/>
          <w:szCs w:val="16"/>
          <w:color w:val="313131"/>
          <w:spacing w:val="6"/>
          <w:w w:val="115"/>
          <w:position w:val="0"/>
        </w:rPr>
        <w:t>K</w:t>
      </w:r>
      <w:r>
        <w:rPr>
          <w:rFonts w:ascii="Arial" w:hAnsi="Arial" w:cs="Arial" w:eastAsia="Arial"/>
          <w:sz w:val="16"/>
          <w:szCs w:val="16"/>
          <w:color w:val="5B5B5B"/>
          <w:spacing w:val="0"/>
          <w:w w:val="103"/>
          <w:position w:val="0"/>
        </w:rPr>
        <w:t>n</w:t>
      </w:r>
      <w:r>
        <w:rPr>
          <w:rFonts w:ascii="Arial" w:hAnsi="Arial" w:cs="Arial" w:eastAsia="Arial"/>
          <w:sz w:val="16"/>
          <w:szCs w:val="16"/>
          <w:color w:val="5B5B5B"/>
          <w:spacing w:val="-10"/>
          <w:w w:val="103"/>
          <w:position w:val="0"/>
        </w:rPr>
        <w:t>g</w: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18"/>
          <w:position w:val="0"/>
        </w:rPr>
        <w:t>ir</w: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313131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-86"/>
          <w:w w:val="94"/>
          <w:position w:val="0"/>
        </w:rPr>
        <w:t>A</w:t>
      </w:r>
      <w:r>
        <w:rPr>
          <w:rFonts w:ascii="Arial" w:hAnsi="Arial" w:cs="Arial" w:eastAsia="Arial"/>
          <w:sz w:val="52"/>
          <w:szCs w:val="52"/>
          <w:color w:val="5B5B5B"/>
          <w:spacing w:val="21"/>
          <w:w w:val="41"/>
          <w:position w:val="-2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93"/>
          <w:position w:val="0"/>
        </w:rPr>
        <w:t>hşap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1"/>
          <w:position w:val="0"/>
        </w:rPr>
        <w:t>Çe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8"/>
          <w:w w:val="94"/>
          <w:position w:val="0"/>
        </w:rPr>
        <w:t>l</w:t>
      </w:r>
      <w:r>
        <w:rPr>
          <w:rFonts w:ascii="Times New Roman" w:hAnsi="Times New Roman" w:cs="Times New Roman" w:eastAsia="Times New Roman"/>
          <w:sz w:val="47"/>
          <w:szCs w:val="47"/>
          <w:color w:val="D1D1D1"/>
          <w:spacing w:val="-138"/>
          <w:w w:val="64"/>
          <w:position w:val="-27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4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49"/>
          <w:w w:val="95"/>
          <w:position w:val="0"/>
        </w:rPr>
        <w:t>k</w:t>
      </w:r>
      <w:r>
        <w:rPr>
          <w:rFonts w:ascii="Times New Roman" w:hAnsi="Times New Roman" w:cs="Times New Roman" w:eastAsia="Times New Roman"/>
          <w:sz w:val="47"/>
          <w:szCs w:val="47"/>
          <w:color w:val="B6B8B8"/>
          <w:spacing w:val="-44"/>
          <w:w w:val="101"/>
          <w:position w:val="-27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48"/>
          <w:position w:val="0"/>
        </w:rPr>
        <w:t>1</w:t>
      </w:r>
      <w:r>
        <w:rPr>
          <w:rFonts w:ascii="Times New Roman" w:hAnsi="Times New Roman" w:cs="Times New Roman" w:eastAsia="Times New Roman"/>
          <w:sz w:val="47"/>
          <w:szCs w:val="47"/>
          <w:color w:val="B6B8B8"/>
          <w:spacing w:val="-64"/>
          <w:w w:val="102"/>
          <w:position w:val="-27"/>
        </w:rPr>
        <w:t>-</w:t>
      </w:r>
      <w:r>
        <w:rPr>
          <w:rFonts w:ascii="Arial" w:hAnsi="Arial" w:cs="Arial" w:eastAsia="Arial"/>
          <w:sz w:val="16"/>
          <w:szCs w:val="16"/>
          <w:color w:val="313131"/>
          <w:spacing w:val="-7"/>
          <w:w w:val="169"/>
          <w:position w:val="0"/>
        </w:rPr>
        <w:t>i</w:t>
      </w:r>
      <w:r>
        <w:rPr>
          <w:rFonts w:ascii="Arial" w:hAnsi="Arial" w:cs="Arial" w:eastAsia="Arial"/>
          <w:sz w:val="16"/>
          <w:szCs w:val="16"/>
          <w:color w:val="5B5B5B"/>
          <w:spacing w:val="0"/>
          <w:w w:val="102"/>
          <w:position w:val="0"/>
        </w:rPr>
        <w:t>ğer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54" w:lineRule="exact"/>
        <w:ind w:left="67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  <w:position w:val="-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9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  <w:position w:val="-3"/>
        </w:rPr>
        <w:t>09:30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5564" w:right="4405"/>
        <w:jc w:val="center"/>
        <w:tabs>
          <w:tab w:pos="676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B6B8B8"/>
          <w:spacing w:val="0"/>
          <w:w w:val="53"/>
          <w:position w:val="9"/>
        </w:rPr>
        <w:t>J</w:t>
      </w:r>
      <w:r>
        <w:rPr>
          <w:rFonts w:ascii="Times New Roman" w:hAnsi="Times New Roman" w:cs="Times New Roman" w:eastAsia="Times New Roman"/>
          <w:sz w:val="15"/>
          <w:szCs w:val="15"/>
          <w:color w:val="B6B8B8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B6B8B8"/>
          <w:spacing w:val="0"/>
          <w:w w:val="100"/>
          <w:position w:val="9"/>
        </w:rPr>
      </w:r>
      <w:r>
        <w:rPr>
          <w:rFonts w:ascii="Arial" w:hAnsi="Arial" w:cs="Arial" w:eastAsia="Arial"/>
          <w:sz w:val="20"/>
          <w:szCs w:val="20"/>
          <w:color w:val="B6B8B8"/>
          <w:spacing w:val="0"/>
          <w:w w:val="78"/>
          <w:position w:val="0"/>
        </w:rPr>
        <w:t>J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158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76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"/>
          <w:w w:val="7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BÜ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9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5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9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2"/>
        </w:rPr>
        <w:t>ŞEHiR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BELEDİYES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CINIK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1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Hıdı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EKER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209" w:right="-20"/>
        <w:jc w:val="left"/>
        <w:tabs>
          <w:tab w:pos="472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09:25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09:28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5" w:lineRule="auto"/>
        <w:ind w:left="125" w:right="3257" w:firstLine="-14"/>
        <w:jc w:val="right"/>
        <w:tabs>
          <w:tab w:pos="2160" w:val="left"/>
          <w:tab w:pos="4700" w:val="left"/>
          <w:tab w:pos="7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7"/>
          <w:position w:val="1"/>
        </w:rPr>
        <w:t>8ı2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00"/>
          <w:position w:val="3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42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7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7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2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  <w:position w:val="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8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1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2205" w:right="-20"/>
        <w:jc w:val="left"/>
        <w:tabs>
          <w:tab w:pos="4740" w:val="left"/>
          <w:tab w:pos="7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51" w:lineRule="auto"/>
        <w:ind w:left="2209" w:right="2386" w:firstLine="-2056"/>
        <w:jc w:val="left"/>
        <w:tabs>
          <w:tab w:pos="472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89"/>
          <w:position w:val="1"/>
        </w:rPr>
        <w:t>Vq_rdımcı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17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1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3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220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09" w:lineRule="exact"/>
        <w:ind w:left="220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7.097801pt;margin-top:11.42514pt;width:3.29353pt;height:20.5pt;mso-position-horizontal-relative:page;mso-position-vertical-relative:paragraph;z-index:-16843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2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D1D1D1"/>
                      <w:spacing w:val="0"/>
                      <w:w w:val="57"/>
                    </w:rPr>
                    <w:t>.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80" w:right="280"/>
        </w:sectPr>
      </w:pPr>
      <w:rPr/>
    </w:p>
    <w:p>
      <w:pPr>
        <w:spacing w:before="30" w:after="0" w:line="240" w:lineRule="auto"/>
        <w:ind w:left="1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-34" w:right="347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söndürüldüğ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5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85" w:right="3782"/>
        <w:jc w:val="center"/>
        <w:tabs>
          <w:tab w:pos="2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40" w:bottom="280" w:left="280" w:right="280"/>
          <w:cols w:num="2" w:equalWidth="0">
            <w:col w:w="1728" w:space="471"/>
            <w:col w:w="9161"/>
          </w:cols>
        </w:sectPr>
      </w:pPr>
      <w:rPr/>
    </w:p>
    <w:p>
      <w:pPr>
        <w:spacing w:before="9" w:after="0" w:line="208" w:lineRule="exact"/>
        <w:ind w:left="148" w:right="-20"/>
        <w:jc w:val="left"/>
        <w:tabs>
          <w:tab w:pos="5440" w:val="left"/>
          <w:tab w:pos="6640" w:val="left"/>
          <w:tab w:pos="8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35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  <w:position w:val="-4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4" w:lineRule="exact"/>
        <w:ind w:left="6641" w:right="-20"/>
        <w:jc w:val="left"/>
        <w:tabs>
          <w:tab w:pos="82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313131"/>
          <w:spacing w:val="0"/>
          <w:w w:val="56"/>
        </w:rPr>
        <w:t>ı</w:t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5B5B5B"/>
          <w:spacing w:val="0"/>
          <w:w w:val="7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spacing w:before="0" w:after="0" w:line="180" w:lineRule="exact"/>
        <w:ind w:right="103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0"/>
          <w:position w:val="1"/>
        </w:rPr>
        <w:t>angında;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2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aracın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arka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burada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kablola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  <w:position w:val="1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6" w:lineRule="auto"/>
        <w:ind w:left="153" w:right="4044"/>
        <w:jc w:val="left"/>
        <w:tabs>
          <w:tab w:pos="2180" w:val="left"/>
          <w:tab w:pos="2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</w:rPr>
        <w:t>alıtım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malzemeleri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gelmiştir.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lfalımini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2" w:after="0" w:line="246" w:lineRule="auto"/>
        <w:ind w:left="124" w:right="90" w:firstLine="2042"/>
        <w:jc w:val="righ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seyi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halindeki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412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İzmi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Büyükşehir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Belediyesine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belediye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otobüsünü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2"/>
          <w:position w:val="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  <w:position w:val="0"/>
        </w:rPr>
        <w:t>racı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kısmındaki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enjektörlerde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oluşa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mazot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kaçağı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nedeniyle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egzoz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borusuna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56" w:lineRule="auto"/>
        <w:ind w:left="2200" w:right="2317" w:firstLine="41"/>
        <w:jc w:val="left"/>
        <w:tabs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</w:rPr>
        <w:t>kması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nedeniyle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burada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oluşa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kızışma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]Bedel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148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1" w:lineRule="auto"/>
        <w:ind w:left="129" w:right="6704" w:firstLine="19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CINI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edilmişti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80808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80808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19" w:lineRule="exact"/>
        <w:ind w:left="434" w:right="-20"/>
        <w:jc w:val="left"/>
        <w:tabs>
          <w:tab w:pos="2180" w:val="left"/>
          <w:tab w:pos="6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Ji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8"/>
          <w:szCs w:val="28"/>
          <w:color w:val="464648"/>
          <w:spacing w:val="0"/>
          <w:w w:val="71"/>
          <w:position w:val="0"/>
        </w:rPr>
        <w:t>lf</w:t>
      </w:r>
      <w:r>
        <w:rPr>
          <w:rFonts w:ascii="Times New Roman" w:hAnsi="Times New Roman" w:cs="Times New Roman" w:eastAsia="Times New Roman"/>
          <w:sz w:val="28"/>
          <w:szCs w:val="28"/>
          <w:color w:val="464648"/>
          <w:spacing w:val="11"/>
          <w:w w:val="71"/>
          <w:position w:val="0"/>
        </w:rPr>
        <w:t>a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13"/>
          <w:position w:val="0"/>
        </w:rPr>
        <w:t>r</w:t>
      </w:r>
      <w:r>
        <w:rPr>
          <w:rFonts w:ascii="Arial" w:hAnsi="Arial" w:cs="Arial" w:eastAsia="Arial"/>
          <w:sz w:val="20"/>
          <w:szCs w:val="20"/>
          <w:color w:val="313131"/>
          <w:spacing w:val="-7"/>
          <w:w w:val="113"/>
          <w:position w:val="0"/>
        </w:rPr>
        <w:t>i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90"/>
          <w:position w:val="0"/>
        </w:rPr>
        <w:t>h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0"/>
        </w:rPr>
        <w:t>  </w:t>
      </w:r>
      <w:r>
        <w:rPr>
          <w:rFonts w:ascii="Arial" w:hAnsi="Arial" w:cs="Arial" w:eastAsia="Arial"/>
          <w:sz w:val="20"/>
          <w:szCs w:val="20"/>
          <w:color w:val="313131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8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08/03/20ı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1"/>
          <w:position w:val="0"/>
        </w:rPr>
        <w:t>!Sa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6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0"/>
        </w:rPr>
        <w:t>10:00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left="248" w:right="-20"/>
        <w:jc w:val="left"/>
        <w:tabs>
          <w:tab w:pos="1060" w:val="left"/>
          <w:tab w:pos="1560" w:val="left"/>
          <w:tab w:pos="8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0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0"/>
        </w:rPr>
        <w:t>EKİ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05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8" w:after="0" w:line="240" w:lineRule="auto"/>
        <w:ind w:left="2343" w:right="-20"/>
        <w:jc w:val="left"/>
        <w:tabs>
          <w:tab w:pos="4840" w:val="left"/>
          <w:tab w:pos="920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45"/>
          <w:b/>
          <w:bCs/>
          <w:position w:val="10"/>
        </w:rPr>
        <w:t>O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45"/>
          <w:b/>
          <w:bCs/>
          <w:position w:val="10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1"/>
          <w:w w:val="45"/>
          <w:b/>
          <w:bCs/>
          <w:position w:val="10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61"/>
          <w:b/>
          <w:bCs/>
          <w:position w:val="10"/>
        </w:rPr>
        <w:t>9</w:t>
      </w:r>
      <w:r>
        <w:rPr>
          <w:rFonts w:ascii="Arial" w:hAnsi="Arial" w:cs="Arial" w:eastAsia="Arial"/>
          <w:sz w:val="27"/>
          <w:szCs w:val="27"/>
          <w:color w:val="313131"/>
          <w:spacing w:val="42"/>
          <w:w w:val="61"/>
          <w:b/>
          <w:bCs/>
          <w:position w:val="10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61"/>
          <w:b/>
          <w:bCs/>
          <w:position w:val="10"/>
        </w:rPr>
        <w:t>Mart</w:t>
      </w:r>
      <w:r>
        <w:rPr>
          <w:rFonts w:ascii="Arial" w:hAnsi="Arial" w:cs="Arial" w:eastAsia="Arial"/>
          <w:sz w:val="27"/>
          <w:szCs w:val="27"/>
          <w:color w:val="313131"/>
          <w:spacing w:val="33"/>
          <w:w w:val="61"/>
          <w:b/>
          <w:bCs/>
          <w:position w:val="10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61"/>
          <w:b/>
          <w:bCs/>
          <w:position w:val="10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11" w:after="0" w:line="214" w:lineRule="exact"/>
        <w:ind w:left="5055" w:right="531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40" w:bottom="280" w:left="280" w:right="2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654" w:lineRule="atLeast"/>
        <w:ind w:right="-20"/>
        <w:jc w:val="right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313131"/>
          <w:spacing w:val="0"/>
          <w:w w:val="103"/>
        </w:rPr>
        <w:t>-+-'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377" w:lineRule="exact"/>
        <w:ind w:right="-193"/>
        <w:jc w:val="left"/>
        <w:rPr>
          <w:rFonts w:ascii="Arial" w:hAnsi="Arial" w:cs="Arial" w:eastAsia="Arial"/>
          <w:sz w:val="102"/>
          <w:szCs w:val="102"/>
        </w:rPr>
      </w:pPr>
      <w:rPr/>
      <w:r>
        <w:rPr>
          <w:rFonts w:ascii="Arial" w:hAnsi="Arial" w:cs="Arial" w:eastAsia="Arial"/>
          <w:sz w:val="102"/>
          <w:szCs w:val="102"/>
          <w:color w:val="232875"/>
          <w:spacing w:val="0"/>
          <w:w w:val="67"/>
          <w:position w:val="-66"/>
        </w:rPr>
        <w:t>1fjif;</w:t>
      </w:r>
      <w:r>
        <w:rPr>
          <w:rFonts w:ascii="Arial" w:hAnsi="Arial" w:cs="Arial" w:eastAsia="Arial"/>
          <w:sz w:val="102"/>
          <w:szCs w:val="102"/>
          <w:color w:val="000000"/>
          <w:spacing w:val="0"/>
          <w:w w:val="100"/>
          <w:position w:val="0"/>
        </w:rPr>
      </w:r>
    </w:p>
    <w:p>
      <w:pPr>
        <w:spacing w:before="19" w:after="0" w:line="498" w:lineRule="auto"/>
        <w:ind w:left="-16" w:right="1223" w:firstLine="-8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5B5B5B"/>
          <w:spacing w:val="0"/>
          <w:w w:val="87"/>
          <w:i/>
        </w:rPr>
        <w:t>1</w:t>
      </w:r>
      <w:r>
        <w:rPr>
          <w:rFonts w:ascii="Arial" w:hAnsi="Arial" w:cs="Arial" w:eastAsia="Arial"/>
          <w:sz w:val="19"/>
          <w:szCs w:val="19"/>
          <w:color w:val="5B5B5B"/>
          <w:spacing w:val="0"/>
          <w:w w:val="87"/>
          <w:i/>
        </w:rPr>
        <w:t>  </w:t>
      </w:r>
      <w:r>
        <w:rPr>
          <w:rFonts w:ascii="Arial" w:hAnsi="Arial" w:cs="Arial" w:eastAsia="Arial"/>
          <w:sz w:val="19"/>
          <w:szCs w:val="19"/>
          <w:color w:val="5B5B5B"/>
          <w:spacing w:val="22"/>
          <w:w w:val="87"/>
          <w:i/>
        </w:rPr>
        <w:t> </w:t>
      </w:r>
      <w:r>
        <w:rPr>
          <w:rFonts w:ascii="Arial" w:hAnsi="Arial" w:cs="Arial" w:eastAsia="Arial"/>
          <w:sz w:val="19"/>
          <w:szCs w:val="19"/>
          <w:color w:val="5B5B5B"/>
          <w:spacing w:val="0"/>
          <w:w w:val="87"/>
          <w:i/>
        </w:rPr>
        <w:t>1</w:t>
      </w:r>
      <w:r>
        <w:rPr>
          <w:rFonts w:ascii="Arial" w:hAnsi="Arial" w:cs="Arial" w:eastAsia="Arial"/>
          <w:sz w:val="19"/>
          <w:szCs w:val="19"/>
          <w:color w:val="5B5B5B"/>
          <w:spacing w:val="-9"/>
          <w:w w:val="87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20ı7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18" w:lineRule="atLeast"/>
        <w:ind w:left="365" w:right="173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808082"/>
          <w:spacing w:val="0"/>
          <w:w w:val="100"/>
        </w:rPr>
        <w:t>'--</w:t>
      </w:r>
      <w:r>
        <w:rPr>
          <w:rFonts w:ascii="Times New Roman" w:hAnsi="Times New Roman" w:cs="Times New Roman" w:eastAsia="Times New Roman"/>
          <w:sz w:val="20"/>
          <w:szCs w:val="20"/>
          <w:color w:val="80808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52"/>
        </w:rPr>
        <w:t>fi"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53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39393"/>
          <w:spacing w:val="0"/>
          <w:w w:val="6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939393"/>
          <w:spacing w:val="2"/>
          <w:w w:val="6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63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10"/>
          <w:w w:val="6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3A3A3"/>
          <w:spacing w:val="0"/>
          <w:w w:val="8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40" w:bottom="280" w:left="280" w:right="280"/>
          <w:cols w:num="3" w:equalWidth="0">
            <w:col w:w="609" w:space="1805"/>
            <w:col w:w="1270" w:space="4865"/>
            <w:col w:w="2811"/>
          </w:cols>
        </w:sectPr>
      </w:pPr>
      <w:rPr/>
    </w:p>
    <w:p>
      <w:pPr>
        <w:spacing w:before="0" w:after="0" w:line="469" w:lineRule="atLeast"/>
        <w:ind w:right="-20"/>
        <w:jc w:val="righ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13131"/>
          <w:spacing w:val="0"/>
          <w:w w:val="125"/>
        </w:rPr>
        <w:t>'ö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" w:lineRule="exact"/>
        <w:ind w:right="-6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313131"/>
          <w:spacing w:val="0"/>
          <w:w w:val="115"/>
          <w:position w:val="-5"/>
        </w:rPr>
        <w:t>(1)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461" w:lineRule="atLeast"/>
        <w:ind w:right="-93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35"/>
          <w:szCs w:val="35"/>
          <w:color w:val="313131"/>
          <w:w w:val="71"/>
          <w:position w:val="2"/>
        </w:rPr>
        <w:t>Mu'l</w:t>
      </w:r>
      <w:r>
        <w:rPr>
          <w:rFonts w:ascii="Arial" w:hAnsi="Arial" w:cs="Arial" w:eastAsia="Arial"/>
          <w:sz w:val="35"/>
          <w:szCs w:val="35"/>
          <w:color w:val="313131"/>
          <w:spacing w:val="-67"/>
          <w:w w:val="71"/>
          <w:position w:val="2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A8AACD"/>
          <w:spacing w:val="6"/>
          <w:w w:val="63"/>
          <w:position w:val="0"/>
        </w:rPr>
        <w:t>·</w:t>
      </w:r>
      <w:r>
        <w:rPr>
          <w:rFonts w:ascii="Arial" w:hAnsi="Arial" w:cs="Arial" w:eastAsia="Arial"/>
          <w:sz w:val="35"/>
          <w:szCs w:val="35"/>
          <w:color w:val="313131"/>
          <w:spacing w:val="0"/>
          <w:w w:val="71"/>
          <w:position w:val="2"/>
        </w:rPr>
        <w:t>,</w:t>
      </w:r>
      <w:r>
        <w:rPr>
          <w:rFonts w:ascii="Arial" w:hAnsi="Arial" w:cs="Arial" w:eastAsia="Arial"/>
          <w:sz w:val="35"/>
          <w:szCs w:val="35"/>
          <w:color w:val="313131"/>
          <w:spacing w:val="-1"/>
          <w:w w:val="72"/>
          <w:position w:val="2"/>
        </w:rPr>
        <w:t>d</w:t>
      </w:r>
      <w:r>
        <w:rPr>
          <w:rFonts w:ascii="Arial" w:hAnsi="Arial" w:cs="Arial" w:eastAsia="Arial"/>
          <w:sz w:val="35"/>
          <w:szCs w:val="35"/>
          <w:color w:val="18383D"/>
          <w:spacing w:val="-213"/>
          <w:w w:val="130"/>
          <w:position w:val="2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59"/>
          <w:position w:val="0"/>
        </w:rPr>
        <w:t>Y: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461" w:lineRule="atLeast"/>
        <w:ind w:right="-93"/>
        <w:jc w:val="left"/>
        <w:rPr>
          <w:rFonts w:ascii="Arial" w:hAnsi="Arial" w:cs="Arial" w:eastAsia="Arial"/>
          <w:sz w:val="35"/>
          <w:szCs w:val="35"/>
        </w:rPr>
      </w:pPr>
      <w:rPr/>
      <w:r>
        <w:rPr/>
        <w:br w:type="column"/>
      </w:r>
      <w:r>
        <w:rPr>
          <w:rFonts w:ascii="Arial" w:hAnsi="Arial" w:cs="Arial" w:eastAsia="Arial"/>
          <w:sz w:val="35"/>
          <w:szCs w:val="35"/>
          <w:color w:val="18383D"/>
          <w:w w:val="130"/>
          <w:position w:val="2"/>
        </w:rPr>
        <w:t>R</w:t>
      </w:r>
      <w:r>
        <w:rPr>
          <w:rFonts w:ascii="Arial" w:hAnsi="Arial" w:cs="Arial" w:eastAsia="Arial"/>
          <w:sz w:val="35"/>
          <w:szCs w:val="35"/>
          <w:color w:val="18383D"/>
          <w:spacing w:val="-29"/>
          <w:w w:val="130"/>
          <w:position w:val="2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-45"/>
          <w:w w:val="73"/>
          <w:position w:val="0"/>
        </w:rPr>
        <w:t>ı</w:t>
      </w:r>
      <w:r>
        <w:rPr>
          <w:rFonts w:ascii="Arial" w:hAnsi="Arial" w:cs="Arial" w:eastAsia="Arial"/>
          <w:sz w:val="35"/>
          <w:szCs w:val="35"/>
          <w:color w:val="18383D"/>
          <w:spacing w:val="-111"/>
          <w:w w:val="129"/>
          <w:position w:val="2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0"/>
          <w:w w:val="74"/>
          <w:position w:val="0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35"/>
          <w:szCs w:val="35"/>
          <w:color w:val="18383D"/>
          <w:spacing w:val="0"/>
          <w:w w:val="130"/>
          <w:position w:val="2"/>
        </w:rPr>
        <w:t>i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461" w:lineRule="atLeas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HıdırEKER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80" w:right="280"/>
          <w:cols w:num="4" w:equalWidth="0">
            <w:col w:w="623" w:space="1725"/>
            <w:col w:w="946" w:space="139"/>
            <w:col w:w="708" w:space="1225"/>
            <w:col w:w="5994"/>
          </w:cols>
        </w:sectPr>
      </w:pPr>
      <w:rPr/>
    </w:p>
    <w:p>
      <w:pPr>
        <w:spacing w:before="0" w:after="0" w:line="237" w:lineRule="atLeast"/>
        <w:ind w:right="-20"/>
        <w:jc w:val="righ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13131"/>
          <w:spacing w:val="0"/>
          <w:w w:val="106"/>
          <w:i/>
        </w:rPr>
        <w:t>.Q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30" w:lineRule="exact"/>
        <w:ind w:right="19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64"/>
          <w:position w:val="-3"/>
        </w:rPr>
        <w:t>&lt;S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47" w:lineRule="exact"/>
        <w:ind w:right="15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3"/>
          <w:position w:val="1"/>
        </w:rPr>
        <w:t>.......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5" w:lineRule="atLeast"/>
        <w:ind w:right="-93"/>
        <w:jc w:val="left"/>
        <w:tabs>
          <w:tab w:pos="1480" w:val="left"/>
          <w:tab w:pos="3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26"/>
          <w:position w:val="-1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0"/>
        </w:rPr>
      </w:r>
      <w:r>
        <w:rPr>
          <w:rFonts w:ascii="Arial" w:hAnsi="Arial" w:cs="Arial" w:eastAsia="Arial"/>
          <w:sz w:val="35"/>
          <w:szCs w:val="35"/>
          <w:color w:val="313131"/>
          <w:spacing w:val="0"/>
          <w:w w:val="54"/>
          <w:position w:val="-7"/>
        </w:rPr>
        <w:t>Amiri</w:t>
      </w:r>
      <w:r>
        <w:rPr>
          <w:rFonts w:ascii="Arial" w:hAnsi="Arial" w:cs="Arial" w:eastAsia="Arial"/>
          <w:sz w:val="35"/>
          <w:szCs w:val="35"/>
          <w:color w:val="313131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35"/>
          <w:szCs w:val="35"/>
          <w:color w:val="313131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0"/>
        </w:rPr>
        <w:t>Çavuşu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right="942"/>
        <w:jc w:val="right"/>
        <w:rPr>
          <w:rFonts w:ascii="Times New Roman" w:hAnsi="Times New Roman" w:cs="Times New Roman" w:eastAsia="Times New Roman"/>
          <w:sz w:val="37"/>
          <w:szCs w:val="37"/>
        </w:rPr>
      </w:pPr>
      <w:rPr/>
      <w:r>
        <w:rPr>
          <w:rFonts w:ascii="Times New Roman" w:hAnsi="Times New Roman" w:cs="Times New Roman" w:eastAsia="Times New Roman"/>
          <w:sz w:val="37"/>
          <w:szCs w:val="37"/>
          <w:color w:val="B6B8B8"/>
          <w:spacing w:val="0"/>
          <w:w w:val="127"/>
        </w:rPr>
        <w:t>-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</w:rPr>
      </w:r>
    </w:p>
    <w:p>
      <w:pPr>
        <w:spacing w:before="0" w:after="0" w:line="483" w:lineRule="exact"/>
        <w:ind w:right="-131"/>
        <w:jc w:val="left"/>
        <w:rPr>
          <w:rFonts w:ascii="Arial" w:hAnsi="Arial" w:cs="Arial" w:eastAsia="Arial"/>
          <w:sz w:val="61"/>
          <w:szCs w:val="61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A3A3A3"/>
          <w:spacing w:val="0"/>
          <w:w w:val="71"/>
          <w:position w:val="3"/>
        </w:rPr>
        <w:t>&lt;</w:t>
      </w:r>
      <w:r>
        <w:rPr>
          <w:rFonts w:ascii="Arial" w:hAnsi="Arial" w:cs="Arial" w:eastAsia="Arial"/>
          <w:sz w:val="22"/>
          <w:szCs w:val="22"/>
          <w:color w:val="A3A3A3"/>
          <w:spacing w:val="0"/>
          <w:w w:val="71"/>
          <w:position w:val="3"/>
        </w:rPr>
        <w:t>   </w:t>
      </w:r>
      <w:r>
        <w:rPr>
          <w:rFonts w:ascii="Arial" w:hAnsi="Arial" w:cs="Arial" w:eastAsia="Arial"/>
          <w:sz w:val="22"/>
          <w:szCs w:val="22"/>
          <w:color w:val="A3A3A3"/>
          <w:spacing w:val="5"/>
          <w:w w:val="71"/>
          <w:position w:val="3"/>
        </w:rPr>
        <w:t> </w:t>
      </w:r>
      <w:r>
        <w:rPr>
          <w:rFonts w:ascii="Arial" w:hAnsi="Arial" w:cs="Arial" w:eastAsia="Arial"/>
          <w:sz w:val="61"/>
          <w:szCs w:val="61"/>
          <w:color w:val="5B5B5B"/>
          <w:spacing w:val="0"/>
          <w:w w:val="71"/>
          <w:position w:val="3"/>
        </w:rPr>
        <w:t>.ı;</w:t>
      </w:r>
      <w:r>
        <w:rPr>
          <w:rFonts w:ascii="Arial" w:hAnsi="Arial" w:cs="Arial" w:eastAsia="Arial"/>
          <w:sz w:val="61"/>
          <w:szCs w:val="61"/>
          <w:color w:val="000000"/>
          <w:spacing w:val="0"/>
          <w:w w:val="100"/>
          <w:position w:val="0"/>
        </w:rPr>
      </w:r>
    </w:p>
    <w:p>
      <w:pPr>
        <w:spacing w:before="0" w:after="0" w:line="535" w:lineRule="exact"/>
        <w:ind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Arial" w:hAnsi="Arial" w:cs="Arial" w:eastAsia="Arial"/>
          <w:sz w:val="134"/>
          <w:szCs w:val="134"/>
          <w:color w:val="313131"/>
          <w:spacing w:val="-16"/>
          <w:w w:val="139"/>
          <w:position w:val="-37"/>
        </w:rPr>
        <w:t>'</w:t>
      </w:r>
      <w:r>
        <w:rPr>
          <w:rFonts w:ascii="Arial" w:hAnsi="Arial" w:cs="Arial" w:eastAsia="Arial"/>
          <w:sz w:val="134"/>
          <w:szCs w:val="134"/>
          <w:color w:val="313131"/>
          <w:spacing w:val="-262"/>
          <w:w w:val="139"/>
          <w:position w:val="-37"/>
        </w:rPr>
        <w:t>!</w:t>
      </w:r>
      <w:r>
        <w:rPr>
          <w:rFonts w:ascii="Arial" w:hAnsi="Arial" w:cs="Arial" w:eastAsia="Arial"/>
          <w:sz w:val="26"/>
          <w:szCs w:val="26"/>
          <w:color w:val="464648"/>
          <w:spacing w:val="0"/>
          <w:w w:val="145"/>
          <w:b/>
          <w:bCs/>
          <w:position w:val="7"/>
        </w:rPr>
        <w:t>N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80" w:right="280"/>
          <w:cols w:num="4" w:equalWidth="0">
            <w:col w:w="650" w:space="1612"/>
            <w:col w:w="4175" w:space="1898"/>
            <w:col w:w="637" w:space="696"/>
            <w:col w:w="1692"/>
          </w:cols>
        </w:sectPr>
      </w:pPr>
      <w:rPr/>
    </w:p>
    <w:p>
      <w:pPr>
        <w:spacing w:before="0" w:after="0" w:line="169" w:lineRule="exact"/>
        <w:ind w:left="2557" w:right="-111"/>
        <w:jc w:val="left"/>
        <w:tabs>
          <w:tab w:pos="5120" w:val="left"/>
          <w:tab w:pos="8220" w:val="left"/>
        </w:tabs>
        <w:rPr>
          <w:rFonts w:ascii="Times New Roman" w:hAnsi="Times New Roman" w:cs="Times New Roman" w:eastAsia="Times New Roman"/>
          <w:sz w:val="32"/>
          <w:szCs w:val="32"/>
        </w:rPr>
      </w:pPr>
      <w:rPr/>
      <w:r>
        <w:rPr>
          <w:rFonts w:ascii="Arial" w:hAnsi="Arial" w:cs="Arial" w:eastAsia="Arial"/>
          <w:sz w:val="38"/>
          <w:szCs w:val="38"/>
          <w:color w:val="232875"/>
          <w:spacing w:val="0"/>
          <w:w w:val="53"/>
          <w:i/>
          <w:position w:val="-27"/>
        </w:rPr>
        <w:t>l</w:t>
      </w:r>
      <w:r>
        <w:rPr>
          <w:rFonts w:ascii="Arial" w:hAnsi="Arial" w:cs="Arial" w:eastAsia="Arial"/>
          <w:sz w:val="38"/>
          <w:szCs w:val="38"/>
          <w:color w:val="232875"/>
          <w:spacing w:val="0"/>
          <w:w w:val="100"/>
          <w:i/>
          <w:position w:val="-27"/>
        </w:rPr>
        <w:tab/>
      </w:r>
      <w:r>
        <w:rPr>
          <w:rFonts w:ascii="Arial" w:hAnsi="Arial" w:cs="Arial" w:eastAsia="Arial"/>
          <w:sz w:val="38"/>
          <w:szCs w:val="38"/>
          <w:color w:val="232875"/>
          <w:spacing w:val="0"/>
          <w:w w:val="100"/>
          <w:i/>
          <w:position w:val="-27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2"/>
        </w:rPr>
        <w:t>M.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-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2"/>
        </w:rPr>
        <w:t>Ali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2"/>
        </w:rPr>
        <w:t>DEMİRCİ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3"/>
          <w:w w:val="100"/>
          <w:position w:val="-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2"/>
        </w:rPr>
      </w:r>
      <w:r>
        <w:rPr>
          <w:rFonts w:ascii="Arial" w:hAnsi="Arial" w:cs="Arial" w:eastAsia="Arial"/>
          <w:sz w:val="32"/>
          <w:szCs w:val="32"/>
          <w:color w:val="808082"/>
          <w:spacing w:val="-138"/>
          <w:w w:val="68"/>
          <w:position w:val="-24"/>
        </w:rPr>
        <w:t>1</w:t>
      </w:r>
      <w:r>
        <w:rPr>
          <w:rFonts w:ascii="Times New Roman" w:hAnsi="Times New Roman" w:cs="Times New Roman" w:eastAsia="Times New Roman"/>
          <w:sz w:val="32"/>
          <w:szCs w:val="32"/>
          <w:color w:val="939393"/>
          <w:spacing w:val="0"/>
          <w:w w:val="110"/>
          <w:position w:val="-13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939393"/>
          <w:spacing w:val="-23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939393"/>
          <w:spacing w:val="-134"/>
          <w:w w:val="139"/>
          <w:position w:val="-13"/>
        </w:rPr>
        <w:t>"</w:t>
      </w:r>
      <w:r>
        <w:rPr>
          <w:rFonts w:ascii="Arial" w:hAnsi="Arial" w:cs="Arial" w:eastAsia="Arial"/>
          <w:sz w:val="46"/>
          <w:szCs w:val="46"/>
          <w:color w:val="313131"/>
          <w:spacing w:val="-31"/>
          <w:w w:val="53"/>
          <w:b/>
          <w:bCs/>
          <w:position w:val="-24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46"/>
          <w:w w:val="89"/>
          <w:b/>
          <w:bCs/>
          <w:position w:val="-9"/>
        </w:rPr>
        <w:t>0</w:t>
      </w:r>
      <w:r>
        <w:rPr>
          <w:rFonts w:ascii="Times New Roman" w:hAnsi="Times New Roman" w:cs="Times New Roman" w:eastAsia="Times New Roman"/>
          <w:sz w:val="32"/>
          <w:szCs w:val="32"/>
          <w:color w:val="5B5B5B"/>
          <w:spacing w:val="-11"/>
          <w:w w:val="57"/>
          <w:position w:val="-13"/>
        </w:rPr>
        <w:t>.</w:t>
      </w:r>
      <w:r>
        <w:rPr>
          <w:rFonts w:ascii="Arial" w:hAnsi="Arial" w:cs="Arial" w:eastAsia="Arial"/>
          <w:sz w:val="46"/>
          <w:szCs w:val="46"/>
          <w:color w:val="A3A3A3"/>
          <w:spacing w:val="-29"/>
          <w:w w:val="15"/>
          <w:b/>
          <w:bCs/>
          <w:position w:val="-24"/>
        </w:rPr>
        <w:t>-</w:t>
      </w:r>
      <w:r>
        <w:rPr>
          <w:rFonts w:ascii="Times New Roman" w:hAnsi="Times New Roman" w:cs="Times New Roman" w:eastAsia="Times New Roman"/>
          <w:sz w:val="32"/>
          <w:szCs w:val="32"/>
          <w:color w:val="5B5B5B"/>
          <w:spacing w:val="-17"/>
          <w:w w:val="57"/>
          <w:position w:val="-13"/>
        </w:rPr>
        <w:t>h</w:t>
      </w:r>
      <w:r>
        <w:rPr>
          <w:rFonts w:ascii="Times New Roman" w:hAnsi="Times New Roman" w:cs="Times New Roman" w:eastAsia="Times New Roman"/>
          <w:sz w:val="32"/>
          <w:szCs w:val="32"/>
          <w:color w:val="5B5B5B"/>
          <w:spacing w:val="0"/>
          <w:w w:val="56"/>
          <w:position w:val="-13"/>
        </w:rPr>
        <w:t>ta</w:t>
      </w:r>
      <w:r>
        <w:rPr>
          <w:rFonts w:ascii="Times New Roman" w:hAnsi="Times New Roman" w:cs="Times New Roman" w:eastAsia="Times New Roman"/>
          <w:sz w:val="32"/>
          <w:szCs w:val="32"/>
          <w:color w:val="5B5B5B"/>
          <w:spacing w:val="17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939393"/>
          <w:spacing w:val="0"/>
          <w:w w:val="47"/>
          <w:position w:val="-13"/>
        </w:rPr>
        <w:t>-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right="-20"/>
        <w:jc w:val="left"/>
        <w:tabs>
          <w:tab w:pos="1120" w:val="left"/>
        </w:tabs>
        <w:rPr>
          <w:rFonts w:ascii="Times New Roman" w:hAnsi="Times New Roman" w:cs="Times New Roman" w:eastAsia="Times New Roman"/>
          <w:sz w:val="33"/>
          <w:szCs w:val="3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3"/>
          <w:szCs w:val="33"/>
          <w:color w:val="313131"/>
          <w:spacing w:val="-97"/>
          <w:w w:val="95"/>
          <w:position w:val="-24"/>
        </w:rPr>
        <w:t>s</w:t>
      </w:r>
      <w:r>
        <w:rPr>
          <w:rFonts w:ascii="Times New Roman" w:hAnsi="Times New Roman" w:cs="Times New Roman" w:eastAsia="Times New Roman"/>
          <w:sz w:val="32"/>
          <w:szCs w:val="32"/>
          <w:color w:val="313131"/>
          <w:spacing w:val="-4"/>
          <w:w w:val="193"/>
          <w:i/>
          <w:position w:val="-13"/>
        </w:rPr>
        <w:t>:</w:t>
      </w:r>
      <w:r>
        <w:rPr>
          <w:rFonts w:ascii="Times New Roman" w:hAnsi="Times New Roman" w:cs="Times New Roman" w:eastAsia="Times New Roman"/>
          <w:sz w:val="32"/>
          <w:szCs w:val="32"/>
          <w:color w:val="313131"/>
          <w:spacing w:val="-67"/>
          <w:w w:val="193"/>
          <w:i/>
          <w:position w:val="-13"/>
        </w:rPr>
        <w:t>·</w:t>
      </w:r>
      <w:r>
        <w:rPr>
          <w:rFonts w:ascii="Times New Roman" w:hAnsi="Times New Roman" w:cs="Times New Roman" w:eastAsia="Times New Roman"/>
          <w:sz w:val="33"/>
          <w:szCs w:val="33"/>
          <w:color w:val="B6B8B8"/>
          <w:spacing w:val="0"/>
          <w:w w:val="27"/>
          <w:position w:val="-24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B6B8B8"/>
          <w:spacing w:val="0"/>
          <w:w w:val="100"/>
          <w:position w:val="-24"/>
        </w:rPr>
        <w:tab/>
      </w:r>
      <w:r>
        <w:rPr>
          <w:rFonts w:ascii="Times New Roman" w:hAnsi="Times New Roman" w:cs="Times New Roman" w:eastAsia="Times New Roman"/>
          <w:sz w:val="33"/>
          <w:szCs w:val="33"/>
          <w:color w:val="B6B8B8"/>
          <w:spacing w:val="0"/>
          <w:w w:val="100"/>
          <w:position w:val="-24"/>
        </w:rPr>
      </w:r>
      <w:r>
        <w:rPr>
          <w:rFonts w:ascii="Times New Roman" w:hAnsi="Times New Roman" w:cs="Times New Roman" w:eastAsia="Times New Roman"/>
          <w:sz w:val="33"/>
          <w:szCs w:val="33"/>
          <w:color w:val="808082"/>
          <w:spacing w:val="0"/>
          <w:w w:val="100"/>
          <w:position w:val="-24"/>
        </w:rPr>
        <w:t>·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80" w:right="280"/>
          <w:cols w:num="2" w:equalWidth="0">
            <w:col w:w="8989" w:space="175"/>
            <w:col w:w="2196"/>
          </w:cols>
        </w:sectPr>
      </w:pPr>
      <w:rPr/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91" w:lineRule="atLeast"/>
        <w:ind w:left="2666" w:right="-83"/>
        <w:jc w:val="left"/>
        <w:tabs>
          <w:tab w:pos="344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2"/>
          <w:szCs w:val="22"/>
          <w:color w:val="939393"/>
          <w:spacing w:val="-18"/>
          <w:w w:val="136"/>
          <w:position w:val="-5"/>
        </w:rPr>
        <w:t>I</w:t>
      </w:r>
      <w:r>
        <w:rPr>
          <w:rFonts w:ascii="Arial" w:hAnsi="Arial" w:cs="Arial" w:eastAsia="Arial"/>
          <w:sz w:val="22"/>
          <w:szCs w:val="22"/>
          <w:color w:val="464648"/>
          <w:spacing w:val="0"/>
          <w:w w:val="81"/>
          <w:position w:val="-5"/>
        </w:rPr>
        <w:t>tf</w:t>
      </w:r>
      <w:r>
        <w:rPr>
          <w:rFonts w:ascii="Arial" w:hAnsi="Arial" w:cs="Arial" w:eastAsia="Arial"/>
          <w:sz w:val="22"/>
          <w:szCs w:val="22"/>
          <w:color w:val="464648"/>
          <w:spacing w:val="0"/>
          <w:w w:val="82"/>
          <w:position w:val="-5"/>
        </w:rPr>
        <w:t>a</w:t>
      </w:r>
      <w:r>
        <w:rPr>
          <w:rFonts w:ascii="Arial" w:hAnsi="Arial" w:cs="Arial" w:eastAsia="Arial"/>
          <w:sz w:val="22"/>
          <w:szCs w:val="22"/>
          <w:color w:val="464648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2"/>
          <w:szCs w:val="22"/>
          <w:color w:val="464648"/>
          <w:spacing w:val="0"/>
          <w:w w:val="100"/>
          <w:position w:val="-5"/>
        </w:rPr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122"/>
          <w:b/>
          <w:bCs/>
          <w:position w:val="0"/>
        </w:rPr>
        <w:t>f</w:t>
      </w:r>
      <w:r>
        <w:rPr>
          <w:rFonts w:ascii="Arial" w:hAnsi="Arial" w:cs="Arial" w:eastAsia="Arial"/>
          <w:sz w:val="24"/>
          <w:szCs w:val="24"/>
          <w:color w:val="313131"/>
          <w:spacing w:val="-3"/>
          <w:w w:val="122"/>
          <w:b/>
          <w:bCs/>
          <w:position w:val="0"/>
        </w:rPr>
        <w:t>k</w:t>
      </w:r>
      <w:r>
        <w:rPr>
          <w:rFonts w:ascii="Arial" w:hAnsi="Arial" w:cs="Arial" w:eastAsia="Arial"/>
          <w:sz w:val="24"/>
          <w:szCs w:val="24"/>
          <w:color w:val="5B5B5B"/>
          <w:spacing w:val="0"/>
          <w:w w:val="59"/>
          <w:b/>
          <w:bCs/>
          <w:position w:val="0"/>
        </w:rPr>
        <w:t>e-z</w:t>
      </w:r>
      <w:r>
        <w:rPr>
          <w:rFonts w:ascii="Arial" w:hAnsi="Arial" w:cs="Arial" w:eastAsia="Arial"/>
          <w:sz w:val="24"/>
          <w:szCs w:val="24"/>
          <w:color w:val="5B5B5B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5B5B5B"/>
          <w:spacing w:val="-16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72"/>
          <w:b/>
          <w:bCs/>
          <w:position w:val="0"/>
        </w:rPr>
        <w:t>·ıg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73"/>
          <w:b/>
          <w:bCs/>
          <w:position w:val="0"/>
        </w:rPr>
        <w:t>e</w:t>
      </w:r>
      <w:r>
        <w:rPr>
          <w:rFonts w:ascii="Arial" w:hAnsi="Arial" w:cs="Arial" w:eastAsia="Arial"/>
          <w:sz w:val="24"/>
          <w:szCs w:val="24"/>
          <w:color w:val="313131"/>
          <w:spacing w:val="-36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69"/>
          <w:b/>
          <w:bCs/>
          <w:position w:val="0"/>
        </w:rPr>
        <w:t>Amiri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38" w:lineRule="exact"/>
        <w:ind w:right="-20"/>
        <w:jc w:val="left"/>
        <w:tabs>
          <w:tab w:pos="170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32"/>
          <w:szCs w:val="32"/>
          <w:color w:val="939393"/>
          <w:spacing w:val="0"/>
          <w:w w:val="73"/>
          <w:position w:val="-76"/>
        </w:rPr>
        <w:t>.</w:t>
      </w:r>
      <w:r>
        <w:rPr>
          <w:rFonts w:ascii="Arial" w:hAnsi="Arial" w:cs="Arial" w:eastAsia="Arial"/>
          <w:sz w:val="32"/>
          <w:szCs w:val="32"/>
          <w:color w:val="939393"/>
          <w:spacing w:val="0"/>
          <w:w w:val="73"/>
          <w:position w:val="-76"/>
        </w:rPr>
        <w:t> </w:t>
      </w:r>
      <w:r>
        <w:rPr>
          <w:rFonts w:ascii="Arial" w:hAnsi="Arial" w:cs="Arial" w:eastAsia="Arial"/>
          <w:sz w:val="32"/>
          <w:szCs w:val="32"/>
          <w:color w:val="939393"/>
          <w:spacing w:val="23"/>
          <w:w w:val="73"/>
          <w:position w:val="-76"/>
        </w:rPr>
        <w:t> 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100"/>
          <w:position w:val="-83"/>
        </w:rPr>
        <w:t>';</w:t>
      </w:r>
      <w:r>
        <w:rPr>
          <w:rFonts w:ascii="Arial" w:hAnsi="Arial" w:cs="Arial" w:eastAsia="Arial"/>
          <w:sz w:val="22"/>
          <w:szCs w:val="22"/>
          <w:color w:val="313131"/>
          <w:spacing w:val="37"/>
          <w:w w:val="100"/>
          <w:position w:val="-83"/>
        </w:rPr>
        <w:t> 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100"/>
          <w:position w:val="-83"/>
        </w:rPr>
        <w:t>--</w:t>
      </w:r>
      <w:r>
        <w:rPr>
          <w:rFonts w:ascii="Arial" w:hAnsi="Arial" w:cs="Arial" w:eastAsia="Arial"/>
          <w:sz w:val="22"/>
          <w:szCs w:val="22"/>
          <w:color w:val="313131"/>
          <w:spacing w:val="10"/>
          <w:w w:val="100"/>
          <w:position w:val="-83"/>
        </w:rPr>
        <w:t> </w:t>
      </w:r>
      <w:r>
        <w:rPr>
          <w:rFonts w:ascii="Arial" w:hAnsi="Arial" w:cs="Arial" w:eastAsia="Arial"/>
          <w:sz w:val="116"/>
          <w:szCs w:val="116"/>
          <w:color w:val="313131"/>
          <w:spacing w:val="-278"/>
          <w:w w:val="51"/>
          <w:position w:val="-83"/>
        </w:rPr>
        <w:t>.</w:t>
      </w:r>
      <w:r>
        <w:rPr>
          <w:rFonts w:ascii="Arial" w:hAnsi="Arial" w:cs="Arial" w:eastAsia="Arial"/>
          <w:sz w:val="49"/>
          <w:szCs w:val="49"/>
          <w:color w:val="212121"/>
          <w:spacing w:val="-2"/>
          <w:w w:val="192"/>
          <w:position w:val="-76"/>
        </w:rPr>
        <w:t>'</w:t>
      </w:r>
      <w:r>
        <w:rPr>
          <w:rFonts w:ascii="Arial" w:hAnsi="Arial" w:cs="Arial" w:eastAsia="Arial"/>
          <w:sz w:val="116"/>
          <w:szCs w:val="116"/>
          <w:color w:val="313131"/>
          <w:spacing w:val="0"/>
          <w:w w:val="51"/>
          <w:position w:val="-83"/>
        </w:rPr>
        <w:t>.</w:t>
      </w:r>
      <w:r>
        <w:rPr>
          <w:rFonts w:ascii="Arial" w:hAnsi="Arial" w:cs="Arial" w:eastAsia="Arial"/>
          <w:sz w:val="116"/>
          <w:szCs w:val="116"/>
          <w:color w:val="313131"/>
          <w:spacing w:val="-133"/>
          <w:w w:val="51"/>
          <w:position w:val="-83"/>
        </w:rPr>
        <w:t>.</w:t>
      </w:r>
      <w:r>
        <w:rPr>
          <w:rFonts w:ascii="Arial" w:hAnsi="Arial" w:cs="Arial" w:eastAsia="Arial"/>
          <w:sz w:val="95"/>
          <w:szCs w:val="95"/>
          <w:color w:val="A3A3A3"/>
          <w:spacing w:val="23"/>
          <w:w w:val="29"/>
          <w:position w:val="-76"/>
        </w:rPr>
        <w:t>'</w:t>
      </w:r>
      <w:r>
        <w:rPr>
          <w:rFonts w:ascii="Arial" w:hAnsi="Arial" w:cs="Arial" w:eastAsia="Arial"/>
          <w:sz w:val="116"/>
          <w:szCs w:val="116"/>
          <w:color w:val="313131"/>
          <w:spacing w:val="-124"/>
          <w:w w:val="51"/>
          <w:position w:val="-83"/>
        </w:rPr>
        <w:t>.</w:t>
      </w:r>
      <w:r>
        <w:rPr>
          <w:rFonts w:ascii="Arial" w:hAnsi="Arial" w:cs="Arial" w:eastAsia="Arial"/>
          <w:sz w:val="95"/>
          <w:szCs w:val="95"/>
          <w:color w:val="313131"/>
          <w:spacing w:val="-110"/>
          <w:w w:val="30"/>
          <w:position w:val="-76"/>
        </w:rPr>
        <w:t>-</w:t>
      </w:r>
      <w:r>
        <w:rPr>
          <w:rFonts w:ascii="Arial" w:hAnsi="Arial" w:cs="Arial" w:eastAsia="Arial"/>
          <w:sz w:val="64"/>
          <w:szCs w:val="64"/>
          <w:color w:val="313131"/>
          <w:spacing w:val="-86"/>
          <w:w w:val="119"/>
          <w:position w:val="-83"/>
        </w:rPr>
        <w:t>·</w:t>
      </w:r>
      <w:r>
        <w:rPr>
          <w:rFonts w:ascii="Arial" w:hAnsi="Arial" w:cs="Arial" w:eastAsia="Arial"/>
          <w:sz w:val="23"/>
          <w:szCs w:val="23"/>
          <w:color w:val="B6B8B8"/>
          <w:spacing w:val="0"/>
          <w:w w:val="82"/>
          <w:position w:val="-76"/>
        </w:rPr>
        <w:t>.</w:t>
      </w:r>
      <w:r>
        <w:rPr>
          <w:rFonts w:ascii="Arial" w:hAnsi="Arial" w:cs="Arial" w:eastAsia="Arial"/>
          <w:sz w:val="23"/>
          <w:szCs w:val="23"/>
          <w:color w:val="B6B8B8"/>
          <w:spacing w:val="0"/>
          <w:w w:val="100"/>
          <w:position w:val="-76"/>
        </w:rPr>
        <w:tab/>
      </w:r>
      <w:r>
        <w:rPr>
          <w:rFonts w:ascii="Arial" w:hAnsi="Arial" w:cs="Arial" w:eastAsia="Arial"/>
          <w:sz w:val="23"/>
          <w:szCs w:val="23"/>
          <w:color w:val="B6B8B8"/>
          <w:spacing w:val="0"/>
          <w:w w:val="100"/>
          <w:position w:val="-76"/>
        </w:rPr>
      </w:r>
      <w:r>
        <w:rPr>
          <w:rFonts w:ascii="Times New Roman" w:hAnsi="Times New Roman" w:cs="Times New Roman" w:eastAsia="Times New Roman"/>
          <w:sz w:val="13"/>
          <w:szCs w:val="13"/>
          <w:color w:val="939393"/>
          <w:spacing w:val="0"/>
          <w:w w:val="222"/>
          <w:position w:val="-76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80" w:right="280"/>
          <w:cols w:num="2" w:equalWidth="0">
            <w:col w:w="4790" w:space="3631"/>
            <w:col w:w="2939"/>
          </w:cols>
        </w:sectPr>
      </w:pPr>
      <w:rPr/>
    </w:p>
    <w:p>
      <w:pPr>
        <w:spacing w:before="0" w:after="0" w:line="810" w:lineRule="atLeast"/>
        <w:ind w:left="2666" w:right="-84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Arial" w:hAnsi="Arial" w:cs="Arial" w:eastAsia="Arial"/>
          <w:sz w:val="27"/>
          <w:szCs w:val="27"/>
          <w:color w:val="6E6E6E"/>
          <w:w w:val="71"/>
          <w:b/>
          <w:bCs/>
        </w:rPr>
        <w:t>&amp;</w:t>
      </w:r>
      <w:r>
        <w:rPr>
          <w:rFonts w:ascii="Arial" w:hAnsi="Arial" w:cs="Arial" w:eastAsia="Arial"/>
          <w:sz w:val="27"/>
          <w:szCs w:val="27"/>
          <w:color w:val="6E6E6E"/>
          <w:spacing w:val="-4"/>
          <w:w w:val="70"/>
          <w:b/>
          <w:bCs/>
        </w:rPr>
        <w:t>b</w:t>
      </w:r>
      <w:r>
        <w:rPr>
          <w:rFonts w:ascii="Arial" w:hAnsi="Arial" w:cs="Arial" w:eastAsia="Arial"/>
          <w:sz w:val="27"/>
          <w:szCs w:val="27"/>
          <w:color w:val="464648"/>
          <w:spacing w:val="0"/>
          <w:w w:val="81"/>
          <w:b/>
          <w:bCs/>
        </w:rPr>
        <w:t>dur</w:t>
      </w:r>
      <w:r>
        <w:rPr>
          <w:rFonts w:ascii="Arial" w:hAnsi="Arial" w:cs="Arial" w:eastAsia="Arial"/>
          <w:sz w:val="27"/>
          <w:szCs w:val="27"/>
          <w:color w:val="464648"/>
          <w:spacing w:val="6"/>
          <w:w w:val="81"/>
          <w:b/>
          <w:bCs/>
        </w:rPr>
        <w:t>r</w:t>
      </w:r>
      <w:r>
        <w:rPr>
          <w:rFonts w:ascii="Arial" w:hAnsi="Arial" w:cs="Arial" w:eastAsia="Arial"/>
          <w:sz w:val="25"/>
          <w:szCs w:val="25"/>
          <w:color w:val="464648"/>
          <w:spacing w:val="9"/>
          <w:w w:val="107"/>
          <w:b/>
          <w:bCs/>
          <w:position w:val="1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71"/>
          <w:b/>
          <w:bCs/>
          <w:position w:val="1"/>
        </w:rPr>
        <w:t>TOPÇU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810" w:lineRule="atLeast"/>
        <w:ind w:right="-20"/>
        <w:jc w:val="left"/>
        <w:tabs>
          <w:tab w:pos="740" w:val="left"/>
        </w:tabs>
        <w:rPr>
          <w:rFonts w:ascii="Arial" w:hAnsi="Arial" w:cs="Arial" w:eastAsia="Arial"/>
          <w:sz w:val="36"/>
          <w:szCs w:val="3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6E6E6E"/>
          <w:spacing w:val="0"/>
          <w:w w:val="259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6E6E6E"/>
          <w:spacing w:val="13"/>
          <w:w w:val="259"/>
        </w:rPr>
        <w:t> </w:t>
      </w:r>
      <w:r>
        <w:rPr>
          <w:rFonts w:ascii="Arial" w:hAnsi="Arial" w:cs="Arial" w:eastAsia="Arial"/>
          <w:sz w:val="31"/>
          <w:szCs w:val="31"/>
          <w:color w:val="6E6E6E"/>
          <w:spacing w:val="13"/>
          <w:w w:val="259"/>
        </w:rPr>
      </w:r>
      <w:r>
        <w:rPr>
          <w:rFonts w:ascii="Arial" w:hAnsi="Arial" w:cs="Arial" w:eastAsia="Arial"/>
          <w:sz w:val="31"/>
          <w:szCs w:val="31"/>
          <w:color w:val="6E6E6E"/>
          <w:spacing w:val="-46"/>
          <w:w w:val="80"/>
          <w:shadow/>
        </w:rPr>
        <w:t>.</w:t>
      </w:r>
      <w:r>
        <w:rPr>
          <w:rFonts w:ascii="Arial" w:hAnsi="Arial" w:cs="Arial" w:eastAsia="Arial"/>
          <w:sz w:val="31"/>
          <w:szCs w:val="31"/>
          <w:color w:val="6E6E6E"/>
          <w:spacing w:val="-46"/>
          <w:w w:val="80"/>
          <w:shadow/>
        </w:rPr>
      </w:r>
      <w:r>
        <w:rPr>
          <w:rFonts w:ascii="Arial" w:hAnsi="Arial" w:cs="Arial" w:eastAsia="Arial"/>
          <w:sz w:val="31"/>
          <w:szCs w:val="31"/>
          <w:color w:val="6E6E6E"/>
          <w:spacing w:val="-46"/>
          <w:w w:val="80"/>
        </w:rPr>
      </w:r>
      <w:r>
        <w:rPr>
          <w:rFonts w:ascii="Arial" w:hAnsi="Arial" w:cs="Arial" w:eastAsia="Arial"/>
          <w:sz w:val="31"/>
          <w:szCs w:val="31"/>
          <w:color w:val="6E6E6E"/>
          <w:spacing w:val="-46"/>
          <w:w w:val="80"/>
        </w:rPr>
      </w:r>
      <w:r>
        <w:rPr>
          <w:rFonts w:ascii="Arial" w:hAnsi="Arial" w:cs="Arial" w:eastAsia="Arial"/>
          <w:sz w:val="31"/>
          <w:szCs w:val="31"/>
          <w:color w:val="464648"/>
          <w:spacing w:val="0"/>
          <w:w w:val="80"/>
        </w:rPr>
        <w:t>..</w:t>
      </w:r>
      <w:r>
        <w:rPr>
          <w:rFonts w:ascii="Arial" w:hAnsi="Arial" w:cs="Arial" w:eastAsia="Arial"/>
          <w:sz w:val="31"/>
          <w:szCs w:val="31"/>
          <w:color w:val="464648"/>
          <w:spacing w:val="57"/>
          <w:w w:val="80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6E6E6E"/>
          <w:spacing w:val="-58"/>
          <w:w w:val="122"/>
        </w:rPr>
        <w:t>·</w:t>
      </w:r>
      <w:r>
        <w:rPr>
          <w:rFonts w:ascii="Times New Roman" w:hAnsi="Times New Roman" w:cs="Times New Roman" w:eastAsia="Times New Roman"/>
          <w:sz w:val="34"/>
          <w:szCs w:val="34"/>
          <w:color w:val="B6B8B8"/>
          <w:spacing w:val="0"/>
          <w:w w:val="22"/>
        </w:rPr>
        <w:t>-</w:t>
      </w:r>
      <w:r>
        <w:rPr>
          <w:rFonts w:ascii="Times New Roman" w:hAnsi="Times New Roman" w:cs="Times New Roman" w:eastAsia="Times New Roman"/>
          <w:sz w:val="34"/>
          <w:szCs w:val="34"/>
          <w:color w:val="B6B8B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B6B8B8"/>
          <w:spacing w:val="0"/>
          <w:w w:val="100"/>
        </w:rPr>
      </w:r>
      <w:r>
        <w:rPr>
          <w:rFonts w:ascii="Times New Roman" w:hAnsi="Times New Roman" w:cs="Times New Roman" w:eastAsia="Times New Roman"/>
          <w:sz w:val="64"/>
          <w:szCs w:val="64"/>
          <w:color w:val="212121"/>
          <w:spacing w:val="0"/>
          <w:w w:val="57"/>
          <w:i/>
        </w:rPr>
        <w:t>,..-</w:t>
      </w:r>
      <w:r>
        <w:rPr>
          <w:rFonts w:ascii="Times New Roman" w:hAnsi="Times New Roman" w:cs="Times New Roman" w:eastAsia="Times New Roman"/>
          <w:sz w:val="64"/>
          <w:szCs w:val="64"/>
          <w:color w:val="212121"/>
          <w:spacing w:val="-30"/>
          <w:w w:val="57"/>
          <w:i/>
        </w:rPr>
        <w:t>.</w:t>
      </w:r>
      <w:r>
        <w:rPr>
          <w:rFonts w:ascii="Times New Roman" w:hAnsi="Times New Roman" w:cs="Times New Roman" w:eastAsia="Times New Roman"/>
          <w:sz w:val="64"/>
          <w:szCs w:val="64"/>
          <w:color w:val="464648"/>
          <w:spacing w:val="14"/>
          <w:w w:val="93"/>
          <w:i/>
        </w:rPr>
        <w:t>.</w:t>
      </w:r>
      <w:r>
        <w:rPr>
          <w:rFonts w:ascii="Arial" w:hAnsi="Arial" w:cs="Arial" w:eastAsia="Arial"/>
          <w:sz w:val="36"/>
          <w:szCs w:val="36"/>
          <w:color w:val="6E6E6E"/>
          <w:spacing w:val="0"/>
          <w:w w:val="54"/>
          <w:i/>
        </w:rPr>
        <w:t>·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80" w:right="280"/>
          <w:cols w:num="2" w:equalWidth="0">
            <w:col w:w="4245" w:space="4132"/>
            <w:col w:w="2983"/>
          </w:cols>
        </w:sectPr>
      </w:pPr>
      <w:rPr/>
    </w:p>
    <w:p>
      <w:pPr>
        <w:spacing w:before="0" w:after="0" w:line="515" w:lineRule="atLeast"/>
        <w:ind w:left="5441" w:right="-80"/>
        <w:jc w:val="left"/>
        <w:tabs>
          <w:tab w:pos="84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color w:val="5B5B5B"/>
          <w:spacing w:val="0"/>
          <w:w w:val="36"/>
          <w:b/>
          <w:bCs/>
          <w:position w:val="-7"/>
        </w:rPr>
        <w:t>-.;'=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483" w:lineRule="atLeast"/>
        <w:ind w:right="-20"/>
        <w:jc w:val="left"/>
        <w:tabs>
          <w:tab w:pos="52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32"/>
          <w:szCs w:val="32"/>
          <w:color w:val="212121"/>
          <w:spacing w:val="0"/>
          <w:w w:val="100"/>
        </w:rPr>
        <w:t>.</w:t>
      </w:r>
      <w:r>
        <w:rPr>
          <w:rFonts w:ascii="Arial" w:hAnsi="Arial" w:cs="Arial" w:eastAsia="Arial"/>
          <w:sz w:val="32"/>
          <w:szCs w:val="32"/>
          <w:color w:val="212121"/>
          <w:spacing w:val="-86"/>
          <w:w w:val="100"/>
        </w:rPr>
        <w:t> </w:t>
      </w:r>
      <w:r>
        <w:rPr>
          <w:rFonts w:ascii="Arial" w:hAnsi="Arial" w:cs="Arial" w:eastAsia="Arial"/>
          <w:sz w:val="32"/>
          <w:szCs w:val="32"/>
          <w:color w:val="212121"/>
          <w:spacing w:val="0"/>
          <w:w w:val="100"/>
        </w:rPr>
        <w:tab/>
      </w:r>
      <w:r>
        <w:rPr>
          <w:rFonts w:ascii="Arial" w:hAnsi="Arial" w:cs="Arial" w:eastAsia="Arial"/>
          <w:sz w:val="32"/>
          <w:szCs w:val="32"/>
          <w:color w:val="212121"/>
          <w:spacing w:val="0"/>
          <w:w w:val="100"/>
        </w:rPr>
      </w:r>
      <w:r>
        <w:rPr>
          <w:rFonts w:ascii="Arial" w:hAnsi="Arial" w:cs="Arial" w:eastAsia="Arial"/>
          <w:sz w:val="28"/>
          <w:szCs w:val="28"/>
          <w:color w:val="B6B8B8"/>
          <w:spacing w:val="0"/>
          <w:w w:val="100"/>
        </w:rPr>
        <w:t>.</w:t>
      </w:r>
      <w:r>
        <w:rPr>
          <w:rFonts w:ascii="Arial" w:hAnsi="Arial" w:cs="Arial" w:eastAsia="Arial"/>
          <w:sz w:val="28"/>
          <w:szCs w:val="28"/>
          <w:color w:val="B6B8B8"/>
          <w:spacing w:val="58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0"/>
          <w:w w:val="600"/>
          <w:b/>
          <w:bCs/>
          <w:position w:val="2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80" w:right="280"/>
          <w:cols w:num="2" w:equalWidth="0">
            <w:col w:w="8559" w:space="314"/>
            <w:col w:w="2487"/>
          </w:cols>
        </w:sectPr>
      </w:pPr>
      <w:rPr/>
    </w:p>
    <w:p>
      <w:pPr>
        <w:spacing w:before="0" w:after="0" w:line="93" w:lineRule="exact"/>
        <w:ind w:right="1002"/>
        <w:jc w:val="right"/>
        <w:tabs>
          <w:tab w:pos="12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group style="position:absolute;margin-left:19.633747pt;margin-top:29.28466pt;width:556.765466pt;height:768.527957pt;mso-position-horizontal-relative:page;mso-position-vertical-relative:page;z-index:-16845" coordorigin="393,586" coordsize="11135,15371">
            <v:group style="position:absolute;left:471;top:641;width:1337;height:2" coordorigin="471,641" coordsize="1337,2">
              <v:shape style="position:absolute;left:471;top:641;width:1337;height:2" coordorigin="471,641" coordsize="1337,0" path="m471,641l1809,641e" filled="f" stroked="t" strokeweight=".713954pt" strokecolor="#747474">
                <v:path arrowok="t"/>
              </v:shape>
            </v:group>
            <v:group style="position:absolute;left:2458;top:626;width:2;height:1520" coordorigin="2458,626" coordsize="2,1520">
              <v:shape style="position:absolute;left:2458;top:626;width:2;height:1520" coordorigin="2458,626" coordsize="0,1520" path="m2458,2147l2458,626e" filled="f" stroked="t" strokeweight=".713954pt" strokecolor="#5B5B5B">
                <v:path arrowok="t"/>
              </v:shape>
            </v:group>
            <v:group style="position:absolute;left:2884;top:636;width:214;height:2" coordorigin="2884,636" coordsize="214,2">
              <v:shape style="position:absolute;left:2884;top:636;width:214;height:2" coordorigin="2884,636" coordsize="214,0" path="m2884,636l3099,636e" filled="f" stroked="t" strokeweight=".47597pt" strokecolor="#4F4F4F">
                <v:path arrowok="t"/>
              </v:shape>
            </v:group>
            <v:group style="position:absolute;left:3808;top:631;width:167;height:2" coordorigin="3808,631" coordsize="167,2">
              <v:shape style="position:absolute;left:3808;top:631;width:167;height:2" coordorigin="3808,631" coordsize="167,0" path="m3808,631l3974,631e" filled="f" stroked="t" strokeweight=".47597pt" strokecolor="#545457">
                <v:path arrowok="t"/>
              </v:shape>
            </v:group>
            <v:group style="position:absolute;left:409;top:631;width:8520;height:2" coordorigin="409,631" coordsize="8520,2">
              <v:shape style="position:absolute;left:409;top:631;width:8520;height:2" coordorigin="409,631" coordsize="8520,0" path="m409,631l8929,631e" filled="f" stroked="t" strokeweight=".713954pt" strokecolor="#707070">
                <v:path arrowok="t"/>
              </v:shape>
            </v:group>
            <v:group style="position:absolute;left:7863;top:617;width:547;height:2" coordorigin="7863,617" coordsize="547,2">
              <v:shape style="position:absolute;left:7863;top:617;width:547;height:2" coordorigin="7863,617" coordsize="547,0" path="m7863,617l8410,617e" filled="f" stroked="t" strokeweight=".47597pt" strokecolor="#4B4B4B">
                <v:path arrowok="t"/>
              </v:shape>
            </v:group>
            <v:group style="position:absolute;left:9200;top:607;width:2;height:550" coordorigin="9200,607" coordsize="2,550">
              <v:shape style="position:absolute;left:9200;top:607;width:2;height:550" coordorigin="9200,607" coordsize="0,550" path="m9200,1157l9200,607e" filled="f" stroked="t" strokeweight=".47597pt" strokecolor="#484848">
                <v:path arrowok="t"/>
              </v:shape>
            </v:group>
            <v:group style="position:absolute;left:3237;top:614;width:8220;height:2" coordorigin="3237,614" coordsize="8220,2">
              <v:shape style="position:absolute;left:3237;top:614;width:8220;height:2" coordorigin="3237,614" coordsize="8220,0" path="m3237,614l11457,614e" filled="f" stroked="t" strokeweight=".713954pt" strokecolor="#707070">
                <v:path arrowok="t"/>
              </v:shape>
            </v:group>
            <v:group style="position:absolute;left:7477;top:605;width:4012;height:2" coordorigin="7477,605" coordsize="4012,2">
              <v:shape style="position:absolute;left:7477;top:605;width:4012;height:2" coordorigin="7477,605" coordsize="4012,0" path="m7477,605l11490,605e" filled="f" stroked="t" strokeweight=".713954pt" strokecolor="#6B6B6B">
                <v:path arrowok="t"/>
              </v:shape>
            </v:group>
            <v:group style="position:absolute;left:11480;top:593;width:2;height:564" coordorigin="11480,593" coordsize="2,564">
              <v:shape style="position:absolute;left:11480;top:593;width:2;height:564" coordorigin="11480,593" coordsize="0,564" path="m11480,1157l11480,593e" filled="f" stroked="t" strokeweight=".713954pt" strokecolor="#6B6B6B">
                <v:path arrowok="t"/>
              </v:shape>
            </v:group>
            <v:group style="position:absolute;left:9205;top:1100;width:2;height:1033" coordorigin="9205,1100" coordsize="2,1033">
              <v:shape style="position:absolute;left:9205;top:1100;width:2;height:1033" coordorigin="9205,1100" coordsize="0,1033" path="m9205,2132l9205,1100e" filled="f" stroked="t" strokeweight=".713954pt" strokecolor="#676767">
                <v:path arrowok="t"/>
              </v:shape>
            </v:group>
            <v:group style="position:absolute;left:11488;top:593;width:2;height:822" coordorigin="11488,593" coordsize="2,822">
              <v:shape style="position:absolute;left:11488;top:593;width:2;height:822" coordorigin="11488,593" coordsize="0,822" path="m11488,1415l11488,593e" filled="f" stroked="t" strokeweight=".713954pt" strokecolor="#646464">
                <v:path arrowok="t"/>
              </v:shape>
            </v:group>
            <v:group style="position:absolute;left:419;top:631;width:2;height:3504" coordorigin="419,631" coordsize="2,3504">
              <v:shape style="position:absolute;left:419;top:631;width:2;height:3504" coordorigin="419,631" coordsize="0,3504" path="m419,4135l419,631e" filled="f" stroked="t" strokeweight=".713954pt" strokecolor="#606060">
                <v:path arrowok="t"/>
              </v:shape>
            </v:group>
            <v:group style="position:absolute;left:11492;top:602;width:2;height:2543" coordorigin="11492,602" coordsize="2,2543">
              <v:shape style="position:absolute;left:11492;top:602;width:2;height:2543" coordorigin="11492,602" coordsize="0,2543" path="m11492,3146l11492,602e" filled="f" stroked="t" strokeweight=".951939pt" strokecolor="#6B6B6B">
                <v:path arrowok="t"/>
              </v:shape>
            </v:group>
            <v:group style="position:absolute;left:419;top:1602;width:2;height:559" coordorigin="419,1602" coordsize="2,559">
              <v:shape style="position:absolute;left:419;top:1602;width:2;height:559" coordorigin="419,1602" coordsize="0,559" path="m419,2161l419,1602e" filled="f" stroked="t" strokeweight=".47597pt" strokecolor="#444444">
                <v:path arrowok="t"/>
              </v:shape>
            </v:group>
            <v:group style="position:absolute;left:11490;top:1602;width:2;height:559" coordorigin="11490,1602" coordsize="2,559">
              <v:shape style="position:absolute;left:11490;top:1602;width:2;height:559" coordorigin="11490,1602" coordsize="0,559" path="m11490,2161l11490,1602e" filled="f" stroked="t" strokeweight=".47597pt" strokecolor="#5B5B5B">
                <v:path arrowok="t"/>
              </v:shape>
            </v:group>
            <v:group style="position:absolute;left:3951;top:3332;width:2;height:445" coordorigin="3951,3332" coordsize="2,445">
              <v:shape style="position:absolute;left:3951;top:3332;width:2;height:445" coordorigin="3951,3332" coordsize="0,445" path="m3951,3777l3951,3332e" filled="f" stroked="t" strokeweight=".47597pt" strokecolor="#3F3F3F">
                <v:path arrowok="t"/>
              </v:shape>
            </v:group>
            <v:group style="position:absolute;left:7049;top:3332;width:2;height:641" coordorigin="7049,3332" coordsize="2,641">
              <v:shape style="position:absolute;left:7049;top:3332;width:2;height:641" coordorigin="7049,3332" coordsize="0,641" path="m7049,3973l7049,3332e" filled="f" stroked="t" strokeweight=".713954pt" strokecolor="#646464">
                <v:path arrowok="t"/>
              </v:shape>
            </v:group>
            <v:group style="position:absolute;left:7035;top:3720;width:4474;height:2" coordorigin="7035,3720" coordsize="4474,2">
              <v:shape style="position:absolute;left:7035;top:3720;width:4474;height:2" coordorigin="7035,3720" coordsize="4474,0" path="m7035,3720l11509,3720e" filled="f" stroked="t" strokeweight=".713954pt" strokecolor="#707070">
                <v:path arrowok="t"/>
              </v:shape>
            </v:group>
            <v:group style="position:absolute;left:11499;top:3304;width:2;height:483" coordorigin="11499,3304" coordsize="2,483">
              <v:shape style="position:absolute;left:11499;top:3304;width:2;height:483" coordorigin="11499,3304" coordsize="0,483" path="m11499,3786l11499,3304e" filled="f" stroked="t" strokeweight=".47597pt" strokecolor="#575757">
                <v:path arrowok="t"/>
              </v:shape>
            </v:group>
            <v:group style="position:absolute;left:3941;top:3760;width:2170;height:2" coordorigin="3941,3760" coordsize="2170,2">
              <v:shape style="position:absolute;left:3941;top:3760;width:2170;height:2" coordorigin="3941,3760" coordsize="2170,0" path="m3941,3760l6111,3760e" filled="f" stroked="t" strokeweight=".713954pt" strokecolor="#777777">
                <v:path arrowok="t"/>
              </v:shape>
            </v:group>
            <v:group style="position:absolute;left:3953;top:3700;width:2;height:426" coordorigin="3953,3700" coordsize="2,426">
              <v:shape style="position:absolute;left:3953;top:3700;width:2;height:426" coordorigin="3953,3700" coordsize="0,426" path="m3953,4126l3953,3700e" filled="f" stroked="t" strokeweight=".951939pt" strokecolor="#444444">
                <v:path arrowok="t"/>
              </v:shape>
            </v:group>
            <v:group style="position:absolute;left:3941;top:4097;width:2894;height:2" coordorigin="3941,4097" coordsize="2894,2">
              <v:shape style="position:absolute;left:3941;top:4097;width:2894;height:2" coordorigin="3941,4097" coordsize="2894,0" path="m3941,4097l6835,4097e" filled="f" stroked="t" strokeweight=".713954pt" strokecolor="#707070">
                <v:path arrowok="t"/>
              </v:shape>
            </v:group>
            <v:group style="position:absolute;left:11499;top:3715;width:2;height:469" coordorigin="11499,3715" coordsize="2,469">
              <v:shape style="position:absolute;left:11499;top:3715;width:2;height:469" coordorigin="11499,3715" coordsize="0,469" path="m11499,4183l11499,3715e" filled="f" stroked="t" strokeweight=".951939pt" strokecolor="#777777">
                <v:path arrowok="t"/>
              </v:shape>
            </v:group>
            <v:group style="position:absolute;left:419;top:4119;width:3246;height:2" coordorigin="419,4119" coordsize="3246,2">
              <v:shape style="position:absolute;left:419;top:4119;width:3246;height:2" coordorigin="419,4119" coordsize="3246,0" path="m419,4119l3665,4119e" filled="f" stroked="t" strokeweight=".713954pt" strokecolor="#707070">
                <v:path arrowok="t"/>
              </v:shape>
            </v:group>
            <v:group style="position:absolute;left:3608;top:4121;width:257;height:2" coordorigin="3608,4121" coordsize="257,2">
              <v:shape style="position:absolute;left:3608;top:4121;width:257;height:2" coordorigin="3608,4121" coordsize="257,0" path="m3608,4121l3865,4121e" filled="f" stroked="t" strokeweight=".47597pt" strokecolor="#5B5B5B">
                <v:path arrowok="t"/>
              </v:shape>
            </v:group>
            <v:group style="position:absolute;left:3808;top:4121;width:176;height:2" coordorigin="3808,4121" coordsize="176,2">
              <v:shape style="position:absolute;left:3808;top:4121;width:176;height:2" coordorigin="3808,4121" coordsize="176,0" path="m3808,4121l3984,4121e" filled="f" stroked="t" strokeweight=".47597pt" strokecolor="#484848">
                <v:path arrowok="t"/>
              </v:shape>
            </v:group>
            <v:group style="position:absolute;left:6806;top:4121;width:271;height:2" coordorigin="6806,4121" coordsize="271,2">
              <v:shape style="position:absolute;left:6806;top:4121;width:271;height:2" coordorigin="6806,4121" coordsize="271,0" path="m6806,4121l7078,4121e" filled="f" stroked="t" strokeweight=".47597pt" strokecolor="#545454">
                <v:path arrowok="t"/>
              </v:shape>
            </v:group>
            <v:group style="position:absolute;left:7049;top:3916;width:2;height:210" coordorigin="7049,3916" coordsize="2,210">
              <v:shape style="position:absolute;left:7049;top:3916;width:2;height:210" coordorigin="7049,3916" coordsize="0,210" path="m7049,4126l7049,3916e" filled="f" stroked="t" strokeweight=".47597pt" strokecolor="#3B3B3B">
                <v:path arrowok="t"/>
              </v:shape>
            </v:group>
            <v:group style="position:absolute;left:7006;top:4116;width:471;height:2" coordorigin="7006,4116" coordsize="471,2">
              <v:shape style="position:absolute;left:7006;top:4116;width:471;height:2" coordorigin="7006,4116" coordsize="471,0" path="m7006,4116l7477,4116e" filled="f" stroked="t" strokeweight=".713954pt" strokecolor="#676767">
                <v:path arrowok="t"/>
              </v:shape>
            </v:group>
            <v:group style="position:absolute;left:7254;top:4119;width:666;height:2" coordorigin="7254,4119" coordsize="666,2">
              <v:shape style="position:absolute;left:7254;top:4119;width:666;height:2" coordorigin="7254,4119" coordsize="666,0" path="m7254,4119l7920,4119e" filled="f" stroked="t" strokeweight=".951939pt" strokecolor="#7C7C7C">
                <v:path arrowok="t"/>
              </v:shape>
            </v:group>
            <v:group style="position:absolute;left:7863;top:4116;width:547;height:2" coordorigin="7863,4116" coordsize="547,2">
              <v:shape style="position:absolute;left:7863;top:4116;width:547;height:2" coordorigin="7863,4116" coordsize="547,0" path="m7863,4116l8410,4116e" filled="f" stroked="t" strokeweight=".47597pt" strokecolor="#4B4B4B">
                <v:path arrowok="t"/>
              </v:shape>
            </v:group>
            <v:group style="position:absolute;left:8353;top:4114;width:3156;height:2" coordorigin="8353,4114" coordsize="3156,2">
              <v:shape style="position:absolute;left:8353;top:4114;width:3156;height:2" coordorigin="8353,4114" coordsize="3156,0" path="m8353,4114l11509,4114e" filled="f" stroked="t" strokeweight=".713954pt" strokecolor="#6B6B6B">
                <v:path arrowok="t"/>
              </v:shape>
            </v:group>
            <v:group style="position:absolute;left:424;top:4064;width:2;height:320" coordorigin="424,4064" coordsize="2,320">
              <v:shape style="position:absolute;left:424;top:4064;width:2;height:320" coordorigin="424,4064" coordsize="0,320" path="m424,4384l424,4064e" filled="f" stroked="t" strokeweight=".47597pt" strokecolor="#3F3F3F">
                <v:path arrowok="t"/>
              </v:shape>
            </v:group>
            <v:group style="position:absolute;left:2466;top:4116;width:2;height:516" coordorigin="2466,4116" coordsize="2,516">
              <v:shape style="position:absolute;left:2466;top:4116;width:2;height:516" coordorigin="2466,4116" coordsize="0,516" path="m2466,4633l2466,4116e" filled="f" stroked="t" strokeweight=".713954pt" strokecolor="#545454">
                <v:path arrowok="t"/>
              </v:shape>
            </v:group>
            <v:group style="position:absolute;left:419;top:4355;width:11090;height:2" coordorigin="419,4355" coordsize="11090,2">
              <v:shape style="position:absolute;left:419;top:4355;width:11090;height:2" coordorigin="419,4355" coordsize="11090,0" path="m419,4355l11509,4355e" filled="f" stroked="t" strokeweight=".713954pt" strokecolor="#6B6B6B">
                <v:path arrowok="t"/>
              </v:shape>
            </v:group>
            <v:group style="position:absolute;left:11499;top:4064;width:2;height:320" coordorigin="11499,4064" coordsize="2,320">
              <v:shape style="position:absolute;left:11499;top:4064;width:2;height:320" coordorigin="11499,4064" coordsize="0,320" path="m11499,4384l11499,4064e" filled="f" stroked="t" strokeweight=".713954pt" strokecolor="#646464">
                <v:path arrowok="t"/>
              </v:shape>
            </v:group>
            <v:group style="position:absolute;left:424;top:4312;width:2;height:775" coordorigin="424,4312" coordsize="2,775">
              <v:shape style="position:absolute;left:424;top:4312;width:2;height:775" coordorigin="424,4312" coordsize="0,775" path="m424,5087l424,4312e" filled="f" stroked="t" strokeweight=".47597pt" strokecolor="#545454">
                <v:path arrowok="t"/>
              </v:shape>
            </v:group>
            <v:group style="position:absolute;left:2461;top:4597;width:5459;height:2" coordorigin="2461,4597" coordsize="5459,2">
              <v:shape style="position:absolute;left:2461;top:4597;width:5459;height:2" coordorigin="2461,4597" coordsize="5459,0" path="m2461,4597l7920,4597e" filled="f" stroked="t" strokeweight=".713954pt" strokecolor="#707070">
                <v:path arrowok="t"/>
              </v:shape>
            </v:group>
            <v:group style="position:absolute;left:7863;top:4594;width:547;height:2" coordorigin="7863,4594" coordsize="547,2">
              <v:shape style="position:absolute;left:7863;top:4594;width:547;height:2" coordorigin="7863,4594" coordsize="547,0" path="m7863,4594l8410,4594e" filled="f" stroked="t" strokeweight=".47597pt" strokecolor="#4B4B4B">
                <v:path arrowok="t"/>
              </v:shape>
            </v:group>
            <v:group style="position:absolute;left:8353;top:4594;width:252;height:2" coordorigin="8353,4594" coordsize="252,2">
              <v:shape style="position:absolute;left:8353;top:4594;width:252;height:2" coordorigin="8353,4594" coordsize="252,0" path="m8353,4594l8606,4594e" filled="f" stroked="t" strokeweight=".47597pt" strokecolor="#646464">
                <v:path arrowok="t"/>
              </v:shape>
            </v:group>
            <v:group style="position:absolute;left:8534;top:4594;width:914;height:2" coordorigin="8534,4594" coordsize="914,2">
              <v:shape style="position:absolute;left:8534;top:4594;width:914;height:2" coordorigin="8534,4594" coordsize="914,0" path="m8534,4594l9448,4594e" filled="f" stroked="t" strokeweight=".951939pt" strokecolor="#747474">
                <v:path arrowok="t"/>
              </v:shape>
            </v:group>
            <v:group style="position:absolute;left:9391;top:4594;width:657;height:2" coordorigin="9391,4594" coordsize="657,2">
              <v:shape style="position:absolute;left:9391;top:4594;width:657;height:2" coordorigin="9391,4594" coordsize="657,0" path="m9391,4594l10048,4594e" filled="f" stroked="t" strokeweight=".47597pt" strokecolor="#4B4B4B">
                <v:path arrowok="t"/>
              </v:shape>
            </v:group>
            <v:group style="position:absolute;left:9957;top:4594;width:1556;height:2" coordorigin="9957,4594" coordsize="1556,2">
              <v:shape style="position:absolute;left:9957;top:4594;width:1556;height:2" coordorigin="9957,4594" coordsize="1556,0" path="m9957,4594l11514,4594e" filled="f" stroked="t" strokeweight=".713954pt" strokecolor="#747474">
                <v:path arrowok="t"/>
              </v:shape>
            </v:group>
            <v:group style="position:absolute;left:11504;top:4312;width:2;height:330" coordorigin="11504,4312" coordsize="2,330">
              <v:shape style="position:absolute;left:11504;top:4312;width:2;height:330" coordorigin="11504,4312" coordsize="0,330" path="m11504,4642l11504,4312e" filled="f" stroked="t" strokeweight=".47597pt" strokecolor="#5B5B5B">
                <v:path arrowok="t"/>
              </v:shape>
            </v:group>
            <v:group style="position:absolute;left:2466;top:4575;width:2;height:512" coordorigin="2466,4575" coordsize="2,512">
              <v:shape style="position:absolute;left:2466;top:4575;width:2;height:512" coordorigin="2466,4575" coordsize="0,512" path="m2466,5087l2466,4575e" filled="f" stroked="t" strokeweight=".47597pt" strokecolor="#383838">
                <v:path arrowok="t"/>
              </v:shape>
            </v:group>
            <v:group style="position:absolute;left:5007;top:4590;width:2;height:263" coordorigin="5007,4590" coordsize="2,263">
              <v:shape style="position:absolute;left:5007;top:4590;width:2;height:263" coordorigin="5007,4590" coordsize="0,263" path="m5007,4853l5007,4590e" filled="f" stroked="t" strokeweight=".713954pt" strokecolor="#575757">
                <v:path arrowok="t"/>
              </v:shape>
            </v:group>
            <v:group style="position:absolute;left:5002;top:4833;width:2713;height:2" coordorigin="5002,4833" coordsize="2713,2">
              <v:shape style="position:absolute;left:5002;top:4833;width:2713;height:2" coordorigin="5002,4833" coordsize="2713,0" path="m5002,4833l7715,4833e" filled="f" stroked="t" strokeweight=".713954pt" strokecolor="#707070">
                <v:path arrowok="t"/>
              </v:shape>
            </v:group>
            <v:group style="position:absolute;left:7639;top:4833;width:290;height:2" coordorigin="7639,4833" coordsize="290,2">
              <v:shape style="position:absolute;left:7639;top:4833;width:290;height:2" coordorigin="7639,4833" coordsize="290,0" path="m7639,4833l7930,4833e" filled="f" stroked="t" strokeweight=".47597pt" strokecolor="#5B5B5B">
                <v:path arrowok="t"/>
              </v:shape>
            </v:group>
            <v:group style="position:absolute;left:7906;top:4590;width:2;height:249" coordorigin="7906,4590" coordsize="2,249">
              <v:shape style="position:absolute;left:7906;top:4590;width:2;height:249" coordorigin="7906,4590" coordsize="0,249" path="m7906,4838l7906,4590e" filled="f" stroked="t" strokeweight=".951939pt" strokecolor="#646464">
                <v:path arrowok="t"/>
              </v:shape>
            </v:group>
            <v:group style="position:absolute;left:7858;top:4829;width:3655;height:2" coordorigin="7858,4829" coordsize="3655,2">
              <v:shape style="position:absolute;left:7858;top:4829;width:3655;height:2" coordorigin="7858,4829" coordsize="3655,0" path="m7858,4829l11514,4829e" filled="f" stroked="t" strokeweight=".713954pt" strokecolor="#6B6B6B">
                <v:path arrowok="t"/>
              </v:shape>
            </v:group>
            <v:group style="position:absolute;left:11509;top:4551;width:2;height:11398" coordorigin="11509,4551" coordsize="2,11398">
              <v:shape style="position:absolute;left:11509;top:4551;width:2;height:11398" coordorigin="11509,4551" coordsize="0,11398" path="m11509,15949l11509,4551e" filled="f" stroked="t" strokeweight=".713954pt" strokecolor="#707070">
                <v:path arrowok="t"/>
              </v:shape>
            </v:group>
            <v:group style="position:absolute;left:5007;top:4795;width:2;height:535" coordorigin="5007,4795" coordsize="2,535">
              <v:shape style="position:absolute;left:5007;top:4795;width:2;height:535" coordorigin="5007,4795" coordsize="0,535" path="m5007,5331l5007,4795e" filled="f" stroked="t" strokeweight=".47597pt" strokecolor="#383838">
                <v:path arrowok="t"/>
              </v:shape>
            </v:group>
            <v:group style="position:absolute;left:5002;top:5073;width:4446;height:2" coordorigin="5002,5073" coordsize="4446,2">
              <v:shape style="position:absolute;left:5002;top:5073;width:4446;height:2" coordorigin="5002,5073" coordsize="4446,0" path="m5002,5073l9448,5073e" filled="f" stroked="t" strokeweight=".713954pt" strokecolor="#777777">
                <v:path arrowok="t"/>
              </v:shape>
            </v:group>
            <v:group style="position:absolute;left:9391;top:5073;width:657;height:2" coordorigin="9391,5073" coordsize="657,2">
              <v:shape style="position:absolute;left:9391;top:5073;width:657;height:2" coordorigin="9391,5073" coordsize="657,0" path="m9391,5073l10048,5073e" filled="f" stroked="t" strokeweight=".47597pt" strokecolor="#5B5B5B">
                <v:path arrowok="t"/>
              </v:shape>
            </v:group>
            <v:group style="position:absolute;left:9895;top:5070;width:1618;height:2" coordorigin="9895,5070" coordsize="1618,2">
              <v:shape style="position:absolute;left:9895;top:5070;width:1618;height:2" coordorigin="9895,5070" coordsize="1618,0" path="m9895,5070l11514,5070e" filled="f" stroked="t" strokeweight=".47597pt" strokecolor="#777777">
                <v:path arrowok="t"/>
              </v:shape>
            </v:group>
            <v:group style="position:absolute;left:5002;top:5312;width:6511;height:2" coordorigin="5002,5312" coordsize="6511,2">
              <v:shape style="position:absolute;left:5002;top:5312;width:6511;height:2" coordorigin="5002,5312" coordsize="6511,0" path="m5002,5312l11514,5312e" filled="f" stroked="t" strokeweight=".713954pt" strokecolor="#6B6B6B">
                <v:path arrowok="t"/>
              </v:shape>
            </v:group>
            <v:group style="position:absolute;left:9391;top:5312;width:657;height:2" coordorigin="9391,5312" coordsize="657,2">
              <v:shape style="position:absolute;left:9391;top:5312;width:657;height:2" coordorigin="9391,5312" coordsize="657,0" path="m9391,5312l10048,5312e" filled="f" stroked="t" strokeweight=".47597pt" strokecolor="#444444">
                <v:path arrowok="t"/>
              </v:shape>
            </v:group>
            <v:group style="position:absolute;left:421;top:4972;width:2;height:980" coordorigin="421,4972" coordsize="2,980">
              <v:shape style="position:absolute;left:421;top:4972;width:2;height:980" coordorigin="421,4972" coordsize="0,980" path="m421,5952l421,4972e" filled="f" stroked="t" strokeweight=".951939pt" strokecolor="#707070">
                <v:path arrowok="t"/>
              </v:shape>
            </v:group>
            <v:group style="position:absolute;left:2468;top:5030;width:2;height:1104" coordorigin="2468,5030" coordsize="2,1104">
              <v:shape style="position:absolute;left:2468;top:5030;width:2;height:1104" coordorigin="2468,5030" coordsize="0,1104" path="m2468,6134l2468,5030e" filled="f" stroked="t" strokeweight=".951939pt" strokecolor="#646464">
                <v:path arrowok="t"/>
              </v:shape>
            </v:group>
            <v:group style="position:absolute;left:2456;top:5553;width:1238;height:2" coordorigin="2456,5553" coordsize="1238,2">
              <v:shape style="position:absolute;left:2456;top:5553;width:1238;height:2" coordorigin="2456,5553" coordsize="1238,0" path="m2456,5553l3694,5553e" filled="f" stroked="t" strokeweight=".713954pt" strokecolor="#707070">
                <v:path arrowok="t"/>
              </v:shape>
            </v:group>
            <v:group style="position:absolute;left:3608;top:5555;width:366;height:2" coordorigin="3608,5555" coordsize="366,2">
              <v:shape style="position:absolute;left:3608;top:5555;width:366;height:2" coordorigin="3608,5555" coordsize="366,0" path="m3608,5555l3974,5555e" filled="f" stroked="t" strokeweight=".47597pt" strokecolor="#545454">
                <v:path arrowok="t"/>
              </v:shape>
            </v:group>
            <v:group style="position:absolute;left:3917;top:5555;width:4493;height:2" coordorigin="3917,5555" coordsize="4493,2">
              <v:shape style="position:absolute;left:3917;top:5555;width:4493;height:2" coordorigin="3917,5555" coordsize="4493,0" path="m3917,5555l8410,5555e" filled="f" stroked="t" strokeweight=".713954pt" strokecolor="#707070">
                <v:path arrowok="t"/>
              </v:shape>
            </v:group>
            <v:group style="position:absolute;left:5007;top:5273;width:2;height:1023" coordorigin="5007,5273" coordsize="2,1023">
              <v:shape style="position:absolute;left:5007;top:5273;width:2;height:1023" coordorigin="5007,5273" coordsize="0,1023" path="m5007,6296l5007,5273e" filled="f" stroked="t" strokeweight=".951939pt" strokecolor="#646464">
                <v:path arrowok="t"/>
              </v:shape>
            </v:group>
            <v:group style="position:absolute;left:8353;top:5551;width:252;height:2" coordorigin="8353,5551" coordsize="252,2">
              <v:shape style="position:absolute;left:8353;top:5551;width:252;height:2" coordorigin="8353,5551" coordsize="252,0" path="m8353,5551l8606,5551e" filled="f" stroked="t" strokeweight=".47597pt" strokecolor="#5B5B5B">
                <v:path arrowok="t"/>
              </v:shape>
            </v:group>
            <v:group style="position:absolute;left:8534;top:5553;width:2980;height:2" coordorigin="8534,5553" coordsize="2980,2">
              <v:shape style="position:absolute;left:8534;top:5553;width:2980;height:2" coordorigin="8534,5553" coordsize="2980,0" path="m8534,5553l11514,5553e" filled="f" stroked="t" strokeweight=".713954pt" strokecolor="#6B6B6B">
                <v:path arrowok="t"/>
              </v:shape>
            </v:group>
            <v:group style="position:absolute;left:409;top:5790;width:809;height:2" coordorigin="409,5790" coordsize="809,2">
              <v:shape style="position:absolute;left:409;top:5790;width:809;height:2" coordorigin="409,5790" coordsize="809,0" path="m409,5790l1218,5790e" filled="f" stroked="t" strokeweight=".951939pt" strokecolor="#777777">
                <v:path arrowok="t"/>
              </v:shape>
            </v:group>
            <v:group style="position:absolute;left:1052;top:5794;width:2922;height:2" coordorigin="1052,5794" coordsize="2922,2">
              <v:shape style="position:absolute;left:1052;top:5794;width:2922;height:2" coordorigin="1052,5794" coordsize="2922,0" path="m1052,5794l3974,5794e" filled="f" stroked="t" strokeweight=".713954pt" strokecolor="#646464">
                <v:path arrowok="t"/>
              </v:shape>
            </v:group>
            <v:group style="position:absolute;left:3917;top:5794;width:814;height:2" coordorigin="3917,5794" coordsize="814,2">
              <v:shape style="position:absolute;left:3917;top:5794;width:814;height:2" coordorigin="3917,5794" coordsize="814,0" path="m3917,5794l4731,5794e" filled="f" stroked="t" strokeweight=".47597pt" strokecolor="#606060">
                <v:path arrowok="t"/>
              </v:shape>
            </v:group>
            <v:group style="position:absolute;left:8548;top:5794;width:700;height:2" coordorigin="8548,5794" coordsize="700,2">
              <v:shape style="position:absolute;left:8548;top:5794;width:700;height:2" coordorigin="8548,5794" coordsize="700,0" path="m8548,5794l9248,5794e" filled="f" stroked="t" strokeweight=".47597pt" strokecolor="#545454">
                <v:path arrowok="t"/>
              </v:shape>
            </v:group>
            <v:group style="position:absolute;left:4565;top:5792;width:6949;height:2" coordorigin="4565,5792" coordsize="6949,2">
              <v:shape style="position:absolute;left:4565;top:5792;width:6949;height:2" coordorigin="4565,5792" coordsize="6949,0" path="m4565,5792l11514,5792e" filled="f" stroked="t" strokeweight=".713954pt" strokecolor="#6B6B6B">
                <v:path arrowok="t"/>
              </v:shape>
            </v:group>
            <v:group style="position:absolute;left:2468;top:6014;width:2;height:273" coordorigin="2468,6014" coordsize="2,273">
              <v:shape style="position:absolute;left:2468;top:6014;width:2;height:273" coordorigin="2468,6014" coordsize="0,273" path="m2468,6287l2468,6014e" filled="f" stroked="t" strokeweight=".713954pt" strokecolor="#4F4F4F">
                <v:path arrowok="t"/>
              </v:shape>
            </v:group>
            <v:group style="position:absolute;left:2461;top:6265;width:2270;height:2" coordorigin="2461,6265" coordsize="2270,2">
              <v:shape style="position:absolute;left:2461;top:6265;width:2270;height:2" coordorigin="2461,6265" coordsize="2270,0" path="m2461,6265l4731,6265e" filled="f" stroked="t" strokeweight=".713954pt" strokecolor="#676767">
                <v:path arrowok="t"/>
              </v:shape>
            </v:group>
            <v:group style="position:absolute;left:4674;top:6268;width:395;height:2" coordorigin="4674,6268" coordsize="395,2">
              <v:shape style="position:absolute;left:4674;top:6268;width:395;height:2" coordorigin="4674,6268" coordsize="395,0" path="m4674,6268l5069,6268e" filled="f" stroked="t" strokeweight=".47597pt" strokecolor="#484848">
                <v:path arrowok="t"/>
              </v:shape>
            </v:group>
            <v:group style="position:absolute;left:4998;top:6265;width:6521;height:2" coordorigin="4998,6265" coordsize="6521,2">
              <v:shape style="position:absolute;left:4998;top:6265;width:6521;height:2" coordorigin="4998,6265" coordsize="6521,0" path="m4998,6265l11518,6265e" filled="f" stroked="t" strokeweight=".713954pt" strokecolor="#6B6B6B">
                <v:path arrowok="t"/>
              </v:shape>
            </v:group>
            <v:group style="position:absolute;left:7908;top:5785;width:2;height:727" coordorigin="7908,5785" coordsize="2,727">
              <v:shape style="position:absolute;left:7908;top:5785;width:2;height:727" coordorigin="7908,5785" coordsize="0,727" path="m7908,6512l7908,5785e" filled="f" stroked="t" strokeweight=".951939pt" strokecolor="#676767">
                <v:path arrowok="t"/>
              </v:shape>
            </v:group>
            <v:group style="position:absolute;left:419;top:6234;width:2;height:540" coordorigin="419,6234" coordsize="2,540">
              <v:shape style="position:absolute;left:419;top:6234;width:2;height:540" coordorigin="419,6234" coordsize="0,540" path="m419,6775l419,6234e" filled="f" stroked="t" strokeweight=".47597pt" strokecolor="#343434">
                <v:path arrowok="t"/>
              </v:shape>
            </v:group>
            <v:group style="position:absolute;left:2466;top:6230;width:2;height:545" coordorigin="2466,6230" coordsize="2,545">
              <v:shape style="position:absolute;left:2466;top:6230;width:2;height:545" coordorigin="2466,6230" coordsize="0,545" path="m2466,6775l2466,6230e" filled="f" stroked="t" strokeweight=".47597pt" strokecolor="#383838">
                <v:path arrowok="t"/>
              </v:shape>
            </v:group>
            <v:group style="position:absolute;left:2461;top:6507;width:5369;height:2" coordorigin="2461,6507" coordsize="5369,2">
              <v:shape style="position:absolute;left:2461;top:6507;width:5369;height:2" coordorigin="2461,6507" coordsize="5369,0" path="m2461,6507l7830,6507e" filled="f" stroked="t" strokeweight=".713954pt" strokecolor="#6B6B6B">
                <v:path arrowok="t"/>
              </v:shape>
            </v:group>
            <v:group style="position:absolute;left:5007;top:6225;width:2;height:287" coordorigin="5007,6225" coordsize="2,287">
              <v:shape style="position:absolute;left:5007;top:6225;width:2;height:287" coordorigin="5007,6225" coordsize="0,287" path="m5007,6512l5007,6225e" filled="f" stroked="t" strokeweight=".47597pt" strokecolor="#3F3F3F">
                <v:path arrowok="t"/>
              </v:shape>
            </v:group>
            <v:group style="position:absolute;left:7639;top:6509;width:1728;height:2" coordorigin="7639,6509" coordsize="1728,2">
              <v:shape style="position:absolute;left:7639;top:6509;width:1728;height:2" coordorigin="7639,6509" coordsize="1728,0" path="m7639,6509l9367,6509e" filled="f" stroked="t" strokeweight=".713954pt" strokecolor="#9C9C9C">
                <v:path arrowok="t"/>
              </v:shape>
            </v:group>
            <v:group style="position:absolute;left:7858;top:6507;width:552;height:2" coordorigin="7858,6507" coordsize="552,2">
              <v:shape style="position:absolute;left:7858;top:6507;width:552;height:2" coordorigin="7858,6507" coordsize="552,0" path="m7858,6507l8410,6507e" filled="f" stroked="t" strokeweight=".47597pt" strokecolor="#575757">
                <v:path arrowok="t"/>
              </v:shape>
            </v:group>
            <v:group style="position:absolute;left:8515;top:6504;width:852;height:2" coordorigin="8515,6504" coordsize="852,2">
              <v:shape style="position:absolute;left:8515;top:6504;width:852;height:2" coordorigin="8515,6504" coordsize="852,0" path="m8515,6504l9367,6504e" filled="f" stroked="t" strokeweight=".951939pt" strokecolor="#BFBFBF">
                <v:path arrowok="t"/>
              </v:shape>
            </v:group>
            <v:group style="position:absolute;left:9424;top:6504;width:2090;height:2" coordorigin="9424,6504" coordsize="2090,2">
              <v:shape style="position:absolute;left:9424;top:6504;width:2090;height:2" coordorigin="9424,6504" coordsize="2090,0" path="m9424,6504l11514,6504e" filled="f" stroked="t" strokeweight=".951939pt" strokecolor="#878787">
                <v:path arrowok="t"/>
              </v:shape>
            </v:group>
            <v:group style="position:absolute;left:414;top:6741;width:695;height:2" coordorigin="414,6741" coordsize="695,2">
              <v:shape style="position:absolute;left:414;top:6741;width:695;height:2" coordorigin="414,6741" coordsize="695,0" path="m414,6741l1109,6741e" filled="f" stroked="t" strokeweight=".47597pt" strokecolor="#4B4B4B">
                <v:path arrowok="t"/>
              </v:shape>
            </v:group>
            <v:group style="position:absolute;left:1052;top:6743;width:4008;height:2" coordorigin="1052,6743" coordsize="4008,2">
              <v:shape style="position:absolute;left:1052;top:6743;width:4008;height:2" coordorigin="1052,6743" coordsize="4008,0" path="m1052,6743l5060,6743e" filled="f" stroked="t" strokeweight=".713954pt" strokecolor="#6B6B6B">
                <v:path arrowok="t"/>
              </v:shape>
            </v:group>
            <v:group style="position:absolute;left:5002;top:6746;width:371;height:2" coordorigin="5002,6746" coordsize="371,2">
              <v:shape style="position:absolute;left:5002;top:6746;width:371;height:2" coordorigin="5002,6746" coordsize="371,0" path="m5002,6746l5374,6746e" filled="f" stroked="t" strokeweight=".47597pt" strokecolor="#6B6B6B">
                <v:path arrowok="t"/>
              </v:shape>
            </v:group>
            <v:group style="position:absolute;left:5317;top:6746;width:1547;height:2" coordorigin="5317,6746" coordsize="1547,2">
              <v:shape style="position:absolute;left:5317;top:6746;width:1547;height:2" coordorigin="5317,6746" coordsize="1547,0" path="m5317,6746l6863,6746e" filled="f" stroked="t" strokeweight=".713954pt" strokecolor="#747474">
                <v:path arrowok="t"/>
              </v:shape>
            </v:group>
            <v:group style="position:absolute;left:6806;top:6748;width:262;height:2" coordorigin="6806,6748" coordsize="262,2">
              <v:shape style="position:absolute;left:6806;top:6748;width:262;height:2" coordorigin="6806,6748" coordsize="262,0" path="m6806,6748l7068,6748e" filled="f" stroked="t" strokeweight=".47597pt" strokecolor="#575757">
                <v:path arrowok="t"/>
              </v:shape>
            </v:group>
            <v:group style="position:absolute;left:7011;top:6746;width:909;height:2" coordorigin="7011,6746" coordsize="909,2">
              <v:shape style="position:absolute;left:7011;top:6746;width:909;height:2" coordorigin="7011,6746" coordsize="909,0" path="m7011,6746l7920,6746e" filled="f" stroked="t" strokeweight=".713954pt" strokecolor="#747474">
                <v:path arrowok="t"/>
              </v:shape>
            </v:group>
            <v:group style="position:absolute;left:7863;top:6746;width:547;height:2" coordorigin="7863,6746" coordsize="547,2">
              <v:shape style="position:absolute;left:7863;top:6746;width:547;height:2" coordorigin="7863,6746" coordsize="547,0" path="m7863,6746l8410,6746e" filled="f" stroked="t" strokeweight=".47597pt" strokecolor="#484848">
                <v:path arrowok="t"/>
              </v:shape>
            </v:group>
            <v:group style="position:absolute;left:8353;top:6746;width:252;height:2" coordorigin="8353,6746" coordsize="252,2">
              <v:shape style="position:absolute;left:8353;top:6746;width:252;height:2" coordorigin="8353,6746" coordsize="252,0" path="m8353,6746l8606,6746e" filled="f" stroked="t" strokeweight=".47597pt" strokecolor="#606060">
                <v:path arrowok="t"/>
              </v:shape>
            </v:group>
            <v:group style="position:absolute;left:8534;top:6746;width:914;height:2" coordorigin="8534,6746" coordsize="914,2">
              <v:shape style="position:absolute;left:8534;top:6746;width:914;height:2" coordorigin="8534,6746" coordsize="914,0" path="m8534,6746l9448,6746e" filled="f" stroked="t" strokeweight=".951939pt" strokecolor="#777777">
                <v:path arrowok="t"/>
              </v:shape>
            </v:group>
            <v:group style="position:absolute;left:9391;top:6746;width:657;height:2" coordorigin="9391,6746" coordsize="657,2">
              <v:shape style="position:absolute;left:9391;top:6746;width:657;height:2" coordorigin="9391,6746" coordsize="657,0" path="m9391,6746l10048,6746e" filled="f" stroked="t" strokeweight=".47597pt" strokecolor="#4B4B4B">
                <v:path arrowok="t"/>
              </v:shape>
            </v:group>
            <v:group style="position:absolute;left:9991;top:6746;width:1523;height:2" coordorigin="9991,6746" coordsize="1523,2">
              <v:shape style="position:absolute;left:9991;top:6746;width:1523;height:2" coordorigin="9991,6746" coordsize="1523,0" path="m9991,6746l11514,6746e" filled="f" stroked="t" strokeweight=".713954pt" strokecolor="#747474">
                <v:path arrowok="t"/>
              </v:shape>
            </v:group>
            <v:group style="position:absolute;left:2463;top:6703;width:2;height:535" coordorigin="2463,6703" coordsize="2,535">
              <v:shape style="position:absolute;left:2463;top:6703;width:2;height:535" coordorigin="2463,6703" coordsize="0,535" path="m2463,7238l2463,6703e" filled="f" stroked="t" strokeweight=".47597pt" strokecolor="#4B4B4B">
                <v:path arrowok="t"/>
              </v:shape>
            </v:group>
            <v:group style="position:absolute;left:409;top:7207;width:2075;height:2" coordorigin="409,7207" coordsize="2075,2">
              <v:shape style="position:absolute;left:409;top:7207;width:2075;height:2" coordorigin="409,7207" coordsize="2075,0" path="m409,7207l2485,7207e" filled="f" stroked="t" strokeweight=".713954pt" strokecolor="#707070">
                <v:path arrowok="t"/>
              </v:shape>
            </v:group>
            <v:group style="position:absolute;left:416;top:6703;width:2;height:1014" coordorigin="416,6703" coordsize="2,1014">
              <v:shape style="position:absolute;left:416;top:6703;width:2;height:1014" coordorigin="416,6703" coordsize="0,1014" path="m416,7716l416,6703e" filled="f" stroked="t" strokeweight=".47597pt" strokecolor="#4B4B4B">
                <v:path arrowok="t"/>
              </v:shape>
            </v:group>
            <v:group style="position:absolute;left:2413;top:7210;width:528;height:2" coordorigin="2413,7210" coordsize="528,2">
              <v:shape style="position:absolute;left:2413;top:7210;width:528;height:2" coordorigin="2413,7210" coordsize="528,0" path="m2413,7210l2941,7210e" filled="f" stroked="t" strokeweight=".47597pt" strokecolor="#545454">
                <v:path arrowok="t"/>
              </v:shape>
            </v:group>
            <v:group style="position:absolute;left:2851;top:7212;width:1880;height:2" coordorigin="2851,7212" coordsize="1880,2">
              <v:shape style="position:absolute;left:2851;top:7212;width:1880;height:2" coordorigin="2851,7212" coordsize="1880,0" path="m2851,7212l4731,7212e" filled="f" stroked="t" strokeweight=".713954pt" strokecolor="#747474">
                <v:path arrowok="t"/>
              </v:shape>
            </v:group>
            <v:group style="position:absolute;left:4674;top:7214;width:386;height:2" coordorigin="4674,7214" coordsize="386,2">
              <v:shape style="position:absolute;left:4674;top:7214;width:386;height:2" coordorigin="4674,7214" coordsize="386,0" path="m4674,7214l5060,7214e" filled="f" stroked="t" strokeweight=".47597pt" strokecolor="#4F4F4F">
                <v:path arrowok="t"/>
              </v:shape>
            </v:group>
            <v:group style="position:absolute;left:5002;top:7214;width:371;height:2" coordorigin="5002,7214" coordsize="371,2">
              <v:shape style="position:absolute;left:5002;top:7214;width:371;height:2" coordorigin="5002,7214" coordsize="371,0" path="m5002,7214l5374,7214e" filled="f" stroked="t" strokeweight=".47597pt" strokecolor="#707070">
                <v:path arrowok="t"/>
              </v:shape>
            </v:group>
            <v:group style="position:absolute;left:5288;top:7214;width:2427;height:2" coordorigin="5288,7214" coordsize="2427,2">
              <v:shape style="position:absolute;left:5288;top:7214;width:2427;height:2" coordorigin="5288,7214" coordsize="2427,0" path="m5288,7214l7715,7214e" filled="f" stroked="t" strokeweight=".713954pt" strokecolor="#777777">
                <v:path arrowok="t"/>
              </v:shape>
            </v:group>
            <v:group style="position:absolute;left:6806;top:7214;width:262;height:2" coordorigin="6806,7214" coordsize="262,2">
              <v:shape style="position:absolute;left:6806;top:7214;width:262;height:2" coordorigin="6806,7214" coordsize="262,0" path="m6806,7214l7068,7214e" filled="f" stroked="t" strokeweight=".951939pt" strokecolor="#8C8C8C">
                <v:path arrowok="t"/>
              </v:shape>
            </v:group>
            <v:group style="position:absolute;left:7639;top:7214;width:281;height:2" coordorigin="7639,7214" coordsize="281,2">
              <v:shape style="position:absolute;left:7639;top:7214;width:281;height:2" coordorigin="7639,7214" coordsize="281,0" path="m7639,7214l7920,7214e" filled="f" stroked="t" strokeweight=".47597pt" strokecolor="#6B6B6B">
                <v:path arrowok="t"/>
              </v:shape>
            </v:group>
            <v:group style="position:absolute;left:7863;top:7214;width:547;height:2" coordorigin="7863,7214" coordsize="547,2">
              <v:shape style="position:absolute;left:7863;top:7214;width:547;height:2" coordorigin="7863,7214" coordsize="547,0" path="m7863,7214l8410,7214e" filled="f" stroked="t" strokeweight=".47597pt" strokecolor="#545454">
                <v:path arrowok="t"/>
              </v:shape>
            </v:group>
            <v:group style="position:absolute;left:8353;top:7212;width:1095;height:2" coordorigin="8353,7212" coordsize="1095,2">
              <v:shape style="position:absolute;left:8353;top:7212;width:1095;height:2" coordorigin="8353,7212" coordsize="1095,0" path="m8353,7212l9448,7212e" filled="f" stroked="t" strokeweight=".951939pt" strokecolor="#7C7C7C">
                <v:path arrowok="t"/>
              </v:shape>
            </v:group>
            <v:group style="position:absolute;left:9391;top:7214;width:657;height:2" coordorigin="9391,7214" coordsize="657,2">
              <v:shape style="position:absolute;left:9391;top:7214;width:657;height:2" coordorigin="9391,7214" coordsize="657,0" path="m9391,7214l10048,7214e" filled="f" stroked="t" strokeweight=".47597pt" strokecolor="#4F4F4F">
                <v:path arrowok="t"/>
              </v:shape>
            </v:group>
            <v:group style="position:absolute;left:9991;top:7214;width:1523;height:2" coordorigin="9991,7214" coordsize="1523,2">
              <v:shape style="position:absolute;left:9991;top:7214;width:1523;height:2" coordorigin="9991,7214" coordsize="1523,0" path="m9991,7214l11514,7214e" filled="f" stroked="t" strokeweight=".713954pt" strokecolor="#707070">
                <v:path arrowok="t"/>
              </v:shape>
            </v:group>
            <v:group style="position:absolute;left:11507;top:6703;width:2;height:784" coordorigin="11507,6703" coordsize="2,784">
              <v:shape style="position:absolute;left:11507;top:6703;width:2;height:784" coordorigin="11507,6703" coordsize="0,784" path="m11507,7487l11507,6703e" filled="f" stroked="t" strokeweight=".47597pt" strokecolor="#575757">
                <v:path arrowok="t"/>
              </v:shape>
            </v:group>
            <v:group style="position:absolute;left:2461;top:7167;width:2;height:311" coordorigin="2461,7167" coordsize="2,311">
              <v:shape style="position:absolute;left:2461;top:7167;width:2;height:311" coordorigin="2461,7167" coordsize="0,311" path="m2461,7477l2461,7167e" filled="f" stroked="t" strokeweight=".47597pt" strokecolor="#2F2F2F">
                <v:path arrowok="t"/>
              </v:shape>
            </v:group>
            <v:group style="position:absolute;left:4998;top:7458;width:3608;height:2" coordorigin="4998,7458" coordsize="3608,2">
              <v:shape style="position:absolute;left:4998;top:7458;width:3608;height:2" coordorigin="4998,7458" coordsize="3608,0" path="m4998,7458l8606,7458e" filled="f" stroked="t" strokeweight=".713954pt" strokecolor="#707070">
                <v:path arrowok="t"/>
              </v:shape>
            </v:group>
            <v:group style="position:absolute;left:8548;top:7458;width:700;height:2" coordorigin="8548,7458" coordsize="700,2">
              <v:shape style="position:absolute;left:8548;top:7458;width:700;height:2" coordorigin="8548,7458" coordsize="700,0" path="m8548,7458l9248,7458e" filled="f" stroked="t" strokeweight=".47597pt" strokecolor="#5B5B5B">
                <v:path arrowok="t"/>
              </v:shape>
            </v:group>
            <v:group style="position:absolute;left:9120;top:7456;width:2394;height:2" coordorigin="9120,7456" coordsize="2394,2">
              <v:shape style="position:absolute;left:9120;top:7456;width:2394;height:2" coordorigin="9120,7456" coordsize="2394,0" path="m9120,7456l11514,7456e" filled="f" stroked="t" strokeweight=".713954pt" strokecolor="#747474">
                <v:path arrowok="t"/>
              </v:shape>
            </v:group>
            <v:group style="position:absolute;left:4998;top:7697;width:6521;height:2" coordorigin="4998,7697" coordsize="6521,2">
              <v:shape style="position:absolute;left:4998;top:7697;width:6521;height:2" coordorigin="4998,7697" coordsize="6521,0" path="m4998,7697l11518,7697e" filled="f" stroked="t" strokeweight=".713954pt" strokecolor="#747474">
                <v:path arrowok="t"/>
              </v:shape>
            </v:group>
            <v:group style="position:absolute;left:405;top:7932;width:2080;height:2" coordorigin="405,7932" coordsize="2080,2">
              <v:shape style="position:absolute;left:405;top:7932;width:2080;height:2" coordorigin="405,7932" coordsize="2080,0" path="m405,7932l2485,7932e" filled="f" stroked="t" strokeweight=".47597pt" strokecolor="#606060">
                <v:path arrowok="t"/>
              </v:shape>
            </v:group>
            <v:group style="position:absolute;left:2463;top:7420;width:2;height:1291" coordorigin="2463,7420" coordsize="2,1291">
              <v:shape style="position:absolute;left:2463;top:7420;width:2;height:1291" coordorigin="2463,7420" coordsize="0,1291" path="m2463,8711l2463,7420e" filled="f" stroked="t" strokeweight=".951939pt" strokecolor="#606060">
                <v:path arrowok="t"/>
              </v:shape>
            </v:group>
            <v:group style="position:absolute;left:2323;top:7934;width:785;height:2" coordorigin="2323,7934" coordsize="785,2">
              <v:shape style="position:absolute;left:2323;top:7934;width:785;height:2" coordorigin="2323,7934" coordsize="785,0" path="m2323,7934l3108,7934e" filled="f" stroked="t" strokeweight=".951939pt" strokecolor="#747474">
                <v:path arrowok="t"/>
              </v:shape>
            </v:group>
            <v:group style="position:absolute;left:3041;top:7934;width:933;height:2" coordorigin="3041,7934" coordsize="933,2">
              <v:shape style="position:absolute;left:3041;top:7934;width:933;height:2" coordorigin="3041,7934" coordsize="933,0" path="m3041,7934l3974,7934e" filled="f" stroked="t" strokeweight=".47597pt" strokecolor="#545454">
                <v:path arrowok="t"/>
              </v:shape>
            </v:group>
            <v:group style="position:absolute;left:3917;top:7936;width:814;height:2" coordorigin="3917,7936" coordsize="814,2">
              <v:shape style="position:absolute;left:3917;top:7936;width:814;height:2" coordorigin="3917,7936" coordsize="814,0" path="m3917,7936l4731,7936e" filled="f" stroked="t" strokeweight=".47597pt" strokecolor="#676767">
                <v:path arrowok="t"/>
              </v:shape>
            </v:group>
            <v:group style="position:absolute;left:4479;top:7939;width:2999;height:2" coordorigin="4479,7939" coordsize="2999,2">
              <v:shape style="position:absolute;left:4479;top:7939;width:2999;height:2" coordorigin="4479,7939" coordsize="2999,0" path="m4479,7939l7477,7939e" filled="f" stroked="t" strokeweight=".713954pt" strokecolor="#747474">
                <v:path arrowok="t"/>
              </v:shape>
            </v:group>
            <v:group style="position:absolute;left:5005;top:7210;width:2;height:736" coordorigin="5005,7210" coordsize="2,736">
              <v:shape style="position:absolute;left:5005;top:7210;width:2;height:736" coordorigin="5005,7210" coordsize="0,736" path="m5005,7946l5005,7210e" filled="f" stroked="t" strokeweight=".951939pt" strokecolor="#6B6B6B">
                <v:path arrowok="t"/>
              </v:shape>
            </v:group>
            <v:group style="position:absolute;left:7420;top:7936;width:276;height:2" coordorigin="7420,7936" coordsize="276,2">
              <v:shape style="position:absolute;left:7420;top:7936;width:276;height:2" coordorigin="7420,7936" coordsize="276,0" path="m7420,7936l7696,7936e" filled="f" stroked="t" strokeweight=".47597pt" strokecolor="#575757">
                <v:path arrowok="t"/>
              </v:shape>
            </v:group>
            <v:group style="position:absolute;left:7639;top:7936;width:3874;height:2" coordorigin="7639,7936" coordsize="3874,2">
              <v:shape style="position:absolute;left:7639;top:7936;width:3874;height:2" coordorigin="7639,7936" coordsize="3874,0" path="m7639,7936l11514,7936e" filled="f" stroked="t" strokeweight=".713954pt" strokecolor="#6B6B6B">
                <v:path arrowok="t"/>
              </v:shape>
            </v:group>
            <v:group style="position:absolute;left:416;top:7654;width:2;height:1076" coordorigin="416,7654" coordsize="2,1076">
              <v:shape style="position:absolute;left:416;top:7654;width:2;height:1076" coordorigin="416,7654" coordsize="0,1076" path="m416,8730l416,7654e" filled="f" stroked="t" strokeweight=".951939pt" strokecolor="#707070">
                <v:path arrowok="t"/>
              </v:shape>
            </v:group>
            <v:group style="position:absolute;left:400;top:8677;width:1409;height:2" coordorigin="400,8677" coordsize="1409,2">
              <v:shape style="position:absolute;left:400;top:8677;width:1409;height:2" coordorigin="400,8677" coordsize="1409,0" path="m400,8677l1809,8677e" filled="f" stroked="t" strokeweight=".713954pt" strokecolor="#777777">
                <v:path arrowok="t"/>
              </v:shape>
            </v:group>
            <v:group style="position:absolute;left:1752;top:8680;width:733;height:2" coordorigin="1752,8680" coordsize="733,2">
              <v:shape style="position:absolute;left:1752;top:8680;width:733;height:2" coordorigin="1752,8680" coordsize="733,0" path="m1752,8680l2485,8680e" filled="f" stroked="t" strokeweight=".47597pt" strokecolor="#4F4F4F">
                <v:path arrowok="t"/>
              </v:shape>
            </v:group>
            <v:group style="position:absolute;left:2413;top:8685;width:5507;height:2" coordorigin="2413,8685" coordsize="5507,2">
              <v:shape style="position:absolute;left:2413;top:8685;width:5507;height:2" coordorigin="2413,8685" coordsize="5507,0" path="m2413,8685l7920,8685e" filled="f" stroked="t" strokeweight=".713954pt" strokecolor="#707070">
                <v:path arrowok="t"/>
              </v:shape>
            </v:group>
            <v:group style="position:absolute;left:6806;top:8687;width:262;height:2" coordorigin="6806,8687" coordsize="262,2">
              <v:shape style="position:absolute;left:6806;top:8687;width:262;height:2" coordorigin="6806,8687" coordsize="262,0" path="m6806,8687l7068,8687e" filled="f" stroked="t" strokeweight=".951939pt" strokecolor="#878787">
                <v:path arrowok="t"/>
              </v:shape>
            </v:group>
            <v:group style="position:absolute;left:7863;top:8687;width:547;height:2" coordorigin="7863,8687" coordsize="547,2">
              <v:shape style="position:absolute;left:7863;top:8687;width:547;height:2" coordorigin="7863,8687" coordsize="547,0" path="m7863,8687l8410,8687e" filled="f" stroked="t" strokeweight=".47597pt" strokecolor="#4B4B4B">
                <v:path arrowok="t"/>
              </v:shape>
            </v:group>
            <v:group style="position:absolute;left:8353;top:8687;width:252;height:2" coordorigin="8353,8687" coordsize="252,2">
              <v:shape style="position:absolute;left:8353;top:8687;width:252;height:2" coordorigin="8353,8687" coordsize="252,0" path="m8353,8687l8606,8687e" filled="f" stroked="t" strokeweight=".47597pt" strokecolor="#6B6B6B">
                <v:path arrowok="t"/>
              </v:shape>
            </v:group>
            <v:group style="position:absolute;left:8534;top:8687;width:914;height:2" coordorigin="8534,8687" coordsize="914,2">
              <v:shape style="position:absolute;left:8534;top:8687;width:914;height:2" coordorigin="8534,8687" coordsize="914,0" path="m8534,8687l9448,8687e" filled="f" stroked="t" strokeweight=".951939pt" strokecolor="#777777">
                <v:path arrowok="t"/>
              </v:shape>
            </v:group>
            <v:group style="position:absolute;left:9391;top:8687;width:657;height:2" coordorigin="9391,8687" coordsize="657,2">
              <v:shape style="position:absolute;left:9391;top:8687;width:657;height:2" coordorigin="9391,8687" coordsize="657,0" path="m9391,8687l10048,8687e" filled="f" stroked="t" strokeweight=".47597pt" strokecolor="#575757">
                <v:path arrowok="t"/>
              </v:shape>
            </v:group>
            <v:group style="position:absolute;left:9991;top:8687;width:1523;height:2" coordorigin="9991,8687" coordsize="1523,2">
              <v:shape style="position:absolute;left:9991;top:8687;width:1523;height:2" coordorigin="9991,8687" coordsize="1523,0" path="m9991,8687l11514,8687e" filled="f" stroked="t" strokeweight=".713954pt" strokecolor="#7C7C7C">
                <v:path arrowok="t"/>
              </v:shape>
            </v:group>
            <v:group style="position:absolute;left:11509;top:8381;width:2;height:330" coordorigin="11509,8381" coordsize="2,330">
              <v:shape style="position:absolute;left:11509;top:8381;width:2;height:330" coordorigin="11509,8381" coordsize="0,330" path="m11509,8711l11509,8381e" filled="f" stroked="t" strokeweight=".47597pt" strokecolor="#606060">
                <v:path arrowok="t"/>
              </v:shape>
            </v:group>
            <v:group style="position:absolute;left:414;top:8639;width:2;height:320" coordorigin="414,8639" coordsize="2,320">
              <v:shape style="position:absolute;left:414;top:8639;width:2;height:320" coordorigin="414,8639" coordsize="0,320" path="m414,8959l414,8639e" filled="f" stroked="t" strokeweight=".47597pt" strokecolor="#4F4F4F">
                <v:path arrowok="t"/>
              </v:shape>
            </v:group>
            <v:group style="position:absolute;left:2461;top:8639;width:2;height:555" coordorigin="2461,8639" coordsize="2,555">
              <v:shape style="position:absolute;left:2461;top:8639;width:2;height:555" coordorigin="2461,8639" coordsize="0,555" path="m2461,9194l2461,8639e" filled="f" stroked="t" strokeweight=".47597pt" strokecolor="#343434">
                <v:path arrowok="t"/>
              </v:shape>
            </v:group>
            <v:group style="position:absolute;left:414;top:8902;width:2;height:292" coordorigin="414,8902" coordsize="2,292">
              <v:shape style="position:absolute;left:414;top:8902;width:2;height:292" coordorigin="414,8902" coordsize="0,292" path="m414,9194l414,8902e" filled="f" stroked="t" strokeweight=".47597pt" strokecolor="#2B2B2B">
                <v:path arrowok="t"/>
              </v:shape>
            </v:group>
            <v:group style="position:absolute;left:414;top:9136;width:2;height:292" coordorigin="414,9136" coordsize="2,292">
              <v:shape style="position:absolute;left:414;top:9136;width:2;height:292" coordorigin="414,9136" coordsize="0,292" path="m414,9428l414,9136e" filled="f" stroked="t" strokeweight=".47597pt" strokecolor="#444444">
                <v:path arrowok="t"/>
              </v:shape>
            </v:group>
            <v:group style="position:absolute;left:405;top:9612;width:9838;height:2" coordorigin="405,9612" coordsize="9838,2">
              <v:shape style="position:absolute;left:405;top:9612;width:9838;height:2" coordorigin="405,9612" coordsize="9838,0" path="m405,9612l10243,9612e" filled="f" stroked="t" strokeweight=".713954pt" strokecolor="#747474">
                <v:path arrowok="t"/>
              </v:shape>
            </v:group>
            <v:group style="position:absolute;left:414;top:9371;width:2;height:1233" coordorigin="414,9371" coordsize="2,1233">
              <v:shape style="position:absolute;left:414;top:9371;width:2;height:1233" coordorigin="414,9371" coordsize="0,1233" path="m414,10604l414,9371e" filled="f" stroked="t" strokeweight=".713954pt" strokecolor="#646464">
                <v:path arrowok="t"/>
              </v:shape>
            </v:group>
            <v:group style="position:absolute;left:2463;top:9136;width:2;height:1076" coordorigin="2463,9136" coordsize="2,1076">
              <v:shape style="position:absolute;left:2463;top:9136;width:2;height:1076" coordorigin="2463,9136" coordsize="0,1076" path="m2463,10212l2463,9136e" filled="f" stroked="t" strokeweight=".951939pt" strokecolor="#646464">
                <v:path arrowok="t"/>
              </v:shape>
            </v:group>
            <v:group style="position:absolute;left:9991;top:9622;width:1523;height:2" coordorigin="9991,9622" coordsize="1523,2">
              <v:shape style="position:absolute;left:9991;top:9622;width:1523;height:2" coordorigin="9991,9622" coordsize="1523,0" path="m9991,9622l11514,9622e" filled="f" stroked="t" strokeweight=".47597pt" strokecolor="#707070">
                <v:path arrowok="t"/>
              </v:shape>
            </v:group>
            <v:group style="position:absolute;left:405;top:9865;width:1404;height:2" coordorigin="405,9865" coordsize="1404,2">
              <v:shape style="position:absolute;left:405;top:9865;width:1404;height:2" coordorigin="405,9865" coordsize="1404,0" path="m405,9865l1809,9865e" filled="f" stroked="t" strokeweight=".951939pt" strokecolor="#777777">
                <v:path arrowok="t"/>
              </v:shape>
            </v:group>
            <v:group style="position:absolute;left:1752;top:9865;width:733;height:2" coordorigin="1752,9865" coordsize="733,2">
              <v:shape style="position:absolute;left:1752;top:9865;width:733;height:2" coordorigin="1752,9865" coordsize="733,0" path="m1752,9865l2485,9865e" filled="f" stroked="t" strokeweight=".47597pt" strokecolor="#4F4F4F">
                <v:path arrowok="t"/>
              </v:shape>
            </v:group>
            <v:group style="position:absolute;left:2413;top:9870;width:1452;height:2" coordorigin="2413,9870" coordsize="1452,2">
              <v:shape style="position:absolute;left:2413;top:9870;width:1452;height:2" coordorigin="2413,9870" coordsize="1452,0" path="m2413,9870l3865,9870e" filled="f" stroked="t" strokeweight=".951939pt" strokecolor="#777777">
                <v:path arrowok="t"/>
              </v:shape>
            </v:group>
            <v:group style="position:absolute;left:3808;top:9868;width:923;height:2" coordorigin="3808,9868" coordsize="923,2">
              <v:shape style="position:absolute;left:3808;top:9868;width:923;height:2" coordorigin="3808,9868" coordsize="923,0" path="m3808,9868l4731,9868e" filled="f" stroked="t" strokeweight=".47597pt" strokecolor="#4F4F4F">
                <v:path arrowok="t"/>
              </v:shape>
            </v:group>
            <v:group style="position:absolute;left:4674;top:9870;width:3246;height:2" coordorigin="4674,9870" coordsize="3246,2">
              <v:shape style="position:absolute;left:4674;top:9870;width:3246;height:2" coordorigin="4674,9870" coordsize="3246,0" path="m4674,9870l7920,9870e" filled="f" stroked="t" strokeweight=".713954pt" strokecolor="#747474">
                <v:path arrowok="t"/>
              </v:shape>
            </v:group>
            <v:group style="position:absolute;left:7863;top:9873;width:743;height:2" coordorigin="7863,9873" coordsize="743,2">
              <v:shape style="position:absolute;left:7863;top:9873;width:743;height:2" coordorigin="7863,9873" coordsize="743,0" path="m7863,9873l8606,9873e" filled="f" stroked="t" strokeweight=".47597pt" strokecolor="#545454">
                <v:path arrowok="t"/>
              </v:shape>
            </v:group>
            <v:group style="position:absolute;left:8534;top:9875;width:2980;height:2" coordorigin="8534,9875" coordsize="2980,2">
              <v:shape style="position:absolute;left:8534;top:9875;width:2980;height:2" coordorigin="8534,9875" coordsize="2980,0" path="m8534,9875l11514,9875e" filled="f" stroked="t" strokeweight=".713954pt" strokecolor="#707070">
                <v:path arrowok="t"/>
              </v:shape>
            </v:group>
            <v:group style="position:absolute;left:11509;top:9591;width:2;height:564" coordorigin="11509,9591" coordsize="2,564">
              <v:shape style="position:absolute;left:11509;top:9591;width:2;height:564" coordorigin="11509,9591" coordsize="0,564" path="m11509,10155l11509,9591e" filled="f" stroked="t" strokeweight=".47597pt" strokecolor="#4F4F4F">
                <v:path arrowok="t"/>
              </v:shape>
            </v:group>
            <v:group style="position:absolute;left:405;top:10126;width:11109;height:2" coordorigin="405,10126" coordsize="11109,2">
              <v:shape style="position:absolute;left:405;top:10126;width:11109;height:2" coordorigin="405,10126" coordsize="11109,0" path="m405,10126l11514,10126e" filled="f" stroked="t" strokeweight=".713954pt" strokecolor="#747474">
                <v:path arrowok="t"/>
              </v:shape>
            </v:group>
            <v:group style="position:absolute;left:3608;top:10128;width:1123;height:2" coordorigin="3608,10128" coordsize="1123,2">
              <v:shape style="position:absolute;left:3608;top:10128;width:1123;height:2" coordorigin="3608,10128" coordsize="1123,0" path="m3608,10128l4731,10128e" filled="f" stroked="t" strokeweight=".47597pt" strokecolor="#676767">
                <v:path arrowok="t"/>
              </v:shape>
            </v:group>
            <v:group style="position:absolute;left:5317;top:10128;width:1547;height:2" coordorigin="5317,10128" coordsize="1547,2">
              <v:shape style="position:absolute;left:5317;top:10128;width:1547;height:2" coordorigin="5317,10128" coordsize="1547,0" path="m5317,10128l6863,10128e" filled="f" stroked="t" strokeweight=".47597pt" strokecolor="#707070">
                <v:path arrowok="t"/>
              </v:shape>
            </v:group>
            <v:group style="position:absolute;left:7639;top:10131;width:771;height:2" coordorigin="7639,10131" coordsize="771,2">
              <v:shape style="position:absolute;left:7639;top:10131;width:771;height:2" coordorigin="7639,10131" coordsize="771,0" path="m7639,10131l8410,10131e" filled="f" stroked="t" strokeweight=".47597pt" strokecolor="#676767">
                <v:path arrowok="t"/>
              </v:shape>
            </v:group>
            <v:group style="position:absolute;left:9391;top:10131;width:776;height:2" coordorigin="9391,10131" coordsize="776,2">
              <v:shape style="position:absolute;left:9391;top:10131;width:776;height:2" coordorigin="9391,10131" coordsize="776,0" path="m9391,10131l10167,10131e" filled="f" stroked="t" strokeweight=".47597pt" strokecolor="#575757">
                <v:path arrowok="t"/>
              </v:shape>
            </v:group>
            <v:group style="position:absolute;left:2466;top:10083;width:2;height:822" coordorigin="2466,10083" coordsize="2,822">
              <v:shape style="position:absolute;left:2466;top:10083;width:2;height:822" coordorigin="2466,10083" coordsize="0,822" path="m2466,10905l2466,10083e" filled="f" stroked="t" strokeweight=".713954pt" strokecolor="#4B4B4B">
                <v:path arrowok="t"/>
              </v:shape>
            </v:group>
            <v:group style="position:absolute;left:800;top:10633;width:4488;height:2" coordorigin="800,10633" coordsize="4488,2">
              <v:shape style="position:absolute;left:800;top:10633;width:4488;height:2" coordorigin="800,10633" coordsize="4488,0" path="m800,10633l5288,10633e" filled="f" stroked="t" strokeweight=".713954pt" strokecolor="#747474">
                <v:path arrowok="t"/>
              </v:shape>
            </v:group>
            <v:group style="position:absolute;left:414;top:10322;width:2;height:287" coordorigin="414,10322" coordsize="2,287">
              <v:shape style="position:absolute;left:414;top:10322;width:2;height:287" coordorigin="414,10322" coordsize="0,287" path="m414,10609l414,10322e" filled="f" stroked="t" strokeweight=".47597pt" strokecolor="#484848">
                <v:path arrowok="t"/>
              </v:shape>
            </v:group>
            <v:group style="position:absolute;left:2413;top:10635;width:685;height:2" coordorigin="2413,10635" coordsize="685,2">
              <v:shape style="position:absolute;left:2413;top:10635;width:685;height:2" coordorigin="2413,10635" coordsize="685,0" path="m2413,10635l3099,10635e" filled="f" stroked="t" strokeweight=".47597pt" strokecolor="#5B5B5B">
                <v:path arrowok="t"/>
              </v:shape>
            </v:group>
            <v:group style="position:absolute;left:4674;top:10638;width:700;height:2" coordorigin="4674,10638" coordsize="700,2">
              <v:shape style="position:absolute;left:4674;top:10638;width:700;height:2" coordorigin="4674,10638" coordsize="700,0" path="m4674,10638l5374,10638e" filled="f" stroked="t" strokeweight=".47597pt" strokecolor="#5B5B5B">
                <v:path arrowok="t"/>
              </v:shape>
            </v:group>
            <v:group style="position:absolute;left:5293;top:10640;width:1775;height:2" coordorigin="5293,10640" coordsize="1775,2">
              <v:shape style="position:absolute;left:5293;top:10640;width:1775;height:2" coordorigin="5293,10640" coordsize="1775,0" path="m5293,10640l7068,10640e" filled="f" stroked="t" strokeweight=".713954pt" strokecolor="#777777">
                <v:path arrowok="t"/>
              </v:shape>
            </v:group>
            <v:group style="position:absolute;left:7011;top:10642;width:685;height:2" coordorigin="7011,10642" coordsize="685,2">
              <v:shape style="position:absolute;left:7011;top:10642;width:685;height:2" coordorigin="7011,10642" coordsize="685,0" path="m7011,10642l7696,10642e" filled="f" stroked="t" strokeweight=".47597pt" strokecolor="#4F4F4F">
                <v:path arrowok="t"/>
              </v:shape>
            </v:group>
            <v:group style="position:absolute;left:7639;top:10642;width:966;height:2" coordorigin="7639,10642" coordsize="966,2">
              <v:shape style="position:absolute;left:7639;top:10642;width:966;height:2" coordorigin="7639,10642" coordsize="966,0" path="m7639,10642l8606,10642e" filled="f" stroked="t" strokeweight=".951939pt" strokecolor="#7C7C7C">
                <v:path arrowok="t"/>
              </v:shape>
            </v:group>
            <v:group style="position:absolute;left:8548;top:10642;width:700;height:2" coordorigin="8548,10642" coordsize="700,2">
              <v:shape style="position:absolute;left:8548;top:10642;width:700;height:2" coordorigin="8548,10642" coordsize="700,0" path="m8548,10642l9248,10642e" filled="f" stroked="t" strokeweight=".47597pt" strokecolor="#4F4F4F">
                <v:path arrowok="t"/>
              </v:shape>
            </v:group>
            <v:group style="position:absolute;left:9191;top:10645;width:2327;height:2" coordorigin="9191,10645" coordsize="2327,2">
              <v:shape style="position:absolute;left:9191;top:10645;width:2327;height:2" coordorigin="9191,10645" coordsize="2327,0" path="m9191,10645l11518,10645e" filled="f" stroked="t" strokeweight=".713954pt" strokecolor="#707070">
                <v:path arrowok="t"/>
              </v:shape>
            </v:group>
            <v:group style="position:absolute;left:409;top:10872;width:2075;height:2" coordorigin="409,10872" coordsize="2075,2">
              <v:shape style="position:absolute;left:409;top:10872;width:2075;height:2" coordorigin="409,10872" coordsize="2075,0" path="m409,10872l2485,10872e" filled="f" stroked="t" strokeweight=".951939pt" strokecolor="#777777">
                <v:path arrowok="t"/>
              </v:shape>
            </v:group>
            <v:group style="position:absolute;left:414;top:10695;width:2;height:210" coordorigin="414,10695" coordsize="2,210">
              <v:shape style="position:absolute;left:414;top:10695;width:2;height:210" coordorigin="414,10695" coordsize="0,210" path="m414,10905l414,10695e" filled="f" stroked="t" strokeweight=".47597pt" strokecolor="#484848">
                <v:path arrowok="t"/>
              </v:shape>
            </v:group>
            <v:group style="position:absolute;left:2413;top:10872;width:528;height:2" coordorigin="2413,10872" coordsize="528,2">
              <v:shape style="position:absolute;left:2413;top:10872;width:528;height:2" coordorigin="2413,10872" coordsize="528,0" path="m2413,10872l2941,10872e" filled="f" stroked="t" strokeweight=".47597pt" strokecolor="#545454">
                <v:path arrowok="t"/>
              </v:shape>
            </v:group>
            <v:group style="position:absolute;left:2884;top:10877;width:4593;height:2" coordorigin="2884,10877" coordsize="4593,2">
              <v:shape style="position:absolute;left:2884;top:10877;width:4593;height:2" coordorigin="2884,10877" coordsize="4593,0" path="m2884,10877l7477,10877e" filled="f" stroked="t" strokeweight=".713954pt" strokecolor="#707070">
                <v:path arrowok="t"/>
              </v:shape>
            </v:group>
            <v:group style="position:absolute;left:7420;top:10881;width:276;height:2" coordorigin="7420,10881" coordsize="276,2">
              <v:shape style="position:absolute;left:7420;top:10881;width:276;height:2" coordorigin="7420,10881" coordsize="276,0" path="m7420,10881l7696,10881e" filled="f" stroked="t" strokeweight=".47597pt" strokecolor="#4F4F4F">
                <v:path arrowok="t"/>
              </v:shape>
            </v:group>
            <v:group style="position:absolute;left:7639;top:10881;width:966;height:2" coordorigin="7639,10881" coordsize="966,2">
              <v:shape style="position:absolute;left:7639;top:10881;width:966;height:2" coordorigin="7639,10881" coordsize="966,0" path="m7639,10881l8606,10881e" filled="f" stroked="t" strokeweight=".951939pt" strokecolor="#777777">
                <v:path arrowok="t"/>
              </v:shape>
            </v:group>
            <v:group style="position:absolute;left:8548;top:10884;width:900;height:2" coordorigin="8548,10884" coordsize="900,2">
              <v:shape style="position:absolute;left:8548;top:10884;width:900;height:2" coordorigin="8548,10884" coordsize="900,0" path="m8548,10884l9448,10884e" filled="f" stroked="t" strokeweight=".47597pt" strokecolor="#575757">
                <v:path arrowok="t"/>
              </v:shape>
            </v:group>
            <v:group style="position:absolute;left:9391;top:10884;width:2128;height:2" coordorigin="9391,10884" coordsize="2128,2">
              <v:shape style="position:absolute;left:9391;top:10884;width:2128;height:2" coordorigin="9391,10884" coordsize="2128,0" path="m9391,10884l11518,10884e" filled="f" stroked="t" strokeweight=".713954pt" strokecolor="#707070">
                <v:path arrowok="t"/>
              </v:shape>
            </v:group>
            <v:group style="position:absolute;left:405;top:11128;width:4969;height:2" coordorigin="405,11128" coordsize="4969,2">
              <v:shape style="position:absolute;left:405;top:11128;width:4969;height:2" coordorigin="405,11128" coordsize="4969,0" path="m405,11128l5374,11128e" filled="f" stroked="t" strokeweight=".713954pt" strokecolor="#707070">
                <v:path arrowok="t"/>
              </v:shape>
            </v:group>
            <v:group style="position:absolute;left:1080;top:10862;width:2;height:751" coordorigin="1080,10862" coordsize="2,751">
              <v:shape style="position:absolute;left:1080;top:10862;width:2;height:751" coordorigin="1080,10862" coordsize="0,751" path="m1080,11613l1080,10862e" filled="f" stroked="t" strokeweight=".237985pt" strokecolor="#777777">
                <v:path arrowok="t"/>
              </v:shape>
            </v:group>
            <v:group style="position:absolute;left:1792;top:10862;width:2;height:296" coordorigin="1792,10862" coordsize="2,296">
              <v:shape style="position:absolute;left:1792;top:10862;width:2;height:296" coordorigin="1792,10862" coordsize="0,296" path="m1792,11159l1792,10862e" filled="f" stroked="t" strokeweight=".713954pt" strokecolor="#575757">
                <v:path arrowok="t"/>
              </v:shape>
            </v:group>
            <v:group style="position:absolute;left:2463;top:10728;width:2;height:1147" coordorigin="2463,10728" coordsize="2,1147">
              <v:shape style="position:absolute;left:2463;top:10728;width:2;height:1147" coordorigin="2463,10728" coordsize="0,1147" path="m2463,11876l2463,10728e" filled="f" stroked="t" strokeweight=".951939pt" strokecolor="#646464">
                <v:path arrowok="t"/>
              </v:shape>
            </v:group>
            <v:group style="position:absolute;left:5317;top:11137;width:1547;height:2" coordorigin="5317,11137" coordsize="1547,2">
              <v:shape style="position:absolute;left:5317;top:11137;width:1547;height:2" coordorigin="5317,11137" coordsize="1547,0" path="m5317,11137l6863,11137e" filled="f" stroked="t" strokeweight=".713954pt" strokecolor="#747474">
                <v:path arrowok="t"/>
              </v:shape>
            </v:group>
            <v:group style="position:absolute;left:6806;top:11137;width:681;height:2" coordorigin="6806,11137" coordsize="681,2">
              <v:shape style="position:absolute;left:6806;top:11137;width:681;height:2" coordorigin="6806,11137" coordsize="681,0" path="m6806,11137l7487,11137e" filled="f" stroked="t" strokeweight=".47597pt" strokecolor="#5B5B5B">
                <v:path arrowok="t"/>
              </v:shape>
            </v:group>
            <v:group style="position:absolute;left:7416;top:11137;width:4103;height:2" coordorigin="7416,11137" coordsize="4103,2">
              <v:shape style="position:absolute;left:7416;top:11137;width:4103;height:2" coordorigin="7416,11137" coordsize="4103,0" path="m7416,11137l11518,11137e" filled="f" stroked="t" strokeweight=".713954pt" strokecolor="#707070">
                <v:path arrowok="t"/>
              </v:shape>
            </v:group>
            <v:group style="position:absolute;left:1790;top:11087;width:2;height:789" coordorigin="1790,11087" coordsize="2,789">
              <v:shape style="position:absolute;left:1790;top:11087;width:2;height:789" coordorigin="1790,11087" coordsize="0,789" path="m1790,11876l1790,11087e" filled="f" stroked="t" strokeweight=".47597pt" strokecolor="#3F3F3F">
                <v:path arrowok="t"/>
              </v:shape>
            </v:group>
            <v:group style="position:absolute;left:7454;top:11087;width:2;height:555" coordorigin="7454,11087" coordsize="2,555">
              <v:shape style="position:absolute;left:7454;top:11087;width:2;height:555" coordorigin="7454,11087" coordsize="0,555" path="m7454,11642l7454,11087e" filled="f" stroked="t" strokeweight=".47597pt" strokecolor="#484848">
                <v:path arrowok="t"/>
              </v:shape>
            </v:group>
            <v:group style="position:absolute;left:1080;top:11613;width:2;height:1640" coordorigin="1080,11613" coordsize="2,1640">
              <v:shape style="position:absolute;left:1080;top:11613;width:2;height:1640" coordorigin="1080,11613" coordsize="0,1640" path="m1080,13253l1080,11613e" filled="f" stroked="t" strokeweight=".237985pt" strokecolor="#000000">
                <v:path arrowok="t"/>
              </v:shape>
            </v:group>
            <v:group style="position:absolute;left:412;top:10695;width:2;height:4991" coordorigin="412,10695" coordsize="2,4991">
              <v:shape style="position:absolute;left:412;top:10695;width:2;height:4991" coordorigin="412,10695" coordsize="0,4991" path="m412,15686l412,10695e" filled="f" stroked="t" strokeweight=".713954pt" strokecolor="#646464">
                <v:path arrowok="t"/>
              </v:shape>
            </v:group>
            <v:group style="position:absolute;left:2461;top:11818;width:2;height:770" coordorigin="2461,11818" coordsize="2,770">
              <v:shape style="position:absolute;left:2461;top:11818;width:2;height:770" coordorigin="2461,11818" coordsize="0,770" path="m2461,12588l2461,11818e" filled="f" stroked="t" strokeweight=".47597pt" strokecolor="#3F3F3F">
                <v:path arrowok="t"/>
              </v:shape>
            </v:group>
            <v:group style="position:absolute;left:414;top:12115;width:2;height:473" coordorigin="414,12115" coordsize="2,473">
              <v:shape style="position:absolute;left:414;top:12115;width:2;height:473" coordorigin="414,12115" coordsize="0,473" path="m414,12588l414,12115e" filled="f" stroked="t" strokeweight=".47597pt" strokecolor="#444444">
                <v:path arrowok="t"/>
              </v:shape>
            </v:group>
            <v:group style="position:absolute;left:7458;top:10877;width:2;height:5058" coordorigin="7458,10877" coordsize="2,5058">
              <v:shape style="position:absolute;left:7458;top:10877;width:2;height:5058" coordorigin="7458,10877" coordsize="0,5058" path="m7458,15935l7458,10877e" filled="f" stroked="t" strokeweight=".713954pt" strokecolor="#606060">
                <v:path arrowok="t"/>
              </v:shape>
            </v:group>
            <v:group style="position:absolute;left:1787;top:11818;width:2;height:1042" coordorigin="1787,11818" coordsize="2,1042">
              <v:shape style="position:absolute;left:1787;top:11818;width:2;height:1042" coordorigin="1787,11818" coordsize="0,1042" path="m1787,12861l1787,11818e" filled="f" stroked="t" strokeweight=".951939pt" strokecolor="#6B6B6B">
                <v:path arrowok="t"/>
              </v:shape>
            </v:group>
            <v:group style="position:absolute;left:2461;top:12531;width:2;height:1080" coordorigin="2461,12531" coordsize="2,1080">
              <v:shape style="position:absolute;left:2461;top:12531;width:2;height:1080" coordorigin="2461,12531" coordsize="0,1080" path="m2461,13611l2461,12531e" filled="f" stroked="t" strokeweight=".951939pt" strokecolor="#676464">
                <v:path arrowok="t"/>
              </v:shape>
            </v:group>
            <v:group style="position:absolute;left:3070;top:12559;width:2;height:143" coordorigin="3070,12559" coordsize="2,143">
              <v:shape style="position:absolute;left:3070;top:12559;width:2;height:143" coordorigin="3070,12559" coordsize="0,143" path="m3070,12703l3070,12559e" filled="f" stroked="t" strokeweight=".713954pt" strokecolor="#646467">
                <v:path arrowok="t"/>
              </v:shape>
            </v:group>
            <v:group style="position:absolute;left:11514;top:12531;width:2;height:282" coordorigin="11514,12531" coordsize="2,282">
              <v:shape style="position:absolute;left:11514;top:12531;width:2;height:282" coordorigin="11514,12531" coordsize="0,282" path="m11514,12813l11514,12531e" filled="f" stroked="t" strokeweight=".47597pt" strokecolor="#4F4F4F">
                <v:path arrowok="t"/>
              </v:shape>
            </v:group>
            <v:group style="position:absolute;left:7456;top:12531;width:2;height:282" coordorigin="7456,12531" coordsize="2,282">
              <v:shape style="position:absolute;left:7456;top:12531;width:2;height:282" coordorigin="7456,12531" coordsize="0,282" path="m7456,12813l7456,12531e" filled="f" stroked="t" strokeweight=".47597pt" strokecolor="#545454">
                <v:path arrowok="t"/>
              </v:shape>
            </v:group>
            <v:group style="position:absolute;left:1785;top:12755;width:2;height:277" coordorigin="1785,12755" coordsize="2,277">
              <v:shape style="position:absolute;left:1785;top:12755;width:2;height:277" coordorigin="1785,12755" coordsize="0,277" path="m1785,13033l1785,12755e" filled="f" stroked="t" strokeweight=".713954pt" strokecolor="#545454">
                <v:path arrowok="t"/>
              </v:shape>
            </v:group>
            <v:group style="position:absolute;left:1790;top:12975;width:2;height:306" coordorigin="1790,12975" coordsize="2,306">
              <v:shape style="position:absolute;left:1790;top:12975;width:2;height:306" coordorigin="1790,12975" coordsize="0,306" path="m1790,13281l1790,12975e" filled="f" stroked="t" strokeweight=".47597pt" strokecolor="#232323">
                <v:path arrowok="t"/>
              </v:shape>
            </v:group>
            <v:group style="position:absolute;left:7454;top:12975;width:2;height:139" coordorigin="7454,12975" coordsize="2,139">
              <v:shape style="position:absolute;left:7454;top:12975;width:2;height:139" coordorigin="7454,12975" coordsize="0,139" path="m7454,13114l7454,12975e" filled="f" stroked="t" strokeweight=".47597pt" strokecolor="#484848">
                <v:path arrowok="t"/>
              </v:shape>
            </v:group>
            <v:group style="position:absolute;left:400;top:13248;width:685;height:2" coordorigin="400,13248" coordsize="685,2">
              <v:shape style="position:absolute;left:400;top:13248;width:685;height:2" coordorigin="400,13248" coordsize="685,0" path="m400,13248l1085,13248e" filled="f" stroked="t" strokeweight=".237985pt" strokecolor="#707070">
                <v:path arrowok="t"/>
              </v:shape>
            </v:group>
            <v:group style="position:absolute;left:1080;top:13248;width:709;height:2" coordorigin="1080,13248" coordsize="709,2">
              <v:shape style="position:absolute;left:1080;top:13248;width:709;height:2" coordorigin="1080,13248" coordsize="709,0" path="m1080,13248l1790,13248e" filled="f" stroked="t" strokeweight=".237985pt" strokecolor="#343434">
                <v:path arrowok="t"/>
              </v:shape>
            </v:group>
            <v:group style="position:absolute;left:1775;top:13248;width:681;height:2" coordorigin="1775,13248" coordsize="681,2">
              <v:shape style="position:absolute;left:1775;top:13248;width:681;height:2" coordorigin="1775,13248" coordsize="681,0" path="m1775,13248l2456,13248e" filled="f" stroked="t" strokeweight=".237985pt" strokecolor="#484848">
                <v:path arrowok="t"/>
              </v:shape>
            </v:group>
            <v:group style="position:absolute;left:1080;top:13248;width:2;height:335" coordorigin="1080,13248" coordsize="2,335">
              <v:shape style="position:absolute;left:1080;top:13248;width:2;height:335" coordorigin="1080,13248" coordsize="0,335" path="m1080,13583l1080,13248e" filled="f" stroked="t" strokeweight=".237985pt" strokecolor="#808080">
                <v:path arrowok="t"/>
              </v:shape>
            </v:group>
            <v:group style="position:absolute;left:1787;top:13219;width:2;height:392" coordorigin="1787,13219" coordsize="2,392">
              <v:shape style="position:absolute;left:1787;top:13219;width:2;height:392" coordorigin="1787,13219" coordsize="0,392" path="m1787,13611l1787,13219e" filled="f" stroked="t" strokeweight=".47597pt" strokecolor="#4F4F4F">
                <v:path arrowok="t"/>
              </v:shape>
            </v:group>
            <v:group style="position:absolute;left:1080;top:13583;width:2;height:2075" coordorigin="1080,13583" coordsize="2,2075">
              <v:shape style="position:absolute;left:1080;top:13583;width:2;height:2075" coordorigin="1080,13583" coordsize="0,2075" path="m1080,15657l1080,13583e" filled="f" stroked="t" strokeweight=".237985pt" strokecolor="#000000">
                <v:path arrowok="t"/>
              </v:shape>
            </v:group>
            <v:group style="position:absolute;left:2461;top:13554;width:2;height:602" coordorigin="2461,13554" coordsize="2,602">
              <v:shape style="position:absolute;left:2461;top:13554;width:2;height:602" coordorigin="2461,13554" coordsize="0,602" path="m2461,14156l2461,13554e" filled="f" stroked="t" strokeweight=".47597pt" strokecolor="#3B3B3B">
                <v:path arrowok="t"/>
              </v:shape>
            </v:group>
            <v:group style="position:absolute;left:2889;top:13449;width:2;height:359" coordorigin="2889,13449" coordsize="2,359">
              <v:shape style="position:absolute;left:2889;top:13449;width:2;height:359" coordorigin="2889,13449" coordsize="0,359" path="m2889,13807l2889,13449e" filled="f" stroked="t" strokeweight=".713954pt" strokecolor="#383893">
                <v:path arrowok="t"/>
              </v:shape>
            </v:group>
            <v:group style="position:absolute;left:414;top:13798;width:2;height:478" coordorigin="414,13798" coordsize="2,478">
              <v:shape style="position:absolute;left:414;top:13798;width:2;height:478" coordorigin="414,13798" coordsize="0,478" path="m414,14276l414,13798e" filled="f" stroked="t" strokeweight=".47597pt" strokecolor="#3F3F3F">
                <v:path arrowok="t"/>
              </v:shape>
            </v:group>
            <v:group style="position:absolute;left:2913;top:13826;width:2;height:301" coordorigin="2913,13826" coordsize="2,301">
              <v:shape style="position:absolute;left:2913;top:13826;width:2;height:301" coordorigin="2913,13826" coordsize="0,301" path="m2913,14128l2913,13826e" filled="f" stroked="t" strokeweight=".237985pt" strokecolor="#000000">
                <v:path arrowok="t"/>
              </v:shape>
            </v:group>
            <v:group style="position:absolute;left:7458;top:13798;width:2;height:359" coordorigin="7458,13798" coordsize="2,359">
              <v:shape style="position:absolute;left:7458;top:13798;width:2;height:359" coordorigin="7458,13798" coordsize="0,359" path="m7458,14156l7458,13798e" filled="f" stroked="t" strokeweight=".47597pt" strokecolor="#343434">
                <v:path arrowok="t"/>
              </v:shape>
            </v:group>
            <v:group style="position:absolute;left:11514;top:13798;width:2;height:555" coordorigin="11514,13798" coordsize="2,555">
              <v:shape style="position:absolute;left:11514;top:13798;width:2;height:555" coordorigin="11514,13798" coordsize="0,555" path="m11514,14352l11514,13798e" filled="f" stroked="t" strokeweight=".47597pt" strokecolor="#575757">
                <v:path arrowok="t"/>
              </v:shape>
            </v:group>
            <v:group style="position:absolute;left:3627;top:14027;width:2;height:263" coordorigin="3627,14027" coordsize="2,263">
              <v:shape style="position:absolute;left:3627;top:14027;width:2;height:263" coordorigin="3627,14027" coordsize="0,263" path="m3627,14290l3627,14027e" filled="f" stroked="t" strokeweight=".713954pt" strokecolor="#5454A8">
                <v:path arrowok="t"/>
              </v:shape>
            </v:group>
            <v:group style="position:absolute;left:2461;top:14099;width:2;height:253" coordorigin="2461,14099" coordsize="2,253">
              <v:shape style="position:absolute;left:2461;top:14099;width:2;height:253" coordorigin="2461,14099" coordsize="0,253" path="m2461,14352l2461,14099e" filled="f" stroked="t" strokeweight=".47597pt" strokecolor="#545454">
                <v:path arrowok="t"/>
              </v:shape>
            </v:group>
            <v:group style="position:absolute;left:3646;top:14051;width:2;height:368" coordorigin="3646,14051" coordsize="2,368">
              <v:shape style="position:absolute;left:3646;top:14051;width:2;height:368" coordorigin="3646,14051" coordsize="0,368" path="m3646,14419l3646,14051e" filled="f" stroked="t" strokeweight=".951939pt" strokecolor="#5764B3">
                <v:path arrowok="t"/>
              </v:shape>
            </v:group>
            <v:group style="position:absolute;left:7458;top:14099;width:2;height:253" coordorigin="7458,14099" coordsize="2,253">
              <v:shape style="position:absolute;left:7458;top:14099;width:2;height:253" coordorigin="7458,14099" coordsize="0,253" path="m7458,14352l7458,14099e" filled="f" stroked="t" strokeweight=".47597pt" strokecolor="#5B5B5B">
                <v:path arrowok="t"/>
              </v:shape>
            </v:group>
            <v:group style="position:absolute;left:1787;top:13473;width:2;height:1176" coordorigin="1787,13473" coordsize="2,1176">
              <v:shape style="position:absolute;left:1787;top:13473;width:2;height:1176" coordorigin="1787,13473" coordsize="0,1176" path="m1787,14649l1787,13473e" filled="f" stroked="t" strokeweight=".951939pt" strokecolor="#676767">
                <v:path arrowok="t"/>
              </v:shape>
            </v:group>
            <v:group style="position:absolute;left:2461;top:14295;width:2;height:942" coordorigin="2461,14295" coordsize="2,942">
              <v:shape style="position:absolute;left:2461;top:14295;width:2;height:942" coordorigin="2461,14295" coordsize="0,942" path="m2461,15237l2461,14295e" filled="f" stroked="t" strokeweight=".951939pt" strokecolor="#676767">
                <v:path arrowok="t"/>
              </v:shape>
            </v:group>
            <v:group style="position:absolute;left:10022;top:14295;width:2;height:124" coordorigin="10022,14295" coordsize="2,124">
              <v:shape style="position:absolute;left:10022;top:14295;width:2;height:124" coordorigin="10022,14295" coordsize="0,124" path="m10022,14419l10022,14295e" filled="f" stroked="t" strokeweight="3.569772pt" strokecolor="#3B3F57">
                <v:path arrowok="t"/>
              </v:shape>
            </v:group>
            <v:group style="position:absolute;left:1790;top:14591;width:2;height:287" coordorigin="1790,14591" coordsize="2,287">
              <v:shape style="position:absolute;left:1790;top:14591;width:2;height:287" coordorigin="1790,14591" coordsize="0,287" path="m1790,14878l1790,14591e" filled="f" stroked="t" strokeweight=".47597pt" strokecolor="#383838">
                <v:path arrowok="t"/>
              </v:shape>
            </v:group>
            <v:group style="position:absolute;left:3651;top:14362;width:2;height:578" coordorigin="3651,14362" coordsize="2,578">
              <v:shape style="position:absolute;left:3651;top:14362;width:2;height:578" coordorigin="3651,14362" coordsize="0,578" path="m3651,14940l3651,14362e" filled="f" stroked="t" strokeweight=".951939pt" strokecolor="#485483">
                <v:path arrowok="t"/>
              </v:shape>
            </v:group>
            <v:group style="position:absolute;left:1790;top:14821;width:2;height:416" coordorigin="1790,14821" coordsize="2,416">
              <v:shape style="position:absolute;left:1790;top:14821;width:2;height:416" coordorigin="1790,14821" coordsize="0,416" path="m1790,15237l1790,14821e" filled="f" stroked="t" strokeweight=".47597pt" strokecolor="#4B4B4B">
                <v:path arrowok="t"/>
              </v:shape>
            </v:group>
            <v:group style="position:absolute;left:1790;top:15155;width:2;height:775" coordorigin="1790,15155" coordsize="2,775">
              <v:shape style="position:absolute;left:1790;top:15155;width:2;height:775" coordorigin="1790,15155" coordsize="0,775" path="m1790,15930l1790,15155e" filled="f" stroked="t" strokeweight=".713954pt" strokecolor="#646464">
                <v:path arrowok="t"/>
              </v:shape>
            </v:group>
            <v:group style="position:absolute;left:2461;top:15179;width:2;height:507" coordorigin="2461,15179" coordsize="2,507">
              <v:shape style="position:absolute;left:2461;top:15179;width:2;height:507" coordorigin="2461,15179" coordsize="0,507" path="m2461,15686l2461,15179e" filled="f" stroked="t" strokeweight=".47597pt" strokecolor="#2B2B2B">
                <v:path arrowok="t"/>
              </v:shape>
            </v:group>
            <v:group style="position:absolute;left:7458;top:15179;width:2;height:507" coordorigin="7458,15179" coordsize="2,507">
              <v:shape style="position:absolute;left:7458;top:15179;width:2;height:507" coordorigin="7458,15179" coordsize="0,507" path="m7458,15686l7458,15179e" filled="f" stroked="t" strokeweight=".47597pt" strokecolor="#3B3B3B">
                <v:path arrowok="t"/>
              </v:shape>
            </v:group>
            <v:group style="position:absolute;left:405;top:15925;width:8844;height:2" coordorigin="405,15925" coordsize="8844,2">
              <v:shape style="position:absolute;left:405;top:15925;width:8844;height:2" coordorigin="405,15925" coordsize="8844,0" path="m405,15925l9248,15925e" filled="f" stroked="t" strokeweight=".713954pt" strokecolor="#838383">
                <v:path arrowok="t"/>
              </v:shape>
            </v:group>
            <v:group style="position:absolute;left:414;top:15629;width:2;height:292" coordorigin="414,15629" coordsize="2,292">
              <v:shape style="position:absolute;left:414;top:15629;width:2;height:292" coordorigin="414,15629" coordsize="0,292" path="m414,15920l414,15629e" filled="f" stroked="t" strokeweight=".47597pt" strokecolor="#484848">
                <v:path arrowok="t"/>
              </v:shape>
            </v:group>
            <v:group style="position:absolute;left:1080;top:15657;width:2;height:268" coordorigin="1080,15657" coordsize="2,268">
              <v:shape style="position:absolute;left:1080;top:15657;width:2;height:268" coordorigin="1080,15657" coordsize="0,268" path="m1080,15925l1080,15657e" filled="f" stroked="t" strokeweight=".237985pt" strokecolor="#878787">
                <v:path arrowok="t"/>
              </v:shape>
            </v:group>
            <v:group style="position:absolute;left:2461;top:15629;width:2;height:296" coordorigin="2461,15629" coordsize="2,296">
              <v:shape style="position:absolute;left:2461;top:15629;width:2;height:296" coordorigin="2461,15629" coordsize="0,296" path="m2461,15925l2461,15629e" filled="f" stroked="t" strokeweight=".47597pt" strokecolor="#4B4B4B">
                <v:path arrowok="t"/>
              </v:shape>
            </v:group>
            <v:group style="position:absolute;left:2413;top:15920;width:528;height:2" coordorigin="2413,15920" coordsize="528,2">
              <v:shape style="position:absolute;left:2413;top:15920;width:528;height:2" coordorigin="2413,15920" coordsize="528,0" path="m2413,15920l2941,15920e" filled="f" stroked="t" strokeweight=".47597pt" strokecolor="#676767">
                <v:path arrowok="t"/>
              </v:shape>
            </v:group>
            <v:group style="position:absolute;left:4674;top:15925;width:700;height:2" coordorigin="4674,15925" coordsize="700,2">
              <v:shape style="position:absolute;left:4674;top:15925;width:700;height:2" coordorigin="4674,15925" coordsize="700,0" path="m4674,15925l5374,15925e" filled="f" stroked="t" strokeweight=".47597pt" strokecolor="#747474">
                <v:path arrowok="t"/>
              </v:shape>
            </v:group>
            <v:group style="position:absolute;left:6806;top:15928;width:262;height:2" coordorigin="6806,15928" coordsize="262,2">
              <v:shape style="position:absolute;left:6806;top:15928;width:262;height:2" coordorigin="6806,15928" coordsize="262,0" path="m6806,15928l7068,15928e" filled="f" stroked="t" strokeweight=".47597pt" strokecolor="#747474">
                <v:path arrowok="t"/>
              </v:shape>
            </v:group>
            <v:group style="position:absolute;left:7011;top:15930;width:685;height:2" coordorigin="7011,15930" coordsize="685,2">
              <v:shape style="position:absolute;left:7011;top:15930;width:685;height:2" coordorigin="7011,15930" coordsize="685,0" path="m7011,15930l7696,15930e" filled="f" stroked="t" strokeweight=".47597pt" strokecolor="#606060">
                <v:path arrowok="t"/>
              </v:shape>
            </v:group>
            <v:group style="position:absolute;left:9191;top:15932;width:857;height:2" coordorigin="9191,15932" coordsize="857,2">
              <v:shape style="position:absolute;left:9191;top:15932;width:857;height:2" coordorigin="9191,15932" coordsize="857,0" path="m9191,15932l10048,15932e" filled="f" stroked="t" strokeweight=".47597pt" strokecolor="#707474">
                <v:path arrowok="t"/>
              </v:shape>
            </v:group>
            <v:group style="position:absolute;left:9829;top:15937;width:1690;height:2" coordorigin="9829,15937" coordsize="1690,2">
              <v:shape style="position:absolute;left:9829;top:15937;width:1690;height:2" coordorigin="9829,15937" coordsize="1690,0" path="m9829,15937l11518,15937e" filled="f" stroked="t" strokeweight=".951939pt" strokecolor="#878C8C">
                <v:path arrowok="t"/>
              </v:shape>
            </v:group>
            <v:group style="position:absolute;left:11514;top:15629;width:2;height:320" coordorigin="11514,15629" coordsize="2,320">
              <v:shape style="position:absolute;left:11514;top:15629;width:2;height:320" coordorigin="11514,15629" coordsize="0,320" path="m11514,15949l11514,15629e" filled="f" stroked="t" strokeweight=".47597pt" strokecolor="#575757">
                <v:path arrowok="t"/>
              </v:shape>
            </v:group>
            <v:group style="position:absolute;left:3096;top:12493;width:2;height:296" coordorigin="3096,12493" coordsize="2,296">
              <v:shape style="position:absolute;left:3096;top:12493;width:2;height:296" coordorigin="3096,12493" coordsize="0,296" path="m3096,12789l3096,12493e" filled="f" stroked="t" strokeweight="2.40769pt" strokecolor="#D3D4E6">
                <v:path arrowok="t"/>
              </v:shape>
            </v:group>
            <w10:wrap type="none"/>
          </v:group>
        </w:pict>
      </w:r>
      <w:r>
        <w:rPr>
          <w:rFonts w:ascii="Courier New" w:hAnsi="Courier New" w:cs="Courier New" w:eastAsia="Courier New"/>
          <w:sz w:val="19"/>
          <w:szCs w:val="19"/>
          <w:color w:val="5B5B5B"/>
          <w:spacing w:val="-62"/>
          <w:w w:val="119"/>
          <w:position w:val="4"/>
        </w:rPr>
        <w:t>"</w:t>
      </w:r>
      <w:r>
        <w:rPr>
          <w:rFonts w:ascii="Courier New" w:hAnsi="Courier New" w:cs="Courier New" w:eastAsia="Courier New"/>
          <w:sz w:val="19"/>
          <w:szCs w:val="19"/>
          <w:color w:val="B6B8B8"/>
          <w:spacing w:val="0"/>
          <w:w w:val="150"/>
          <w:position w:val="4"/>
        </w:rPr>
        <w:t>·</w:t>
      </w:r>
      <w:r>
        <w:rPr>
          <w:rFonts w:ascii="Courier New" w:hAnsi="Courier New" w:cs="Courier New" w:eastAsia="Courier New"/>
          <w:sz w:val="19"/>
          <w:szCs w:val="19"/>
          <w:color w:val="B6B8B8"/>
          <w:spacing w:val="0"/>
          <w:w w:val="100"/>
          <w:position w:val="4"/>
        </w:rPr>
        <w:tab/>
      </w:r>
      <w:r>
        <w:rPr>
          <w:rFonts w:ascii="Courier New" w:hAnsi="Courier New" w:cs="Courier New" w:eastAsia="Courier New"/>
          <w:sz w:val="19"/>
          <w:szCs w:val="19"/>
          <w:color w:val="B6B8B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6"/>
          <w:szCs w:val="16"/>
          <w:color w:val="808082"/>
          <w:spacing w:val="0"/>
          <w:w w:val="230"/>
          <w:position w:val="2"/>
        </w:rPr>
        <w:t>;'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8" w:after="0" w:line="240" w:lineRule="auto"/>
        <w:ind w:left="467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313131"/>
          <w:spacing w:val="0"/>
          <w:w w:val="53"/>
        </w:rPr>
        <w:t>::r: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80" w:right="280"/>
        </w:sectPr>
      </w:pPr>
      <w:rPr/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pgSz w:w="11920" w:h="16840"/>
          <w:pgMar w:top="260" w:bottom="280" w:left="200" w:right="300"/>
        </w:sectPr>
      </w:pPr>
      <w:rPr/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37"/>
          <w:szCs w:val="37"/>
        </w:rPr>
      </w:pPr>
      <w:rPr/>
      <w:r>
        <w:rPr>
          <w:rFonts w:ascii="Arial" w:hAnsi="Arial" w:cs="Arial" w:eastAsia="Arial"/>
          <w:sz w:val="37"/>
          <w:szCs w:val="37"/>
          <w:color w:val="D1D1D1"/>
          <w:spacing w:val="0"/>
          <w:w w:val="76"/>
        </w:rPr>
        <w:t>.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</w:rPr>
      </w:r>
    </w:p>
    <w:p>
      <w:pPr>
        <w:spacing w:before="63" w:after="0" w:line="200" w:lineRule="auto"/>
        <w:ind w:left="551" w:right="419" w:firstLine="-27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83838"/>
          <w:spacing w:val="0"/>
          <w:w w:val="90"/>
        </w:rPr>
        <w:t>!ZMIR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90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73"/>
          <w:b/>
          <w:bCs/>
        </w:rPr>
        <w:t>BÜYÜKSEHIR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73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84"/>
        </w:rPr>
        <w:t>BELEDIYESI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3" w:after="0" w:line="246" w:lineRule="auto"/>
        <w:ind w:left="402" w:right="4414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4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15"/>
          <w:w w:val="105"/>
        </w:rPr>
        <w:t>S</w:t>
      </w:r>
      <w:r>
        <w:rPr>
          <w:rFonts w:ascii="Arial" w:hAnsi="Arial" w:cs="Arial" w:eastAsia="Arial"/>
          <w:sz w:val="21"/>
          <w:szCs w:val="21"/>
          <w:color w:val="383838"/>
          <w:spacing w:val="-15"/>
          <w:w w:val="270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3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6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485.539063pt;margin-top:11.18769pt;width:41.286929pt;height:12.99854pt;mso-position-horizontal-relative:page;mso-position-vertical-relative:paragraph;z-index:-16842" coordorigin="9711,224" coordsize="826,260">
            <v:shape style="position:absolute;left:9850;top:330;width:614;height:154" type="#_x0000_t75">
              <v:imagedata r:id="rId37" o:title=""/>
            </v:shape>
            <v:group style="position:absolute;left:9761;top:274;width:726;height:2" coordorigin="9761,274" coordsize="726,2">
              <v:shape style="position:absolute;left:9761;top:274;width:726;height:2" coordorigin="9761,274" coordsize="726,0" path="m9761,274l10486,274e" filled="f" stroked="t" strokeweight="5.011708pt" strokecolor="#5B646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40" w:lineRule="auto"/>
        <w:ind w:left="1148" w:right="5211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0"/>
          <w:w w:val="10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40" w:bottom="280" w:left="200" w:right="300"/>
          <w:cols w:num="2" w:equalWidth="0">
            <w:col w:w="2003" w:space="1147"/>
            <w:col w:w="8270"/>
          </w:cols>
        </w:sectPr>
      </w:pPr>
      <w:rPr/>
    </w:p>
    <w:p>
      <w:pPr>
        <w:spacing w:before="97" w:after="0" w:line="240" w:lineRule="auto"/>
        <w:ind w:left="115" w:right="-20"/>
        <w:jc w:val="left"/>
        <w:tabs>
          <w:tab w:pos="1480" w:val="left"/>
          <w:tab w:pos="3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08.03.2017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29" w:right="-20"/>
        <w:jc w:val="left"/>
        <w:tabs>
          <w:tab w:pos="1500" w:val="left"/>
          <w:tab w:pos="3020" w:val="left"/>
          <w:tab w:pos="4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08.03.2017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8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1"/>
        </w:rPr>
        <w:t>1555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Güvendi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223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4"/>
        </w:rPr>
        <w:t>URLNiZMlR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3" w:after="0" w:line="214" w:lineRule="exact"/>
        <w:ind w:left="129" w:right="-69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D666B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666B"/>
          <w:spacing w:val="-28"/>
          <w:w w:val="13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Güvendi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223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sok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14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-1"/>
        </w:rPr>
        <w:t>URLAlİZMiR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09:21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trel: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0507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697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1377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Mitat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ERAK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00" w:right="300"/>
          <w:cols w:num="2" w:equalWidth="0">
            <w:col w:w="5326" w:space="68"/>
            <w:col w:w="6026"/>
          </w:cols>
        </w:sectPr>
      </w:pPr>
      <w:rPr/>
    </w:p>
    <w:p>
      <w:pPr>
        <w:spacing w:before="25" w:after="0" w:line="240" w:lineRule="auto"/>
        <w:ind w:left="125" w:right="-20"/>
        <w:jc w:val="left"/>
        <w:tabs>
          <w:tab w:pos="1480" w:val="left"/>
          <w:tab w:pos="3640" w:val="left"/>
          <w:tab w:pos="6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Baraka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SINIF!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17" w:lineRule="exact"/>
        <w:ind w:left="175" w:right="-20"/>
        <w:jc w:val="left"/>
        <w:tabs>
          <w:tab w:pos="348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6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3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DEPO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7" w:lineRule="exact"/>
        <w:ind w:left="3499" w:right="-20"/>
        <w:jc w:val="left"/>
        <w:tabs>
          <w:tab w:pos="5800" w:val="left"/>
          <w:tab w:pos="630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1"/>
        </w:rPr>
        <w:t>Betonarn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-1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2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1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1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8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1"/>
        </w:rPr>
        <w:t>elik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6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thick" w:color="000000"/>
          <w:position w:val="-11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thick" w:color="000000"/>
          <w:position w:val="-1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1"/>
          <w:u w:val="thick" w:color="000000"/>
          <w:position w:val="-1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1"/>
          <w:u w:val="thick" w:color="000000"/>
          <w:position w:val="-1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1"/>
          <w:u w:val="thick" w:color="000000"/>
          <w:position w:val="-1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"/>
          <w:w w:val="146"/>
          <w:u w:val="thick" w:color="000000"/>
          <w:position w:val="-1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"/>
          <w:w w:val="146"/>
          <w:u w:val="thick" w:color="000000"/>
          <w:position w:val="-1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"/>
          <w:w w:val="146"/>
          <w:u w:val="thick" w:color="000000"/>
          <w:position w:val="-11"/>
        </w:rPr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255"/>
          <w:u w:val="thick" w:color="000000"/>
          <w:position w:val="-11"/>
        </w:rPr>
        <w:t>f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255"/>
          <w:u w:val="thick" w:color="000000"/>
          <w:position w:val="-11"/>
        </w:rPr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255"/>
          <w:position w:val="-11"/>
        </w:rPr>
      </w:r>
      <w:r>
        <w:rPr>
          <w:rFonts w:ascii="Arial" w:hAnsi="Arial" w:cs="Arial" w:eastAsia="Arial"/>
          <w:sz w:val="16"/>
          <w:szCs w:val="16"/>
          <w:color w:val="383838"/>
          <w:spacing w:val="-20"/>
          <w:w w:val="256"/>
          <w:position w:val="-11"/>
        </w:rPr>
        <w:t>-</w:t>
      </w:r>
      <w:r>
        <w:rPr>
          <w:rFonts w:ascii="Arial" w:hAnsi="Arial" w:cs="Arial" w:eastAsia="Arial"/>
          <w:sz w:val="16"/>
          <w:szCs w:val="16"/>
          <w:color w:val="5D666B"/>
          <w:spacing w:val="0"/>
          <w:w w:val="493"/>
          <w:position w:val="-11"/>
        </w:rPr>
        <w:t>--</w:t>
      </w:r>
      <w:r>
        <w:rPr>
          <w:rFonts w:ascii="Arial" w:hAnsi="Arial" w:cs="Arial" w:eastAsia="Arial"/>
          <w:sz w:val="16"/>
          <w:szCs w:val="16"/>
          <w:color w:val="5D666B"/>
          <w:spacing w:val="0"/>
          <w:w w:val="100"/>
          <w:position w:val="-11"/>
        </w:rPr>
        <w:t>   </w:t>
      </w:r>
      <w:r>
        <w:rPr>
          <w:rFonts w:ascii="Arial" w:hAnsi="Arial" w:cs="Arial" w:eastAsia="Arial"/>
          <w:sz w:val="16"/>
          <w:szCs w:val="16"/>
          <w:color w:val="5D666B"/>
          <w:spacing w:val="-22"/>
          <w:w w:val="100"/>
          <w:position w:val="-11"/>
        </w:rPr>
        <w:t> </w:t>
      </w:r>
      <w:r>
        <w:rPr>
          <w:rFonts w:ascii="Arial" w:hAnsi="Arial" w:cs="Arial" w:eastAsia="Arial"/>
          <w:sz w:val="16"/>
          <w:szCs w:val="16"/>
          <w:color w:val="4D4D4D"/>
          <w:spacing w:val="0"/>
          <w:w w:val="469"/>
          <w:position w:val="-11"/>
        </w:rPr>
        <w:t>---------</w:t>
      </w:r>
      <w:r>
        <w:rPr>
          <w:rFonts w:ascii="Arial" w:hAnsi="Arial" w:cs="Arial" w:eastAsia="Arial"/>
          <w:sz w:val="16"/>
          <w:szCs w:val="16"/>
          <w:color w:val="4D4D4D"/>
          <w:spacing w:val="-130"/>
          <w:w w:val="469"/>
          <w:position w:val="-11"/>
        </w:rPr>
        <w:t> </w:t>
      </w:r>
      <w:r>
        <w:rPr>
          <w:rFonts w:ascii="Arial" w:hAnsi="Arial" w:cs="Arial" w:eastAsia="Arial"/>
          <w:sz w:val="16"/>
          <w:szCs w:val="16"/>
          <w:color w:val="5D666B"/>
          <w:spacing w:val="0"/>
          <w:w w:val="469"/>
          <w:position w:val="-11"/>
        </w:rPr>
        <w:t>----</w:t>
      </w:r>
      <w:r>
        <w:rPr>
          <w:rFonts w:ascii="Arial" w:hAnsi="Arial" w:cs="Arial" w:eastAsia="Arial"/>
          <w:sz w:val="16"/>
          <w:szCs w:val="16"/>
          <w:color w:val="5D666B"/>
          <w:spacing w:val="0"/>
          <w:w w:val="100"/>
          <w:position w:val="-11"/>
        </w:rPr>
        <w:t>  </w:t>
      </w:r>
      <w:r>
        <w:rPr>
          <w:rFonts w:ascii="Arial" w:hAnsi="Arial" w:cs="Arial" w:eastAsia="Arial"/>
          <w:sz w:val="16"/>
          <w:szCs w:val="16"/>
          <w:color w:val="5D666B"/>
          <w:spacing w:val="10"/>
          <w:w w:val="100"/>
          <w:position w:val="-11"/>
        </w:rPr>
        <w:t> </w:t>
      </w:r>
      <w:r>
        <w:rPr>
          <w:rFonts w:ascii="Arial" w:hAnsi="Arial" w:cs="Arial" w:eastAsia="Arial"/>
          <w:sz w:val="16"/>
          <w:szCs w:val="16"/>
          <w:color w:val="4D4D4D"/>
          <w:spacing w:val="0"/>
          <w:w w:val="214"/>
          <w:position w:val="-11"/>
        </w:rPr>
        <w:t>-----1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00" w:right="300"/>
        </w:sectPr>
      </w:pPr>
      <w:rPr/>
    </w:p>
    <w:p>
      <w:pPr>
        <w:spacing w:before="0" w:after="0" w:line="430" w:lineRule="exact"/>
        <w:ind w:right="-20"/>
        <w:jc w:val="right"/>
        <w:tabs>
          <w:tab w:pos="600" w:val="left"/>
          <w:tab w:pos="194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43"/>
          <w:szCs w:val="43"/>
          <w:color w:val="4D4D4D"/>
          <w:w w:val="49"/>
        </w:rPr>
        <w:t>ı</w:t>
      </w:r>
      <w:r>
        <w:rPr>
          <w:rFonts w:ascii="Arial" w:hAnsi="Arial" w:cs="Arial" w:eastAsia="Arial"/>
          <w:sz w:val="43"/>
          <w:szCs w:val="43"/>
          <w:color w:val="4D4D4D"/>
          <w:w w:val="100"/>
        </w:rPr>
        <w:tab/>
      </w:r>
      <w:r>
        <w:rPr>
          <w:rFonts w:ascii="Arial" w:hAnsi="Arial" w:cs="Arial" w:eastAsia="Arial"/>
          <w:sz w:val="43"/>
          <w:szCs w:val="43"/>
          <w:color w:val="4D4D4D"/>
          <w:w w:val="100"/>
        </w:rPr>
      </w:r>
      <w:r>
        <w:rPr>
          <w:rFonts w:ascii="Arial" w:hAnsi="Arial" w:cs="Arial" w:eastAsia="Arial"/>
          <w:sz w:val="43"/>
          <w:szCs w:val="43"/>
          <w:color w:val="1A1A1A"/>
          <w:spacing w:val="0"/>
          <w:w w:val="49"/>
        </w:rPr>
        <w:t>ı</w:t>
      </w:r>
      <w:r>
        <w:rPr>
          <w:rFonts w:ascii="Arial" w:hAnsi="Arial" w:cs="Arial" w:eastAsia="Arial"/>
          <w:sz w:val="43"/>
          <w:szCs w:val="43"/>
          <w:color w:val="1A1A1A"/>
          <w:spacing w:val="0"/>
          <w:w w:val="49"/>
        </w:rPr>
        <w:t> </w:t>
      </w:r>
      <w:r>
        <w:rPr>
          <w:rFonts w:ascii="Arial" w:hAnsi="Arial" w:cs="Arial" w:eastAsia="Arial"/>
          <w:sz w:val="43"/>
          <w:szCs w:val="43"/>
          <w:color w:val="1A1A1A"/>
          <w:spacing w:val="23"/>
          <w:w w:val="4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Arial" w:hAnsi="Arial" w:cs="Arial" w:eastAsia="Arial"/>
          <w:sz w:val="43"/>
          <w:szCs w:val="43"/>
          <w:color w:val="BABABA"/>
          <w:spacing w:val="0"/>
          <w:w w:val="24"/>
        </w:rPr>
        <w:t>ı</w:t>
      </w:r>
      <w:r>
        <w:rPr>
          <w:rFonts w:ascii="Arial" w:hAnsi="Arial" w:cs="Arial" w:eastAsia="Arial"/>
          <w:sz w:val="43"/>
          <w:szCs w:val="43"/>
          <w:color w:val="BABABA"/>
          <w:spacing w:val="0"/>
          <w:w w:val="100"/>
        </w:rPr>
        <w:tab/>
      </w:r>
      <w:r>
        <w:rPr>
          <w:rFonts w:ascii="Arial" w:hAnsi="Arial" w:cs="Arial" w:eastAsia="Arial"/>
          <w:sz w:val="43"/>
          <w:szCs w:val="43"/>
          <w:color w:val="BABABA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1A1A1A"/>
          <w:spacing w:val="0"/>
          <w:w w:val="53"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</w:rPr>
        <w:t>IYangını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</w:rPr>
        <w:t>09:36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00" w:right="300"/>
          <w:cols w:num="2" w:equalWidth="0">
            <w:col w:w="6309" w:space="489"/>
            <w:col w:w="4622"/>
          </w:cols>
        </w:sectPr>
      </w:pPr>
      <w:rPr/>
    </w:p>
    <w:p>
      <w:pPr>
        <w:spacing w:before="0" w:after="0" w:line="281" w:lineRule="exact"/>
        <w:ind w:left="115" w:right="-7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383838"/>
          <w:w w:val="51"/>
        </w:rPr>
        <w:t>l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13"/>
          <w:w w:val="5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7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Salıibi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Sezai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EKER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4" w:after="0" w:line="226" w:lineRule="exact"/>
        <w:ind w:left="176" w:right="-7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383838"/>
          <w:spacing w:val="0"/>
          <w:w w:val="317"/>
          <w:position w:val="-1"/>
        </w:rPr>
        <w:t>ri</w:t>
      </w:r>
      <w:r>
        <w:rPr>
          <w:rFonts w:ascii="Arial" w:hAnsi="Arial" w:cs="Arial" w:eastAsia="Arial"/>
          <w:sz w:val="20"/>
          <w:szCs w:val="20"/>
          <w:color w:val="383838"/>
          <w:spacing w:val="-108"/>
          <w:w w:val="317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4D4D4D"/>
          <w:spacing w:val="0"/>
          <w:w w:val="100"/>
          <w:position w:val="-1"/>
        </w:rPr>
        <w:t>:</w:t>
      </w:r>
      <w:r>
        <w:rPr>
          <w:rFonts w:ascii="Arial" w:hAnsi="Arial" w:cs="Arial" w:eastAsia="Arial"/>
          <w:sz w:val="20"/>
          <w:szCs w:val="20"/>
          <w:color w:val="4D4D4D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Aydı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1"/>
        </w:rPr>
        <w:t>ÖZENGİN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7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Sezai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EKER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00" w:right="300"/>
          <w:cols w:num="3" w:equalWidth="0">
            <w:col w:w="1191" w:space="853"/>
            <w:col w:w="2989" w:space="547"/>
            <w:col w:w="5840"/>
          </w:cols>
        </w:sectPr>
      </w:pPr>
      <w:rPr/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3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tabs>
          <w:tab w:pos="2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09:22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605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7" w:lineRule="exact"/>
        <w:ind w:left="251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0"/>
          <w:w w:val="9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A1A1A"/>
          <w:spacing w:val="0"/>
          <w:w w:val="5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A1A1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ektri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14" w:lineRule="exact"/>
        <w:ind w:left="2511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9"/>
          <w:position w:val="-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6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09:34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00" w:right="300"/>
          <w:cols w:num="3" w:equalWidth="0">
            <w:col w:w="641" w:space="1403"/>
            <w:col w:w="4653" w:space="751"/>
            <w:col w:w="3972"/>
          </w:cols>
        </w:sectPr>
      </w:pPr>
      <w:rPr/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15" w:right="-20"/>
        <w:jc w:val="left"/>
        <w:tabs>
          <w:tab w:pos="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w w:val="156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666B"/>
          <w:spacing w:val="0"/>
          <w:w w:val="124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5D666B"/>
          <w:spacing w:val="-47"/>
          <w:w w:val="12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666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D666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24"/>
        </w:rPr>
        <w:t>'şse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73" w:lineRule="auto"/>
        <w:ind w:left="51" w:right="599" w:firstLine="-5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6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09:45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81"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99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7"/>
          <w:w w:val="19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00" w:right="300"/>
          <w:cols w:num="3" w:equalWidth="0">
            <w:col w:w="1288" w:space="769"/>
            <w:col w:w="2056" w:space="445"/>
            <w:col w:w="6862"/>
          </w:cols>
        </w:sectPr>
      </w:pPr>
      <w:rPr/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5" w:after="0" w:line="240" w:lineRule="auto"/>
        <w:ind w:left="20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Duru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14" w:lineRule="exact"/>
        <w:ind w:left="4572" w:right="397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40" w:bottom="280" w:left="200" w:right="300"/>
        </w:sectPr>
      </w:pPr>
      <w:rPr/>
    </w:p>
    <w:p>
      <w:pPr>
        <w:spacing w:before="15" w:after="0" w:line="240" w:lineRule="auto"/>
        <w:ind w:left="11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178" w:lineRule="exact"/>
        <w:ind w:left="5" w:right="-20"/>
        <w:jc w:val="left"/>
        <w:tabs>
          <w:tab w:pos="1840" w:val="left"/>
          <w:tab w:pos="3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1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3"/>
          <w:position w:val="-3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6"/>
          <w:position w:val="-3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6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9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104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D666B"/>
          <w:spacing w:val="0"/>
          <w:w w:val="116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5" w:lineRule="exact"/>
        <w:ind w:right="-20"/>
        <w:jc w:val="left"/>
        <w:tabs>
          <w:tab w:pos="1840" w:val="left"/>
          <w:tab w:pos="34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0.5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</w:r>
      <w:r>
        <w:rPr>
          <w:rFonts w:ascii="Arial" w:hAnsi="Arial" w:cs="Arial" w:eastAsia="Arial"/>
          <w:sz w:val="31"/>
          <w:szCs w:val="31"/>
          <w:color w:val="383838"/>
          <w:spacing w:val="0"/>
          <w:w w:val="56"/>
          <w:position w:val="2"/>
        </w:rPr>
        <w:t>ı</w:t>
      </w:r>
      <w:r>
        <w:rPr>
          <w:rFonts w:ascii="Arial" w:hAnsi="Arial" w:cs="Arial" w:eastAsia="Arial"/>
          <w:sz w:val="31"/>
          <w:szCs w:val="31"/>
          <w:color w:val="383838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1"/>
          <w:szCs w:val="31"/>
          <w:color w:val="383838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4D4D4D"/>
          <w:spacing w:val="0"/>
          <w:w w:val="56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00" w:right="300"/>
          <w:cols w:num="3" w:equalWidth="0">
            <w:col w:w="1381" w:space="662"/>
            <w:col w:w="1210" w:space="1349"/>
            <w:col w:w="6818"/>
          </w:cols>
        </w:sectPr>
      </w:pPr>
      <w:rPr/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70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9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0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383838"/>
          <w:w w:val="51"/>
        </w:rPr>
        <w:t>lY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8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sonrası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araştııma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soruşturmada;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dep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666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D666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666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pimape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panju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içinde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50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53" w:right="218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ejzlon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yatakları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gördüğü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tarafımızca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tesbit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4" w:right="123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Eşyada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2.000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6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5.000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7.000TL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52" w:lineRule="auto"/>
        <w:ind w:right="51" w:firstLine="1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dep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kullanıldığı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öğrenile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1"/>
        </w:rPr>
        <w:t>.&lt;remit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örtülü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arakada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soruşturmada;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panosonda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kablolarda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oluştuğu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oluşa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dep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bulunall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Sezlon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minderlerine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sirayeti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440" w:bottom="280" w:left="200" w:right="300"/>
          <w:cols w:num="2" w:equalWidth="0">
            <w:col w:w="1858" w:space="185"/>
            <w:col w:w="9377"/>
          </w:cols>
        </w:sectPr>
      </w:pPr>
      <w:rPr/>
    </w:p>
    <w:p>
      <w:pPr>
        <w:spacing w:before="14" w:after="0" w:line="240" w:lineRule="auto"/>
        <w:ind w:left="125" w:right="-20"/>
        <w:jc w:val="left"/>
        <w:tabs>
          <w:tab w:pos="2080" w:val="left"/>
          <w:tab w:pos="6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AHiLER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Sigorta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left="1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  <w:position w:val="-1"/>
        </w:rPr>
        <w:t>:Araç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00" w:right="300"/>
        </w:sectPr>
      </w:pPr>
      <w:rPr/>
    </w:p>
    <w:p>
      <w:pPr>
        <w:spacing w:before="29" w:after="0" w:line="247" w:lineRule="auto"/>
        <w:ind w:left="115" w:right="256" w:firstLine="1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lfeslim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1" w:after="0" w:line="179" w:lineRule="exact"/>
        <w:ind w:left="129" w:right="-20"/>
        <w:jc w:val="left"/>
        <w:tabs>
          <w:tab w:pos="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3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BABABA"/>
          <w:spacing w:val="0"/>
          <w:w w:val="100"/>
          <w:position w:val="-3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BABABA"/>
          <w:spacing w:val="-3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ABAB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BABABA"/>
          <w:spacing w:val="0"/>
          <w:w w:val="62"/>
          <w:position w:val="-3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BABABA"/>
          <w:spacing w:val="0"/>
          <w:w w:val="6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ABABA"/>
          <w:spacing w:val="8"/>
          <w:w w:val="6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Dö11üşil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4" w:lineRule="exact"/>
        <w:ind w:left="115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5D666B"/>
          <w:spacing w:val="0"/>
          <w:w w:val="183"/>
          <w:position w:val="-1"/>
        </w:rPr>
        <w:t>r-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215" w:right="-68"/>
        <w:jc w:val="left"/>
        <w:tabs>
          <w:tab w:pos="1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ptel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Çalışanlarına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rrarih: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08.03.2017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  <w:position w:val="-1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Urla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10:25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10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00" w:right="300"/>
          <w:cols w:num="4" w:equalWidth="0">
            <w:col w:w="1906" w:space="138"/>
            <w:col w:w="2954" w:space="1991"/>
            <w:col w:w="1008" w:space="529"/>
            <w:col w:w="2894"/>
          </w:cols>
        </w:sectPr>
      </w:pPr>
      <w:rPr/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00" w:right="300"/>
        </w:sectPr>
      </w:pPr>
      <w:rPr/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/>
        <w:pict>
          <v:group style="position:absolute;margin-left:14.438493pt;margin-top:14.962692pt;width:561.788624pt;height:761.722436pt;mso-position-horizontal-relative:page;mso-position-vertical-relative:page;z-index:-16839" coordorigin="289,299" coordsize="11236,15234">
            <v:group style="position:absolute;left:296;top:340;width:11188;height:2" coordorigin="296,340" coordsize="11188,2">
              <v:shape style="position:absolute;left:296;top:340;width:11188;height:2" coordorigin="296,340" coordsize="11188,0" path="m296,340l11484,340e" filled="f" stroked="t" strokeweight=".715958pt" strokecolor="#606060">
                <v:path arrowok="t"/>
              </v:shape>
            </v:group>
            <v:group style="position:absolute;left:310;top:306;width:2;height:15215" coordorigin="310,306" coordsize="2,15215">
              <v:shape style="position:absolute;left:310;top:306;width:2;height:15215" coordorigin="310,306" coordsize="0,15215" path="m310,15522l310,306e" filled="f" stroked="t" strokeweight=".715958pt" strokecolor="#545454">
                <v:path arrowok="t"/>
              </v:shape>
            </v:group>
            <v:group style="position:absolute;left:2234;top:326;width:2;height:1484" coordorigin="2234,326" coordsize="2,1484">
              <v:shape style="position:absolute;left:2234;top:326;width:2;height:1484" coordorigin="2234,326" coordsize="0,1484" path="m2234,1810l2234,326e" filled="f" stroked="t" strokeweight=".477306pt" strokecolor="#5B5B5B">
                <v:path arrowok="t"/>
              </v:shape>
            </v:group>
            <v:group style="position:absolute;left:8940;top:330;width:2;height:1479" coordorigin="8940,330" coordsize="2,1479">
              <v:shape style="position:absolute;left:8940;top:330;width:2;height:1479" coordorigin="8940,330" coordsize="0,1479" path="m8940,1810l8940,330e" filled="f" stroked="t" strokeweight=".715958pt" strokecolor="#575757">
                <v:path arrowok="t"/>
              </v:shape>
            </v:group>
            <v:group style="position:absolute;left:296;top:1803;width:11193;height:2" coordorigin="296,1803" coordsize="11193,2">
              <v:shape style="position:absolute;left:296;top:1803;width:11193;height:2" coordorigin="296,1803" coordsize="11193,0" path="m296,1803l11489,1803e" filled="f" stroked="t" strokeweight=".715958pt" strokecolor="#5B5B5B">
                <v:path arrowok="t"/>
              </v:shape>
            </v:group>
            <v:group style="position:absolute;left:296;top:2044;width:11188;height:2" coordorigin="296,2044" coordsize="11188,2">
              <v:shape style="position:absolute;left:296;top:2044;width:11188;height:2" coordorigin="296,2044" coordsize="11188,0" path="m296,2044l11484,2044e" filled="f" stroked="t" strokeweight=".715958pt" strokecolor="#575757">
                <v:path arrowok="t"/>
              </v:shape>
            </v:group>
            <v:group style="position:absolute;left:305;top:2281;width:11178;height:2" coordorigin="305,2281" coordsize="11178,2">
              <v:shape style="position:absolute;left:305;top:2281;width:11178;height:2" coordorigin="305,2281" coordsize="11178,0" path="m305,2281l11484,2281e" filled="f" stroked="t" strokeweight=".715958pt" strokecolor="#5B5B5B">
                <v:path arrowok="t"/>
              </v:shape>
            </v:group>
            <v:group style="position:absolute;left:305;top:2521;width:11178;height:2" coordorigin="305,2521" coordsize="11178,2">
              <v:shape style="position:absolute;left:305;top:2521;width:11178;height:2" coordorigin="305,2521" coordsize="11178,0" path="m305,2521l11484,2521e" filled="f" stroked="t" strokeweight=".715958pt" strokecolor="#5B5B5B">
                <v:path arrowok="t"/>
              </v:shape>
            </v:group>
            <v:group style="position:absolute;left:305;top:2763;width:11178;height:2" coordorigin="305,2763" coordsize="11178,2">
              <v:shape style="position:absolute;left:305;top:2763;width:11178;height:2" coordorigin="305,2763" coordsize="11178,0" path="m305,2763l11484,2763e" filled="f" stroked="t" strokeweight=".715958pt" strokecolor="#5B5B5B">
                <v:path arrowok="t"/>
              </v:shape>
            </v:group>
            <v:group style="position:absolute;left:305;top:3002;width:11183;height:2" coordorigin="305,3002" coordsize="11183,2">
              <v:shape style="position:absolute;left:305;top:3002;width:11183;height:2" coordorigin="305,3002" coordsize="11183,0" path="m305,3002l11489,3002e" filled="f" stroked="t" strokeweight=".477306pt" strokecolor="#575757">
                <v:path arrowok="t"/>
              </v:shape>
            </v:group>
            <v:group style="position:absolute;left:3680;top:2992;width:2;height:776" coordorigin="3680,2992" coordsize="2,776">
              <v:shape style="position:absolute;left:3680;top:2992;width:2;height:776" coordorigin="3680,2992" coordsize="0,776" path="m3680,3768l3680,2992e" filled="f" stroked="t" strokeweight=".954611pt" strokecolor="#545454">
                <v:path arrowok="t"/>
              </v:shape>
            </v:group>
            <v:group style="position:absolute;left:7002;top:2997;width:2;height:776" coordorigin="7002,2997" coordsize="2,776">
              <v:shape style="position:absolute;left:7002;top:2997;width:2;height:776" coordorigin="7002,2997" coordsize="0,776" path="m7002,3773l7002,2997e" filled="f" stroked="t" strokeweight=".715958pt" strokecolor="#606060">
                <v:path arrowok="t"/>
              </v:shape>
            </v:group>
            <v:group style="position:absolute;left:11491;top:3241;width:2;height:12276" coordorigin="11491,3241" coordsize="2,12276">
              <v:shape style="position:absolute;left:11491;top:3241;width:2;height:12276" coordorigin="11491,3241" coordsize="0,12276" path="m11491,15517l11491,3241e" filled="f" stroked="t" strokeweight=".715958pt" strokecolor="#5B5B5B">
                <v:path arrowok="t"/>
              </v:shape>
            </v:group>
            <v:group style="position:absolute;left:2243;top:3754;width:2;height:11768" coordorigin="2243,3754" coordsize="2,11768">
              <v:shape style="position:absolute;left:2243;top:3754;width:2;height:11768" coordorigin="2243,3754" coordsize="0,11768" path="m2243,15522l2243,3754e" filled="f" stroked="t" strokeweight=".715958pt" strokecolor="#4F4F4F">
                <v:path arrowok="t"/>
              </v:shape>
            </v:group>
            <v:group style="position:absolute;left:301;top:3763;width:11188;height:2" coordorigin="301,3763" coordsize="11188,2">
              <v:shape style="position:absolute;left:301;top:3763;width:11188;height:2" coordorigin="301,3763" coordsize="11188,0" path="m301,3763l11489,3763e" filled="f" stroked="t" strokeweight=".715958pt" strokecolor="#545454">
                <v:path arrowok="t"/>
              </v:shape>
            </v:group>
            <v:group style="position:absolute;left:301;top:4036;width:11193;height:2" coordorigin="301,4036" coordsize="11193,2">
              <v:shape style="position:absolute;left:301;top:4036;width:11193;height:2" coordorigin="301,4036" coordsize="11193,0" path="m301,4036l11494,4036e" filled="f" stroked="t" strokeweight=".715958pt" strokecolor="#5B5B5B">
                <v:path arrowok="t"/>
              </v:shape>
            </v:group>
            <v:group style="position:absolute;left:2229;top:4278;width:9265;height:2" coordorigin="2229,4278" coordsize="9265,2">
              <v:shape style="position:absolute;left:2229;top:4278;width:9265;height:2" coordorigin="2229,4278" coordsize="9265,0" path="m2229,4278l11494,4278e" filled="f" stroked="t" strokeweight=".715958pt" strokecolor="#575757">
                <v:path arrowok="t"/>
              </v:shape>
            </v:group>
            <v:group style="position:absolute;left:4740;top:4271;width:2;height:2384" coordorigin="4740,4271" coordsize="2,2384">
              <v:shape style="position:absolute;left:4740;top:4271;width:2;height:2384" coordorigin="4740,4271" coordsize="0,2384" path="m4740,6655l4740,4271e" filled="f" stroked="t" strokeweight=".715958pt" strokecolor="#545454">
                <v:path arrowok="t"/>
              </v:shape>
            </v:group>
            <v:group style="position:absolute;left:4735;top:4735;width:6759;height:2" coordorigin="4735,4735" coordsize="6759,2">
              <v:shape style="position:absolute;left:4735;top:4735;width:6759;height:2" coordorigin="4735,4735" coordsize="6759,0" path="m4735,4735l11494,4735e" filled="f" stroked="t" strokeweight=".715958pt" strokecolor="#5B5B5B">
                <v:path arrowok="t"/>
              </v:shape>
            </v:group>
            <v:group style="position:absolute;left:4735;top:4977;width:6759;height:2" coordorigin="4735,4977" coordsize="6759,2">
              <v:shape style="position:absolute;left:4735;top:4977;width:6759;height:2" coordorigin="4735,4977" coordsize="6759,0" path="m4735,4977l11494,4977e" filled="f" stroked="t" strokeweight=".477306pt" strokecolor="#575757">
                <v:path arrowok="t"/>
              </v:shape>
            </v:group>
            <v:group style="position:absolute;left:4735;top:5219;width:6759;height:2" coordorigin="4735,5219" coordsize="6759,2">
              <v:shape style="position:absolute;left:4735;top:5219;width:6759;height:2" coordorigin="4735,5219" coordsize="6759,0" path="m4735,5219l11494,5219e" filled="f" stroked="t" strokeweight=".715958pt" strokecolor="#5B5B5B">
                <v:path arrowok="t"/>
              </v:shape>
            </v:group>
            <v:group style="position:absolute;left:2229;top:5463;width:9265;height:2" coordorigin="2229,5463" coordsize="9265,2">
              <v:shape style="position:absolute;left:2229;top:5463;width:9265;height:2" coordorigin="2229,5463" coordsize="9265,0" path="m2229,5463l11494,5463e" filled="f" stroked="t" strokeweight=".715958pt" strokecolor="#606060">
                <v:path arrowok="t"/>
              </v:shape>
            </v:group>
            <v:group style="position:absolute;left:301;top:5702;width:11198;height:2" coordorigin="301,5702" coordsize="11198,2">
              <v:shape style="position:absolute;left:301;top:5702;width:11198;height:2" coordorigin="301,5702" coordsize="11198,0" path="m301,5702l11498,5702e" filled="f" stroked="t" strokeweight=".715958pt" strokecolor="#606060">
                <v:path arrowok="t"/>
              </v:shape>
            </v:group>
            <v:group style="position:absolute;left:7632;top:5697;width:2;height:958" coordorigin="7632,5697" coordsize="2,958">
              <v:shape style="position:absolute;left:7632;top:5697;width:2;height:958" coordorigin="7632,5697" coordsize="0,958" path="m7632,6655l7632,5697e" filled="f" stroked="t" strokeweight=".954611pt" strokecolor="#5B5B5B">
                <v:path arrowok="t"/>
              </v:shape>
            </v:group>
            <v:group style="position:absolute;left:2229;top:6174;width:9269;height:2" coordorigin="2229,6174" coordsize="9269,2">
              <v:shape style="position:absolute;left:2229;top:6174;width:9269;height:2" coordorigin="2229,6174" coordsize="9269,0" path="m2229,6174l11498,6174e" filled="f" stroked="t" strokeweight=".715958pt" strokecolor="#5B5B5B">
                <v:path arrowok="t"/>
              </v:shape>
            </v:group>
            <v:group style="position:absolute;left:4744;top:7124;width:2;height:737" coordorigin="4744,7124" coordsize="2,737">
              <v:shape style="position:absolute;left:4744;top:7124;width:2;height:737" coordorigin="4744,7124" coordsize="0,737" path="m4744,7861l4744,7124e" filled="f" stroked="t" strokeweight=".715958pt" strokecolor="#4B4B4B">
                <v:path arrowok="t"/>
              </v:shape>
            </v:group>
            <v:group style="position:absolute;left:2229;top:6643;width:9269;height:2" coordorigin="2229,6643" coordsize="9269,2">
              <v:shape style="position:absolute;left:2229;top:6643;width:9269;height:2" coordorigin="2229,6643" coordsize="9269,0" path="m2229,6643l11498,6643e" filled="f" stroked="t" strokeweight=".715958pt" strokecolor="#5B5B5B">
                <v:path arrowok="t"/>
              </v:shape>
            </v:group>
            <v:group style="position:absolute;left:305;top:6887;width:11193;height:2" coordorigin="305,6887" coordsize="11193,2">
              <v:shape style="position:absolute;left:305;top:6887;width:11193;height:2" coordorigin="305,6887" coordsize="11193,0" path="m305,6887l11498,6887e" filled="f" stroked="t" strokeweight=".715958pt" strokecolor="#5B5B5B">
                <v:path arrowok="t"/>
              </v:shape>
            </v:group>
            <v:group style="position:absolute;left:305;top:7131;width:11193;height:2" coordorigin="305,7131" coordsize="11193,2">
              <v:shape style="position:absolute;left:305;top:7131;width:11193;height:2" coordorigin="305,7131" coordsize="11193,0" path="m305,7131l11498,7131e" filled="f" stroked="t" strokeweight=".715958pt" strokecolor="#606060">
                <v:path arrowok="t"/>
              </v:shape>
            </v:group>
            <v:group style="position:absolute;left:305;top:7852;width:11198;height:2" coordorigin="305,7852" coordsize="11198,2">
              <v:shape style="position:absolute;left:305;top:7852;width:11198;height:2" coordorigin="305,7852" coordsize="11198,0" path="m305,7852l11503,7852e" filled="f" stroked="t" strokeweight=".715958pt" strokecolor="#606060">
                <v:path arrowok="t"/>
              </v:shape>
            </v:group>
            <v:group style="position:absolute;left:4735;top:7371;width:6768;height:2" coordorigin="4735,7371" coordsize="6768,2">
              <v:shape style="position:absolute;left:4735;top:7371;width:6768;height:2" coordorigin="4735,7371" coordsize="6768,0" path="m4735,7371l11503,7371e" filled="f" stroked="t" strokeweight=".715958pt" strokecolor="#5B5B5B">
                <v:path arrowok="t"/>
              </v:shape>
            </v:group>
            <v:group style="position:absolute;left:4735;top:7610;width:6768;height:2" coordorigin="4735,7610" coordsize="6768,2">
              <v:shape style="position:absolute;left:4735;top:7610;width:6768;height:2" coordorigin="4735,7610" coordsize="6768,0" path="m4735,7610l11503,7610e" filled="f" stroked="t" strokeweight=".715958pt" strokecolor="#5B5B5B">
                <v:path arrowok="t"/>
              </v:shape>
            </v:group>
            <v:group style="position:absolute;left:301;top:8661;width:11198;height:2" coordorigin="301,8661" coordsize="11198,2">
              <v:shape style="position:absolute;left:301;top:8661;width:11198;height:2" coordorigin="301,8661" coordsize="11198,0" path="m301,8661l11498,8661e" filled="f" stroked="t" strokeweight=".715958pt" strokecolor="#606060">
                <v:path arrowok="t"/>
              </v:shape>
            </v:group>
            <v:group style="position:absolute;left:305;top:9595;width:11198;height:2" coordorigin="305,9595" coordsize="11198,2">
              <v:shape style="position:absolute;left:305;top:9595;width:11198;height:2" coordorigin="305,9595" coordsize="11198,0" path="m305,9595l11503,9595e" filled="f" stroked="t" strokeweight=".477306pt" strokecolor="#575757">
                <v:path arrowok="t"/>
              </v:shape>
            </v:group>
            <v:group style="position:absolute;left:301;top:10555;width:11212;height:2" coordorigin="301,10555" coordsize="11212,2">
              <v:shape style="position:absolute;left:301;top:10555;width:11212;height:2" coordorigin="301,10555" coordsize="11212,0" path="m301,10555l11513,10555e" filled="f" stroked="t" strokeweight=".715958pt" strokecolor="#606060">
                <v:path arrowok="t"/>
              </v:shape>
            </v:group>
            <v:group style="position:absolute;left:1546;top:10983;width:2;height:4544" coordorigin="1546,10983" coordsize="2,4544">
              <v:shape style="position:absolute;left:1546;top:10983;width:2;height:4544" coordorigin="1546,10983" coordsize="0,4544" path="m1546,15527l1546,10983e" filled="f" stroked="t" strokeweight=".715958pt" strokecolor="#4B4B4B">
                <v:path arrowok="t"/>
              </v:shape>
            </v:group>
            <v:group style="position:absolute;left:2611;top:10796;width:8897;height:2" coordorigin="2611,10796" coordsize="8897,2">
              <v:shape style="position:absolute;left:2611;top:10796;width:8897;height:2" coordorigin="2611,10796" coordsize="8897,0" path="m2611,10796l11508,10796e" filled="f" stroked="t" strokeweight=".715958pt" strokecolor="#646464">
                <v:path arrowok="t"/>
              </v:shape>
            </v:group>
            <v:group style="position:absolute;left:7188;top:10552;width:2;height:4970" coordorigin="7188,10552" coordsize="2,4970">
              <v:shape style="position:absolute;left:7188;top:10552;width:2;height:4970" coordorigin="7188,10552" coordsize="0,4970" path="m7188,15522l7188,10552e" filled="f" stroked="t" strokeweight=".715958pt" strokecolor="#676767">
                <v:path arrowok="t"/>
              </v:shape>
            </v:group>
            <v:group style="position:absolute;left:305;top:9834;width:11198;height:2" coordorigin="305,9834" coordsize="11198,2">
              <v:shape style="position:absolute;left:305;top:9834;width:11198;height:2" coordorigin="305,9834" coordsize="11198,0" path="m305,9834l11503,9834e" filled="f" stroked="t" strokeweight=".715958pt" strokecolor="#606060">
                <v:path arrowok="t"/>
              </v:shape>
            </v:group>
            <v:group style="position:absolute;left:305;top:10073;width:11198;height:2" coordorigin="305,10073" coordsize="11198,2">
              <v:shape style="position:absolute;left:305;top:10073;width:11198;height:2" coordorigin="305,10073" coordsize="11198,0" path="m305,10073l11503,10073e" filled="f" stroked="t" strokeweight=".715958pt" strokecolor="#5B5B5B">
                <v:path arrowok="t"/>
              </v:shape>
            </v:group>
            <v:group style="position:absolute;left:301;top:11036;width:11207;height:2" coordorigin="301,11036" coordsize="11207,2">
              <v:shape style="position:absolute;left:301;top:11036;width:11207;height:2" coordorigin="301,11036" coordsize="11207,0" path="m301,11036l11508,11036e" filled="f" stroked="t" strokeweight=".715958pt" strokecolor="#747474">
                <v:path arrowok="t"/>
              </v:shape>
            </v:group>
            <v:group style="position:absolute;left:310;top:13123;width:1947;height:2" coordorigin="310,13123" coordsize="1947,2">
              <v:shape style="position:absolute;left:310;top:13123;width:1947;height:2" coordorigin="310,13123" coordsize="1947,0" path="m310,13123l2258,13123e" filled="f" stroked="t" strokeweight=".715958pt" strokecolor="#707070">
                <v:path arrowok="t"/>
              </v:shape>
            </v:group>
            <v:group style="position:absolute;left:310;top:15515;width:11207;height:2" coordorigin="310,15515" coordsize="11207,2">
              <v:shape style="position:absolute;left:310;top:15515;width:11207;height:2" coordorigin="310,15515" coordsize="11207,0" path="m310,15515l11517,15515e" filled="f" stroked="t" strokeweight=".715958pt" strokecolor="#646464">
                <v:path arrowok="t"/>
              </v:shape>
            </v:group>
            <v:group style="position:absolute;left:1117;top:10964;width:2;height:4563" coordorigin="1117,10964" coordsize="2,4563">
              <v:shape style="position:absolute;left:1117;top:10964;width:2;height:4563" coordorigin="1117,10964" coordsize="0,4563" path="m1117,15527l1117,10964e" filled="f" stroked="t" strokeweight=".715958pt" strokecolor="#4F4F4F">
                <v:path arrowok="t"/>
              </v:shape>
            </v:group>
            <w10:wrap type="none"/>
          </v:group>
        </w:pict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4" w:after="0" w:line="240" w:lineRule="auto"/>
        <w:ind w:left="60" w:right="804"/>
        <w:jc w:val="center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6"/>
        </w:rPr>
        <w:t>ıniri: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36" w:right="216"/>
        <w:jc w:val="center"/>
        <w:tabs>
          <w:tab w:pos="160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83"/>
          <w:b/>
          <w:bCs/>
        </w:rPr>
        <w:t>İTFA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0"/>
          <w:w w:val="83"/>
          <w:b/>
          <w:bCs/>
        </w:rPr>
        <w:t>BÖLGE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9" w:after="0" w:line="240" w:lineRule="exact"/>
        <w:ind w:left="-19" w:right="-39"/>
        <w:jc w:val="center"/>
        <w:tabs>
          <w:tab w:pos="108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b/>
          <w:bCs/>
        </w:rPr>
        <w:t>3.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1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0"/>
          <w:w w:val="100"/>
          <w:b/>
          <w:bCs/>
        </w:rPr>
        <w:t>POS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b/>
          <w:bCs/>
        </w:rPr>
        <w:t>RUPL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1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-6"/>
          <w:w w:val="91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1"/>
          <w:b/>
          <w:bCs/>
        </w:rPr>
        <w:t>AMİRİ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1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b/>
          <w:bCs/>
        </w:rPr>
        <w:t>Okta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b/>
          <w:bCs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-2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0"/>
          <w:w w:val="100"/>
          <w:b/>
          <w:bCs/>
        </w:rPr>
        <w:t>ÇIN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0"/>
          <w:w w:val="79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478" w:lineRule="exact"/>
        <w:ind w:left="473" w:right="-20"/>
        <w:jc w:val="left"/>
        <w:rPr>
          <w:rFonts w:ascii="Times New Roman" w:hAnsi="Times New Roman" w:cs="Times New Roman" w:eastAsia="Times New Roman"/>
          <w:sz w:val="42"/>
          <w:szCs w:val="42"/>
        </w:rPr>
      </w:pPr>
      <w:rPr/>
      <w:r>
        <w:rPr>
          <w:rFonts w:ascii="Times New Roman" w:hAnsi="Times New Roman" w:cs="Times New Roman" w:eastAsia="Times New Roman"/>
          <w:sz w:val="42"/>
          <w:szCs w:val="42"/>
          <w:color w:val="5D666B"/>
          <w:w w:val="80"/>
          <w:b/>
          <w:bCs/>
          <w:position w:val="-1"/>
        </w:rPr>
        <w:t>sma</w:t>
      </w:r>
      <w:r>
        <w:rPr>
          <w:rFonts w:ascii="Times New Roman" w:hAnsi="Times New Roman" w:cs="Times New Roman" w:eastAsia="Times New Roman"/>
          <w:sz w:val="42"/>
          <w:szCs w:val="42"/>
          <w:color w:val="5D666B"/>
          <w:spacing w:val="-34"/>
          <w:w w:val="79"/>
          <w:b/>
          <w:bCs/>
          <w:position w:val="-1"/>
        </w:rPr>
        <w:t>i</w:t>
      </w:r>
      <w:r>
        <w:rPr>
          <w:rFonts w:ascii="Times New Roman" w:hAnsi="Times New Roman" w:cs="Times New Roman" w:eastAsia="Times New Roman"/>
          <w:sz w:val="42"/>
          <w:szCs w:val="42"/>
          <w:color w:val="4D4D4D"/>
          <w:spacing w:val="-40"/>
          <w:w w:val="81"/>
          <w:b/>
          <w:bCs/>
          <w:position w:val="-1"/>
        </w:rPr>
        <w:t>ı</w:t>
      </w:r>
      <w:r>
        <w:rPr>
          <w:rFonts w:ascii="Times New Roman" w:hAnsi="Times New Roman" w:cs="Times New Roman" w:eastAsia="Times New Roman"/>
          <w:sz w:val="42"/>
          <w:szCs w:val="42"/>
          <w:color w:val="495275"/>
          <w:spacing w:val="0"/>
          <w:w w:val="75"/>
          <w:b/>
          <w:bCs/>
          <w:position w:val="-1"/>
        </w:rPr>
        <w:t>YAPrC</w:t>
      </w:r>
      <w:r>
        <w:rPr>
          <w:rFonts w:ascii="Times New Roman" w:hAnsi="Times New Roman" w:cs="Times New Roman" w:eastAsia="Times New Roman"/>
          <w:sz w:val="42"/>
          <w:szCs w:val="42"/>
          <w:color w:val="495275"/>
          <w:spacing w:val="7"/>
          <w:w w:val="75"/>
          <w:b/>
          <w:bCs/>
          <w:position w:val="-1"/>
        </w:rPr>
        <w:t>i</w:t>
      </w:r>
      <w:r>
        <w:rPr>
          <w:rFonts w:ascii="Times New Roman" w:hAnsi="Times New Roman" w:cs="Times New Roman" w:eastAsia="Times New Roman"/>
          <w:sz w:val="42"/>
          <w:szCs w:val="42"/>
          <w:color w:val="213187"/>
          <w:spacing w:val="0"/>
          <w:w w:val="121"/>
          <w:b/>
          <w:bCs/>
          <w:position w:val="-1"/>
        </w:rPr>
        <w:t>\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237" w:right="155"/>
        <w:jc w:val="center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79858E"/>
          <w:spacing w:val="-5"/>
          <w:w w:val="113"/>
          <w:position w:val="-1"/>
        </w:rPr>
        <w:t>I</w:t>
      </w:r>
      <w:r>
        <w:rPr>
          <w:rFonts w:ascii="Arial" w:hAnsi="Arial" w:cs="Arial" w:eastAsia="Arial"/>
          <w:sz w:val="22"/>
          <w:szCs w:val="22"/>
          <w:color w:val="5D666B"/>
          <w:spacing w:val="0"/>
          <w:w w:val="88"/>
          <w:position w:val="-1"/>
        </w:rPr>
        <w:t>tf</w:t>
      </w:r>
      <w:r>
        <w:rPr>
          <w:rFonts w:ascii="Arial" w:hAnsi="Arial" w:cs="Arial" w:eastAsia="Arial"/>
          <w:sz w:val="22"/>
          <w:szCs w:val="22"/>
          <w:color w:val="5D666B"/>
          <w:spacing w:val="9"/>
          <w:w w:val="89"/>
          <w:position w:val="-1"/>
        </w:rPr>
        <w:t>a</w:t>
      </w:r>
      <w:r>
        <w:rPr>
          <w:rFonts w:ascii="Arial" w:hAnsi="Arial" w:cs="Arial" w:eastAsia="Arial"/>
          <w:sz w:val="22"/>
          <w:szCs w:val="22"/>
          <w:color w:val="5D666B"/>
          <w:spacing w:val="0"/>
          <w:w w:val="87"/>
          <w:position w:val="-1"/>
        </w:rPr>
        <w:t>iv</w:t>
      </w:r>
      <w:r>
        <w:rPr>
          <w:rFonts w:ascii="Arial" w:hAnsi="Arial" w:cs="Arial" w:eastAsia="Arial"/>
          <w:sz w:val="22"/>
          <w:szCs w:val="22"/>
          <w:color w:val="5D666B"/>
          <w:spacing w:val="-42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5D666B"/>
          <w:spacing w:val="0"/>
          <w:w w:val="91"/>
          <w:position w:val="-1"/>
        </w:rPr>
        <w:t>e</w:t>
      </w:r>
      <w:r>
        <w:rPr>
          <w:rFonts w:ascii="Arial" w:hAnsi="Arial" w:cs="Arial" w:eastAsia="Arial"/>
          <w:sz w:val="22"/>
          <w:szCs w:val="22"/>
          <w:color w:val="5D666B"/>
          <w:spacing w:val="-12"/>
          <w:w w:val="91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5D666B"/>
          <w:spacing w:val="0"/>
          <w:w w:val="91"/>
          <w:position w:val="-1"/>
        </w:rPr>
        <w:t>Batı</w:t>
      </w:r>
      <w:r>
        <w:rPr>
          <w:rFonts w:ascii="Arial" w:hAnsi="Arial" w:cs="Arial" w:eastAsia="Arial"/>
          <w:sz w:val="22"/>
          <w:szCs w:val="22"/>
          <w:color w:val="5D666B"/>
          <w:spacing w:val="-5"/>
          <w:w w:val="91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5D666B"/>
          <w:spacing w:val="0"/>
          <w:w w:val="91"/>
          <w:position w:val="-1"/>
        </w:rPr>
        <w:t>Bölg</w:t>
      </w:r>
      <w:r>
        <w:rPr>
          <w:rFonts w:ascii="Arial" w:hAnsi="Arial" w:cs="Arial" w:eastAsia="Arial"/>
          <w:sz w:val="22"/>
          <w:szCs w:val="22"/>
          <w:color w:val="5D666B"/>
          <w:spacing w:val="0"/>
          <w:w w:val="91"/>
          <w:position w:val="-1"/>
        </w:rPr>
        <w:t>e</w:t>
      </w:r>
      <w:r>
        <w:rPr>
          <w:rFonts w:ascii="Arial" w:hAnsi="Arial" w:cs="Arial" w:eastAsia="Arial"/>
          <w:sz w:val="22"/>
          <w:szCs w:val="22"/>
          <w:color w:val="5D666B"/>
          <w:spacing w:val="-9"/>
          <w:w w:val="91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5D666B"/>
          <w:spacing w:val="0"/>
          <w:w w:val="91"/>
          <w:position w:val="-1"/>
        </w:rPr>
        <w:t>Amiri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558" w:lineRule="exact"/>
        <w:ind w:left="410" w:right="-20"/>
        <w:jc w:val="left"/>
        <w:rPr>
          <w:rFonts w:ascii="Times New Roman" w:hAnsi="Times New Roman" w:cs="Times New Roman" w:eastAsia="Times New Roman"/>
          <w:sz w:val="56"/>
          <w:szCs w:val="56"/>
        </w:rPr>
      </w:pPr>
      <w:rPr/>
      <w:r>
        <w:rPr>
          <w:rFonts w:ascii="Times New Roman" w:hAnsi="Times New Roman" w:cs="Times New Roman" w:eastAsia="Times New Roman"/>
          <w:sz w:val="56"/>
          <w:szCs w:val="56"/>
          <w:color w:val="213187"/>
          <w:spacing w:val="0"/>
          <w:w w:val="88"/>
          <w:b/>
          <w:bCs/>
          <w:position w:val="1"/>
        </w:rPr>
        <w:t>(9</w:t>
      </w:r>
      <w:r>
        <w:rPr>
          <w:rFonts w:ascii="Times New Roman" w:hAnsi="Times New Roman" w:cs="Times New Roman" w:eastAsia="Times New Roman"/>
          <w:sz w:val="56"/>
          <w:szCs w:val="56"/>
          <w:color w:val="213187"/>
          <w:spacing w:val="0"/>
          <w:w w:val="88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56"/>
          <w:szCs w:val="56"/>
          <w:color w:val="213187"/>
          <w:spacing w:val="0"/>
          <w:w w:val="100"/>
          <w:b/>
          <w:bCs/>
          <w:position w:val="1"/>
        </w:rPr>
        <w:t>\oı</w:t>
      </w:r>
      <w:r>
        <w:rPr>
          <w:rFonts w:ascii="Times New Roman" w:hAnsi="Times New Roman" w:cs="Times New Roman" w:eastAsia="Times New Roman"/>
          <w:sz w:val="56"/>
          <w:szCs w:val="56"/>
          <w:color w:val="000000"/>
          <w:spacing w:val="0"/>
          <w:w w:val="100"/>
          <w:position w:val="0"/>
        </w:rPr>
      </w:r>
    </w:p>
    <w:p>
      <w:pPr>
        <w:spacing w:before="44" w:after="0" w:line="240" w:lineRule="auto"/>
        <w:ind w:left="-17" w:right="-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57" w:right="26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3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8.559998pt;height:46.08pt;mso-position-horizontal-relative:char;mso-position-vertical-relative:line" type="#_x0000_t75">
            <v:imagedata r:id="rId3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-36" w:right="2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Aydı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ÖZENGİN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66" w:right="34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292.799988pt;margin-top:38.012390pt;width:35.520pt;height:44.16pt;mso-position-horizontal-relative:page;mso-position-vertical-relative:paragraph;z-index:-16840" type="#_x0000_t75">
            <v:imagedata r:id="rId39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1" w:right="12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Müjdat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EMEÇ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81" w:right="34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left="361" w:right="1605"/>
        <w:jc w:val="center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383838"/>
          <w:w w:val="73"/>
          <w:b/>
          <w:bCs/>
        </w:rPr>
        <w:t>1</w:t>
      </w:r>
      <w:r>
        <w:rPr>
          <w:rFonts w:ascii="Arial" w:hAnsi="Arial" w:cs="Arial" w:eastAsia="Arial"/>
          <w:sz w:val="27"/>
          <w:szCs w:val="27"/>
          <w:color w:val="383838"/>
          <w:spacing w:val="-37"/>
          <w:w w:val="100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45"/>
          <w:b/>
          <w:bCs/>
        </w:rPr>
        <w:t>O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45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383838"/>
          <w:spacing w:val="28"/>
          <w:w w:val="45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57"/>
          <w:b/>
          <w:bCs/>
        </w:rPr>
        <w:t>Mart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57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383838"/>
          <w:spacing w:val="15"/>
          <w:w w:val="57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57"/>
          <w:b/>
          <w:bCs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18" w:after="0" w:line="504" w:lineRule="auto"/>
        <w:ind w:left="242" w:right="1346" w:firstLine="-7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21.440002pt;margin-top:57.901024pt;width:117.120003pt;height:102.720001pt;mso-position-horizontal-relative:page;mso-position-vertical-relative:paragraph;z-index:-16841" type="#_x0000_t75">
            <v:imagedata r:id="rId40" o:title=""/>
          </v:shape>
        </w:pict>
      </w:r>
      <w:r>
        <w:rPr>
          <w:rFonts w:ascii="Arial" w:hAnsi="Arial" w:cs="Arial" w:eastAsia="Arial"/>
          <w:sz w:val="19"/>
          <w:szCs w:val="19"/>
          <w:color w:val="5D666B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5D666B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5D666B"/>
          <w:spacing w:val="4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40" w:bottom="280" w:left="200" w:right="300"/>
          <w:cols w:num="4" w:equalWidth="0">
            <w:col w:w="795" w:space="1310"/>
            <w:col w:w="2585" w:space="660"/>
            <w:col w:w="1504" w:space="1373"/>
            <w:col w:w="3193"/>
          </w:cols>
        </w:sectPr>
      </w:pPr>
      <w:rPr/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6" w:lineRule="auto"/>
        <w:ind w:left="3476" w:right="4671" w:firstLine="-109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4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2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"/>
          <w:w w:val="103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96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6" w:lineRule="exact"/>
        <w:ind w:left="762" w:right="4048"/>
        <w:jc w:val="center"/>
        <w:tabs>
          <w:tab w:pos="29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.857201pt;margin-top:-37.296078pt;width:486.073954pt;height:82.00467pt;mso-position-horizontal-relative:page;mso-position-vertical-relative:paragraph;z-index:-16835" type="#_x0000_t202" filled="f" stroked="f">
            <v:textbox inset="0,0,0,0">
              <w:txbxContent>
                <w:p>
                  <w:pPr>
                    <w:spacing w:before="0" w:after="0" w:line="1640" w:lineRule="exact"/>
                    <w:ind w:right="-286"/>
                    <w:jc w:val="left"/>
                    <w:tabs>
                      <w:tab w:pos="846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2F2F2F"/>
                      <w:spacing w:val="0"/>
                      <w:w w:val="137"/>
                      <w:b/>
                      <w:bCs/>
                      <w:position w:val="60"/>
                    </w:rPr>
                    <w:t>1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2F2F2F"/>
                      <w:spacing w:val="0"/>
                      <w:w w:val="100"/>
                      <w:b/>
                      <w:bCs/>
                      <w:position w:val="60"/>
                    </w:rPr>
                    <w:tab/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2F2F2F"/>
                      <w:spacing w:val="0"/>
                      <w:w w:val="100"/>
                      <w:b/>
                      <w:bCs/>
                      <w:position w:val="60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F3F3F"/>
                      <w:spacing w:val="0"/>
                      <w:w w:val="250"/>
                      <w:position w:val="-5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.799362pt;margin-top:5.477606pt;width:46.513282pt;height:8pt;mso-position-horizontal-relative:page;mso-position-vertical-relative:paragraph;z-index:-16834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2F2F2F"/>
                      <w:spacing w:val="0"/>
                      <w:w w:val="87"/>
                      <w:b/>
                      <w:bCs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12"/>
        </w:rPr>
        <w:t>IZMIR</w:t>
      </w:r>
      <w:r>
        <w:rPr>
          <w:rFonts w:ascii="Arial" w:hAnsi="Arial" w:cs="Arial" w:eastAsia="Arial"/>
          <w:sz w:val="14"/>
          <w:szCs w:val="14"/>
          <w:color w:val="2F2F2F"/>
          <w:spacing w:val="-5"/>
          <w:w w:val="100"/>
          <w:position w:val="12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12"/>
        </w:rPr>
        <w:tab/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12"/>
        </w:rPr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2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603" w:right="-20"/>
        <w:jc w:val="left"/>
        <w:tabs>
          <w:tab w:pos="41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7"/>
        </w:rPr>
        <w:t>BELEDIYESI</w:t>
      </w:r>
      <w:r>
        <w:rPr>
          <w:rFonts w:ascii="Arial" w:hAnsi="Arial" w:cs="Arial" w:eastAsia="Arial"/>
          <w:sz w:val="14"/>
          <w:szCs w:val="14"/>
          <w:color w:val="2F2F2F"/>
          <w:spacing w:val="-14"/>
          <w:w w:val="100"/>
          <w:position w:val="7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0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2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14" w:right="-20"/>
        <w:jc w:val="left"/>
        <w:tabs>
          <w:tab w:pos="1480" w:val="left"/>
          <w:tab w:pos="2840" w:val="left"/>
          <w:tab w:pos="5200" w:val="left"/>
          <w:tab w:pos="7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1"/>
          <w:position w:val="1"/>
        </w:rPr>
        <w:t>K:&gt;la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7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:08.03.2017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3"/>
          <w:w w:val="100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No:4-1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18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:09:00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0"/>
          <w:w w:val="75"/>
          <w:position w:val="0"/>
        </w:rPr>
        <w:t>h'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133" w:right="-20"/>
        <w:jc w:val="left"/>
        <w:tabs>
          <w:tab w:pos="1480" w:val="left"/>
          <w:tab w:pos="2840" w:val="left"/>
          <w:tab w:pos="4200" w:val="left"/>
          <w:tab w:pos="5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8"/>
          <w:position w:val="1"/>
        </w:rPr>
        <w:t>Kli}'lt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:08.03.2017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18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:1554-1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0"/>
        </w:rPr>
        <w:t>!Bi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8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İbrahim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0"/>
        </w:rPr>
        <w:t>BAH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2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9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62" w:lineRule="auto"/>
        <w:ind w:left="133" w:right="5295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94"/>
        </w:rPr>
        <w:t>:HUr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9"/>
          <w:w w:val="9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iye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9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Bayranıkuy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5"/>
        </w:rPr>
        <w:t>ÖdemişitZMiR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Hürriyet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Bayramkuy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Ödem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1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4"/>
          <w:w w:val="112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14" w:right="-20"/>
        <w:jc w:val="left"/>
        <w:tabs>
          <w:tab w:pos="1480" w:val="left"/>
          <w:tab w:pos="440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F3F3F"/>
          <w:w w:val="51"/>
          <w:position w:val="-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6"/>
          <w:w w:val="51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6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7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17"/>
          <w:w w:val="113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  <w:position w:val="-1"/>
        </w:rPr>
        <w:t>:Si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3" w:lineRule="exact"/>
        <w:ind w:left="114" w:right="-20"/>
        <w:jc w:val="left"/>
        <w:tabs>
          <w:tab w:pos="3320" w:val="left"/>
          <w:tab w:pos="6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9"/>
          <w:szCs w:val="29"/>
          <w:color w:val="2F2F2F"/>
          <w:spacing w:val="0"/>
          <w:w w:val="100"/>
          <w:position w:val="2"/>
        </w:rPr>
        <w:t>I</w:t>
      </w:r>
      <w:r>
        <w:rPr>
          <w:rFonts w:ascii="Arial" w:hAnsi="Arial" w:cs="Arial" w:eastAsia="Arial"/>
          <w:sz w:val="29"/>
          <w:szCs w:val="29"/>
          <w:color w:val="2F2F2F"/>
          <w:spacing w:val="2"/>
          <w:w w:val="100"/>
          <w:position w:val="2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27"/>
          <w:position w:val="2"/>
        </w:rPr>
        <w:t>lse: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0"/>
          <w:position w:val="4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0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9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  <w:position w:val="4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93"/>
          <w:position w:val="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07272"/>
          <w:spacing w:val="0"/>
          <w:w w:val="137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07272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07272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2" w:lineRule="exact"/>
        <w:ind w:left="33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83"/>
          <w:position w:val="-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18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3"/>
        </w:rPr>
        <w:t>tonarnıe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3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3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2"/>
          <w:w w:val="105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1" w:lineRule="exact"/>
        <w:ind w:left="4141" w:right="-20"/>
        <w:jc w:val="left"/>
        <w:tabs>
          <w:tab w:pos="5240" w:val="left"/>
          <w:tab w:pos="5700" w:val="left"/>
          <w:tab w:pos="6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8"/>
          <w:szCs w:val="48"/>
          <w:color w:val="3F3F3F"/>
          <w:spacing w:val="0"/>
          <w:w w:val="53"/>
          <w:position w:val="-10"/>
        </w:rPr>
        <w:t>ı</w:t>
      </w:r>
      <w:r>
        <w:rPr>
          <w:rFonts w:ascii="Arial" w:hAnsi="Arial" w:cs="Arial" w:eastAsia="Arial"/>
          <w:sz w:val="48"/>
          <w:szCs w:val="48"/>
          <w:color w:val="3F3F3F"/>
          <w:spacing w:val="-68"/>
          <w:w w:val="53"/>
          <w:position w:val="-10"/>
        </w:rPr>
        <w:t> </w:t>
      </w:r>
      <w:r>
        <w:rPr>
          <w:rFonts w:ascii="Arial" w:hAnsi="Arial" w:cs="Arial" w:eastAsia="Arial"/>
          <w:sz w:val="48"/>
          <w:szCs w:val="48"/>
          <w:color w:val="3F3F3F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48"/>
          <w:szCs w:val="48"/>
          <w:color w:val="3F3F3F"/>
          <w:spacing w:val="0"/>
          <w:w w:val="100"/>
          <w:position w:val="-10"/>
        </w:rPr>
      </w:r>
      <w:r>
        <w:rPr>
          <w:rFonts w:ascii="Arial" w:hAnsi="Arial" w:cs="Arial" w:eastAsia="Arial"/>
          <w:sz w:val="52"/>
          <w:szCs w:val="52"/>
          <w:color w:val="9C9E9E"/>
          <w:spacing w:val="0"/>
          <w:w w:val="53"/>
          <w:position w:val="-10"/>
        </w:rPr>
        <w:t>ı</w:t>
      </w:r>
      <w:r>
        <w:rPr>
          <w:rFonts w:ascii="Arial" w:hAnsi="Arial" w:cs="Arial" w:eastAsia="Arial"/>
          <w:sz w:val="52"/>
          <w:szCs w:val="52"/>
          <w:color w:val="9C9E9E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52"/>
          <w:szCs w:val="52"/>
          <w:color w:val="9C9E9E"/>
          <w:spacing w:val="0"/>
          <w:w w:val="100"/>
          <w:position w:val="-10"/>
        </w:rPr>
      </w:r>
      <w:r>
        <w:rPr>
          <w:rFonts w:ascii="Arial" w:hAnsi="Arial" w:cs="Arial" w:eastAsia="Arial"/>
          <w:sz w:val="52"/>
          <w:szCs w:val="52"/>
          <w:color w:val="2F2F2F"/>
          <w:spacing w:val="0"/>
          <w:w w:val="53"/>
          <w:position w:val="-10"/>
        </w:rPr>
        <w:t>'</w:t>
      </w:r>
      <w:r>
        <w:rPr>
          <w:rFonts w:ascii="Arial" w:hAnsi="Arial" w:cs="Arial" w:eastAsia="Arial"/>
          <w:sz w:val="52"/>
          <w:szCs w:val="52"/>
          <w:color w:val="2F2F2F"/>
          <w:spacing w:val="-76"/>
          <w:w w:val="53"/>
          <w:position w:val="-10"/>
        </w:rPr>
        <w:t> </w:t>
      </w:r>
      <w:r>
        <w:rPr>
          <w:rFonts w:ascii="Arial" w:hAnsi="Arial" w:cs="Arial" w:eastAsia="Arial"/>
          <w:sz w:val="52"/>
          <w:szCs w:val="52"/>
          <w:color w:val="2F2F2F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52"/>
          <w:szCs w:val="52"/>
          <w:color w:val="2F2F2F"/>
          <w:spacing w:val="0"/>
          <w:w w:val="100"/>
          <w:position w:val="-10"/>
        </w:rPr>
      </w:r>
      <w:r>
        <w:rPr>
          <w:rFonts w:ascii="Arial" w:hAnsi="Arial" w:cs="Arial" w:eastAsia="Arial"/>
          <w:sz w:val="52"/>
          <w:szCs w:val="52"/>
          <w:color w:val="9C9E9E"/>
          <w:spacing w:val="-16"/>
          <w:w w:val="131"/>
          <w:position w:val="-10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0"/>
          <w:w w:val="52"/>
          <w:position w:val="3"/>
        </w:rPr>
        <w:t>I</w:t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15"/>
          <w:w w:val="52"/>
          <w:position w:val="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3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4"/>
          <w:position w:val="3"/>
        </w:rPr>
        <w:t>:09: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95"/>
          <w:position w:val="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0"/>
          <w:i/>
          <w:position w:val="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60" w:bottom="280" w:left="180" w:right="240"/>
        </w:sectPr>
      </w:pPr>
      <w:rPr/>
    </w:p>
    <w:p>
      <w:pPr>
        <w:spacing w:before="0" w:after="0" w:line="276" w:lineRule="exact"/>
        <w:ind w:left="114" w:right="-8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3F3F3F"/>
          <w:w w:val="66"/>
        </w:rPr>
        <w:t>l</w:t>
      </w:r>
      <w:r>
        <w:rPr>
          <w:rFonts w:ascii="Arial" w:hAnsi="Arial" w:cs="Arial" w:eastAsia="Arial"/>
          <w:sz w:val="27"/>
          <w:szCs w:val="27"/>
          <w:color w:val="3F3F3F"/>
          <w:spacing w:val="-4"/>
          <w:w w:val="6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7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1" w:after="0" w:line="240" w:lineRule="auto"/>
        <w:ind w:right="-20"/>
        <w:jc w:val="left"/>
        <w:tabs>
          <w:tab w:pos="3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:Mustafa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ÖZ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6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RCİ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3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  <w:position w:val="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8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AnıiJi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1"/>
        </w:rPr>
        <w:t>du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240"/>
          <w:cols w:num="2" w:equalWidth="0">
            <w:col w:w="1200" w:space="643"/>
            <w:col w:w="9657"/>
          </w:cols>
        </w:sectPr>
      </w:pPr>
      <w:rPr/>
    </w:p>
    <w:p>
      <w:pPr>
        <w:spacing w:before="10" w:after="0" w:line="240" w:lineRule="auto"/>
        <w:ind w:left="13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5297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tabs>
          <w:tab w:pos="3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:09:00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09:05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5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6"/>
          <w:w w:val="7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</w:rPr>
        <w:t>ektri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240"/>
          <w:cols w:num="3" w:equalWidth="0">
            <w:col w:w="645" w:space="1198"/>
            <w:col w:w="1902" w:space="624"/>
            <w:col w:w="7131"/>
          </w:cols>
        </w:sectPr>
      </w:pPr>
      <w:rPr/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47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;ımcı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14" w:right="-20"/>
        <w:jc w:val="left"/>
        <w:tabs>
          <w:tab w:pos="2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right="-20"/>
        <w:jc w:val="left"/>
        <w:tabs>
          <w:tab w:pos="2540" w:val="left"/>
          <w:tab w:pos="5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240"/>
          <w:cols w:num="2" w:equalWidth="0">
            <w:col w:w="1310" w:space="533"/>
            <w:col w:w="9657"/>
          </w:cols>
        </w:sectPr>
      </w:pPr>
      <w:rPr/>
    </w:p>
    <w:p>
      <w:pPr>
        <w:spacing w:before="14" w:after="0" w:line="240" w:lineRule="auto"/>
        <w:ind w:left="133" w:right="-20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Gitmi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8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8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133" w:right="-20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otların,sazlıkları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240"/>
        </w:sectPr>
      </w:pPr>
      <w:rPr/>
    </w:p>
    <w:p>
      <w:pPr>
        <w:spacing w:before="19" w:after="0" w:line="240" w:lineRule="auto"/>
        <w:ind w:left="14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Dumm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-1"/>
        </w:rPr>
        <w:t>Söndorınede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240"/>
          <w:cols w:num="3" w:equalWidth="0">
            <w:col w:w="681" w:space="1161"/>
            <w:col w:w="1273" w:space="1272"/>
            <w:col w:w="7113"/>
          </w:cols>
        </w:sectPr>
      </w:pPr>
      <w:rPr/>
    </w:p>
    <w:p>
      <w:pPr>
        <w:spacing w:before="9" w:after="0" w:line="195" w:lineRule="exact"/>
        <w:ind w:left="133" w:right="-20"/>
        <w:jc w:val="left"/>
        <w:tabs>
          <w:tab w:pos="2080" w:val="left"/>
          <w:tab w:pos="4440" w:val="left"/>
          <w:tab w:pos="6280" w:val="left"/>
          <w:tab w:pos="7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işlenerek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40"/>
          <w:position w:val="-4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87"/>
          <w:position w:val="-3"/>
        </w:rPr>
        <w:t>IKöpOk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33"/>
          <w:w w:val="87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3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8"/>
          <w:w w:val="3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91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1"/>
          <w:w w:val="139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3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1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16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5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39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1" w:lineRule="exact"/>
        <w:ind w:left="4426" w:right="-20"/>
        <w:jc w:val="left"/>
        <w:tabs>
          <w:tab w:pos="6280" w:val="left"/>
          <w:tab w:pos="78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6"/>
          <w:szCs w:val="26"/>
          <w:color w:val="1D1D1D"/>
          <w:spacing w:val="0"/>
          <w:w w:val="100"/>
          <w:position w:val="3"/>
        </w:rPr>
        <w:t>ı</w:t>
      </w:r>
      <w:r>
        <w:rPr>
          <w:rFonts w:ascii="Arial" w:hAnsi="Arial" w:cs="Arial" w:eastAsia="Arial"/>
          <w:sz w:val="26"/>
          <w:szCs w:val="26"/>
          <w:color w:val="1D1D1D"/>
          <w:spacing w:val="-70"/>
          <w:w w:val="100"/>
          <w:position w:val="3"/>
        </w:rPr>
        <w:t> </w:t>
      </w:r>
      <w:r>
        <w:rPr>
          <w:rFonts w:ascii="Arial" w:hAnsi="Arial" w:cs="Arial" w:eastAsia="Arial"/>
          <w:sz w:val="26"/>
          <w:szCs w:val="26"/>
          <w:color w:val="1D1D1D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6"/>
          <w:szCs w:val="26"/>
          <w:color w:val="1D1D1D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525254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525254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525254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186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ÖZ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3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MERCl'ye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metre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dalgıç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pompa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  <w:position w:val="1"/>
        </w:rPr>
        <w:t>kablosuyanma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zaraı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6" w:after="0" w:line="214" w:lineRule="exact"/>
        <w:ind w:left="148" w:right="8696" w:firstLine="-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Sonundakl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41"/>
          <w:position w:val="0"/>
        </w:rPr>
        <w:t>ör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9"/>
          <w:position w:val="0"/>
        </w:rPr>
        <w:t>mt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89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88"/>
          <w:position w:val="0"/>
        </w:rPr>
        <w:t>ştı:ır.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Dummu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18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trahınini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7"/>
        </w:rPr>
        <w:t>To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8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6"/>
          <w:w w:val="7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am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:25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51" w:lineRule="auto"/>
        <w:ind w:left="143" w:right="55" w:firstLine="179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8"/>
        </w:rPr>
        <w:t>apıla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3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somşturmada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8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ptları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33" w:right="435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          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     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97"/>
        </w:rPr>
        <w:t>!Bed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2"/>
          <w:w w:val="9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39" w:lineRule="auto"/>
        <w:ind w:left="133" w:right="9822" w:firstLine="7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46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6"/>
          <w:w w:val="14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9"/>
        </w:rPr>
        <w:t>Kay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66"/>
        </w:rPr>
        <w:t> </w:t>
      </w:r>
      <w:r>
        <w:rPr>
          <w:rFonts w:ascii="Arial" w:hAnsi="Arial" w:cs="Arial" w:eastAsia="Arial"/>
          <w:sz w:val="22"/>
          <w:szCs w:val="22"/>
          <w:color w:val="3F3F3F"/>
          <w:spacing w:val="0"/>
          <w:w w:val="195"/>
        </w:rPr>
        <w:t>t</w:t>
      </w:r>
      <w:r>
        <w:rPr>
          <w:rFonts w:ascii="Arial" w:hAnsi="Arial" w:cs="Arial" w:eastAsia="Arial"/>
          <w:sz w:val="22"/>
          <w:szCs w:val="22"/>
          <w:color w:val="3F3F3F"/>
          <w:spacing w:val="0"/>
          <w:w w:val="195"/>
        </w:rPr>
        <w:t> </w:t>
      </w:r>
      <w:r>
        <w:rPr>
          <w:rFonts w:ascii="Arial" w:hAnsi="Arial" w:cs="Arial" w:eastAsia="Arial"/>
          <w:sz w:val="22"/>
          <w:szCs w:val="22"/>
          <w:color w:val="3F3F3F"/>
          <w:spacing w:val="8"/>
          <w:w w:val="1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;ı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lfeslim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</w:rPr>
        <w:t>ild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9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7"/>
          <w:w w:val="122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152" w:right="472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40"/>
        </w:rPr>
        <w:t>ü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40"/>
        </w:rPr>
        <w:t>      </w:t>
      </w:r>
      <w:r>
        <w:rPr>
          <w:rFonts w:ascii="Arial" w:hAnsi="Arial" w:cs="Arial" w:eastAsia="Arial"/>
          <w:sz w:val="17"/>
          <w:szCs w:val="17"/>
          <w:color w:val="2F2F2F"/>
          <w:spacing w:val="54"/>
          <w:w w:val="1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:08.03.2017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1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09:45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24" w:lineRule="exact"/>
        <w:ind w:left="732" w:right="-20"/>
        <w:jc w:val="left"/>
        <w:tabs>
          <w:tab w:pos="1220" w:val="left"/>
          <w:tab w:pos="8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GİDE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Posta/Ödemiş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240"/>
        </w:sectPr>
      </w:pPr>
      <w:rPr/>
    </w:p>
    <w:p>
      <w:pPr>
        <w:spacing w:before="62" w:after="0" w:line="240" w:lineRule="auto"/>
        <w:ind w:left="123" w:right="-5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60" w:lineRule="exact"/>
        <w:ind w:left="270" w:right="39"/>
        <w:jc w:val="center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2F2F2F"/>
          <w:spacing w:val="0"/>
          <w:w w:val="81"/>
          <w:position w:val="-3"/>
        </w:rPr>
        <w:t>·u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87" w:lineRule="exact"/>
        <w:ind w:left="271" w:right="54"/>
        <w:jc w:val="center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525254"/>
          <w:spacing w:val="-19"/>
          <w:w w:val="62"/>
          <w:i/>
          <w:position w:val="1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2F2F2F"/>
          <w:spacing w:val="-27"/>
          <w:w w:val="147"/>
          <w:position w:val="17"/>
        </w:rPr>
        <w:t>!</w:t>
      </w:r>
      <w:r>
        <w:rPr>
          <w:rFonts w:ascii="Times New Roman" w:hAnsi="Times New Roman" w:cs="Times New Roman" w:eastAsia="Times New Roman"/>
          <w:sz w:val="31"/>
          <w:szCs w:val="31"/>
          <w:color w:val="2F2F2F"/>
          <w:spacing w:val="-123"/>
          <w:w w:val="103"/>
          <w:i/>
          <w:position w:val="1"/>
        </w:rPr>
        <w:t>o</w:t>
      </w:r>
      <w:r>
        <w:rPr>
          <w:rFonts w:ascii="Times New Roman" w:hAnsi="Times New Roman" w:cs="Times New Roman" w:eastAsia="Times New Roman"/>
          <w:sz w:val="8"/>
          <w:szCs w:val="8"/>
          <w:color w:val="2F2F2F"/>
          <w:spacing w:val="0"/>
          <w:w w:val="147"/>
          <w:position w:val="17"/>
        </w:rPr>
        <w:t>!)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35" w:after="0" w:line="162" w:lineRule="exact"/>
        <w:ind w:left="251" w:right="68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F2F2F"/>
          <w:w w:val="56"/>
          <w:position w:val="-4"/>
        </w:rPr>
        <w:t>..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20"/>
          <w:w w:val="56"/>
          <w:position w:val="-4"/>
        </w:rPr>
        <w:t>.</w:t>
      </w:r>
      <w:r>
        <w:rPr>
          <w:rFonts w:ascii="Arial" w:hAnsi="Arial" w:cs="Arial" w:eastAsia="Arial"/>
          <w:sz w:val="13"/>
          <w:szCs w:val="13"/>
          <w:color w:val="2F2F2F"/>
          <w:spacing w:val="1"/>
          <w:w w:val="51"/>
          <w:position w:val="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56"/>
          <w:position w:val="-4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12"/>
          <w:w w:val="56"/>
          <w:position w:val="-4"/>
        </w:rPr>
        <w:t>.</w:t>
      </w:r>
      <w:r>
        <w:rPr>
          <w:rFonts w:ascii="Arial" w:hAnsi="Arial" w:cs="Arial" w:eastAsia="Arial"/>
          <w:sz w:val="13"/>
          <w:szCs w:val="13"/>
          <w:color w:val="2F2F2F"/>
          <w:spacing w:val="-15"/>
          <w:w w:val="51"/>
          <w:position w:val="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17"/>
          <w:w w:val="56"/>
          <w:position w:val="-4"/>
        </w:rPr>
        <w:t>.</w:t>
      </w:r>
      <w:r>
        <w:rPr>
          <w:rFonts w:ascii="Arial" w:hAnsi="Arial" w:cs="Arial" w:eastAsia="Arial"/>
          <w:sz w:val="13"/>
          <w:szCs w:val="13"/>
          <w:color w:val="2F2F2F"/>
          <w:spacing w:val="-10"/>
          <w:w w:val="51"/>
          <w:position w:val="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23"/>
          <w:w w:val="56"/>
          <w:position w:val="-4"/>
        </w:rPr>
        <w:t>.</w:t>
      </w:r>
      <w:r>
        <w:rPr>
          <w:rFonts w:ascii="Arial" w:hAnsi="Arial" w:cs="Arial" w:eastAsia="Arial"/>
          <w:sz w:val="13"/>
          <w:szCs w:val="13"/>
          <w:color w:val="2F2F2F"/>
          <w:spacing w:val="-4"/>
          <w:w w:val="51"/>
          <w:position w:val="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56"/>
          <w:position w:val="-4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24" w:after="0" w:line="1249" w:lineRule="exact"/>
        <w:ind w:right="-53"/>
        <w:jc w:val="left"/>
        <w:rPr>
          <w:rFonts w:ascii="Arial" w:hAnsi="Arial" w:cs="Arial" w:eastAsia="Arial"/>
          <w:sz w:val="114"/>
          <w:szCs w:val="114"/>
        </w:rPr>
      </w:pPr>
      <w:rPr/>
      <w:r>
        <w:rPr/>
        <w:br w:type="column"/>
      </w:r>
      <w:r>
        <w:rPr>
          <w:rFonts w:ascii="Arial" w:hAnsi="Arial" w:cs="Arial" w:eastAsia="Arial"/>
          <w:sz w:val="114"/>
          <w:szCs w:val="114"/>
          <w:color w:val="2F2F2F"/>
          <w:w w:val="34"/>
          <w:position w:val="-7"/>
        </w:rPr>
        <w:t>Gi</w:t>
      </w:r>
      <w:r>
        <w:rPr>
          <w:rFonts w:ascii="Arial" w:hAnsi="Arial" w:cs="Arial" w:eastAsia="Arial"/>
          <w:sz w:val="114"/>
          <w:szCs w:val="114"/>
          <w:color w:val="333362"/>
          <w:w w:val="73"/>
          <w:position w:val="-7"/>
        </w:rPr>
        <w:t>ı.,:ı.</w:t>
      </w:r>
      <w:r>
        <w:rPr>
          <w:rFonts w:ascii="Arial" w:hAnsi="Arial" w:cs="Arial" w:eastAsia="Arial"/>
          <w:sz w:val="114"/>
          <w:szCs w:val="114"/>
          <w:color w:val="000000"/>
          <w:w w:val="100"/>
          <w:position w:val="0"/>
        </w:rPr>
      </w:r>
    </w:p>
    <w:p>
      <w:pPr>
        <w:spacing w:before="0" w:after="0" w:line="182" w:lineRule="exact"/>
        <w:ind w:left="76" w:right="-79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2F2F2F"/>
          <w:spacing w:val="0"/>
          <w:w w:val="83"/>
          <w:b/>
          <w:bCs/>
        </w:rPr>
        <w:t>H</w:t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83"/>
          <w:b/>
          <w:bCs/>
        </w:rPr>
        <w:t>ü</w:t>
      </w:r>
      <w:r>
        <w:rPr>
          <w:rFonts w:ascii="Arial" w:hAnsi="Arial" w:cs="Arial" w:eastAsia="Arial"/>
          <w:sz w:val="26"/>
          <w:szCs w:val="26"/>
          <w:color w:val="2F2F2F"/>
          <w:spacing w:val="54"/>
          <w:w w:val="83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80"/>
          <w:b/>
          <w:bCs/>
        </w:rPr>
        <w:t>eyı</w:t>
      </w:r>
      <w:r>
        <w:rPr>
          <w:rFonts w:ascii="Arial" w:hAnsi="Arial" w:cs="Arial" w:eastAsia="Arial"/>
          <w:sz w:val="26"/>
          <w:szCs w:val="26"/>
          <w:color w:val="2F2F2F"/>
          <w:spacing w:val="3"/>
          <w:w w:val="80"/>
          <w:b/>
          <w:bCs/>
        </w:rPr>
        <w:t>n</w:t>
      </w:r>
      <w:r>
        <w:rPr>
          <w:rFonts w:ascii="Arial" w:hAnsi="Arial" w:cs="Arial" w:eastAsia="Arial"/>
          <w:sz w:val="26"/>
          <w:szCs w:val="26"/>
          <w:color w:val="333362"/>
          <w:spacing w:val="0"/>
          <w:w w:val="90"/>
          <w:b/>
          <w:bCs/>
        </w:rPr>
        <w:t>A</w:t>
      </w:r>
      <w:r>
        <w:rPr>
          <w:rFonts w:ascii="Arial" w:hAnsi="Arial" w:cs="Arial" w:eastAsia="Arial"/>
          <w:sz w:val="26"/>
          <w:szCs w:val="26"/>
          <w:color w:val="333362"/>
          <w:spacing w:val="-38"/>
          <w:w w:val="89"/>
          <w:b/>
          <w:bCs/>
        </w:rPr>
        <w:t>'</w:t>
      </w:r>
      <w:r>
        <w:rPr>
          <w:rFonts w:ascii="Arial" w:hAnsi="Arial" w:cs="Arial" w:eastAsia="Arial"/>
          <w:sz w:val="26"/>
          <w:szCs w:val="26"/>
          <w:color w:val="1D1D1D"/>
          <w:spacing w:val="0"/>
          <w:w w:val="79"/>
          <w:b/>
          <w:bCs/>
        </w:rPr>
        <w:t>KSULAR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6" w:right="-8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37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3"/>
          <w:w w:val="37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326"/>
          <w:position w:val="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0"/>
        </w:rPr>
        <w:t>mi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r'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v:group style="position:absolute;margin-left:245.843491pt;margin-top:2.132658pt;width:1.661907pt;height:31.496636pt;mso-position-horizontal-relative:page;mso-position-vertical-relative:paragraph;z-index:-16837" coordorigin="4917,43" coordsize="33,630">
            <v:group style="position:absolute;left:4919;top:64;width:2;height:100" coordorigin="4919,64" coordsize="2,100">
              <v:shape style="position:absolute;left:4919;top:64;width:2;height:100" coordorigin="4919,64" coordsize="0,100" path="m4919,164l4919,64e" filled="f" stroked="t" strokeweight=".237415pt" strokecolor="#000000">
                <v:path arrowok="t"/>
              </v:shape>
            </v:group>
            <v:group style="position:absolute;left:4943;top:50;width:2;height:616" coordorigin="4943,50" coordsize="2,616">
              <v:shape style="position:absolute;left:4943;top:50;width:2;height:616" coordorigin="4943,50" coordsize="0,616" path="m4943,665l4943,50e" filled="f" stroked="t" strokeweight=".712246pt" strokecolor="#4B4B7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58.30777pt;margin-top:2.011503pt;width:.1pt;height:15.988792pt;mso-position-horizontal-relative:page;mso-position-vertical-relative:paragraph;z-index:-16836" coordorigin="5166,40" coordsize="2,320">
            <v:shape style="position:absolute;left:5166;top:40;width:2;height:320" coordorigin="5166,40" coordsize="0,320" path="m5166,360l5166,40e" filled="f" stroked="t" strokeweight="1.187076pt" strokecolor="#4F549C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3"/>
          <w:szCs w:val="13"/>
          <w:color w:val="525682"/>
          <w:spacing w:val="0"/>
          <w:w w:val="130"/>
        </w:rPr>
        <w:t>T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81" w:lineRule="exact"/>
        <w:ind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Arial" w:hAnsi="Arial" w:cs="Arial" w:eastAsia="Arial"/>
          <w:sz w:val="36"/>
          <w:szCs w:val="36"/>
          <w:color w:val="3F3F3F"/>
          <w:spacing w:val="8"/>
          <w:w w:val="143"/>
          <w:b/>
          <w:bCs/>
          <w:position w:val="-3"/>
        </w:rPr>
        <w:t>ı</w:t>
      </w:r>
      <w:r>
        <w:rPr>
          <w:rFonts w:ascii="Arial" w:hAnsi="Arial" w:cs="Arial" w:eastAsia="Arial"/>
          <w:sz w:val="27"/>
          <w:szCs w:val="27"/>
          <w:color w:val="3F3F3F"/>
          <w:spacing w:val="12"/>
          <w:w w:val="243"/>
          <w:b/>
          <w:bCs/>
          <w:position w:val="-3"/>
        </w:rPr>
        <w:t>ı</w:t>
      </w:r>
      <w:r>
        <w:rPr>
          <w:rFonts w:ascii="Arial" w:hAnsi="Arial" w:cs="Arial" w:eastAsia="Arial"/>
          <w:sz w:val="27"/>
          <w:szCs w:val="27"/>
          <w:color w:val="3F3F3F"/>
          <w:spacing w:val="0"/>
          <w:w w:val="61"/>
          <w:b/>
          <w:bCs/>
          <w:position w:val="-3"/>
        </w:rPr>
        <w:t>Mart</w:t>
      </w:r>
      <w:r>
        <w:rPr>
          <w:rFonts w:ascii="Arial" w:hAnsi="Arial" w:cs="Arial" w:eastAsia="Arial"/>
          <w:sz w:val="27"/>
          <w:szCs w:val="27"/>
          <w:color w:val="3F3F3F"/>
          <w:spacing w:val="-32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F3F3F"/>
          <w:spacing w:val="0"/>
          <w:w w:val="63"/>
          <w:b/>
          <w:bCs/>
          <w:i/>
          <w:position w:val="-3"/>
        </w:rPr>
        <w:t>'l</w:t>
      </w:r>
      <w:r>
        <w:rPr>
          <w:rFonts w:ascii="Times New Roman" w:hAnsi="Times New Roman" w:cs="Times New Roman" w:eastAsia="Times New Roman"/>
          <w:sz w:val="30"/>
          <w:szCs w:val="30"/>
          <w:color w:val="3F3F3F"/>
          <w:spacing w:val="18"/>
          <w:w w:val="63"/>
          <w:b/>
          <w:bCs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9C9E9E"/>
          <w:spacing w:val="10"/>
          <w:w w:val="83"/>
          <w:position w:val="-3"/>
        </w:rPr>
        <w:t>:</w:t>
      </w:r>
      <w:r>
        <w:rPr>
          <w:rFonts w:ascii="Times New Roman" w:hAnsi="Times New Roman" w:cs="Times New Roman" w:eastAsia="Times New Roman"/>
          <w:sz w:val="31"/>
          <w:szCs w:val="31"/>
          <w:color w:val="525254"/>
          <w:spacing w:val="0"/>
          <w:w w:val="50"/>
          <w:position w:val="-3"/>
        </w:rPr>
        <w:t>J7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5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3F3F3F"/>
          <w:spacing w:val="0"/>
          <w:w w:val="79"/>
          <w:i/>
          <w:position w:val="1"/>
        </w:rPr>
        <w:t>1</w:t>
      </w:r>
      <w:r>
        <w:rPr>
          <w:rFonts w:ascii="Arial" w:hAnsi="Arial" w:cs="Arial" w:eastAsia="Arial"/>
          <w:sz w:val="20"/>
          <w:szCs w:val="20"/>
          <w:color w:val="3F3F3F"/>
          <w:spacing w:val="0"/>
          <w:w w:val="79"/>
          <w:i/>
          <w:position w:val="1"/>
        </w:rPr>
        <w:t>  </w:t>
      </w:r>
      <w:r>
        <w:rPr>
          <w:rFonts w:ascii="Arial" w:hAnsi="Arial" w:cs="Arial" w:eastAsia="Arial"/>
          <w:sz w:val="20"/>
          <w:szCs w:val="20"/>
          <w:color w:val="3F3F3F"/>
          <w:spacing w:val="27"/>
          <w:w w:val="79"/>
          <w:i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3F3F3F"/>
          <w:spacing w:val="0"/>
          <w:w w:val="79"/>
          <w:i/>
          <w:position w:val="1"/>
        </w:rPr>
        <w:t>1</w:t>
      </w:r>
      <w:r>
        <w:rPr>
          <w:rFonts w:ascii="Arial" w:hAnsi="Arial" w:cs="Arial" w:eastAsia="Arial"/>
          <w:sz w:val="20"/>
          <w:szCs w:val="20"/>
          <w:color w:val="3F3F3F"/>
          <w:spacing w:val="3"/>
          <w:w w:val="79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  <w:position w:val="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240"/>
          <w:cols w:num="4" w:equalWidth="0">
            <w:col w:w="587" w:space="1417"/>
            <w:col w:w="1959" w:space="671"/>
            <w:col w:w="1087" w:space="2560"/>
            <w:col w:w="3219"/>
          </w:cols>
        </w:sectPr>
      </w:pPr>
      <w:rPr/>
    </w:p>
    <w:p>
      <w:pPr>
        <w:spacing w:before="4" w:after="0" w:line="194" w:lineRule="exact"/>
        <w:ind w:left="1952" w:right="-107"/>
        <w:jc w:val="left"/>
        <w:tabs>
          <w:tab w:pos="4760" w:val="left"/>
        </w:tabs>
        <w:rPr>
          <w:rFonts w:ascii="Times New Roman" w:hAnsi="Times New Roman" w:cs="Times New Roman" w:eastAsia="Times New Roman"/>
          <w:sz w:val="33"/>
          <w:szCs w:val="3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7.491982pt;margin-top:16.344595pt;width:297.932316pt;height:21.225594pt;mso-position-horizontal-relative:page;mso-position-vertical-relative:paragraph;z-index:-16833" type="#_x0000_t202" filled="f" stroked="f">
            <v:textbox inset="0,0,0,0">
              <w:txbxContent>
                <w:p>
                  <w:pPr>
                    <w:spacing w:before="0" w:after="0" w:line="425" w:lineRule="exact"/>
                    <w:ind w:right="-104"/>
                    <w:jc w:val="left"/>
                    <w:tabs>
                      <w:tab w:pos="5760" w:val="left"/>
                    </w:tabs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Pr/>
                  <w:r>
                    <w:rPr>
                      <w:rFonts w:ascii="Arial" w:hAnsi="Arial" w:cs="Arial" w:eastAsia="Arial"/>
                      <w:sz w:val="25"/>
                      <w:szCs w:val="25"/>
                      <w:color w:val="2F2F2F"/>
                      <w:spacing w:val="0"/>
                      <w:w w:val="83"/>
                      <w:b/>
                      <w:bCs/>
                      <w:position w:val="14"/>
                    </w:rPr>
                    <w:t>Grupla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2F2F2F"/>
                      <w:spacing w:val="0"/>
                      <w:w w:val="83"/>
                      <w:b/>
                      <w:bCs/>
                      <w:position w:val="14"/>
                    </w:rPr>
                    <w:t>r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2F2F2F"/>
                      <w:spacing w:val="-4"/>
                      <w:w w:val="83"/>
                      <w:b/>
                      <w:bCs/>
                      <w:position w:val="14"/>
                    </w:rPr>
                    <w:t> 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2F2F2F"/>
                      <w:spacing w:val="0"/>
                      <w:w w:val="83"/>
                      <w:b/>
                      <w:bCs/>
                      <w:position w:val="14"/>
                    </w:rPr>
                    <w:t>Amiri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2F2F2F"/>
                      <w:spacing w:val="0"/>
                      <w:w w:val="100"/>
                      <w:b/>
                      <w:bCs/>
                      <w:position w:val="14"/>
                    </w:rPr>
                    <w:tab/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2F2F2F"/>
                      <w:spacing w:val="0"/>
                      <w:w w:val="100"/>
                      <w:b/>
                      <w:bCs/>
                      <w:position w:val="14"/>
                    </w:rPr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B5B5B5"/>
                      <w:spacing w:val="0"/>
                      <w:w w:val="51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B5B5B5"/>
                      <w:spacing w:val="2"/>
                      <w:w w:val="51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B5B5B5"/>
                      <w:spacing w:val="0"/>
                      <w:w w:val="110"/>
                      <w:i/>
                      <w:position w:val="21"/>
                    </w:rPr>
                    <w:t>J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76"/>
          <w:b/>
          <w:bCs/>
          <w:position w:val="-9"/>
        </w:rPr>
        <w:t>GOne</w:t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76"/>
          <w:b/>
          <w:bCs/>
          <w:position w:val="-9"/>
        </w:rPr>
        <w:t>y</w:t>
      </w:r>
      <w:r>
        <w:rPr>
          <w:rFonts w:ascii="Arial" w:hAnsi="Arial" w:cs="Arial" w:eastAsia="Arial"/>
          <w:sz w:val="26"/>
          <w:szCs w:val="26"/>
          <w:color w:val="2F2F2F"/>
          <w:spacing w:val="-4"/>
          <w:w w:val="76"/>
          <w:b/>
          <w:bCs/>
          <w:position w:val="-9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76"/>
          <w:b/>
          <w:bCs/>
          <w:position w:val="-9"/>
        </w:rPr>
        <w:t>Bölg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76"/>
          <w:b/>
          <w:bCs/>
          <w:position w:val="-9"/>
        </w:rPr>
        <w:t>e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76"/>
          <w:b/>
          <w:bCs/>
          <w:position w:val="-9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6"/>
          <w:w w:val="76"/>
          <w:b/>
          <w:bCs/>
          <w:position w:val="-9"/>
        </w:rPr>
        <w:t> </w:t>
      </w:r>
      <w:r>
        <w:rPr>
          <w:rFonts w:ascii="Arial" w:hAnsi="Arial" w:cs="Arial" w:eastAsia="Arial"/>
          <w:sz w:val="26"/>
          <w:szCs w:val="26"/>
          <w:color w:val="2F2F2F"/>
          <w:spacing w:val="2"/>
          <w:w w:val="76"/>
          <w:b/>
          <w:bCs/>
          <w:position w:val="-9"/>
        </w:rPr>
        <w:t>2</w:t>
      </w:r>
      <w:r>
        <w:rPr>
          <w:rFonts w:ascii="Arial" w:hAnsi="Arial" w:cs="Arial" w:eastAsia="Arial"/>
          <w:sz w:val="26"/>
          <w:szCs w:val="26"/>
          <w:color w:val="707272"/>
          <w:spacing w:val="0"/>
          <w:w w:val="76"/>
          <w:b/>
          <w:bCs/>
          <w:position w:val="-9"/>
        </w:rPr>
        <w:t>.</w:t>
      </w:r>
      <w:r>
        <w:rPr>
          <w:rFonts w:ascii="Arial" w:hAnsi="Arial" w:cs="Arial" w:eastAsia="Arial"/>
          <w:sz w:val="26"/>
          <w:szCs w:val="26"/>
          <w:color w:val="707272"/>
          <w:spacing w:val="0"/>
          <w:w w:val="76"/>
          <w:b/>
          <w:bCs/>
          <w:position w:val="-9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76"/>
          <w:b/>
          <w:bCs/>
          <w:position w:val="-9"/>
        </w:rPr>
        <w:t>Posta</w:t>
      </w:r>
      <w:r>
        <w:rPr>
          <w:rFonts w:ascii="Arial" w:hAnsi="Arial" w:cs="Arial" w:eastAsia="Arial"/>
          <w:sz w:val="25"/>
          <w:szCs w:val="25"/>
          <w:color w:val="2F2F2F"/>
          <w:spacing w:val="-5"/>
          <w:w w:val="76"/>
          <w:b/>
          <w:bCs/>
          <w:position w:val="-9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100"/>
          <w:b/>
          <w:bCs/>
          <w:position w:val="-9"/>
        </w:rPr>
        <w:tab/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100"/>
          <w:b/>
          <w:bCs/>
          <w:position w:val="-9"/>
        </w:rPr>
      </w:r>
      <w:r>
        <w:rPr>
          <w:rFonts w:ascii="Times New Roman" w:hAnsi="Times New Roman" w:cs="Times New Roman" w:eastAsia="Times New Roman"/>
          <w:sz w:val="33"/>
          <w:szCs w:val="33"/>
          <w:color w:val="424272"/>
          <w:spacing w:val="0"/>
          <w:w w:val="150"/>
          <w:i/>
          <w:position w:val="-26"/>
        </w:rPr>
        <w:t>)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w w:val="9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2"/>
          <w:w w:val="99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12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9"/>
          <w:w w:val="11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</w:rPr>
        <w:t>iy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9C9E9E"/>
          <w:spacing w:val="-2"/>
          <w:w w:val="71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7"/>
        </w:rPr>
        <w:t>Birinı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5" w:lineRule="exact"/>
        <w:ind w:right="-20"/>
        <w:jc w:val="left"/>
        <w:tabs>
          <w:tab w:pos="66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828282"/>
          <w:spacing w:val="0"/>
          <w:w w:val="100"/>
          <w:i/>
          <w:position w:val="-12"/>
        </w:rPr>
        <w:t>tltd'</w:t>
      </w:r>
      <w:r>
        <w:rPr>
          <w:rFonts w:ascii="Times New Roman" w:hAnsi="Times New Roman" w:cs="Times New Roman" w:eastAsia="Times New Roman"/>
          <w:sz w:val="15"/>
          <w:szCs w:val="15"/>
          <w:color w:val="828282"/>
          <w:spacing w:val="-26"/>
          <w:w w:val="100"/>
          <w:i/>
          <w:position w:val="-1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828282"/>
          <w:spacing w:val="0"/>
          <w:w w:val="100"/>
          <w:i/>
          <w:position w:val="-12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828282"/>
          <w:spacing w:val="0"/>
          <w:w w:val="100"/>
          <w:i/>
          <w:position w:val="-12"/>
        </w:rPr>
      </w:r>
      <w:r>
        <w:rPr>
          <w:rFonts w:ascii="Times New Roman" w:hAnsi="Times New Roman" w:cs="Times New Roman" w:eastAsia="Times New Roman"/>
          <w:sz w:val="15"/>
          <w:szCs w:val="15"/>
          <w:color w:val="B5B5B5"/>
          <w:spacing w:val="0"/>
          <w:w w:val="256"/>
          <w:position w:val="-12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B5B5B5"/>
          <w:spacing w:val="-32"/>
          <w:w w:val="256"/>
          <w:position w:val="-12"/>
        </w:rPr>
        <w:t> </w:t>
      </w:r>
      <w:r>
        <w:rPr>
          <w:rFonts w:ascii="Arial" w:hAnsi="Arial" w:cs="Arial" w:eastAsia="Arial"/>
          <w:sz w:val="12"/>
          <w:szCs w:val="12"/>
          <w:color w:val="B5B5B5"/>
          <w:spacing w:val="0"/>
          <w:w w:val="197"/>
          <w:i/>
          <w:position w:val="-12"/>
        </w:rPr>
        <w:t>l</w:t>
      </w:r>
      <w:r>
        <w:rPr>
          <w:rFonts w:ascii="Arial" w:hAnsi="Arial" w:cs="Arial" w:eastAsia="Arial"/>
          <w:sz w:val="12"/>
          <w:szCs w:val="12"/>
          <w:color w:val="B5B5B5"/>
          <w:spacing w:val="0"/>
          <w:w w:val="197"/>
          <w:i/>
          <w:position w:val="-12"/>
        </w:rPr>
        <w:t> </w:t>
      </w:r>
      <w:r>
        <w:rPr>
          <w:rFonts w:ascii="Arial" w:hAnsi="Arial" w:cs="Arial" w:eastAsia="Arial"/>
          <w:sz w:val="12"/>
          <w:szCs w:val="12"/>
          <w:color w:val="B5B5B5"/>
          <w:spacing w:val="15"/>
          <w:w w:val="197"/>
          <w:i/>
          <w:position w:val="-12"/>
        </w:rPr>
        <w:t> </w:t>
      </w:r>
      <w:r>
        <w:rPr>
          <w:rFonts w:ascii="Arial" w:hAnsi="Arial" w:cs="Arial" w:eastAsia="Arial"/>
          <w:sz w:val="12"/>
          <w:szCs w:val="12"/>
          <w:color w:val="B5B5B5"/>
          <w:spacing w:val="0"/>
          <w:w w:val="197"/>
          <w:position w:val="-12"/>
        </w:rPr>
        <w:t>.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240"/>
          <w:cols w:num="2" w:equalWidth="0">
            <w:col w:w="4933" w:space="3472"/>
            <w:col w:w="3095"/>
          </w:cols>
        </w:sectPr>
      </w:pPr>
      <w:rPr/>
    </w:p>
    <w:p>
      <w:pPr>
        <w:spacing w:before="0" w:after="0" w:line="194" w:lineRule="exact"/>
        <w:ind w:right="2049"/>
        <w:jc w:val="right"/>
        <w:tabs>
          <w:tab w:pos="78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Arial" w:hAnsi="Arial" w:cs="Arial" w:eastAsia="Arial"/>
          <w:sz w:val="22"/>
          <w:szCs w:val="22"/>
          <w:color w:val="9C9E9E"/>
          <w:spacing w:val="0"/>
          <w:w w:val="61"/>
          <w:i/>
          <w:position w:val="-2"/>
        </w:rPr>
        <w:t>ı·</w:t>
      </w:r>
      <w:r>
        <w:rPr>
          <w:rFonts w:ascii="Arial" w:hAnsi="Arial" w:cs="Arial" w:eastAsia="Arial"/>
          <w:sz w:val="22"/>
          <w:szCs w:val="22"/>
          <w:color w:val="9C9E9E"/>
          <w:spacing w:val="0"/>
          <w:w w:val="61"/>
          <w:i/>
          <w:position w:val="-2"/>
        </w:rPr>
        <w:t>  </w:t>
      </w:r>
      <w:r>
        <w:rPr>
          <w:rFonts w:ascii="Arial" w:hAnsi="Arial" w:cs="Arial" w:eastAsia="Arial"/>
          <w:sz w:val="22"/>
          <w:szCs w:val="22"/>
          <w:color w:val="9C9E9E"/>
          <w:spacing w:val="32"/>
          <w:w w:val="61"/>
          <w:i/>
          <w:position w:val="-2"/>
        </w:rPr>
        <w:t> </w:t>
      </w:r>
      <w:r>
        <w:rPr>
          <w:rFonts w:ascii="Arial" w:hAnsi="Arial" w:cs="Arial" w:eastAsia="Arial"/>
          <w:sz w:val="11"/>
          <w:szCs w:val="11"/>
          <w:color w:val="828282"/>
          <w:spacing w:val="-15"/>
          <w:w w:val="141"/>
          <w:i/>
          <w:position w:val="-2"/>
        </w:rPr>
        <w:t>,</w:t>
      </w:r>
      <w:r>
        <w:rPr>
          <w:rFonts w:ascii="Arial" w:hAnsi="Arial" w:cs="Arial" w:eastAsia="Arial"/>
          <w:sz w:val="11"/>
          <w:szCs w:val="11"/>
          <w:color w:val="9C9E9E"/>
          <w:spacing w:val="0"/>
          <w:w w:val="90"/>
          <w:i/>
          <w:position w:val="-2"/>
        </w:rPr>
        <w:t>H,</w:t>
      </w:r>
      <w:r>
        <w:rPr>
          <w:rFonts w:ascii="Arial" w:hAnsi="Arial" w:cs="Arial" w:eastAsia="Arial"/>
          <w:sz w:val="11"/>
          <w:szCs w:val="11"/>
          <w:color w:val="9C9E9E"/>
          <w:spacing w:val="0"/>
          <w:w w:val="100"/>
          <w:i/>
          <w:position w:val="-2"/>
        </w:rPr>
        <w:tab/>
      </w:r>
      <w:r>
        <w:rPr>
          <w:rFonts w:ascii="Arial" w:hAnsi="Arial" w:cs="Arial" w:eastAsia="Arial"/>
          <w:sz w:val="11"/>
          <w:szCs w:val="11"/>
          <w:color w:val="9C9E9E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7"/>
          <w:szCs w:val="7"/>
          <w:color w:val="828282"/>
          <w:spacing w:val="0"/>
          <w:w w:val="79"/>
          <w:position w:val="-2"/>
        </w:rPr>
        <w:t>o</w:t>
      </w:r>
      <w:r>
        <w:rPr>
          <w:rFonts w:ascii="Times New Roman" w:hAnsi="Times New Roman" w:cs="Times New Roman" w:eastAsia="Times New Roman"/>
          <w:sz w:val="7"/>
          <w:szCs w:val="7"/>
          <w:color w:val="828282"/>
          <w:spacing w:val="0"/>
          <w:w w:val="79"/>
          <w:position w:val="-2"/>
        </w:rPr>
        <w:t>            </w:t>
      </w:r>
      <w:r>
        <w:rPr>
          <w:rFonts w:ascii="Times New Roman" w:hAnsi="Times New Roman" w:cs="Times New Roman" w:eastAsia="Times New Roman"/>
          <w:sz w:val="7"/>
          <w:szCs w:val="7"/>
          <w:color w:val="828282"/>
          <w:spacing w:val="1"/>
          <w:w w:val="79"/>
          <w:position w:val="-2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B5B5B5"/>
          <w:spacing w:val="0"/>
          <w:w w:val="188"/>
          <w:position w:val="-2"/>
        </w:rPr>
        <w:t>•'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91" w:lineRule="exact"/>
        <w:ind w:right="2750"/>
        <w:jc w:val="righ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9C9E9E"/>
          <w:spacing w:val="0"/>
          <w:w w:val="157"/>
          <w:position w:val="1"/>
        </w:rPr>
        <w:t>.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32" w:lineRule="exact"/>
        <w:ind w:right="2732"/>
        <w:jc w:val="right"/>
        <w:rPr>
          <w:rFonts w:ascii="Arial" w:hAnsi="Arial" w:cs="Arial" w:eastAsia="Arial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3.073975pt;margin-top:1.463791pt;width:85.99524pt;height:15.242139pt;mso-position-horizontal-relative:page;mso-position-vertical-relative:paragraph;z-index:-16832" type="#_x0000_t202" filled="f" stroked="f">
            <v:textbox inset="0,0,0,0">
              <w:txbxContent>
                <w:p>
                  <w:pPr>
                    <w:spacing w:before="0" w:after="0" w:line="305" w:lineRule="exact"/>
                    <w:ind w:right="-86"/>
                    <w:jc w:val="left"/>
                    <w:tabs>
                      <w:tab w:pos="1600" w:val="left"/>
                    </w:tabs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Pr/>
                  <w:r>
                    <w:rPr>
                      <w:rFonts w:ascii="Arial" w:hAnsi="Arial" w:cs="Arial" w:eastAsia="Arial"/>
                      <w:sz w:val="26"/>
                      <w:szCs w:val="26"/>
                      <w:color w:val="B5B5B5"/>
                      <w:spacing w:val="-8"/>
                      <w:w w:val="109"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9C9E9E"/>
                      <w:spacing w:val="0"/>
                      <w:w w:val="300"/>
                      <w:position w:val="-1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9C9E9E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9C9E9E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C8C8C8"/>
                      <w:spacing w:val="0"/>
                      <w:w w:val="135"/>
                      <w:position w:val="2"/>
                    </w:rPr>
                    <w:t>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"/>
          <w:szCs w:val="8"/>
          <w:color w:val="9C9E9E"/>
          <w:spacing w:val="-13"/>
          <w:w w:val="216"/>
          <w:i/>
          <w:position w:val="-7"/>
        </w:rPr>
        <w:t>(</w:t>
      </w:r>
      <w:r>
        <w:rPr>
          <w:rFonts w:ascii="Arial" w:hAnsi="Arial" w:cs="Arial" w:eastAsia="Arial"/>
          <w:sz w:val="8"/>
          <w:szCs w:val="8"/>
          <w:color w:val="828282"/>
          <w:spacing w:val="0"/>
          <w:w w:val="292"/>
          <w:i/>
          <w:position w:val="-7"/>
        </w:rPr>
        <w:t>.</w:t>
      </w:r>
      <w:r>
        <w:rPr>
          <w:rFonts w:ascii="Arial" w:hAnsi="Arial" w:cs="Arial" w:eastAsia="Arial"/>
          <w:sz w:val="8"/>
          <w:szCs w:val="8"/>
          <w:color w:val="828282"/>
          <w:spacing w:val="0"/>
          <w:w w:val="100"/>
          <w:i/>
          <w:position w:val="-7"/>
        </w:rPr>
        <w:t>     </w:t>
      </w:r>
      <w:r>
        <w:rPr>
          <w:rFonts w:ascii="Arial" w:hAnsi="Arial" w:cs="Arial" w:eastAsia="Arial"/>
          <w:sz w:val="8"/>
          <w:szCs w:val="8"/>
          <w:color w:val="828282"/>
          <w:spacing w:val="-1"/>
          <w:w w:val="100"/>
          <w:i/>
          <w:position w:val="-7"/>
        </w:rPr>
        <w:t> </w:t>
      </w:r>
      <w:r>
        <w:rPr>
          <w:rFonts w:ascii="Arial" w:hAnsi="Arial" w:cs="Arial" w:eastAsia="Arial"/>
          <w:sz w:val="25"/>
          <w:szCs w:val="25"/>
          <w:color w:val="C8C8C8"/>
          <w:spacing w:val="0"/>
          <w:w w:val="83"/>
          <w:i/>
          <w:position w:val="-19"/>
        </w:rPr>
        <w:t>·: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40" w:bottom="280" w:left="180" w:right="240"/>
        </w:sectPr>
      </w:pPr>
      <w:rPr/>
    </w:p>
    <w:p>
      <w:pPr>
        <w:spacing w:before="0" w:after="0" w:line="194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4.289612pt;margin-top:.223182pt;width:3.31292pt;height:23pt;mso-position-horizontal-relative:page;mso-position-vertical-relative:paragraph;z-index:-16831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Pr/>
                  <w:r>
                    <w:rPr>
                      <w:rFonts w:ascii="Arial" w:hAnsi="Arial" w:cs="Arial" w:eastAsia="Arial"/>
                      <w:sz w:val="46"/>
                      <w:szCs w:val="46"/>
                      <w:color w:val="828282"/>
                      <w:spacing w:val="0"/>
                      <w:w w:val="51"/>
                    </w:rPr>
                    <w:t>.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</w:rPr>
        <w:t>AhmetDOGDU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right="222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171" w:lineRule="exact"/>
        <w:ind w:left="138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9C9E9E"/>
          <w:spacing w:val="0"/>
          <w:w w:val="253"/>
          <w:position w:val="-3"/>
        </w:rPr>
        <w:t>''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24" w:lineRule="exact"/>
        <w:ind w:left="114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B5B5B5"/>
          <w:spacing w:val="0"/>
          <w:w w:val="101"/>
          <w:position w:val="1"/>
        </w:rPr>
        <w:t>:.,.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240"/>
          <w:cols w:num="2" w:equalWidth="0">
            <w:col w:w="5806" w:space="2300"/>
            <w:col w:w="3394"/>
          </w:cols>
        </w:sectPr>
      </w:pPr>
      <w:rPr/>
    </w:p>
    <w:p>
      <w:pPr>
        <w:spacing w:before="4" w:after="0" w:line="288" w:lineRule="exact"/>
        <w:ind w:right="-20"/>
        <w:jc w:val="right"/>
        <w:tabs>
          <w:tab w:pos="480" w:val="left"/>
        </w:tabs>
        <w:rPr>
          <w:rFonts w:ascii="Arial" w:hAnsi="Arial" w:cs="Arial" w:eastAsia="Arial"/>
          <w:sz w:val="32"/>
          <w:szCs w:val="3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1.620911pt;margin-top:1.020185pt;width:3.63565pt;height:44.5pt;mso-position-horizontal-relative:page;mso-position-vertical-relative:paragraph;z-index:-16830" type="#_x0000_t202" filled="f" stroked="f">
            <v:textbox inset="0,0,0,0">
              <w:txbxContent>
                <w:p>
                  <w:pPr>
                    <w:spacing w:before="0" w:after="0" w:line="890" w:lineRule="exact"/>
                    <w:ind w:right="-174"/>
                    <w:jc w:val="left"/>
                    <w:rPr>
                      <w:rFonts w:ascii="Arial" w:hAnsi="Arial" w:cs="Arial" w:eastAsia="Arial"/>
                      <w:sz w:val="89"/>
                      <w:szCs w:val="89"/>
                    </w:rPr>
                  </w:pPr>
                  <w:rPr/>
                  <w:r>
                    <w:rPr>
                      <w:rFonts w:ascii="Arial" w:hAnsi="Arial" w:cs="Arial" w:eastAsia="Arial"/>
                      <w:sz w:val="89"/>
                      <w:szCs w:val="89"/>
                      <w:color w:val="B5B5B5"/>
                      <w:spacing w:val="0"/>
                      <w:w w:val="42"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89"/>
                      <w:szCs w:val="8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B5B5B5"/>
          <w:spacing w:val="-45"/>
          <w:w w:val="71"/>
          <w:b/>
          <w:bCs/>
          <w:position w:val="8"/>
        </w:rPr>
        <w:t>r</w:t>
      </w:r>
      <w:r>
        <w:rPr>
          <w:rFonts w:ascii="Arial" w:hAnsi="Arial" w:cs="Arial" w:eastAsia="Arial"/>
          <w:sz w:val="13"/>
          <w:szCs w:val="13"/>
          <w:color w:val="707272"/>
          <w:spacing w:val="-7"/>
          <w:w w:val="182"/>
          <w:position w:val="7"/>
        </w:rPr>
        <w:t>.</w:t>
      </w:r>
      <w:r>
        <w:rPr>
          <w:rFonts w:ascii="Arial" w:hAnsi="Arial" w:cs="Arial" w:eastAsia="Arial"/>
          <w:sz w:val="13"/>
          <w:szCs w:val="13"/>
          <w:color w:val="B5B5B5"/>
          <w:spacing w:val="0"/>
          <w:w w:val="68"/>
          <w:position w:val="7"/>
        </w:rPr>
        <w:t>,</w:t>
      </w:r>
      <w:r>
        <w:rPr>
          <w:rFonts w:ascii="Arial" w:hAnsi="Arial" w:cs="Arial" w:eastAsia="Arial"/>
          <w:sz w:val="13"/>
          <w:szCs w:val="13"/>
          <w:color w:val="B5B5B5"/>
          <w:spacing w:val="0"/>
          <w:w w:val="100"/>
          <w:position w:val="7"/>
        </w:rPr>
        <w:t>  </w:t>
      </w:r>
      <w:r>
        <w:rPr>
          <w:rFonts w:ascii="Arial" w:hAnsi="Arial" w:cs="Arial" w:eastAsia="Arial"/>
          <w:sz w:val="16"/>
          <w:szCs w:val="16"/>
          <w:color w:val="B5B5B5"/>
          <w:spacing w:val="0"/>
          <w:w w:val="177"/>
          <w:position w:val="8"/>
        </w:rPr>
        <w:t>'</w:t>
      </w:r>
      <w:r>
        <w:rPr>
          <w:rFonts w:ascii="Arial" w:hAnsi="Arial" w:cs="Arial" w:eastAsia="Arial"/>
          <w:sz w:val="16"/>
          <w:szCs w:val="16"/>
          <w:color w:val="B5B5B5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6"/>
          <w:szCs w:val="16"/>
          <w:color w:val="B5B5B5"/>
          <w:spacing w:val="0"/>
          <w:w w:val="100"/>
          <w:position w:val="8"/>
        </w:rPr>
      </w:r>
      <w:r>
        <w:rPr>
          <w:rFonts w:ascii="Arial" w:hAnsi="Arial" w:cs="Arial" w:eastAsia="Arial"/>
          <w:sz w:val="32"/>
          <w:szCs w:val="32"/>
          <w:color w:val="9C9E9E"/>
          <w:spacing w:val="0"/>
          <w:w w:val="133"/>
          <w:position w:val="-8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242" w:lineRule="exact"/>
        <w:ind w:left="4587" w:right="-20"/>
        <w:jc w:val="left"/>
        <w:rPr>
          <w:rFonts w:ascii="Arial" w:hAnsi="Arial" w:cs="Arial" w:eastAsia="Arial"/>
          <w:sz w:val="112"/>
          <w:szCs w:val="112"/>
        </w:rPr>
      </w:pPr>
      <w:rPr/>
      <w:r>
        <w:rPr>
          <w:rFonts w:ascii="Arial" w:hAnsi="Arial" w:cs="Arial" w:eastAsia="Arial"/>
          <w:sz w:val="112"/>
          <w:szCs w:val="112"/>
          <w:color w:val="424272"/>
          <w:spacing w:val="0"/>
          <w:w w:val="80"/>
          <w:i/>
          <w:position w:val="-62"/>
        </w:rPr>
        <w:t>»--:</w:t>
      </w:r>
      <w:r>
        <w:rPr>
          <w:rFonts w:ascii="Arial" w:hAnsi="Arial" w:cs="Arial" w:eastAsia="Arial"/>
          <w:sz w:val="112"/>
          <w:szCs w:val="112"/>
          <w:color w:val="000000"/>
          <w:spacing w:val="0"/>
          <w:w w:val="100"/>
          <w:position w:val="0"/>
        </w:rPr>
      </w:r>
    </w:p>
    <w:p>
      <w:pPr>
        <w:spacing w:before="0" w:after="0" w:line="534" w:lineRule="exact"/>
        <w:ind w:right="-20"/>
        <w:jc w:val="left"/>
        <w:tabs>
          <w:tab w:pos="860" w:val="left"/>
        </w:tabs>
        <w:rPr>
          <w:rFonts w:ascii="Arial" w:hAnsi="Arial" w:cs="Arial" w:eastAsia="Arial"/>
          <w:sz w:val="89"/>
          <w:szCs w:val="8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0"/>
          <w:szCs w:val="30"/>
          <w:color w:val="525254"/>
          <w:spacing w:val="-45"/>
          <w:w w:val="102"/>
          <w:b/>
          <w:bCs/>
          <w:position w:val="-35"/>
        </w:rPr>
        <w:t>n</w:t>
      </w:r>
      <w:r>
        <w:rPr>
          <w:rFonts w:ascii="Arial" w:hAnsi="Arial" w:cs="Arial" w:eastAsia="Arial"/>
          <w:sz w:val="89"/>
          <w:szCs w:val="89"/>
          <w:color w:val="B5B5B5"/>
          <w:spacing w:val="-111"/>
          <w:w w:val="63"/>
          <w:position w:val="-31"/>
        </w:rPr>
        <w:t>'</w:t>
      </w:r>
      <w:r>
        <w:rPr>
          <w:rFonts w:ascii="Times New Roman" w:hAnsi="Times New Roman" w:cs="Times New Roman" w:eastAsia="Times New Roman"/>
          <w:sz w:val="30"/>
          <w:szCs w:val="30"/>
          <w:color w:val="707272"/>
          <w:spacing w:val="0"/>
          <w:w w:val="119"/>
          <w:b/>
          <w:bCs/>
          <w:position w:val="-35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707272"/>
          <w:spacing w:val="0"/>
          <w:w w:val="100"/>
          <w:b/>
          <w:bCs/>
          <w:position w:val="-35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707272"/>
          <w:spacing w:val="0"/>
          <w:w w:val="100"/>
          <w:b/>
          <w:bCs/>
          <w:position w:val="-35"/>
        </w:rPr>
      </w:r>
      <w:r>
        <w:rPr>
          <w:rFonts w:ascii="Arial" w:hAnsi="Arial" w:cs="Arial" w:eastAsia="Arial"/>
          <w:sz w:val="25"/>
          <w:szCs w:val="25"/>
          <w:color w:val="525254"/>
          <w:spacing w:val="0"/>
          <w:w w:val="61"/>
          <w:position w:val="-35"/>
        </w:rPr>
        <w:t>iı</w:t>
      </w:r>
      <w:r>
        <w:rPr>
          <w:rFonts w:ascii="Arial" w:hAnsi="Arial" w:cs="Arial" w:eastAsia="Arial"/>
          <w:sz w:val="25"/>
          <w:szCs w:val="25"/>
          <w:color w:val="525254"/>
          <w:spacing w:val="-55"/>
          <w:w w:val="61"/>
          <w:position w:val="-35"/>
        </w:rPr>
        <w:t>.</w:t>
      </w:r>
      <w:r>
        <w:rPr>
          <w:rFonts w:ascii="Arial" w:hAnsi="Arial" w:cs="Arial" w:eastAsia="Arial"/>
          <w:sz w:val="89"/>
          <w:szCs w:val="89"/>
          <w:color w:val="525254"/>
          <w:spacing w:val="-126"/>
          <w:w w:val="62"/>
          <w:position w:val="-31"/>
        </w:rPr>
        <w:t>l</w:t>
      </w:r>
      <w:r>
        <w:rPr>
          <w:rFonts w:ascii="Arial" w:hAnsi="Arial" w:cs="Arial" w:eastAsia="Arial"/>
          <w:sz w:val="25"/>
          <w:szCs w:val="25"/>
          <w:color w:val="525254"/>
          <w:spacing w:val="0"/>
          <w:w w:val="62"/>
          <w:position w:val="-35"/>
        </w:rPr>
        <w:t>c</w:t>
      </w:r>
      <w:r>
        <w:rPr>
          <w:rFonts w:ascii="Arial" w:hAnsi="Arial" w:cs="Arial" w:eastAsia="Arial"/>
          <w:sz w:val="25"/>
          <w:szCs w:val="25"/>
          <w:color w:val="525254"/>
          <w:spacing w:val="-123"/>
          <w:w w:val="62"/>
          <w:position w:val="-35"/>
        </w:rPr>
        <w:t>u</w:t>
      </w:r>
      <w:r>
        <w:rPr>
          <w:rFonts w:ascii="Arial" w:hAnsi="Arial" w:cs="Arial" w:eastAsia="Arial"/>
          <w:sz w:val="89"/>
          <w:szCs w:val="89"/>
          <w:color w:val="525254"/>
          <w:spacing w:val="-69"/>
          <w:w w:val="62"/>
          <w:position w:val="-31"/>
        </w:rPr>
        <w:t>l</w:t>
      </w:r>
      <w:r>
        <w:rPr>
          <w:rFonts w:ascii="Arial" w:hAnsi="Arial" w:cs="Arial" w:eastAsia="Arial"/>
          <w:sz w:val="89"/>
          <w:szCs w:val="89"/>
          <w:color w:val="525682"/>
          <w:spacing w:val="0"/>
          <w:w w:val="69"/>
          <w:position w:val="-31"/>
        </w:rPr>
        <w:t>t:l</w:t>
      </w:r>
      <w:r>
        <w:rPr>
          <w:rFonts w:ascii="Arial" w:hAnsi="Arial" w:cs="Arial" w:eastAsia="Arial"/>
          <w:sz w:val="89"/>
          <w:szCs w:val="8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240"/>
          <w:cols w:num="2" w:equalWidth="0">
            <w:col w:w="8690" w:space="161"/>
            <w:col w:w="2649"/>
          </w:cols>
        </w:sectPr>
      </w:pPr>
      <w:rPr/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6" w:lineRule="exact"/>
        <w:ind w:right="-20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3F3F3F"/>
          <w:position w:val="-6"/>
        </w:rPr>
        <w:t>&lt;':</w:t>
      </w:r>
      <w:r>
        <w:rPr>
          <w:rFonts w:ascii="Times New Roman" w:hAnsi="Times New Roman" w:cs="Times New Roman" w:eastAsia="Times New Roman"/>
          <w:sz w:val="8"/>
          <w:szCs w:val="8"/>
          <w:color w:val="3F3F3F"/>
          <w:w w:val="101"/>
          <w:position w:val="-6"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w w:val="100"/>
          <w:position w:val="0"/>
        </w:rPr>
      </w:r>
    </w:p>
    <w:p>
      <w:pPr>
        <w:spacing w:before="0" w:after="0" w:line="306" w:lineRule="exact"/>
        <w:ind w:right="2613"/>
        <w:jc w:val="righ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0"/>
          <w:szCs w:val="30"/>
          <w:color w:val="525254"/>
          <w:spacing w:val="0"/>
          <w:w w:val="101"/>
          <w:b/>
          <w:bCs/>
        </w:rPr>
        <w:t>Ule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24" w:after="0" w:line="191" w:lineRule="exact"/>
        <w:ind w:right="-20"/>
        <w:jc w:val="left"/>
        <w:tabs>
          <w:tab w:pos="1440" w:val="left"/>
          <w:tab w:pos="62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0"/>
          <w:w w:val="100"/>
          <w:position w:val="-11"/>
        </w:rPr>
        <w:t>Bıt·g</w:t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0"/>
          <w:w w:val="100"/>
          <w:position w:val="-11"/>
        </w:rPr>
        <w:t>(</w:t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0"/>
          <w:w w:val="100"/>
          <w:position w:val="-11"/>
        </w:rPr>
        <w:t>in</w:t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-54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0"/>
          <w:w w:val="100"/>
          <w:position w:val="-11"/>
        </w:rPr>
      </w:r>
      <w:r>
        <w:rPr>
          <w:rFonts w:ascii="Arial" w:hAnsi="Arial" w:cs="Arial" w:eastAsia="Arial"/>
          <w:sz w:val="25"/>
          <w:szCs w:val="25"/>
          <w:color w:val="828282"/>
          <w:spacing w:val="0"/>
          <w:w w:val="100"/>
          <w:b/>
          <w:bCs/>
          <w:position w:val="-8"/>
        </w:rPr>
        <w:t>A</w:t>
      </w:r>
      <w:r>
        <w:rPr>
          <w:rFonts w:ascii="Arial" w:hAnsi="Arial" w:cs="Arial" w:eastAsia="Arial"/>
          <w:sz w:val="25"/>
          <w:szCs w:val="25"/>
          <w:color w:val="828282"/>
          <w:spacing w:val="-44"/>
          <w:w w:val="100"/>
          <w:b/>
          <w:bCs/>
          <w:position w:val="-8"/>
        </w:rPr>
        <w:t> </w:t>
      </w:r>
      <w:r>
        <w:rPr>
          <w:rFonts w:ascii="Arial" w:hAnsi="Arial" w:cs="Arial" w:eastAsia="Arial"/>
          <w:sz w:val="25"/>
          <w:szCs w:val="25"/>
          <w:color w:val="828282"/>
          <w:spacing w:val="0"/>
          <w:w w:val="100"/>
          <w:b/>
          <w:bCs/>
          <w:position w:val="-8"/>
        </w:rPr>
        <w:tab/>
      </w:r>
      <w:r>
        <w:rPr>
          <w:rFonts w:ascii="Arial" w:hAnsi="Arial" w:cs="Arial" w:eastAsia="Arial"/>
          <w:sz w:val="25"/>
          <w:szCs w:val="25"/>
          <w:color w:val="828282"/>
          <w:spacing w:val="0"/>
          <w:w w:val="100"/>
          <w:b/>
          <w:bCs/>
          <w:position w:val="-8"/>
        </w:rPr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315"/>
          <w:position w:val="-2"/>
        </w:rPr>
        <w:t>\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316"/>
          <w:position w:val="-2"/>
        </w:rPr>
        <w:t>tfa</w:t>
      </w:r>
      <w:r>
        <w:rPr>
          <w:rFonts w:ascii="Arial" w:hAnsi="Arial" w:cs="Arial" w:eastAsia="Arial"/>
          <w:sz w:val="18"/>
          <w:szCs w:val="18"/>
          <w:color w:val="525254"/>
          <w:spacing w:val="0"/>
          <w:w w:val="93"/>
          <w:position w:val="-2"/>
        </w:rPr>
        <w:t>i)</w:t>
      </w:r>
      <w:r>
        <w:rPr>
          <w:rFonts w:ascii="Arial" w:hAnsi="Arial" w:cs="Arial" w:eastAsia="Arial"/>
          <w:sz w:val="18"/>
          <w:szCs w:val="18"/>
          <w:color w:val="525254"/>
          <w:spacing w:val="-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707272"/>
          <w:spacing w:val="-40"/>
          <w:w w:val="130"/>
          <w:position w:val="-9"/>
        </w:rPr>
        <w:t>9</w:t>
      </w:r>
      <w:r>
        <w:rPr>
          <w:rFonts w:ascii="Arial" w:hAnsi="Arial" w:cs="Arial" w:eastAsia="Arial"/>
          <w:sz w:val="18"/>
          <w:szCs w:val="18"/>
          <w:color w:val="2F2F2F"/>
          <w:spacing w:val="6"/>
          <w:w w:val="68"/>
          <w:position w:val="-2"/>
        </w:rPr>
        <w:t>V</w:t>
      </w:r>
      <w:r>
        <w:rPr>
          <w:rFonts w:ascii="Arial" w:hAnsi="Arial" w:cs="Arial" w:eastAsia="Arial"/>
          <w:sz w:val="18"/>
          <w:szCs w:val="18"/>
          <w:color w:val="525254"/>
          <w:spacing w:val="0"/>
          <w:w w:val="78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240"/>
          <w:cols w:num="2" w:equalWidth="0">
            <w:col w:w="409" w:space="1785"/>
            <w:col w:w="9306"/>
          </w:cols>
        </w:sectPr>
      </w:pPr>
      <w:rPr/>
    </w:p>
    <w:p>
      <w:pPr>
        <w:spacing w:before="0" w:after="0" w:line="356" w:lineRule="exact"/>
        <w:ind w:left="262" w:right="-90"/>
        <w:jc w:val="left"/>
        <w:tabs>
          <w:tab w:pos="200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13.651376pt;margin-top:32.814655pt;width:565.760523pt;height:795.379066pt;mso-position-horizontal-relative:page;mso-position-vertical-relative:page;z-index:-16838" coordorigin="273,656" coordsize="11315,15908">
            <v:group style="position:absolute;left:280;top:678;width:11244;height:2" coordorigin="280,678" coordsize="11244,2">
              <v:shape style="position:absolute;left:280;top:678;width:11244;height:2" coordorigin="280,678" coordsize="11244,0" path="m280,678l11524,678e" filled="f" stroked="t" strokeweight=".712246pt" strokecolor="#4F4F4F">
                <v:path arrowok="t"/>
              </v:shape>
            </v:group>
            <v:group style="position:absolute;left:3447;top:687;width:8082;height:2" coordorigin="3447,687" coordsize="8082,2">
              <v:shape style="position:absolute;left:3447;top:687;width:8082;height:2" coordorigin="3447,687" coordsize="8082,0" path="m3447,687l11529,687e" filled="f" stroked="t" strokeweight=".712246pt" strokecolor="#4B4B4B">
                <v:path arrowok="t"/>
              </v:shape>
            </v:group>
            <v:group style="position:absolute;left:8618;top:668;width:2;height:487" coordorigin="8618,668" coordsize="2,487">
              <v:shape style="position:absolute;left:8618;top:668;width:2;height:487" coordorigin="8618,668" coordsize="0,487" path="m8618,1155l8618,668e" filled="f" stroked="t" strokeweight=".237415pt" strokecolor="#575757">
                <v:path arrowok="t"/>
              </v:shape>
            </v:group>
            <v:group style="position:absolute;left:11527;top:683;width:2;height:3685" coordorigin="11527,683" coordsize="2,3685">
              <v:shape style="position:absolute;left:11527;top:683;width:2;height:3685" coordorigin="11527,683" coordsize="0,3685" path="m11527,4367l11527,683e" filled="f" stroked="t" strokeweight=".949661pt" strokecolor="#5B5B5B">
                <v:path arrowok="t"/>
              </v:shape>
            </v:group>
            <v:group style="position:absolute;left:8618;top:1155;width:2;height:969" coordorigin="8618,1155" coordsize="2,969">
              <v:shape style="position:absolute;left:8618;top:1155;width:2;height:969" coordorigin="8618,1155" coordsize="0,969" path="m8618,2124l8618,1155e" filled="f" stroked="t" strokeweight=".237415pt" strokecolor="#000000">
                <v:path arrowok="t"/>
              </v:shape>
            </v:group>
            <v:group style="position:absolute;left:290;top:1126;width:2;height:310" coordorigin="290,1126" coordsize="2,310">
              <v:shape style="position:absolute;left:290;top:1126;width:2;height:310" coordorigin="290,1126" coordsize="0,310" path="m290,1437l290,1126e" filled="f" stroked="t" strokeweight=".47483pt" strokecolor="#444444">
                <v:path arrowok="t"/>
              </v:shape>
            </v:group>
            <v:group style="position:absolute;left:285;top:663;width:2;height:7097" coordorigin="285,663" coordsize="2,7097">
              <v:shape style="position:absolute;left:285;top:663;width:2;height:7097" coordorigin="285,663" coordsize="0,7097" path="m285,7761l285,663e" filled="f" stroked="t" strokeweight=".712246pt" strokecolor="#4F4F4F">
                <v:path arrowok="t"/>
              </v:shape>
            </v:group>
            <v:group style="position:absolute;left:2006;top:673;width:2;height:1460" coordorigin="2006,673" coordsize="2,1460">
              <v:shape style="position:absolute;left:2006;top:673;width:2;height:1460" coordorigin="2006,673" coordsize="0,1460" path="m2006,2133l2006,673e" filled="f" stroked="t" strokeweight=".712246pt" strokecolor="#575757">
                <v:path arrowok="t"/>
              </v:shape>
            </v:group>
            <v:group style="position:absolute;left:287;top:1394;width:2;height:1050" coordorigin="287,1394" coordsize="2,1050">
              <v:shape style="position:absolute;left:287;top:1394;width:2;height:1050" coordorigin="287,1394" coordsize="0,1050" path="m287,2444l287,1394e" filled="f" stroked="t" strokeweight=".949661pt" strokecolor="#646464">
                <v:path arrowok="t"/>
              </v:shape>
            </v:group>
            <v:group style="position:absolute;left:280;top:2126;width:6154;height:2" coordorigin="280,2126" coordsize="6154,2">
              <v:shape style="position:absolute;left:280;top:2126;width:6154;height:2" coordorigin="280,2126" coordsize="6154,0" path="m280,2126l6434,2126e" filled="f" stroked="t" strokeweight=".712246pt" strokecolor="#545454">
                <v:path arrowok="t"/>
              </v:shape>
            </v:group>
            <v:group style="position:absolute;left:6325;top:2131;width:275;height:2" coordorigin="6325,2131" coordsize="275,2">
              <v:shape style="position:absolute;left:6325;top:2131;width:275;height:2" coordorigin="6325,2131" coordsize="275,0" path="m6325,2131l6600,2131e" filled="f" stroked="t" strokeweight=".47483pt" strokecolor="#3B3B3B">
                <v:path arrowok="t"/>
              </v:shape>
            </v:group>
            <v:group style="position:absolute;left:6543;top:2131;width:4986;height:2" coordorigin="6543,2131" coordsize="4986,2">
              <v:shape style="position:absolute;left:6543;top:2131;width:4986;height:2" coordorigin="6543,2131" coordsize="4986,0" path="m6543,2131l11529,2131e" filled="f" stroked="t" strokeweight=".949661pt" strokecolor="#545454">
                <v:path arrowok="t"/>
              </v:shape>
            </v:group>
            <v:group style="position:absolute;left:285;top:2367;width:11244;height:2" coordorigin="285,2367" coordsize="11244,2">
              <v:shape style="position:absolute;left:285;top:2367;width:11244;height:2" coordorigin="285,2367" coordsize="11244,0" path="m285,2367l11529,2367e" filled="f" stroked="t" strokeweight=".712246pt" strokecolor="#4F4F4F">
                <v:path arrowok="t"/>
              </v:shape>
            </v:group>
            <v:group style="position:absolute;left:285;top:2606;width:11244;height:2" coordorigin="285,2606" coordsize="11244,2">
              <v:shape style="position:absolute;left:285;top:2606;width:11244;height:2" coordorigin="285,2606" coordsize="11244,0" path="m285,2606l11529,2606e" filled="f" stroked="t" strokeweight=".712246pt" strokecolor="#4F4F4F">
                <v:path arrowok="t"/>
              </v:shape>
            </v:group>
            <v:group style="position:absolute;left:302;top:1394;width:2;height:10791" coordorigin="302,1394" coordsize="2,10791">
              <v:shape style="position:absolute;left:302;top:1394;width:2;height:10791" coordorigin="302,1394" coordsize="0,10791" path="m302,12185l302,1394e" filled="f" stroked="t" strokeweight=".712246pt" strokecolor="#4F4F4F">
                <v:path arrowok="t"/>
              </v:shape>
            </v:group>
            <v:group style="position:absolute;left:11524;top:683;width:2;height:1952" coordorigin="11524,683" coordsize="2,1952">
              <v:shape style="position:absolute;left:11524;top:683;width:2;height:1952" coordorigin="11524,683" coordsize="0,1952" path="m11524,2635l11524,683e" filled="f" stroked="t" strokeweight=".47483pt" strokecolor="#4B4B4B">
                <v:path arrowok="t"/>
              </v:shape>
            </v:group>
            <v:group style="position:absolute;left:285;top:2847;width:7972;height:2" coordorigin="285,2847" coordsize="7972,2">
              <v:shape style="position:absolute;left:285;top:2847;width:7972;height:2" coordorigin="285,2847" coordsize="7972,0" path="m285,2847l8257,2847e" filled="f" stroked="t" strokeweight=".712246pt" strokecolor="#4F4F4F">
                <v:path arrowok="t"/>
              </v:shape>
            </v:group>
            <v:group style="position:absolute;left:8200;top:2849;width:446;height:2" coordorigin="8200,2849" coordsize="446,2">
              <v:shape style="position:absolute;left:8200;top:2849;width:446;height:2" coordorigin="8200,2849" coordsize="446,0" path="m8200,2849l8647,2849e" filled="f" stroked="t" strokeweight=".47483pt" strokecolor="#343434">
                <v:path arrowok="t"/>
              </v:shape>
            </v:group>
            <v:group style="position:absolute;left:8590;top:2849;width:2944;height:2" coordorigin="8590,2849" coordsize="2944,2">
              <v:shape style="position:absolute;left:8590;top:2849;width:2944;height:2" coordorigin="8590,2849" coordsize="2944,0" path="m8590,2849l11534,2849e" filled="f" stroked="t" strokeweight=".712246pt" strokecolor="#4F4F4F">
                <v:path arrowok="t"/>
              </v:shape>
            </v:group>
            <v:group style="position:absolute;left:290;top:3088;width:8006;height:2" coordorigin="290,3088" coordsize="8006,2">
              <v:shape style="position:absolute;left:290;top:3088;width:8006;height:2" coordorigin="290,3088" coordsize="8006,0" path="m290,3088l8295,3088e" filled="f" stroked="t" strokeweight=".712246pt" strokecolor="#4B4B4B">
                <v:path arrowok="t"/>
              </v:shape>
            </v:group>
            <v:group style="position:absolute;left:294;top:2797;width:2;height:578" coordorigin="294,2797" coordsize="2,578">
              <v:shape style="position:absolute;left:294;top:2797;width:2;height:578" coordorigin="294,2797" coordsize="0,578" path="m294,3374l294,2797e" filled="f" stroked="t" strokeweight=".47483pt" strokecolor="#2F2F2F">
                <v:path arrowok="t"/>
              </v:shape>
            </v:group>
            <v:group style="position:absolute;left:8200;top:3090;width:446;height:2" coordorigin="8200,3090" coordsize="446,2">
              <v:shape style="position:absolute;left:8200;top:3090;width:446;height:2" coordorigin="8200,3090" coordsize="446,0" path="m8200,3090l8647,3090e" filled="f" stroked="t" strokeweight=".47483pt" strokecolor="#3F3F3F">
                <v:path arrowok="t"/>
              </v:shape>
            </v:group>
            <v:group style="position:absolute;left:8590;top:3090;width:2944;height:2" coordorigin="8590,3090" coordsize="2944,2">
              <v:shape style="position:absolute;left:8590;top:3090;width:2944;height:2" coordorigin="8590,3090" coordsize="2944,0" path="m8590,3090l11534,3090e" filled="f" stroked="t" strokeweight=".949661pt" strokecolor="#545454">
                <v:path arrowok="t"/>
              </v:shape>
            </v:group>
            <v:group style="position:absolute;left:290;top:3324;width:6809;height:2" coordorigin="290,3324" coordsize="6809,2">
              <v:shape style="position:absolute;left:290;top:3324;width:6809;height:2" coordorigin="290,3324" coordsize="6809,0" path="m290,3324l7099,3324e" filled="f" stroked="t" strokeweight=".712246pt" strokecolor="#4B4B4B">
                <v:path arrowok="t"/>
              </v:shape>
            </v:group>
            <v:group style="position:absolute;left:6980;top:3327;width:399;height:2" coordorigin="6980,3327" coordsize="399,2">
              <v:shape style="position:absolute;left:6980;top:3327;width:399;height:2" coordorigin="6980,3327" coordsize="399,0" path="m6980,3327l7379,3327e" filled="f" stroked="t" strokeweight=".47483pt" strokecolor="#2F2F2F">
                <v:path arrowok="t"/>
              </v:shape>
            </v:group>
            <v:group style="position:absolute;left:7322;top:3327;width:4216;height:2" coordorigin="7322,3327" coordsize="4216,2">
              <v:shape style="position:absolute;left:7322;top:3327;width:4216;height:2" coordorigin="7322,3327" coordsize="4216,0" path="m7322,3327l11538,3327e" filled="f" stroked="t" strokeweight=".712246pt" strokecolor="#4B4B4B">
                <v:path arrowok="t"/>
              </v:shape>
            </v:group>
            <v:group style="position:absolute;left:3488;top:3312;width:2;height:396" coordorigin="3488,3312" coordsize="2,396">
              <v:shape style="position:absolute;left:3488;top:3312;width:2;height:396" coordorigin="3488,3312" coordsize="0,396" path="m3488,3708l3488,3312e" filled="f" stroked="t" strokeweight=".47483pt" strokecolor="#3F3F3F">
                <v:path arrowok="t"/>
              </v:shape>
            </v:group>
            <v:group style="position:absolute;left:6586;top:3317;width:2;height:783" coordorigin="6586,3317" coordsize="2,783">
              <v:shape style="position:absolute;left:6586;top:3317;width:2;height:783" coordorigin="6586,3317" coordsize="0,783" path="m6586,4100l6586,3317e" filled="f" stroked="t" strokeweight=".47483pt" strokecolor="#444444">
                <v:path arrowok="t"/>
              </v:shape>
            </v:group>
            <v:group style="position:absolute;left:6581;top:3692;width:4957;height:2" coordorigin="6581,3692" coordsize="4957,2">
              <v:shape style="position:absolute;left:6581;top:3692;width:4957;height:2" coordorigin="6581,3692" coordsize="4957,0" path="m6581,3692l11538,3692e" filled="f" stroked="t" strokeweight=".712246pt" strokecolor="#5B5B5B">
                <v:path arrowok="t"/>
              </v:shape>
            </v:group>
            <v:group style="position:absolute;left:3490;top:3651;width:2;height:444" coordorigin="3490,3651" coordsize="2,444">
              <v:shape style="position:absolute;left:3490;top:3651;width:2;height:444" coordorigin="3490,3651" coordsize="0,444" path="m3490,4095l3490,3651e" filled="f" stroked="t" strokeweight=".47483pt" strokecolor="#282828">
                <v:path arrowok="t"/>
              </v:shape>
            </v:group>
            <v:group style="position:absolute;left:3485;top:3773;width:3105;height:2" coordorigin="3485,3773" coordsize="3105,2">
              <v:shape style="position:absolute;left:3485;top:3773;width:3105;height:2" coordorigin="3485,3773" coordsize="3105,0" path="m3485,3773l6591,3773e" filled="f" stroked="t" strokeweight=".47483pt" strokecolor="#676767">
                <v:path arrowok="t"/>
              </v:shape>
            </v:group>
            <v:group style="position:absolute;left:290;top:4083;width:1268;height:2" coordorigin="290,4083" coordsize="1268,2">
              <v:shape style="position:absolute;left:290;top:4083;width:1268;height:2" coordorigin="290,4083" coordsize="1268,0" path="m290,4083l1557,4083e" filled="f" stroked="t" strokeweight=".949661pt" strokecolor="#545454">
                <v:path arrowok="t"/>
              </v:shape>
            </v:group>
            <v:group style="position:absolute;left:1330;top:4085;width:712;height:2" coordorigin="1330,4085" coordsize="712,2">
              <v:shape style="position:absolute;left:1330;top:4085;width:712;height:2" coordorigin="1330,4085" coordsize="712,0" path="m1330,4085l2042,4085e" filled="f" stroked="t" strokeweight=".47483pt" strokecolor="#3B3B3B">
                <v:path arrowok="t"/>
              </v:shape>
            </v:group>
            <v:group style="position:absolute;left:1985;top:4085;width:983;height:2" coordorigin="1985,4085" coordsize="983,2">
              <v:shape style="position:absolute;left:1985;top:4085;width:983;height:2" coordorigin="1985,4085" coordsize="983,0" path="m1985,4085l2968,4085e" filled="f" stroked="t" strokeweight=".712246pt" strokecolor="#484848">
                <v:path arrowok="t"/>
              </v:shape>
            </v:group>
            <v:group style="position:absolute;left:2911;top:4085;width:394;height:2" coordorigin="2911,4085" coordsize="394,2">
              <v:shape style="position:absolute;left:2911;top:4085;width:394;height:2" coordorigin="2911,4085" coordsize="394,0" path="m2911,4085l3305,4085e" filled="f" stroked="t" strokeweight=".47483pt" strokecolor="#1C1C1C">
                <v:path arrowok="t"/>
              </v:shape>
            </v:group>
            <v:group style="position:absolute;left:3248;top:4081;width:1045;height:2" coordorigin="3248,4081" coordsize="1045,2">
              <v:shape style="position:absolute;left:3248;top:4081;width:1045;height:2" coordorigin="3248,4081" coordsize="1045,0" path="m3248,4081l4292,4081e" filled="f" stroked="t" strokeweight="1.187076pt" strokecolor="#383838">
                <v:path arrowok="t"/>
              </v:shape>
            </v:group>
            <v:group style="position:absolute;left:4235;top:4081;width:7308;height:2" coordorigin="4235,4081" coordsize="7308,2">
              <v:shape style="position:absolute;left:4235;top:4081;width:7308;height:2" coordorigin="4235,4081" coordsize="7308,0" path="m4235,4081l11543,4081e" filled="f" stroked="t" strokeweight=".949661pt" strokecolor="#4F4F4F">
                <v:path arrowok="t"/>
              </v:shape>
            </v:group>
            <v:group style="position:absolute;left:6584;top:3718;width:2;height:382" coordorigin="6584,3718" coordsize="2,382">
              <v:shape style="position:absolute;left:6584;top:3718;width:2;height:382" coordorigin="6584,3718" coordsize="0,382" path="m6584,4100l6584,3718e" filled="f" stroked="t" strokeweight=".712246pt" strokecolor="#4F4F4F">
                <v:path arrowok="t"/>
              </v:shape>
            </v:group>
            <v:group style="position:absolute;left:290;top:4360;width:11253;height:2" coordorigin="290,4360" coordsize="11253,2">
              <v:shape style="position:absolute;left:290;top:4360;width:11253;height:2" coordorigin="290,4360" coordsize="11253,0" path="m290,4360l11543,4360e" filled="f" stroked="t" strokeweight=".712246pt" strokecolor="#4B4B4B">
                <v:path arrowok="t"/>
              </v:shape>
            </v:group>
            <v:group style="position:absolute;left:2013;top:4081;width:2;height:325" coordorigin="2013,4081" coordsize="2,325">
              <v:shape style="position:absolute;left:2013;top:4081;width:2;height:325" coordorigin="2013,4081" coordsize="0,325" path="m2013,4405l2013,4081e" filled="f" stroked="t" strokeweight=".47483pt" strokecolor="#2F2F2F">
                <v:path arrowok="t"/>
              </v:shape>
            </v:group>
            <v:group style="position:absolute;left:11536;top:759;width:2;height:5818" coordorigin="11536,759" coordsize="2,5818">
              <v:shape style="position:absolute;left:11536;top:759;width:2;height:5818" coordorigin="11536,759" coordsize="0,5818" path="m11536,6577l11536,759e" filled="f" stroked="t" strokeweight=".949661pt" strokecolor="#575757">
                <v:path arrowok="t"/>
              </v:shape>
            </v:group>
            <v:group style="position:absolute;left:294;top:4334;width:2;height:310" coordorigin="294,4334" coordsize="2,310">
              <v:shape style="position:absolute;left:294;top:4334;width:2;height:310" coordorigin="294,4334" coordsize="0,310" path="m294,4644l294,4334e" filled="f" stroked="t" strokeweight=".47483pt" strokecolor="#2F2F2F">
                <v:path arrowok="t"/>
              </v:shape>
            </v:group>
            <v:group style="position:absolute;left:2011;top:4334;width:2;height:1012" coordorigin="2011,4334" coordsize="2,1012">
              <v:shape style="position:absolute;left:2011;top:4334;width:2;height:1012" coordorigin="2011,4334" coordsize="0,1012" path="m2011,5346l2011,4334e" filled="f" stroked="t" strokeweight=".949661pt" strokecolor="#5B5B5B">
                <v:path arrowok="t"/>
              </v:shape>
            </v:group>
            <v:group style="position:absolute;left:1999;top:4601;width:4383;height:2" coordorigin="1999,4601" coordsize="4383,2">
              <v:shape style="position:absolute;left:1999;top:4601;width:4383;height:2" coordorigin="1999,4601" coordsize="4383,0" path="m1999,4601l6382,4601e" filled="f" stroked="t" strokeweight=".712246pt" strokecolor="#484848">
                <v:path arrowok="t"/>
              </v:shape>
            </v:group>
            <v:group style="position:absolute;left:6325;top:4601;width:275;height:2" coordorigin="6325,4601" coordsize="275,2">
              <v:shape style="position:absolute;left:6325;top:4601;width:275;height:2" coordorigin="6325,4601" coordsize="275,0" path="m6325,4601l6600,4601e" filled="f" stroked="t" strokeweight=".47483pt" strokecolor="#3B3B3B">
                <v:path arrowok="t"/>
              </v:shape>
            </v:group>
            <v:group style="position:absolute;left:6543;top:4603;width:4995;height:2" coordorigin="6543,4603" coordsize="4995,2">
              <v:shape style="position:absolute;left:6543;top:4603;width:4995;height:2" coordorigin="6543,4603" coordsize="4995,0" path="m6543,4603l11538,4603e" filled="f" stroked="t" strokeweight=".712246pt" strokecolor="#4F4F4F">
                <v:path arrowok="t"/>
              </v:shape>
            </v:group>
            <v:group style="position:absolute;left:11531;top:4334;width:2;height:807" coordorigin="11531,4334" coordsize="2,807">
              <v:shape style="position:absolute;left:11531;top:4334;width:2;height:807" coordorigin="11531,4334" coordsize="0,807" path="m11531,5140l11531,4334e" filled="f" stroked="t" strokeweight=".47483pt" strokecolor="#444444">
                <v:path arrowok="t"/>
              </v:shape>
            </v:group>
            <v:group style="position:absolute;left:4554;top:4591;width:2;height:749" coordorigin="4554,4591" coordsize="2,749">
              <v:shape style="position:absolute;left:4554;top:4591;width:2;height:749" coordorigin="4554,4591" coordsize="0,749" path="m4554,5341l4554,4591e" filled="f" stroked="t" strokeweight=".47483pt" strokecolor="#383838">
                <v:path arrowok="t"/>
              </v:shape>
            </v:group>
            <v:group style="position:absolute;left:4549;top:5083;width:2502;height:2" coordorigin="4549,5083" coordsize="2502,2">
              <v:shape style="position:absolute;left:4549;top:5083;width:2502;height:2" coordorigin="4549,5083" coordsize="2502,0" path="m4549,5083l7051,5083e" filled="f" stroked="t" strokeweight=".712246pt" strokecolor="#5B5B5B">
                <v:path arrowok="t"/>
              </v:shape>
            </v:group>
            <v:group style="position:absolute;left:7350;top:4610;width:2;height:234" coordorigin="7350,4610" coordsize="2,234">
              <v:shape style="position:absolute;left:7350;top:4610;width:2;height:234" coordorigin="7350,4610" coordsize="0,234" path="m7350,4844l7350,4610e" filled="f" stroked="t" strokeweight=".237415pt" strokecolor="#575757">
                <v:path arrowok="t"/>
              </v:shape>
            </v:group>
            <v:group style="position:absolute;left:6980;top:5083;width:404;height:2" coordorigin="6980,5083" coordsize="404,2">
              <v:shape style="position:absolute;left:6980;top:5083;width:404;height:2" coordorigin="6980,5083" coordsize="404,0" path="m6980,5083l7384,5083e" filled="f" stroked="t" strokeweight=".47483pt" strokecolor="#3F3F3F">
                <v:path arrowok="t"/>
              </v:shape>
            </v:group>
            <v:group style="position:absolute;left:7350;top:4844;width:2;height:267" coordorigin="7350,4844" coordsize="2,267">
              <v:shape style="position:absolute;left:7350;top:4844;width:2;height:267" coordorigin="7350,4844" coordsize="0,267" path="m7350,5112l7350,4844e" filled="f" stroked="t" strokeweight=".237415pt" strokecolor="#343434">
                <v:path arrowok="t"/>
              </v:shape>
            </v:group>
            <v:group style="position:absolute;left:7322;top:5081;width:4221;height:2" coordorigin="7322,5081" coordsize="4221,2">
              <v:shape style="position:absolute;left:7322;top:5081;width:4221;height:2" coordorigin="7322,5081" coordsize="4221,0" path="m7322,5081l11543,5081e" filled="f" stroked="t" strokeweight=".712246pt" strokecolor="#575757">
                <v:path arrowok="t"/>
              </v:shape>
            </v:group>
            <v:group style="position:absolute;left:4549;top:5322;width:3708;height:2" coordorigin="4549,5322" coordsize="3708,2">
              <v:shape style="position:absolute;left:4549;top:5322;width:3708;height:2" coordorigin="4549,5322" coordsize="3708,0" path="m4549,5322l8257,5322e" filled="f" stroked="t" strokeweight=".712246pt" strokecolor="#545454">
                <v:path arrowok="t"/>
              </v:shape>
            </v:group>
            <v:group style="position:absolute;left:8200;top:5322;width:446;height:2" coordorigin="8200,5322" coordsize="446,2">
              <v:shape style="position:absolute;left:8200;top:5322;width:446;height:2" coordorigin="8200,5322" coordsize="446,0" path="m8200,5322l8647,5322e" filled="f" stroked="t" strokeweight=".47483pt" strokecolor="#2F2F2F">
                <v:path arrowok="t"/>
              </v:shape>
            </v:group>
            <v:group style="position:absolute;left:8590;top:5324;width:394;height:2" coordorigin="8590,5324" coordsize="394,2">
              <v:shape style="position:absolute;left:8590;top:5324;width:394;height:2" coordorigin="8590,5324" coordsize="394,0" path="m8590,5324l8984,5324e" filled="f" stroked="t" strokeweight=".949661pt" strokecolor="#606060">
                <v:path arrowok="t"/>
              </v:shape>
            </v:group>
            <v:group style="position:absolute;left:8632;top:5322;width:2911;height:2" coordorigin="8632,5322" coordsize="2911,2">
              <v:shape style="position:absolute;left:8632;top:5322;width:2911;height:2" coordorigin="8632,5322" coordsize="2911,0" path="m8632,5322l11543,5322e" filled="f" stroked="t" strokeweight=".712246pt" strokecolor="#4B4B4B">
                <v:path arrowok="t"/>
              </v:shape>
            </v:group>
            <v:group style="position:absolute;left:2016;top:5283;width:2;height:1031" coordorigin="2016,5283" coordsize="2,1031">
              <v:shape style="position:absolute;left:2016;top:5283;width:2;height:1031" coordorigin="2016,5283" coordsize="0,1031" path="m2016,6314l2016,5283e" filled="f" stroked="t" strokeweight=".47483pt" strokecolor="#3F3F3F">
                <v:path arrowok="t"/>
              </v:shape>
            </v:group>
            <v:group style="position:absolute;left:4556;top:5260;width:2;height:1317" coordorigin="4556,5260" coordsize="2,1317">
              <v:shape style="position:absolute;left:4556;top:5260;width:2;height:1317" coordorigin="4556,5260" coordsize="0,1317" path="m4556,6577l4556,5260e" filled="f" stroked="t" strokeweight=".949661pt" strokecolor="#4F4F4F">
                <v:path arrowok="t"/>
              </v:shape>
            </v:group>
            <v:group style="position:absolute;left:4544;top:5565;width:2958;height:2" coordorigin="4544,5565" coordsize="2958,2">
              <v:shape style="position:absolute;left:4544;top:5565;width:2958;height:2" coordorigin="4544,5565" coordsize="2958,0" path="m4544,5565l7502,5565e" filled="f" stroked="t" strokeweight=".712246pt" strokecolor="#545454">
                <v:path arrowok="t"/>
              </v:shape>
            </v:group>
            <v:group style="position:absolute;left:7322;top:5565;width:935;height:2" coordorigin="7322,5565" coordsize="935,2">
              <v:shape style="position:absolute;left:7322;top:5565;width:935;height:2" coordorigin="7322,5565" coordsize="935,0" path="m7322,5565l8257,5565e" filled="f" stroked="t" strokeweight=".47483pt" strokecolor="#3B3B3B">
                <v:path arrowok="t"/>
              </v:shape>
            </v:group>
            <v:group style="position:absolute;left:8200;top:5565;width:3343;height:2" coordorigin="8200,5565" coordsize="3343,2">
              <v:shape style="position:absolute;left:8200;top:5565;width:3343;height:2" coordorigin="8200,5565" coordsize="3343,0" path="m8200,5565l11543,5565e" filled="f" stroked="t" strokeweight=".712246pt" strokecolor="#545454">
                <v:path arrowok="t"/>
              </v:shape>
            </v:group>
            <v:group style="position:absolute;left:2009;top:5804;width:959;height:2" coordorigin="2009,5804" coordsize="959,2">
              <v:shape style="position:absolute;left:2009;top:5804;width:959;height:2" coordorigin="2009,5804" coordsize="959,0" path="m2009,5804l2968,5804e" filled="f" stroked="t" strokeweight=".949661pt" strokecolor="#545454">
                <v:path arrowok="t"/>
              </v:shape>
            </v:group>
            <v:group style="position:absolute;left:2911;top:5804;width:394;height:2" coordorigin="2911,5804" coordsize="394,2">
              <v:shape style="position:absolute;left:2911;top:5804;width:394;height:2" coordorigin="2911,5804" coordsize="394,0" path="m2911,5804l3305,5804e" filled="f" stroked="t" strokeweight=".47483pt" strokecolor="#232323">
                <v:path arrowok="t"/>
              </v:shape>
            </v:group>
            <v:group style="position:absolute;left:3248;top:5806;width:8300;height:2" coordorigin="3248,5806" coordsize="8300,2">
              <v:shape style="position:absolute;left:3248;top:5806;width:8300;height:2" coordorigin="3248,5806" coordsize="8300,0" path="m3248,5806l11548,5806e" filled="f" stroked="t" strokeweight=".712246pt" strokecolor="#4F4F4F">
                <v:path arrowok="t"/>
              </v:shape>
            </v:group>
            <v:group style="position:absolute;left:655;top:6045;width:10893;height:2" coordorigin="655,6045" coordsize="10893,2">
              <v:shape style="position:absolute;left:655;top:6045;width:10893;height:2" coordorigin="655,6045" coordsize="10893,0" path="m655,6045l11548,6045e" filled="f" stroked="t" strokeweight=".949661pt" strokecolor="#545454">
                <v:path arrowok="t"/>
              </v:shape>
            </v:group>
            <v:group style="position:absolute;left:299;top:6081;width:2;height:234" coordorigin="299,6081" coordsize="2,234">
              <v:shape style="position:absolute;left:299;top:6081;width:2;height:234" coordorigin="299,6081" coordsize="0,234" path="m299,6314l299,6081e" filled="f" stroked="t" strokeweight=".47483pt" strokecolor="#3F3F3F">
                <v:path arrowok="t"/>
              </v:shape>
            </v:group>
            <v:group style="position:absolute;left:7350;top:6028;width:2;height:520" coordorigin="7350,6028" coordsize="2,520">
              <v:shape style="position:absolute;left:7350;top:6028;width:2;height:520" coordorigin="7350,6028" coordsize="0,520" path="m7350,6548l7350,6028e" filled="f" stroked="t" strokeweight=".237415pt" strokecolor="#4F4F4F">
                <v:path arrowok="t"/>
              </v:shape>
            </v:group>
            <v:group style="position:absolute;left:2016;top:6257;width:2;height:768" coordorigin="2016,6257" coordsize="2,768">
              <v:shape style="position:absolute;left:2016;top:6257;width:2;height:768" coordorigin="2016,6257" coordsize="0,768" path="m2016,7026l2016,6257e" filled="f" stroked="t" strokeweight=".949661pt" strokecolor="#575757">
                <v:path arrowok="t"/>
              </v:shape>
            </v:group>
            <v:group style="position:absolute;left:2911;top:6520;width:394;height:2" coordorigin="2911,6520" coordsize="394,2">
              <v:shape style="position:absolute;left:2911;top:6520;width:394;height:2" coordorigin="2911,6520" coordsize="394,0" path="m2911,6520l3305,6520e" filled="f" stroked="t" strokeweight=".47483pt" strokecolor="#444848">
                <v:path arrowok="t"/>
              </v:shape>
            </v:group>
            <v:group style="position:absolute;left:2009;top:6517;width:2526;height:2" coordorigin="2009,6517" coordsize="2526,2">
              <v:shape style="position:absolute;left:2009;top:6517;width:2526;height:2" coordorigin="2009,6517" coordsize="2526,0" path="m2009,6517l4535,6517e" filled="f" stroked="t" strokeweight=".712246pt" strokecolor="#676767">
                <v:path arrowok="t"/>
              </v:shape>
            </v:group>
            <v:group style="position:absolute;left:4235;top:6517;width:351;height:2" coordorigin="4235,6517" coordsize="351,2">
              <v:shape style="position:absolute;left:4235;top:6517;width:351;height:2" coordorigin="4235,6517" coordsize="351,0" path="m4235,6517l4587,6517e" filled="f" stroked="t" strokeweight=".712246pt" strokecolor="#383838">
                <v:path arrowok="t"/>
              </v:shape>
            </v:group>
            <v:group style="position:absolute;left:4416;top:6517;width:7127;height:2" coordorigin="4416,6517" coordsize="7127,2">
              <v:shape style="position:absolute;left:4416;top:6517;width:7127;height:2" coordorigin="4416,6517" coordsize="7127,0" path="m4416,6517l11543,6517e" filled="f" stroked="t" strokeweight=".712246pt" strokecolor="#545454">
                <v:path arrowok="t"/>
              </v:shape>
            </v:group>
            <v:group style="position:absolute;left:2009;top:6758;width:4592;height:2" coordorigin="2009,6758" coordsize="4592,2">
              <v:shape style="position:absolute;left:2009;top:6758;width:4592;height:2" coordorigin="2009,6758" coordsize="4592,0" path="m2009,6758l6600,6758e" filled="f" stroked="t" strokeweight=".712246pt" strokecolor="#4F4F4F">
                <v:path arrowok="t"/>
              </v:shape>
            </v:group>
            <v:group style="position:absolute;left:4558;top:6505;width:2;height:258" coordorigin="4558,6505" coordsize="2,258">
              <v:shape style="position:absolute;left:4558;top:6505;width:2;height:258" coordorigin="4558,6505" coordsize="0,258" path="m4558,6763l4558,6505e" filled="f" stroked="t" strokeweight=".47483pt" strokecolor="#343434">
                <v:path arrowok="t"/>
              </v:shape>
            </v:group>
            <v:group style="position:absolute;left:6543;top:6758;width:494;height:2" coordorigin="6543,6758" coordsize="494,2">
              <v:shape style="position:absolute;left:6543;top:6758;width:494;height:2" coordorigin="6543,6758" coordsize="494,0" path="m6543,6758l7037,6758e" filled="f" stroked="t" strokeweight=".47483pt" strokecolor="#343434">
                <v:path arrowok="t"/>
              </v:shape>
            </v:group>
            <v:group style="position:absolute;left:7350;top:6534;width:2;height:220" coordorigin="7350,6534" coordsize="2,220">
              <v:shape style="position:absolute;left:7350;top:6534;width:2;height:220" coordorigin="7350,6534" coordsize="0,220" path="m7350,6753l7350,6534e" filled="f" stroked="t" strokeweight=".237415pt" strokecolor="#383838">
                <v:path arrowok="t"/>
              </v:shape>
            </v:group>
            <v:group style="position:absolute;left:6975;top:6756;width:4568;height:2" coordorigin="6975,6756" coordsize="4568,2">
              <v:shape style="position:absolute;left:6975;top:6756;width:4568;height:2" coordorigin="6975,6756" coordsize="4568,0" path="m6975,6756l11543,6756e" filled="f" stroked="t" strokeweight=".949661pt" strokecolor="#545454">
                <v:path arrowok="t"/>
              </v:shape>
            </v:group>
            <v:group style="position:absolute;left:11538;top:6505;width:2;height:520" coordorigin="11538,6505" coordsize="2,520">
              <v:shape style="position:absolute;left:11538;top:6505;width:2;height:520" coordorigin="11538,6505" coordsize="0,520" path="m11538,7026l11538,6505e" filled="f" stroked="t" strokeweight=".47483pt" strokecolor="#3B3B3B">
                <v:path arrowok="t"/>
              </v:shape>
            </v:group>
            <v:group style="position:absolute;left:290;top:6997;width:522;height:2" coordorigin="290,6997" coordsize="522,2">
              <v:shape style="position:absolute;left:290;top:6997;width:522;height:2" coordorigin="290,6997" coordsize="522,0" path="m290,6997l812,6997e" filled="f" stroked="t" strokeweight=".47483pt" strokecolor="#3B3B3B">
                <v:path arrowok="t"/>
              </v:shape>
            </v:group>
            <v:group style="position:absolute;left:703;top:6999;width:4245;height:2" coordorigin="703,6999" coordsize="4245,2">
              <v:shape style="position:absolute;left:703;top:6999;width:4245;height:2" coordorigin="703,6999" coordsize="4245,0" path="m703,6999l4948,6999e" filled="f" stroked="t" strokeweight=".712246pt" strokecolor="#545454">
                <v:path arrowok="t"/>
              </v:shape>
            </v:group>
            <v:group style="position:absolute;left:4891;top:7002;width:280;height:2" coordorigin="4891,7002" coordsize="280,2">
              <v:shape style="position:absolute;left:4891;top:7002;width:280;height:2" coordorigin="4891,7002" coordsize="280,0" path="m4891,7002l5171,7002e" filled="f" stroked="t" strokeweight=".47483pt" strokecolor="#3B3B3B">
                <v:path arrowok="t"/>
              </v:shape>
            </v:group>
            <v:group style="position:absolute;left:5100;top:6999;width:6448;height:2" coordorigin="5100,6999" coordsize="6448,2">
              <v:shape style="position:absolute;left:5100;top:6999;width:6448;height:2" coordorigin="5100,6999" coordsize="6448,0" path="m5100,6999l11548,6999e" filled="f" stroked="t" strokeweight=".712246pt" strokecolor="#4F4F4F">
                <v:path arrowok="t"/>
              </v:shape>
            </v:group>
            <v:group style="position:absolute;left:2018;top:6954;width:2;height:1031" coordorigin="2018,6954" coordsize="2,1031">
              <v:shape style="position:absolute;left:2018;top:6954;width:2;height:1031" coordorigin="2018,6954" coordsize="0,1031" path="m2018,7985l2018,6954e" filled="f" stroked="t" strokeweight=".47483pt" strokecolor="#383838">
                <v:path arrowok="t"/>
              </v:shape>
            </v:group>
            <v:group style="position:absolute;left:294;top:7469;width:4283;height:2" coordorigin="294,7469" coordsize="4283,2">
              <v:shape style="position:absolute;left:294;top:7469;width:4283;height:2" coordorigin="294,7469" coordsize="4283,0" path="m294,7469l4577,7469e" filled="f" stroked="t" strokeweight=".712246pt" strokecolor="#545454">
                <v:path arrowok="t"/>
              </v:shape>
            </v:group>
            <v:group style="position:absolute;left:4520;top:7469;width:427;height:2" coordorigin="4520,7469" coordsize="427,2">
              <v:shape style="position:absolute;left:4520;top:7469;width:427;height:2" coordorigin="4520,7469" coordsize="427,0" path="m4520,7469l4948,7469e" filled="f" stroked="t" strokeweight=".47483pt" strokecolor="#3B3B3B">
                <v:path arrowok="t"/>
              </v:shape>
            </v:group>
            <v:group style="position:absolute;left:4891;top:7469;width:6657;height:2" coordorigin="4891,7469" coordsize="6657,2">
              <v:shape style="position:absolute;left:4891;top:7469;width:6657;height:2" coordorigin="4891,7469" coordsize="6657,0" path="m4891,7469l11548,7469e" filled="f" stroked="t" strokeweight=".712246pt" strokecolor="#4F4F4F">
                <v:path arrowok="t"/>
              </v:shape>
            </v:group>
            <v:group style="position:absolute;left:11546;top:6921;width:2;height:8601" coordorigin="11546,6921" coordsize="2,8601">
              <v:shape style="position:absolute;left:11546;top:6921;width:2;height:8601" coordorigin="11546,6921" coordsize="0,8601" path="m11546,15521l11546,6921e" filled="f" stroked="t" strokeweight=".712246pt" strokecolor="#5B5B5B">
                <v:path arrowok="t"/>
              </v:shape>
            </v:group>
            <v:group style="position:absolute;left:4561;top:7465;width:2;height:730" coordorigin="4561,7465" coordsize="2,730">
              <v:shape style="position:absolute;left:4561;top:7465;width:2;height:730" coordorigin="4561,7465" coordsize="0,730" path="m4561,8195l4561,7465e" filled="f" stroked="t" strokeweight=".949661pt" strokecolor="#606060">
                <v:path arrowok="t"/>
              </v:shape>
            </v:group>
            <v:group style="position:absolute;left:4554;top:7706;width:6999;height:2" coordorigin="4554,7706" coordsize="6999,2">
              <v:shape style="position:absolute;left:4554;top:7706;width:6999;height:2" coordorigin="4554,7706" coordsize="6999,0" path="m4554,7706l11553,7706e" filled="f" stroked="t" strokeweight=".712246pt" strokecolor="#4F4F4F">
                <v:path arrowok="t"/>
              </v:shape>
            </v:group>
            <v:group style="position:absolute;left:304;top:7670;width:2;height:315" coordorigin="304,7670" coordsize="2,315">
              <v:shape style="position:absolute;left:304;top:7670;width:2;height:315" coordorigin="304,7670" coordsize="0,315" path="m304,7985l304,7670e" filled="f" stroked="t" strokeweight=".47483pt" strokecolor="#3F3F3F">
                <v:path arrowok="t"/>
              </v:shape>
            </v:group>
            <v:group style="position:absolute;left:4554;top:7947;width:6999;height:2" coordorigin="4554,7947" coordsize="6999,2">
              <v:shape style="position:absolute;left:4554;top:7947;width:6999;height:2" coordorigin="4554,7947" coordsize="6999,0" path="m4554,7947l11553,7947e" filled="f" stroked="t" strokeweight=".712246pt" strokecolor="#545454">
                <v:path arrowok="t"/>
              </v:shape>
            </v:group>
            <v:group style="position:absolute;left:299;top:8190;width:513;height:2" coordorigin="299,8190" coordsize="513,2">
              <v:shape style="position:absolute;left:299;top:8190;width:513;height:2" coordorigin="299,8190" coordsize="513,0" path="m299,8190l812,8190e" filled="f" stroked="t" strokeweight=".47483pt" strokecolor="#2F2F2F">
                <v:path arrowok="t"/>
              </v:shape>
            </v:group>
            <v:group style="position:absolute;left:304;top:7928;width:2;height:286" coordorigin="304,7928" coordsize="2,286">
              <v:shape style="position:absolute;left:304;top:7928;width:2;height:286" coordorigin="304,7928" coordsize="0,286" path="m304,8214l304,7928e" filled="f" stroked="t" strokeweight=".47483pt" strokecolor="#1C1C1C">
                <v:path arrowok="t"/>
              </v:shape>
            </v:group>
            <v:group style="position:absolute;left:4235;top:8190;width:351;height:2" coordorigin="4235,8190" coordsize="351,2">
              <v:shape style="position:absolute;left:4235;top:8190;width:351;height:2" coordorigin="4235,8190" coordsize="351,0" path="m4235,8190l4587,8190e" filled="f" stroked="t" strokeweight=".47483pt" strokecolor="#2B2B2B">
                <v:path arrowok="t"/>
              </v:shape>
            </v:group>
            <v:group style="position:absolute;left:2911;top:8190;width:394;height:2" coordorigin="2911,8190" coordsize="394,2">
              <v:shape style="position:absolute;left:2911;top:8190;width:394;height:2" coordorigin="2911,8190" coordsize="394,0" path="m2911,8190l3305,8190e" filled="f" stroked="t" strokeweight=".47483pt" strokecolor="#343434">
                <v:path arrowok="t"/>
              </v:shape>
            </v:group>
            <v:group style="position:absolute;left:755;top:8190;width:7502;height:2" coordorigin="755,8190" coordsize="7502,2">
              <v:shape style="position:absolute;left:755;top:8190;width:7502;height:2" coordorigin="755,8190" coordsize="7502,0" path="m755,8190l8257,8190e" filled="f" stroked="t" strokeweight=".712246pt" strokecolor="#4F4F4F">
                <v:path arrowok="t"/>
              </v:shape>
            </v:group>
            <v:group style="position:absolute;left:8200;top:8185;width:446;height:2" coordorigin="8200,8185" coordsize="446,2">
              <v:shape style="position:absolute;left:8200;top:8185;width:446;height:2" coordorigin="8200,8185" coordsize="446,0" path="m8200,8185l8647,8185e" filled="f" stroked="t" strokeweight=".47483pt" strokecolor="#2B2B2B">
                <v:path arrowok="t"/>
              </v:shape>
            </v:group>
            <v:group style="position:absolute;left:8590;top:8185;width:2968;height:2" coordorigin="8590,8185" coordsize="2968,2">
              <v:shape style="position:absolute;left:8590;top:8185;width:2968;height:2" coordorigin="8590,8185" coordsize="2968,0" path="m8590,8185l11557,8185e" filled="f" stroked="t" strokeweight=".712246pt" strokecolor="#545454">
                <v:path arrowok="t"/>
              </v:shape>
            </v:group>
            <v:group style="position:absolute;left:306;top:8142;width:2;height:310" coordorigin="306,8142" coordsize="2,310">
              <v:shape style="position:absolute;left:306;top:8142;width:2;height:310" coordorigin="306,8142" coordsize="0,310" path="m306,8453l306,8142e" filled="f" stroked="t" strokeweight=".47483pt" strokecolor="#383838">
                <v:path arrowok="t"/>
              </v:shape>
            </v:group>
            <v:group style="position:absolute;left:2028;top:4081;width:2;height:11598" coordorigin="2028,4081" coordsize="2,11598">
              <v:shape style="position:absolute;left:2028;top:4081;width:2;height:11598" coordorigin="2028,4081" coordsize="0,11598" path="m2028,15679l2028,4081e" filled="f" stroked="t" strokeweight=".712246pt" strokecolor="#4B4B4B">
                <v:path arrowok="t"/>
              </v:shape>
            </v:group>
            <v:group style="position:absolute;left:299;top:9116;width:11253;height:2" coordorigin="299,9116" coordsize="11253,2">
              <v:shape style="position:absolute;left:299;top:9116;width:11253;height:2" coordorigin="299,9116" coordsize="11253,0" path="m299,9116l11553,9116e" filled="f" stroked="t" strokeweight=".712246pt" strokecolor="#4F4F4F">
                <v:path arrowok="t"/>
              </v:shape>
            </v:group>
            <v:group style="position:absolute;left:11550;top:8844;width:2;height:554" coordorigin="11550,8844" coordsize="2,554">
              <v:shape style="position:absolute;left:11550;top:8844;width:2;height:554" coordorigin="11550,8844" coordsize="0,554" path="m11550,9398l11550,8844e" filled="f" stroked="t" strokeweight=".47483pt" strokecolor="#484848">
                <v:path arrowok="t"/>
              </v:shape>
            </v:group>
            <v:group style="position:absolute;left:304;top:9073;width:2;height:325" coordorigin="304,9073" coordsize="2,325">
              <v:shape style="position:absolute;left:304;top:9073;width:2;height:325" coordorigin="304,9073" coordsize="0,325" path="m304,9398l304,9073e" filled="f" stroked="t" strokeweight=".47483pt" strokecolor="#2F2F2F">
                <v:path arrowok="t"/>
              </v:shape>
            </v:group>
            <v:group style="position:absolute;left:306;top:9340;width:2;height:730" coordorigin="306,9340" coordsize="2,730">
              <v:shape style="position:absolute;left:306;top:9340;width:2;height:730" coordorigin="306,9340" coordsize="0,730" path="m306,10071l306,9340e" filled="f" stroked="t" strokeweight=".47483pt" strokecolor="#484848">
                <v:path arrowok="t"/>
              </v:shape>
            </v:group>
            <v:group style="position:absolute;left:294;top:10051;width:518;height:2" coordorigin="294,10051" coordsize="518,2">
              <v:shape style="position:absolute;left:294;top:10051;width:518;height:2" coordorigin="294,10051" coordsize="518,0" path="m294,10051l812,10051e" filled="f" stroked="t" strokeweight=".47483pt" strokecolor="#2B2B2B">
                <v:path arrowok="t"/>
              </v:shape>
            </v:group>
            <v:group style="position:absolute;left:755;top:10051;width:632;height:2" coordorigin="755,10051" coordsize="632,2">
              <v:shape style="position:absolute;left:755;top:10051;width:632;height:2" coordorigin="755,10051" coordsize="632,0" path="m755,10051l1387,10051e" filled="f" stroked="t" strokeweight=".712246pt" strokecolor="#4F4F4F">
                <v:path arrowok="t"/>
              </v:shape>
            </v:group>
            <v:group style="position:absolute;left:1330;top:10051;width:722;height:2" coordorigin="1330,10051" coordsize="722,2">
              <v:shape style="position:absolute;left:1330;top:10051;width:722;height:2" coordorigin="1330,10051" coordsize="722,0" path="m1330,10051l2051,10051e" filled="f" stroked="t" strokeweight=".47483pt" strokecolor="#3B3B3B">
                <v:path arrowok="t"/>
              </v:shape>
            </v:group>
            <v:group style="position:absolute;left:2032;top:5856;width:2;height:10667" coordorigin="2032,5856" coordsize="2,10667">
              <v:shape style="position:absolute;left:2032;top:5856;width:2;height:10667" coordorigin="2032,5856" coordsize="0,10667" path="m2032,16523l2032,5856e" filled="f" stroked="t" strokeweight=".712246pt" strokecolor="#484848">
                <v:path arrowok="t"/>
              </v:shape>
            </v:group>
            <v:group style="position:absolute;left:1980;top:10051;width:5057;height:2" coordorigin="1980,10051" coordsize="5057,2">
              <v:shape style="position:absolute;left:1980;top:10051;width:5057;height:2" coordorigin="1980,10051" coordsize="5057,0" path="m1980,10051l7037,10051e" filled="f" stroked="t" strokeweight=".712246pt" strokecolor="#575757">
                <v:path arrowok="t"/>
              </v:shape>
            </v:group>
            <v:group style="position:absolute;left:6980;top:10047;width:399;height:2" coordorigin="6980,10047" coordsize="399,2">
              <v:shape style="position:absolute;left:6980;top:10047;width:399;height:2" coordorigin="6980,10047" coordsize="399,0" path="m6980,10047l7379,10047e" filled="f" stroked="t" strokeweight=".47483pt" strokecolor="#383838">
                <v:path arrowok="t"/>
              </v:shape>
            </v:group>
            <v:group style="position:absolute;left:7322;top:10044;width:4235;height:2" coordorigin="7322,10044" coordsize="4235,2">
              <v:shape style="position:absolute;left:7322;top:10044;width:4235;height:2" coordorigin="7322,10044" coordsize="4235,0" path="m7322,10044l11557,10044e" filled="f" stroked="t" strokeweight=".712246pt" strokecolor="#4F4F4F">
                <v:path arrowok="t"/>
              </v:shape>
            </v:group>
            <v:group style="position:absolute;left:316;top:6348;width:2;height:10209" coordorigin="316,6348" coordsize="2,10209">
              <v:shape style="position:absolute;left:316;top:6348;width:2;height:10209" coordorigin="316,6348" coordsize="0,10209" path="m316,16557l316,6348e" filled="f" stroked="t" strokeweight=".712246pt" strokecolor="#4F4F4F">
                <v:path arrowok="t"/>
              </v:shape>
            </v:group>
            <v:group style="position:absolute;left:299;top:10292;width:6083;height:2" coordorigin="299,10292" coordsize="6083,2">
              <v:shape style="position:absolute;left:299;top:10292;width:6083;height:2" coordorigin="299,10292" coordsize="6083,0" path="m299,10292l6382,10292e" filled="f" stroked="t" strokeweight=".712246pt" strokecolor="#545454">
                <v:path arrowok="t"/>
              </v:shape>
            </v:group>
            <v:group style="position:absolute;left:6325;top:10290;width:275;height:2" coordorigin="6325,10290" coordsize="275,2">
              <v:shape style="position:absolute;left:6325;top:10290;width:275;height:2" coordorigin="6325,10290" coordsize="275,0" path="m6325,10290l6600,10290e" filled="f" stroked="t" strokeweight=".47483pt" strokecolor="#444444">
                <v:path arrowok="t"/>
              </v:shape>
            </v:group>
            <v:group style="position:absolute;left:6543;top:10288;width:5019;height:2" coordorigin="6543,10288" coordsize="5019,2">
              <v:shape style="position:absolute;left:6543;top:10288;width:5019;height:2" coordorigin="6543,10288" coordsize="5019,0" path="m6543,10288l11562,10288e" filled="f" stroked="t" strokeweight=".712246pt" strokecolor="#4F4F4F">
                <v:path arrowok="t"/>
              </v:shape>
            </v:group>
            <v:group style="position:absolute;left:2028;top:10004;width:2;height:850" coordorigin="2028,10004" coordsize="2,850">
              <v:shape style="position:absolute;left:2028;top:10004;width:2;height:850" coordorigin="2028,10004" coordsize="0,850" path="m2028,10853l2028,10004e" filled="f" stroked="t" strokeweight=".949661pt" strokecolor="#606060">
                <v:path arrowok="t"/>
              </v:shape>
            </v:group>
            <v:group style="position:absolute;left:622;top:10531;width:5978;height:2" coordorigin="622,10531" coordsize="5978,2">
              <v:shape style="position:absolute;left:622;top:10531;width:5978;height:2" coordorigin="622,10531" coordsize="5978,0" path="m622,10531l6600,10531e" filled="f" stroked="t" strokeweight=".949661pt" strokecolor="#545454">
                <v:path arrowok="t"/>
              </v:shape>
            </v:group>
            <v:group style="position:absolute;left:6543;top:10529;width:494;height:2" coordorigin="6543,10529" coordsize="494,2">
              <v:shape style="position:absolute;left:6543;top:10529;width:494;height:2" coordorigin="6543,10529" coordsize="494,0" path="m6543,10529l7037,10529e" filled="f" stroked="t" strokeweight=".47483pt" strokecolor="#343434">
                <v:path arrowok="t"/>
              </v:shape>
            </v:group>
            <v:group style="position:absolute;left:6966;top:10529;width:1292;height:2" coordorigin="6966,10529" coordsize="1292,2">
              <v:shape style="position:absolute;left:6966;top:10529;width:1292;height:2" coordorigin="6966,10529" coordsize="1292,0" path="m6966,10529l8257,10529e" filled="f" stroked="t" strokeweight=".712246pt" strokecolor="#4F4F4F">
                <v:path arrowok="t"/>
              </v:shape>
            </v:group>
            <v:group style="position:absolute;left:8200;top:10524;width:446;height:2" coordorigin="8200,10524" coordsize="446,2">
              <v:shape style="position:absolute;left:8200;top:10524;width:446;height:2" coordorigin="8200,10524" coordsize="446,0" path="m8200,10524l8647,10524e" filled="f" stroked="t" strokeweight=".47483pt" strokecolor="#2B2B2B">
                <v:path arrowok="t"/>
              </v:shape>
            </v:group>
            <v:group style="position:absolute;left:8590;top:10524;width:2972;height:2" coordorigin="8590,10524" coordsize="2972,2">
              <v:shape style="position:absolute;left:8590;top:10524;width:2972;height:2" coordorigin="8590,10524" coordsize="2972,0" path="m8590,10524l11562,10524e" filled="f" stroked="t" strokeweight=".712246pt" strokecolor="#4B4B4B">
                <v:path arrowok="t"/>
              </v:shape>
            </v:group>
            <v:group style="position:absolute;left:304;top:11011;width:4644;height:2" coordorigin="304,11011" coordsize="4644,2">
              <v:shape style="position:absolute;left:304;top:11011;width:4644;height:2" coordorigin="304,11011" coordsize="4644,0" path="m304,11011l4948,11011e" filled="f" stroked="t" strokeweight=".712246pt" strokecolor="#4F4F4F">
                <v:path arrowok="t"/>
              </v:shape>
            </v:group>
            <v:group style="position:absolute;left:4891;top:11008;width:280;height:2" coordorigin="4891,11008" coordsize="280,2">
              <v:shape style="position:absolute;left:4891;top:11008;width:280;height:2" coordorigin="4891,11008" coordsize="280,0" path="m4891,11008l5171,11008e" filled="f" stroked="t" strokeweight=".712246pt" strokecolor="#3B3B3B">
                <v:path arrowok="t"/>
              </v:shape>
            </v:group>
            <v:group style="position:absolute;left:4971;top:11006;width:1410;height:2" coordorigin="4971,11006" coordsize="1410,2">
              <v:shape style="position:absolute;left:4971;top:11006;width:1410;height:2" coordorigin="4971,11006" coordsize="1410,0" path="m4971,11006l6382,11006e" filled="f" stroked="t" strokeweight=".712246pt" strokecolor="#4F4F4F">
                <v:path arrowok="t"/>
              </v:shape>
            </v:group>
            <v:group style="position:absolute;left:6325;top:11006;width:712;height:2" coordorigin="6325,11006" coordsize="712,2">
              <v:shape style="position:absolute;left:6325;top:11006;width:712;height:2" coordorigin="6325,11006" coordsize="712,0" path="m6325,11006l7037,11006e" filled="f" stroked="t" strokeweight=".47483pt" strokecolor="#2B2B2B">
                <v:path arrowok="t"/>
              </v:shape>
            </v:group>
            <v:group style="position:absolute;left:6966;top:11004;width:1292;height:2" coordorigin="6966,11004" coordsize="1292,2">
              <v:shape style="position:absolute;left:6966;top:11004;width:1292;height:2" coordorigin="6966,11004" coordsize="1292,0" path="m6966,11004l8257,11004e" filled="f" stroked="t" strokeweight=".949661pt" strokecolor="#545454">
                <v:path arrowok="t"/>
              </v:shape>
            </v:group>
            <v:group style="position:absolute;left:8200;top:11001;width:446;height:2" coordorigin="8200,11001" coordsize="446,2">
              <v:shape style="position:absolute;left:8200;top:11001;width:446;height:2" coordorigin="8200,11001" coordsize="446,0" path="m8200,11001l8647,11001e" filled="f" stroked="t" strokeweight=".47483pt" strokecolor="#2B2B2B">
                <v:path arrowok="t"/>
              </v:shape>
            </v:group>
            <v:group style="position:absolute;left:8590;top:10999;width:2968;height:2" coordorigin="8590,10999" coordsize="2968,2">
              <v:shape style="position:absolute;left:8590;top:10999;width:2968;height:2" coordorigin="8590,10999" coordsize="2968,0" path="m8590,10999l11557,10999e" filled="f" stroked="t" strokeweight=".712246pt" strokecolor="#4F4F4F">
                <v:path arrowok="t"/>
              </v:shape>
            </v:group>
            <v:group style="position:absolute;left:11555;top:10744;width:2;height:1040" coordorigin="11555,10744" coordsize="2,1040">
              <v:shape style="position:absolute;left:11555;top:10744;width:2;height:1040" coordorigin="11555,10744" coordsize="0,1040" path="m11555,11784l11555,10744e" filled="f" stroked="t" strokeweight=".47483pt" strokecolor="#3F3F3F">
                <v:path arrowok="t"/>
              </v:shape>
            </v:group>
            <v:group style="position:absolute;left:309;top:10977;width:2;height:315" coordorigin="309,10977" coordsize="2,315">
              <v:shape style="position:absolute;left:309;top:10977;width:2;height:315" coordorigin="309,10977" coordsize="0,315" path="m309,11292l309,10977e" filled="f" stroked="t" strokeweight=".47483pt" strokecolor="#2F2F2F">
                <v:path arrowok="t"/>
              </v:shape>
            </v:group>
            <v:group style="position:absolute;left:304;top:11252;width:4273;height:2" coordorigin="304,11252" coordsize="4273,2">
              <v:shape style="position:absolute;left:304;top:11252;width:4273;height:2" coordorigin="304,11252" coordsize="4273,0" path="m304,11252l4577,11252e" filled="f" stroked="t" strokeweight=".712246pt" strokecolor="#4B4B4B">
                <v:path arrowok="t"/>
              </v:shape>
            </v:group>
            <v:group style="position:absolute;left:4520;top:11249;width:651;height:2" coordorigin="4520,11249" coordsize="651,2">
              <v:shape style="position:absolute;left:4520;top:11249;width:651;height:2" coordorigin="4520,11249" coordsize="651,0" path="m4520,11249l5171,11249e" filled="f" stroked="t" strokeweight=".47483pt" strokecolor="#2B2B2B">
                <v:path arrowok="t"/>
              </v:shape>
            </v:group>
            <v:group style="position:absolute;left:5114;top:11245;width:6448;height:2" coordorigin="5114,11245" coordsize="6448,2">
              <v:shape style="position:absolute;left:5114;top:11245;width:6448;height:2" coordorigin="5114,11245" coordsize="6448,0" path="m5114,11245l11562,11245e" filled="f" stroked="t" strokeweight=".712246pt" strokecolor="#545454">
                <v:path arrowok="t"/>
              </v:shape>
            </v:group>
            <v:group style="position:absolute;left:786;top:11245;width:2;height:320" coordorigin="786,11245" coordsize="2,320">
              <v:shape style="position:absolute;left:786;top:11245;width:2;height:320" coordorigin="786,11245" coordsize="0,320" path="m786,11564l786,11245e" filled="f" stroked="t" strokeweight=".712246pt" strokecolor="#444444">
                <v:path arrowok="t"/>
              </v:shape>
            </v:group>
            <v:group style="position:absolute;left:1363;top:11221;width:2;height:1527" coordorigin="1363,11221" coordsize="2,1527">
              <v:shape style="position:absolute;left:1363;top:11221;width:2;height:1527" coordorigin="1363,11221" coordsize="0,1527" path="m1363,12748l1363,11221e" filled="f" stroked="t" strokeweight=".949661pt" strokecolor="#575757">
                <v:path arrowok="t"/>
              </v:shape>
            </v:group>
            <v:group style="position:absolute;left:7008;top:11235;width:2;height:329" coordorigin="7008,11235" coordsize="2,329">
              <v:shape style="position:absolute;left:7008;top:11235;width:2;height:329" coordorigin="7008,11235" coordsize="0,329" path="m7008,11564l7008,11235e" filled="f" stroked="t" strokeweight=".47483pt" strokecolor="#3F3F3F">
                <v:path arrowok="t"/>
              </v:shape>
            </v:group>
            <v:group style="position:absolute;left:309;top:11770;width:513;height:2" coordorigin="309,11770" coordsize="513,2">
              <v:shape style="position:absolute;left:309;top:11770;width:513;height:2" coordorigin="309,11770" coordsize="513,0" path="m309,11770l821,11770e" filled="f" stroked="t" strokeweight=".47483pt" strokecolor="#444444">
                <v:path arrowok="t"/>
              </v:shape>
            </v:group>
            <v:group style="position:absolute;left:788;top:11507;width:2;height:277" coordorigin="788,11507" coordsize="2,277">
              <v:shape style="position:absolute;left:788;top:11507;width:2;height:277" coordorigin="788,11507" coordsize="0,277" path="m788,11784l788,11507e" filled="f" stroked="t" strokeweight=".47483pt" strokecolor="#232323">
                <v:path arrowok="t"/>
              </v:shape>
            </v:group>
            <v:group style="position:absolute;left:750;top:11765;width:5631;height:2" coordorigin="750,11765" coordsize="5631,2">
              <v:shape style="position:absolute;left:750;top:11765;width:5631;height:2" coordorigin="750,11765" coordsize="5631,0" path="m750,11765l6382,11765e" filled="f" stroked="t" strokeweight=".949661pt" strokecolor="#5B5B5B">
                <v:path arrowok="t"/>
              </v:shape>
            </v:group>
            <v:group style="position:absolute;left:7023;top:11507;width:2;height:5016" coordorigin="7023,11507" coordsize="2,5016">
              <v:shape style="position:absolute;left:7023;top:11507;width:2;height:5016" coordorigin="7023,11507" coordsize="0,5016" path="m7023,16523l7023,11507e" filled="f" stroked="t" strokeweight=".712246pt" strokecolor="#545454">
                <v:path arrowok="t"/>
              </v:shape>
            </v:group>
            <v:group style="position:absolute;left:6325;top:11758;width:1054;height:2" coordorigin="6325,11758" coordsize="1054,2">
              <v:shape style="position:absolute;left:6325;top:11758;width:1054;height:2" coordorigin="6325,11758" coordsize="1054,0" path="m6325,11758l7379,11758e" filled="f" stroked="t" strokeweight=".47483pt" strokecolor="#343434">
                <v:path arrowok="t"/>
              </v:shape>
            </v:group>
            <v:group style="position:absolute;left:7322;top:11755;width:935;height:2" coordorigin="7322,11755" coordsize="935,2">
              <v:shape style="position:absolute;left:7322;top:11755;width:935;height:2" coordorigin="7322,11755" coordsize="935,0" path="m7322,11755l8257,11755e" filled="f" stroked="t" strokeweight=".949661pt" strokecolor="#5B5B5B">
                <v:path arrowok="t"/>
              </v:shape>
            </v:group>
            <v:group style="position:absolute;left:8200;top:11753;width:783;height:2" coordorigin="8200,11753" coordsize="783,2">
              <v:shape style="position:absolute;left:8200;top:11753;width:783;height:2" coordorigin="8200,11753" coordsize="783,0" path="m8200,11753l8984,11753e" filled="f" stroked="t" strokeweight=".47483pt" strokecolor="#444444">
                <v:path arrowok="t"/>
              </v:shape>
            </v:group>
            <v:group style="position:absolute;left:8927;top:11751;width:2635;height:2" coordorigin="8927,11751" coordsize="2635,2">
              <v:shape style="position:absolute;left:8927;top:11751;width:2635;height:2" coordorigin="8927,11751" coordsize="2635,0" path="m8927,11751l11562,11751e" filled="f" stroked="t" strokeweight=".712246pt" strokecolor="#575757">
                <v:path arrowok="t"/>
              </v:shape>
            </v:group>
            <v:group style="position:absolute;left:791;top:11712;width:2;height:568" coordorigin="791,11712" coordsize="2,568">
              <v:shape style="position:absolute;left:791;top:11712;width:2;height:568" coordorigin="791,11712" coordsize="0,568" path="m791,12280l791,11712e" filled="f" stroked="t" strokeweight=".47483pt" strokecolor="#3B3B3B">
                <v:path arrowok="t"/>
              </v:shape>
            </v:group>
            <v:group style="position:absolute;left:791;top:12218;width:2;height:1069" coordorigin="791,12218" coordsize="2,1069">
              <v:shape style="position:absolute;left:791;top:12218;width:2;height:1069" coordorigin="791,12218" coordsize="0,1069" path="m791,13287l791,12218e" filled="f" stroked="t" strokeweight=".949661pt" strokecolor="#545454">
                <v:path arrowok="t"/>
              </v:shape>
            </v:group>
            <v:group style="position:absolute;left:2037;top:12223;width:2;height:253" coordorigin="2037,12223" coordsize="2,253">
              <v:shape style="position:absolute;left:2037;top:12223;width:2;height:253" coordorigin="2037,12223" coordsize="0,253" path="m2037,12476l2037,12223e" filled="f" stroked="t" strokeweight=".47483pt" strokecolor="#2F2F2F">
                <v:path arrowok="t"/>
              </v:shape>
            </v:group>
            <v:group style="position:absolute;left:7013;top:12223;width:2;height:253" coordorigin="7013,12223" coordsize="2,253">
              <v:shape style="position:absolute;left:7013;top:12223;width:2;height:253" coordorigin="7013,12223" coordsize="0,253" path="m7013,12476l7013,12223e" filled="f" stroked="t" strokeweight=".47483pt" strokecolor="#383838">
                <v:path arrowok="t"/>
              </v:shape>
            </v:group>
            <v:group style="position:absolute;left:7018;top:12505;width:2;height:243" coordorigin="7018,12505" coordsize="2,243">
              <v:shape style="position:absolute;left:7018;top:12505;width:2;height:243" coordorigin="7018,12505" coordsize="0,243" path="m7018,12748l7018,12505e" filled="f" stroked="t" strokeweight=".47483pt" strokecolor="#4B4B4B">
                <v:path arrowok="t"/>
              </v:shape>
            </v:group>
            <v:group style="position:absolute;left:1370;top:12691;width:2;height:597" coordorigin="1370,12691" coordsize="2,597">
              <v:shape style="position:absolute;left:1370;top:12691;width:2;height:597" coordorigin="1370,12691" coordsize="0,597" path="m1370,13287l1370,12691e" filled="f" stroked="t" strokeweight=".47483pt" strokecolor="#2B2B2B">
                <v:path arrowok="t"/>
              </v:shape>
            </v:group>
            <v:group style="position:absolute;left:7018;top:12691;width:2;height:267" coordorigin="7018,12691" coordsize="2,267">
              <v:shape style="position:absolute;left:7018;top:12691;width:2;height:267" coordorigin="7018,12691" coordsize="0,267" path="m7018,12958l7018,12691e" filled="f" stroked="t" strokeweight=".47483pt" strokecolor="#2F2F2F">
                <v:path arrowok="t"/>
              </v:shape>
            </v:group>
            <v:group style="position:absolute;left:11560;top:12123;width:2;height:1775" coordorigin="11560,12123" coordsize="2,1775">
              <v:shape style="position:absolute;left:11560;top:12123;width:2;height:1775" coordorigin="11560,12123" coordsize="0,1775" path="m11560,13898l11560,12123e" filled="f" stroked="t" strokeweight=".712246pt" strokecolor="#575757">
                <v:path arrowok="t"/>
              </v:shape>
            </v:group>
            <v:group style="position:absolute;left:318;top:13230;width:2;height:506" coordorigin="318,13230" coordsize="2,506">
              <v:shape style="position:absolute;left:318;top:13230;width:2;height:506" coordorigin="318,13230" coordsize="0,506" path="m318,13736l318,13230e" filled="f" stroked="t" strokeweight=".47483pt" strokecolor="#2F2F2F">
                <v:path arrowok="t"/>
              </v:shape>
            </v:group>
            <v:group style="position:absolute;left:793;top:13230;width:2;height:640" coordorigin="793,13230" coordsize="2,640">
              <v:shape style="position:absolute;left:793;top:13230;width:2;height:640" coordorigin="793,13230" coordsize="0,640" path="m793,13870l793,13230e" filled="f" stroked="t" strokeweight=".47483pt" strokecolor="#343434">
                <v:path arrowok="t"/>
              </v:shape>
            </v:group>
            <v:group style="position:absolute;left:1370;top:13216;width:2;height:1351" coordorigin="1370,13216" coordsize="2,1351">
              <v:shape style="position:absolute;left:1370;top:13216;width:2;height:1351" coordorigin="1370,13216" coordsize="0,1351" path="m1370,14567l1370,13216e" filled="f" stroked="t" strokeweight=".949661pt" strokecolor="#4F4F4F">
                <v:path arrowok="t"/>
              </v:shape>
            </v:group>
            <v:group style="position:absolute;left:2037;top:13230;width:2;height:425" coordorigin="2037,13230" coordsize="2,425">
              <v:shape style="position:absolute;left:2037;top:13230;width:2;height:425" coordorigin="2037,13230" coordsize="0,425" path="m2037,13655l2037,13230e" filled="f" stroked="t" strokeweight=".47483pt" strokecolor="#232323">
                <v:path arrowok="t"/>
              </v:shape>
            </v:group>
            <v:group style="position:absolute;left:11560;top:13397;width:2;height:296" coordorigin="11560,13397" coordsize="2,296">
              <v:shape style="position:absolute;left:11560;top:13397;width:2;height:296" coordorigin="11560,13397" coordsize="0,296" path="m11560,13693l11560,13397e" filled="f" stroked="t" strokeweight=".712246pt" strokecolor="#3B3B3B">
                <v:path arrowok="t"/>
              </v:shape>
            </v:group>
            <v:group style="position:absolute;left:2039;top:13598;width:2;height:515" coordorigin="2039,13598" coordsize="2,515">
              <v:shape style="position:absolute;left:2039;top:13598;width:2;height:515" coordorigin="2039,13598" coordsize="0,515" path="m2039,14113l2039,13598e" filled="f" stroked="t" strokeweight=".47483pt" strokecolor="#3B3B3B">
                <v:path arrowok="t"/>
              </v:shape>
            </v:group>
            <v:group style="position:absolute;left:313;top:13846;width:1733;height:2" coordorigin="313,13846" coordsize="1733,2">
              <v:shape style="position:absolute;left:313;top:13846;width:1733;height:2" coordorigin="313,13846" coordsize="1733,0" path="m313,13846l2047,13846e" filled="f" stroked="t" strokeweight=".712246pt" strokecolor="#606060">
                <v:path arrowok="t"/>
              </v:shape>
            </v:group>
            <v:group style="position:absolute;left:321;top:13741;width:2;height:1317" coordorigin="321,13741" coordsize="2,1317">
              <v:shape style="position:absolute;left:321;top:13741;width:2;height:1317" coordorigin="321,13741" coordsize="0,1317" path="m321,15058l321,13741e" filled="f" stroked="t" strokeweight=".949661pt" strokecolor="#646464">
                <v:path arrowok="t"/>
              </v:shape>
            </v:group>
            <v:group style="position:absolute;left:795;top:13798;width:2;height:1375" coordorigin="795,13798" coordsize="2,1375">
              <v:shape style="position:absolute;left:795;top:13798;width:2;height:1375" coordorigin="795,13798" coordsize="0,1375" path="m795,15173l795,13798e" filled="f" stroked="t" strokeweight=".949661pt" strokecolor="#5B5B5B">
                <v:path arrowok="t"/>
              </v:shape>
            </v:group>
            <v:group style="position:absolute;left:2042;top:14056;width:2;height:158" coordorigin="2042,14056" coordsize="2,158">
              <v:shape style="position:absolute;left:2042;top:14056;width:2;height:158" coordorigin="2042,14056" coordsize="0,158" path="m2042,14213l2042,14056e" filled="f" stroked="t" strokeweight=".47483pt" strokecolor="#1F1F1F">
                <v:path arrowok="t"/>
              </v:shape>
            </v:group>
            <v:group style="position:absolute;left:11557;top:13803;width:2;height:1718" coordorigin="11557,13803" coordsize="2,1718">
              <v:shape style="position:absolute;left:11557;top:13803;width:2;height:1718" coordorigin="11557,13803" coordsize="0,1718" path="m11557,15521l11557,13803e" filled="f" stroked="t" strokeweight=".712246pt" strokecolor="#6B6B6B">
                <v:path arrowok="t"/>
              </v:shape>
            </v:group>
            <v:group style="position:absolute;left:2039;top:14156;width:2;height:181" coordorigin="2039,14156" coordsize="2,181">
              <v:shape style="position:absolute;left:2039;top:14156;width:2;height:181" coordorigin="2039,14156" coordsize="0,181" path="m2039,14337l2039,14156e" filled="f" stroked="t" strokeweight=".47483pt" strokecolor="#444444">
                <v:path arrowok="t"/>
              </v:shape>
            </v:group>
            <v:group style="position:absolute;left:2039;top:14261;width:2;height:935" coordorigin="2039,14261" coordsize="2,935">
              <v:shape style="position:absolute;left:2039;top:14261;width:2;height:935" coordorigin="2039,14261" coordsize="0,935" path="m2039,15197l2039,14261e" filled="f" stroked="t" strokeweight=".949661pt" strokecolor="#646464">
                <v:path arrowok="t"/>
              </v:shape>
            </v:group>
            <v:group style="position:absolute;left:1372;top:14509;width:2;height:544" coordorigin="1372,14509" coordsize="2,544">
              <v:shape style="position:absolute;left:1372;top:14509;width:2;height:544" coordorigin="1372,14509" coordsize="0,544" path="m1372,15053l1372,14509e" filled="f" stroked="t" strokeweight=".47483pt" strokecolor="#2F2F2F">
                <v:path arrowok="t"/>
              </v:shape>
            </v:group>
            <v:group style="position:absolute;left:7023;top:14509;width:2;height:544" coordorigin="7023,14509" coordsize="2,544">
              <v:shape style="position:absolute;left:7023;top:14509;width:2;height:544" coordorigin="7023,14509" coordsize="0,544" path="m7023,15053l7023,14509e" filled="f" stroked="t" strokeweight=".47483pt" strokecolor="#3B3B3B">
                <v:path arrowok="t"/>
              </v:shape>
            </v:group>
            <v:group style="position:absolute;left:1375;top:14996;width:2;height:177" coordorigin="1375,14996" coordsize="2,177">
              <v:shape style="position:absolute;left:1375;top:14996;width:2;height:177" coordorigin="1375,14996" coordsize="0,177" path="m1375,15173l1375,14996e" filled="f" stroked="t" strokeweight=".712246pt" strokecolor="#444444">
                <v:path arrowok="t"/>
              </v:shape>
            </v:group>
            <v:group style="position:absolute;left:11529;top:15025;width:2;height:706" coordorigin="11529,15025" coordsize="2,706">
              <v:shape style="position:absolute;left:11529;top:15025;width:2;height:706" coordorigin="11529,15025" coordsize="0,706" path="m11529,15731l11529,15025e" filled="f" stroked="t" strokeweight=".237415pt" strokecolor="#000000">
                <v:path arrowok="t"/>
              </v:shape>
            </v:group>
            <v:group style="position:absolute;left:328;top:15115;width:2;height:1441" coordorigin="328,15115" coordsize="2,1441">
              <v:shape style="position:absolute;left:328;top:15115;width:2;height:1441" coordorigin="328,15115" coordsize="0,1441" path="m328,16557l328,15115e" filled="f" stroked="t" strokeweight=".47483pt" strokecolor="#383838">
                <v:path arrowok="t"/>
              </v:shape>
            </v:group>
            <v:group style="position:absolute;left:800;top:15115;width:2;height:1422" coordorigin="800,15115" coordsize="2,1422">
              <v:shape style="position:absolute;left:800;top:15115;width:2;height:1422" coordorigin="800,15115" coordsize="0,1422" path="m800,16538l800,15115e" filled="f" stroked="t" strokeweight=".47483pt" strokecolor="#3B3B3B">
                <v:path arrowok="t"/>
              </v:shape>
            </v:group>
            <v:group style="position:absolute;left:2042;top:15115;width:2;height:167" coordorigin="2042,15115" coordsize="2,167">
              <v:shape style="position:absolute;left:2042;top:15115;width:2;height:167" coordorigin="2042,15115" coordsize="0,167" path="m2042,15282l2042,15115e" filled="f" stroked="t" strokeweight=".47483pt" strokecolor="#3B3B3B">
                <v:path arrowok="t"/>
              </v:shape>
            </v:group>
            <v:group style="position:absolute;left:1375;top:15053;width:2;height:1484" coordorigin="1375,15053" coordsize="2,1484">
              <v:shape style="position:absolute;left:1375;top:15053;width:2;height:1484" coordorigin="1375,15053" coordsize="0,1484" path="m1375,16538l1375,15053e" filled="f" stroked="t" strokeweight=".949661pt" strokecolor="#5B5B5B">
                <v:path arrowok="t"/>
              </v:shape>
            </v:group>
            <v:group style="position:absolute;left:2042;top:15225;width:2;height:215" coordorigin="2042,15225" coordsize="2,215">
              <v:shape style="position:absolute;left:2042;top:15225;width:2;height:215" coordorigin="2042,15225" coordsize="0,215" path="m2042,15440l2042,15225e" filled="f" stroked="t" strokeweight=".47483pt" strokecolor="#1C1C1C">
                <v:path arrowok="t"/>
              </v:shape>
            </v:group>
            <v:group style="position:absolute;left:2042;top:15383;width:2;height:1155" coordorigin="2042,15383" coordsize="2,1155">
              <v:shape style="position:absolute;left:2042;top:15383;width:2;height:1155" coordorigin="2042,15383" coordsize="0,1155" path="m2042,16538l2042,15383e" filled="f" stroked="t" strokeweight=".47483pt" strokecolor="#3B3B3B">
                <v:path arrowok="t"/>
              </v:shape>
            </v:group>
            <v:group style="position:absolute;left:328;top:16535;width:337;height:2" coordorigin="328,16535" coordsize="337,2">
              <v:shape style="position:absolute;left:328;top:16535;width:337;height:2" coordorigin="328,16535" coordsize="337,0" path="m328,16535l665,16535e" filled="f" stroked="t" strokeweight=".237415pt" strokecolor="#676767">
                <v:path arrowok="t"/>
              </v:shape>
            </v:group>
            <v:group style="position:absolute;left:750;top:16533;width:451;height:2" coordorigin="750,16533" coordsize="451,2">
              <v:shape style="position:absolute;left:750;top:16533;width:451;height:2" coordorigin="750,16533" coordsize="451,0" path="m750,16533l1201,16533e" filled="f" stroked="t" strokeweight=".47483pt" strokecolor="#646464">
                <v:path arrowok="t"/>
              </v:shape>
            </v:group>
            <v:group style="position:absolute;left:1491;top:16535;width:556;height:2" coordorigin="1491,16535" coordsize="556,2">
              <v:shape style="position:absolute;left:1491;top:16535;width:556;height:2" coordorigin="1491,16535" coordsize="556,0" path="m1491,16535l2047,16535e" filled="f" stroked="t" strokeweight=".237415pt" strokecolor="#3F3F3F">
                <v:path arrowok="t"/>
              </v:shape>
            </v:group>
            <v:group style="position:absolute;left:1985;top:16533;width:651;height:2" coordorigin="1985,16533" coordsize="651,2">
              <v:shape style="position:absolute;left:1985;top:16533;width:651;height:2" coordorigin="1985,16533" coordsize="651,0" path="m1985,16533l2635,16533e" filled="f" stroked="t" strokeweight=".47483pt" strokecolor="#606060">
                <v:path arrowok="t"/>
              </v:shape>
            </v:group>
            <v:group style="position:absolute;left:3447;top:16531;width:1130;height:2" coordorigin="3447,16531" coordsize="1130,2">
              <v:shape style="position:absolute;left:3447;top:16531;width:1130;height:2" coordorigin="3447,16531" coordsize="1130,0" path="m3447,16531l4577,16531e" filled="f" stroked="t" strokeweight=".47483pt" strokecolor="#4F4F4F">
                <v:path arrowok="t"/>
              </v:shape>
            </v:group>
            <v:group style="position:absolute;left:2099;top:16533;width:1605;height:2" coordorigin="2099,16533" coordsize="1605,2">
              <v:shape style="position:absolute;left:2099;top:16533;width:1605;height:2" coordorigin="2099,16533" coordsize="1605,0" path="m2099,16533l3704,16533e" filled="f" stroked="t" strokeweight=".712246pt" strokecolor="#6B6B6B">
                <v:path arrowok="t"/>
              </v:shape>
            </v:group>
            <v:group style="position:absolute;left:4520;top:16523;width:651;height:2" coordorigin="4520,16523" coordsize="651,2">
              <v:shape style="position:absolute;left:4520;top:16523;width:651;height:2" coordorigin="4520,16523" coordsize="651,0" path="m4520,16523l5171,16523e" filled="f" stroked="t" strokeweight=".47483pt" strokecolor="#4B4B4B">
                <v:path arrowok="t"/>
              </v:shape>
            </v:group>
            <v:group style="position:absolute;left:5114;top:16519;width:1871;height:2" coordorigin="5114,16519" coordsize="1871,2">
              <v:shape style="position:absolute;left:5114;top:16519;width:1871;height:2" coordorigin="5114,16519" coordsize="1871,0" path="m5114,16519l6985,16519e" filled="f" stroked="t" strokeweight=".949661pt" strokecolor="#676767">
                <v:path arrowok="t"/>
              </v:shape>
            </v:group>
            <v:group style="position:absolute;left:6543;top:16516;width:503;height:2" coordorigin="6543,16516" coordsize="503,2">
              <v:shape style="position:absolute;left:6543;top:16516;width:503;height:2" coordorigin="6543,16516" coordsize="503,0" path="m6543,16516l7046,16516e" filled="f" stroked="t" strokeweight=".47483pt" strokecolor="#545454">
                <v:path arrowok="t"/>
              </v:shape>
            </v:group>
            <v:group style="position:absolute;left:6975;top:16514;width:404;height:2" coordorigin="6975,16514" coordsize="404,2">
              <v:shape style="position:absolute;left:6975;top:16514;width:404;height:2" coordorigin="6975,16514" coordsize="404,0" path="m6975,16514l7379,16514e" filled="f" stroked="t" strokeweight=".47483pt" strokecolor="#3F3F3F">
                <v:path arrowok="t"/>
              </v:shape>
            </v:group>
            <v:group style="position:absolute;left:7322;top:16514;width:4259;height:2" coordorigin="7322,16514" coordsize="4259,2">
              <v:shape style="position:absolute;left:7322;top:16514;width:4259;height:2" coordorigin="7322,16514" coordsize="4259,0" path="m7322,16514l11581,16514e" filled="f" stroked="t" strokeweight=".712246pt" strokecolor="#575757">
                <v:path arrowok="t"/>
              </v:shape>
            </v:group>
            <v:group style="position:absolute;left:7597;top:16504;width:3984;height:2" coordorigin="7597,16504" coordsize="3984,2">
              <v:shape style="position:absolute;left:7597;top:16504;width:3984;height:2" coordorigin="7597,16504" coordsize="3984,0" path="m7597,16504l11581,16504e" filled="f" stroked="t" strokeweight=".712246pt" strokecolor="#606060">
                <v:path arrowok="t"/>
              </v:shape>
            </v:group>
            <v:group style="position:absolute;left:11529;top:15731;width:2;height:783" coordorigin="11529,15731" coordsize="2,783">
              <v:shape style="position:absolute;left:11529;top:15731;width:2;height:783" coordorigin="11529,15731" coordsize="0,783" path="m11529,16514l11529,15731e" filled="f" stroked="t" strokeweight=".237415pt" strokecolor="#5B5B5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50"/>
          <w:position w:val="6"/>
        </w:rPr>
        <w:t>::ı::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77"/>
          <w:position w:val="-4"/>
        </w:rPr>
        <w:t>Itfaiy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77"/>
          <w:position w:val="-4"/>
        </w:rPr>
        <w:t>e</w:t>
      </w:r>
      <w:r>
        <w:rPr>
          <w:rFonts w:ascii="Arial" w:hAnsi="Arial" w:cs="Arial" w:eastAsia="Arial"/>
          <w:sz w:val="23"/>
          <w:szCs w:val="23"/>
          <w:color w:val="2F2F2F"/>
          <w:spacing w:val="21"/>
          <w:w w:val="77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77"/>
          <w:position w:val="-4"/>
        </w:rPr>
        <w:t>Güne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77"/>
          <w:position w:val="-4"/>
        </w:rPr>
        <w:t>y</w:t>
      </w:r>
      <w:r>
        <w:rPr>
          <w:rFonts w:ascii="Arial" w:hAnsi="Arial" w:cs="Arial" w:eastAsia="Arial"/>
          <w:sz w:val="23"/>
          <w:szCs w:val="23"/>
          <w:color w:val="2F2F2F"/>
          <w:spacing w:val="-7"/>
          <w:w w:val="77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77"/>
          <w:position w:val="-4"/>
        </w:rPr>
        <w:t>Bölg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77"/>
          <w:position w:val="-4"/>
        </w:rPr>
        <w:t>e</w:t>
      </w:r>
      <w:r>
        <w:rPr>
          <w:rFonts w:ascii="Arial" w:hAnsi="Arial" w:cs="Arial" w:eastAsia="Arial"/>
          <w:sz w:val="23"/>
          <w:szCs w:val="23"/>
          <w:color w:val="2F2F2F"/>
          <w:spacing w:val="-1"/>
          <w:w w:val="77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79"/>
          <w:position w:val="-4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884" w:lineRule="exact"/>
        <w:ind w:right="92"/>
        <w:jc w:val="right"/>
        <w:rPr>
          <w:rFonts w:ascii="Arial" w:hAnsi="Arial" w:cs="Arial" w:eastAsia="Arial"/>
          <w:sz w:val="49"/>
          <w:szCs w:val="49"/>
        </w:rPr>
      </w:pPr>
      <w:rPr/>
      <w:r>
        <w:rPr>
          <w:rFonts w:ascii="Times New Roman" w:hAnsi="Times New Roman" w:cs="Times New Roman" w:eastAsia="Times New Roman"/>
          <w:sz w:val="88"/>
          <w:szCs w:val="88"/>
          <w:color w:val="2634A0"/>
          <w:spacing w:val="0"/>
          <w:w w:val="69"/>
          <w:position w:val="2"/>
        </w:rPr>
        <w:t>%</w:t>
      </w:r>
      <w:r>
        <w:rPr>
          <w:rFonts w:ascii="Times New Roman" w:hAnsi="Times New Roman" w:cs="Times New Roman" w:eastAsia="Times New Roman"/>
          <w:sz w:val="88"/>
          <w:szCs w:val="88"/>
          <w:color w:val="2634A0"/>
          <w:spacing w:val="-17"/>
          <w:w w:val="69"/>
          <w:position w:val="2"/>
        </w:rPr>
        <w:t> </w:t>
      </w:r>
      <w:r>
        <w:rPr>
          <w:rFonts w:ascii="Arial" w:hAnsi="Arial" w:cs="Arial" w:eastAsia="Arial"/>
          <w:sz w:val="49"/>
          <w:szCs w:val="49"/>
          <w:color w:val="2634A0"/>
          <w:spacing w:val="0"/>
          <w:w w:val="195"/>
          <w:i/>
          <w:position w:val="29"/>
        </w:rPr>
        <w:t>ft</w:t>
      </w:r>
      <w:r>
        <w:rPr>
          <w:rFonts w:ascii="Arial" w:hAnsi="Arial" w:cs="Arial" w:eastAsia="Arial"/>
          <w:sz w:val="49"/>
          <w:szCs w:val="49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right="-76"/>
        <w:jc w:val="left"/>
        <w:tabs>
          <w:tab w:pos="40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Bura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KlVRAKOGLU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89"/>
          <w:position w:val="4"/>
        </w:rPr>
        <w:t>Müdahale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4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424491"/>
          <w:w w:val="126"/>
        </w:rPr>
        <w:t>""</w:t>
      </w:r>
      <w:r>
        <w:rPr>
          <w:rFonts w:ascii="Times New Roman" w:hAnsi="Times New Roman" w:cs="Times New Roman" w:eastAsia="Times New Roman"/>
          <w:sz w:val="14"/>
          <w:szCs w:val="14"/>
          <w:color w:val="424491"/>
          <w:spacing w:val="3"/>
          <w:w w:val="126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2A2F7B"/>
          <w:spacing w:val="0"/>
          <w:w w:val="103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180" w:right="240"/>
          <w:cols w:num="3" w:equalWidth="0">
            <w:col w:w="4059" w:space="210"/>
            <w:col w:w="4746" w:space="501"/>
            <w:col w:w="1984"/>
          </w:cols>
        </w:sectPr>
      </w:pPr>
      <w:rPr/>
    </w:p>
    <w:p>
      <w:pPr>
        <w:spacing w:before="0" w:after="0" w:line="741" w:lineRule="exact"/>
        <w:ind w:left="853" w:right="-20"/>
        <w:jc w:val="left"/>
        <w:tabs>
          <w:tab w:pos="3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94"/>
          <w:szCs w:val="94"/>
          <w:color w:val="2B2B2B"/>
          <w:spacing w:val="0"/>
          <w:w w:val="115"/>
          <w:b/>
          <w:bCs/>
          <w:position w:val="-27"/>
        </w:rPr>
        <w:t>1</w:t>
      </w:r>
      <w:r>
        <w:rPr>
          <w:rFonts w:ascii="Times New Roman" w:hAnsi="Times New Roman" w:cs="Times New Roman" w:eastAsia="Times New Roman"/>
          <w:sz w:val="94"/>
          <w:szCs w:val="94"/>
          <w:color w:val="2B2B2B"/>
          <w:spacing w:val="-190"/>
          <w:w w:val="115"/>
          <w:b/>
          <w:bCs/>
          <w:position w:val="-27"/>
        </w:rPr>
        <w:t> </w:t>
      </w:r>
      <w:r>
        <w:rPr>
          <w:rFonts w:ascii="Times New Roman" w:hAnsi="Times New Roman" w:cs="Times New Roman" w:eastAsia="Times New Roman"/>
          <w:sz w:val="94"/>
          <w:szCs w:val="94"/>
          <w:color w:val="2B2B2B"/>
          <w:spacing w:val="0"/>
          <w:w w:val="100"/>
          <w:b/>
          <w:bCs/>
          <w:position w:val="-27"/>
        </w:rPr>
        <w:tab/>
      </w:r>
      <w:r>
        <w:rPr>
          <w:rFonts w:ascii="Times New Roman" w:hAnsi="Times New Roman" w:cs="Times New Roman" w:eastAsia="Times New Roman"/>
          <w:sz w:val="94"/>
          <w:szCs w:val="94"/>
          <w:color w:val="2B2B2B"/>
          <w:spacing w:val="0"/>
          <w:w w:val="100"/>
          <w:b/>
          <w:bCs/>
          <w:position w:val="-27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  <w:position w:val="-5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1"/>
          <w:w w:val="115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  <w:position w:val="-5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8"/>
          <w:w w:val="115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  <w:position w:val="-5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00" w:bottom="280" w:left="240" w:right="340"/>
        </w:sectPr>
      </w:pPr>
      <w:rPr/>
    </w:p>
    <w:p>
      <w:pPr>
        <w:spacing w:before="94" w:after="0" w:line="153" w:lineRule="exact"/>
        <w:ind w:left="853"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B2B2B"/>
          <w:spacing w:val="0"/>
          <w:w w:val="100"/>
          <w:position w:val="-3"/>
        </w:rPr>
        <w:t>!ZMIR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2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2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2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40" w:right="340"/>
          <w:cols w:num="2" w:equalWidth="0">
            <w:col w:w="1311" w:space="2439"/>
            <w:col w:w="7590"/>
          </w:cols>
        </w:sectPr>
      </w:pPr>
      <w:rPr/>
    </w:p>
    <w:p>
      <w:pPr>
        <w:spacing w:before="0" w:after="0" w:line="186" w:lineRule="exact"/>
        <w:ind w:left="589" w:right="-20"/>
        <w:jc w:val="left"/>
        <w:tabs>
          <w:tab w:pos="3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</w:rPr>
        <w:t>BÜYÜKSEHIR</w:t>
      </w:r>
      <w:r>
        <w:rPr>
          <w:rFonts w:ascii="Arial" w:hAnsi="Arial" w:cs="Arial" w:eastAsia="Arial"/>
          <w:sz w:val="15"/>
          <w:szCs w:val="15"/>
          <w:color w:val="2B2B2B"/>
          <w:spacing w:val="-22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0" w:lineRule="exact"/>
        <w:ind w:left="636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2B2B2B"/>
          <w:spacing w:val="2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12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2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2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09" w:right="-20"/>
        <w:jc w:val="left"/>
        <w:tabs>
          <w:tab w:pos="1460" w:val="left"/>
          <w:tab w:pos="3140" w:val="left"/>
          <w:tab w:pos="546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B2B2B"/>
          <w:w w:val="87"/>
          <w:position w:val="1"/>
        </w:rPr>
        <w:t>play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w w:val="88"/>
          <w:position w:val="1"/>
        </w:rPr>
        <w:t>_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:08.03.2017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No:4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:05.48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tre1:55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343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0"/>
        </w:rPr>
        <w:t>6302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50" w:lineRule="auto"/>
        <w:ind w:left="132" w:right="3201" w:firstLine="5"/>
        <w:jc w:val="left"/>
        <w:tabs>
          <w:tab w:pos="1480" w:val="left"/>
          <w:tab w:pos="3140" w:val="left"/>
          <w:tab w:pos="4460" w:val="left"/>
          <w:tab w:pos="5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:08.03.2017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:1554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Deniz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1"/>
          <w:position w:val="0"/>
        </w:rPr>
        <w:t>DEMİ.R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:Paşa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2.Gazi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No:4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4"/>
          <w:position w:val="0"/>
        </w:rPr>
        <w:t>Tire-lzmir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37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:Paşa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2.Gazi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No:4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Tire-İzmir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197" w:lineRule="exact"/>
        <w:ind w:left="127" w:right="-20"/>
        <w:jc w:val="left"/>
        <w:tabs>
          <w:tab w:pos="1460" w:val="left"/>
          <w:tab w:pos="4540" w:val="left"/>
          <w:tab w:pos="8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  <w:position w:val="-2"/>
        </w:rPr>
        <w:t>:Bina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6"/>
          <w:w w:val="11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Yangını</w:t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>Sınıfı:ASınıfı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>:Elektri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40" w:right="340"/>
        </w:sectPr>
      </w:pPr>
      <w:rPr/>
    </w:p>
    <w:p>
      <w:pPr>
        <w:spacing w:before="41" w:after="0" w:line="240" w:lineRule="auto"/>
        <w:ind w:left="13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05" w:lineRule="exact"/>
        <w:ind w:right="-20"/>
        <w:jc w:val="left"/>
        <w:tabs>
          <w:tab w:pos="3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2B2B2B"/>
          <w:w w:val="65"/>
          <w:position w:val="4"/>
        </w:rPr>
        <w:t>rı</w:t>
      </w:r>
      <w:r>
        <w:rPr>
          <w:rFonts w:ascii="Times New Roman" w:hAnsi="Times New Roman" w:cs="Times New Roman" w:eastAsia="Times New Roman"/>
          <w:sz w:val="26"/>
          <w:szCs w:val="26"/>
          <w:color w:val="2B2B2B"/>
          <w:spacing w:val="6"/>
          <w:w w:val="65"/>
          <w:position w:val="4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0"/>
          <w:w w:val="97"/>
          <w:position w:val="4"/>
        </w:rPr>
        <w:t>apını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0"/>
          <w:w w:val="98"/>
          <w:position w:val="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-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0"/>
          <w:w w:val="97"/>
          <w:position w:val="4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5"/>
          <w:w w:val="97"/>
          <w:position w:val="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43"/>
          <w:position w:val="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5"/>
        </w:rPr>
        <w:t>Kullamm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  <w:position w:val="-5"/>
        </w:rPr>
        <w:t>:Mesken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7" w:lineRule="exact"/>
        <w:ind w:left="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8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8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7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8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8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59595"/>
          <w:spacing w:val="-17"/>
          <w:w w:val="58"/>
          <w:position w:val="-8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9"/>
          <w:position w:val="-8"/>
        </w:rPr>
        <w:t>Çel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5"/>
          <w:position w:val="-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8"/>
        </w:rPr>
        <w:t>Dilter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40" w:right="340"/>
          <w:cols w:num="2" w:equalWidth="0">
            <w:col w:w="1681" w:space="1913"/>
            <w:col w:w="7746"/>
          </w:cols>
        </w:sectPr>
      </w:pPr>
      <w:rPr/>
    </w:p>
    <w:p>
      <w:pPr>
        <w:spacing w:before="0" w:after="0" w:line="480" w:lineRule="exact"/>
        <w:ind w:left="3953" w:right="-112"/>
        <w:jc w:val="left"/>
        <w:tabs>
          <w:tab w:pos="4400" w:val="left"/>
          <w:tab w:pos="5000" w:val="left"/>
          <w:tab w:pos="5500" w:val="left"/>
          <w:tab w:pos="6120" w:val="left"/>
        </w:tabs>
        <w:rPr>
          <w:rFonts w:ascii="Arial" w:hAnsi="Arial" w:cs="Arial" w:eastAsia="Arial"/>
          <w:sz w:val="42"/>
          <w:szCs w:val="4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.078434pt;margin-top:22.971609pt;width:555.510102pt;height:24.863028pt;mso-position-horizontal-relative:page;mso-position-vertical-relative:paragraph;z-index:-16820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243" w:hRule="exact"/>
                    </w:trPr>
                    <w:tc>
                      <w:tcPr>
                        <w:tcW w:w="1983" w:type="dxa"/>
                        <w:tcBorders>
                          <w:top w:val="nil" w:sz="6" w:space="0" w:color="auto"/>
                          <w:bottom w:val="single" w:sz="5.652872" w:space="0" w:color="4B4B4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194" w:lineRule="exact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Yana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-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1"/>
                          </w:rPr>
                          <w:t>Şeyin: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75" w:type="dxa"/>
                        <w:tcBorders>
                          <w:top w:val="nil" w:sz="6" w:space="0" w:color="auto"/>
                          <w:bottom w:val="single" w:sz="5.652872" w:space="0" w:color="4B4B4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199" w:lineRule="exact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0"/>
                            <w:w w:val="103"/>
                          </w:rPr>
                          <w:t>Sahibi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622" w:type="dxa"/>
                        <w:tcBorders>
                          <w:top w:val="nil" w:sz="6" w:space="0" w:color="auto"/>
                          <w:bottom w:val="single" w:sz="5.652872" w:space="0" w:color="4B4B4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199" w:lineRule="exact"/>
                          <w:ind w:left="7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:Saniye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2"/>
                          </w:rPr>
                          <w:t>SARAK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930" w:type="dxa"/>
                        <w:tcBorders>
                          <w:top w:val="nil" w:sz="6" w:space="0" w:color="auto"/>
                          <w:bottom w:val="single" w:sz="5.652872" w:space="0" w:color="4B4B4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199" w:lineRule="exact"/>
                          <w:ind w:left="38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93"/>
                          </w:rPr>
                          <w:t>[Kiracı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14"/>
                            <w:w w:val="9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veya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Kullanan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0"/>
                            <w:w w:val="100"/>
                          </w:rPr>
                          <w:t>:Saniye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2"/>
                          </w:rPr>
                          <w:t>SARAK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983" w:type="dxa"/>
                        <w:tcBorders>
                          <w:top w:val="single" w:sz="5.652872" w:space="0" w:color="4B4B4B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75" w:type="dxa"/>
                        <w:tcBorders>
                          <w:top w:val="single" w:sz="5.652872" w:space="0" w:color="4B4B4B"/>
                          <w:bottom w:val="single" w:sz="5.652872" w:space="0" w:color="484848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12" w:after="0" w:line="213" w:lineRule="exact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  <w:position w:val="-1"/>
                          </w:rPr>
                          <w:t>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2622" w:type="dxa"/>
                        <w:tcBorders>
                          <w:top w:val="single" w:sz="5.652872" w:space="0" w:color="4B4B4B"/>
                          <w:bottom w:val="single" w:sz="5.652872" w:space="0" w:color="484848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12" w:after="0" w:line="213" w:lineRule="exact"/>
                          <w:ind w:left="3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0"/>
                            <w:w w:val="100"/>
                            <w:position w:val="-1"/>
                          </w:rPr>
                          <w:t>:Onbaşı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34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  <w:position w:val="-1"/>
                          </w:rPr>
                          <w:t>Ayha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  <w:position w:val="-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10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3"/>
                            <w:position w:val="-1"/>
                          </w:rPr>
                          <w:t>HORUNLU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5930" w:type="dxa"/>
                        <w:tcBorders>
                          <w:top w:val="single" w:sz="5.652872" w:space="0" w:color="4B4B4B"/>
                          <w:bottom w:val="single" w:sz="5.652872" w:space="0" w:color="4F4F4F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Arial" w:hAnsi="Arial" w:cs="Arial" w:eastAsia="Arial"/>
          <w:sz w:val="26"/>
          <w:szCs w:val="26"/>
          <w:color w:val="2B2B2B"/>
          <w:spacing w:val="0"/>
          <w:w w:val="100"/>
        </w:rPr>
        <w:t>+</w:t>
      </w:r>
      <w:r>
        <w:rPr>
          <w:rFonts w:ascii="Arial" w:hAnsi="Arial" w:cs="Arial" w:eastAsia="Arial"/>
          <w:sz w:val="26"/>
          <w:szCs w:val="26"/>
          <w:color w:val="2B2B2B"/>
          <w:spacing w:val="-69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2B2B2B"/>
          <w:spacing w:val="0"/>
          <w:w w:val="100"/>
        </w:rPr>
        <w:tab/>
      </w:r>
      <w:r>
        <w:rPr>
          <w:rFonts w:ascii="Arial" w:hAnsi="Arial" w:cs="Arial" w:eastAsia="Arial"/>
          <w:sz w:val="26"/>
          <w:szCs w:val="26"/>
          <w:color w:val="2B2B2B"/>
          <w:spacing w:val="0"/>
          <w:w w:val="100"/>
        </w:rPr>
      </w:r>
      <w:r>
        <w:rPr>
          <w:rFonts w:ascii="Arial" w:hAnsi="Arial" w:cs="Arial" w:eastAsia="Arial"/>
          <w:sz w:val="48"/>
          <w:szCs w:val="48"/>
          <w:color w:val="3F3F3F"/>
          <w:spacing w:val="0"/>
          <w:w w:val="50"/>
        </w:rPr>
        <w:t>ı</w:t>
      </w:r>
      <w:r>
        <w:rPr>
          <w:rFonts w:ascii="Arial" w:hAnsi="Arial" w:cs="Arial" w:eastAsia="Arial"/>
          <w:sz w:val="48"/>
          <w:szCs w:val="48"/>
          <w:color w:val="3F3F3F"/>
          <w:spacing w:val="-60"/>
          <w:w w:val="50"/>
        </w:rPr>
        <w:t> </w:t>
      </w:r>
      <w:r>
        <w:rPr>
          <w:rFonts w:ascii="Arial" w:hAnsi="Arial" w:cs="Arial" w:eastAsia="Arial"/>
          <w:sz w:val="48"/>
          <w:szCs w:val="48"/>
          <w:color w:val="3F3F3F"/>
          <w:spacing w:val="0"/>
          <w:w w:val="100"/>
        </w:rPr>
        <w:tab/>
      </w:r>
      <w:r>
        <w:rPr>
          <w:rFonts w:ascii="Arial" w:hAnsi="Arial" w:cs="Arial" w:eastAsia="Arial"/>
          <w:sz w:val="48"/>
          <w:szCs w:val="48"/>
          <w:color w:val="3F3F3F"/>
          <w:spacing w:val="0"/>
          <w:w w:val="50"/>
        </w:rPr>
        <w:t>ı</w:t>
      </w:r>
      <w:r>
        <w:rPr>
          <w:rFonts w:ascii="Arial" w:hAnsi="Arial" w:cs="Arial" w:eastAsia="Arial"/>
          <w:sz w:val="48"/>
          <w:szCs w:val="48"/>
          <w:color w:val="3F3F3F"/>
          <w:spacing w:val="0"/>
          <w:w w:val="100"/>
        </w:rPr>
        <w:tab/>
      </w:r>
      <w:r>
        <w:rPr>
          <w:rFonts w:ascii="Arial" w:hAnsi="Arial" w:cs="Arial" w:eastAsia="Arial"/>
          <w:sz w:val="48"/>
          <w:szCs w:val="48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959595"/>
          <w:spacing w:val="0"/>
          <w:w w:val="5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959595"/>
          <w:spacing w:val="-19"/>
          <w:w w:val="5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5959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959595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959595"/>
          <w:spacing w:val="0"/>
          <w:w w:val="50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tyangını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:06.00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40" w:right="340"/>
          <w:cols w:num="2" w:equalWidth="0">
            <w:col w:w="6184" w:space="463"/>
            <w:col w:w="469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40" w:after="0" w:line="240" w:lineRule="auto"/>
        <w:ind w:left="2125" w:right="-20"/>
        <w:jc w:val="left"/>
        <w:tabs>
          <w:tab w:pos="464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71"/>
        </w:rPr>
        <w:t>f4...raç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7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2"/>
          <w:w w:val="11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7"/>
        </w:rPr>
        <w:t>Çı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:05.50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:05.54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8" w:lineRule="exact"/>
        <w:ind w:left="127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0"/>
        </w:rPr>
        <w:t>1114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127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4639" w:right="449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46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GelişSaati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06.05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5" w:lineRule="exact"/>
        <w:ind w:left="2139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Sayısı:3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Ge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2" w:after="0" w:line="228" w:lineRule="exact"/>
        <w:ind w:left="2139" w:right="2504" w:firstLine="-1997"/>
        <w:jc w:val="left"/>
        <w:tabs>
          <w:tab w:pos="460" w:val="left"/>
          <w:tab w:pos="464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4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;ımcı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4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4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7"/>
          <w:w w:val="13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21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27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5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kısmındaki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eşyaları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37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1"/>
        </w:rPr>
        <w:t>aıunakta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görOidU.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2186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yapıldı.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2"/>
        </w:rPr>
        <w:t>öndürınede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78" w:right="-20"/>
        <w:jc w:val="left"/>
        <w:tabs>
          <w:tab w:pos="4720" w:val="left"/>
          <w:tab w:pos="6540" w:val="left"/>
          <w:tab w:pos="8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8.70108pt;margin-top:6.532361pt;width:4.425075pt;height:22.5pt;mso-position-horizontal-relative:page;mso-position-vertical-relative:paragraph;z-index:-16819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Arial" w:hAnsi="Arial" w:cs="Arial" w:eastAsia="Arial"/>
                      <w:sz w:val="45"/>
                      <w:szCs w:val="45"/>
                      <w:color w:val="3F3F3F"/>
                      <w:spacing w:val="0"/>
                      <w:w w:val="70"/>
                    </w:rPr>
                    <w:t>ı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ön.dilrme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5"/>
          <w:szCs w:val="15"/>
          <w:color w:val="3F3F3F"/>
          <w:spacing w:val="0"/>
          <w:w w:val="187"/>
          <w:position w:val="0"/>
        </w:rPr>
        <w:t>ll</w:t>
      </w:r>
      <w:r>
        <w:rPr>
          <w:rFonts w:ascii="Times New Roman" w:hAnsi="Times New Roman" w:cs="Times New Roman" w:eastAsia="Times New Roman"/>
          <w:sz w:val="15"/>
          <w:szCs w:val="15"/>
          <w:color w:val="3F3F3F"/>
          <w:spacing w:val="-43"/>
          <w:w w:val="18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2"/>
          <w:position w:val="1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4"/>
          <w:position w:val="1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4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0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  <w:position w:val="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3" w:lineRule="exact"/>
        <w:ind w:left="4706" w:right="-20"/>
        <w:jc w:val="left"/>
        <w:tabs>
          <w:tab w:pos="8040" w:val="left"/>
        </w:tabs>
        <w:rPr>
          <w:rFonts w:ascii="Arial" w:hAnsi="Arial" w:cs="Arial" w:eastAsia="Arial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6"/>
        </w:rPr>
        <w:t>0,100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6"/>
        </w:rPr>
        <w:t>m3.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6"/>
        </w:rPr>
      </w:r>
      <w:r>
        <w:rPr>
          <w:rFonts w:ascii="Arial" w:hAnsi="Arial" w:cs="Arial" w:eastAsia="Arial"/>
          <w:sz w:val="30"/>
          <w:szCs w:val="30"/>
          <w:color w:val="3F3F3F"/>
          <w:spacing w:val="0"/>
          <w:w w:val="52"/>
          <w:position w:val="-1"/>
        </w:rPr>
        <w:t>J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2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!Yangında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Saniye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SARAK'a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6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66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4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aspiratö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davlunbaz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5" w:lineRule="auto"/>
        <w:ind w:left="146" w:right="802" w:firstLine="35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3"/>
        </w:rPr>
        <w:t>öndilrıne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nutfa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dolabı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8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set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oca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suretiyle,diğe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odaları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duvarları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  <w:position w:val="1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Durumu</w:t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zarar:5.00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TL.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Eşyada: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5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TL.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Binada:2.00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0"/>
        </w:rPr>
        <w:t>TL.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14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kata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50" w:lineRule="auto"/>
        <w:ind w:left="2144" w:right="60" w:firstLine="-201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başlamış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oluduğu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görülmüş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soruşturmada;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Mutfak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aspiratöıilne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bağlı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prizin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eskime,gevşeme,ısınma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vs.)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yapara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izolelerini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tutuşturmasıyla,yangı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  <w:position w:val="0"/>
        </w:rPr>
        <w:t>va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66"/>
          <w:position w:val="0"/>
        </w:rPr>
        <w:t>1</w:t>
      </w:r>
      <w:r>
        <w:rPr>
          <w:rFonts w:ascii="Arial" w:hAnsi="Arial" w:cs="Arial" w:eastAsia="Arial"/>
          <w:sz w:val="16"/>
          <w:szCs w:val="16"/>
          <w:color w:val="3F3F3F"/>
          <w:spacing w:val="0"/>
          <w:w w:val="109"/>
          <w:position w:val="0"/>
        </w:rPr>
        <w:t>t</w:t>
      </w:r>
      <w:r>
        <w:rPr>
          <w:rFonts w:ascii="Arial" w:hAnsi="Arial" w:cs="Arial" w:eastAsia="Arial"/>
          <w:sz w:val="16"/>
          <w:szCs w:val="16"/>
          <w:color w:val="3F3F3F"/>
          <w:spacing w:val="1"/>
          <w:w w:val="11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8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99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8"/>
          <w:position w:val="0"/>
        </w:rPr>
        <w:t>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18" w:lineRule="exact"/>
        <w:ind w:left="2186" w:right="3974" w:firstLine="-2002"/>
        <w:jc w:val="left"/>
        <w:tabs>
          <w:tab w:pos="214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9"/>
        </w:rPr>
        <w:t>igoıtalı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</w:rPr>
        <w:t>:;;irketi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3"/>
        </w:rPr>
        <w:t>'Bedeli: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Police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4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.313969pt;margin-top:1.125135pt;width:6.40917pt;height:25.5pt;mso-position-horizontal-relative:page;mso-position-vertical-relative:paragraph;z-index:-16818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6"/>
                    <w:jc w:val="left"/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51"/>
                      <w:szCs w:val="51"/>
                      <w:color w:val="3F3F3F"/>
                      <w:spacing w:val="0"/>
                      <w:w w:val="70"/>
                      <w:position w:val="-1"/>
                    </w:rPr>
                    <w:t>"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666767"/>
          <w:w w:val="275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3" w:lineRule="auto"/>
        <w:ind w:left="146" w:right="6663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3F3F3F"/>
          <w:spacing w:val="0"/>
          <w:w w:val="100"/>
          <w:i/>
        </w:rPr>
        <w:t>'</w:t>
      </w:r>
      <w:r>
        <w:rPr>
          <w:rFonts w:ascii="Arial" w:hAnsi="Arial" w:cs="Arial" w:eastAsia="Arial"/>
          <w:sz w:val="20"/>
          <w:szCs w:val="20"/>
          <w:color w:val="3F3F3F"/>
          <w:spacing w:val="0"/>
          <w:w w:val="100"/>
          <w:i/>
        </w:rPr>
        <w:t>r</w:t>
      </w:r>
      <w:r>
        <w:rPr>
          <w:rFonts w:ascii="Arial" w:hAnsi="Arial" w:cs="Arial" w:eastAsia="Arial"/>
          <w:sz w:val="20"/>
          <w:szCs w:val="20"/>
          <w:color w:val="3F3F3F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7"/>
        </w:rPr>
        <w:t>&lt;aıgı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8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Kime</w:t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Saniye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SARAK'a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156" w:right="-20"/>
        <w:jc w:val="left"/>
        <w:tabs>
          <w:tab w:pos="2140" w:val="left"/>
          <w:tab w:pos="5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Dönilşi.l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08.03.2017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2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06.20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240" w:right="-20"/>
        <w:jc w:val="left"/>
        <w:tabs>
          <w:tab w:pos="1040" w:val="left"/>
          <w:tab w:pos="1520" w:val="left"/>
          <w:tab w:pos="8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1"/>
        </w:rPr>
        <w:t>blDE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1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90"/>
        </w:rPr>
        <w:t>EK1P:Tire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2.Posta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294" w:right="-20"/>
        <w:jc w:val="left"/>
        <w:tabs>
          <w:tab w:pos="4780" w:val="left"/>
          <w:tab w:pos="852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2.622864pt;margin-top:12.630883pt;width:44.208777pt;height:9.5pt;mso-position-horizontal-relative:page;mso-position-vertical-relative:paragraph;z-index:-16817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B2B2B"/>
                      <w:spacing w:val="0"/>
                      <w:w w:val="100"/>
                    </w:rPr>
                    <w:t>Eki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B2B2B"/>
                      <w:spacing w:val="0"/>
                      <w:w w:val="100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B2B2B"/>
                      <w:spacing w:val="13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B2B2B"/>
                      <w:spacing w:val="0"/>
                      <w:w w:val="101"/>
                    </w:rPr>
                    <w:t>Amiri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-6"/>
        </w:rPr>
        <w:t>G;tmiş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-6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41"/>
          <w:w w:val="100"/>
          <w:position w:val="-6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6"/>
        </w:rPr>
        <w:t>miri'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Arial" w:hAnsi="Arial" w:cs="Arial" w:eastAsia="Arial"/>
          <w:sz w:val="33"/>
          <w:szCs w:val="33"/>
          <w:color w:val="3F3F3F"/>
          <w:spacing w:val="19"/>
          <w:w w:val="226"/>
          <w:position w:val="-14"/>
        </w:rPr>
        <w:t>ı</w:t>
      </w:r>
      <w:r>
        <w:rPr>
          <w:rFonts w:ascii="Times New Roman" w:hAnsi="Times New Roman" w:cs="Times New Roman" w:eastAsia="Times New Roman"/>
          <w:sz w:val="25"/>
          <w:szCs w:val="25"/>
          <w:color w:val="52569A"/>
          <w:spacing w:val="0"/>
          <w:w w:val="94"/>
          <w:i/>
          <w:position w:val="-14"/>
        </w:rPr>
        <w:t>3</w:t>
      </w:r>
      <w:r>
        <w:rPr>
          <w:rFonts w:ascii="Times New Roman" w:hAnsi="Times New Roman" w:cs="Times New Roman" w:eastAsia="Times New Roman"/>
          <w:sz w:val="25"/>
          <w:szCs w:val="25"/>
          <w:color w:val="52569A"/>
          <w:spacing w:val="7"/>
          <w:w w:val="100"/>
          <w:i/>
          <w:position w:val="-14"/>
        </w:rPr>
        <w:t> </w:t>
      </w:r>
      <w:r>
        <w:rPr>
          <w:rFonts w:ascii="Arial" w:hAnsi="Arial" w:cs="Arial" w:eastAsia="Arial"/>
          <w:sz w:val="25"/>
          <w:szCs w:val="25"/>
          <w:color w:val="3F3F3F"/>
          <w:spacing w:val="0"/>
          <w:w w:val="68"/>
          <w:position w:val="-14"/>
        </w:rPr>
        <w:t>Mar</w:t>
      </w:r>
      <w:r>
        <w:rPr>
          <w:rFonts w:ascii="Arial" w:hAnsi="Arial" w:cs="Arial" w:eastAsia="Arial"/>
          <w:sz w:val="25"/>
          <w:szCs w:val="25"/>
          <w:color w:val="3F3F3F"/>
          <w:spacing w:val="0"/>
          <w:w w:val="68"/>
          <w:position w:val="-14"/>
        </w:rPr>
        <w:t>\</w:t>
      </w:r>
      <w:r>
        <w:rPr>
          <w:rFonts w:ascii="Arial" w:hAnsi="Arial" w:cs="Arial" w:eastAsia="Arial"/>
          <w:sz w:val="25"/>
          <w:szCs w:val="25"/>
          <w:color w:val="3F3F3F"/>
          <w:spacing w:val="28"/>
          <w:w w:val="68"/>
          <w:position w:val="-1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F3F3F"/>
          <w:spacing w:val="0"/>
          <w:w w:val="51"/>
          <w:position w:val="-14"/>
        </w:rPr>
        <w:t>7.</w:t>
      </w:r>
      <w:r>
        <w:rPr>
          <w:rFonts w:ascii="Times New Roman" w:hAnsi="Times New Roman" w:cs="Times New Roman" w:eastAsia="Times New Roman"/>
          <w:sz w:val="26"/>
          <w:szCs w:val="26"/>
          <w:color w:val="3F3F3F"/>
          <w:spacing w:val="-29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4D5672"/>
          <w:spacing w:val="0"/>
          <w:w w:val="70"/>
          <w:position w:val="-14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4D5672"/>
          <w:spacing w:val="-39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53"/>
          <w:position w:val="-14"/>
        </w:rPr>
        <w:t>".7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40" w:right="3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7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w w:val="99"/>
        </w:rPr>
        <w:t>Itfaiy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9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31" w:lineRule="auto"/>
        <w:ind w:left="-22" w:right="-42" w:firstLine="-45"/>
        <w:jc w:val="center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6"/>
          <w:szCs w:val="26"/>
          <w:color w:val="2B2B2B"/>
          <w:spacing w:val="-2"/>
          <w:w w:val="91"/>
        </w:rPr>
        <w:t>H</w:t>
      </w:r>
      <w:r>
        <w:rPr>
          <w:rFonts w:ascii="Arial" w:hAnsi="Arial" w:cs="Arial" w:eastAsia="Arial"/>
          <w:sz w:val="26"/>
          <w:szCs w:val="26"/>
          <w:color w:val="2D365E"/>
          <w:spacing w:val="0"/>
          <w:w w:val="600"/>
        </w:rPr>
        <w:t>4</w:t>
      </w:r>
      <w:r>
        <w:rPr>
          <w:rFonts w:ascii="Arial" w:hAnsi="Arial" w:cs="Arial" w:eastAsia="Arial"/>
          <w:sz w:val="26"/>
          <w:szCs w:val="26"/>
          <w:color w:val="2B2B2B"/>
          <w:spacing w:val="0"/>
          <w:w w:val="80"/>
        </w:rPr>
        <w:t>SULAR</w:t>
      </w:r>
      <w:r>
        <w:rPr>
          <w:rFonts w:ascii="Arial" w:hAnsi="Arial" w:cs="Arial" w:eastAsia="Arial"/>
          <w:sz w:val="26"/>
          <w:szCs w:val="26"/>
          <w:color w:val="2B2B2B"/>
          <w:spacing w:val="0"/>
          <w:w w:val="80"/>
        </w:rPr>
        <w:t> </w:t>
      </w:r>
      <w:r>
        <w:rPr>
          <w:rFonts w:ascii="Arial" w:hAnsi="Arial" w:cs="Arial" w:eastAsia="Arial"/>
          <w:sz w:val="25"/>
          <w:szCs w:val="25"/>
          <w:color w:val="2B2B2B"/>
          <w:spacing w:val="0"/>
          <w:w w:val="82"/>
          <w:b/>
          <w:bCs/>
        </w:rPr>
        <w:t>Güne</w:t>
      </w:r>
      <w:r>
        <w:rPr>
          <w:rFonts w:ascii="Arial" w:hAnsi="Arial" w:cs="Arial" w:eastAsia="Arial"/>
          <w:sz w:val="25"/>
          <w:szCs w:val="25"/>
          <w:color w:val="2B2B2B"/>
          <w:spacing w:val="0"/>
          <w:w w:val="82"/>
          <w:b/>
          <w:bCs/>
        </w:rPr>
        <w:t>y</w:t>
      </w:r>
      <w:r>
        <w:rPr>
          <w:rFonts w:ascii="Arial" w:hAnsi="Arial" w:cs="Arial" w:eastAsia="Arial"/>
          <w:sz w:val="25"/>
          <w:szCs w:val="25"/>
          <w:color w:val="2B2B2B"/>
          <w:spacing w:val="2"/>
          <w:w w:val="82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2B2B2B"/>
          <w:spacing w:val="0"/>
          <w:w w:val="82"/>
          <w:b/>
          <w:bCs/>
        </w:rPr>
        <w:t>Bölg</w:t>
      </w:r>
      <w:r>
        <w:rPr>
          <w:rFonts w:ascii="Arial" w:hAnsi="Arial" w:cs="Arial" w:eastAsia="Arial"/>
          <w:sz w:val="25"/>
          <w:szCs w:val="25"/>
          <w:color w:val="2B2B2B"/>
          <w:spacing w:val="0"/>
          <w:w w:val="82"/>
          <w:b/>
          <w:bCs/>
        </w:rPr>
        <w:t>e</w:t>
      </w:r>
      <w:r>
        <w:rPr>
          <w:rFonts w:ascii="Arial" w:hAnsi="Arial" w:cs="Arial" w:eastAsia="Arial"/>
          <w:sz w:val="25"/>
          <w:szCs w:val="25"/>
          <w:color w:val="2B2B2B"/>
          <w:spacing w:val="12"/>
          <w:w w:val="82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2B2B2B"/>
          <w:spacing w:val="0"/>
          <w:w w:val="82"/>
          <w:b/>
          <w:bCs/>
        </w:rPr>
        <w:t>2</w:t>
      </w:r>
      <w:r>
        <w:rPr>
          <w:rFonts w:ascii="Arial" w:hAnsi="Arial" w:cs="Arial" w:eastAsia="Arial"/>
          <w:sz w:val="25"/>
          <w:szCs w:val="25"/>
          <w:color w:val="2B2B2B"/>
          <w:spacing w:val="0"/>
          <w:w w:val="82"/>
          <w:b/>
          <w:bCs/>
        </w:rPr>
        <w:t>.</w:t>
      </w:r>
      <w:r>
        <w:rPr>
          <w:rFonts w:ascii="Arial" w:hAnsi="Arial" w:cs="Arial" w:eastAsia="Arial"/>
          <w:sz w:val="25"/>
          <w:szCs w:val="25"/>
          <w:color w:val="2B2B2B"/>
          <w:spacing w:val="-2"/>
          <w:w w:val="82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2B2B2B"/>
          <w:spacing w:val="0"/>
          <w:w w:val="82"/>
          <w:b/>
          <w:bCs/>
        </w:rPr>
        <w:t>Posta</w:t>
      </w:r>
      <w:r>
        <w:rPr>
          <w:rFonts w:ascii="Arial" w:hAnsi="Arial" w:cs="Arial" w:eastAsia="Arial"/>
          <w:sz w:val="25"/>
          <w:szCs w:val="25"/>
          <w:color w:val="2B2B2B"/>
          <w:spacing w:val="0"/>
          <w:w w:val="82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2B2B2B"/>
          <w:spacing w:val="0"/>
          <w:w w:val="81"/>
          <w:b/>
          <w:bCs/>
        </w:rPr>
        <w:t>Grupla</w:t>
      </w:r>
      <w:r>
        <w:rPr>
          <w:rFonts w:ascii="Arial" w:hAnsi="Arial" w:cs="Arial" w:eastAsia="Arial"/>
          <w:sz w:val="25"/>
          <w:szCs w:val="25"/>
          <w:color w:val="2B2B2B"/>
          <w:spacing w:val="0"/>
          <w:w w:val="81"/>
          <w:b/>
          <w:bCs/>
        </w:rPr>
        <w:t>r</w:t>
      </w:r>
      <w:r>
        <w:rPr>
          <w:rFonts w:ascii="Arial" w:hAnsi="Arial" w:cs="Arial" w:eastAsia="Arial"/>
          <w:sz w:val="25"/>
          <w:szCs w:val="25"/>
          <w:color w:val="2B2B2B"/>
          <w:spacing w:val="16"/>
          <w:w w:val="81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2B2B2B"/>
          <w:spacing w:val="0"/>
          <w:w w:val="81"/>
          <w:b/>
          <w:bCs/>
        </w:rPr>
        <w:t>Amiri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Ayha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HORUNLU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8" w:after="0" w:line="240" w:lineRule="auto"/>
        <w:ind w:left="1082" w:right="166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82"/>
          <w:i/>
        </w:rPr>
        <w:t>1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82"/>
          <w:i/>
        </w:rPr>
        <w:t>  </w:t>
      </w:r>
      <w:r>
        <w:rPr>
          <w:rFonts w:ascii="Arial" w:hAnsi="Arial" w:cs="Arial" w:eastAsia="Arial"/>
          <w:sz w:val="19"/>
          <w:szCs w:val="19"/>
          <w:color w:val="3F3F3F"/>
          <w:spacing w:val="34"/>
          <w:w w:val="82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8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762" w:right="124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73"/>
        </w:rPr>
        <w:t>i.rfaiY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7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7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ı'3'!ı'ii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4"/>
        </w:rPr>
        <w:t>R.miri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1" w:after="0" w:line="246" w:lineRule="exact"/>
        <w:ind w:left="537" w:right="-20"/>
        <w:jc w:val="left"/>
        <w:tabs>
          <w:tab w:pos="110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pict>
          <v:group style="position:absolute;margin-left:469.078827pt;margin-top:13.772084pt;width:.1pt;height:12.278321pt;mso-position-horizontal-relative:page;mso-position-vertical-relative:paragraph;z-index:-16827" coordorigin="9382,275" coordsize="2,246">
            <v:shape style="position:absolute;left:9382;top:275;width:2;height:246" coordorigin="9382,275" coordsize="0,246" path="m9382,521l9382,275e" filled="f" stroked="t" strokeweight="1.83151pt" strokecolor="#EDEDED">
              <v:path arrowok="t"/>
            </v:shape>
          </v:group>
          <w10:wrap type="none"/>
        </w:pict>
      </w:r>
      <w:r>
        <w:rPr/>
        <w:pict>
          <v:group style="position:absolute;margin-left:474.344971pt;margin-top:13.772084pt;width:.1pt;height:12.278321pt;mso-position-horizontal-relative:page;mso-position-vertical-relative:paragraph;z-index:-16826" coordorigin="9487,275" coordsize="2,246">
            <v:shape style="position:absolute;left:9487;top:275;width:2;height:246" coordorigin="9487,275" coordsize="0,246" path="m9487,521l9487,275e" filled="f" stroked="t" strokeweight="3.23344pt" strokecolor="#EDEDED">
              <v:path arrowok="t"/>
            </v:shape>
          </v:group>
          <w10:wrap type="none"/>
        </w:pict>
      </w:r>
      <w:r>
        <w:rPr/>
        <w:pict>
          <v:group style="position:absolute;margin-left:487.084503pt;margin-top:4.270977pt;width:5.64338pt;height:80.932498pt;mso-position-horizontal-relative:page;mso-position-vertical-relative:paragraph;z-index:-16821" coordorigin="9742,85" coordsize="113,1619">
            <v:group style="position:absolute;left:9775;top:119;width:2;height:1187" coordorigin="9775,119" coordsize="2,1187">
              <v:shape style="position:absolute;left:9775;top:119;width:2;height:1187" coordorigin="9775,119" coordsize="0,1187" path="m9775,1306l9775,119e" filled="f" stroked="t" strokeweight="3.353365pt" strokecolor="#EDEDED">
                <v:path arrowok="t"/>
              </v:shape>
            </v:group>
            <v:group style="position:absolute;left:9745;top:1240;width:110;height:464" coordorigin="9745,1240" coordsize="110,464">
              <v:shape style="position:absolute;left:9745;top:1240;width:110;height:464" coordorigin="9745,1240" coordsize="110,464" path="m9745,1240l9855,1240,9855,1704,9745,1704,9745,1240e" filled="t" fillcolor="#EDEDED" stroked="f">
                <v:path arrowok="t"/>
                <v:fill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1.374298pt;margin-top:15.835201pt;width:92.597148pt;height:9pt;mso-position-horizontal-relative:page;mso-position-vertical-relative:paragraph;z-index:-16816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tabs>
                      <w:tab w:pos="880" w:val="left"/>
                      <w:tab w:pos="1740" w:val="left"/>
                    </w:tabs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666767"/>
                      <w:spacing w:val="0"/>
                      <w:w w:val="168"/>
                    </w:rPr>
                    <w:t>/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666767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666767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AEAEB1"/>
                      <w:spacing w:val="5"/>
                      <w:w w:val="32"/>
                    </w:rPr>
                    <w:t>=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959595"/>
                      <w:spacing w:val="-6"/>
                      <w:w w:val="89"/>
                    </w:rPr>
                    <w:t>"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AEAEB1"/>
                      <w:spacing w:val="0"/>
                      <w:w w:val="63"/>
                    </w:rPr>
                    <w:t>"'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AEAEB1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AEAEB1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959595"/>
                      <w:spacing w:val="-15"/>
                      <w:w w:val="120"/>
                    </w:rPr>
                    <w:t>{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666767"/>
                      <w:spacing w:val="0"/>
                      <w:w w:val="79"/>
                    </w:rPr>
                    <w:t>"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3"/>
          <w:szCs w:val="23"/>
          <w:color w:val="7E7E7E"/>
          <w:spacing w:val="0"/>
          <w:w w:val="164"/>
          <w:position w:val="-2"/>
        </w:rPr>
        <w:t>,.</w:t>
      </w:r>
      <w:r>
        <w:rPr>
          <w:rFonts w:ascii="Times New Roman" w:hAnsi="Times New Roman" w:cs="Times New Roman" w:eastAsia="Times New Roman"/>
          <w:sz w:val="23"/>
          <w:szCs w:val="23"/>
          <w:color w:val="7E7E7E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7E7E7E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3"/>
          <w:szCs w:val="23"/>
          <w:color w:val="666767"/>
          <w:spacing w:val="0"/>
          <w:w w:val="100"/>
          <w:position w:val="-2"/>
        </w:rPr>
        <w:t>i&gt;J</w:t>
      </w:r>
      <w:r>
        <w:rPr>
          <w:rFonts w:ascii="Times New Roman" w:hAnsi="Times New Roman" w:cs="Times New Roman" w:eastAsia="Times New Roman"/>
          <w:sz w:val="23"/>
          <w:szCs w:val="23"/>
          <w:color w:val="666767"/>
          <w:spacing w:val="-30"/>
          <w:w w:val="100"/>
          <w:position w:val="-2"/>
        </w:rPr>
        <w:t>;</w:t>
      </w:r>
      <w:r>
        <w:rPr>
          <w:rFonts w:ascii="Times New Roman" w:hAnsi="Times New Roman" w:cs="Times New Roman" w:eastAsia="Times New Roman"/>
          <w:sz w:val="23"/>
          <w:szCs w:val="23"/>
          <w:color w:val="959595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415" w:lineRule="exact"/>
        <w:ind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42"/>
          <w:szCs w:val="42"/>
        </w:rPr>
      </w:pPr>
      <w:rPr/>
      <w:r>
        <w:rPr/>
        <w:pict>
          <v:group style="position:absolute;margin-left:481.768341pt;margin-top:7.453146pt;width:.1pt;height:13.300782pt;mso-position-horizontal-relative:page;mso-position-vertical-relative:paragraph;z-index:-16825" coordorigin="9635,149" coordsize="2,266">
            <v:shape style="position:absolute;left:9635;top:149;width:2;height:266" coordorigin="9635,149" coordsize="0,266" path="m9635,415l9635,149e" filled="f" stroked="t" strokeweight="3.8pt" strokecolor="#EDEDED">
              <v:path arrowok="t"/>
            </v:shape>
          </v:group>
          <w10:wrap type="none"/>
        </w:pict>
      </w:r>
      <w:r>
        <w:rPr/>
        <w:pict>
          <v:group style="position:absolute;margin-left:506.851776pt;margin-top:13.009542pt;width:.1pt;height:6.057862pt;mso-position-horizontal-relative:page;mso-position-vertical-relative:paragraph;z-index:-16824" coordorigin="10137,260" coordsize="2,121">
            <v:shape style="position:absolute;left:10137;top:260;width:2;height:121" coordorigin="10137,260" coordsize="0,121" path="m10137,381l10137,260e" filled="f" stroked="t" strokeweight="2.13796pt" strokecolor="#EDEDED">
              <v:path arrowok="t"/>
            </v:shape>
          </v:group>
          <w10:wrap type="none"/>
        </w:pict>
      </w:r>
      <w:r>
        <w:rPr/>
        <w:pict>
          <v:group style="position:absolute;margin-left:492.868378pt;margin-top:19.618601pt;width:4.71195pt;height:6.821289pt;mso-position-horizontal-relative:page;mso-position-vertical-relative:paragraph;z-index:-16823" coordorigin="9857,392" coordsize="94,136">
            <v:shape style="position:absolute;left:9857;top:392;width:94;height:136" coordorigin="9857,392" coordsize="94,136" path="m9857,392l9952,392,9952,529,9857,529,9857,392e" filled="t" fillcolor="#ED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513.988342pt;margin-top:19.618601pt;width:.1pt;height:6.821289pt;mso-position-horizontal-relative:page;mso-position-vertical-relative:paragraph;z-index:-16822" coordorigin="10280,392" coordsize="2,136">
            <v:shape style="position:absolute;left:10280;top:392;width:2;height:136" coordorigin="10280,392" coordsize="0,136" path="m10280,529l10280,392e" filled="f" stroked="t" strokeweight="3.6631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87"/>
          <w:szCs w:val="87"/>
          <w:color w:val="2F3DA3"/>
          <w:spacing w:val="-111"/>
          <w:w w:val="127"/>
          <w:position w:val="-35"/>
        </w:rPr>
        <w:t>c</w:t>
      </w:r>
      <w:r>
        <w:rPr>
          <w:rFonts w:ascii="Arial" w:hAnsi="Arial" w:cs="Arial" w:eastAsia="Arial"/>
          <w:sz w:val="29"/>
          <w:szCs w:val="29"/>
          <w:color w:val="7E7E7E"/>
          <w:spacing w:val="0"/>
          <w:w w:val="73"/>
          <w:i/>
          <w:position w:val="-2"/>
        </w:rPr>
        <w:t>{</w:t>
      </w:r>
      <w:r>
        <w:rPr>
          <w:rFonts w:ascii="Arial" w:hAnsi="Arial" w:cs="Arial" w:eastAsia="Arial"/>
          <w:sz w:val="29"/>
          <w:szCs w:val="29"/>
          <w:color w:val="7E7E7E"/>
          <w:spacing w:val="-11"/>
          <w:w w:val="100"/>
          <w:i/>
          <w:position w:val="-2"/>
        </w:rPr>
        <w:t> </w:t>
      </w:r>
      <w:r>
        <w:rPr>
          <w:rFonts w:ascii="Arial" w:hAnsi="Arial" w:cs="Arial" w:eastAsia="Arial"/>
          <w:sz w:val="43"/>
          <w:szCs w:val="43"/>
          <w:color w:val="3F3F3F"/>
          <w:spacing w:val="-74"/>
          <w:w w:val="75"/>
          <w:i/>
          <w:position w:val="-2"/>
        </w:rPr>
        <w:t>:</w:t>
      </w:r>
      <w:r>
        <w:rPr>
          <w:rFonts w:ascii="Arial" w:hAnsi="Arial" w:cs="Arial" w:eastAsia="Arial"/>
          <w:sz w:val="87"/>
          <w:szCs w:val="87"/>
          <w:color w:val="545454"/>
          <w:spacing w:val="-24"/>
          <w:w w:val="23"/>
          <w:position w:val="-35"/>
        </w:rPr>
        <w:t>·</w:t>
      </w:r>
      <w:r>
        <w:rPr>
          <w:rFonts w:ascii="Arial" w:hAnsi="Arial" w:cs="Arial" w:eastAsia="Arial"/>
          <w:sz w:val="87"/>
          <w:szCs w:val="87"/>
          <w:color w:val="545454"/>
          <w:spacing w:val="-196"/>
          <w:w w:val="44"/>
          <w:position w:val="-35"/>
        </w:rPr>
        <w:t>.</w:t>
      </w:r>
      <w:r>
        <w:rPr>
          <w:rFonts w:ascii="Arial" w:hAnsi="Arial" w:cs="Arial" w:eastAsia="Arial"/>
          <w:sz w:val="43"/>
          <w:szCs w:val="43"/>
          <w:color w:val="3F3F3F"/>
          <w:spacing w:val="0"/>
          <w:w w:val="75"/>
          <w:i/>
          <w:position w:val="-2"/>
        </w:rPr>
        <w:t>;</w:t>
      </w:r>
      <w:r>
        <w:rPr>
          <w:rFonts w:ascii="Arial" w:hAnsi="Arial" w:cs="Arial" w:eastAsia="Arial"/>
          <w:sz w:val="43"/>
          <w:szCs w:val="43"/>
          <w:color w:val="3F3F3F"/>
          <w:spacing w:val="-227"/>
          <w:w w:val="76"/>
          <w:i/>
          <w:position w:val="-2"/>
        </w:rPr>
        <w:t>_</w:t>
      </w:r>
      <w:r>
        <w:rPr>
          <w:rFonts w:ascii="Arial" w:hAnsi="Arial" w:cs="Arial" w:eastAsia="Arial"/>
          <w:sz w:val="87"/>
          <w:szCs w:val="87"/>
          <w:color w:val="545454"/>
          <w:spacing w:val="-177"/>
          <w:w w:val="44"/>
          <w:position w:val="-35"/>
        </w:rPr>
        <w:t>.</w:t>
      </w:r>
      <w:r>
        <w:rPr>
          <w:rFonts w:ascii="Arial" w:hAnsi="Arial" w:cs="Arial" w:eastAsia="Arial"/>
          <w:sz w:val="87"/>
          <w:szCs w:val="87"/>
          <w:color w:val="666767"/>
          <w:spacing w:val="-20"/>
          <w:w w:val="15"/>
          <w:position w:val="-35"/>
        </w:rPr>
        <w:t>·</w:t>
      </w:r>
      <w:r>
        <w:rPr>
          <w:rFonts w:ascii="Arial" w:hAnsi="Arial" w:cs="Arial" w:eastAsia="Arial"/>
          <w:sz w:val="87"/>
          <w:szCs w:val="87"/>
          <w:color w:val="2B2B2B"/>
          <w:spacing w:val="-20"/>
          <w:w w:val="32"/>
          <w:position w:val="-35"/>
        </w:rPr>
      </w:r>
      <w:r>
        <w:rPr>
          <w:rFonts w:ascii="Arial" w:hAnsi="Arial" w:cs="Arial" w:eastAsia="Arial"/>
          <w:sz w:val="87"/>
          <w:szCs w:val="87"/>
          <w:color w:val="2B2B2B"/>
          <w:spacing w:val="-45"/>
          <w:w w:val="32"/>
          <w:emboss/>
          <w:position w:val="-35"/>
        </w:rPr>
        <w:t>·</w:t>
      </w:r>
      <w:r>
        <w:rPr>
          <w:rFonts w:ascii="Arial" w:hAnsi="Arial" w:cs="Arial" w:eastAsia="Arial"/>
          <w:sz w:val="87"/>
          <w:szCs w:val="87"/>
          <w:color w:val="2B2B2B"/>
          <w:spacing w:val="-45"/>
          <w:w w:val="32"/>
          <w:emboss/>
          <w:position w:val="-35"/>
        </w:rPr>
      </w:r>
      <w:r>
        <w:rPr>
          <w:rFonts w:ascii="Arial" w:hAnsi="Arial" w:cs="Arial" w:eastAsia="Arial"/>
          <w:sz w:val="87"/>
          <w:szCs w:val="87"/>
          <w:color w:val="2B2B2B"/>
          <w:spacing w:val="-45"/>
          <w:w w:val="32"/>
          <w:position w:val="-35"/>
        </w:rPr>
      </w:r>
      <w:r>
        <w:rPr>
          <w:rFonts w:ascii="Arial" w:hAnsi="Arial" w:cs="Arial" w:eastAsia="Arial"/>
          <w:sz w:val="87"/>
          <w:szCs w:val="87"/>
          <w:color w:val="2B2B2B"/>
          <w:spacing w:val="-45"/>
          <w:w w:val="32"/>
          <w:position w:val="-35"/>
        </w:rPr>
      </w:r>
      <w:r>
        <w:rPr>
          <w:rFonts w:ascii="Arial" w:hAnsi="Arial" w:cs="Arial" w:eastAsia="Arial"/>
          <w:sz w:val="43"/>
          <w:szCs w:val="43"/>
          <w:color w:val="959595"/>
          <w:spacing w:val="-148"/>
          <w:w w:val="121"/>
          <w:i/>
          <w:position w:val="-2"/>
        </w:rPr>
        <w:t>-</w:t>
      </w:r>
      <w:r>
        <w:rPr>
          <w:rFonts w:ascii="Arial" w:hAnsi="Arial" w:cs="Arial" w:eastAsia="Arial"/>
          <w:sz w:val="43"/>
          <w:szCs w:val="43"/>
          <w:color w:val="3F3F3F"/>
          <w:spacing w:val="-63"/>
          <w:w w:val="75"/>
          <w:i/>
          <w:position w:val="-2"/>
        </w:rPr>
        <w:t>:</w:t>
      </w:r>
      <w:r>
        <w:rPr>
          <w:rFonts w:ascii="Arial" w:hAnsi="Arial" w:cs="Arial" w:eastAsia="Arial"/>
          <w:sz w:val="87"/>
          <w:szCs w:val="87"/>
          <w:color w:val="AEAEB1"/>
          <w:spacing w:val="-63"/>
          <w:w w:val="26"/>
          <w:position w:val="-35"/>
        </w:rPr>
      </w:r>
      <w:r>
        <w:rPr>
          <w:rFonts w:ascii="Arial" w:hAnsi="Arial" w:cs="Arial" w:eastAsia="Arial"/>
          <w:sz w:val="87"/>
          <w:szCs w:val="87"/>
          <w:color w:val="AEAEB1"/>
          <w:spacing w:val="-83"/>
          <w:w w:val="26"/>
          <w:shadow/>
          <w:position w:val="-35"/>
        </w:rPr>
        <w:t>.</w:t>
      </w:r>
      <w:r>
        <w:rPr>
          <w:rFonts w:ascii="Arial" w:hAnsi="Arial" w:cs="Arial" w:eastAsia="Arial"/>
          <w:sz w:val="87"/>
          <w:szCs w:val="87"/>
          <w:color w:val="AEAEB1"/>
          <w:spacing w:val="-83"/>
          <w:w w:val="26"/>
          <w:shadow/>
          <w:position w:val="-35"/>
        </w:rPr>
      </w:r>
      <w:r>
        <w:rPr>
          <w:rFonts w:ascii="Arial" w:hAnsi="Arial" w:cs="Arial" w:eastAsia="Arial"/>
          <w:sz w:val="87"/>
          <w:szCs w:val="87"/>
          <w:color w:val="AEAEB1"/>
          <w:spacing w:val="-83"/>
          <w:w w:val="26"/>
          <w:position w:val="-35"/>
        </w:rPr>
      </w:r>
      <w:r>
        <w:rPr>
          <w:rFonts w:ascii="Arial" w:hAnsi="Arial" w:cs="Arial" w:eastAsia="Arial"/>
          <w:sz w:val="87"/>
          <w:szCs w:val="87"/>
          <w:color w:val="AEAEB1"/>
          <w:spacing w:val="-83"/>
          <w:w w:val="26"/>
          <w:position w:val="-35"/>
        </w:rPr>
      </w:r>
      <w:r>
        <w:rPr>
          <w:rFonts w:ascii="Arial" w:hAnsi="Arial" w:cs="Arial" w:eastAsia="Arial"/>
          <w:sz w:val="87"/>
          <w:szCs w:val="87"/>
          <w:color w:val="959595"/>
          <w:spacing w:val="0"/>
          <w:w w:val="48"/>
          <w:position w:val="-35"/>
        </w:rPr>
        <w:t>.</w:t>
      </w:r>
      <w:r>
        <w:rPr>
          <w:rFonts w:ascii="Arial" w:hAnsi="Arial" w:cs="Arial" w:eastAsia="Arial"/>
          <w:sz w:val="87"/>
          <w:szCs w:val="87"/>
          <w:color w:val="959595"/>
          <w:spacing w:val="29"/>
          <w:w w:val="100"/>
          <w:position w:val="-35"/>
        </w:rPr>
        <w:t> </w:t>
      </w:r>
      <w:r>
        <w:rPr>
          <w:rFonts w:ascii="Arial" w:hAnsi="Arial" w:cs="Arial" w:eastAsia="Arial"/>
          <w:sz w:val="87"/>
          <w:szCs w:val="87"/>
          <w:color w:val="959595"/>
          <w:spacing w:val="58"/>
          <w:w w:val="30"/>
          <w:position w:val="-35"/>
        </w:rPr>
        <w:t>,</w:t>
      </w:r>
      <w:r>
        <w:rPr>
          <w:rFonts w:ascii="Arial" w:hAnsi="Arial" w:cs="Arial" w:eastAsia="Arial"/>
          <w:sz w:val="87"/>
          <w:szCs w:val="87"/>
          <w:color w:val="1F2BAA"/>
          <w:spacing w:val="-1"/>
          <w:w w:val="26"/>
          <w:position w:val="-35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7E7E7E"/>
          <w:spacing w:val="-34"/>
          <w:w w:val="71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EAEB1"/>
          <w:spacing w:val="0"/>
          <w:w w:val="74"/>
          <w:i/>
          <w:position w:val="-2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AEAEB1"/>
          <w:spacing w:val="0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AEAEB1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9"/>
          <w:szCs w:val="9"/>
          <w:color w:val="AEAEB1"/>
          <w:spacing w:val="0"/>
          <w:w w:val="136"/>
          <w:position w:val="-2"/>
        </w:rPr>
        <w:t>)</w:t>
      </w:r>
      <w:r>
        <w:rPr>
          <w:rFonts w:ascii="Times New Roman" w:hAnsi="Times New Roman" w:cs="Times New Roman" w:eastAsia="Times New Roman"/>
          <w:sz w:val="9"/>
          <w:szCs w:val="9"/>
          <w:color w:val="AEAEB1"/>
          <w:spacing w:val="18"/>
          <w:w w:val="136"/>
          <w:position w:val="-2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959595"/>
          <w:spacing w:val="0"/>
          <w:w w:val="55"/>
          <w:i/>
          <w:position w:val="-2"/>
        </w:rPr>
        <w:t>·: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40" w:right="340"/>
          <w:cols w:num="4" w:equalWidth="0">
            <w:col w:w="811" w:space="1493"/>
            <w:col w:w="2136" w:space="379"/>
            <w:col w:w="1526" w:space="1386"/>
            <w:col w:w="3609"/>
          </w:cols>
        </w:sectPr>
      </w:pPr>
      <w:rPr/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/>
        <w:pict>
          <v:group style="position:absolute;margin-left:16.723072pt;margin-top:28.519518pt;width:557.396450pt;height:779.768271pt;mso-position-horizontal-relative:page;mso-position-vertical-relative:page;z-index:-16829" coordorigin="334,570" coordsize="11148,15595">
            <v:group style="position:absolute;left:344;top:589;width:3740;height:2" coordorigin="344,589" coordsize="3740,2">
              <v:shape style="position:absolute;left:344;top:589;width:3740;height:2" coordorigin="344,589" coordsize="3740,0" path="m344,589l4084,589e" filled="f" stroked="t" strokeweight=".706609pt" strokecolor="#545454">
                <v:path arrowok="t"/>
              </v:shape>
            </v:group>
            <v:group style="position:absolute;left:2351;top:580;width:2;height:1521" coordorigin="2351,580" coordsize="2,1521">
              <v:shape style="position:absolute;left:2351;top:580;width:2;height:1521" coordorigin="2351,580" coordsize="0,1521" path="m2351,2101l2351,580e" filled="f" stroked="t" strokeweight=".942145pt" strokecolor="#3F3F3F">
                <v:path arrowok="t"/>
              </v:shape>
            </v:group>
            <v:group style="position:absolute;left:3802;top:604;width:7636;height:2" coordorigin="3802,604" coordsize="7636,2">
              <v:shape style="position:absolute;left:3802;top:604;width:7636;height:2" coordorigin="3802,604" coordsize="7636,0" path="m3802,604l11438,604e" filled="f" stroked="t" strokeweight=".706609pt" strokecolor="#4B4B4B">
                <v:path arrowok="t"/>
              </v:shape>
            </v:group>
            <v:group style="position:absolute;left:8946;top:585;width:2;height:518" coordorigin="8946,585" coordsize="2,518">
              <v:shape style="position:absolute;left:8946;top:585;width:2;height:518" coordorigin="8946,585" coordsize="0,518" path="m8946,1103l8946,585e" filled="f" stroked="t" strokeweight=".235536pt" strokecolor="#484848">
                <v:path arrowok="t"/>
              </v:shape>
            </v:group>
            <v:group style="position:absolute;left:8917;top:606;width:994;height:2" coordorigin="8917,606" coordsize="994,2">
              <v:shape style="position:absolute;left:8917;top:606;width:994;height:2" coordorigin="8917,606" coordsize="994,0" path="m8917,606l9911,606e" filled="f" stroked="t" strokeweight=".706609pt" strokecolor="#4F4F4F">
                <v:path arrowok="t"/>
              </v:shape>
            </v:group>
            <v:group style="position:absolute;left:11442;top:599;width:2;height:6121" coordorigin="11442,599" coordsize="2,6121">
              <v:shape style="position:absolute;left:11442;top:599;width:2;height:6121" coordorigin="11442,599" coordsize="0,6121" path="m11442,6720l11442,599e" filled="f" stroked="t" strokeweight=".706609pt" strokecolor="#545454">
                <v:path arrowok="t"/>
              </v:shape>
            </v:group>
            <v:group style="position:absolute;left:8946;top:1103;width:2;height:518" coordorigin="8946,1103" coordsize="2,518">
              <v:shape style="position:absolute;left:8946;top:1103;width:2;height:518" coordorigin="8946,1103" coordsize="0,518" path="m8946,1621l8946,1103e" filled="f" stroked="t" strokeweight=".235536pt" strokecolor="#000000">
                <v:path arrowok="t"/>
              </v:shape>
            </v:group>
            <v:group style="position:absolute;left:358;top:580;width:2;height:10280" coordorigin="358,580" coordsize="2,10280">
              <v:shape style="position:absolute;left:358;top:580;width:2;height:10280" coordorigin="358,580" coordsize="0,10280" path="m358,10860l358,580e" filled="f" stroked="t" strokeweight=".706609pt" strokecolor="#484848">
                <v:path arrowok="t"/>
              </v:shape>
            </v:group>
            <v:group style="position:absolute;left:11433;top:1250;width:2;height:181" coordorigin="11433,1250" coordsize="2,181">
              <v:shape style="position:absolute;left:11433;top:1250;width:2;height:181" coordorigin="11433,1250" coordsize="0,181" path="m11433,1431l11433,1250e" filled="f" stroked="t" strokeweight=".471072pt" strokecolor="#383838">
                <v:path arrowok="t"/>
              </v:shape>
            </v:group>
            <v:group style="position:absolute;left:351;top:580;width:2;height:1568" coordorigin="351,580" coordsize="2,1568">
              <v:shape style="position:absolute;left:351;top:580;width:2;height:1568" coordorigin="351,580" coordsize="0,1568" path="m351,2148l351,580e" filled="f" stroked="t" strokeweight=".706609pt" strokecolor="#5B5B5B">
                <v:path arrowok="t"/>
              </v:shape>
            </v:group>
            <v:group style="position:absolute;left:2351;top:1373;width:2;height:276" coordorigin="2351,1373" coordsize="2,276">
              <v:shape style="position:absolute;left:2351;top:1373;width:2;height:276" coordorigin="2351,1373" coordsize="0,276" path="m2351,1649l2351,1373e" filled="f" stroked="t" strokeweight=".471072pt" strokecolor="#181818">
                <v:path arrowok="t"/>
              </v:shape>
            </v:group>
            <v:group style="position:absolute;left:344;top:2091;width:6143;height:2" coordorigin="344,2091" coordsize="6143,2">
              <v:shape style="position:absolute;left:344;top:2091;width:6143;height:2" coordorigin="344,2091" coordsize="6143,0" path="m344,2091l6487,2091e" filled="f" stroked="t" strokeweight=".706609pt" strokecolor="#484848">
                <v:path arrowok="t"/>
              </v:shape>
            </v:group>
            <v:group style="position:absolute;left:6430;top:2096;width:254;height:2" coordorigin="6430,2096" coordsize="254,2">
              <v:shape style="position:absolute;left:6430;top:2096;width:254;height:2" coordorigin="6430,2096" coordsize="254,0" path="m6430,2096l6685,2096e" filled="f" stroked="t" strokeweight=".471072pt" strokecolor="#1C1C1C">
                <v:path arrowok="t"/>
              </v:shape>
            </v:group>
            <v:group style="position:absolute;left:6628;top:2098;width:4810;height:2" coordorigin="6628,2098" coordsize="4810,2">
              <v:shape style="position:absolute;left:6628;top:2098;width:4810;height:2" coordorigin="6628,2098" coordsize="4810,0" path="m6628,2098l11438,2098e" filled="f" stroked="t" strokeweight=".706609pt" strokecolor="#4F4F4F">
                <v:path arrowok="t"/>
              </v:shape>
            </v:group>
            <v:group style="position:absolute;left:8946;top:1621;width:2;height:471" coordorigin="8946,1621" coordsize="2,471">
              <v:shape style="position:absolute;left:8946;top:1621;width:2;height:471" coordorigin="8946,1621" coordsize="0,471" path="m8946,2091l8946,1621e" filled="f" stroked="t" strokeweight=".235536pt" strokecolor="#878787">
                <v:path arrowok="t"/>
              </v:shape>
            </v:group>
            <v:group style="position:absolute;left:344;top:2329;width:5361;height:2" coordorigin="344,2329" coordsize="5361,2">
              <v:shape style="position:absolute;left:344;top:2329;width:5361;height:2" coordorigin="344,2329" coordsize="5361,0" path="m344,2329l5705,2329e" filled="f" stroked="t" strokeweight=".706609pt" strokecolor="#4B4B4B">
                <v:path arrowok="t"/>
              </v:shape>
            </v:group>
            <v:group style="position:absolute;left:3375;top:2086;width:2;height:276" coordorigin="3375,2086" coordsize="2,276">
              <v:shape style="position:absolute;left:3375;top:2086;width:2;height:276" coordorigin="3375,2086" coordsize="0,276" path="m3375,2362l3375,2086e" filled="f" stroked="t" strokeweight=".706609pt" strokecolor="#343434">
                <v:path arrowok="t"/>
              </v:shape>
            </v:group>
            <v:group style="position:absolute;left:5610;top:2341;width:5832;height:2" coordorigin="5610,2341" coordsize="5832,2">
              <v:shape style="position:absolute;left:5610;top:2341;width:5832;height:2" coordorigin="5610,2341" coordsize="5832,0" path="m5610,2341l11442,2341e" filled="f" stroked="t" strokeweight=".706609pt" strokecolor="#4F4F4F">
                <v:path arrowok="t"/>
              </v:shape>
            </v:group>
            <v:group style="position:absolute;left:344;top:2566;width:5351;height:2" coordorigin="344,2566" coordsize="5351,2">
              <v:shape style="position:absolute;left:344;top:2566;width:5351;height:2" coordorigin="344,2566" coordsize="5351,0" path="m344,2566l5695,2566e" filled="f" stroked="t" strokeweight=".942145pt" strokecolor="#484848">
                <v:path arrowok="t"/>
              </v:shape>
            </v:group>
            <v:group style="position:absolute;left:3378;top:2324;width:2;height:252" coordorigin="3378,2324" coordsize="2,252">
              <v:shape style="position:absolute;left:3378;top:2324;width:2;height:252" coordorigin="3378,2324" coordsize="0,252" path="m3378,2576l3378,2324e" filled="f" stroked="t" strokeweight=".942145pt" strokecolor="#545454">
                <v:path arrowok="t"/>
              </v:shape>
            </v:group>
            <v:group style="position:absolute;left:5610;top:2576;width:5832;height:2" coordorigin="5610,2576" coordsize="5832,2">
              <v:shape style="position:absolute;left:5610;top:2576;width:5832;height:2" coordorigin="5610,2576" coordsize="5832,0" path="m5610,2576l11442,2576e" filled="f" stroked="t" strokeweight=".706609pt" strokecolor="#4B4B4B">
                <v:path arrowok="t"/>
              </v:shape>
            </v:group>
            <v:group style="position:absolute;left:344;top:2809;width:11103;height:2" coordorigin="344,2809" coordsize="11103,2">
              <v:shape style="position:absolute;left:344;top:2809;width:11103;height:2" coordorigin="344,2809" coordsize="11103,0" path="m344,2809l11447,2809e" filled="f" stroked="t" strokeweight=".706609pt" strokecolor="#4B4B4B">
                <v:path arrowok="t"/>
              </v:shape>
            </v:group>
            <v:group style="position:absolute;left:349;top:3042;width:1536;height:2" coordorigin="349,3042" coordsize="1536,2">
              <v:shape style="position:absolute;left:349;top:3042;width:1536;height:2" coordorigin="349,3042" coordsize="1536,0" path="m349,3042l1884,3042e" filled="f" stroked="t" strokeweight=".706609pt" strokecolor="#575757">
                <v:path arrowok="t"/>
              </v:shape>
            </v:group>
            <v:group style="position:absolute;left:1625;top:3046;width:4042;height:2" coordorigin="1625,3046" coordsize="4042,2">
              <v:shape style="position:absolute;left:1625;top:3046;width:4042;height:2" coordorigin="1625,3046" coordsize="4042,0" path="m1625,3046l5667,3046e" filled="f" stroked="t" strokeweight=".471072pt" strokecolor="#4F4F4F">
                <v:path arrowok="t"/>
              </v:shape>
            </v:group>
            <v:group style="position:absolute;left:5610;top:3051;width:5832;height:2" coordorigin="5610,3051" coordsize="5832,2">
              <v:shape style="position:absolute;left:5610;top:3051;width:5832;height:2" coordorigin="5610,3051" coordsize="5832,0" path="m5610,3051l11442,3051e" filled="f" stroked="t" strokeweight=".706609pt" strokecolor="#5B5B5B">
                <v:path arrowok="t"/>
              </v:shape>
            </v:group>
            <v:group style="position:absolute;left:353;top:3282;width:4362;height:2" coordorigin="353,3282" coordsize="4362,2">
              <v:shape style="position:absolute;left:353;top:3282;width:4362;height:2" coordorigin="353,3282" coordsize="4362,0" path="m353,3282l4715,3282e" filled="f" stroked="t" strokeweight=".706609pt" strokecolor="#545454">
                <v:path arrowok="t"/>
              </v:shape>
            </v:group>
            <v:group style="position:absolute;left:4659;top:3289;width:1828;height:2" coordorigin="4659,3289" coordsize="1828,2">
              <v:shape style="position:absolute;left:4659;top:3289;width:1828;height:2" coordorigin="4659,3289" coordsize="1828,0" path="m4659,3289l6487,3289e" filled="f" stroked="t" strokeweight=".471072pt" strokecolor="#4F4F4F">
                <v:path arrowok="t"/>
              </v:shape>
            </v:group>
            <v:group style="position:absolute;left:6341;top:3289;width:999;height:2" coordorigin="6341,3289" coordsize="999,2">
              <v:shape style="position:absolute;left:6341;top:3289;width:999;height:2" coordorigin="6341,3289" coordsize="999,0" path="m6341,3289l7339,3289e" filled="f" stroked="t" strokeweight=".706609pt" strokecolor="#5B5B5B">
                <v:path arrowok="t"/>
              </v:shape>
            </v:group>
            <v:group style="position:absolute;left:7283;top:3289;width:396;height:2" coordorigin="7283,3289" coordsize="396,2">
              <v:shape style="position:absolute;left:7283;top:3289;width:396;height:2" coordorigin="7283,3289" coordsize="396,0" path="m7283,3289l7678,3289e" filled="f" stroked="t" strokeweight=".471072pt" strokecolor="#3F3F3F">
                <v:path arrowok="t"/>
              </v:shape>
            </v:group>
            <v:group style="position:absolute;left:7622;top:3291;width:3825;height:2" coordorigin="7622,3291" coordsize="3825,2">
              <v:shape style="position:absolute;left:7622;top:3291;width:3825;height:2" coordorigin="7622,3291" coordsize="3825,0" path="m7622,3291l11447,3291e" filled="f" stroked="t" strokeweight=".706609pt" strokecolor="#5B5B5B">
                <v:path arrowok="t"/>
              </v:shape>
            </v:group>
            <v:group style="position:absolute;left:3837;top:3279;width:2;height:770" coordorigin="3837,3279" coordsize="2,770">
              <v:shape style="position:absolute;left:3837;top:3279;width:2;height:770" coordorigin="3837,3279" coordsize="0,770" path="m3837,4049l3837,3279e" filled="f" stroked="t" strokeweight=".942145pt" strokecolor="#4B4B4B">
                <v:path arrowok="t"/>
              </v:shape>
            </v:group>
            <v:group style="position:absolute;left:6892;top:3284;width:2;height:409" coordorigin="6892,3284" coordsize="2,409">
              <v:shape style="position:absolute;left:6892;top:3284;width:2;height:409" coordorigin="6892,3284" coordsize="0,409" path="m6892,3693l6892,3284e" filled="f" stroked="t" strokeweight=".471072pt" strokecolor="#383838">
                <v:path arrowok="t"/>
              </v:shape>
            </v:group>
            <v:group style="position:absolute;left:6887;top:3655;width:4565;height:2" coordorigin="6887,3655" coordsize="4565,2">
              <v:shape style="position:absolute;left:6887;top:3655;width:4565;height:2" coordorigin="6887,3655" coordsize="4565,0" path="m6887,3655l11452,3655e" filled="f" stroked="t" strokeweight=".706609pt" strokecolor="#545454">
                <v:path arrowok="t"/>
              </v:shape>
            </v:group>
            <v:group style="position:absolute;left:3825;top:3652;width:1964;height:2" coordorigin="3825,3652" coordsize="1964,2">
              <v:shape style="position:absolute;left:3825;top:3652;width:1964;height:2" coordorigin="3825,3652" coordsize="1964,0" path="m3825,3652l5789,3652e" filled="f" stroked="t" strokeweight="1.413217pt" strokecolor="#4B4B4B">
                <v:path arrowok="t"/>
              </v:shape>
            </v:group>
            <v:group style="position:absolute;left:353;top:4040;width:11103;height:2" coordorigin="353,4040" coordsize="11103,2">
              <v:shape style="position:absolute;left:353;top:4040;width:11103;height:2" coordorigin="353,4040" coordsize="11103,0" path="m353,4040l11456,4040e" filled="f" stroked="t" strokeweight=".942145pt" strokecolor="#484848">
                <v:path arrowok="t"/>
              </v:shape>
            </v:group>
            <v:group style="position:absolute;left:6892;top:3621;width:2;height:432" coordorigin="6892,3621" coordsize="2,432">
              <v:shape style="position:absolute;left:6892;top:3621;width:2;height:432" coordorigin="6892,3621" coordsize="0,432" path="m6892,4054l6892,3621e" filled="f" stroked="t" strokeweight=".942145pt" strokecolor="#545454">
                <v:path arrowok="t"/>
              </v:shape>
            </v:group>
            <v:group style="position:absolute;left:360;top:4011;width:2;height:646" coordorigin="360,4011" coordsize="2,646">
              <v:shape style="position:absolute;left:360;top:4011;width:2;height:646" coordorigin="360,4011" coordsize="0,646" path="m360,4658l360,4011e" filled="f" stroked="t" strokeweight=".706609pt" strokecolor="#4B4B4B">
                <v:path arrowok="t"/>
              </v:shape>
            </v:group>
            <v:group style="position:absolute;left:2360;top:4030;width:2;height:827" coordorigin="2360,4030" coordsize="2,827">
              <v:shape style="position:absolute;left:2360;top:4030;width:2;height:827" coordorigin="2360,4030" coordsize="0,827" path="m2360,4857l2360,4030e" filled="f" stroked="t" strokeweight=".706609pt" strokecolor="#484848">
                <v:path arrowok="t"/>
              </v:shape>
            </v:group>
            <v:group style="position:absolute;left:11445;top:4268;width:2;height:694" coordorigin="11445,4268" coordsize="2,694">
              <v:shape style="position:absolute;left:11445;top:4268;width:2;height:694" coordorigin="11445,4268" coordsize="0,694" path="m11445,4962l11445,4268e" filled="f" stroked="t" strokeweight=".942145pt" strokecolor="#5B5B5B">
                <v:path arrowok="t"/>
              </v:shape>
            </v:group>
            <v:group style="position:absolute;left:360;top:4776;width:2;height:6083" coordorigin="360,4776" coordsize="2,6083">
              <v:shape style="position:absolute;left:360;top:4776;width:2;height:6083" coordorigin="360,4776" coordsize="0,6083" path="m360,10860l360,4776e" filled="f" stroked="t" strokeweight=".706609pt" strokecolor="#484848">
                <v:path arrowok="t"/>
              </v:shape>
            </v:group>
            <v:group style="position:absolute;left:2360;top:4800;width:2;height:242" coordorigin="2360,4800" coordsize="2,242">
              <v:shape style="position:absolute;left:2360;top:4800;width:2;height:242" coordorigin="2360,4800" coordsize="0,242" path="m2360,5042l2360,4800e" filled="f" stroked="t" strokeweight=".471072pt" strokecolor="#343434">
                <v:path arrowok="t"/>
              </v:shape>
            </v:group>
            <v:group style="position:absolute;left:4883;top:4548;width:2;height:2158" coordorigin="4883,4548" coordsize="2,2158">
              <v:shape style="position:absolute;left:4883;top:4548;width:2;height:2158" coordorigin="4883,4548" coordsize="0,2158" path="m4883,6706l4883,4548e" filled="f" stroked="t" strokeweight=".942145pt" strokecolor="#484848">
                <v:path arrowok="t"/>
              </v:shape>
            </v:group>
            <v:group style="position:absolute;left:4871;top:5035;width:6581;height:2" coordorigin="4871,5035" coordsize="6581,2">
              <v:shape style="position:absolute;left:4871;top:5035;width:6581;height:2" coordorigin="4871,5035" coordsize="6581,0" path="m4871,5035l11452,5035e" filled="f" stroked="t" strokeweight=".706609pt" strokecolor="#545454">
                <v:path arrowok="t"/>
              </v:shape>
            </v:group>
            <v:group style="position:absolute;left:7650;top:4553;width:2;height:276" coordorigin="7650,4553" coordsize="2,276">
              <v:shape style="position:absolute;left:7650;top:4553;width:2;height:276" coordorigin="7650,4553" coordsize="0,276" path="m7650,4829l7650,4553e" filled="f" stroked="t" strokeweight=".235536pt" strokecolor="#232323">
                <v:path arrowok="t"/>
              </v:shape>
            </v:group>
            <v:group style="position:absolute;left:7650;top:4829;width:2;height:195" coordorigin="7650,4829" coordsize="2,195">
              <v:shape style="position:absolute;left:7650;top:4829;width:2;height:195" coordorigin="7650,4829" coordsize="0,195" path="m7650,5023l7650,4829e" filled="f" stroked="t" strokeweight=".235536pt" strokecolor="#707070">
                <v:path arrowok="t"/>
              </v:shape>
            </v:group>
            <v:group style="position:absolute;left:2360;top:4985;width:2;height:566" coordorigin="2360,4985" coordsize="2,566">
              <v:shape style="position:absolute;left:2360;top:4985;width:2;height:566" coordorigin="2360,4985" coordsize="0,566" path="m2360,5551l2360,4985e" filled="f" stroked="t" strokeweight=".706609pt" strokecolor="#444444">
                <v:path arrowok="t"/>
              </v:shape>
            </v:group>
            <v:group style="position:absolute;left:4876;top:5273;width:6576;height:2" coordorigin="4876,5273" coordsize="6576,2">
              <v:shape style="position:absolute;left:4876;top:5273;width:6576;height:2" coordorigin="4876,5273" coordsize="6576,0" path="m4876,5273l11452,5273e" filled="f" stroked="t" strokeweight=".706609pt" strokecolor="#4B4B4B">
                <v:path arrowok="t"/>
              </v:shape>
            </v:group>
            <v:group style="position:absolute;left:4871;top:5513;width:2468;height:2" coordorigin="4871,5513" coordsize="2468,2">
              <v:shape style="position:absolute;left:4871;top:5513;width:2468;height:2" coordorigin="4871,5513" coordsize="2468,0" path="m4871,5513l7339,5513e" filled="f" stroked="t" strokeweight=".471072pt" strokecolor="#3F3F3F">
                <v:path arrowok="t"/>
              </v:shape>
            </v:group>
            <v:group style="position:absolute;left:7283;top:5511;width:4174;height:2" coordorigin="7283,5511" coordsize="4174,2">
              <v:shape style="position:absolute;left:7283;top:5511;width:4174;height:2" coordorigin="7283,5511" coordsize="4174,0" path="m7283,5511l11456,5511e" filled="f" stroked="t" strokeweight=".942145pt" strokecolor="#545454">
                <v:path arrowok="t"/>
              </v:shape>
            </v:group>
            <v:group style="position:absolute;left:11445;top:5261;width:2;height:447" coordorigin="11445,5261" coordsize="2,447">
              <v:shape style="position:absolute;left:11445;top:5261;width:2;height:447" coordorigin="11445,5261" coordsize="0,447" path="m11445,5708l11445,5261e" filled="f" stroked="t" strokeweight=".942145pt" strokecolor="#646464">
                <v:path arrowok="t"/>
              </v:shape>
            </v:group>
            <v:group style="position:absolute;left:2360;top:5470;width:2;height:314" coordorigin="2360,5470" coordsize="2,314">
              <v:shape style="position:absolute;left:2360;top:5470;width:2;height:314" coordorigin="2360,5470" coordsize="0,314" path="m2360,5784l2360,5470e" filled="f" stroked="t" strokeweight=".471072pt" strokecolor="#2B2B2B">
                <v:path arrowok="t"/>
              </v:shape>
            </v:group>
            <v:group style="position:absolute;left:2355;top:5748;width:9106;height:2" coordorigin="2355,5748" coordsize="9106,2">
              <v:shape style="position:absolute;left:2355;top:5748;width:9106;height:2" coordorigin="2355,5748" coordsize="9106,0" path="m2355,5748l11461,5748e" filled="f" stroked="t" strokeweight=".942145pt" strokecolor="#4F4F4F">
                <v:path arrowok="t"/>
              </v:shape>
            </v:group>
            <v:group style="position:absolute;left:353;top:5986;width:4362;height:2" coordorigin="353,5986" coordsize="4362,2">
              <v:shape style="position:absolute;left:353;top:5986;width:4362;height:2" coordorigin="353,5986" coordsize="4362,0" path="m353,5986l4715,5986e" filled="f" stroked="t" strokeweight=".706609pt" strokecolor="#4F4F4F">
                <v:path arrowok="t"/>
              </v:shape>
            </v:group>
            <v:group style="position:absolute;left:2358;top:5727;width:2;height:561" coordorigin="2358,5727" coordsize="2,561">
              <v:shape style="position:absolute;left:2358;top:5727;width:2;height:561" coordorigin="2358,5727" coordsize="0,561" path="m2358,6288l2358,5727e" filled="f" stroked="t" strokeweight=".942145pt" strokecolor="#4B4B4B">
                <v:path arrowok="t"/>
              </v:shape>
            </v:group>
            <v:group style="position:absolute;left:4659;top:5988;width:259;height:2" coordorigin="4659,5988" coordsize="259,2">
              <v:shape style="position:absolute;left:4659;top:5988;width:259;height:2" coordorigin="4659,5988" coordsize="259,0" path="m4659,5988l4918,5988e" filled="f" stroked="t" strokeweight=".471072pt" strokecolor="#282828">
                <v:path arrowok="t"/>
              </v:shape>
            </v:group>
            <v:group style="position:absolute;left:4847;top:5986;width:6609;height:2" coordorigin="4847,5986" coordsize="6609,2">
              <v:shape style="position:absolute;left:4847;top:5986;width:6609;height:2" coordorigin="4847,5986" coordsize="6609,0" path="m4847,5986l11456,5986e" filled="f" stroked="t" strokeweight=".706609pt" strokecolor="#4F4F4F">
                <v:path arrowok="t"/>
              </v:shape>
            </v:group>
            <v:group style="position:absolute;left:7650;top:5969;width:2;height:722" coordorigin="7650,5969" coordsize="2,722">
              <v:shape style="position:absolute;left:7650;top:5969;width:2;height:722" coordorigin="7650,5969" coordsize="0,722" path="m7650,6692l7650,5969e" filled="f" stroked="t" strokeweight=".235536pt" strokecolor="#2B2B2B">
                <v:path arrowok="t"/>
              </v:shape>
            </v:group>
            <v:group style="position:absolute;left:2360;top:6231;width:2;height:242" coordorigin="2360,6231" coordsize="2,242">
              <v:shape style="position:absolute;left:2360;top:6231;width:2;height:242" coordorigin="2360,6231" coordsize="0,242" path="m2360,6473l2360,6231e" filled="f" stroked="t" strokeweight=".471072pt" strokecolor="#343434">
                <v:path arrowok="t"/>
              </v:shape>
            </v:group>
            <v:group style="position:absolute;left:2355;top:6456;width:5328;height:2" coordorigin="2355,6456" coordsize="5328,2">
              <v:shape style="position:absolute;left:2355;top:6456;width:5328;height:2" coordorigin="2355,6456" coordsize="5328,0" path="m2355,6456l7683,6456e" filled="f" stroked="t" strokeweight=".706609pt" strokecolor="#4B4B4B">
                <v:path arrowok="t"/>
              </v:shape>
            </v:group>
            <v:group style="position:absolute;left:7622;top:6454;width:1385;height:2" coordorigin="7622,6454" coordsize="1385,2">
              <v:shape style="position:absolute;left:7622;top:6454;width:1385;height:2" coordorigin="7622,6454" coordsize="1385,0" path="m7622,6454l9007,6454e" filled="f" stroked="t" strokeweight=".942145pt" strokecolor="#606060">
                <v:path arrowok="t"/>
              </v:shape>
            </v:group>
            <v:group style="position:absolute;left:8917;top:6454;width:556;height:2" coordorigin="8917,6454" coordsize="556,2">
              <v:shape style="position:absolute;left:8917;top:6454;width:556;height:2" coordorigin="8917,6454" coordsize="556,0" path="m8917,6454l9473,6454e" filled="f" stroked="t" strokeweight=".706609pt" strokecolor="#909090">
                <v:path arrowok="t"/>
              </v:shape>
            </v:group>
            <v:group style="position:absolute;left:9129;top:6454;width:1215;height:2" coordorigin="9129,6454" coordsize="1215,2">
              <v:shape style="position:absolute;left:9129;top:6454;width:1215;height:2" coordorigin="9129,6454" coordsize="1215,0" path="m9129,6454l10345,6454e" filled="f" stroked="t" strokeweight=".706609pt" strokecolor="#707474">
                <v:path arrowok="t"/>
              </v:shape>
            </v:group>
            <v:group style="position:absolute;left:9732;top:6454;width:1729;height:2" coordorigin="9732,6454" coordsize="1729,2">
              <v:shape style="position:absolute;left:9732;top:6454;width:1729;height:2" coordorigin="9732,6454" coordsize="1729,0" path="m9732,6454l11461,6454e" filled="f" stroked="t" strokeweight=".706609pt" strokecolor="#575757">
                <v:path arrowok="t"/>
              </v:shape>
            </v:group>
            <v:group style="position:absolute;left:2365;top:6416;width:2;height:2001" coordorigin="2365,6416" coordsize="2,2001">
              <v:shape style="position:absolute;left:2365;top:6416;width:2;height:2001" coordorigin="2365,6416" coordsize="0,2001" path="m2365,8417l2365,6416e" filled="f" stroked="t" strokeweight=".706609pt" strokecolor="#4B4B4B">
                <v:path arrowok="t"/>
              </v:shape>
            </v:group>
            <v:group style="position:absolute;left:2351;top:6696;width:4136;height:2" coordorigin="2351,6696" coordsize="4136,2">
              <v:shape style="position:absolute;left:2351;top:6696;width:4136;height:2" coordorigin="2351,6696" coordsize="4136,0" path="m2351,6696l6487,6696e" filled="f" stroked="t" strokeweight=".706609pt" strokecolor="#4B4B4B">
                <v:path arrowok="t"/>
              </v:shape>
            </v:group>
            <v:group style="position:absolute;left:6430;top:6696;width:254;height:2" coordorigin="6430,6696" coordsize="254,2">
              <v:shape style="position:absolute;left:6430;top:6696;width:254;height:2" coordorigin="6430,6696" coordsize="254,0" path="m6430,6696l6685,6696e" filled="f" stroked="t" strokeweight=".471072pt" strokecolor="#232323">
                <v:path arrowok="t"/>
              </v:shape>
            </v:group>
            <v:group style="position:absolute;left:6628;top:6694;width:4828;height:2" coordorigin="6628,6694" coordsize="4828,2">
              <v:shape style="position:absolute;left:6628;top:6694;width:4828;height:2" coordorigin="6628,6694" coordsize="4828,0" path="m6628,6694l11456,6694e" filled="f" stroked="t" strokeweight=".706609pt" strokecolor="#4F4F4F">
                <v:path arrowok="t"/>
              </v:shape>
            </v:group>
            <v:group style="position:absolute;left:353;top:6934;width:11103;height:2" coordorigin="353,6934" coordsize="11103,2">
              <v:shape style="position:absolute;left:353;top:6934;width:11103;height:2" coordorigin="353,6934" coordsize="11103,0" path="m353,6934l11456,6934e" filled="f" stroked="t" strokeweight=".942145pt" strokecolor="#4B4B4B">
                <v:path arrowok="t"/>
              </v:shape>
            </v:group>
            <v:group style="position:absolute;left:11449;top:6649;width:2;height:314" coordorigin="11449,6649" coordsize="2,314">
              <v:shape style="position:absolute;left:11449;top:6649;width:2;height:314" coordorigin="11449,6649" coordsize="0,314" path="m11449,6962l11449,6649e" filled="f" stroked="t" strokeweight=".706609pt" strokecolor="#4B4B4B">
                <v:path arrowok="t"/>
              </v:shape>
            </v:group>
            <v:group style="position:absolute;left:11452;top:6891;width:2;height:1017" coordorigin="11452,6891" coordsize="2,1017">
              <v:shape style="position:absolute;left:11452;top:6891;width:2;height:1017" coordorigin="11452,6891" coordsize="0,1017" path="m11452,7908l11452,6891e" filled="f" stroked="t" strokeweight=".942145pt" strokecolor="#646464">
                <v:path arrowok="t"/>
              </v:shape>
            </v:group>
            <v:group style="position:absolute;left:358;top:7402;width:11103;height:2" coordorigin="358,7402" coordsize="11103,2">
              <v:shape style="position:absolute;left:358;top:7402;width:11103;height:2" coordorigin="358,7402" coordsize="11103,0" path="m358,7402l11461,7402e" filled="f" stroked="t" strokeweight=".706609pt" strokecolor="#4F4F4F">
                <v:path arrowok="t"/>
              </v:shape>
            </v:group>
            <v:group style="position:absolute;left:367;top:7376;width:2;height:299" coordorigin="367,7376" coordsize="2,299">
              <v:shape style="position:absolute;left:367;top:7376;width:2;height:299" coordorigin="367,7376" coordsize="0,299" path="m367,7675l367,7376e" filled="f" stroked="t" strokeweight=".471072pt" strokecolor="#2F2F2F">
                <v:path arrowok="t"/>
              </v:shape>
            </v:group>
            <v:group style="position:absolute;left:4887;top:7400;width:2;height:523" coordorigin="4887,7400" coordsize="2,523">
              <v:shape style="position:absolute;left:4887;top:7400;width:2;height:523" coordorigin="4887,7400" coordsize="0,523" path="m4887,7923l4887,7400e" filled="f" stroked="t" strokeweight=".706609pt" strokecolor="#545454">
                <v:path arrowok="t"/>
              </v:shape>
            </v:group>
            <v:group style="position:absolute;left:4885;top:7642;width:6581;height:2" coordorigin="4885,7642" coordsize="6581,2">
              <v:shape style="position:absolute;left:4885;top:7642;width:6581;height:2" coordorigin="4885,7642" coordsize="6581,0" path="m4885,7642l11466,7642e" filled="f" stroked="t" strokeweight=".706609pt" strokecolor="#545454">
                <v:path arrowok="t"/>
              </v:shape>
            </v:group>
            <v:group style="position:absolute;left:372;top:7618;width:2;height:7666" coordorigin="372,7618" coordsize="2,7666">
              <v:shape style="position:absolute;left:372;top:7618;width:2;height:7666" coordorigin="372,7618" coordsize="0,7666" path="m372,15284l372,7618e" filled="f" stroked="t" strokeweight=".706609pt" strokecolor="#4B4B4B">
                <v:path arrowok="t"/>
              </v:shape>
            </v:group>
            <v:group style="position:absolute;left:4899;top:7618;width:2;height:304" coordorigin="4899,7618" coordsize="2,304">
              <v:shape style="position:absolute;left:4899;top:7618;width:2;height:304" coordorigin="4899,7618" coordsize="0,304" path="m4899,7923l4899,7618e" filled="f" stroked="t" strokeweight="1.177681pt" strokecolor="#575757">
                <v:path arrowok="t"/>
              </v:shape>
            </v:group>
            <v:group style="position:absolute;left:4880;top:7882;width:6590;height:2" coordorigin="4880,7882" coordsize="6590,2">
              <v:shape style="position:absolute;left:4880;top:7882;width:6590;height:2" coordorigin="4880,7882" coordsize="6590,0" path="m4880,7882l11471,7882e" filled="f" stroked="t" strokeweight=".706609pt" strokecolor="#4F4F4F">
                <v:path arrowok="t"/>
              </v:shape>
            </v:group>
            <v:group style="position:absolute;left:4894;top:7842;width:2;height:318" coordorigin="4894,7842" coordsize="2,318">
              <v:shape style="position:absolute;left:4894;top:7842;width:2;height:318" coordorigin="4894,7842" coordsize="0,318" path="m4894,8160l4894,7842e" filled="f" stroked="t" strokeweight=".942145pt" strokecolor="#545454">
                <v:path arrowok="t"/>
              </v:shape>
            </v:group>
            <v:group style="position:absolute;left:363;top:8146;width:11103;height:2" coordorigin="363,8146" coordsize="11103,2">
              <v:shape style="position:absolute;left:363;top:8146;width:11103;height:2" coordorigin="363,8146" coordsize="11103,0" path="m363,8146l11466,8146e" filled="f" stroked="t" strokeweight=".706609pt" strokecolor="#4F4F4F">
                <v:path arrowok="t"/>
              </v:shape>
            </v:group>
            <v:group style="position:absolute;left:11464;top:6720;width:2;height:8849" coordorigin="11464,6720" coordsize="2,8849">
              <v:shape style="position:absolute;left:11464;top:6720;width:2;height:8849" coordorigin="11464,6720" coordsize="0,8849" path="m11464,15569l11464,6720e" filled="f" stroked="t" strokeweight=".706609pt" strokecolor="#5B5B5B">
                <v:path arrowok="t"/>
              </v:shape>
            </v:group>
            <v:group style="position:absolute;left:11461;top:8117;width:2;height:299" coordorigin="11461,8117" coordsize="2,299">
              <v:shape style="position:absolute;left:11461;top:8117;width:2;height:299" coordorigin="11461,8117" coordsize="0,299" path="m11461,8417l11461,8117e" filled="f" stroked="t" strokeweight=".471072pt" strokecolor="#444444">
                <v:path arrowok="t"/>
              </v:shape>
            </v:group>
            <v:group style="position:absolute;left:2369;top:8360;width:2;height:314" coordorigin="2369,8360" coordsize="2,314">
              <v:shape style="position:absolute;left:2369;top:8360;width:2;height:314" coordorigin="2369,8360" coordsize="0,314" path="m2369,8673l2369,8360e" filled="f" stroked="t" strokeweight=".471072pt" strokecolor="#2B2B2B">
                <v:path arrowok="t"/>
              </v:shape>
            </v:group>
            <v:group style="position:absolute;left:2369;top:8616;width:2;height:480" coordorigin="2369,8616" coordsize="2,480">
              <v:shape style="position:absolute;left:2369;top:8616;width:2;height:480" coordorigin="2369,8616" coordsize="0,480" path="m2369,9096l2369,8616e" filled="f" stroked="t" strokeweight=".942145pt" strokecolor="#4F4F4F">
                <v:path arrowok="t"/>
              </v:shape>
            </v:group>
            <v:group style="position:absolute;left:367;top:9068;width:11098;height:2" coordorigin="367,9068" coordsize="11098,2">
              <v:shape style="position:absolute;left:367;top:9068;width:11098;height:2" coordorigin="367,9068" coordsize="11098,0" path="m367,9068l11466,9068e" filled="f" stroked="t" strokeweight=".706609pt" strokecolor="#4F4F4F">
                <v:path arrowok="t"/>
              </v:shape>
            </v:group>
            <v:group style="position:absolute;left:2369;top:9025;width:2;height:323" coordorigin="2369,9025" coordsize="2,323">
              <v:shape style="position:absolute;left:2369;top:9025;width:2;height:323" coordorigin="2369,9025" coordsize="0,323" path="m2369,9348l2369,9025e" filled="f" stroked="t" strokeweight=".471072pt" strokecolor="#383838">
                <v:path arrowok="t"/>
              </v:shape>
            </v:group>
            <v:group style="position:absolute;left:2369;top:9291;width:2;height:547" coordorigin="2369,9291" coordsize="2,547">
              <v:shape style="position:absolute;left:2369;top:9291;width:2;height:547" coordorigin="2369,9291" coordsize="0,547" path="m2369,9838l2369,9291e" filled="f" stroked="t" strokeweight=".706609pt" strokecolor="#5B5B5B">
                <v:path arrowok="t"/>
              </v:shape>
            </v:group>
            <v:group style="position:absolute;left:11461;top:9529;width:2;height:290" coordorigin="11461,9529" coordsize="2,290">
              <v:shape style="position:absolute;left:11461;top:9529;width:2;height:290" coordorigin="11461,9529" coordsize="0,290" path="m11461,9819l11461,9529e" filled="f" stroked="t" strokeweight=".471072pt" strokecolor="#3B3B3B">
                <v:path arrowok="t"/>
              </v:shape>
            </v:group>
            <v:group style="position:absolute;left:372;top:9762;width:2;height:261" coordorigin="372,9762" coordsize="2,261">
              <v:shape style="position:absolute;left:372;top:9762;width:2;height:261" coordorigin="372,9762" coordsize="0,261" path="m372,10023l372,9762e" filled="f" stroked="t" strokeweight=".471072pt" strokecolor="#232323">
                <v:path arrowok="t"/>
              </v:shape>
            </v:group>
            <v:group style="position:absolute;left:2369;top:9762;width:2;height:261" coordorigin="2369,9762" coordsize="2,261">
              <v:shape style="position:absolute;left:2369;top:9762;width:2;height:261" coordorigin="2369,9762" coordsize="0,261" path="m2369,10023l2369,9762e" filled="f" stroked="t" strokeweight=".471072pt" strokecolor="#343434">
                <v:path arrowok="t"/>
              </v:shape>
            </v:group>
            <v:group style="position:absolute;left:367;top:9997;width:6119;height:2" coordorigin="367,9997" coordsize="6119,2">
              <v:shape style="position:absolute;left:367;top:9997;width:6119;height:2" coordorigin="367,9997" coordsize="6119,0" path="m367,9997l6487,9997e" filled="f" stroked="t" strokeweight=".706609pt" strokecolor="#4F4F4F">
                <v:path arrowok="t"/>
              </v:shape>
            </v:group>
            <v:group style="position:absolute;left:6430;top:9995;width:254;height:2" coordorigin="6430,9995" coordsize="254,2">
              <v:shape style="position:absolute;left:6430;top:9995;width:254;height:2" coordorigin="6430,9995" coordsize="254,0" path="m6430,9995l6685,9995e" filled="f" stroked="t" strokeweight=".471072pt" strokecolor="#1F1F1F">
                <v:path arrowok="t"/>
              </v:shape>
            </v:group>
            <v:group style="position:absolute;left:6628;top:9990;width:4843;height:2" coordorigin="6628,9990" coordsize="4843,2">
              <v:shape style="position:absolute;left:6628;top:9990;width:4843;height:2" coordorigin="6628,9990" coordsize="4843,0" path="m6628,9990l11471,9990e" filled="f" stroked="t" strokeweight=".706609pt" strokecolor="#545454">
                <v:path arrowok="t"/>
              </v:shape>
            </v:group>
            <v:group style="position:absolute;left:2369;top:9952;width:2;height:732" coordorigin="2369,9952" coordsize="2,732">
              <v:shape style="position:absolute;left:2369;top:9952;width:2;height:732" coordorigin="2369,9952" coordsize="0,732" path="m2369,10684l2369,9952e" filled="f" stroked="t" strokeweight=".942145pt" strokecolor="#4F4F4F">
                <v:path arrowok="t"/>
              </v:shape>
            </v:group>
            <v:group style="position:absolute;left:367;top:10465;width:725;height:2" coordorigin="367,10465" coordsize="725,2">
              <v:shape style="position:absolute;left:367;top:10465;width:725;height:2" coordorigin="367,10465" coordsize="725,0" path="m367,10465l1093,10465e" filled="f" stroked="t" strokeweight=".706609pt" strokecolor="#3F3F3F">
                <v:path arrowok="t"/>
              </v:shape>
            </v:group>
            <v:group style="position:absolute;left:886;top:10456;width:10590;height:2" coordorigin="886,10456" coordsize="10590,2">
              <v:shape style="position:absolute;left:886;top:10456;width:10590;height:2" coordorigin="886,10456" coordsize="10590,0" path="m886,10456l11475,10456e" filled="f" stroked="t" strokeweight=".706609pt" strokecolor="#545454">
                <v:path arrowok="t"/>
              </v:shape>
            </v:group>
            <v:group style="position:absolute;left:372;top:10413;width:2;height:299" coordorigin="372,10413" coordsize="2,299">
              <v:shape style="position:absolute;left:372;top:10413;width:2;height:299" coordorigin="372,10413" coordsize="0,299" path="m372,10712l372,10413e" filled="f" stroked="t" strokeweight=".471072pt" strokecolor="#343434">
                <v:path arrowok="t"/>
              </v:shape>
            </v:group>
            <v:group style="position:absolute;left:2369;top:10413;width:2;height:789" coordorigin="2369,10413" coordsize="2,789">
              <v:shape style="position:absolute;left:2369;top:10413;width:2;height:789" coordorigin="2369,10413" coordsize="0,789" path="m2369,11202l2369,10413e" filled="f" stroked="t" strokeweight=".235536pt" strokecolor="#383838">
                <v:path arrowok="t"/>
              </v:shape>
            </v:group>
            <v:group style="position:absolute;left:773;top:10696;width:10698;height:2" coordorigin="773,10696" coordsize="10698,2">
              <v:shape style="position:absolute;left:773;top:10696;width:10698;height:2" coordorigin="773,10696" coordsize="10698,0" path="m773,10696l11471,10696e" filled="f" stroked="t" strokeweight=".706609pt" strokecolor="#545454">
                <v:path arrowok="t"/>
              </v:shape>
            </v:group>
            <v:group style="position:absolute;left:375;top:10650;width:2;height:323" coordorigin="375,10650" coordsize="2,323">
              <v:shape style="position:absolute;left:375;top:10650;width:2;height:323" coordorigin="375,10650" coordsize="0,323" path="m375,10974l375,10650e" filled="f" stroked="t" strokeweight=".706609pt" strokecolor="#484848">
                <v:path arrowok="t"/>
              </v:shape>
            </v:group>
            <v:group style="position:absolute;left:367;top:11176;width:11108;height:2" coordorigin="367,11176" coordsize="11108,2">
              <v:shape style="position:absolute;left:367;top:11176;width:11108;height:2" coordorigin="367,11176" coordsize="11108,0" path="m367,11176l11475,11176e" filled="f" stroked="t" strokeweight=".706609pt" strokecolor="#4F4F4F">
                <v:path arrowok="t"/>
              </v:shape>
            </v:group>
            <v:group style="position:absolute;left:2369;top:11130;width:2;height:328" coordorigin="2369,11130" coordsize="2,328">
              <v:shape style="position:absolute;left:2369;top:11130;width:2;height:328" coordorigin="2369,11130" coordsize="0,328" path="m2369,11458l2369,11130e" filled="f" stroked="t" strokeweight=".471072pt" strokecolor="#4F4F4F">
                <v:path arrowok="t"/>
              </v:shape>
            </v:group>
            <v:group style="position:absolute;left:367;top:11413;width:11103;height:2" coordorigin="367,11413" coordsize="11103,2">
              <v:shape style="position:absolute;left:367;top:11413;width:11103;height:2" coordorigin="367,11413" coordsize="11103,0" path="m367,11413l11471,11413e" filled="f" stroked="t" strokeweight=".706609pt" strokecolor="#4F4F4F">
                <v:path arrowok="t"/>
              </v:shape>
            </v:group>
            <v:group style="position:absolute;left:363;top:11782;width:4518;height:2" coordorigin="363,11782" coordsize="4518,2">
              <v:shape style="position:absolute;left:363;top:11782;width:4518;height:2" coordorigin="363,11782" coordsize="4518,0" path="m363,11782l4880,11782e" filled="f" stroked="t" strokeweight=".235536pt" strokecolor="#484848">
                <v:path arrowok="t"/>
              </v:shape>
            </v:group>
            <v:group style="position:absolute;left:379;top:11387;width:2;height:779" coordorigin="379,11387" coordsize="2,779">
              <v:shape style="position:absolute;left:379;top:11387;width:2;height:779" coordorigin="379,11387" coordsize="0,779" path="m379,12167l379,11387e" filled="f" stroked="t" strokeweight=".471072pt" strokecolor="#3B3B3B">
                <v:path arrowok="t"/>
              </v:shape>
            </v:group>
            <v:group style="position:absolute;left:1065;top:11416;width:2;height:371" coordorigin="1065,11416" coordsize="2,371">
              <v:shape style="position:absolute;left:1065;top:11416;width:2;height:371" coordorigin="1065,11416" coordsize="0,371" path="m1065,11786l1065,11416e" filled="f" stroked="t" strokeweight=".235536pt" strokecolor="#3F3F3F">
                <v:path arrowok="t"/>
              </v:shape>
            </v:group>
            <v:group style="position:absolute;left:1653;top:11416;width:2;height:371" coordorigin="1653,11416" coordsize="2,371">
              <v:shape style="position:absolute;left:1653;top:11416;width:2;height:371" coordorigin="1653,11416" coordsize="0,371" path="m1653,11786l1653,11416e" filled="f" stroked="t" strokeweight=".235536pt" strokecolor="#2F2F2F">
                <v:path arrowok="t"/>
              </v:shape>
            </v:group>
            <v:group style="position:absolute;left:2372;top:11387;width:2;height:413" coordorigin="2372,11387" coordsize="2,413">
              <v:shape style="position:absolute;left:2372;top:11387;width:2;height:413" coordorigin="2372,11387" coordsize="0,413" path="m2372,11801l2372,11387e" filled="f" stroked="t" strokeweight=".235536pt" strokecolor="#383838">
                <v:path arrowok="t"/>
              </v:shape>
            </v:group>
            <v:group style="position:absolute;left:4880;top:11782;width:2002;height:2" coordorigin="4880,11782" coordsize="2002,2">
              <v:shape style="position:absolute;left:4880;top:11782;width:2002;height:2" coordorigin="4880,11782" coordsize="2002,0" path="m4880,11782l6882,11782e" filled="f" stroked="t" strokeweight=".235536pt" strokecolor="#000000">
                <v:path arrowok="t"/>
              </v:shape>
            </v:group>
            <v:group style="position:absolute;left:6882;top:11782;width:768;height:2" coordorigin="6882,11782" coordsize="768,2">
              <v:shape style="position:absolute;left:6882;top:11782;width:768;height:2" coordorigin="6882,11782" coordsize="768,0" path="m6882,11782l7650,11782e" filled="f" stroked="t" strokeweight=".235536pt" strokecolor="#484848">
                <v:path arrowok="t"/>
              </v:shape>
            </v:group>
            <v:group style="position:absolute;left:7313;top:11406;width:2;height:428" coordorigin="7313,11406" coordsize="2,428">
              <v:shape style="position:absolute;left:7313;top:11406;width:2;height:428" coordorigin="7313,11406" coordsize="0,428" path="m7313,11834l7313,11406e" filled="f" stroked="t" strokeweight=".471072pt" strokecolor="#383838">
                <v:path arrowok="t"/>
              </v:shape>
            </v:group>
            <v:group style="position:absolute;left:7650;top:11782;width:3797;height:2" coordorigin="7650,11782" coordsize="3797,2">
              <v:shape style="position:absolute;left:7650;top:11782;width:3797;height:2" coordorigin="7650,11782" coordsize="3797,0" path="m7650,11782l11447,11782e" filled="f" stroked="t" strokeweight=".235536pt" strokecolor="#000000">
                <v:path arrowok="t"/>
              </v:shape>
            </v:group>
            <v:group style="position:absolute;left:1065;top:11782;width:2;height:1682" coordorigin="1065,11782" coordsize="2,1682">
              <v:shape style="position:absolute;left:1065;top:11782;width:2;height:1682" coordorigin="1065,11782" coordsize="0,1682" path="m1065,13464l1065,11782e" filled="f" stroked="t" strokeweight=".235536pt" strokecolor="#000000">
                <v:path arrowok="t"/>
              </v:shape>
            </v:group>
            <v:group style="position:absolute;left:1653;top:11782;width:2;height:1682" coordorigin="1653,11782" coordsize="2,1682">
              <v:shape style="position:absolute;left:1653;top:11782;width:2;height:1682" coordorigin="1653,11782" coordsize="0,1682" path="m1653,13464l1653,11782e" filled="f" stroked="t" strokeweight=".235536pt" strokecolor="#000000">
                <v:path arrowok="t"/>
              </v:shape>
            </v:group>
            <v:group style="position:absolute;left:2341;top:11782;width:2;height:580" coordorigin="2341,11782" coordsize="2,580">
              <v:shape style="position:absolute;left:2341;top:11782;width:2;height:580" coordorigin="2341,11782" coordsize="0,580" path="m2341,12361l2341,11782e" filled="f" stroked="t" strokeweight=".235536pt" strokecolor="#000000">
                <v:path arrowok="t"/>
              </v:shape>
            </v:group>
            <v:group style="position:absolute;left:7318;top:11706;width:2;height:1787" coordorigin="7318,11706" coordsize="2,1787">
              <v:shape style="position:absolute;left:7318;top:11706;width:2;height:1787" coordorigin="7318,11706" coordsize="0,1787" path="m7318,13493l7318,11706e" filled="f" stroked="t" strokeweight=".942145pt" strokecolor="#575757">
                <v:path arrowok="t"/>
              </v:shape>
            </v:group>
            <v:group style="position:absolute;left:389;top:12110;width:2;height:4049" coordorigin="389,12110" coordsize="2,4049">
              <v:shape style="position:absolute;left:389;top:12110;width:2;height:4049" coordorigin="389,12110" coordsize="0,4049" path="m389,16159l389,12110e" filled="f" stroked="t" strokeweight=".706609pt" strokecolor="#4F4F4F">
                <v:path arrowok="t"/>
              </v:shape>
            </v:group>
            <v:group style="position:absolute;left:2372;top:12333;width:2;height:143" coordorigin="2372,12333" coordsize="2,143">
              <v:shape style="position:absolute;left:2372;top:12333;width:2;height:143" coordorigin="2372,12333" coordsize="0,143" path="m2372,12475l2372,12333e" filled="f" stroked="t" strokeweight=".235536pt" strokecolor="#838383">
                <v:path arrowok="t"/>
              </v:shape>
            </v:group>
            <v:group style="position:absolute;left:363;top:13797;width:245;height:2" coordorigin="363,13797" coordsize="245,2">
              <v:shape style="position:absolute;left:363;top:13797;width:245;height:2" coordorigin="363,13797" coordsize="245,0" path="m363,13797l608,13797e" filled="f" stroked="t" strokeweight=".235536pt" strokecolor="#1C1C1C">
                <v:path arrowok="t"/>
              </v:shape>
            </v:group>
            <v:group style="position:absolute;left:391;top:10741;width:2;height:5408" coordorigin="391,10741" coordsize="2,5408">
              <v:shape style="position:absolute;left:391;top:10741;width:2;height:5408" coordorigin="391,10741" coordsize="0,5408" path="m391,16149l391,10741e" filled="f" stroked="t" strokeweight=".471072pt" strokecolor="#4B4B4B">
                <v:path arrowok="t"/>
              </v:shape>
            </v:group>
            <v:group style="position:absolute;left:608;top:13797;width:462;height:2" coordorigin="608,13797" coordsize="462,2">
              <v:shape style="position:absolute;left:608;top:13797;width:462;height:2" coordorigin="608,13797" coordsize="462,0" path="m608,13797l1069,13797e" filled="f" stroked="t" strokeweight=".235536pt" strokecolor="#000000">
                <v:path arrowok="t"/>
              </v:shape>
            </v:group>
            <v:group style="position:absolute;left:1065;top:13464;width:2;height:337" coordorigin="1065,13464" coordsize="2,337">
              <v:shape style="position:absolute;left:1065;top:13464;width:2;height:337" coordorigin="1065,13464" coordsize="0,337" path="m1065,13801l1065,13464e" filled="f" stroked="t" strokeweight=".235536pt" strokecolor="#5B5B5B">
                <v:path arrowok="t"/>
              </v:shape>
            </v:group>
            <v:group style="position:absolute;left:1065;top:13797;width:1281;height:2" coordorigin="1065,13797" coordsize="1281,2">
              <v:shape style="position:absolute;left:1065;top:13797;width:1281;height:2" coordorigin="1065,13797" coordsize="1281,0" path="m1065,13797l2346,13797e" filled="f" stroked="t" strokeweight=".235536pt" strokecolor="#545454">
                <v:path arrowok="t"/>
              </v:shape>
            </v:group>
            <v:group style="position:absolute;left:1653;top:13464;width:2;height:337" coordorigin="1653,13464" coordsize="2,337">
              <v:shape style="position:absolute;left:1653;top:13464;width:2;height:337" coordorigin="1653,13464" coordsize="0,337" path="m1653,13801l1653,13464e" filled="f" stroked="t" strokeweight=".235536pt" strokecolor="#5B5B5B">
                <v:path arrowok="t"/>
              </v:shape>
            </v:group>
            <v:group style="position:absolute;left:2341;top:12547;width:2;height:917" coordorigin="2341,12547" coordsize="2,917">
              <v:shape style="position:absolute;left:2341;top:12547;width:2;height:917" coordorigin="2341,12547" coordsize="0,917" path="m2341,13464l2341,12547e" filled="f" stroked="t" strokeweight=".235536pt" strokecolor="#000000">
                <v:path arrowok="t"/>
              </v:shape>
            </v:group>
            <v:group style="position:absolute;left:2341;top:13464;width:2;height:337" coordorigin="2341,13464" coordsize="2,337">
              <v:shape style="position:absolute;left:2341;top:13464;width:2;height:337" coordorigin="2341,13464" coordsize="0,337" path="m2341,13801l2341,13464e" filled="f" stroked="t" strokeweight=".235536pt" strokecolor="#575757">
                <v:path arrowok="t"/>
              </v:shape>
            </v:group>
            <v:group style="position:absolute;left:7320;top:13435;width:2;height:390" coordorigin="7320,13435" coordsize="2,390">
              <v:shape style="position:absolute;left:7320;top:13435;width:2;height:390" coordorigin="7320,13435" coordsize="0,390" path="m7320,13825l7320,13435e" filled="f" stroked="t" strokeweight=".471072pt" strokecolor="#3B3B3B">
                <v:path arrowok="t"/>
              </v:shape>
            </v:group>
            <v:group style="position:absolute;left:358;top:13801;width:19;height:2" coordorigin="358,13801" coordsize="19,2">
              <v:shape style="position:absolute;left:358;top:13801;width:19;height:2" coordorigin="358,13801" coordsize="19,0" path="m358,13801l377,13801e" filled="f" stroked="t" strokeweight=".706609pt" strokecolor="#000000">
                <v:path arrowok="t"/>
              </v:shape>
            </v:group>
            <v:group style="position:absolute;left:1065;top:13797;width:2;height:2334" coordorigin="1065,13797" coordsize="2,2334">
              <v:shape style="position:absolute;left:1065;top:13797;width:2;height:2334" coordorigin="1065,13797" coordsize="0,2334" path="m1065,16130l1065,13797e" filled="f" stroked="t" strokeweight=".235536pt" strokecolor="#000000">
                <v:path arrowok="t"/>
              </v:shape>
            </v:group>
            <v:group style="position:absolute;left:1653;top:13797;width:2;height:2334" coordorigin="1653,13797" coordsize="2,2334">
              <v:shape style="position:absolute;left:1653;top:13797;width:2;height:2334" coordorigin="1653,13797" coordsize="0,2334" path="m1653,16130l1653,13797e" filled="f" stroked="t" strokeweight=".235536pt" strokecolor="#000000">
                <v:path arrowok="t"/>
              </v:shape>
            </v:group>
            <v:group style="position:absolute;left:2341;top:13797;width:2;height:1331" coordorigin="2341,13797" coordsize="2,1331">
              <v:shape style="position:absolute;left:2341;top:13797;width:2;height:1331" coordorigin="2341,13797" coordsize="0,1331" path="m2341,15127l2341,13797e" filled="f" stroked="t" strokeweight=".235536pt" strokecolor="#000000">
                <v:path arrowok="t"/>
              </v:shape>
            </v:group>
            <v:group style="position:absolute;left:7302;top:13801;width:19;height:2" coordorigin="7302,13801" coordsize="19,2">
              <v:shape style="position:absolute;left:7302;top:13801;width:19;height:2" coordorigin="7302,13801" coordsize="19,0" path="m7302,13801l7320,13801e" filled="f" stroked="t" strokeweight=".706609pt" strokecolor="#5B5B5B">
                <v:path arrowok="t"/>
              </v:shape>
            </v:group>
            <v:group style="position:absolute;left:7320;top:13749;width:2;height:537" coordorigin="7320,13749" coordsize="2,537">
              <v:shape style="position:absolute;left:7320;top:13749;width:2;height:537" coordorigin="7320,13749" coordsize="0,537" path="m7320,14286l7320,13749e" filled="f" stroked="t" strokeweight=".942145pt" strokecolor="#575757">
                <v:path arrowok="t"/>
              </v:shape>
            </v:group>
            <v:group style="position:absolute;left:11471;top:9857;width:2;height:5299" coordorigin="11471,9857" coordsize="2,5299">
              <v:shape style="position:absolute;left:11471;top:9857;width:2;height:5299" coordorigin="11471,9857" coordsize="0,5299" path="m11471,15156l11471,9857e" filled="f" stroked="t" strokeweight=".706609pt" strokecolor="#575757">
                <v:path arrowok="t"/>
              </v:shape>
            </v:group>
            <v:group style="position:absolute;left:7320;top:14229;width:2;height:176" coordorigin="7320,14229" coordsize="2,176">
              <v:shape style="position:absolute;left:7320;top:14229;width:2;height:176" coordorigin="7320,14229" coordsize="0,176" path="m7320,14405l7320,14229e" filled="f" stroked="t" strokeweight=".471072pt" strokecolor="#2B2B2B">
                <v:path arrowok="t"/>
              </v:shape>
            </v:group>
            <v:group style="position:absolute;left:7323;top:14348;width:2;height:394" coordorigin="7323,14348" coordsize="2,394">
              <v:shape style="position:absolute;left:7323;top:14348;width:2;height:394" coordorigin="7323,14348" coordsize="0,394" path="m7323,14742l7323,14348e" filled="f" stroked="t" strokeweight=".471072pt" strokecolor="#484848">
                <v:path arrowok="t"/>
              </v:shape>
            </v:group>
            <v:group style="position:absolute;left:11442;top:14376;width:2;height:337" coordorigin="11442,14376" coordsize="2,337">
              <v:shape style="position:absolute;left:11442;top:14376;width:2;height:337" coordorigin="11442,14376" coordsize="0,337" path="m11442,14714l11442,14376e" filled="f" stroked="t" strokeweight=".235536pt" strokecolor="#000000">
                <v:path arrowok="t"/>
              </v:shape>
            </v:group>
            <v:group style="position:absolute;left:7323;top:14666;width:2;height:523" coordorigin="7323,14666" coordsize="2,523">
              <v:shape style="position:absolute;left:7323;top:14666;width:2;height:523" coordorigin="7323,14666" coordsize="0,523" path="m7323,15189l7323,14666e" filled="f" stroked="t" strokeweight=".942145pt" strokecolor="#5B5B5B">
                <v:path arrowok="t"/>
              </v:shape>
            </v:group>
            <v:group style="position:absolute;left:7325;top:15099;width:2;height:299" coordorigin="7325,15099" coordsize="2,299">
              <v:shape style="position:absolute;left:7325;top:15099;width:2;height:299" coordorigin="7325,15099" coordsize="0,299" path="m7325,15398l7325,15099e" filled="f" stroked="t" strokeweight=".471072pt" strokecolor="#3B3B3B">
                <v:path arrowok="t"/>
              </v:shape>
            </v:group>
            <v:group style="position:absolute;left:11442;top:15127;width:2;height:689" coordorigin="11442,15127" coordsize="2,689">
              <v:shape style="position:absolute;left:11442;top:15127;width:2;height:689" coordorigin="11442,15127" coordsize="0,689" path="m11442,15817l11442,15127e" filled="f" stroked="t" strokeweight=".235536pt" strokecolor="#000000">
                <v:path arrowok="t"/>
              </v:shape>
            </v:group>
            <v:group style="position:absolute;left:7328;top:15341;width:2;height:803" coordorigin="7328,15341" coordsize="2,803">
              <v:shape style="position:absolute;left:7328;top:15341;width:2;height:803" coordorigin="7328,15341" coordsize="0,803" path="m7328,16144l7328,15341e" filled="f" stroked="t" strokeweight=".706609pt" strokecolor="#575757">
                <v:path arrowok="t"/>
              </v:shape>
            </v:group>
            <v:group style="position:absolute;left:1625;top:16142;width:1300;height:2" coordorigin="1625,16142" coordsize="1300,2">
              <v:shape style="position:absolute;left:1625;top:16142;width:1300;height:2" coordorigin="1625,16142" coordsize="1300,0" path="m1625,16142l2925,16142e" filled="f" stroked="t" strokeweight=".706609pt" strokecolor="#484848">
                <v:path arrowok="t"/>
              </v:shape>
            </v:group>
            <v:group style="position:absolute;left:2341;top:15370;width:2;height:447" coordorigin="2341,15370" coordsize="2,447">
              <v:shape style="position:absolute;left:2341;top:15370;width:2;height:447" coordorigin="2341,15370" coordsize="0,447" path="m2341,15817l2341,15370e" filled="f" stroked="t" strokeweight=".235536pt" strokecolor="#000000">
                <v:path arrowok="t"/>
              </v:shape>
            </v:group>
            <v:group style="position:absolute;left:2341;top:15817;width:2;height:314" coordorigin="2341,15817" coordsize="2,314">
              <v:shape style="position:absolute;left:2341;top:15817;width:2;height:314" coordorigin="2341,15817" coordsize="0,314" path="m2341,16130l2341,15817e" filled="f" stroked="t" strokeweight=".235536pt" strokecolor="#A3A3A3">
                <v:path arrowok="t"/>
              </v:shape>
            </v:group>
            <v:group style="position:absolute;left:386;top:16142;width:8399;height:2" coordorigin="386,16142" coordsize="8399,2">
              <v:shape style="position:absolute;left:386;top:16142;width:8399;height:2" coordorigin="386,16142" coordsize="8399,0" path="m386,16142l8786,16142e" filled="f" stroked="t" strokeweight=".706609pt" strokecolor="#575757">
                <v:path arrowok="t"/>
              </v:shape>
            </v:group>
            <v:group style="position:absolute;left:5333;top:16130;width:2421;height:2" coordorigin="5333,16130" coordsize="2421,2">
              <v:shape style="position:absolute;left:5333;top:16130;width:2421;height:2" coordorigin="5333,16130" coordsize="2421,0" path="m5333,16130l7754,16130e" filled="f" stroked="t" strokeweight=".942145pt" strokecolor="#646464">
                <v:path arrowok="t"/>
              </v:shape>
            </v:group>
            <v:group style="position:absolute;left:7622;top:16130;width:269;height:2" coordorigin="7622,16130" coordsize="269,2">
              <v:shape style="position:absolute;left:7622;top:16130;width:269;height:2" coordorigin="7622,16130" coordsize="269,0" path="m7622,16130l7890,16130e" filled="f" stroked="t" strokeweight=".706609pt" strokecolor="#484848">
                <v:path arrowok="t"/>
              </v:shape>
            </v:group>
            <v:group style="position:absolute;left:7834;top:16128;width:3641;height:2" coordorigin="7834,16128" coordsize="3641,2">
              <v:shape style="position:absolute;left:7834;top:16128;width:3641;height:2" coordorigin="7834,16128" coordsize="3641,0" path="m7834,16128l11475,16128e" filled="f" stroked="t" strokeweight=".706609pt" strokecolor="#676767">
                <v:path arrowok="t"/>
              </v:shape>
            </v:group>
            <v:group style="position:absolute;left:11442;top:15817;width:2;height:314" coordorigin="11442,15817" coordsize="2,314">
              <v:shape style="position:absolute;left:11442;top:15817;width:2;height:314" coordorigin="11442,15817" coordsize="0,314" path="m11442,16130l11442,15817e" filled="f" stroked="t" strokeweight=".235536pt" strokecolor="#676767">
                <v:path arrowok="t"/>
              </v:shape>
            </v:group>
            <w10:wrap type="none"/>
          </v:group>
        </w:pict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7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13" w:lineRule="exact"/>
        <w:ind w:left="138" w:right="12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B2B2B"/>
          <w:spacing w:val="0"/>
          <w:w w:val="116"/>
          <w:position w:val="-1"/>
        </w:rPr>
        <w:t>Ergü</w:t>
      </w:r>
      <w:r>
        <w:rPr>
          <w:rFonts w:ascii="Times New Roman" w:hAnsi="Times New Roman" w:cs="Times New Roman" w:eastAsia="Times New Roman"/>
          <w:sz w:val="28"/>
          <w:szCs w:val="28"/>
          <w:color w:val="2B2B2B"/>
          <w:spacing w:val="0"/>
          <w:w w:val="116"/>
          <w:position w:val="-1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2B2B2B"/>
          <w:spacing w:val="-2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E7E7E"/>
          <w:spacing w:val="0"/>
          <w:w w:val="97"/>
          <w:position w:val="-1"/>
        </w:rPr>
        <w:t>K</w:t>
      </w:r>
      <w:r>
        <w:rPr>
          <w:rFonts w:ascii="Times New Roman" w:hAnsi="Times New Roman" w:cs="Times New Roman" w:eastAsia="Times New Roman"/>
          <w:sz w:val="28"/>
          <w:szCs w:val="28"/>
          <w:color w:val="7E7E7E"/>
          <w:spacing w:val="-5"/>
          <w:w w:val="97"/>
          <w:position w:val="-1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959595"/>
          <w:spacing w:val="0"/>
          <w:w w:val="97"/>
          <w:position w:val="-1"/>
        </w:rPr>
        <w:t>YA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46" w:lineRule="exact"/>
        <w:ind w:left="-40" w:right="-59"/>
        <w:jc w:val="center"/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117.768105pt;margin-top:1.460376pt;width:.1pt;height:9.505111pt;mso-position-horizontal-relative:page;mso-position-vertical-relative:paragraph;z-index:-16828" coordorigin="2355,29" coordsize="2,190">
            <v:shape style="position:absolute;left:2355;top:29;width:2;height:190" coordorigin="2355,29" coordsize="0,190" path="m2355,219l2355,29e" filled="f" stroked="t" strokeweight=".471072pt" strokecolor="#878787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7"/>
          <w:szCs w:val="27"/>
          <w:color w:val="7E7E7E"/>
          <w:spacing w:val="0"/>
          <w:w w:val="100"/>
          <w:position w:val="-1"/>
        </w:rPr>
        <w:t>l</w:t>
      </w:r>
      <w:r>
        <w:rPr>
          <w:rFonts w:ascii="Arial" w:hAnsi="Arial" w:cs="Arial" w:eastAsia="Arial"/>
          <w:sz w:val="27"/>
          <w:szCs w:val="27"/>
          <w:color w:val="7E7E7E"/>
          <w:spacing w:val="-22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666767"/>
          <w:spacing w:val="0"/>
          <w:w w:val="75"/>
          <w:position w:val="-1"/>
        </w:rPr>
        <w:t>f</w:t>
      </w:r>
      <w:r>
        <w:rPr>
          <w:rFonts w:ascii="Arial" w:hAnsi="Arial" w:cs="Arial" w:eastAsia="Arial"/>
          <w:sz w:val="23"/>
          <w:szCs w:val="23"/>
          <w:color w:val="666767"/>
          <w:spacing w:val="-1"/>
          <w:w w:val="75"/>
          <w:position w:val="-1"/>
        </w:rPr>
        <w:t>a</w:t>
      </w:r>
      <w:r>
        <w:rPr>
          <w:rFonts w:ascii="Arial" w:hAnsi="Arial" w:cs="Arial" w:eastAsia="Arial"/>
          <w:sz w:val="23"/>
          <w:szCs w:val="23"/>
          <w:color w:val="2B2B2B"/>
          <w:spacing w:val="0"/>
          <w:w w:val="75"/>
          <w:position w:val="-1"/>
        </w:rPr>
        <w:t>iye</w:t>
      </w:r>
      <w:r>
        <w:rPr>
          <w:rFonts w:ascii="Arial" w:hAnsi="Arial" w:cs="Arial" w:eastAsia="Arial"/>
          <w:sz w:val="23"/>
          <w:szCs w:val="23"/>
          <w:color w:val="2B2B2B"/>
          <w:spacing w:val="3"/>
          <w:w w:val="75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2B2B2B"/>
          <w:spacing w:val="0"/>
          <w:w w:val="75"/>
          <w:position w:val="-1"/>
        </w:rPr>
        <w:t>Güne</w:t>
      </w:r>
      <w:r>
        <w:rPr>
          <w:rFonts w:ascii="Arial" w:hAnsi="Arial" w:cs="Arial" w:eastAsia="Arial"/>
          <w:sz w:val="23"/>
          <w:szCs w:val="23"/>
          <w:color w:val="2B2B2B"/>
          <w:spacing w:val="0"/>
          <w:w w:val="75"/>
          <w:position w:val="-1"/>
        </w:rPr>
        <w:t>y</w:t>
      </w:r>
      <w:r>
        <w:rPr>
          <w:rFonts w:ascii="Arial" w:hAnsi="Arial" w:cs="Arial" w:eastAsia="Arial"/>
          <w:sz w:val="23"/>
          <w:szCs w:val="23"/>
          <w:color w:val="2B2B2B"/>
          <w:spacing w:val="0"/>
          <w:w w:val="75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2B2B2B"/>
          <w:spacing w:val="0"/>
          <w:w w:val="75"/>
          <w:position w:val="-1"/>
        </w:rPr>
        <w:t>Bölg</w:t>
      </w:r>
      <w:r>
        <w:rPr>
          <w:rFonts w:ascii="Arial" w:hAnsi="Arial" w:cs="Arial" w:eastAsia="Arial"/>
          <w:sz w:val="23"/>
          <w:szCs w:val="23"/>
          <w:color w:val="2B2B2B"/>
          <w:spacing w:val="0"/>
          <w:w w:val="75"/>
          <w:position w:val="-1"/>
        </w:rPr>
        <w:t>e</w:t>
      </w:r>
      <w:r>
        <w:rPr>
          <w:rFonts w:ascii="Arial" w:hAnsi="Arial" w:cs="Arial" w:eastAsia="Arial"/>
          <w:sz w:val="23"/>
          <w:szCs w:val="23"/>
          <w:color w:val="2B2B2B"/>
          <w:spacing w:val="6"/>
          <w:w w:val="75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2B2B2B"/>
          <w:spacing w:val="0"/>
          <w:w w:val="81"/>
          <w:position w:val="-1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779" w:lineRule="exact"/>
        <w:ind w:left="763" w:right="-157"/>
        <w:jc w:val="left"/>
        <w:rPr>
          <w:rFonts w:ascii="Times New Roman" w:hAnsi="Times New Roman" w:cs="Times New Roman" w:eastAsia="Times New Roman"/>
          <w:sz w:val="42"/>
          <w:szCs w:val="42"/>
        </w:rPr>
      </w:pPr>
      <w:rPr/>
      <w:r>
        <w:rPr>
          <w:rFonts w:ascii="Arial" w:hAnsi="Arial" w:cs="Arial" w:eastAsia="Arial"/>
          <w:sz w:val="78"/>
          <w:szCs w:val="78"/>
          <w:color w:val="2F3DA3"/>
          <w:w w:val="75"/>
          <w:position w:val="1"/>
        </w:rPr>
        <w:t>%</w:t>
      </w:r>
      <w:r>
        <w:rPr>
          <w:rFonts w:ascii="Arial" w:hAnsi="Arial" w:cs="Arial" w:eastAsia="Arial"/>
          <w:sz w:val="78"/>
          <w:szCs w:val="78"/>
          <w:color w:val="2F3DA3"/>
          <w:spacing w:val="-1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2F3DA3"/>
          <w:spacing w:val="0"/>
          <w:w w:val="299"/>
          <w:position w:val="27"/>
        </w:rPr>
        <w:t>$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170" w:right="-20"/>
        <w:jc w:val="left"/>
        <w:tabs>
          <w:tab w:pos="3420" w:val="left"/>
          <w:tab w:pos="4440" w:val="left"/>
          <w:tab w:pos="5200" w:val="left"/>
        </w:tabs>
        <w:rPr>
          <w:rFonts w:ascii="Arial" w:hAnsi="Arial" w:cs="Arial" w:eastAsia="Arial"/>
          <w:sz w:val="10"/>
          <w:szCs w:val="1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Onbaşı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Arial" w:hAnsi="Arial" w:cs="Arial" w:eastAsia="Arial"/>
          <w:sz w:val="10"/>
          <w:szCs w:val="10"/>
          <w:color w:val="3F3F3F"/>
          <w:spacing w:val="0"/>
          <w:w w:val="182"/>
          <w:position w:val="8"/>
        </w:rPr>
        <w:t>.,.</w:t>
      </w:r>
      <w:r>
        <w:rPr>
          <w:rFonts w:ascii="Arial" w:hAnsi="Arial" w:cs="Arial" w:eastAsia="Arial"/>
          <w:sz w:val="10"/>
          <w:szCs w:val="10"/>
          <w:color w:val="3F3F3F"/>
          <w:spacing w:val="-13"/>
          <w:w w:val="182"/>
          <w:position w:val="8"/>
        </w:rPr>
        <w:t>,</w:t>
      </w:r>
      <w:r>
        <w:rPr>
          <w:rFonts w:ascii="Arial" w:hAnsi="Arial" w:cs="Arial" w:eastAsia="Arial"/>
          <w:sz w:val="10"/>
          <w:szCs w:val="10"/>
          <w:color w:val="7E7E7E"/>
          <w:spacing w:val="0"/>
          <w:w w:val="49"/>
          <w:position w:val="8"/>
        </w:rPr>
        <w:t>_</w:t>
      </w:r>
      <w:r>
        <w:rPr>
          <w:rFonts w:ascii="Arial" w:hAnsi="Arial" w:cs="Arial" w:eastAsia="Arial"/>
          <w:sz w:val="10"/>
          <w:szCs w:val="10"/>
          <w:color w:val="7E7E7E"/>
          <w:spacing w:val="0"/>
          <w:w w:val="100"/>
          <w:position w:val="8"/>
        </w:rPr>
        <w:t> </w:t>
      </w:r>
      <w:r>
        <w:rPr>
          <w:rFonts w:ascii="Arial" w:hAnsi="Arial" w:cs="Arial" w:eastAsia="Arial"/>
          <w:sz w:val="10"/>
          <w:szCs w:val="10"/>
          <w:color w:val="7E7E7E"/>
          <w:spacing w:val="2"/>
          <w:w w:val="100"/>
          <w:position w:val="8"/>
        </w:rPr>
        <w:t> </w:t>
      </w:r>
      <w:r>
        <w:rPr>
          <w:rFonts w:ascii="Arial" w:hAnsi="Arial" w:cs="Arial" w:eastAsia="Arial"/>
          <w:sz w:val="10"/>
          <w:szCs w:val="10"/>
          <w:color w:val="545454"/>
          <w:spacing w:val="0"/>
          <w:w w:val="119"/>
          <w:position w:val="8"/>
        </w:rPr>
        <w:t>,..</w:t>
      </w:r>
      <w:r>
        <w:rPr>
          <w:rFonts w:ascii="Arial" w:hAnsi="Arial" w:cs="Arial" w:eastAsia="Arial"/>
          <w:sz w:val="10"/>
          <w:szCs w:val="10"/>
          <w:color w:val="545454"/>
          <w:spacing w:val="-11"/>
          <w:w w:val="119"/>
          <w:position w:val="8"/>
        </w:rPr>
        <w:t>.</w:t>
      </w:r>
      <w:r>
        <w:rPr>
          <w:rFonts w:ascii="Arial" w:hAnsi="Arial" w:cs="Arial" w:eastAsia="Arial"/>
          <w:sz w:val="10"/>
          <w:szCs w:val="10"/>
          <w:color w:val="2D365E"/>
          <w:spacing w:val="0"/>
          <w:w w:val="187"/>
          <w:position w:val="8"/>
        </w:rPr>
        <w:t>.</w:t>
      </w:r>
      <w:r>
        <w:rPr>
          <w:rFonts w:ascii="Arial" w:hAnsi="Arial" w:cs="Arial" w:eastAsia="Arial"/>
          <w:sz w:val="10"/>
          <w:szCs w:val="10"/>
          <w:color w:val="2D365E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0"/>
          <w:szCs w:val="10"/>
          <w:color w:val="2D365E"/>
          <w:spacing w:val="0"/>
          <w:w w:val="100"/>
          <w:position w:val="8"/>
        </w:rPr>
      </w:r>
      <w:r>
        <w:rPr>
          <w:rFonts w:ascii="Arial" w:hAnsi="Arial" w:cs="Arial" w:eastAsia="Arial"/>
          <w:sz w:val="10"/>
          <w:szCs w:val="10"/>
          <w:color w:val="666767"/>
          <w:spacing w:val="0"/>
          <w:w w:val="421"/>
          <w:position w:val="8"/>
        </w:rPr>
        <w:t>'</w:t>
      </w:r>
      <w:r>
        <w:rPr>
          <w:rFonts w:ascii="Arial" w:hAnsi="Arial" w:cs="Arial" w:eastAsia="Arial"/>
          <w:sz w:val="10"/>
          <w:szCs w:val="10"/>
          <w:color w:val="666767"/>
          <w:spacing w:val="49"/>
          <w:w w:val="421"/>
          <w:position w:val="8"/>
        </w:rPr>
        <w:t> </w:t>
      </w:r>
      <w:r>
        <w:rPr>
          <w:rFonts w:ascii="Arial" w:hAnsi="Arial" w:cs="Arial" w:eastAsia="Arial"/>
          <w:sz w:val="10"/>
          <w:szCs w:val="10"/>
          <w:color w:val="AEAEB1"/>
          <w:spacing w:val="-61"/>
          <w:w w:val="283"/>
          <w:position w:val="8"/>
        </w:rPr>
        <w:t>·</w:t>
      </w:r>
      <w:r>
        <w:rPr>
          <w:rFonts w:ascii="Arial" w:hAnsi="Arial" w:cs="Arial" w:eastAsia="Arial"/>
          <w:sz w:val="10"/>
          <w:szCs w:val="10"/>
          <w:color w:val="7E7E7E"/>
          <w:spacing w:val="0"/>
          <w:w w:val="281"/>
          <w:position w:val="8"/>
        </w:rPr>
        <w:t>.</w:t>
      </w:r>
      <w:r>
        <w:rPr>
          <w:rFonts w:ascii="Arial" w:hAnsi="Arial" w:cs="Arial" w:eastAsia="Arial"/>
          <w:sz w:val="10"/>
          <w:szCs w:val="10"/>
          <w:color w:val="7E7E7E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0"/>
          <w:szCs w:val="10"/>
          <w:color w:val="7E7E7E"/>
          <w:spacing w:val="0"/>
          <w:w w:val="100"/>
          <w:position w:val="8"/>
        </w:rPr>
      </w:r>
      <w:r>
        <w:rPr>
          <w:rFonts w:ascii="Arial" w:hAnsi="Arial" w:cs="Arial" w:eastAsia="Arial"/>
          <w:sz w:val="10"/>
          <w:szCs w:val="10"/>
          <w:color w:val="AEAEB1"/>
          <w:spacing w:val="0"/>
          <w:w w:val="321"/>
          <w:position w:val="8"/>
        </w:rPr>
        <w:t>l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375" w:lineRule="exact"/>
        <w:ind w:left="3425" w:right="-20"/>
        <w:jc w:val="left"/>
        <w:rPr>
          <w:rFonts w:ascii="Arial" w:hAnsi="Arial" w:cs="Arial" w:eastAsia="Arial"/>
          <w:sz w:val="42"/>
          <w:szCs w:val="4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9.725525pt;margin-top:4.204272pt;width:26.834522pt;height:34.5pt;mso-position-horizontal-relative:page;mso-position-vertical-relative:paragraph;z-index:-16815" type="#_x0000_t202" filled="f" stroked="f">
            <v:textbox inset="0,0,0,0">
              <w:txbxContent>
                <w:p>
                  <w:pPr>
                    <w:spacing w:before="0" w:after="0" w:line="690" w:lineRule="exact"/>
                    <w:ind w:right="-144"/>
                    <w:jc w:val="left"/>
                    <w:rPr>
                      <w:rFonts w:ascii="Times New Roman" w:hAnsi="Times New Roman" w:cs="Times New Roman" w:eastAsia="Times New Roman"/>
                      <w:sz w:val="69"/>
                      <w:szCs w:val="6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1F2BAA"/>
                      <w:spacing w:val="-97"/>
                      <w:w w:val="43"/>
                      <w:i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3F3F3F"/>
                      <w:spacing w:val="0"/>
                      <w:w w:val="82"/>
                      <w:i/>
                    </w:rPr>
                    <w:t>l!</w:t>
                  </w:r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3F3F3F"/>
                      <w:spacing w:val="-166"/>
                      <w:w w:val="83"/>
                      <w:i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959595"/>
                      <w:spacing w:val="0"/>
                      <w:w w:val="32"/>
                      <w:i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2"/>
          <w:szCs w:val="42"/>
          <w:color w:val="959595"/>
          <w:spacing w:val="-71"/>
          <w:w w:val="67"/>
          <w:position w:val="-7"/>
        </w:rPr>
        <w:t>·</w:t>
      </w:r>
      <w:r>
        <w:rPr>
          <w:rFonts w:ascii="Arial" w:hAnsi="Arial" w:cs="Arial" w:eastAsia="Arial"/>
          <w:sz w:val="42"/>
          <w:szCs w:val="42"/>
          <w:color w:val="666767"/>
          <w:spacing w:val="0"/>
          <w:w w:val="285"/>
          <w:position w:val="-7"/>
        </w:rPr>
        <w:t>u</w:t>
      </w:r>
      <w:r>
        <w:rPr>
          <w:rFonts w:ascii="Arial" w:hAnsi="Arial" w:cs="Arial" w:eastAsia="Arial"/>
          <w:sz w:val="42"/>
          <w:szCs w:val="42"/>
          <w:color w:val="7E7E7E"/>
          <w:spacing w:val="-1"/>
          <w:w w:val="92"/>
          <w:position w:val="-7"/>
        </w:rPr>
        <w:t>&gt;</w:t>
      </w:r>
      <w:r>
        <w:rPr>
          <w:rFonts w:ascii="Arial" w:hAnsi="Arial" w:cs="Arial" w:eastAsia="Arial"/>
          <w:sz w:val="42"/>
          <w:szCs w:val="42"/>
          <w:color w:val="666767"/>
          <w:spacing w:val="0"/>
          <w:w w:val="118"/>
          <w:position w:val="-7"/>
        </w:rPr>
        <w:t>o</w:t>
      </w:r>
      <w:r>
        <w:rPr>
          <w:rFonts w:ascii="Arial" w:hAnsi="Arial" w:cs="Arial" w:eastAsia="Arial"/>
          <w:sz w:val="42"/>
          <w:szCs w:val="42"/>
          <w:color w:val="666767"/>
          <w:spacing w:val="21"/>
          <w:w w:val="100"/>
          <w:position w:val="-7"/>
        </w:rPr>
        <w:t> </w:t>
      </w:r>
      <w:r>
        <w:rPr>
          <w:rFonts w:ascii="Arial" w:hAnsi="Arial" w:cs="Arial" w:eastAsia="Arial"/>
          <w:sz w:val="42"/>
          <w:szCs w:val="42"/>
          <w:color w:val="666767"/>
          <w:spacing w:val="0"/>
          <w:w w:val="117"/>
          <w:position w:val="-7"/>
        </w:rPr>
        <w:t>iı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371" w:lineRule="exact"/>
        <w:ind w:left="-57" w:right="1180"/>
        <w:jc w:val="center"/>
        <w:tabs>
          <w:tab w:pos="416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49"/>
          <w:szCs w:val="49"/>
          <w:color w:val="52569A"/>
          <w:spacing w:val="0"/>
          <w:w w:val="320"/>
          <w:i/>
          <w:position w:val="-2"/>
        </w:rPr>
        <w:t>F</w:t>
      </w:r>
      <w:r>
        <w:rPr>
          <w:rFonts w:ascii="Times New Roman" w:hAnsi="Times New Roman" w:cs="Times New Roman" w:eastAsia="Times New Roman"/>
          <w:sz w:val="49"/>
          <w:szCs w:val="49"/>
          <w:color w:val="52569A"/>
          <w:spacing w:val="-290"/>
          <w:w w:val="32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color w:val="9997CA"/>
          <w:spacing w:val="0"/>
          <w:w w:val="144"/>
          <w:i/>
          <w:position w:val="-2"/>
        </w:rPr>
        <w:t>-</w:t>
      </w:r>
      <w:r>
        <w:rPr>
          <w:rFonts w:ascii="Times New Roman" w:hAnsi="Times New Roman" w:cs="Times New Roman" w:eastAsia="Times New Roman"/>
          <w:sz w:val="49"/>
          <w:szCs w:val="49"/>
          <w:color w:val="9997CA"/>
          <w:spacing w:val="0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49"/>
          <w:szCs w:val="49"/>
          <w:color w:val="9997CA"/>
          <w:spacing w:val="0"/>
          <w:w w:val="100"/>
          <w:i/>
          <w:position w:val="-2"/>
        </w:rPr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164"/>
          <w:position w:val="3"/>
        </w:rPr>
        <w:t>ta</w:t>
      </w:r>
      <w:r>
        <w:rPr>
          <w:rFonts w:ascii="Arial" w:hAnsi="Arial" w:cs="Arial" w:eastAsia="Arial"/>
          <w:sz w:val="19"/>
          <w:szCs w:val="19"/>
          <w:color w:val="545454"/>
          <w:spacing w:val="-36"/>
          <w:w w:val="100"/>
          <w:position w:val="3"/>
        </w:rPr>
        <w:t> </w:t>
      </w:r>
      <w:r>
        <w:rPr>
          <w:rFonts w:ascii="Arial" w:hAnsi="Arial" w:cs="Arial" w:eastAsia="Arial"/>
          <w:sz w:val="34"/>
          <w:szCs w:val="34"/>
          <w:color w:val="666767"/>
          <w:spacing w:val="0"/>
          <w:w w:val="89"/>
          <w:position w:val="3"/>
        </w:rPr>
        <w:t>iL</w:t>
      </w:r>
      <w:r>
        <w:rPr>
          <w:rFonts w:ascii="Arial" w:hAnsi="Arial" w:cs="Arial" w:eastAsia="Arial"/>
          <w:sz w:val="34"/>
          <w:szCs w:val="34"/>
          <w:color w:val="AEAEB1"/>
          <w:spacing w:val="13"/>
          <w:w w:val="89"/>
          <w:position w:val="3"/>
        </w:rPr>
        <w:t>·</w:t>
      </w:r>
      <w:r>
        <w:rPr>
          <w:rFonts w:ascii="Arial" w:hAnsi="Arial" w:cs="Arial" w:eastAsia="Arial"/>
          <w:sz w:val="19"/>
          <w:szCs w:val="19"/>
          <w:color w:val="666767"/>
          <w:spacing w:val="0"/>
          <w:w w:val="89"/>
          <w:position w:val="3"/>
        </w:rPr>
        <w:t>e</w:t>
      </w:r>
      <w:r>
        <w:rPr>
          <w:rFonts w:ascii="Arial" w:hAnsi="Arial" w:cs="Arial" w:eastAsia="Arial"/>
          <w:sz w:val="19"/>
          <w:szCs w:val="19"/>
          <w:color w:val="666767"/>
          <w:spacing w:val="-3"/>
          <w:w w:val="89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89"/>
          <w:position w:val="3"/>
        </w:rPr>
        <w:t>Acil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118" w:right="-20"/>
        <w:jc w:val="left"/>
        <w:tabs>
          <w:tab w:pos="352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w w:val="99"/>
          <w:position w:val="1"/>
        </w:rPr>
        <w:t>Deni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DEMIR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Arial" w:hAnsi="Arial" w:cs="Arial" w:eastAsia="Arial"/>
          <w:sz w:val="20"/>
          <w:szCs w:val="20"/>
          <w:color w:val="2B2B2B"/>
          <w:spacing w:val="0"/>
          <w:w w:val="91"/>
          <w:position w:val="2"/>
        </w:rPr>
        <w:t>Mud</w:t>
      </w:r>
      <w:r>
        <w:rPr>
          <w:rFonts w:ascii="Arial" w:hAnsi="Arial" w:cs="Arial" w:eastAsia="Arial"/>
          <w:sz w:val="20"/>
          <w:szCs w:val="20"/>
          <w:color w:val="2B2B2B"/>
          <w:spacing w:val="0"/>
          <w:w w:val="91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2B2B2B"/>
          <w:spacing w:val="0"/>
          <w:w w:val="91"/>
          <w:position w:val="2"/>
        </w:rPr>
        <w:t>h</w:t>
      </w:r>
      <w:r>
        <w:rPr>
          <w:rFonts w:ascii="Arial" w:hAnsi="Arial" w:cs="Arial" w:eastAsia="Arial"/>
          <w:sz w:val="20"/>
          <w:szCs w:val="20"/>
          <w:color w:val="2B2B2B"/>
          <w:spacing w:val="-5"/>
          <w:w w:val="91"/>
          <w:position w:val="2"/>
        </w:rPr>
        <w:t>a</w:t>
      </w:r>
      <w:r>
        <w:rPr>
          <w:rFonts w:ascii="Arial" w:hAnsi="Arial" w:cs="Arial" w:eastAsia="Arial"/>
          <w:sz w:val="20"/>
          <w:szCs w:val="20"/>
          <w:color w:val="545454"/>
          <w:spacing w:val="-8"/>
          <w:w w:val="55"/>
          <w:position w:val="2"/>
        </w:rPr>
        <w:t>t</w:t>
      </w:r>
      <w:r>
        <w:rPr>
          <w:rFonts w:ascii="Arial" w:hAnsi="Arial" w:cs="Arial" w:eastAsia="Arial"/>
          <w:sz w:val="20"/>
          <w:szCs w:val="20"/>
          <w:color w:val="7E7E7E"/>
          <w:spacing w:val="0"/>
          <w:w w:val="145"/>
          <w:position w:val="2"/>
        </w:rPr>
        <w:t>i</w:t>
      </w:r>
      <w:r>
        <w:rPr>
          <w:rFonts w:ascii="Arial" w:hAnsi="Arial" w:cs="Arial" w:eastAsia="Arial"/>
          <w:sz w:val="20"/>
          <w:szCs w:val="20"/>
          <w:color w:val="7E7E7E"/>
          <w:spacing w:val="-19"/>
          <w:w w:val="145"/>
          <w:position w:val="2"/>
        </w:rPr>
        <w:t>r</w:t>
      </w:r>
      <w:r>
        <w:rPr>
          <w:rFonts w:ascii="Arial" w:hAnsi="Arial" w:cs="Arial" w:eastAsia="Arial"/>
          <w:sz w:val="20"/>
          <w:szCs w:val="20"/>
          <w:color w:val="666767"/>
          <w:spacing w:val="0"/>
          <w:w w:val="89"/>
          <w:position w:val="2"/>
        </w:rPr>
        <w:t>$</w:t>
      </w:r>
      <w:r>
        <w:rPr>
          <w:rFonts w:ascii="Arial" w:hAnsi="Arial" w:cs="Arial" w:eastAsia="Arial"/>
          <w:sz w:val="20"/>
          <w:szCs w:val="20"/>
          <w:color w:val="666767"/>
          <w:spacing w:val="-15"/>
          <w:w w:val="89"/>
          <w:position w:val="2"/>
        </w:rPr>
        <w:t>u</w:t>
      </w:r>
      <w:r>
        <w:rPr>
          <w:rFonts w:ascii="Arial" w:hAnsi="Arial" w:cs="Arial" w:eastAsia="Arial"/>
          <w:sz w:val="20"/>
          <w:szCs w:val="20"/>
          <w:color w:val="2B2B2B"/>
          <w:spacing w:val="0"/>
          <w:w w:val="80"/>
          <w:position w:val="2"/>
        </w:rPr>
        <w:t>be</w:t>
      </w:r>
      <w:r>
        <w:rPr>
          <w:rFonts w:ascii="Arial" w:hAnsi="Arial" w:cs="Arial" w:eastAsia="Arial"/>
          <w:sz w:val="20"/>
          <w:szCs w:val="20"/>
          <w:color w:val="2B2B2B"/>
          <w:spacing w:val="-14"/>
          <w:w w:val="100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2B2B2B"/>
          <w:spacing w:val="0"/>
          <w:w w:val="83"/>
          <w:position w:val="2"/>
        </w:rPr>
        <w:t>Müdüro</w:t>
      </w:r>
      <w:r>
        <w:rPr>
          <w:rFonts w:ascii="Arial" w:hAnsi="Arial" w:cs="Arial" w:eastAsia="Arial"/>
          <w:sz w:val="20"/>
          <w:szCs w:val="20"/>
          <w:color w:val="2B2B2B"/>
          <w:spacing w:val="3"/>
          <w:w w:val="83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2B2B2B"/>
          <w:spacing w:val="-6"/>
          <w:w w:val="100"/>
          <w:position w:val="2"/>
        </w:rPr>
        <w:t>v</w:t>
      </w:r>
      <w:r>
        <w:rPr>
          <w:rFonts w:ascii="Arial" w:hAnsi="Arial" w:cs="Arial" w:eastAsia="Arial"/>
          <w:sz w:val="20"/>
          <w:szCs w:val="20"/>
          <w:color w:val="666767"/>
          <w:spacing w:val="0"/>
          <w:w w:val="100"/>
          <w:position w:val="2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2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40" w:right="340"/>
          <w:cols w:num="3" w:equalWidth="0">
            <w:col w:w="536" w:space="1566"/>
            <w:col w:w="2018" w:space="681"/>
            <w:col w:w="6539"/>
          </w:cols>
        </w:sectPr>
      </w:pPr>
      <w:rPr/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828" w:right="4284" w:firstLine="-11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0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20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0"/>
        </w:rPr>
        <w:t>İT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2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0"/>
        </w:rPr>
        <w:t>AİY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9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20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18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9"/>
        </w:rPr>
        <w:t>BAŞKANLI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20"/>
        </w:rPr>
        <w:t>G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300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80" w:lineRule="exact"/>
        <w:ind w:left="901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299641pt;margin-top:-38.085724pt;width:481.976546pt;height:72.119777pt;mso-position-horizontal-relative:page;mso-position-vertical-relative:paragraph;z-index:-16813" type="#_x0000_t202" filled="f" stroked="f">
            <v:textbox inset="0,0,0,0">
              <w:txbxContent>
                <w:p>
                  <w:pPr>
                    <w:spacing w:before="0" w:after="0" w:line="1442" w:lineRule="exact"/>
                    <w:ind w:right="-256"/>
                    <w:jc w:val="left"/>
                    <w:tabs>
                      <w:tab w:pos="876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3A3A3A"/>
                      <w:spacing w:val="0"/>
                      <w:w w:val="180"/>
                      <w:b/>
                      <w:bCs/>
                      <w:position w:val="45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3A3A3A"/>
                      <w:spacing w:val="0"/>
                      <w:w w:val="100"/>
                      <w:b/>
                      <w:bCs/>
                      <w:position w:val="45"/>
                    </w:rPr>
                    <w:tab/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3A3A3A"/>
                      <w:spacing w:val="0"/>
                      <w:w w:val="100"/>
                      <w:b/>
                      <w:bCs/>
                      <w:position w:val="45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6B6B6D"/>
                      <w:spacing w:val="0"/>
                      <w:w w:val="180"/>
                      <w:position w:val="-2"/>
                    </w:rPr>
                    <w:t>-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20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72" w:lineRule="exact"/>
        <w:ind w:left="629" w:right="-20"/>
        <w:jc w:val="left"/>
        <w:tabs>
          <w:tab w:pos="33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262626"/>
          <w:spacing w:val="-12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3"/>
          <w:position w:val="1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12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3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3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7"/>
          <w:w w:val="12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0"/>
          <w:position w:val="1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2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0"/>
          <w:position w:val="1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2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0"/>
          <w:position w:val="1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2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0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672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3A3A3A"/>
          <w:w w:val="112"/>
          <w:position w:val="9"/>
        </w:rPr>
        <w:t>BELE</w:t>
      </w:r>
      <w:r>
        <w:rPr>
          <w:rFonts w:ascii="Arial" w:hAnsi="Arial" w:cs="Arial" w:eastAsia="Arial"/>
          <w:sz w:val="14"/>
          <w:szCs w:val="14"/>
          <w:color w:val="3A3A3A"/>
          <w:w w:val="113"/>
          <w:position w:val="9"/>
        </w:rPr>
        <w:t>D</w:t>
      </w:r>
      <w:r>
        <w:rPr>
          <w:rFonts w:ascii="Arial" w:hAnsi="Arial" w:cs="Arial" w:eastAsia="Arial"/>
          <w:sz w:val="14"/>
          <w:szCs w:val="14"/>
          <w:color w:val="3A3A3A"/>
          <w:spacing w:val="-22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565656"/>
          <w:spacing w:val="0"/>
          <w:w w:val="71"/>
          <w:position w:val="9"/>
        </w:rPr>
        <w:t>I</w:t>
      </w:r>
      <w:r>
        <w:rPr>
          <w:rFonts w:ascii="Arial" w:hAnsi="Arial" w:cs="Arial" w:eastAsia="Arial"/>
          <w:sz w:val="14"/>
          <w:szCs w:val="14"/>
          <w:color w:val="565656"/>
          <w:spacing w:val="0"/>
          <w:w w:val="71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9"/>
        </w:rPr>
        <w:t>YESI</w:t>
      </w:r>
      <w:r>
        <w:rPr>
          <w:rFonts w:ascii="Arial" w:hAnsi="Arial" w:cs="Arial" w:eastAsia="Arial"/>
          <w:sz w:val="14"/>
          <w:szCs w:val="14"/>
          <w:color w:val="3A3A3A"/>
          <w:spacing w:val="-13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20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0"/>
          <w:position w:val="-1"/>
        </w:rPr>
        <w:t>ANGl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12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0"/>
          <w:position w:val="-1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1.547537" w:type="dxa"/>
      </w:tblPr>
      <w:tblGrid/>
      <w:tr>
        <w:trPr>
          <w:trHeight w:val="235" w:hRule="exact"/>
        </w:trPr>
        <w:tc>
          <w:tcPr>
            <w:tcW w:w="1212" w:type="dxa"/>
            <w:tcBorders>
              <w:top w:val="single" w:sz="5.729968" w:space="0" w:color="5B5B5B"/>
              <w:bottom w:val="single" w:sz="5.72996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w w:val="101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-3"/>
                <w:w w:val="114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8"/>
              </w:rPr>
              <w:t>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511" w:type="dxa"/>
            <w:tcBorders>
              <w:top w:val="single" w:sz="3.819976" w:space="0" w:color="343434"/>
              <w:bottom w:val="single" w:sz="3.819976" w:space="0" w:color="3F3F3F"/>
              <w:left w:val="nil" w:sz="6" w:space="0" w:color="auto"/>
              <w:right w:val="nil" w:sz="6" w:space="0" w:color="auto"/>
            </w:tcBorders>
          </w:tcPr>
          <w:p>
            <w:pPr>
              <w:spacing w:before="16" w:after="0" w:line="206" w:lineRule="exact"/>
              <w:ind w:left="203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10"/>
              </w:rPr>
              <w:t>:0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10"/>
              </w:rPr>
              <w:t>8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-1"/>
                <w:w w:val="110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10"/>
              </w:rPr>
              <w:t>03.2017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470" w:type="dxa"/>
            <w:tcBorders>
              <w:top w:val="single" w:sz="5.729968" w:space="0" w:color="606060"/>
              <w:bottom w:val="single" w:sz="5.72996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4" w:after="0" w:line="204" w:lineRule="exact"/>
              <w:ind w:left="359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-17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4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10"/>
              </w:rPr>
              <w:t>No:3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6046" w:type="dxa"/>
            <w:tcBorders>
              <w:top w:val="nil" w:sz="6" w:space="0" w:color="auto"/>
              <w:bottom w:val="single" w:sz="7.639952" w:space="0" w:color="676767"/>
              <w:left w:val="nil" w:sz="6" w:space="0" w:color="auto"/>
              <w:right w:val="single" w:sz="3.819976" w:space="0" w:color="4F4F4F"/>
            </w:tcBorders>
          </w:tcPr>
          <w:p>
            <w:pPr>
              <w:spacing w:before="21" w:after="0" w:line="202" w:lineRule="exact"/>
              <w:ind w:left="281" w:right="-20"/>
              <w:jc w:val="left"/>
              <w:tabs>
                <w:tab w:pos="230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8"/>
                <w:w w:val="37"/>
                <w:position w:val="-1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9"/>
                <w:w w:val="97"/>
                <w:position w:val="-1"/>
              </w:rPr>
              <w:t>B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0"/>
                <w:w w:val="58"/>
                <w:position w:val="-1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-2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  <w:position w:val="-1"/>
              </w:rPr>
              <w:t>ld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2"/>
                <w:w w:val="100"/>
                <w:position w:val="-1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-5"/>
                <w:w w:val="152"/>
                <w:position w:val="-1"/>
              </w:rPr>
              <w:t>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98"/>
                <w:position w:val="-1"/>
              </w:rPr>
              <w:t>iı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99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1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5"/>
                <w:position w:val="-1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4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3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8"/>
                <w:w w:val="100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  <w:position w:val="-1"/>
              </w:rPr>
              <w:t>ti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1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  <w:position w:val="-1"/>
              </w:rPr>
              <w:t>:04:10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6"/>
                <w:position w:val="-1"/>
              </w:rPr>
              <w:t>tTel:2938800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42" w:hRule="exact"/>
        </w:trPr>
        <w:tc>
          <w:tcPr>
            <w:tcW w:w="1212" w:type="dxa"/>
            <w:tcBorders>
              <w:top w:val="single" w:sz="5.729968" w:space="0" w:color="5B5B5B"/>
              <w:bottom w:val="single" w:sz="5.72996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6" w:after="0" w:line="240" w:lineRule="auto"/>
              <w:ind w:left="5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w w:val="97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w w:val="96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0"/>
                <w:w w:val="98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ıl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9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511" w:type="dxa"/>
            <w:tcBorders>
              <w:top w:val="single" w:sz="3.819976" w:space="0" w:color="3F3F3F"/>
              <w:bottom w:val="single" w:sz="5.72996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23" w:after="0" w:line="206" w:lineRule="exact"/>
              <w:ind w:left="208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w w:val="107"/>
              </w:rPr>
              <w:t>:0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3"/>
                <w:w w:val="108"/>
              </w:rPr>
              <w:t>8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5"/>
                <w:w w:val="98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10"/>
              </w:rPr>
              <w:t>03.2017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470" w:type="dxa"/>
            <w:tcBorders>
              <w:top w:val="single" w:sz="5.729968" w:space="0" w:color="5B5B5B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6" w:after="0" w:line="240" w:lineRule="auto"/>
              <w:ind w:left="364" w:right="-20"/>
              <w:jc w:val="left"/>
              <w:tabs>
                <w:tab w:pos="172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-12"/>
                <w:w w:val="96"/>
              </w:rPr>
              <w:t>!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2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1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8"/>
                <w:w w:val="98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10"/>
                <w:w w:val="98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0"/>
                <w:w w:val="98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8"/>
                <w:w w:val="98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10"/>
              </w:rPr>
              <w:t>:1553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6046" w:type="dxa"/>
            <w:tcBorders>
              <w:top w:val="single" w:sz="7.639952" w:space="0" w:color="676767"/>
              <w:bottom w:val="nil" w:sz="6" w:space="0" w:color="auto"/>
              <w:left w:val="nil" w:sz="6" w:space="0" w:color="auto"/>
              <w:right w:val="single" w:sz="3.819976" w:space="0" w:color="3F3F3F"/>
            </w:tcBorders>
          </w:tcPr>
          <w:p>
            <w:pPr>
              <w:spacing w:before="14" w:after="0" w:line="240" w:lineRule="auto"/>
              <w:ind w:left="281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-12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:Merkez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9"/>
              </w:rPr>
              <w:t>Santral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</w:tbl>
    <w:p>
      <w:pPr>
        <w:spacing w:before="2" w:after="0" w:line="240" w:lineRule="auto"/>
        <w:ind w:left="16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96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9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</w:rPr>
        <w:t>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510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No:2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5"/>
        </w:rPr>
        <w:t>Önü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0" w:lineRule="auto"/>
        <w:ind w:left="161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7"/>
          <w:w w:val="100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9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85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"/>
          <w:w w:val="100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510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No:2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</w:rPr>
        <w:t>Önü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0" w:lineRule="auto"/>
        <w:ind w:left="156" w:right="-20"/>
        <w:jc w:val="left"/>
        <w:tabs>
          <w:tab w:pos="1520" w:val="left"/>
          <w:tab w:pos="4340" w:val="left"/>
          <w:tab w:pos="7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9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9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0"/>
          <w:w w:val="100"/>
        </w:rPr>
        <w:t>:Ç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7"/>
          <w:w w:val="100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3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9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2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9"/>
          <w:w w:val="11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6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3"/>
          <w:w w:val="9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4"/>
        </w:rPr>
        <w:t>riti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37" w:lineRule="exact"/>
        <w:ind w:left="161" w:right="-20"/>
        <w:jc w:val="left"/>
        <w:tabs>
          <w:tab w:pos="3680" w:val="left"/>
          <w:tab w:pos="6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  <w:position w:val="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89"/>
          <w:position w:val="4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3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4"/>
        </w:rPr>
        <w:t>apını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4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100"/>
          <w:position w:val="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3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  <w:t>Kul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0"/>
          <w:position w:val="-4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3"/>
          <w:position w:val="-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  <w:t>nım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45"/>
          <w:position w:val="-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3625" w:right="4760"/>
        <w:jc w:val="center"/>
        <w:rPr>
          <w:rFonts w:ascii="Arial" w:hAnsi="Arial" w:cs="Arial" w:eastAsia="Arial"/>
          <w:sz w:val="52"/>
          <w:szCs w:val="52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6"/>
          <w:w w:val="94"/>
          <w:position w:val="5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"/>
          <w:w w:val="94"/>
          <w:position w:val="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87"/>
          <w:position w:val="5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"/>
          <w:w w:val="104"/>
          <w:position w:val="5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2"/>
          <w:w w:val="87"/>
          <w:position w:val="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3"/>
          <w:position w:val="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5"/>
          <w:w w:val="100"/>
          <w:position w:val="5"/>
        </w:rPr>
        <w:t> </w:t>
      </w:r>
      <w:r>
        <w:rPr>
          <w:rFonts w:ascii="Arial" w:hAnsi="Arial" w:cs="Arial" w:eastAsia="Arial"/>
          <w:sz w:val="52"/>
          <w:szCs w:val="52"/>
          <w:color w:val="565656"/>
          <w:spacing w:val="7"/>
          <w:w w:val="41"/>
          <w:position w:val="-2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82"/>
          <w:position w:val="5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3"/>
          <w:position w:val="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4"/>
          <w:position w:val="5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0"/>
          <w:position w:val="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5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81"/>
          <w:w w:val="86"/>
          <w:position w:val="5"/>
        </w:rPr>
        <w:t>A</w:t>
      </w:r>
      <w:r>
        <w:rPr>
          <w:rFonts w:ascii="Arial" w:hAnsi="Arial" w:cs="Arial" w:eastAsia="Arial"/>
          <w:sz w:val="52"/>
          <w:szCs w:val="52"/>
          <w:color w:val="565656"/>
          <w:spacing w:val="22"/>
          <w:w w:val="41"/>
          <w:position w:val="-2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74"/>
          <w:position w:val="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74"/>
          <w:position w:val="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54"/>
          <w:position w:val="5"/>
        </w:rPr>
        <w:t>şEIQ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55"/>
          <w:position w:val="5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100"/>
          <w:position w:val="5"/>
        </w:rPr>
        <w:t> </w:t>
      </w:r>
      <w:r>
        <w:rPr>
          <w:rFonts w:ascii="Arial" w:hAnsi="Arial" w:cs="Arial" w:eastAsia="Arial"/>
          <w:sz w:val="52"/>
          <w:szCs w:val="52"/>
          <w:color w:val="BCBCBC"/>
          <w:spacing w:val="-91"/>
          <w:w w:val="93"/>
          <w:position w:val="-2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1"/>
          <w:position w:val="5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8"/>
          <w:w w:val="101"/>
          <w:position w:val="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7"/>
          <w:position w:val="5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70"/>
          <w:position w:val="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5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  <w:position w:val="5"/>
        </w:rPr>
        <w:t> </w:t>
      </w:r>
      <w:r>
        <w:rPr>
          <w:rFonts w:ascii="Arial" w:hAnsi="Arial" w:cs="Arial" w:eastAsia="Arial"/>
          <w:sz w:val="52"/>
          <w:szCs w:val="52"/>
          <w:color w:val="3A3A3A"/>
          <w:spacing w:val="0"/>
          <w:w w:val="62"/>
          <w:position w:val="-23"/>
        </w:rPr>
        <w:t>ı</w:t>
      </w:r>
      <w:r>
        <w:rPr>
          <w:rFonts w:ascii="Arial" w:hAnsi="Arial" w:cs="Arial" w:eastAsia="Arial"/>
          <w:sz w:val="52"/>
          <w:szCs w:val="52"/>
          <w:color w:val="3A3A3A"/>
          <w:spacing w:val="-87"/>
          <w:w w:val="100"/>
          <w:position w:val="-2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  <w:position w:val="5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4"/>
          <w:w w:val="88"/>
          <w:position w:val="5"/>
        </w:rPr>
        <w:t>i</w:t>
      </w:r>
      <w:r>
        <w:rPr>
          <w:rFonts w:ascii="Arial" w:hAnsi="Arial" w:cs="Arial" w:eastAsia="Arial"/>
          <w:sz w:val="52"/>
          <w:szCs w:val="52"/>
          <w:color w:val="565656"/>
          <w:spacing w:val="-36"/>
          <w:w w:val="43"/>
          <w:position w:val="-23"/>
        </w:rPr>
        <w:t>*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2"/>
          <w:w w:val="260"/>
          <w:position w:val="5"/>
        </w:rPr>
        <w:t>r</w:t>
      </w:r>
      <w:r>
        <w:rPr>
          <w:rFonts w:ascii="Arial" w:hAnsi="Arial" w:cs="Arial" w:eastAsia="Arial"/>
          <w:sz w:val="52"/>
          <w:szCs w:val="52"/>
          <w:color w:val="BCBCBC"/>
          <w:spacing w:val="0"/>
          <w:w w:val="37"/>
          <w:position w:val="-23"/>
        </w:rPr>
        <w:t>-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677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!Yangını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</w:rPr>
        <w:t>:0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10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6"/>
          <w:w w:val="9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</w:rPr>
        <w:t>20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56" w:right="-20"/>
        <w:jc w:val="left"/>
        <w:tabs>
          <w:tab w:pos="2160" w:val="left"/>
          <w:tab w:pos="5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6"/>
          <w:w w:val="11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2"/>
        </w:rPr>
        <w:t>ahibi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IKi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9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1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5"/>
          <w:w w:val="112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6" w:after="0" w:line="240" w:lineRule="auto"/>
        <w:ind w:left="217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:F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</w:rPr>
        <w:t>Gökme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</w:rPr>
        <w:t>SİMAYLI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40" w:lineRule="auto"/>
        <w:ind w:left="2176" w:right="-20"/>
        <w:jc w:val="left"/>
        <w:tabs>
          <w:tab w:pos="4800" w:val="left"/>
          <w:tab w:pos="7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44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44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14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:04: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52"/>
        </w:rPr>
        <w:t>ll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arı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  <w:position w:val="1"/>
        </w:rPr>
        <w:t>Saati:0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11"/>
          <w:position w:val="1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"/>
          <w:w w:val="96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  <w:position w:val="1"/>
        </w:rPr>
        <w:t>14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152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  <w:position w:val="0"/>
        </w:rPr>
        <w:t>Plakası:3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  <w:position w:val="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EF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  <w:position w:val="0"/>
        </w:rPr>
        <w:t>24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61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left="4733" w:right="4503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7" w:after="0" w:line="276" w:lineRule="auto"/>
        <w:ind w:left="2190" w:right="4141" w:firstLine="2564"/>
        <w:jc w:val="left"/>
        <w:tabs>
          <w:tab w:pos="3660" w:val="left"/>
          <w:tab w:pos="4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9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  <w:position w:val="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left="156" w:right="-20"/>
        <w:jc w:val="left"/>
        <w:tabs>
          <w:tab w:pos="600" w:val="left"/>
          <w:tab w:pos="4740" w:val="left"/>
          <w:tab w:pos="7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6B6B6D"/>
          <w:spacing w:val="0"/>
          <w:w w:val="171"/>
          <w:position w:val="8"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6B6B6D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B6B6D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ıncı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45"/>
          <w:position w:val="0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45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8"/>
          <w:w w:val="14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  <w:position w:val="1"/>
        </w:rPr>
        <w:t>Sayıs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8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6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219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40" w:lineRule="auto"/>
        <w:ind w:left="219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</w:rPr>
        <w:t>A.</w:t>
      </w:r>
      <w:r>
        <w:rPr>
          <w:rFonts w:ascii="Arial" w:hAnsi="Arial" w:cs="Arial" w:eastAsia="Arial"/>
          <w:sz w:val="19"/>
          <w:szCs w:val="19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left="219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" w:after="0" w:line="230" w:lineRule="atLeast"/>
        <w:ind w:left="161" w:right="2539" w:firstLine="-1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</w:rPr>
        <w:t>Görüldüğü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rine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2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kilde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</w:rPr>
        <w:t>göıüld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11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2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2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6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5" w:after="0" w:line="240" w:lineRule="auto"/>
        <w:ind w:left="4702" w:right="401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</w:rPr>
        <w:t>öndürmede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7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3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42" w:lineRule="auto"/>
        <w:ind w:left="2195" w:right="2263" w:firstLine="-2044"/>
        <w:jc w:val="left"/>
        <w:tabs>
          <w:tab w:pos="2200" w:val="left"/>
          <w:tab w:pos="4720" w:val="left"/>
          <w:tab w:pos="6680" w:val="left"/>
          <w:tab w:pos="82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8"/>
          <w:w w:val="109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</w:rPr>
        <w:t>öndürme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Tüıü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</w:rPr>
        <w:t>Tarafım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9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</w:rPr>
        <w:t>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5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0"/>
          <w:w w:val="1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5"/>
          <w:position w:val="-2"/>
        </w:rPr>
        <w:t>um3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6"/>
          <w:w w:val="115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5"/>
          <w:position w:val="-1"/>
        </w:rPr>
        <w:t>KöpükK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15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23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K.K.T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0"/>
        </w:rPr>
        <w:t>g.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işlemi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  <w:position w:val="0"/>
        </w:rPr>
        <w:t>yapıldı.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4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  <w:position w:val="-2"/>
        </w:rPr>
        <w:t>p.2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500" w:bottom="280" w:left="240" w:right="200"/>
        </w:sectPr>
      </w:pPr>
      <w:rPr/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52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"/>
          <w:w w:val="109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</w:rPr>
        <w:t>öndürme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Sonund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8"/>
          <w:w w:val="10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2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40" w:lineRule="auto"/>
        <w:ind w:left="16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</w:rPr>
        <w:t>yanma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</w:rPr>
        <w:t>suretiyle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</w:rPr>
        <w:t>görmüştür.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3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3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rinde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  <w:position w:val="-1"/>
        </w:rPr>
        <w:t>üzerindeki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7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boş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arsa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önünd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birikmi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  <w:position w:val="-1"/>
        </w:rPr>
        <w:t>çöpler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9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4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40" w:right="200"/>
          <w:cols w:num="2" w:equalWidth="0">
            <w:col w:w="1862" w:space="328"/>
            <w:col w:w="9290"/>
          </w:cols>
        </w:sectPr>
      </w:pPr>
      <w:rPr/>
    </w:p>
    <w:p>
      <w:pPr>
        <w:spacing w:before="36" w:after="0" w:line="266" w:lineRule="auto"/>
        <w:ind w:left="2176" w:right="76" w:firstLine="-2010"/>
        <w:jc w:val="left"/>
        <w:tabs>
          <w:tab w:pos="2160" w:val="left"/>
          <w:tab w:pos="73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w w:val="87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plduğ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3"/>
        </w:rPr>
        <w:t>soruşturmadakimliği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2"/>
          <w:w w:val="1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lirsiz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6"/>
        </w:rPr>
        <w:t>söndürülmede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6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6"/>
        </w:rPr>
        <w:t>atılan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igara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</w:rPr>
        <w:t>izmaritini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varılmıştı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9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7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30" w:lineRule="atLeast"/>
        <w:ind w:left="152" w:right="3998"/>
        <w:jc w:val="left"/>
        <w:tabs>
          <w:tab w:pos="2160" w:val="left"/>
          <w:tab w:pos="68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6"/>
          <w:w w:val="108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igortalı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4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7"/>
        </w:rPr>
        <w:t>!ş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"/>
          <w:w w:val="4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93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"/>
          <w:w w:val="11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2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"/>
          <w:w w:val="11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1"/>
        </w:rPr>
        <w:t>i: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56"/>
        </w:rPr>
        <w:t>r"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6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67" w:lineRule="exact"/>
        <w:ind w:left="1341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565656"/>
          <w:spacing w:val="0"/>
          <w:w w:val="132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76" w:lineRule="exact"/>
        <w:ind w:left="16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w w:val="8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61"/>
          <w:position w:val="1"/>
        </w:rPr>
        <w:t>....,ı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61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0"/>
          <w:w w:val="6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6"/>
          <w:position w:val="1"/>
        </w:rPr>
        <w:t>Kı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6"/>
          <w:position w:val="1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4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15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slim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1" w:after="0" w:line="240" w:lineRule="auto"/>
        <w:ind w:left="166" w:right="-20"/>
        <w:jc w:val="left"/>
        <w:tabs>
          <w:tab w:pos="2160" w:val="left"/>
          <w:tab w:pos="6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lfarih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  <w:position w:val="1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10"/>
          <w:position w:val="1"/>
        </w:rPr>
        <w:t>8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1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  <w:position w:val="1"/>
        </w:rPr>
        <w:t>03.2017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2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!Saati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  <w:position w:val="1"/>
        </w:rPr>
        <w:t>:04:35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257" w:right="-20"/>
        <w:jc w:val="left"/>
        <w:tabs>
          <w:tab w:pos="1060" w:val="left"/>
          <w:tab w:pos="1560" w:val="left"/>
          <w:tab w:pos="8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6"/>
        </w:rPr>
        <w:t>PİDE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HATA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41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15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26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...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41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  <w:position w:val="1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4"/>
          <w:position w:val="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3" w:after="0" w:line="238" w:lineRule="exact"/>
        <w:ind w:right="1496"/>
        <w:jc w:val="righ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3A3A3A"/>
          <w:spacing w:val="0"/>
          <w:w w:val="60"/>
          <w:b/>
          <w:bCs/>
          <w:i/>
          <w:position w:val="-6"/>
        </w:rPr>
        <w:t>1</w:t>
      </w:r>
      <w:r>
        <w:rPr>
          <w:rFonts w:ascii="Arial" w:hAnsi="Arial" w:cs="Arial" w:eastAsia="Arial"/>
          <w:sz w:val="27"/>
          <w:szCs w:val="27"/>
          <w:color w:val="3A3A3A"/>
          <w:spacing w:val="15"/>
          <w:w w:val="60"/>
          <w:b/>
          <w:bCs/>
          <w:i/>
          <w:position w:val="-6"/>
        </w:rPr>
        <w:t> </w:t>
      </w:r>
      <w:r>
        <w:rPr>
          <w:rFonts w:ascii="Arial" w:hAnsi="Arial" w:cs="Arial" w:eastAsia="Arial"/>
          <w:sz w:val="27"/>
          <w:szCs w:val="27"/>
          <w:color w:val="3A3A3A"/>
          <w:spacing w:val="0"/>
          <w:w w:val="60"/>
          <w:i/>
          <w:position w:val="-6"/>
        </w:rPr>
        <w:t>D</w:t>
      </w:r>
      <w:r>
        <w:rPr>
          <w:rFonts w:ascii="Arial" w:hAnsi="Arial" w:cs="Arial" w:eastAsia="Arial"/>
          <w:sz w:val="27"/>
          <w:szCs w:val="27"/>
          <w:color w:val="3A3A3A"/>
          <w:spacing w:val="28"/>
          <w:w w:val="60"/>
          <w:i/>
          <w:position w:val="-6"/>
        </w:rPr>
        <w:t> </w:t>
      </w:r>
      <w:r>
        <w:rPr>
          <w:rFonts w:ascii="Arial" w:hAnsi="Arial" w:cs="Arial" w:eastAsia="Arial"/>
          <w:sz w:val="27"/>
          <w:szCs w:val="27"/>
          <w:color w:val="3A3A3A"/>
          <w:spacing w:val="0"/>
          <w:w w:val="60"/>
          <w:i/>
          <w:position w:val="-6"/>
        </w:rPr>
        <w:t>Mar</w:t>
      </w:r>
      <w:r>
        <w:rPr>
          <w:rFonts w:ascii="Arial" w:hAnsi="Arial" w:cs="Arial" w:eastAsia="Arial"/>
          <w:sz w:val="27"/>
          <w:szCs w:val="27"/>
          <w:color w:val="3A3A3A"/>
          <w:spacing w:val="0"/>
          <w:w w:val="60"/>
          <w:i/>
          <w:position w:val="-6"/>
        </w:rPr>
        <w:t>t</w:t>
      </w:r>
      <w:r>
        <w:rPr>
          <w:rFonts w:ascii="Arial" w:hAnsi="Arial" w:cs="Arial" w:eastAsia="Arial"/>
          <w:sz w:val="27"/>
          <w:szCs w:val="27"/>
          <w:color w:val="3A3A3A"/>
          <w:spacing w:val="37"/>
          <w:w w:val="60"/>
          <w:i/>
          <w:position w:val="-6"/>
        </w:rPr>
        <w:t> </w:t>
      </w:r>
      <w:r>
        <w:rPr>
          <w:rFonts w:ascii="Arial" w:hAnsi="Arial" w:cs="Arial" w:eastAsia="Arial"/>
          <w:sz w:val="27"/>
          <w:szCs w:val="27"/>
          <w:color w:val="3A3A3A"/>
          <w:spacing w:val="0"/>
          <w:w w:val="60"/>
          <w:i/>
          <w:position w:val="-6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2338" w:right="-20"/>
        <w:jc w:val="left"/>
        <w:tabs>
          <w:tab w:pos="48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  <w:position w:val="1"/>
        </w:rPr>
        <w:t>Ko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9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8"/>
          <w:w w:val="103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8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" w:after="0" w:line="198" w:lineRule="exact"/>
        <w:ind w:left="314" w:right="-20"/>
        <w:jc w:val="left"/>
        <w:tabs>
          <w:tab w:pos="5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6B6B6D"/>
          <w:w w:val="83"/>
        </w:rPr>
        <w:t>'</w:t>
      </w:r>
      <w:r>
        <w:rPr>
          <w:rFonts w:ascii="Arial" w:hAnsi="Arial" w:cs="Arial" w:eastAsia="Arial"/>
          <w:sz w:val="17"/>
          <w:szCs w:val="17"/>
          <w:color w:val="6B6B6D"/>
          <w:spacing w:val="-35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34"/>
        </w:rPr>
        <w:t>ü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  <w:position w:val="-2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52" w:lineRule="exact"/>
        <w:ind w:left="357"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3A3A3A"/>
          <w:spacing w:val="0"/>
          <w:w w:val="100"/>
        </w:rPr>
        <w:t>Cl</w:t>
      </w:r>
      <w:r>
        <w:rPr>
          <w:rFonts w:ascii="Times New Roman" w:hAnsi="Times New Roman" w:cs="Times New Roman" w:eastAsia="Times New Roman"/>
          <w:sz w:val="8"/>
          <w:szCs w:val="8"/>
          <w:color w:val="3A3A3A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0" w:after="0" w:line="193" w:lineRule="exact"/>
        <w:ind w:left="357" w:right="-20"/>
        <w:jc w:val="left"/>
        <w:tabs>
          <w:tab w:pos="89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5"/>
          <w:szCs w:val="15"/>
          <w:color w:val="3A3A3A"/>
          <w:spacing w:val="0"/>
          <w:w w:val="68"/>
          <w:position w:val="4"/>
        </w:rPr>
        <w:t>:&gt;-.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  <w:position w:val="4"/>
        </w:rPr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100"/>
          <w:i/>
          <w:position w:val="0"/>
        </w:rPr>
        <w:t>1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100"/>
          <w:i/>
          <w:position w:val="0"/>
        </w:rPr>
        <w:t>  </w:t>
      </w:r>
      <w:r>
        <w:rPr>
          <w:rFonts w:ascii="Arial" w:hAnsi="Arial" w:cs="Arial" w:eastAsia="Arial"/>
          <w:sz w:val="18"/>
          <w:szCs w:val="18"/>
          <w:color w:val="565656"/>
          <w:spacing w:val="3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96"/>
          <w:i/>
          <w:position w:val="0"/>
        </w:rPr>
        <w:t>1</w:t>
      </w:r>
      <w:r>
        <w:rPr>
          <w:rFonts w:ascii="Arial" w:hAnsi="Arial" w:cs="Arial" w:eastAsia="Arial"/>
          <w:sz w:val="18"/>
          <w:szCs w:val="18"/>
          <w:color w:val="565656"/>
          <w:spacing w:val="-18"/>
          <w:w w:val="96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  <w:i/>
          <w:position w:val="0"/>
        </w:rPr>
        <w:t>2017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1" w:after="0" w:line="90" w:lineRule="exact"/>
        <w:ind w:left="28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6B6B6D"/>
          <w:spacing w:val="-15"/>
          <w:w w:val="130"/>
          <w:position w:val="-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51"/>
          <w:position w:val="-9"/>
        </w:rPr>
        <w:t>.......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419" w:lineRule="exact"/>
        <w:ind w:left="3437" w:right="-20"/>
        <w:jc w:val="left"/>
        <w:tabs>
          <w:tab w:pos="4920" w:val="left"/>
          <w:tab w:pos="8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80"/>
          <w:szCs w:val="80"/>
          <w:color w:val="4B508E"/>
          <w:spacing w:val="0"/>
          <w:w w:val="13"/>
          <w:i/>
          <w:position w:val="-31"/>
        </w:rPr>
        <w:t>ff</w:t>
      </w:r>
      <w:r>
        <w:rPr>
          <w:rFonts w:ascii="Arial" w:hAnsi="Arial" w:cs="Arial" w:eastAsia="Arial"/>
          <w:sz w:val="80"/>
          <w:szCs w:val="80"/>
          <w:color w:val="4B508E"/>
          <w:spacing w:val="0"/>
          <w:w w:val="13"/>
          <w:i/>
          <w:position w:val="-31"/>
        </w:rPr>
        <w:t>     </w:t>
      </w:r>
      <w:r>
        <w:rPr>
          <w:rFonts w:ascii="Arial" w:hAnsi="Arial" w:cs="Arial" w:eastAsia="Arial"/>
          <w:sz w:val="80"/>
          <w:szCs w:val="80"/>
          <w:color w:val="4B508E"/>
          <w:spacing w:val="21"/>
          <w:w w:val="13"/>
          <w:i/>
          <w:position w:val="-31"/>
        </w:rPr>
        <w:t> </w:t>
      </w:r>
      <w:r>
        <w:rPr>
          <w:rFonts w:ascii="Arial" w:hAnsi="Arial" w:cs="Arial" w:eastAsia="Arial"/>
          <w:sz w:val="80"/>
          <w:szCs w:val="80"/>
          <w:color w:val="646790"/>
          <w:spacing w:val="0"/>
          <w:w w:val="100"/>
          <w:i/>
          <w:position w:val="-31"/>
        </w:rPr>
        <w:t>k</w:t>
      </w:r>
      <w:r>
        <w:rPr>
          <w:rFonts w:ascii="Arial" w:hAnsi="Arial" w:cs="Arial" w:eastAsia="Arial"/>
          <w:sz w:val="80"/>
          <w:szCs w:val="80"/>
          <w:color w:val="646790"/>
          <w:spacing w:val="0"/>
          <w:w w:val="100"/>
          <w:i/>
          <w:position w:val="-31"/>
        </w:rPr>
        <w:tab/>
      </w:r>
      <w:r>
        <w:rPr>
          <w:rFonts w:ascii="Arial" w:hAnsi="Arial" w:cs="Arial" w:eastAsia="Arial"/>
          <w:sz w:val="80"/>
          <w:szCs w:val="80"/>
          <w:color w:val="646790"/>
          <w:spacing w:val="0"/>
          <w:w w:val="100"/>
          <w:i/>
          <w:position w:val="-31"/>
        </w:rPr>
      </w:r>
      <w:r>
        <w:rPr>
          <w:rFonts w:ascii="Times New Roman" w:hAnsi="Times New Roman" w:cs="Times New Roman" w:eastAsia="Times New Roman"/>
          <w:sz w:val="61"/>
          <w:szCs w:val="61"/>
          <w:color w:val="383D82"/>
          <w:spacing w:val="0"/>
          <w:w w:val="196"/>
          <w:position w:val="-37"/>
        </w:rPr>
        <w:t>L--</w:t>
      </w:r>
      <w:r>
        <w:rPr>
          <w:rFonts w:ascii="Times New Roman" w:hAnsi="Times New Roman" w:cs="Times New Roman" w:eastAsia="Times New Roman"/>
          <w:sz w:val="61"/>
          <w:szCs w:val="61"/>
          <w:color w:val="383D82"/>
          <w:spacing w:val="0"/>
          <w:w w:val="100"/>
          <w:position w:val="-37"/>
        </w:rPr>
        <w:tab/>
      </w:r>
      <w:r>
        <w:rPr>
          <w:rFonts w:ascii="Times New Roman" w:hAnsi="Times New Roman" w:cs="Times New Roman" w:eastAsia="Times New Roman"/>
          <w:sz w:val="61"/>
          <w:szCs w:val="61"/>
          <w:color w:val="383D82"/>
          <w:spacing w:val="0"/>
          <w:w w:val="100"/>
          <w:position w:val="-37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7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7"/>
        </w:rPr>
        <w:t>Birim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5"/>
          <w:position w:val="7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40" w:right="200"/>
        </w:sectPr>
      </w:pPr>
      <w:rPr/>
    </w:p>
    <w:p>
      <w:pPr>
        <w:spacing w:before="93" w:after="0" w:line="296" w:lineRule="exact"/>
        <w:ind w:left="2768" w:right="-141"/>
        <w:jc w:val="left"/>
        <w:tabs>
          <w:tab w:pos="3660" w:val="left"/>
          <w:tab w:pos="4680" w:val="left"/>
          <w:tab w:pos="8300" w:val="left"/>
        </w:tabs>
        <w:rPr>
          <w:rFonts w:ascii="Arial" w:hAnsi="Arial" w:cs="Arial" w:eastAsia="Arial"/>
          <w:sz w:val="44"/>
          <w:szCs w:val="44"/>
        </w:rPr>
      </w:pPr>
      <w:rPr/>
      <w:r>
        <w:rPr>
          <w:rFonts w:ascii="Times New Roman" w:hAnsi="Times New Roman" w:cs="Times New Roman" w:eastAsia="Times New Roman"/>
          <w:sz w:val="44"/>
          <w:szCs w:val="44"/>
          <w:color w:val="3A3A3A"/>
          <w:spacing w:val="0"/>
          <w:w w:val="67"/>
          <w:b/>
          <w:bCs/>
          <w:position w:val="-26"/>
        </w:rPr>
        <w:t>Hatl</w:t>
      </w:r>
      <w:r>
        <w:rPr>
          <w:rFonts w:ascii="Times New Roman" w:hAnsi="Times New Roman" w:cs="Times New Roman" w:eastAsia="Times New Roman"/>
          <w:sz w:val="44"/>
          <w:szCs w:val="44"/>
          <w:color w:val="3A3A3A"/>
          <w:spacing w:val="-57"/>
          <w:w w:val="67"/>
          <w:b/>
          <w:bCs/>
          <w:position w:val="-26"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3A3A3A"/>
          <w:spacing w:val="0"/>
          <w:w w:val="100"/>
          <w:b/>
          <w:bCs/>
          <w:position w:val="-26"/>
        </w:rPr>
        <w:tab/>
      </w:r>
      <w:r>
        <w:rPr>
          <w:rFonts w:ascii="Times New Roman" w:hAnsi="Times New Roman" w:cs="Times New Roman" w:eastAsia="Times New Roman"/>
          <w:sz w:val="44"/>
          <w:szCs w:val="44"/>
          <w:color w:val="3A3A3A"/>
          <w:spacing w:val="0"/>
          <w:w w:val="100"/>
          <w:b/>
          <w:bCs/>
          <w:position w:val="-26"/>
        </w:rPr>
      </w:r>
      <w:r>
        <w:rPr>
          <w:rFonts w:ascii="Arial" w:hAnsi="Arial" w:cs="Arial" w:eastAsia="Arial"/>
          <w:sz w:val="53"/>
          <w:szCs w:val="53"/>
          <w:color w:val="494F6B"/>
          <w:spacing w:val="0"/>
          <w:w w:val="67"/>
          <w:i/>
          <w:position w:val="-26"/>
        </w:rPr>
        <w:t>D/riiç</w:t>
      </w:r>
      <w:r>
        <w:rPr>
          <w:rFonts w:ascii="Arial" w:hAnsi="Arial" w:cs="Arial" w:eastAsia="Arial"/>
          <w:sz w:val="53"/>
          <w:szCs w:val="53"/>
          <w:color w:val="494F6B"/>
          <w:spacing w:val="0"/>
          <w:w w:val="100"/>
          <w:i/>
          <w:position w:val="-26"/>
        </w:rPr>
        <w:tab/>
      </w:r>
      <w:r>
        <w:rPr>
          <w:rFonts w:ascii="Arial" w:hAnsi="Arial" w:cs="Arial" w:eastAsia="Arial"/>
          <w:sz w:val="53"/>
          <w:szCs w:val="53"/>
          <w:color w:val="494F6B"/>
          <w:spacing w:val="0"/>
          <w:w w:val="100"/>
          <w:i/>
          <w:position w:val="-26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5"/>
          <w:position w:val="-21"/>
        </w:rPr>
        <w:t>F.Gökme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5"/>
          <w:position w:val="-2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7"/>
          <w:w w:val="105"/>
          <w:position w:val="-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5"/>
          <w:position w:val="-21"/>
        </w:rPr>
        <w:t>SİMAYLI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5"/>
          <w:w w:val="105"/>
          <w:position w:val="-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1"/>
        </w:rPr>
      </w:r>
      <w:r>
        <w:rPr>
          <w:rFonts w:ascii="Arial" w:hAnsi="Arial" w:cs="Arial" w:eastAsia="Arial"/>
          <w:sz w:val="44"/>
          <w:szCs w:val="44"/>
          <w:color w:val="565656"/>
          <w:spacing w:val="0"/>
          <w:w w:val="105"/>
          <w:position w:val="-42"/>
        </w:rPr>
        <w:t>,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0" w:after="0" w:line="390" w:lineRule="exact"/>
        <w:ind w:right="-20"/>
        <w:jc w:val="left"/>
        <w:tabs>
          <w:tab w:pos="840" w:val="left"/>
        </w:tabs>
        <w:rPr>
          <w:rFonts w:ascii="Arial" w:hAnsi="Arial" w:cs="Arial" w:eastAsia="Arial"/>
          <w:sz w:val="49"/>
          <w:szCs w:val="49"/>
        </w:rPr>
      </w:pPr>
      <w:rPr/>
      <w:r>
        <w:rPr/>
        <w:br w:type="column"/>
      </w:r>
      <w:r>
        <w:rPr>
          <w:rFonts w:ascii="Arial" w:hAnsi="Arial" w:cs="Arial" w:eastAsia="Arial"/>
          <w:sz w:val="49"/>
          <w:szCs w:val="49"/>
          <w:color w:val="565656"/>
          <w:spacing w:val="0"/>
          <w:w w:val="141"/>
          <w:b/>
          <w:bCs/>
          <w:i/>
          <w:position w:val="-9"/>
        </w:rPr>
        <w:t>:t</w:t>
      </w:r>
      <w:r>
        <w:rPr>
          <w:rFonts w:ascii="Arial" w:hAnsi="Arial" w:cs="Arial" w:eastAsia="Arial"/>
          <w:sz w:val="49"/>
          <w:szCs w:val="49"/>
          <w:color w:val="565656"/>
          <w:spacing w:val="-189"/>
          <w:w w:val="141"/>
          <w:b/>
          <w:bCs/>
          <w:i/>
          <w:position w:val="-9"/>
        </w:rPr>
        <w:t> </w:t>
      </w:r>
      <w:r>
        <w:rPr>
          <w:rFonts w:ascii="Arial" w:hAnsi="Arial" w:cs="Arial" w:eastAsia="Arial"/>
          <w:sz w:val="49"/>
          <w:szCs w:val="49"/>
          <w:color w:val="565656"/>
          <w:spacing w:val="0"/>
          <w:w w:val="100"/>
          <w:b/>
          <w:bCs/>
          <w:i/>
          <w:position w:val="-9"/>
        </w:rPr>
        <w:tab/>
      </w:r>
      <w:r>
        <w:rPr>
          <w:rFonts w:ascii="Arial" w:hAnsi="Arial" w:cs="Arial" w:eastAsia="Arial"/>
          <w:sz w:val="49"/>
          <w:szCs w:val="49"/>
          <w:color w:val="565656"/>
          <w:spacing w:val="0"/>
          <w:w w:val="141"/>
          <w:b/>
          <w:bCs/>
          <w:i/>
          <w:position w:val="-9"/>
        </w:rPr>
        <w:t>.</w:t>
      </w:r>
      <w:r>
        <w:rPr>
          <w:rFonts w:ascii="Arial" w:hAnsi="Arial" w:cs="Arial" w:eastAsia="Arial"/>
          <w:sz w:val="49"/>
          <w:szCs w:val="4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40" w:right="200"/>
          <w:cols w:num="2" w:equalWidth="0">
            <w:col w:w="8432" w:space="357"/>
            <w:col w:w="2691"/>
          </w:cols>
        </w:sectPr>
      </w:pPr>
      <w:rPr/>
    </w:p>
    <w:p>
      <w:pPr>
        <w:spacing w:before="0" w:after="0" w:line="397" w:lineRule="exact"/>
        <w:ind w:left="2558" w:right="-20"/>
        <w:jc w:val="left"/>
        <w:tabs>
          <w:tab w:pos="3660" w:val="left"/>
          <w:tab w:pos="5040" w:val="left"/>
          <w:tab w:pos="82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56"/>
          <w:i/>
          <w:position w:val="-12"/>
        </w:rPr>
        <w:t>2.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56"/>
          <w:i/>
          <w:position w:val="-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8"/>
          <w:w w:val="56"/>
          <w:i/>
          <w:position w:val="-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B6B6D"/>
          <w:spacing w:val="0"/>
          <w:w w:val="76"/>
          <w:position w:val="-12"/>
        </w:rPr>
        <w:t>Po</w:t>
      </w:r>
      <w:r>
        <w:rPr>
          <w:rFonts w:ascii="Times New Roman" w:hAnsi="Times New Roman" w:cs="Times New Roman" w:eastAsia="Times New Roman"/>
          <w:sz w:val="22"/>
          <w:szCs w:val="22"/>
          <w:color w:val="6B6B6D"/>
          <w:spacing w:val="-7"/>
          <w:w w:val="76"/>
          <w:position w:val="-12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494F6B"/>
          <w:spacing w:val="0"/>
          <w:w w:val="295"/>
          <w:position w:val="-12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494F6B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494F6B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48"/>
          <w:position w:val="-1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0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5"/>
          <w:position w:val="-12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0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2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12"/>
        </w:rPr>
        <w:t>Anıir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7"/>
        </w:rPr>
        <w:t>it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  <w:position w:val="-7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2"/>
          <w:w w:val="100"/>
          <w:position w:val="-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7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1"/>
          <w:szCs w:val="21"/>
          <w:color w:val="8C8C8E"/>
          <w:spacing w:val="0"/>
          <w:w w:val="100"/>
          <w:position w:val="-1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8C8C8E"/>
          <w:spacing w:val="-20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62"/>
          <w:position w:val="-14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25"/>
          <w:w w:val="62"/>
          <w:position w:val="-14"/>
        </w:rPr>
        <w:t> 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62"/>
          <w:position w:val="-14"/>
        </w:rPr>
        <w:t>f</w:t>
      </w:r>
      <w:r>
        <w:rPr>
          <w:rFonts w:ascii="Arial" w:hAnsi="Arial" w:cs="Arial" w:eastAsia="Arial"/>
          <w:sz w:val="19"/>
          <w:szCs w:val="19"/>
          <w:color w:val="565656"/>
          <w:spacing w:val="21"/>
          <w:w w:val="62"/>
          <w:position w:val="-14"/>
        </w:rPr>
        <w:t> </w:t>
      </w:r>
      <w:r>
        <w:rPr>
          <w:rFonts w:ascii="Arial" w:hAnsi="Arial" w:cs="Arial" w:eastAsia="Arial"/>
          <w:sz w:val="44"/>
          <w:szCs w:val="44"/>
          <w:color w:val="6B6B6D"/>
          <w:spacing w:val="0"/>
          <w:w w:val="96"/>
          <w:position w:val="-4"/>
        </w:rPr>
        <w:t>ıf</w:t>
      </w:r>
      <w:r>
        <w:rPr>
          <w:rFonts w:ascii="Arial" w:hAnsi="Arial" w:cs="Arial" w:eastAsia="Arial"/>
          <w:sz w:val="44"/>
          <w:szCs w:val="44"/>
          <w:color w:val="6B6B6D"/>
          <w:spacing w:val="-2"/>
          <w:w w:val="97"/>
          <w:position w:val="-4"/>
        </w:rPr>
        <w:t>l</w:t>
      </w:r>
      <w:r>
        <w:rPr>
          <w:rFonts w:ascii="Arial" w:hAnsi="Arial" w:cs="Arial" w:eastAsia="Arial"/>
          <w:sz w:val="44"/>
          <w:szCs w:val="44"/>
          <w:color w:val="6B6B6D"/>
          <w:spacing w:val="-1"/>
          <w:w w:val="97"/>
          <w:position w:val="-4"/>
        </w:rPr>
        <w:t>l</w:t>
      </w:r>
      <w:r>
        <w:rPr>
          <w:rFonts w:ascii="Arial" w:hAnsi="Arial" w:cs="Arial" w:eastAsia="Arial"/>
          <w:sz w:val="44"/>
          <w:szCs w:val="44"/>
          <w:color w:val="6B6B6D"/>
          <w:spacing w:val="0"/>
          <w:w w:val="96"/>
          <w:position w:val="-4"/>
        </w:rPr>
        <w:t>;</w:t>
      </w:r>
      <w:r>
        <w:rPr>
          <w:rFonts w:ascii="Arial" w:hAnsi="Arial" w:cs="Arial" w:eastAsia="Arial"/>
          <w:sz w:val="44"/>
          <w:szCs w:val="44"/>
          <w:color w:val="6B6B6D"/>
          <w:spacing w:val="-91"/>
          <w:w w:val="96"/>
          <w:position w:val="-4"/>
        </w:rPr>
        <w:t>,</w:t>
      </w:r>
      <w:r>
        <w:rPr>
          <w:rFonts w:ascii="Arial" w:hAnsi="Arial" w:cs="Arial" w:eastAsia="Arial"/>
          <w:sz w:val="44"/>
          <w:szCs w:val="44"/>
          <w:color w:val="6B6B6D"/>
          <w:spacing w:val="0"/>
          <w:w w:val="179"/>
          <w:position w:val="-4"/>
        </w:rPr>
        <w:t>T</w:t>
      </w:r>
      <w:r>
        <w:rPr>
          <w:rFonts w:ascii="Arial" w:hAnsi="Arial" w:cs="Arial" w:eastAsia="Arial"/>
          <w:sz w:val="44"/>
          <w:szCs w:val="44"/>
          <w:color w:val="6B6B6D"/>
          <w:spacing w:val="11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263"/>
          <w:position w:val="-14"/>
        </w:rPr>
        <w:t>-</w:t>
      </w:r>
      <w:r>
        <w:rPr>
          <w:rFonts w:ascii="Arial" w:hAnsi="Arial" w:cs="Arial" w:eastAsia="Arial"/>
          <w:sz w:val="19"/>
          <w:szCs w:val="19"/>
          <w:color w:val="8C8C8E"/>
          <w:spacing w:val="0"/>
          <w:w w:val="125"/>
          <w:position w:val="-14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right="1374"/>
        <w:jc w:val="right"/>
        <w:tabs>
          <w:tab w:pos="420" w:val="left"/>
          <w:tab w:pos="142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5.91095pt;margin-top:4.36181pt;width:284.142049pt;height:52.390133pt;mso-position-horizontal-relative:page;mso-position-vertical-relative:paragraph;z-index:-16812" type="#_x0000_t202" filled="f" stroked="f">
            <v:textbox inset="0,0,0,0">
              <w:txbxContent>
                <w:p>
                  <w:pPr>
                    <w:spacing w:before="0" w:after="0" w:line="1048" w:lineRule="exact"/>
                    <w:ind w:right="-197"/>
                    <w:jc w:val="left"/>
                    <w:tabs>
                      <w:tab w:pos="3580" w:val="left"/>
                    </w:tabs>
                    <w:rPr>
                      <w:rFonts w:ascii="Times New Roman" w:hAnsi="Times New Roman" w:cs="Times New Roman" w:eastAsia="Times New Roman"/>
                      <w:sz w:val="40"/>
                      <w:szCs w:val="40"/>
                    </w:rPr>
                  </w:pPr>
                  <w:rPr/>
                  <w:r>
                    <w:rPr>
                      <w:rFonts w:ascii="Arial" w:hAnsi="Arial" w:cs="Arial" w:eastAsia="Arial"/>
                      <w:sz w:val="85"/>
                      <w:szCs w:val="85"/>
                      <w:color w:val="383D82"/>
                      <w:spacing w:val="0"/>
                      <w:w w:val="100"/>
                      <w:i/>
                      <w:position w:val="5"/>
                    </w:rPr>
                    <w:t>cjw</w:t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383D82"/>
                      <w:spacing w:val="0"/>
                      <w:w w:val="100"/>
                      <w:i/>
                      <w:position w:val="5"/>
                    </w:rPr>
                    <w:tab/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383D82"/>
                      <w:spacing w:val="0"/>
                      <w:w w:val="100"/>
                      <w:i/>
                      <w:position w:val="5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6B6B6D"/>
                      <w:spacing w:val="0"/>
                      <w:w w:val="44"/>
                      <w:position w:val="5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6B6B6D"/>
                      <w:spacing w:val="0"/>
                      <w:w w:val="44"/>
                      <w:position w:val="5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6B6B6D"/>
                      <w:spacing w:val="5"/>
                      <w:w w:val="44"/>
                      <w:position w:val="5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3A3A3A"/>
                      <w:spacing w:val="2"/>
                      <w:w w:val="36"/>
                      <w:position w:val="52"/>
                    </w:rPr>
                    <w:t>M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A3A3A3"/>
                      <w:spacing w:val="0"/>
                      <w:w w:val="19"/>
                      <w:position w:val="-4"/>
                    </w:rPr>
                    <w:t>,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A3A3A3"/>
                      <w:spacing w:val="-175"/>
                      <w:w w:val="100"/>
                      <w:position w:val="-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565656"/>
                      <w:spacing w:val="0"/>
                      <w:w w:val="152"/>
                      <w:position w:val="52"/>
                    </w:rPr>
                    <w:t>lf</w:t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565656"/>
                      <w:spacing w:val="1"/>
                      <w:w w:val="152"/>
                      <w:position w:val="5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565656"/>
                      <w:spacing w:val="0"/>
                      <w:w w:val="152"/>
                      <w:position w:val="52"/>
                    </w:rPr>
                    <w:t>ıWı</w:t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565656"/>
                      <w:spacing w:val="-64"/>
                      <w:w w:val="100"/>
                      <w:position w:val="5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3A3A3A"/>
                      <w:spacing w:val="0"/>
                      <w:w w:val="73"/>
                      <w:position w:val="52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3A3A3A"/>
                      <w:spacing w:val="-68"/>
                      <w:w w:val="100"/>
                      <w:position w:val="5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565656"/>
                      <w:spacing w:val="0"/>
                      <w:w w:val="45"/>
                      <w:position w:val="52"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BCBCBC"/>
          <w:spacing w:val="0"/>
          <w:w w:val="83"/>
        </w:rPr>
        <w:t>.</w:t>
      </w:r>
      <w:r>
        <w:rPr>
          <w:rFonts w:ascii="Arial" w:hAnsi="Arial" w:cs="Arial" w:eastAsia="Arial"/>
          <w:sz w:val="17"/>
          <w:szCs w:val="17"/>
          <w:color w:val="BCBCBC"/>
          <w:spacing w:val="0"/>
          <w:w w:val="83"/>
        </w:rPr>
        <w:t> </w:t>
      </w:r>
      <w:r>
        <w:rPr>
          <w:rFonts w:ascii="Arial" w:hAnsi="Arial" w:cs="Arial" w:eastAsia="Arial"/>
          <w:sz w:val="17"/>
          <w:szCs w:val="17"/>
          <w:color w:val="BCBCBC"/>
          <w:spacing w:val="24"/>
          <w:w w:val="83"/>
        </w:rPr>
        <w:t> </w:t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56"/>
        </w:rPr>
        <w:t>·</w:t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88"/>
        </w:rPr>
        <w:t>t</w:t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80"/>
        </w:rPr>
        <w:t>;ııe'jf;c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328" w:lineRule="exact"/>
        <w:ind w:left="2381" w:right="-20"/>
        <w:jc w:val="left"/>
        <w:tabs>
          <w:tab w:pos="9420" w:val="left"/>
        </w:tabs>
        <w:rPr>
          <w:rFonts w:ascii="Times New Roman" w:hAnsi="Times New Roman" w:cs="Times New Roman" w:eastAsia="Times New Roman"/>
          <w:sz w:val="44"/>
          <w:szCs w:val="44"/>
        </w:rPr>
      </w:pPr>
      <w:rPr/>
      <w:r>
        <w:rPr>
          <w:rFonts w:ascii="Times New Roman" w:hAnsi="Times New Roman" w:cs="Times New Roman" w:eastAsia="Times New Roman"/>
          <w:sz w:val="135"/>
          <w:szCs w:val="135"/>
          <w:color w:val="2A3697"/>
          <w:spacing w:val="0"/>
          <w:w w:val="100"/>
          <w:position w:val="-84"/>
        </w:rPr>
        <w:t>'</w:t>
      </w:r>
      <w:r>
        <w:rPr>
          <w:rFonts w:ascii="Times New Roman" w:hAnsi="Times New Roman" w:cs="Times New Roman" w:eastAsia="Times New Roman"/>
          <w:sz w:val="135"/>
          <w:szCs w:val="135"/>
          <w:color w:val="2A3697"/>
          <w:spacing w:val="-328"/>
          <w:w w:val="100"/>
          <w:position w:val="-84"/>
        </w:rPr>
        <w:t> </w:t>
      </w:r>
      <w:r>
        <w:rPr>
          <w:rFonts w:ascii="Times New Roman" w:hAnsi="Times New Roman" w:cs="Times New Roman" w:eastAsia="Times New Roman"/>
          <w:sz w:val="135"/>
          <w:szCs w:val="135"/>
          <w:color w:val="2A3697"/>
          <w:spacing w:val="0"/>
          <w:w w:val="100"/>
          <w:position w:val="-84"/>
        </w:rPr>
        <w:tab/>
      </w:r>
      <w:r>
        <w:rPr>
          <w:rFonts w:ascii="Times New Roman" w:hAnsi="Times New Roman" w:cs="Times New Roman" w:eastAsia="Times New Roman"/>
          <w:sz w:val="135"/>
          <w:szCs w:val="135"/>
          <w:color w:val="2A3697"/>
          <w:spacing w:val="0"/>
          <w:w w:val="100"/>
          <w:position w:val="-84"/>
        </w:rPr>
      </w:r>
      <w:r>
        <w:rPr>
          <w:rFonts w:ascii="Times New Roman" w:hAnsi="Times New Roman" w:cs="Times New Roman" w:eastAsia="Times New Roman"/>
          <w:sz w:val="44"/>
          <w:szCs w:val="44"/>
          <w:color w:val="3A3A3A"/>
          <w:spacing w:val="0"/>
          <w:w w:val="52"/>
          <w:position w:val="-52"/>
        </w:rPr>
        <w:t>..</w:t>
      </w:r>
      <w:r>
        <w:rPr>
          <w:rFonts w:ascii="Times New Roman" w:hAnsi="Times New Roman" w:cs="Times New Roman" w:eastAsia="Times New Roman"/>
          <w:sz w:val="44"/>
          <w:szCs w:val="4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40" w:right="200"/>
        </w:sectPr>
      </w:pPr>
      <w:rPr/>
    </w:p>
    <w:p>
      <w:pPr>
        <w:spacing w:before="0" w:after="0" w:line="143" w:lineRule="exact"/>
        <w:ind w:right="173"/>
        <w:jc w:val="righ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6.882324pt;margin-top:1.796546pt;width:9.525069pt;height:12.5pt;mso-position-horizontal-relative:page;mso-position-vertical-relative:paragraph;z-index:-16811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rPr>
                      <w:rFonts w:ascii="Times New Roman" w:hAnsi="Times New Roman" w:cs="Times New Roman" w:eastAsia="Times New Roman"/>
                      <w:sz w:val="25"/>
                      <w:szCs w:val="2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565656"/>
                      <w:spacing w:val="0"/>
                      <w:w w:val="100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565656"/>
                      <w:spacing w:val="-2"/>
                      <w:w w:val="10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565656"/>
                      <w:spacing w:val="0"/>
                      <w:w w:val="100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565656"/>
                      <w:spacing w:val="-105"/>
                      <w:w w:val="100"/>
                    </w:rPr>
                    <w:t>*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4"/>
          <w:szCs w:val="14"/>
          <w:color w:val="6B6B6D"/>
          <w:spacing w:val="0"/>
          <w:w w:val="197"/>
        </w:rPr>
        <w:t>f</w:t>
      </w:r>
      <w:r>
        <w:rPr>
          <w:rFonts w:ascii="Times New Roman" w:hAnsi="Times New Roman" w:cs="Times New Roman" w:eastAsia="Times New Roman"/>
          <w:sz w:val="14"/>
          <w:szCs w:val="14"/>
          <w:color w:val="6B6B6D"/>
          <w:spacing w:val="-37"/>
          <w:w w:val="197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6B6B6D"/>
          <w:spacing w:val="0"/>
          <w:w w:val="197"/>
        </w:rPr>
        <w:t>"""</w:t>
      </w:r>
      <w:r>
        <w:rPr>
          <w:rFonts w:ascii="Times New Roman" w:hAnsi="Times New Roman" w:cs="Times New Roman" w:eastAsia="Times New Roman"/>
          <w:sz w:val="14"/>
          <w:szCs w:val="14"/>
          <w:color w:val="6B6B6D"/>
          <w:spacing w:val="0"/>
          <w:w w:val="197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6B6B6D"/>
          <w:spacing w:val="34"/>
          <w:w w:val="197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A3A3A"/>
          <w:spacing w:val="0"/>
          <w:w w:val="257"/>
        </w:rPr>
        <w:t>..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1" w:after="0" w:line="165" w:lineRule="exact"/>
        <w:ind w:left="2176" w:right="-101"/>
        <w:jc w:val="left"/>
        <w:tabs>
          <w:tab w:pos="8360" w:val="left"/>
          <w:tab w:pos="896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6.14682pt;margin-top:3.916872pt;width:3.36pt;height:6pt;mso-position-horizontal-relative:page;mso-position-vertical-relative:paragraph;z-index:-16810" type="#_x0000_t202" filled="f" stroked="f">
            <v:textbox inset="0,0,0,0">
              <w:txbxContent>
                <w:p>
                  <w:pPr>
                    <w:spacing w:before="0" w:after="0" w:line="120" w:lineRule="exact"/>
                    <w:ind w:right="-58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Pr/>
                  <w:r>
                    <w:rPr>
                      <w:rFonts w:ascii="Arial" w:hAnsi="Arial" w:cs="Arial" w:eastAsia="Arial"/>
                      <w:sz w:val="12"/>
                      <w:szCs w:val="12"/>
                      <w:color w:val="6B6B6D"/>
                      <w:spacing w:val="0"/>
                      <w:w w:val="160"/>
                    </w:rPr>
                    <w:t>•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1"/>
          <w:szCs w:val="41"/>
          <w:color w:val="6B6B6D"/>
          <w:spacing w:val="21"/>
          <w:w w:val="216"/>
          <w:b/>
          <w:bCs/>
          <w:position w:val="-25"/>
        </w:rPr>
        <w:t>r</w:t>
      </w:r>
      <w:r>
        <w:rPr>
          <w:rFonts w:ascii="Arial" w:hAnsi="Arial" w:cs="Arial" w:eastAsia="Arial"/>
          <w:sz w:val="41"/>
          <w:szCs w:val="41"/>
          <w:color w:val="7C7E9A"/>
          <w:spacing w:val="0"/>
          <w:w w:val="51"/>
          <w:b/>
          <w:bCs/>
          <w:position w:val="-25"/>
        </w:rPr>
        <w:t>:</w:t>
      </w:r>
      <w:r>
        <w:rPr>
          <w:rFonts w:ascii="Arial" w:hAnsi="Arial" w:cs="Arial" w:eastAsia="Arial"/>
          <w:sz w:val="41"/>
          <w:szCs w:val="41"/>
          <w:color w:val="7C7E9A"/>
          <w:spacing w:val="0"/>
          <w:w w:val="100"/>
          <w:b/>
          <w:bCs/>
          <w:position w:val="-25"/>
        </w:rPr>
        <w:tab/>
      </w:r>
      <w:r>
        <w:rPr>
          <w:rFonts w:ascii="Arial" w:hAnsi="Arial" w:cs="Arial" w:eastAsia="Arial"/>
          <w:sz w:val="41"/>
          <w:szCs w:val="41"/>
          <w:color w:val="7C7E9A"/>
          <w:spacing w:val="0"/>
          <w:w w:val="100"/>
          <w:b/>
          <w:bCs/>
          <w:position w:val="-25"/>
        </w:rPr>
      </w:r>
      <w:r>
        <w:rPr>
          <w:rFonts w:ascii="Arial" w:hAnsi="Arial" w:cs="Arial" w:eastAsia="Arial"/>
          <w:sz w:val="14"/>
          <w:szCs w:val="14"/>
          <w:color w:val="6B6B6D"/>
          <w:spacing w:val="0"/>
          <w:w w:val="330"/>
          <w:position w:val="-4"/>
        </w:rPr>
        <w:t>\</w:t>
      </w:r>
      <w:r>
        <w:rPr>
          <w:rFonts w:ascii="Arial" w:hAnsi="Arial" w:cs="Arial" w:eastAsia="Arial"/>
          <w:sz w:val="14"/>
          <w:szCs w:val="14"/>
          <w:color w:val="6B6B6D"/>
          <w:spacing w:val="-17"/>
          <w:w w:val="330"/>
          <w:position w:val="-4"/>
        </w:rPr>
        <w:t>/</w:t>
      </w:r>
      <w:r>
        <w:rPr>
          <w:rFonts w:ascii="Arial" w:hAnsi="Arial" w:cs="Arial" w:eastAsia="Arial"/>
          <w:sz w:val="14"/>
          <w:szCs w:val="14"/>
          <w:color w:val="8C8C8E"/>
          <w:spacing w:val="0"/>
          <w:w w:val="88"/>
          <w:position w:val="-4"/>
        </w:rPr>
        <w:t>...</w:t>
      </w:r>
      <w:r>
        <w:rPr>
          <w:rFonts w:ascii="Arial" w:hAnsi="Arial" w:cs="Arial" w:eastAsia="Arial"/>
          <w:sz w:val="14"/>
          <w:szCs w:val="14"/>
          <w:color w:val="8C8C8E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4"/>
          <w:szCs w:val="14"/>
          <w:color w:val="8C8C8E"/>
          <w:spacing w:val="0"/>
          <w:w w:val="100"/>
          <w:position w:val="-4"/>
        </w:rPr>
      </w:r>
      <w:r>
        <w:rPr>
          <w:rFonts w:ascii="Arial" w:hAnsi="Arial" w:cs="Arial" w:eastAsia="Arial"/>
          <w:sz w:val="14"/>
          <w:szCs w:val="14"/>
          <w:color w:val="8C8C8E"/>
          <w:spacing w:val="-9"/>
          <w:w w:val="55"/>
          <w:i/>
          <w:position w:val="-4"/>
        </w:rPr>
        <w:t>.</w:t>
      </w:r>
      <w:r>
        <w:rPr>
          <w:rFonts w:ascii="Arial" w:hAnsi="Arial" w:cs="Arial" w:eastAsia="Arial"/>
          <w:sz w:val="14"/>
          <w:szCs w:val="14"/>
          <w:color w:val="565656"/>
          <w:spacing w:val="0"/>
          <w:w w:val="108"/>
          <w:i/>
          <w:position w:val="-4"/>
        </w:rPr>
        <w:t>r</w:t>
      </w:r>
      <w:r>
        <w:rPr>
          <w:rFonts w:ascii="Arial" w:hAnsi="Arial" w:cs="Arial" w:eastAsia="Arial"/>
          <w:sz w:val="14"/>
          <w:szCs w:val="14"/>
          <w:color w:val="565656"/>
          <w:spacing w:val="0"/>
          <w:w w:val="107"/>
          <w:i/>
          <w:position w:val="-4"/>
        </w:rPr>
        <w:t>,</w:t>
      </w:r>
      <w:r>
        <w:rPr>
          <w:rFonts w:ascii="Arial" w:hAnsi="Arial" w:cs="Arial" w:eastAsia="Arial"/>
          <w:sz w:val="14"/>
          <w:szCs w:val="14"/>
          <w:color w:val="565656"/>
          <w:spacing w:val="-1"/>
          <w:w w:val="100"/>
          <w:i/>
          <w:position w:val="-4"/>
        </w:rPr>
        <w:t> </w:t>
      </w:r>
      <w:r>
        <w:rPr>
          <w:rFonts w:ascii="Arial" w:hAnsi="Arial" w:cs="Arial" w:eastAsia="Arial"/>
          <w:sz w:val="12"/>
          <w:szCs w:val="12"/>
          <w:color w:val="3A3A3A"/>
          <w:spacing w:val="0"/>
          <w:w w:val="100"/>
          <w:position w:val="-4"/>
        </w:rPr>
        <w:t>{!;</w:t>
      </w:r>
      <w:r>
        <w:rPr>
          <w:rFonts w:ascii="Arial" w:hAnsi="Arial" w:cs="Arial" w:eastAsia="Arial"/>
          <w:sz w:val="12"/>
          <w:szCs w:val="12"/>
          <w:color w:val="3A3A3A"/>
          <w:spacing w:val="-13"/>
          <w:w w:val="100"/>
          <w:position w:val="-4"/>
        </w:rPr>
        <w:t> </w:t>
      </w:r>
      <w:r>
        <w:rPr>
          <w:rFonts w:ascii="Arial" w:hAnsi="Arial" w:cs="Arial" w:eastAsia="Arial"/>
          <w:sz w:val="12"/>
          <w:szCs w:val="12"/>
          <w:color w:val="3A3A3A"/>
          <w:spacing w:val="0"/>
          <w:w w:val="100"/>
          <w:position w:val="-4"/>
        </w:rPr>
        <w:t>-</w:t>
      </w:r>
      <w:r>
        <w:rPr>
          <w:rFonts w:ascii="Arial" w:hAnsi="Arial" w:cs="Arial" w:eastAsia="Arial"/>
          <w:sz w:val="12"/>
          <w:szCs w:val="12"/>
          <w:color w:val="3A3A3A"/>
          <w:spacing w:val="10"/>
          <w:w w:val="100"/>
          <w:position w:val="-4"/>
        </w:rPr>
        <w:t> </w:t>
      </w:r>
      <w:r>
        <w:rPr>
          <w:rFonts w:ascii="Arial" w:hAnsi="Arial" w:cs="Arial" w:eastAsia="Arial"/>
          <w:sz w:val="12"/>
          <w:szCs w:val="12"/>
          <w:color w:val="3A3A3A"/>
          <w:spacing w:val="0"/>
          <w:w w:val="158"/>
          <w:position w:val="-4"/>
        </w:rPr>
        <w:t>.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87" w:lineRule="exact"/>
        <w:ind w:left="-41" w:right="1402"/>
        <w:jc w:val="center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3A3A3A"/>
          <w:spacing w:val="0"/>
          <w:w w:val="379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3A3A3A"/>
          <w:spacing w:val="-147"/>
          <w:w w:val="379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B6B6D"/>
          <w:spacing w:val="-21"/>
          <w:w w:val="232"/>
          <w:i/>
          <w:position w:val="-1"/>
        </w:rPr>
        <w:t>)</w:t>
      </w:r>
      <w:r>
        <w:rPr>
          <w:rFonts w:ascii="Times New Roman" w:hAnsi="Times New Roman" w:cs="Times New Roman" w:eastAsia="Times New Roman"/>
          <w:sz w:val="14"/>
          <w:szCs w:val="14"/>
          <w:color w:val="565656"/>
          <w:spacing w:val="0"/>
          <w:w w:val="89"/>
          <w:position w:val="12"/>
        </w:rPr>
        <w:t>""''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35" w:after="0" w:line="13" w:lineRule="atLeast"/>
        <w:ind w:left="212" w:right="1544"/>
        <w:jc w:val="center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3A3A3A"/>
          <w:spacing w:val="0"/>
          <w:w w:val="175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3A3A3A"/>
          <w:spacing w:val="0"/>
          <w:w w:val="175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A3A3A"/>
          <w:spacing w:val="13"/>
          <w:w w:val="175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6B6B6D"/>
          <w:spacing w:val="0"/>
          <w:w w:val="126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40" w:bottom="280" w:left="240" w:right="200"/>
          <w:cols w:num="2" w:equalWidth="0">
            <w:col w:w="9369" w:space="18"/>
            <w:col w:w="2093"/>
          </w:cols>
        </w:sectPr>
      </w:pPr>
      <w:rPr/>
    </w:p>
    <w:p>
      <w:pPr>
        <w:spacing w:before="0" w:after="0" w:line="128" w:lineRule="exact"/>
        <w:ind w:right="-20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A3A3A"/>
          <w:w w:val="51"/>
          <w:position w:val="-10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-30"/>
          <w:w w:val="51"/>
          <w:position w:val="-10"/>
        </w:rPr>
        <w:t>:</w:t>
      </w:r>
      <w:r>
        <w:rPr>
          <w:rFonts w:ascii="Arial" w:hAnsi="Arial" w:cs="Arial" w:eastAsia="Arial"/>
          <w:sz w:val="29"/>
          <w:szCs w:val="29"/>
          <w:color w:val="3A3A3A"/>
          <w:spacing w:val="-69"/>
          <w:w w:val="72"/>
          <w:position w:val="-9"/>
        </w:rPr>
        <w:t>"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51"/>
          <w:position w:val="-10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-13"/>
          <w:w w:val="51"/>
          <w:position w:val="-10"/>
        </w:rPr>
        <w:t>:</w:t>
      </w:r>
      <w:r>
        <w:rPr>
          <w:rFonts w:ascii="Arial" w:hAnsi="Arial" w:cs="Arial" w:eastAsia="Arial"/>
          <w:sz w:val="29"/>
          <w:szCs w:val="29"/>
          <w:color w:val="3A3A3A"/>
          <w:spacing w:val="-40"/>
          <w:w w:val="72"/>
          <w:position w:val="-9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51"/>
          <w:position w:val="-10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12" w:lineRule="exact"/>
        <w:ind w:right="-82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8C8C8E"/>
          <w:spacing w:val="-2"/>
          <w:w w:val="73"/>
          <w:b/>
          <w:bCs/>
          <w:position w:val="4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6B6B6D"/>
          <w:spacing w:val="0"/>
          <w:w w:val="73"/>
          <w:b/>
          <w:bCs/>
          <w:position w:val="4"/>
        </w:rPr>
        <w:t>bd</w:t>
      </w:r>
      <w:r>
        <w:rPr>
          <w:rFonts w:ascii="Times New Roman" w:hAnsi="Times New Roman" w:cs="Times New Roman" w:eastAsia="Times New Roman"/>
          <w:sz w:val="28"/>
          <w:szCs w:val="28"/>
          <w:color w:val="6B6B6D"/>
          <w:spacing w:val="0"/>
          <w:w w:val="73"/>
          <w:b/>
          <w:bCs/>
          <w:position w:val="4"/>
        </w:rPr>
        <w:t>\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28" w:lineRule="exact"/>
        <w:ind w:right="-85"/>
        <w:jc w:val="left"/>
        <w:tabs>
          <w:tab w:pos="100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2F385B"/>
          <w:w w:val="64"/>
          <w:position w:val="-13"/>
        </w:rPr>
        <w:t>.</w:t>
      </w:r>
      <w:r>
        <w:rPr>
          <w:rFonts w:ascii="Arial" w:hAnsi="Arial" w:cs="Arial" w:eastAsia="Arial"/>
          <w:sz w:val="22"/>
          <w:szCs w:val="22"/>
          <w:color w:val="2F385B"/>
          <w:spacing w:val="-37"/>
          <w:w w:val="100"/>
          <w:position w:val="-13"/>
        </w:rPr>
        <w:t> </w:t>
      </w:r>
      <w:r>
        <w:rPr>
          <w:rFonts w:ascii="Arial" w:hAnsi="Arial" w:cs="Arial" w:eastAsia="Arial"/>
          <w:sz w:val="22"/>
          <w:szCs w:val="22"/>
          <w:color w:val="494F6B"/>
          <w:spacing w:val="-11"/>
          <w:w w:val="394"/>
          <w:position w:val="-13"/>
        </w:rPr>
        <w:t>ö</w:t>
      </w:r>
      <w:r>
        <w:rPr>
          <w:rFonts w:ascii="Arial" w:hAnsi="Arial" w:cs="Arial" w:eastAsia="Arial"/>
          <w:sz w:val="22"/>
          <w:szCs w:val="22"/>
          <w:color w:val="3A3A3A"/>
          <w:spacing w:val="0"/>
          <w:w w:val="148"/>
          <w:position w:val="-13"/>
        </w:rPr>
        <w:t>l</w:t>
      </w:r>
      <w:r>
        <w:rPr>
          <w:rFonts w:ascii="Arial" w:hAnsi="Arial" w:cs="Arial" w:eastAsia="Arial"/>
          <w:sz w:val="22"/>
          <w:szCs w:val="22"/>
          <w:color w:val="3A3A3A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22"/>
          <w:szCs w:val="22"/>
          <w:color w:val="3A3A3A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30"/>
          <w:szCs w:val="30"/>
          <w:color w:val="565656"/>
          <w:spacing w:val="0"/>
          <w:w w:val="87"/>
          <w:position w:val="-13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565656"/>
          <w:spacing w:val="-49"/>
          <w:w w:val="100"/>
          <w:position w:val="-13"/>
        </w:rPr>
        <w:t> 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71"/>
          <w:b/>
          <w:bCs/>
          <w:position w:val="-13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28" w:lineRule="exact"/>
        <w:ind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A3A3A3"/>
          <w:spacing w:val="0"/>
          <w:w w:val="132"/>
          <w:position w:val="-5"/>
        </w:rPr>
        <w:t>.</w:t>
      </w:r>
      <w:r>
        <w:rPr>
          <w:rFonts w:ascii="Arial" w:hAnsi="Arial" w:cs="Arial" w:eastAsia="Arial"/>
          <w:sz w:val="18"/>
          <w:szCs w:val="18"/>
          <w:color w:val="A3A3A3"/>
          <w:spacing w:val="-18"/>
          <w:w w:val="132"/>
          <w:position w:val="-5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565656"/>
          <w:spacing w:val="0"/>
          <w:w w:val="73"/>
          <w:position w:val="-5"/>
        </w:rPr>
        <w:t>,</w:t>
      </w:r>
      <w:r>
        <w:rPr>
          <w:rFonts w:ascii="Times New Roman" w:hAnsi="Times New Roman" w:cs="Times New Roman" w:eastAsia="Times New Roman"/>
          <w:sz w:val="38"/>
          <w:szCs w:val="38"/>
          <w:color w:val="565656"/>
          <w:spacing w:val="-64"/>
          <w:w w:val="100"/>
          <w:position w:val="-5"/>
        </w:rPr>
        <w:t> </w:t>
      </w:r>
      <w:r>
        <w:rPr>
          <w:rFonts w:ascii="Arial" w:hAnsi="Arial" w:cs="Arial" w:eastAsia="Arial"/>
          <w:sz w:val="13"/>
          <w:szCs w:val="13"/>
          <w:color w:val="3A3A3A"/>
          <w:spacing w:val="0"/>
          <w:w w:val="139"/>
          <w:i/>
          <w:position w:val="0"/>
        </w:rPr>
        <w:t>!it.</w:t>
      </w:r>
      <w:r>
        <w:rPr>
          <w:rFonts w:ascii="Arial" w:hAnsi="Arial" w:cs="Arial" w:eastAsia="Arial"/>
          <w:sz w:val="13"/>
          <w:szCs w:val="13"/>
          <w:color w:val="3A3A3A"/>
          <w:spacing w:val="0"/>
          <w:w w:val="95"/>
          <w:position w:val="0"/>
        </w:rPr>
        <w:t>-</w:t>
      </w:r>
      <w:r>
        <w:rPr>
          <w:rFonts w:ascii="Arial" w:hAnsi="Arial" w:cs="Arial" w:eastAsia="Arial"/>
          <w:sz w:val="13"/>
          <w:szCs w:val="13"/>
          <w:color w:val="3A3A3A"/>
          <w:spacing w:val="0"/>
          <w:w w:val="100"/>
          <w:position w:val="0"/>
        </w:rPr>
        <w:t>   </w:t>
      </w:r>
      <w:r>
        <w:rPr>
          <w:rFonts w:ascii="Arial" w:hAnsi="Arial" w:cs="Arial" w:eastAsia="Arial"/>
          <w:sz w:val="13"/>
          <w:szCs w:val="13"/>
          <w:color w:val="3A3A3A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565656"/>
          <w:spacing w:val="0"/>
          <w:w w:val="73"/>
          <w:position w:val="-5"/>
        </w:rPr>
        <w:t>.,.</w:t>
      </w:r>
      <w:r>
        <w:rPr>
          <w:rFonts w:ascii="Times New Roman" w:hAnsi="Times New Roman" w:cs="Times New Roman" w:eastAsia="Times New Roman"/>
          <w:sz w:val="38"/>
          <w:szCs w:val="38"/>
          <w:color w:val="565656"/>
          <w:spacing w:val="-6"/>
          <w:w w:val="73"/>
          <w:emboss/>
          <w:position w:val="-5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565656"/>
          <w:spacing w:val="-6"/>
          <w:w w:val="73"/>
          <w:emboss/>
          <w:position w:val="-5"/>
        </w:rPr>
      </w:r>
      <w:r>
        <w:rPr>
          <w:rFonts w:ascii="Times New Roman" w:hAnsi="Times New Roman" w:cs="Times New Roman" w:eastAsia="Times New Roman"/>
          <w:sz w:val="38"/>
          <w:szCs w:val="38"/>
          <w:color w:val="565656"/>
          <w:spacing w:val="-6"/>
          <w:w w:val="73"/>
          <w:position w:val="-5"/>
        </w:rPr>
      </w:r>
      <w:r>
        <w:rPr>
          <w:rFonts w:ascii="Times New Roman" w:hAnsi="Times New Roman" w:cs="Times New Roman" w:eastAsia="Times New Roman"/>
          <w:sz w:val="38"/>
          <w:szCs w:val="38"/>
          <w:color w:val="565656"/>
          <w:spacing w:val="-6"/>
          <w:w w:val="73"/>
          <w:position w:val="-5"/>
        </w:rPr>
      </w:r>
      <w:r>
        <w:rPr>
          <w:rFonts w:ascii="Arial" w:hAnsi="Arial" w:cs="Arial" w:eastAsia="Arial"/>
          <w:sz w:val="13"/>
          <w:szCs w:val="13"/>
          <w:color w:val="565656"/>
          <w:spacing w:val="0"/>
          <w:w w:val="577"/>
          <w:position w:val="0"/>
        </w:rPr>
        <w:t>/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40" w:right="200"/>
          <w:cols w:num="4" w:equalWidth="0">
            <w:col w:w="712" w:space="1025"/>
            <w:col w:w="431" w:space="104"/>
            <w:col w:w="1579" w:space="4905"/>
            <w:col w:w="2724"/>
          </w:cols>
        </w:sectPr>
      </w:pPr>
      <w:rPr/>
    </w:p>
    <w:p>
      <w:pPr>
        <w:spacing w:before="0" w:after="0" w:line="278" w:lineRule="exact"/>
        <w:ind w:left="1737" w:right="-20"/>
        <w:jc w:val="left"/>
        <w:tabs>
          <w:tab w:pos="49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17.906137pt;margin-top:29.79587pt;width:562.730216pt;height:791.181641pt;mso-position-horizontal-relative:page;mso-position-vertical-relative:page;z-index:-16814" coordorigin="358,596" coordsize="11255,15824">
            <v:group style="position:absolute;left:372;top:615;width:415;height:2" coordorigin="372,615" coordsize="415,2">
              <v:shape style="position:absolute;left:372;top:615;width:415;height:2" coordorigin="372,615" coordsize="415,0" path="m372,615l788,615e" filled="f" stroked="t" strokeweight=".716246pt" strokecolor="#7C7C7C">
                <v:path arrowok="t"/>
              </v:shape>
            </v:group>
            <v:group style="position:absolute;left:380;top:603;width:2;height:555" coordorigin="380,603" coordsize="2,555">
              <v:shape style="position:absolute;left:380;top:603;width:2;height:555" coordorigin="380,603" coordsize="0,555" path="m380,1158l380,603e" filled="f" stroked="t" strokeweight=".716246pt" strokecolor="#979797">
                <v:path arrowok="t"/>
              </v:shape>
            </v:group>
            <v:group style="position:absolute;left:731;top:613;width:339;height:2" coordorigin="731,613" coordsize="339,2">
              <v:shape style="position:absolute;left:731;top:613;width:339;height:2" coordorigin="731,613" coordsize="339,0" path="m731,613l1070,613e" filled="f" stroked="t" strokeweight=".477497pt" strokecolor="#545454">
                <v:path arrowok="t"/>
              </v:shape>
            </v:group>
            <v:group style="position:absolute;left:1012;top:615;width:1060;height:2" coordorigin="1012,615" coordsize="1060,2">
              <v:shape style="position:absolute;left:1012;top:615;width:1060;height:2" coordorigin="1012,615" coordsize="1060,0" path="m1012,615l2072,615e" filled="f" stroked="t" strokeweight=".954994pt" strokecolor="#7C7C7C">
                <v:path arrowok="t"/>
              </v:shape>
            </v:group>
            <v:group style="position:absolute;left:1929;top:617;width:520;height:2" coordorigin="1929,617" coordsize="520,2">
              <v:shape style="position:absolute;left:1929;top:617;width:520;height:2" coordorigin="1929,617" coordsize="520,0" path="m1929,617l2450,617e" filled="f" stroked="t" strokeweight=".477497pt" strokecolor="#5B5B5B">
                <v:path arrowok="t"/>
              </v:shape>
            </v:group>
            <v:group style="position:absolute;left:2409;top:613;width:2;height:1532" coordorigin="2409,613" coordsize="2,1532">
              <v:shape style="position:absolute;left:2409;top:613;width:2;height:1532" coordorigin="2409,613" coordsize="0,1532" path="m2409,2144l2409,613e" filled="f" stroked="t" strokeweight=".477497pt" strokecolor="#383838">
                <v:path arrowok="t"/>
              </v:shape>
            </v:group>
            <v:group style="position:absolute;left:2378;top:617;width:578;height:2" coordorigin="2378,617" coordsize="578,2">
              <v:shape style="position:absolute;left:2378;top:617;width:578;height:2" coordorigin="2378,617" coordsize="578,0" path="m2378,617l2956,617e" filled="f" stroked="t" strokeweight=".477497pt" strokecolor="#343434">
                <v:path arrowok="t"/>
              </v:shape>
            </v:group>
            <v:group style="position:absolute;left:2898;top:617;width:4551;height:2" coordorigin="2898,617" coordsize="4551,2">
              <v:shape style="position:absolute;left:2898;top:617;width:4551;height:2" coordorigin="2898,617" coordsize="4551,0" path="m2898,617l7449,617e" filled="f" stroked="t" strokeweight=".716246pt" strokecolor="#5B5B5B">
                <v:path arrowok="t"/>
              </v:shape>
            </v:group>
            <v:group style="position:absolute;left:7392;top:617;width:430;height:2" coordorigin="7392,617" coordsize="430,2">
              <v:shape style="position:absolute;left:7392;top:617;width:430;height:2" coordorigin="7392,617" coordsize="430,0" path="m7392,617l7821,617e" filled="f" stroked="t" strokeweight=".477497pt" strokecolor="#444444">
                <v:path arrowok="t"/>
              </v:shape>
            </v:group>
            <v:group style="position:absolute;left:9197;top:603;width:2;height:871" coordorigin="9197,603" coordsize="2,871">
              <v:shape style="position:absolute;left:9197;top:603;width:2;height:871" coordorigin="9197,603" coordsize="0,871" path="m9197,1474l9197,603e" filled="f" stroked="t" strokeweight=".477497pt" strokecolor="#3F3F3F">
                <v:path arrowok="t"/>
              </v:shape>
            </v:group>
            <v:group style="position:absolute;left:7764;top:615;width:3815;height:2" coordorigin="7764,615" coordsize="3815,2">
              <v:shape style="position:absolute;left:7764;top:615;width:3815;height:2" coordorigin="7764,615" coordsize="3815,0" path="m7764,615l11579,615e" filled="f" stroked="t" strokeweight=".716246pt" strokecolor="#6B6B6B">
                <v:path arrowok="t"/>
              </v:shape>
            </v:group>
            <v:group style="position:absolute;left:11579;top:608;width:2;height:2518" coordorigin="11579,608" coordsize="2,2518">
              <v:shape style="position:absolute;left:11579;top:608;width:2;height:2518" coordorigin="11579,608" coordsize="0,2518" path="m11579,3125l11579,608e" filled="f" stroked="t" strokeweight=".477497pt" strokecolor="#4F4F4F">
                <v:path arrowok="t"/>
              </v:shape>
            </v:group>
            <v:group style="position:absolute;left:380;top:1072;width:2;height:1216" coordorigin="380,1072" coordsize="2,1216">
              <v:shape style="position:absolute;left:380;top:1072;width:2;height:1216" coordorigin="380,1072" coordsize="0,1216" path="m380,2288l380,1072e" filled="f" stroked="t" strokeweight=".954994pt" strokecolor="#838383">
                <v:path arrowok="t"/>
              </v:shape>
            </v:group>
            <v:group style="position:absolute;left:9199;top:1417;width:2;height:728" coordorigin="9199,1417" coordsize="2,728">
              <v:shape style="position:absolute;left:9199;top:1417;width:2;height:728" coordorigin="9199,1417" coordsize="0,728" path="m9199,2144l9199,1417e" filled="f" stroked="t" strokeweight=".477497pt" strokecolor="#575757">
                <v:path arrowok="t"/>
              </v:shape>
            </v:group>
            <v:group style="position:absolute;left:382;top:2096;width:2;height:302" coordorigin="382,2096" coordsize="2,302">
              <v:shape style="position:absolute;left:382;top:2096;width:2;height:302" coordorigin="382,2096" coordsize="0,302" path="m382,2398l382,2096e" filled="f" stroked="t" strokeweight=".954994pt" strokecolor="#545454">
                <v:path arrowok="t"/>
              </v:shape>
            </v:group>
            <v:group style="position:absolute;left:377;top:2326;width:2;height:579" coordorigin="377,2326" coordsize="2,579">
              <v:shape style="position:absolute;left:377;top:2326;width:2;height:579" coordorigin="377,2326" coordsize="0,579" path="m377,2905l377,2326e" filled="f" stroked="t" strokeweight=".477497pt" strokecolor="#282828">
                <v:path arrowok="t"/>
              </v:shape>
            </v:group>
            <v:group style="position:absolute;left:11579;top:2326;width:2;height:579" coordorigin="11579,2326" coordsize="2,579">
              <v:shape style="position:absolute;left:11579;top:2326;width:2;height:579" coordorigin="11579,2326" coordsize="0,579" path="m11579,2905l11579,2326e" filled="f" stroked="t" strokeweight=".477497pt" strokecolor="#3F3F3F">
                <v:path arrowok="t"/>
              </v:shape>
            </v:group>
            <v:group style="position:absolute;left:4933;top:2857;width:353;height:2" coordorigin="4933,2857" coordsize="353,2">
              <v:shape style="position:absolute;left:4933;top:2857;width:353;height:2" coordorigin="4933,2857" coordsize="353,0" path="m4933,2857l5286,2857e" filled="f" stroked="t" strokeweight=".477497pt" strokecolor="#444444">
                <v:path arrowok="t"/>
              </v:shape>
            </v:group>
            <v:group style="position:absolute;left:7392;top:2855;width:1108;height:2" coordorigin="7392,2855" coordsize="1108,2">
              <v:shape style="position:absolute;left:7392;top:2855;width:1108;height:2" coordorigin="7392,2855" coordsize="1108,0" path="m7392,2855l8499,2855e" filled="f" stroked="t" strokeweight=".477497pt" strokecolor="#4B4B4B">
                <v:path arrowok="t"/>
              </v:shape>
            </v:group>
            <v:group style="position:absolute;left:372;top:2853;width:11216;height:2" coordorigin="372,2853" coordsize="11216,2">
              <v:shape style="position:absolute;left:372;top:2853;width:11216;height:2" coordorigin="372,2853" coordsize="11216,0" path="m372,2853l11589,2853e" filled="f" stroked="t" strokeweight=".716246pt" strokecolor="#646464">
                <v:path arrowok="t"/>
              </v:shape>
            </v:group>
            <v:group style="position:absolute;left:372;top:3097;width:4617;height:2" coordorigin="372,3097" coordsize="4617,2">
              <v:shape style="position:absolute;left:372;top:3097;width:4617;height:2" coordorigin="372,3097" coordsize="4617,0" path="m372,3097l4990,3097e" filled="f" stroked="t" strokeweight=".716246pt" strokecolor="#606464">
                <v:path arrowok="t"/>
              </v:shape>
            </v:group>
            <v:group style="position:absolute;left:377;top:2834;width:2;height:292" coordorigin="377,2834" coordsize="2,292">
              <v:shape style="position:absolute;left:377;top:2834;width:2;height:292" coordorigin="377,2834" coordsize="0,292" path="m377,3125l377,2834e" filled="f" stroked="t" strokeweight=".477497pt" strokecolor="#3F3F3F">
                <v:path arrowok="t"/>
              </v:shape>
            </v:group>
            <v:group style="position:absolute;left:4933;top:3097;width:353;height:2" coordorigin="4933,3097" coordsize="353,2">
              <v:shape style="position:absolute;left:4933;top:3097;width:353;height:2" coordorigin="4933,3097" coordsize="353,0" path="m4933,3097l5286,3097e" filled="f" stroked="t" strokeweight=".477497pt" strokecolor="#3F3F3F">
                <v:path arrowok="t"/>
              </v:shape>
            </v:group>
            <v:group style="position:absolute;left:5229;top:3094;width:1972;height:2" coordorigin="5229,3094" coordsize="1972,2">
              <v:shape style="position:absolute;left:5229;top:3094;width:1972;height:2" coordorigin="5229,3094" coordsize="1972,0" path="m5229,3094l7201,3094e" filled="f" stroked="t" strokeweight=".954994pt" strokecolor="#676767">
                <v:path arrowok="t"/>
              </v:shape>
            </v:group>
            <v:group style="position:absolute;left:6986;top:3092;width:1514;height:2" coordorigin="6986,3092" coordsize="1514,2">
              <v:shape style="position:absolute;left:6986;top:3092;width:1514;height:2" coordorigin="6986,3092" coordsize="1514,0" path="m6986,3092l8499,3092e" filled="f" stroked="t" strokeweight=".477497pt" strokecolor="#4F4F4F">
                <v:path arrowok="t"/>
              </v:shape>
            </v:group>
            <v:group style="position:absolute;left:8418;top:3092;width:3171;height:2" coordorigin="8418,3092" coordsize="3171,2">
              <v:shape style="position:absolute;left:8418;top:3092;width:3171;height:2" coordorigin="8418,3092" coordsize="3171,0" path="m8418,3092l11589,3092e" filled="f" stroked="t" strokeweight=".954994pt" strokecolor="#6B6B6B">
                <v:path arrowok="t"/>
              </v:shape>
            </v:group>
            <v:group style="position:absolute;left:372;top:3338;width:3414;height:2" coordorigin="372,3338" coordsize="3414,2">
              <v:shape style="position:absolute;left:372;top:3338;width:3414;height:2" coordorigin="372,3338" coordsize="3414,0" path="m372,3338l3787,3338e" filled="f" stroked="t" strokeweight=".716246pt" strokecolor="#646464">
                <v:path arrowok="t"/>
              </v:shape>
            </v:group>
            <v:group style="position:absolute;left:3729;top:3341;width:449;height:2" coordorigin="3729,3341" coordsize="449,2">
              <v:shape style="position:absolute;left:3729;top:3341;width:449;height:2" coordorigin="3729,3341" coordsize="449,0" path="m3729,3341l4178,3341e" filled="f" stroked="t" strokeweight=".477497pt" strokecolor="#444444">
                <v:path arrowok="t"/>
              </v:shape>
            </v:group>
            <v:group style="position:absolute;left:4121;top:3336;width:2808;height:2" coordorigin="4121,3336" coordsize="2808,2">
              <v:shape style="position:absolute;left:4121;top:3336;width:2808;height:2" coordorigin="4121,3336" coordsize="2808,0" path="m4121,3336l6928,3336e" filled="f" stroked="t" strokeweight=".716246pt" strokecolor="#646464">
                <v:path arrowok="t"/>
              </v:shape>
            </v:group>
            <v:group style="position:absolute;left:6871;top:3336;width:950;height:2" coordorigin="6871,3336" coordsize="950,2">
              <v:shape style="position:absolute;left:6871;top:3336;width:950;height:2" coordorigin="6871,3336" coordsize="950,0" path="m6871,3336l7821,3336e" filled="f" stroked="t" strokeweight=".477497pt" strokecolor="#383838">
                <v:path arrowok="t"/>
              </v:shape>
            </v:group>
            <v:group style="position:absolute;left:7764;top:3336;width:3796;height:2" coordorigin="7764,3336" coordsize="3796,2">
              <v:shape style="position:absolute;left:7764;top:3336;width:3796;height:2" coordorigin="7764,3336" coordsize="3796,0" path="m7764,3336l11560,3336e" filled="f" stroked="t" strokeweight=".716246pt" strokecolor="#5B5B5B">
                <v:path arrowok="t"/>
              </v:shape>
            </v:group>
            <v:group style="position:absolute;left:10300;top:3331;width:1289;height:2" coordorigin="10300,3331" coordsize="1289,2">
              <v:shape style="position:absolute;left:10300;top:3331;width:1289;height:2" coordorigin="10300,3331" coordsize="1289,0" path="m10300,3331l11589,3331e" filled="f" stroked="t" strokeweight=".477497pt" strokecolor="#4F4F4F">
                <v:path arrowok="t"/>
              </v:shape>
            </v:group>
            <v:group style="position:absolute;left:11584;top:2920;width:2;height:3863" coordorigin="11584,2920" coordsize="2,3863">
              <v:shape style="position:absolute;left:11584;top:2920;width:2;height:3863" coordorigin="11584,2920" coordsize="0,3863" path="m11584,6782l11584,2920e" filled="f" stroked="t" strokeweight=".954994pt" strokecolor="#6B6B6B">
                <v:path arrowok="t"/>
              </v:shape>
            </v:group>
            <v:group style="position:absolute;left:3911;top:3336;width:2;height:747" coordorigin="3911,3336" coordsize="2,747">
              <v:shape style="position:absolute;left:3911;top:3336;width:2;height:747" coordorigin="3911,3336" coordsize="0,747" path="m3911,4083l3911,3336e" filled="f" stroked="t" strokeweight=".954994pt" strokecolor="#575757">
                <v:path arrowok="t"/>
              </v:shape>
            </v:group>
            <v:group style="position:absolute;left:7024;top:3331;width:2;height:747" coordorigin="7024,3331" coordsize="2,747">
              <v:shape style="position:absolute;left:7024;top:3331;width:2;height:747" coordorigin="7024,3331" coordsize="0,747" path="m7024,4078l7024,3331e" filled="f" stroked="t" strokeweight=".954994pt" strokecolor="#5B5B5B">
                <v:path arrowok="t"/>
              </v:shape>
            </v:group>
            <v:group style="position:absolute;left:7010;top:3752;width:1461;height:2" coordorigin="7010,3752" coordsize="1461,2">
              <v:shape style="position:absolute;left:7010;top:3752;width:1461;height:2" coordorigin="7010,3752" coordsize="1461,0" path="m7010,3752l8471,3752e" filled="f" stroked="t" strokeweight=".238749pt" strokecolor="#575757">
                <v:path arrowok="t"/>
              </v:shape>
            </v:group>
            <v:group style="position:absolute;left:3901;top:3757;width:2789;height:2" coordorigin="3901,3757" coordsize="2789,2">
              <v:shape style="position:absolute;left:3901;top:3757;width:2789;height:2" coordorigin="3901,3757" coordsize="2789,0" path="m3901,3757l6690,3757e" filled="f" stroked="t" strokeweight=".477497pt" strokecolor="#7C7C7C">
                <v:path arrowok="t"/>
              </v:shape>
            </v:group>
            <v:group style="position:absolute;left:8471;top:3752;width:2211;height:2" coordorigin="8471,3752" coordsize="2211,2">
              <v:shape style="position:absolute;left:8471;top:3752;width:2211;height:2" coordorigin="8471,3752" coordsize="2211,0" path="m8471,3752l10682,3752e" filled="f" stroked="t" strokeweight=".238749pt" strokecolor="#000000">
                <v:path arrowok="t"/>
              </v:shape>
            </v:group>
            <v:group style="position:absolute;left:10682;top:3752;width:902;height:2" coordorigin="10682,3752" coordsize="902,2">
              <v:shape style="position:absolute;left:10682;top:3752;width:902;height:2" coordorigin="10682,3752" coordsize="902,0" path="m10682,3752l11584,3752e" filled="f" stroked="t" strokeweight=".238749pt" strokecolor="#676767">
                <v:path arrowok="t"/>
              </v:shape>
            </v:group>
            <v:group style="position:absolute;left:368;top:4073;width:1409;height:2" coordorigin="368,4073" coordsize="1409,2">
              <v:shape style="position:absolute;left:368;top:4073;width:1409;height:2" coordorigin="368,4073" coordsize="1409,0" path="m368,4073l1776,4073e" filled="f" stroked="t" strokeweight=".954994pt" strokecolor="#777777">
                <v:path arrowok="t"/>
              </v:shape>
            </v:group>
            <v:group style="position:absolute;left:1719;top:4076;width:267;height:2" coordorigin="1719,4076" coordsize="267,2">
              <v:shape style="position:absolute;left:1719;top:4076;width:267;height:2" coordorigin="1719,4076" coordsize="267,0" path="m1719,4076l1986,4076e" filled="f" stroked="t" strokeweight=".477497pt" strokecolor="#606060">
                <v:path arrowok="t"/>
              </v:shape>
            </v:group>
            <v:group style="position:absolute;left:1929;top:4073;width:845;height:2" coordorigin="1929,4073" coordsize="845,2">
              <v:shape style="position:absolute;left:1929;top:4073;width:845;height:2" coordorigin="1929,4073" coordsize="845,0" path="m1929,4073l2774,4073e" filled="f" stroked="t" strokeweight=".477497pt" strokecolor="#4B4B4B">
                <v:path arrowok="t"/>
              </v:shape>
            </v:group>
            <v:group style="position:absolute;left:2717;top:4073;width:1461;height:2" coordorigin="2717,4073" coordsize="1461,2">
              <v:shape style="position:absolute;left:2717;top:4073;width:1461;height:2" coordorigin="2717,4073" coordsize="1461,0" path="m2717,4073l4178,4073e" filled="f" stroked="t" strokeweight=".954994pt" strokecolor="#707070">
                <v:path arrowok="t"/>
              </v:shape>
            </v:group>
            <v:group style="position:absolute;left:4121;top:4071;width:2889;height:2" coordorigin="4121,4071" coordsize="2889,2">
              <v:shape style="position:absolute;left:4121;top:4071;width:2889;height:2" coordorigin="4121,4071" coordsize="2889,0" path="m4121,4071l7010,4071e" filled="f" stroked="t" strokeweight=".954994pt" strokecolor="#575757">
                <v:path arrowok="t"/>
              </v:shape>
            </v:group>
            <v:group style="position:absolute;left:6871;top:4066;width:4718;height:2" coordorigin="6871,4066" coordsize="4718,2">
              <v:shape style="position:absolute;left:6871;top:4066;width:4718;height:2" coordorigin="6871,4066" coordsize="4718,0" path="m6871,4066l11589,4066e" filled="f" stroked="t" strokeweight=".716246pt" strokecolor="#7C7C7C">
                <v:path arrowok="t"/>
              </v:shape>
            </v:group>
            <v:group style="position:absolute;left:380;top:3054;width:2;height:2556" coordorigin="380,3054" coordsize="2,2556">
              <v:shape style="position:absolute;left:380;top:3054;width:2;height:2556" coordorigin="380,3054" coordsize="0,2556" path="m380,5610l380,3054e" filled="f" stroked="t" strokeweight=".954994pt" strokecolor="#606060">
                <v:path arrowok="t"/>
              </v:shape>
            </v:group>
            <v:group style="position:absolute;left:372;top:4348;width:11193;height:2" coordorigin="372,4348" coordsize="11193,2">
              <v:shape style="position:absolute;left:372;top:4348;width:11193;height:2" coordorigin="372,4348" coordsize="11193,0" path="m372,4348l11565,4348e" filled="f" stroked="t" strokeweight=".716246pt" strokecolor="#707070">
                <v:path arrowok="t"/>
              </v:shape>
            </v:group>
            <v:group style="position:absolute;left:2411;top:4068;width:2;height:12334" coordorigin="2411,4068" coordsize="2,12334">
              <v:shape style="position:absolute;left:2411;top:4068;width:2;height:12334" coordorigin="2411,4068" coordsize="0,12334" path="m2411,16403l2411,4068e" filled="f" stroked="t" strokeweight=".477497pt" strokecolor="#545454">
                <v:path arrowok="t"/>
              </v:shape>
            </v:group>
            <v:group style="position:absolute;left:2378;top:4348;width:1409;height:2" coordorigin="2378,4348" coordsize="1409,2">
              <v:shape style="position:absolute;left:2378;top:4348;width:1409;height:2" coordorigin="2378,4348" coordsize="1409,0" path="m2378,4348l3787,4348e" filled="f" stroked="t" strokeweight=".477497pt" strokecolor="#575757">
                <v:path arrowok="t"/>
              </v:shape>
            </v:group>
            <v:group style="position:absolute;left:4660;top:4348;width:1132;height:2" coordorigin="4660,4348" coordsize="1132,2">
              <v:shape style="position:absolute;left:4660;top:4348;width:1132;height:2" coordorigin="4660,4348" coordsize="1132,0" path="m4660,4348l5792,4348e" filled="f" stroked="t" strokeweight=".477497pt" strokecolor="#4F4F4F">
                <v:path arrowok="t"/>
              </v:shape>
            </v:group>
            <v:group style="position:absolute;left:7764;top:4346;width:1452;height:2" coordorigin="7764,4346" coordsize="1452,2">
              <v:shape style="position:absolute;left:7764;top:4346;width:1452;height:2" coordorigin="7764,4346" coordsize="1452,0" path="m7764,4346l9216,4346e" filled="f" stroked="t" strokeweight=".477497pt" strokecolor="#575757">
                <v:path arrowok="t"/>
              </v:shape>
            </v:group>
            <v:group style="position:absolute;left:9383;top:4344;width:2211;height:2" coordorigin="9383,4344" coordsize="2211,2">
              <v:shape style="position:absolute;left:9383;top:4344;width:2211;height:2" coordorigin="9383,4344" coordsize="2211,0" path="m9383,4344l11594,4344e" filled="f" stroked="t" strokeweight=".954994pt" strokecolor="#838383">
                <v:path arrowok="t"/>
              </v:shape>
            </v:group>
            <v:group style="position:absolute;left:2411;top:4303;width:2;height:1034" coordorigin="2411,4303" coordsize="2,1034">
              <v:shape style="position:absolute;left:2411;top:4303;width:2;height:1034" coordorigin="2411,4303" coordsize="0,1034" path="m2411,5337l2411,4303e" filled="f" stroked="t" strokeweight=".477497pt" strokecolor="#2F2F2F">
                <v:path arrowok="t"/>
              </v:shape>
            </v:group>
            <v:group style="position:absolute;left:2407;top:4593;width:4522;height:2" coordorigin="2407,4593" coordsize="4522,2">
              <v:shape style="position:absolute;left:2407;top:4593;width:4522;height:2" coordorigin="2407,4593" coordsize="4522,0" path="m2407,4593l6928,4593e" filled="f" stroked="t" strokeweight=".716246pt" strokecolor="#575757">
                <v:path arrowok="t"/>
              </v:shape>
            </v:group>
            <v:group style="position:absolute;left:6871;top:4590;width:950;height:2" coordorigin="6871,4590" coordsize="950,2">
              <v:shape style="position:absolute;left:6871;top:4590;width:950;height:2" coordorigin="6871,4590" coordsize="950,0" path="m6871,4590l7821,4590e" filled="f" stroked="t" strokeweight=".477497pt" strokecolor="#343434">
                <v:path arrowok="t"/>
              </v:shape>
            </v:group>
            <v:group style="position:absolute;left:7764;top:4588;width:2946;height:2" coordorigin="7764,4588" coordsize="2946,2">
              <v:shape style="position:absolute;left:7764;top:4588;width:2946;height:2" coordorigin="7764,4588" coordsize="2946,0" path="m7764,4588l10710,4588e" filled="f" stroked="t" strokeweight=".954994pt" strokecolor="#6B6B6B">
                <v:path arrowok="t"/>
              </v:shape>
            </v:group>
            <v:group style="position:absolute;left:10653;top:4585;width:941;height:2" coordorigin="10653,4585" coordsize="941,2">
              <v:shape style="position:absolute;left:10653;top:4585;width:941;height:2" coordorigin="10653,4585" coordsize="941,0" path="m10653,4585l11594,4585e" filled="f" stroked="t" strokeweight=".477497pt" strokecolor="#5B5B5B">
                <v:path arrowok="t"/>
              </v:shape>
            </v:group>
            <v:group style="position:absolute;left:4973;top:4585;width:2;height:2173" coordorigin="4973,4585" coordsize="2,2173">
              <v:shape style="position:absolute;left:4973;top:4585;width:2;height:2173" coordorigin="4973,4585" coordsize="0,2173" path="m4973,6758l4973,4585e" filled="f" stroked="t" strokeweight=".477497pt" strokecolor="#575757">
                <v:path arrowok="t"/>
              </v:shape>
            </v:group>
            <v:group style="position:absolute;left:4966;top:5076;width:1963;height:2" coordorigin="4966,5076" coordsize="1963,2">
              <v:shape style="position:absolute;left:4966;top:5076;width:1963;height:2" coordorigin="4966,5076" coordsize="1963,0" path="m4966,5076l6928,5076e" filled="f" stroked="t" strokeweight=".477497pt" strokecolor="#575757">
                <v:path arrowok="t"/>
              </v:shape>
            </v:group>
            <v:group style="position:absolute;left:7793;top:4576;width:2;height:254" coordorigin="7793,4576" coordsize="2,254">
              <v:shape style="position:absolute;left:7793;top:4576;width:2;height:254" coordorigin="7793,4576" coordsize="0,254" path="m7793,4829l7793,4576e" filled="f" stroked="t" strokeweight=".238749pt" strokecolor="#3B3B3B">
                <v:path arrowok="t"/>
              </v:shape>
            </v:group>
            <v:group style="position:absolute;left:7793;top:4829;width:2;height:239" coordorigin="7793,4829" coordsize="2,239">
              <v:shape style="position:absolute;left:7793;top:4829;width:2;height:239" coordorigin="7793,4829" coordsize="0,239" path="m7793,5069l7793,4829e" filled="f" stroked="t" strokeweight=".238749pt" strokecolor="#646464">
                <v:path arrowok="t"/>
              </v:shape>
            </v:group>
            <v:group style="position:absolute;left:6723;top:5071;width:2493;height:2" coordorigin="6723,5071" coordsize="2493,2">
              <v:shape style="position:absolute;left:6723;top:5071;width:2493;height:2" coordorigin="6723,5071" coordsize="2493,0" path="m6723,5071l9216,5071e" filled="f" stroked="t" strokeweight=".954994pt" strokecolor="#6B6B6B">
                <v:path arrowok="t"/>
              </v:shape>
            </v:group>
            <v:group style="position:absolute;left:9158;top:5069;width:1199;height:2" coordorigin="9158,5069" coordsize="1199,2">
              <v:shape style="position:absolute;left:9158;top:5069;width:1199;height:2" coordorigin="9158,5069" coordsize="1199,0" path="m9158,5069l10357,5069e" filled="f" stroked="t" strokeweight=".477497pt" strokecolor="#545454">
                <v:path arrowok="t"/>
              </v:shape>
            </v:group>
            <v:group style="position:absolute;left:10300;top:5069;width:1294;height:2" coordorigin="10300,5069" coordsize="1294,2">
              <v:shape style="position:absolute;left:10300;top:5069;width:1294;height:2" coordorigin="10300,5069" coordsize="1294,0" path="m10300,5069l11594,5069e" filled="f" stroked="t" strokeweight=".954994pt" strokecolor="#808080">
                <v:path arrowok="t"/>
              </v:shape>
            </v:group>
            <v:group style="position:absolute;left:6986;top:5318;width:463;height:2" coordorigin="6986,5318" coordsize="463,2">
              <v:shape style="position:absolute;left:6986;top:5318;width:463;height:2" coordorigin="6986,5318" coordsize="463,0" path="m6986,5318l7449,5318e" filled="f" stroked="t" strokeweight=".477497pt" strokecolor="#343434">
                <v:path arrowok="t"/>
              </v:shape>
            </v:group>
            <v:group style="position:absolute;left:7392;top:5315;width:1108;height:2" coordorigin="7392,5315" coordsize="1108,2">
              <v:shape style="position:absolute;left:7392;top:5315;width:1108;height:2" coordorigin="7392,5315" coordsize="1108,0" path="m7392,5315l8499,5315e" filled="f" stroked="t" strokeweight=".716246pt" strokecolor="#545454">
                <v:path arrowok="t"/>
              </v:shape>
            </v:group>
            <v:group style="position:absolute;left:4966;top:5313;width:6589;height:2" coordorigin="4966,5313" coordsize="6589,2">
              <v:shape style="position:absolute;left:4966;top:5313;width:6589;height:2" coordorigin="4966,5313" coordsize="6589,0" path="m4966,5313l11555,5313e" filled="f" stroked="t" strokeweight=".716246pt" strokecolor="#606060">
                <v:path arrowok="t"/>
              </v:shape>
            </v:group>
            <v:group style="position:absolute;left:10653;top:5313;width:941;height:2" coordorigin="10653,5313" coordsize="941,2">
              <v:shape style="position:absolute;left:10653;top:5313;width:941;height:2" coordorigin="10653,5313" coordsize="941,0" path="m10653,5313l11594,5313e" filled="f" stroked="t" strokeweight=".477497pt" strokecolor="#4B4B4B">
                <v:path arrowok="t"/>
              </v:shape>
            </v:group>
            <v:group style="position:absolute;left:4966;top:5559;width:5744;height:2" coordorigin="4966,5559" coordsize="5744,2">
              <v:shape style="position:absolute;left:4966;top:5559;width:5744;height:2" coordorigin="4966,5559" coordsize="5744,0" path="m4966,5559l10710,5559e" filled="f" stroked="t" strokeweight=".716246pt" strokecolor="#5B5B5B">
                <v:path arrowok="t"/>
              </v:shape>
            </v:group>
            <v:group style="position:absolute;left:9158;top:5557;width:1208;height:2" coordorigin="9158,5557" coordsize="1208,2">
              <v:shape style="position:absolute;left:9158;top:5557;width:1208;height:2" coordorigin="9158,5557" coordsize="1208,0" path="m9158,5557l10366,5557e" filled="f" stroked="t" strokeweight=".477497pt" strokecolor="#444444">
                <v:path arrowok="t"/>
              </v:shape>
            </v:group>
            <v:group style="position:absolute;left:10386;top:5552;width:1213;height:2" coordorigin="10386,5552" coordsize="1213,2">
              <v:shape style="position:absolute;left:10386;top:5552;width:1213;height:2" coordorigin="10386,5552" coordsize="1213,0" path="m10386,5552l11598,5552e" filled="f" stroked="t" strokeweight=".477497pt" strokecolor="#545454">
                <v:path arrowok="t"/>
              </v:shape>
            </v:group>
            <v:group style="position:absolute;left:382;top:5552;width:2;height:799" coordorigin="382,5552" coordsize="2,799">
              <v:shape style="position:absolute;left:382;top:5552;width:2;height:799" coordorigin="382,5552" coordsize="0,799" path="m382,6351l382,5552e" filled="f" stroked="t" strokeweight=".477497pt" strokecolor="#383838">
                <v:path arrowok="t"/>
              </v:shape>
            </v:group>
            <v:group style="position:absolute;left:2419;top:4068;width:2;height:12344" coordorigin="2419,4068" coordsize="2,12344">
              <v:shape style="position:absolute;left:2419;top:4068;width:2;height:12344" coordorigin="2419,4068" coordsize="0,12344" path="m2419,16412l2419,4068e" filled="f" stroked="t" strokeweight=".716246pt" strokecolor="#575757">
                <v:path arrowok="t"/>
              </v:shape>
            </v:group>
            <v:group style="position:absolute;left:2402;top:5806;width:372;height:2" coordorigin="2402,5806" coordsize="372,2">
              <v:shape style="position:absolute;left:2402;top:5806;width:372;height:2" coordorigin="2402,5806" coordsize="372,0" path="m2402,5806l2774,5806e" filled="f" stroked="t" strokeweight=".477497pt" strokecolor="#343434">
                <v:path arrowok="t"/>
              </v:shape>
            </v:group>
            <v:group style="position:absolute;left:2717;top:5808;width:1552;height:2" coordorigin="2717,5808" coordsize="1552,2">
              <v:shape style="position:absolute;left:2717;top:5808;width:1552;height:2" coordorigin="2717,5808" coordsize="1552,0" path="m2717,5808l4269,5808e" filled="f" stroked="t" strokeweight=".954994pt" strokecolor="#676767">
                <v:path arrowok="t"/>
              </v:shape>
            </v:group>
            <v:group style="position:absolute;left:4121;top:5806;width:597;height:2" coordorigin="4121,5806" coordsize="597,2">
              <v:shape style="position:absolute;left:4121;top:5806;width:597;height:2" coordorigin="4121,5806" coordsize="597,0" path="m4121,5806l4718,5806e" filled="f" stroked="t" strokeweight=".477497pt" strokecolor="#4B4B4B">
                <v:path arrowok="t"/>
              </v:shape>
            </v:group>
            <v:group style="position:absolute;left:4660;top:5806;width:339;height:2" coordorigin="4660,5806" coordsize="339,2">
              <v:shape style="position:absolute;left:4660;top:5806;width:339;height:2" coordorigin="4660,5806" coordsize="339,0" path="m4660,5806l4999,5806e" filled="f" stroked="t" strokeweight=".477497pt" strokecolor="#383838">
                <v:path arrowok="t"/>
              </v:shape>
            </v:group>
            <v:group style="position:absolute;left:4928;top:5801;width:3008;height:2" coordorigin="4928,5801" coordsize="3008,2">
              <v:shape style="position:absolute;left:4928;top:5801;width:3008;height:2" coordorigin="4928,5801" coordsize="3008,0" path="m4928,5801l7936,5801e" filled="f" stroked="t" strokeweight=".716246pt" strokecolor="#5B5B5B">
                <v:path arrowok="t"/>
              </v:shape>
            </v:group>
            <v:group style="position:absolute;left:7764;top:5801;width:1452;height:2" coordorigin="7764,5801" coordsize="1452,2">
              <v:shape style="position:absolute;left:7764;top:5801;width:1452;height:2" coordorigin="7764,5801" coordsize="1452,0" path="m7764,5801l9216,5801e" filled="f" stroked="t" strokeweight=".477497pt" strokecolor="#444444">
                <v:path arrowok="t"/>
              </v:shape>
            </v:group>
            <v:group style="position:absolute;left:9158;top:5799;width:2440;height:2" coordorigin="9158,5799" coordsize="2440,2">
              <v:shape style="position:absolute;left:9158;top:5799;width:2440;height:2" coordorigin="9158,5799" coordsize="2440,0" path="m9158,5799l11598,5799e" filled="f" stroked="t" strokeweight=".954994pt" strokecolor="#747474">
                <v:path arrowok="t"/>
              </v:shape>
            </v:group>
            <v:group style="position:absolute;left:797;top:6045;width:3471;height:2" coordorigin="797,6045" coordsize="3471,2">
              <v:shape style="position:absolute;left:797;top:6045;width:3471;height:2" coordorigin="797,6045" coordsize="3471,0" path="m797,6045l4269,6045e" filled="f" stroked="t" strokeweight=".716246pt" strokecolor="#5B5B5B">
                <v:path arrowok="t"/>
              </v:shape>
            </v:group>
            <v:group style="position:absolute;left:1012;top:6050;width:764;height:2" coordorigin="1012,6050" coordsize="764,2">
              <v:shape style="position:absolute;left:1012;top:6050;width:764;height:2" coordorigin="1012,6050" coordsize="764,0" path="m1012,6050l1776,6050e" filled="f" stroked="t" strokeweight=".477497pt" strokecolor="#3B3B3B">
                <v:path arrowok="t"/>
              </v:shape>
            </v:group>
            <v:group style="position:absolute;left:1929;top:6045;width:520;height:2" coordorigin="1929,6045" coordsize="520,2">
              <v:shape style="position:absolute;left:1929;top:6045;width:520;height:2" coordorigin="1929,6045" coordsize="520,0" path="m1929,6045l2450,6045e" filled="f" stroked="t" strokeweight=".477497pt" strokecolor="#383838">
                <v:path arrowok="t"/>
              </v:shape>
            </v:group>
            <v:group style="position:absolute;left:4121;top:6045;width:879;height:2" coordorigin="4121,6045" coordsize="879,2">
              <v:shape style="position:absolute;left:4121;top:6045;width:879;height:2" coordorigin="4121,6045" coordsize="879,0" path="m4121,6045l4999,6045e" filled="f" stroked="t" strokeweight=".477497pt" strokecolor="#3F3F3F">
                <v:path arrowok="t"/>
              </v:shape>
            </v:group>
            <v:group style="position:absolute;left:4928;top:6043;width:3572;height:2" coordorigin="4928,6043" coordsize="3572,2">
              <v:shape style="position:absolute;left:4928;top:6043;width:3572;height:2" coordorigin="4928,6043" coordsize="3572,0" path="m4928,6043l8499,6043e" filled="f" stroked="t" strokeweight=".716246pt" strokecolor="#575757">
                <v:path arrowok="t"/>
              </v:shape>
            </v:group>
            <v:group style="position:absolute;left:7392;top:6045;width:430;height:2" coordorigin="7392,6045" coordsize="430,2">
              <v:shape style="position:absolute;left:7392;top:6045;width:430;height:2" coordorigin="7392,6045" coordsize="430,0" path="m7392,6045l7821,6045e" filled="f" stroked="t" strokeweight=".477497pt" strokecolor="#3B3B3B">
                <v:path arrowok="t"/>
              </v:shape>
            </v:group>
            <v:group style="position:absolute;left:8442;top:6040;width:3151;height:2" coordorigin="8442,6040" coordsize="3151,2">
              <v:shape style="position:absolute;left:8442;top:6040;width:3151;height:2" coordorigin="8442,6040" coordsize="3151,0" path="m8442,6040l11594,6040e" filled="f" stroked="t" strokeweight=".954994pt" strokecolor="#707070">
                <v:path arrowok="t"/>
              </v:shape>
            </v:group>
            <v:group style="position:absolute;left:4971;top:5997;width:2;height:761" coordorigin="4971,5997" coordsize="2,761">
              <v:shape style="position:absolute;left:4971;top:5997;width:2;height:761" coordorigin="4971,5997" coordsize="0,761" path="m4971,6758l4971,5997e" filled="f" stroked="t" strokeweight=".954994pt" strokecolor="#6B6B6B">
                <v:path arrowok="t"/>
              </v:shape>
            </v:group>
            <v:group style="position:absolute;left:7793;top:6026;width:2;height:728" coordorigin="7793,6026" coordsize="2,728">
              <v:shape style="position:absolute;left:7793;top:6026;width:2;height:728" coordorigin="7793,6026" coordsize="0,728" path="m7793,6754l7793,6026e" filled="f" stroked="t" strokeweight=".238749pt" strokecolor="#444444">
                <v:path arrowok="t"/>
              </v:shape>
            </v:group>
            <v:group style="position:absolute;left:380;top:6251;width:2;height:1307" coordorigin="380,6251" coordsize="2,1307">
              <v:shape style="position:absolute;left:380;top:6251;width:2;height:1307" coordorigin="380,6251" coordsize="0,1307" path="m380,7558l380,6251e" filled="f" stroked="t" strokeweight=".954994pt" strokecolor="#676767">
                <v:path arrowok="t"/>
              </v:shape>
            </v:group>
            <v:group style="position:absolute;left:2402;top:6517;width:1538;height:2" coordorigin="2402,6517" coordsize="1538,2">
              <v:shape style="position:absolute;left:2402;top:6517;width:1538;height:2" coordorigin="2402,6517" coordsize="1538,0" path="m2402,6517l3939,6517e" filled="f" stroked="t" strokeweight=".954994pt" strokecolor="#646464">
                <v:path arrowok="t"/>
              </v:shape>
            </v:group>
            <v:group style="position:absolute;left:3882;top:6517;width:836;height:2" coordorigin="3882,6517" coordsize="836,2">
              <v:shape style="position:absolute;left:3882;top:6517;width:836;height:2" coordorigin="3882,6517" coordsize="836,0" path="m3882,6517l4718,6517e" filled="f" stroked="t" strokeweight=".477497pt" strokecolor="#4B4B4B">
                <v:path arrowok="t"/>
              </v:shape>
            </v:group>
            <v:group style="position:absolute;left:6871;top:6514;width:984;height:2" coordorigin="6871,6514" coordsize="984,2">
              <v:shape style="position:absolute;left:6871;top:6514;width:984;height:2" coordorigin="6871,6514" coordsize="984,0" path="m6871,6514l7855,6514e" filled="f" stroked="t" strokeweight=".477497pt" strokecolor="#3F3F3F">
                <v:path arrowok="t"/>
              </v:shape>
            </v:group>
            <v:group style="position:absolute;left:4660;top:6514;width:6905;height:2" coordorigin="4660,6514" coordsize="6905,2">
              <v:shape style="position:absolute;left:4660;top:6514;width:6905;height:2" coordorigin="4660,6514" coordsize="6905,0" path="m4660,6514l11565,6514e" filled="f" stroked="t" strokeweight=".716246pt" strokecolor="#606060">
                <v:path arrowok="t"/>
              </v:shape>
            </v:group>
            <v:group style="position:absolute;left:10300;top:6509;width:1299;height:2" coordorigin="10300,6509" coordsize="1299,2">
              <v:shape style="position:absolute;left:10300;top:6509;width:1299;height:2" coordorigin="10300,6509" coordsize="1299,0" path="m10300,6509l11598,6509e" filled="f" stroked="t" strokeweight=".477497pt" strokecolor="#545454">
                <v:path arrowok="t"/>
              </v:shape>
            </v:group>
            <v:group style="position:absolute;left:2402;top:6756;width:2884;height:2" coordorigin="2402,6756" coordsize="2884,2">
              <v:shape style="position:absolute;left:2402;top:6756;width:2884;height:2" coordorigin="2402,6756" coordsize="2884,0" path="m2402,6756l5286,6756e" filled="f" stroked="t" strokeweight=".716246pt" strokecolor="#5B5B5B">
                <v:path arrowok="t"/>
              </v:shape>
            </v:group>
            <v:group style="position:absolute;left:6871;top:6751;width:1628;height:2" coordorigin="6871,6751" coordsize="1628,2">
              <v:shape style="position:absolute;left:6871;top:6751;width:1628;height:2" coordorigin="6871,6751" coordsize="1628,0" path="m6871,6751l8499,6751e" filled="f" stroked="t" strokeweight=".477497pt" strokecolor="#484848">
                <v:path arrowok="t"/>
              </v:shape>
            </v:group>
            <v:group style="position:absolute;left:5119;top:6749;width:6437;height:2" coordorigin="5119,6749" coordsize="6437,2">
              <v:shape style="position:absolute;left:5119;top:6749;width:6437;height:2" coordorigin="5119,6749" coordsize="6437,0" path="m5119,6749l11555,6749e" filled="f" stroked="t" strokeweight=".954994pt" strokecolor="#646464">
                <v:path arrowok="t"/>
              </v:shape>
            </v:group>
            <v:group style="position:absolute;left:10653;top:6749;width:941;height:2" coordorigin="10653,6749" coordsize="941,2">
              <v:shape style="position:absolute;left:10653;top:6749;width:941;height:2" coordorigin="10653,6749" coordsize="941,0" path="m10653,6749l11594,6749e" filled="f" stroked="t" strokeweight=".477497pt" strokecolor="#4B4B4B">
                <v:path arrowok="t"/>
              </v:shape>
            </v:group>
            <v:group style="position:absolute;left:372;top:6998;width:415;height:2" coordorigin="372,6998" coordsize="415,2">
              <v:shape style="position:absolute;left:372;top:6998;width:415;height:2" coordorigin="372,6998" coordsize="415,0" path="m372,6998l788,6998e" filled="f" stroked="t" strokeweight=".954994pt" strokecolor="#777777">
                <v:path arrowok="t"/>
              </v:shape>
            </v:group>
            <v:group style="position:absolute;left:731;top:6998;width:1046;height:2" coordorigin="731,6998" coordsize="1046,2">
              <v:shape style="position:absolute;left:731;top:6998;width:1046;height:2" coordorigin="731,6998" coordsize="1046,0" path="m731,6998l1776,6998e" filled="f" stroked="t" strokeweight=".477497pt" strokecolor="#4B4B4B">
                <v:path arrowok="t"/>
              </v:shape>
            </v:group>
            <v:group style="position:absolute;left:2411;top:6715;width:2;height:325" coordorigin="2411,6715" coordsize="2,325">
              <v:shape style="position:absolute;left:2411;top:6715;width:2;height:325" coordorigin="2411,6715" coordsize="0,325" path="m2411,7041l2411,6715e" filled="f" stroked="t" strokeweight=".477497pt" strokecolor="#4F4F4F">
                <v:path arrowok="t"/>
              </v:shape>
            </v:group>
            <v:group style="position:absolute;left:6871;top:6993;width:950;height:2" coordorigin="6871,6993" coordsize="950,2">
              <v:shape style="position:absolute;left:6871;top:6993;width:950;height:2" coordorigin="6871,6993" coordsize="950,0" path="m6871,6993l7821,6993e" filled="f" stroked="t" strokeweight=".477497pt" strokecolor="#3B3B3B">
                <v:path arrowok="t"/>
              </v:shape>
            </v:group>
            <v:group style="position:absolute;left:1557;top:6995;width:8939;height:2" coordorigin="1557,6995" coordsize="8939,2">
              <v:shape style="position:absolute;left:1557;top:6995;width:8939;height:2" coordorigin="1557,6995" coordsize="8939,0" path="m1557,6995l10495,6995e" filled="f" stroked="t" strokeweight=".716246pt" strokecolor="#646464">
                <v:path arrowok="t"/>
              </v:shape>
            </v:group>
            <v:group style="position:absolute;left:9383;top:6993;width:2211;height:2" coordorigin="9383,6993" coordsize="2211,2">
              <v:shape style="position:absolute;left:9383;top:6993;width:2211;height:2" coordorigin="9383,6993" coordsize="2211,0" path="m9383,6993l11594,6993e" filled="f" stroked="t" strokeweight=".716246pt" strokecolor="#707070">
                <v:path arrowok="t"/>
              </v:shape>
            </v:group>
            <v:group style="position:absolute;left:11589;top:6710;width:2;height:1067" coordorigin="11589,6710" coordsize="2,1067">
              <v:shape style="position:absolute;left:11589;top:6710;width:2;height:1067" coordorigin="11589,6710" coordsize="0,1067" path="m11589,7778l11589,6710e" filled="f" stroked="t" strokeweight=".477497pt" strokecolor="#484848">
                <v:path arrowok="t"/>
              </v:shape>
            </v:group>
            <v:group style="position:absolute;left:2414;top:6969;width:2;height:1498" coordorigin="2414,6969" coordsize="2,1498">
              <v:shape style="position:absolute;left:2414;top:6969;width:2;height:1498" coordorigin="2414,6969" coordsize="0,1498" path="m2414,8467l2414,6969e" filled="f" stroked="t" strokeweight=".477497pt" strokecolor="#383838">
                <v:path arrowok="t"/>
              </v:shape>
            </v:group>
            <v:group style="position:absolute;left:372;top:7510;width:735;height:2" coordorigin="372,7510" coordsize="735,2">
              <v:shape style="position:absolute;left:372;top:7510;width:735;height:2" coordorigin="372,7510" coordsize="735,0" path="m372,7510l1108,7510e" filled="f" stroked="t" strokeweight=".954994pt" strokecolor="#707070">
                <v:path arrowok="t"/>
              </v:shape>
            </v:group>
            <v:group style="position:absolute;left:1012;top:7515;width:764;height:2" coordorigin="1012,7515" coordsize="764,2">
              <v:shape style="position:absolute;left:1012;top:7515;width:764;height:2" coordorigin="1012,7515" coordsize="764,0" path="m1012,7515l1776,7515e" filled="f" stroked="t" strokeweight=".477497pt" strokecolor="#444444">
                <v:path arrowok="t"/>
              </v:shape>
            </v:group>
            <v:group style="position:absolute;left:1719;top:7512;width:267;height:2" coordorigin="1719,7512" coordsize="267,2">
              <v:shape style="position:absolute;left:1719;top:7512;width:267;height:2" coordorigin="1719,7512" coordsize="267,0" path="m1719,7512l1986,7512e" filled="f" stroked="t" strokeweight=".716246pt" strokecolor="#575757">
                <v:path arrowok="t"/>
              </v:shape>
            </v:group>
            <v:group style="position:absolute;left:1929;top:7510;width:520;height:2" coordorigin="1929,7510" coordsize="520,2">
              <v:shape style="position:absolute;left:1929;top:7510;width:520;height:2" coordorigin="1929,7510" coordsize="520,0" path="m1929,7510l2450,7510e" filled="f" stroked="t" strokeweight=".477497pt" strokecolor="#444444">
                <v:path arrowok="t"/>
              </v:shape>
            </v:group>
            <v:group style="position:absolute;left:2378;top:7512;width:1929;height:2" coordorigin="2378,7512" coordsize="1929,2">
              <v:shape style="position:absolute;left:2378;top:7512;width:1929;height:2" coordorigin="2378,7512" coordsize="1929,0" path="m2378,7512l4307,7512e" filled="f" stroked="t" strokeweight=".954994pt" strokecolor="#676767">
                <v:path arrowok="t"/>
              </v:shape>
            </v:group>
            <v:group style="position:absolute;left:4121;top:7510;width:1165;height:2" coordorigin="4121,7510" coordsize="1165,2">
              <v:shape style="position:absolute;left:4121;top:7510;width:1165;height:2" coordorigin="4121,7510" coordsize="1165,0" path="m4121,7510l5286,7510e" filled="f" stroked="t" strokeweight=".477497pt" strokecolor="#484848">
                <v:path arrowok="t"/>
              </v:shape>
            </v:group>
            <v:group style="position:absolute;left:5229;top:7510;width:2220;height:2" coordorigin="5229,7510" coordsize="2220,2">
              <v:shape style="position:absolute;left:5229;top:7510;width:2220;height:2" coordorigin="5229,7510" coordsize="2220,0" path="m5229,7510l7449,7510e" filled="f" stroked="t" strokeweight=".954994pt" strokecolor="#6B6B6B">
                <v:path arrowok="t"/>
              </v:shape>
            </v:group>
            <v:group style="position:absolute;left:7363;top:7507;width:1136;height:2" coordorigin="7363,7507" coordsize="1136,2">
              <v:shape style="position:absolute;left:7363;top:7507;width:1136;height:2" coordorigin="7363,7507" coordsize="1136,0" path="m7363,7507l8499,7507e" filled="f" stroked="t" strokeweight=".477497pt" strokecolor="#545454">
                <v:path arrowok="t"/>
              </v:shape>
            </v:group>
            <v:group style="position:absolute;left:8079;top:7507;width:3486;height:2" coordorigin="8079,7507" coordsize="3486,2">
              <v:shape style="position:absolute;left:8079;top:7507;width:3486;height:2" coordorigin="8079,7507" coordsize="3486,0" path="m8079,7507l11565,7507e" filled="f" stroked="t" strokeweight=".716246pt" strokecolor="#6B6B6B">
                <v:path arrowok="t"/>
              </v:shape>
            </v:group>
            <v:group style="position:absolute;left:10653;top:7505;width:941;height:2" coordorigin="10653,7505" coordsize="941,2">
              <v:shape style="position:absolute;left:10653;top:7505;width:941;height:2" coordorigin="10653,7505" coordsize="941,0" path="m10653,7505l11594,7505e" filled="f" stroked="t" strokeweight=".477497pt" strokecolor="#606060">
                <v:path arrowok="t"/>
              </v:shape>
            </v:group>
            <v:group style="position:absolute;left:382;top:7462;width:2;height:2072" coordorigin="382,7462" coordsize="2,2072">
              <v:shape style="position:absolute;left:382;top:7462;width:2;height:2072" coordorigin="382,7462" coordsize="0,2072" path="m382,9534l382,7462e" filled="f" stroked="t" strokeweight=".477497pt" strokecolor="#4B4B4B">
                <v:path arrowok="t"/>
              </v:shape>
            </v:group>
            <v:group style="position:absolute;left:4976;top:7505;width:2;height:536" coordorigin="4976,7505" coordsize="2,536">
              <v:shape style="position:absolute;left:4976;top:7505;width:2;height:536" coordorigin="4976,7505" coordsize="0,536" path="m4976,8041l4976,7505e" filled="f" stroked="t" strokeweight=".954994pt" strokecolor="#777777">
                <v:path arrowok="t"/>
              </v:shape>
            </v:group>
            <v:group style="position:absolute;left:4966;top:7747;width:6599;height:2" coordorigin="4966,7747" coordsize="6599,2">
              <v:shape style="position:absolute;left:4966;top:7747;width:6599;height:2" coordorigin="4966,7747" coordsize="6599,0" path="m4966,7747l11565,7747e" filled="f" stroked="t" strokeweight=".716246pt" strokecolor="#6B6B6B">
                <v:path arrowok="t"/>
              </v:shape>
            </v:group>
            <v:group style="position:absolute;left:10653;top:7744;width:941;height:2" coordorigin="10653,7744" coordsize="941,2">
              <v:shape style="position:absolute;left:10653;top:7744;width:941;height:2" coordorigin="10653,7744" coordsize="941,0" path="m10653,7744l11594,7744e" filled="f" stroked="t" strokeweight=".477497pt" strokecolor="#5B5B5B">
                <v:path arrowok="t"/>
              </v:shape>
            </v:group>
            <v:group style="position:absolute;left:4966;top:7988;width:1972;height:2" coordorigin="4966,7988" coordsize="1972,2">
              <v:shape style="position:absolute;left:4966;top:7988;width:1972;height:2" coordorigin="4966,7988" coordsize="1972,0" path="m4966,7988l6938,7988e" filled="f" stroked="t" strokeweight=".716246pt" strokecolor="#646464">
                <v:path arrowok="t"/>
              </v:shape>
            </v:group>
            <v:group style="position:absolute;left:6907;top:7744;width:2;height:704" coordorigin="6907,7744" coordsize="2,704">
              <v:shape style="position:absolute;left:6907;top:7744;width:2;height:704" coordorigin="6907,7744" coordsize="0,704" path="m6907,8448l6907,7744e" filled="f" stroked="t" strokeweight=".954994pt" strokecolor="#6B6B6B">
                <v:path arrowok="t"/>
              </v:shape>
            </v:group>
            <v:group style="position:absolute;left:6866;top:7988;width:955;height:2" coordorigin="6866,7988" coordsize="955,2">
              <v:shape style="position:absolute;left:6866;top:7988;width:955;height:2" coordorigin="6866,7988" coordsize="955,0" path="m6866,7988l7821,7988e" filled="f" stroked="t" strokeweight=".477497pt" strokecolor="#3B3B3B">
                <v:path arrowok="t"/>
              </v:shape>
            </v:group>
            <v:group style="position:absolute;left:7764;top:7988;width:1676;height:2" coordorigin="7764,7988" coordsize="1676,2">
              <v:shape style="position:absolute;left:7764;top:7988;width:1676;height:2" coordorigin="7764,7988" coordsize="1676,0" path="m7764,7988l9440,7988e" filled="f" stroked="t" strokeweight=".954994pt" strokecolor="#6B6B6B">
                <v:path arrowok="t"/>
              </v:shape>
            </v:group>
            <v:group style="position:absolute;left:8483;top:7740;width:2;height:708" coordorigin="8483,7740" coordsize="2,708">
              <v:shape style="position:absolute;left:8483;top:7740;width:2;height:708" coordorigin="8483,7740" coordsize="0,708" path="m8483,8448l8483,7740e" filled="f" stroked="t" strokeweight=".954994pt" strokecolor="#747474">
                <v:path arrowok="t"/>
              </v:shape>
            </v:group>
            <v:group style="position:absolute;left:9383;top:7988;width:974;height:2" coordorigin="9383,7988" coordsize="974,2">
              <v:shape style="position:absolute;left:9383;top:7988;width:974;height:2" coordorigin="9383,7988" coordsize="974,0" path="m9383,7988l10357,7988e" filled="f" stroked="t" strokeweight=".477497pt" strokecolor="#545454">
                <v:path arrowok="t"/>
              </v:shape>
            </v:group>
            <v:group style="position:absolute;left:10300;top:7988;width:1299;height:2" coordorigin="10300,7988" coordsize="1299,2">
              <v:shape style="position:absolute;left:10300;top:7988;width:1299;height:2" coordorigin="10300,7988" coordsize="1299,0" path="m10300,7988l11598,7988e" filled="f" stroked="t" strokeweight=".716246pt" strokecolor="#747474">
                <v:path arrowok="t"/>
              </v:shape>
            </v:group>
            <v:group style="position:absolute;left:377;top:8441;width:411;height:2" coordorigin="377,8441" coordsize="411,2">
              <v:shape style="position:absolute;left:377;top:8441;width:411;height:2" coordorigin="377,8441" coordsize="411,0" path="m377,8441l788,8441e" filled="f" stroked="t" strokeweight=".954994pt" strokecolor="#7C7C7C">
                <v:path arrowok="t"/>
              </v:shape>
            </v:group>
            <v:group style="position:absolute;left:731;top:8438;width:339;height:2" coordorigin="731,8438" coordsize="339,2">
              <v:shape style="position:absolute;left:731;top:8438;width:339;height:2" coordorigin="731,8438" coordsize="339,0" path="m731,8438l1070,8438e" filled="f" stroked="t" strokeweight=".716246pt" strokecolor="#5B5B5B">
                <v:path arrowok="t"/>
              </v:shape>
            </v:group>
            <v:group style="position:absolute;left:1012;top:8443;width:764;height:2" coordorigin="1012,8443" coordsize="764,2">
              <v:shape style="position:absolute;left:1012;top:8443;width:764;height:2" coordorigin="1012,8443" coordsize="764,0" path="m1012,8443l1776,8443e" filled="f" stroked="t" strokeweight=".477497pt" strokecolor="#444444">
                <v:path arrowok="t"/>
              </v:shape>
            </v:group>
            <v:group style="position:absolute;left:1566;top:8446;width:2220;height:2" coordorigin="1566,8446" coordsize="2220,2">
              <v:shape style="position:absolute;left:1566;top:8446;width:2220;height:2" coordorigin="1566,8446" coordsize="2220,0" path="m1566,8446l3787,8446e" filled="f" stroked="t" strokeweight=".954994pt" strokecolor="#606060">
                <v:path arrowok="t"/>
              </v:shape>
            </v:group>
            <v:group style="position:absolute;left:3729;top:8443;width:449;height:2" coordorigin="3729,8443" coordsize="449,2">
              <v:shape style="position:absolute;left:3729;top:8443;width:449;height:2" coordorigin="3729,8443" coordsize="449,0" path="m3729,8443l4178,8443e" filled="f" stroked="t" strokeweight=".477497pt" strokecolor="#3B3B3B">
                <v:path arrowok="t"/>
              </v:shape>
            </v:group>
            <v:group style="position:absolute;left:4978;top:7969;width:2;height:483" coordorigin="4978,7969" coordsize="2,483">
              <v:shape style="position:absolute;left:4978;top:7969;width:2;height:483" coordorigin="4978,7969" coordsize="0,483" path="m4978,8453l4978,7969e" filled="f" stroked="t" strokeweight=".954994pt" strokecolor="#5B5B5B">
                <v:path arrowok="t"/>
              </v:shape>
            </v:group>
            <v:group style="position:absolute;left:4121;top:8441;width:1719;height:2" coordorigin="4121,8441" coordsize="1719,2">
              <v:shape style="position:absolute;left:4121;top:8441;width:1719;height:2" coordorigin="4121,8441" coordsize="1719,0" path="m4121,8441l5840,8441e" filled="f" stroked="t" strokeweight=".954994pt" strokecolor="#646464">
                <v:path arrowok="t"/>
              </v:shape>
            </v:group>
            <v:group style="position:absolute;left:5735;top:8441;width:1308;height:2" coordorigin="5735,8441" coordsize="1308,2">
              <v:shape style="position:absolute;left:5735;top:8441;width:1308;height:2" coordorigin="5735,8441" coordsize="1308,0" path="m5735,8441l7043,8441e" filled="f" stroked="t" strokeweight=".477497pt" strokecolor="#4B4B4B">
                <v:path arrowok="t"/>
              </v:shape>
            </v:group>
            <v:group style="position:absolute;left:6986;top:8438;width:463;height:2" coordorigin="6986,8438" coordsize="463,2">
              <v:shape style="position:absolute;left:6986;top:8438;width:463;height:2" coordorigin="6986,8438" coordsize="463,0" path="m6986,8438l7449,8438e" filled="f" stroked="t" strokeweight=".477497pt" strokecolor="#383838">
                <v:path arrowok="t"/>
              </v:shape>
            </v:group>
            <v:group style="position:absolute;left:7392;top:8438;width:2965;height:2" coordorigin="7392,8438" coordsize="2965,2">
              <v:shape style="position:absolute;left:7392;top:8438;width:2965;height:2" coordorigin="7392,8438" coordsize="2965,0" path="m7392,8438l10357,8438e" filled="f" stroked="t" strokeweight=".716246pt" strokecolor="#646464">
                <v:path arrowok="t"/>
              </v:shape>
            </v:group>
            <v:group style="position:absolute;left:9383;top:8436;width:1327;height:2" coordorigin="9383,8436" coordsize="1327,2">
              <v:shape style="position:absolute;left:9383;top:8436;width:1327;height:2" coordorigin="9383,8436" coordsize="1327,0" path="m9383,8436l10710,8436e" filled="f" stroked="t" strokeweight=".477497pt" strokecolor="#4B4B4B">
                <v:path arrowok="t"/>
              </v:shape>
            </v:group>
            <v:group style="position:absolute;left:10653;top:8438;width:945;height:2" coordorigin="10653,8438" coordsize="945,2">
              <v:shape style="position:absolute;left:10653;top:8438;width:945;height:2" coordorigin="10653,8438" coordsize="945,0" path="m10653,8438l11598,8438e" filled="f" stroked="t" strokeweight=".716246pt" strokecolor="#676767">
                <v:path arrowok="t"/>
              </v:shape>
            </v:group>
            <v:group style="position:absolute;left:11591;top:7706;width:2;height:2747" coordorigin="11591,7706" coordsize="2,2747">
              <v:shape style="position:absolute;left:11591;top:7706;width:2;height:2747" coordorigin="11591,7706" coordsize="0,2747" path="m11591,10453l11591,7706e" filled="f" stroked="t" strokeweight=".954994pt" strokecolor="#6B6B6B">
                <v:path arrowok="t"/>
              </v:shape>
            </v:group>
            <v:group style="position:absolute;left:382;top:8395;width:2;height:321" coordorigin="382,8395" coordsize="2,321">
              <v:shape style="position:absolute;left:382;top:8395;width:2;height:321" coordorigin="382,8395" coordsize="0,321" path="m382,8716l382,8395e" filled="f" stroked="t" strokeweight=".477497pt" strokecolor="#343434">
                <v:path arrowok="t"/>
              </v:shape>
            </v:group>
            <v:group style="position:absolute;left:2378;top:9252;width:396;height:2" coordorigin="2378,9252" coordsize="396,2">
              <v:shape style="position:absolute;left:2378;top:9252;width:396;height:2" coordorigin="2378,9252" coordsize="396,0" path="m2378,9252l2774,9252e" filled="f" stroked="t" strokeweight=".477497pt" strokecolor="#343434">
                <v:path arrowok="t"/>
              </v:shape>
            </v:group>
            <v:group style="position:absolute;left:2717;top:9250;width:673;height:2" coordorigin="2717,9250" coordsize="673,2">
              <v:shape style="position:absolute;left:2717;top:9250;width:673;height:2" coordorigin="2717,9250" coordsize="673,0" path="m2717,9250l3390,9250e" filled="f" stroked="t" strokeweight=".477497pt" strokecolor="#484848">
                <v:path arrowok="t"/>
              </v:shape>
            </v:group>
            <v:group style="position:absolute;left:4933;top:9250;width:559;height:2" coordorigin="4933,9250" coordsize="559,2">
              <v:shape style="position:absolute;left:4933;top:9250;width:559;height:2" coordorigin="4933,9250" coordsize="559,0" path="m4933,9250l5491,9250e" filled="f" stroked="t" strokeweight=".716246pt" strokecolor="#4F4F4F">
                <v:path arrowok="t"/>
              </v:shape>
            </v:group>
            <v:group style="position:absolute;left:5735;top:9247;width:1194;height:2" coordorigin="5735,9247" coordsize="1194,2">
              <v:shape style="position:absolute;left:5735;top:9247;width:1194;height:2" coordorigin="5735,9247" coordsize="1194,0" path="m5735,9247l6928,9247e" filled="f" stroked="t" strokeweight=".477497pt" strokecolor="#3F3F3F">
                <v:path arrowok="t"/>
              </v:shape>
            </v:group>
            <v:group style="position:absolute;left:377;top:9247;width:9994;height:2" coordorigin="377,9247" coordsize="9994,2">
              <v:shape style="position:absolute;left:377;top:9247;width:9994;height:2" coordorigin="377,9247" coordsize="9994,0" path="m377,9247l10371,9247e" filled="f" stroked="t" strokeweight=".716246pt" strokecolor="#5B5B5B">
                <v:path arrowok="t"/>
              </v:shape>
            </v:group>
            <v:group style="position:absolute;left:10300;top:9242;width:1304;height:2" coordorigin="10300,9242" coordsize="1304,2">
              <v:shape style="position:absolute;left:10300;top:9242;width:1304;height:2" coordorigin="10300,9242" coordsize="1304,0" path="m10300,9242l11603,9242e" filled="f" stroked="t" strokeweight=".954994pt" strokecolor="#707070">
                <v:path arrowok="t"/>
              </v:shape>
            </v:group>
            <v:group style="position:absolute;left:387;top:9271;width:2;height:498" coordorigin="387,9271" coordsize="2,498">
              <v:shape style="position:absolute;left:387;top:9271;width:2;height:498" coordorigin="387,9271" coordsize="0,498" path="m387,9769l387,9271e" filled="f" stroked="t" strokeweight=".477497pt" strokecolor="#545454">
                <v:path arrowok="t"/>
              </v:shape>
            </v:group>
            <v:group style="position:absolute;left:372;top:10193;width:969;height:2" coordorigin="372,10193" coordsize="969,2">
              <v:shape style="position:absolute;left:372;top:10193;width:969;height:2" coordorigin="372,10193" coordsize="969,0" path="m372,10193l1342,10193e" filled="f" stroked="t" strokeweight=".954994pt" strokecolor="#707070">
                <v:path arrowok="t"/>
              </v:shape>
            </v:group>
            <v:group style="position:absolute;left:384;top:9271;width:2;height:1489" coordorigin="384,9271" coordsize="2,1489">
              <v:shape style="position:absolute;left:384;top:9271;width:2;height:1489" coordorigin="384,9271" coordsize="0,1489" path="m384,10760l384,9271e" filled="f" stroked="t" strokeweight=".716246pt" strokecolor="#646464">
                <v:path arrowok="t"/>
              </v:shape>
            </v:group>
            <v:group style="position:absolute;left:1012;top:10190;width:974;height:2" coordorigin="1012,10190" coordsize="974,2">
              <v:shape style="position:absolute;left:1012;top:10190;width:974;height:2" coordorigin="1012,10190" coordsize="974,0" path="m1012,10190l1986,10190e" filled="f" stroked="t" strokeweight=".716246pt" strokecolor="#575757">
                <v:path arrowok="t"/>
              </v:shape>
            </v:group>
            <v:group style="position:absolute;left:1929;top:10190;width:520;height:2" coordorigin="1929,10190" coordsize="520,2">
              <v:shape style="position:absolute;left:1929;top:10190;width:520;height:2" coordorigin="1929,10190" coordsize="520,0" path="m1929,10190l2450,10190e" filled="f" stroked="t" strokeweight=".477497pt" strokecolor="#3F3F3F">
                <v:path arrowok="t"/>
              </v:shape>
            </v:group>
            <v:group style="position:absolute;left:2378;top:10185;width:9220;height:2" coordorigin="2378,10185" coordsize="9220,2">
              <v:shape style="position:absolute;left:2378;top:10185;width:9220;height:2" coordorigin="2378,10185" coordsize="9220,0" path="m2378,10185l11598,10185e" filled="f" stroked="t" strokeweight=".716246pt" strokecolor="#646464">
                <v:path arrowok="t"/>
              </v:shape>
            </v:group>
            <v:group style="position:absolute;left:372;top:10429;width:1456;height:2" coordorigin="372,10429" coordsize="1456,2">
              <v:shape style="position:absolute;left:372;top:10429;width:1456;height:2" coordorigin="372,10429" coordsize="1456,0" path="m372,10429l1829,10429e" filled="f" stroked="t" strokeweight=".954994pt" strokecolor="#676767">
                <v:path arrowok="t"/>
              </v:shape>
            </v:group>
            <v:group style="position:absolute;left:1719;top:10432;width:267;height:2" coordorigin="1719,10432" coordsize="267,2">
              <v:shape style="position:absolute;left:1719;top:10432;width:267;height:2" coordorigin="1719,10432" coordsize="267,0" path="m1719,10432l1986,10432e" filled="f" stroked="t" strokeweight=".477497pt" strokecolor="#545454">
                <v:path arrowok="t"/>
              </v:shape>
            </v:group>
            <v:group style="position:absolute;left:1929;top:10429;width:520;height:2" coordorigin="1929,10429" coordsize="520,2">
              <v:shape style="position:absolute;left:1929;top:10429;width:520;height:2" coordorigin="1929,10429" coordsize="520,0" path="m1929,10429l2450,10429e" filled="f" stroked="t" strokeweight=".477497pt" strokecolor="#3F3F3F">
                <v:path arrowok="t"/>
              </v:shape>
            </v:group>
            <v:group style="position:absolute;left:2378;top:10427;width:2340;height:2" coordorigin="2378,10427" coordsize="2340,2">
              <v:shape style="position:absolute;left:2378;top:10427;width:2340;height:2" coordorigin="2378,10427" coordsize="2340,0" path="m2378,10427l4718,10427e" filled="f" stroked="t" strokeweight=".954994pt" strokecolor="#676767">
                <v:path arrowok="t"/>
              </v:shape>
            </v:group>
            <v:group style="position:absolute;left:4660;top:10429;width:329;height:2" coordorigin="4660,10429" coordsize="329,2">
              <v:shape style="position:absolute;left:4660;top:10429;width:329;height:2" coordorigin="4660,10429" coordsize="329,0" path="m4660,10429l4990,10429e" filled="f" stroked="t" strokeweight=".477497pt" strokecolor="#545454">
                <v:path arrowok="t"/>
              </v:shape>
            </v:group>
            <v:group style="position:absolute;left:4933;top:10427;width:4508;height:2" coordorigin="4933,10427" coordsize="4508,2">
              <v:shape style="position:absolute;left:4933;top:10427;width:4508;height:2" coordorigin="4933,10427" coordsize="4508,0" path="m4933,10427l9440,10427e" filled="f" stroked="t" strokeweight=".716246pt" strokecolor="#606060">
                <v:path arrowok="t"/>
              </v:shape>
            </v:group>
            <v:group style="position:absolute;left:9206;top:10422;width:2392;height:2" coordorigin="9206,10422" coordsize="2392,2">
              <v:shape style="position:absolute;left:9206;top:10422;width:2392;height:2" coordorigin="9206,10422" coordsize="2392,0" path="m9206,10422l11598,10422e" filled="f" stroked="t" strokeweight=".954994pt" strokecolor="#747474">
                <v:path arrowok="t"/>
              </v:shape>
            </v:group>
            <v:group style="position:absolute;left:855;top:10671;width:1619;height:2" coordorigin="855,10671" coordsize="1619,2">
              <v:shape style="position:absolute;left:855;top:10671;width:1619;height:2" coordorigin="855,10671" coordsize="1619,0" path="m855,10671l2473,10671e" filled="f" stroked="t" strokeweight=".716246pt" strokecolor="#3F3F3F">
                <v:path arrowok="t"/>
              </v:shape>
            </v:group>
            <v:group style="position:absolute;left:2106;top:10671;width:2125;height:2" coordorigin="2106,10671" coordsize="2125,2">
              <v:shape style="position:absolute;left:2106;top:10671;width:2125;height:2" coordorigin="2106,10671" coordsize="2125,0" path="m2106,10671l4231,10671e" filled="f" stroked="t" strokeweight=".954994pt" strokecolor="#646464">
                <v:path arrowok="t"/>
              </v:shape>
            </v:group>
            <v:group style="position:absolute;left:4121;top:10669;width:597;height:2" coordorigin="4121,10669" coordsize="597,2">
              <v:shape style="position:absolute;left:4121;top:10669;width:597;height:2" coordorigin="4121,10669" coordsize="597,0" path="m4121,10669l4718,10669e" filled="f" stroked="t" strokeweight=".477497pt" strokecolor="#545454">
                <v:path arrowok="t"/>
              </v:shape>
            </v:group>
            <v:group style="position:absolute;left:4660;top:10669;width:626;height:2" coordorigin="4660,10669" coordsize="626,2">
              <v:shape style="position:absolute;left:4660;top:10669;width:626;height:2" coordorigin="4660,10669" coordsize="626,0" path="m4660,10669l5286,10669e" filled="f" stroked="t" strokeweight=".477497pt" strokecolor="#383838">
                <v:path arrowok="t"/>
              </v:shape>
            </v:group>
            <v:group style="position:absolute;left:5229;top:10664;width:4212;height:2" coordorigin="5229,10664" coordsize="4212,2">
              <v:shape style="position:absolute;left:5229;top:10664;width:4212;height:2" coordorigin="5229,10664" coordsize="4212,0" path="m5229,10664l9440,10664e" filled="f" stroked="t" strokeweight=".955847pt" strokecolor="#606060">
                <v:path arrowok="t"/>
              </v:shape>
            </v:group>
            <v:group style="position:absolute;left:8442;top:10664;width:774;height:2" coordorigin="8442,10664" coordsize="774,2">
              <v:shape style="position:absolute;left:8442;top:10664;width:774;height:2" coordorigin="8442,10664" coordsize="774,0" path="m8442,10664l9216,10664e" filled="f" stroked="t" strokeweight=".477497pt" strokecolor="#4B4B4B">
                <v:path arrowok="t"/>
              </v:shape>
            </v:group>
            <v:group style="position:absolute;left:9168;top:10662;width:2430;height:2" coordorigin="9168,10662" coordsize="2430,2">
              <v:shape style="position:absolute;left:9168;top:10662;width:2430;height:2" coordorigin="9168,10662" coordsize="2430,0" path="m9168,10662l11598,10662e" filled="f" stroked="t" strokeweight=".954994pt" strokecolor="#747474">
                <v:path arrowok="t"/>
              </v:shape>
            </v:group>
            <v:group style="position:absolute;left:11596;top:10382;width:2;height:1264" coordorigin="11596,10382" coordsize="2,1264">
              <v:shape style="position:absolute;left:11596;top:10382;width:2;height:1264" coordorigin="11596,10382" coordsize="0,1264" path="m11596,11645l11596,10382e" filled="f" stroked="t" strokeweight=".477497pt" strokecolor="#545454">
                <v:path arrowok="t"/>
              </v:shape>
            </v:group>
            <v:group style="position:absolute;left:384;top:10702;width:2;height:1589" coordorigin="384,10702" coordsize="2,1589">
              <v:shape style="position:absolute;left:384;top:10702;width:2;height:1589" coordorigin="384,10702" coordsize="0,1589" path="m384,12291l384,10702e" filled="f" stroked="t" strokeweight=".477497pt" strokecolor="#3F3F3F">
                <v:path arrowok="t"/>
              </v:shape>
            </v:group>
            <v:group style="position:absolute;left:2416;top:10702;width:2;height:235" coordorigin="2416,10702" coordsize="2,235">
              <v:shape style="position:absolute;left:2416;top:10702;width:2;height:235" coordorigin="2416,10702" coordsize="0,235" path="m2416,10937l2416,10702e" filled="f" stroked="t" strokeweight=".477497pt" strokecolor="#2F2F2F">
                <v:path arrowok="t"/>
              </v:shape>
            </v:group>
            <v:group style="position:absolute;left:377;top:11145;width:3013;height:2" coordorigin="377,11145" coordsize="3013,2">
              <v:shape style="position:absolute;left:377;top:11145;width:3013;height:2" coordorigin="377,11145" coordsize="3013,0" path="m377,11145l3390,11145e" filled="f" stroked="t" strokeweight=".716246pt" strokecolor="#606060">
                <v:path arrowok="t"/>
              </v:shape>
            </v:group>
            <v:group style="position:absolute;left:3333;top:11143;width:845;height:2" coordorigin="3333,11143" coordsize="845,2">
              <v:shape style="position:absolute;left:3333;top:11143;width:845;height:2" coordorigin="3333,11143" coordsize="845,0" path="m3333,11143l4178,11143e" filled="f" stroked="t" strokeweight=".477497pt" strokecolor="#3B3B3B">
                <v:path arrowok="t"/>
              </v:shape>
            </v:group>
            <v:group style="position:absolute;left:6871;top:11138;width:950;height:2" coordorigin="6871,11138" coordsize="950,2">
              <v:shape style="position:absolute;left:6871;top:11138;width:950;height:2" coordorigin="6871,11138" coordsize="950,0" path="m6871,11138l7821,11138e" filled="f" stroked="t" strokeweight=".477497pt" strokecolor="#3F3F3F">
                <v:path arrowok="t"/>
              </v:shape>
            </v:group>
            <v:group style="position:absolute;left:4121;top:11138;width:6236;height:2" coordorigin="4121,11138" coordsize="6236,2">
              <v:shape style="position:absolute;left:4121;top:11138;width:6236;height:2" coordorigin="4121,11138" coordsize="6236,0" path="m4121,11138l10357,11138e" filled="f" stroked="t" strokeweight=".954994pt" strokecolor="#676767">
                <v:path arrowok="t"/>
              </v:shape>
            </v:group>
            <v:group style="position:absolute;left:10300;top:11133;width:1304;height:2" coordorigin="10300,11133" coordsize="1304,2">
              <v:shape style="position:absolute;left:10300;top:11133;width:1304;height:2" coordorigin="10300,11133" coordsize="1304,0" path="m10300,11133l11603,11133e" filled="f" stroked="t" strokeweight=".477497pt" strokecolor="#606060">
                <v:path arrowok="t"/>
              </v:shape>
            </v:group>
            <v:group style="position:absolute;left:377;top:11384;width:2111;height:2" coordorigin="377,11384" coordsize="2111,2">
              <v:shape style="position:absolute;left:377;top:11384;width:2111;height:2" coordorigin="377,11384" coordsize="2111,0" path="m377,11384l2488,11384e" filled="f" stroked="t" strokeweight=".716246pt" strokecolor="#646464">
                <v:path arrowok="t"/>
              </v:shape>
            </v:group>
            <v:group style="position:absolute;left:2378;top:11387;width:578;height:2" coordorigin="2378,11387" coordsize="578,2">
              <v:shape style="position:absolute;left:2378;top:11387;width:578;height:2" coordorigin="2378,11387" coordsize="578,0" path="m2378,11387l2956,11387e" filled="f" stroked="t" strokeweight=".477497pt" strokecolor="#4B4B4B">
                <v:path arrowok="t"/>
              </v:shape>
            </v:group>
            <v:group style="position:absolute;left:2898;top:11380;width:2908;height:2" coordorigin="2898,11380" coordsize="2908,2">
              <v:shape style="position:absolute;left:2898;top:11380;width:2908;height:2" coordorigin="2898,11380" coordsize="2908,0" path="m2898,11380l5806,11380e" filled="f" stroked="t" strokeweight=".716246pt" strokecolor="#646464">
                <v:path arrowok="t"/>
              </v:shape>
            </v:group>
            <v:group style="position:absolute;left:5735;top:11380;width:1714;height:2" coordorigin="5735,11380" coordsize="1714,2">
              <v:shape style="position:absolute;left:5735;top:11380;width:1714;height:2" coordorigin="5735,11380" coordsize="1714,0" path="m5735,11380l7449,11380e" filled="f" stroked="t" strokeweight=".477497pt" strokecolor="#4B4B4B">
                <v:path arrowok="t"/>
              </v:shape>
            </v:group>
            <v:group style="position:absolute;left:7377;top:11380;width:1924;height:2" coordorigin="7377,11380" coordsize="1924,2">
              <v:shape style="position:absolute;left:7377;top:11380;width:1924;height:2" coordorigin="7377,11380" coordsize="1924,0" path="m7377,11380l9302,11380e" filled="f" stroked="t" strokeweight=".954994pt" strokecolor="#707070">
                <v:path arrowok="t"/>
              </v:shape>
            </v:group>
            <v:group style="position:absolute;left:9158;top:11372;width:2445;height:2" coordorigin="9158,11372" coordsize="2445,2">
              <v:shape style="position:absolute;left:9158;top:11372;width:2445;height:2" coordorigin="9158,11372" coordsize="2445,0" path="m9158,11372l11603,11372e" filled="f" stroked="t" strokeweight=".477497pt" strokecolor="#575757">
                <v:path arrowok="t"/>
              </v:shape>
            </v:group>
            <v:group style="position:absolute;left:1041;top:11382;width:2;height:235" coordorigin="1041,11382" coordsize="2,235">
              <v:shape style="position:absolute;left:1041;top:11382;width:2;height:235" coordorigin="1041,11382" coordsize="0,235" path="m1041,11616l1041,11382e" filled="f" stroked="t" strokeweight=".238749pt" strokecolor="#4B4B4B">
                <v:path arrowok="t"/>
              </v:shape>
            </v:group>
            <v:group style="position:absolute;left:1755;top:11377;width:2;height:1163" coordorigin="1755,11377" coordsize="2,1163">
              <v:shape style="position:absolute;left:1755;top:11377;width:2;height:1163" coordorigin="1755,11377" coordsize="0,1163" path="m1755,12540l1755,11377e" filled="f" stroked="t" strokeweight=".954994pt" strokecolor="#676767">
                <v:path arrowok="t"/>
              </v:shape>
            </v:group>
            <v:group style="position:absolute;left:377;top:11624;width:6551;height:2" coordorigin="377,11624" coordsize="6551,2">
              <v:shape style="position:absolute;left:377;top:11624;width:6551;height:2" coordorigin="377,11624" coordsize="6551,0" path="m377,11624l6928,11624e" filled="f" stroked="t" strokeweight=".716246pt" strokecolor="#606060">
                <v:path arrowok="t"/>
              </v:shape>
            </v:group>
            <v:group style="position:absolute;left:6871;top:11616;width:950;height:2" coordorigin="6871,11616" coordsize="950,2">
              <v:shape style="position:absolute;left:6871;top:11616;width:950;height:2" coordorigin="6871,11616" coordsize="950,0" path="m6871,11616l7821,11616e" filled="f" stroked="t" strokeweight=".477497pt" strokecolor="#383838">
                <v:path arrowok="t"/>
              </v:shape>
            </v:group>
            <v:group style="position:absolute;left:7430;top:11372;width:2;height:1747" coordorigin="7430,11372" coordsize="2,1747">
              <v:shape style="position:absolute;left:7430;top:11372;width:2;height:1747" coordorigin="7430,11372" coordsize="0,1747" path="m7430,13119l7430,11372e" filled="f" stroked="t" strokeweight=".954994pt" strokecolor="#6B6B6B">
                <v:path arrowok="t"/>
              </v:shape>
            </v:group>
            <v:group style="position:absolute;left:7764;top:11614;width:3810;height:2" coordorigin="7764,11614" coordsize="3810,2">
              <v:shape style="position:absolute;left:7764;top:11614;width:3810;height:2" coordorigin="7764,11614" coordsize="3810,0" path="m7764,11614l11575,11614e" filled="f" stroked="t" strokeweight=".954994pt" strokecolor="#646464">
                <v:path arrowok="t"/>
              </v:shape>
            </v:group>
            <v:group style="position:absolute;left:10300;top:11612;width:1304;height:2" coordorigin="10300,11612" coordsize="1304,2">
              <v:shape style="position:absolute;left:10300;top:11612;width:1304;height:2" coordorigin="10300,11612" coordsize="1304,0" path="m10300,11612l11603,11612e" filled="f" stroked="t" strokeweight=".477497pt" strokecolor="#4F4F4F">
                <v:path arrowok="t"/>
              </v:shape>
            </v:group>
            <v:group style="position:absolute;left:1041;top:11602;width:2;height:507" coordorigin="1041,11602" coordsize="2,507">
              <v:shape style="position:absolute;left:1041;top:11602;width:2;height:507" coordorigin="1041,11602" coordsize="0,507" path="m1041,12109l1041,11602e" filled="f" stroked="t" strokeweight=".238749pt" strokecolor="#707070">
                <v:path arrowok="t"/>
              </v:shape>
            </v:group>
            <v:group style="position:absolute;left:11596;top:11573;width:2;height:2465" coordorigin="11596,11573" coordsize="2,2465">
              <v:shape style="position:absolute;left:11596;top:11573;width:2;height:2465" coordorigin="11596,11573" coordsize="0,2465" path="m11596,14038l11596,11573e" filled="f" stroked="t" strokeweight=".954994pt" strokecolor="#6B6B6B">
                <v:path arrowok="t"/>
              </v:shape>
            </v:group>
            <v:group style="position:absolute;left:1041;top:12109;width:2;height:1378" coordorigin="1041,12109" coordsize="2,1378">
              <v:shape style="position:absolute;left:1041;top:12109;width:2;height:1378" coordorigin="1041,12109" coordsize="0,1378" path="m1041,13488l1041,12109e" filled="f" stroked="t" strokeweight=".238749pt" strokecolor="#000000">
                <v:path arrowok="t"/>
              </v:shape>
            </v:group>
            <v:group style="position:absolute;left:2421;top:12081;width:2;height:211" coordorigin="2421,12081" coordsize="2,211">
              <v:shape style="position:absolute;left:2421;top:12081;width:2;height:211" coordorigin="2421,12081" coordsize="0,211" path="m2421,12291l2421,12081e" filled="f" stroked="t" strokeweight=".477497pt" strokecolor="#2F2F2F">
                <v:path arrowok="t"/>
              </v:shape>
            </v:group>
            <v:group style="position:absolute;left:387;top:12234;width:2;height:249" coordorigin="387,12234" coordsize="2,249">
              <v:shape style="position:absolute;left:387;top:12234;width:2;height:249" coordorigin="387,12234" coordsize="0,249" path="m387,12483l387,12234e" filled="f" stroked="t" strokeweight=".477497pt" strokecolor="#2B2B2B">
                <v:path arrowok="t"/>
              </v:shape>
            </v:group>
            <v:group style="position:absolute;left:384;top:12425;width:2;height:3987" coordorigin="384,12425" coordsize="2,3987">
              <v:shape style="position:absolute;left:384;top:12425;width:2;height:3987" coordorigin="384,12425" coordsize="0,3987" path="m384,16412l384,12425e" filled="f" stroked="t" strokeweight=".716246pt" strokecolor="#5B5B5B">
                <v:path arrowok="t"/>
              </v:shape>
            </v:group>
            <v:group style="position:absolute;left:1755;top:12425;width:2;height:656" coordorigin="1755,12425" coordsize="2,656">
              <v:shape style="position:absolute;left:1755;top:12425;width:2;height:656" coordorigin="1755,12425" coordsize="0,656" path="m1755,13081l1755,12425e" filled="f" stroked="t" strokeweight=".716246pt" strokecolor="#4B4B4B">
                <v:path arrowok="t"/>
              </v:shape>
            </v:group>
            <v:group style="position:absolute;left:384;top:12612;width:2;height:469" coordorigin="384,12612" coordsize="2,469">
              <v:shape style="position:absolute;left:384;top:12612;width:2;height:469" coordorigin="384,12612" coordsize="0,469" path="m384,13081l384,12612e" filled="f" stroked="t" strokeweight=".954994pt" strokecolor="#707070">
                <v:path arrowok="t"/>
              </v:shape>
            </v:group>
            <v:group style="position:absolute;left:1757;top:13024;width:2;height:1015" coordorigin="1757,13024" coordsize="2,1015">
              <v:shape style="position:absolute;left:1757;top:13024;width:2;height:1015" coordorigin="1757,13024" coordsize="0,1015" path="m1757,14038l1757,13024e" filled="f" stroked="t" strokeweight=".477497pt" strokecolor="#2B2B2B">
                <v:path arrowok="t"/>
              </v:shape>
            </v:group>
            <v:group style="position:absolute;left:7430;top:13024;width:2;height:751" coordorigin="7430,13024" coordsize="2,751">
              <v:shape style="position:absolute;left:7430;top:13024;width:2;height:751" coordorigin="7430,13024" coordsize="0,751" path="m7430,13775l7430,13024e" filled="f" stroked="t" strokeweight=".477497pt" strokecolor="#3F3F3F">
                <v:path arrowok="t"/>
              </v:shape>
            </v:group>
            <v:group style="position:absolute;left:377;top:13715;width:234;height:2" coordorigin="377,13715" coordsize="234,2">
              <v:shape style="position:absolute;left:377;top:13715;width:234;height:2" coordorigin="377,13715" coordsize="234,0" path="m377,13715l611,13715e" filled="f" stroked="t" strokeweight=".238749pt" strokecolor="#575757">
                <v:path arrowok="t"/>
              </v:shape>
            </v:group>
            <v:group style="position:absolute;left:759;top:13746;width:286;height:2" coordorigin="759,13746" coordsize="286,2">
              <v:shape style="position:absolute;left:759;top:13746;width:286;height:2" coordorigin="759,13746" coordsize="286,0" path="m759,13746l1046,13746e" filled="f" stroked="t" strokeweight=".238749pt" strokecolor="#000000">
                <v:path arrowok="t"/>
              </v:shape>
            </v:group>
            <v:group style="position:absolute;left:1041;top:13488;width:2;height:263" coordorigin="1041,13488" coordsize="2,263">
              <v:shape style="position:absolute;left:1041;top:13488;width:2;height:263" coordorigin="1041,13488" coordsize="0,263" path="m1041,13751l1041,13488e" filled="f" stroked="t" strokeweight=".238749pt" strokecolor="#484848">
                <v:path arrowok="t"/>
              </v:shape>
            </v:group>
            <v:group style="position:absolute;left:1012;top:13715;width:974;height:2" coordorigin="1012,13715" coordsize="974,2">
              <v:shape style="position:absolute;left:1012;top:13715;width:974;height:2" coordorigin="1012,13715" coordsize="974,0" path="m1012,13715l1986,13715e" filled="f" stroked="t" strokeweight=".716246pt" strokecolor="#707070">
                <v:path arrowok="t"/>
              </v:shape>
            </v:group>
            <v:group style="position:absolute;left:1929;top:13715;width:501;height:2" coordorigin="1929,13715" coordsize="501,2">
              <v:shape style="position:absolute;left:1929;top:13715;width:501;height:2" coordorigin="1929,13715" coordsize="501,0" path="m1929,13715l2430,13715e" filled="f" stroked="t" strokeweight=".238749pt" strokecolor="#606060">
                <v:path arrowok="t"/>
              </v:shape>
            </v:group>
            <v:group style="position:absolute;left:1041;top:13746;width:2;height:1565" coordorigin="1041,13746" coordsize="2,1565">
              <v:shape style="position:absolute;left:1041;top:13746;width:2;height:1565" coordorigin="1041,13746" coordsize="0,1565" path="m1041,15312l1041,13746e" filled="f" stroked="t" strokeweight=".238749pt" strokecolor="#000000">
                <v:path arrowok="t"/>
              </v:shape>
            </v:group>
            <v:group style="position:absolute;left:7432;top:13718;width:2;height:641" coordorigin="7432,13718" coordsize="2,641">
              <v:shape style="position:absolute;left:7432;top:13718;width:2;height:641" coordorigin="7432,13718" coordsize="0,641" path="m7432,14359l7432,13718e" filled="f" stroked="t" strokeweight=".477497pt" strokecolor="#545454">
                <v:path arrowok="t"/>
              </v:shape>
            </v:group>
            <v:group style="position:absolute;left:389;top:13823;width:2;height:847" coordorigin="389,13823" coordsize="2,847">
              <v:shape style="position:absolute;left:389;top:13823;width:2;height:847" coordorigin="389,13823" coordsize="0,847" path="m389,14670l389,13823e" filled="f" stroked="t" strokeweight=".954994pt" strokecolor="#707070">
                <v:path arrowok="t"/>
              </v:shape>
            </v:group>
            <v:group style="position:absolute;left:10312;top:13981;width:33;height:2" coordorigin="10312,13981" coordsize="33,2">
              <v:shape style="position:absolute;left:10312;top:13981;width:33;height:2" coordorigin="10312,13981" coordsize="33,0" path="m10312,13981l10345,13981e" filled="f" stroked="t" strokeweight="2.871809pt" strokecolor="#3B3B3B">
                <v:path arrowok="t"/>
              </v:shape>
            </v:group>
            <v:group style="position:absolute;left:1757;top:13981;width:2;height:220" coordorigin="1757,13981" coordsize="2,220">
              <v:shape style="position:absolute;left:1757;top:13981;width:2;height:220" coordorigin="1757,13981" coordsize="0,220" path="m1757,14201l1757,13981e" filled="f" stroked="t" strokeweight=".477497pt" strokecolor="#4F4F4F">
                <v:path arrowok="t"/>
              </v:shape>
            </v:group>
            <v:group style="position:absolute;left:11598;top:13981;width:2;height:1077" coordorigin="11598,13981" coordsize="2,1077">
              <v:shape style="position:absolute;left:11598;top:13981;width:2;height:1077" coordorigin="11598,13981" coordsize="0,1077" path="m11598,15058l11598,13981e" filled="f" stroked="t" strokeweight=".477497pt" strokecolor="#4B4B4B">
                <v:path arrowok="t"/>
              </v:shape>
            </v:group>
            <v:group style="position:absolute;left:1757;top:14134;width:2;height:1455" coordorigin="1757,14134" coordsize="2,1455">
              <v:shape style="position:absolute;left:1757;top:14134;width:2;height:1455" coordorigin="1757,14134" coordsize="0,1455" path="m1757,15589l1757,14134e" filled="f" stroked="t" strokeweight=".954994pt" strokecolor="#676767">
                <v:path arrowok="t"/>
              </v:shape>
            </v:group>
            <v:group style="position:absolute;left:2421;top:14302;width:2;height:522" coordorigin="2421,14302" coordsize="2,522">
              <v:shape style="position:absolute;left:2421;top:14302;width:2;height:522" coordorigin="2421,14302" coordsize="0,522" path="m2421,14823l2421,14302e" filled="f" stroked="t" strokeweight=".477497pt" strokecolor="#343438">
                <v:path arrowok="t"/>
              </v:shape>
            </v:group>
            <v:group style="position:absolute;left:7435;top:14302;width:2;height:905" coordorigin="7435,14302" coordsize="2,905">
              <v:shape style="position:absolute;left:7435;top:14302;width:2;height:905" coordorigin="7435,14302" coordsize="0,905" path="m7435,15206l7435,14302e" filled="f" stroked="t" strokeweight=".477497pt" strokecolor="#383838">
                <v:path arrowok="t"/>
              </v:shape>
            </v:group>
            <v:group style="position:absolute;left:10333;top:14302;width:2;height:249" coordorigin="10333,14302" coordsize="2,249">
              <v:shape style="position:absolute;left:10333;top:14302;width:2;height:249" coordorigin="10333,14302" coordsize="0,249" path="m10333,14550l10333,14302e" filled="f" stroked="t" strokeweight="1.909988pt" strokecolor="#7C7C7C">
                <v:path arrowok="t"/>
              </v:shape>
            </v:group>
            <v:group style="position:absolute;left:10312;top:14412;width:2;height:177" coordorigin="10312,14412" coordsize="2,177">
              <v:shape style="position:absolute;left:10312;top:14412;width:2;height:177" coordorigin="10312,14412" coordsize="0,177" path="m10312,14589l10312,14412e" filled="f" stroked="t" strokeweight="1.909988pt" strokecolor="#7C7C7C">
                <v:path arrowok="t"/>
              </v:shape>
            </v:group>
            <v:group style="position:absolute;left:392;top:14555;width:2;height:1857" coordorigin="392,14555" coordsize="2,1857">
              <v:shape style="position:absolute;left:392;top:14555;width:2;height:1857" coordorigin="392,14555" coordsize="0,1857" path="m392,16412l392,14555e" filled="f" stroked="t" strokeweight=".716246pt" strokecolor="#484848">
                <v:path arrowok="t"/>
              </v:shape>
            </v:group>
            <v:group style="position:absolute;left:387;top:14766;width:2;height:440" coordorigin="387,14766" coordsize="2,440">
              <v:shape style="position:absolute;left:387;top:14766;width:2;height:440" coordorigin="387,14766" coordsize="0,440" path="m387,15206l387,14766e" filled="f" stroked="t" strokeweight=".477497pt" strokecolor="#343434">
                <v:path arrowok="t"/>
              </v:shape>
            </v:group>
            <v:group style="position:absolute;left:2421;top:4068;width:2;height:12334" coordorigin="2421,4068" coordsize="2,12334">
              <v:shape style="position:absolute;left:2421;top:4068;width:2;height:12334" coordorigin="2421,4068" coordsize="0,12334" path="m2421,16403l2421,4068e" filled="f" stroked="t" strokeweight=".716246pt" strokecolor="#4F4F4F">
                <v:path arrowok="t"/>
              </v:shape>
            </v:group>
            <v:group style="position:absolute;left:2421;top:14929;width:2;height:129" coordorigin="2421,14929" coordsize="2,129">
              <v:shape style="position:absolute;left:2421;top:14929;width:2;height:129" coordorigin="2421,14929" coordsize="0,129" path="m2421,15058l2421,14929e" filled="f" stroked="t" strokeweight=".477497pt" strokecolor="#343438">
                <v:path arrowok="t"/>
              </v:shape>
            </v:group>
            <v:group style="position:absolute;left:11598;top:15000;width:2;height:1383" coordorigin="11598,15000" coordsize="2,1383">
              <v:shape style="position:absolute;left:11598;top:15000;width:2;height:1383" coordorigin="11598,15000" coordsize="0,1383" path="m11598,16384l11598,15000e" filled="f" stroked="t" strokeweight=".954994pt" strokecolor="#707070">
                <v:path arrowok="t"/>
              </v:shape>
            </v:group>
            <v:group style="position:absolute;left:387;top:15149;width:2;height:191" coordorigin="387,15149" coordsize="2,191">
              <v:shape style="position:absolute;left:387;top:15149;width:2;height:191" coordorigin="387,15149" coordsize="0,191" path="m387,15340l387,15149e" filled="f" stroked="t" strokeweight=".477497pt" strokecolor="#484848">
                <v:path arrowok="t"/>
              </v:shape>
            </v:group>
            <v:group style="position:absolute;left:7435;top:15149;width:2;height:191" coordorigin="7435,15149" coordsize="2,191">
              <v:shape style="position:absolute;left:7435;top:15149;width:2;height:191" coordorigin="7435,15149" coordsize="0,191" path="m7435,15340l7435,15149e" filled="f" stroked="t" strokeweight=".477497pt" strokecolor="#545454">
                <v:path arrowok="t"/>
              </v:shape>
            </v:group>
            <v:group style="position:absolute;left:387;top:16400;width:821;height:2" coordorigin="387,16400" coordsize="821,2">
              <v:shape style="position:absolute;left:387;top:16400;width:821;height:2" coordorigin="387,16400" coordsize="821,0" path="m387,16400l1208,16400e" filled="f" stroked="t" strokeweight=".954994pt" strokecolor="#77777C">
                <v:path arrowok="t"/>
              </v:shape>
            </v:group>
            <v:group style="position:absolute;left:392;top:16388;width:2;height:24" coordorigin="392,16388" coordsize="2,24">
              <v:shape style="position:absolute;left:392;top:16388;width:2;height:24" coordorigin="392,16388" coordsize="0,24" path="m392,16412l392,16388e" filled="f" stroked="t" strokeweight=".477497pt" strokecolor="#676767">
                <v:path arrowok="t"/>
              </v:shape>
            </v:group>
            <v:group style="position:absolute;left:1041;top:15312;width:2;height:1077" coordorigin="1041,15312" coordsize="2,1077">
              <v:shape style="position:absolute;left:1041;top:15312;width:2;height:1077" coordorigin="1041,15312" coordsize="0,1077" path="m1041,16388l1041,15312e" filled="f" stroked="t" strokeweight=".238749pt" strokecolor="#939393">
                <v:path arrowok="t"/>
              </v:shape>
            </v:group>
            <v:group style="position:absolute;left:1757;top:15283;width:2;height:1125" coordorigin="1757,15283" coordsize="2,1125">
              <v:shape style="position:absolute;left:1757;top:15283;width:2;height:1125" coordorigin="1757,15283" coordsize="0,1125" path="m1757,16408l1757,15283e" filled="f" stroked="t" strokeweight=".477497pt" strokecolor="#484848">
                <v:path arrowok="t"/>
              </v:shape>
            </v:group>
            <v:group style="position:absolute;left:1012;top:16398;width:2774;height:2" coordorigin="1012,16398" coordsize="2774,2">
              <v:shape style="position:absolute;left:1012;top:16398;width:2774;height:2" coordorigin="1012,16398" coordsize="2774,0" path="m1012,16398l3787,16398e" filled="f" stroked="t" strokeweight=".477497pt" strokecolor="#575757">
                <v:path arrowok="t"/>
              </v:shape>
            </v:group>
            <v:group style="position:absolute;left:3705;top:16396;width:3715;height:2" coordorigin="3705,16396" coordsize="3715,2">
              <v:shape style="position:absolute;left:3705;top:16396;width:3715;height:2" coordorigin="3705,16396" coordsize="3715,0" path="m3705,16396l7420,16396e" filled="f" stroked="t" strokeweight=".954994pt" strokecolor="#7C7C7C">
                <v:path arrowok="t"/>
              </v:shape>
            </v:group>
            <v:group style="position:absolute;left:7435;top:15283;width:2;height:1110" coordorigin="7435,15283" coordsize="2,1110">
              <v:shape style="position:absolute;left:7435;top:15283;width:2;height:1110" coordorigin="7435,15283" coordsize="0,1110" path="m7435,16393l7435,15283e" filled="f" stroked="t" strokeweight=".954994pt" strokecolor="#676767">
                <v:path arrowok="t"/>
              </v:shape>
            </v:group>
            <v:group style="position:absolute;left:7764;top:16386;width:735;height:2" coordorigin="7764,16386" coordsize="735,2">
              <v:shape style="position:absolute;left:7764;top:16386;width:735;height:2" coordorigin="7764,16386" coordsize="735,0" path="m7764,16386l8499,16386e" filled="f" stroked="t" strokeweight=".477497pt" strokecolor="#707070">
                <v:path arrowok="t"/>
              </v:shape>
            </v:group>
            <v:group style="position:absolute;left:8442;top:16384;width:774;height:2" coordorigin="8442,16384" coordsize="774,2">
              <v:shape style="position:absolute;left:8442;top:16384;width:774;height:2" coordorigin="8442,16384" coordsize="774,0" path="m8442,16384l9216,16384e" filled="f" stroked="t" strokeweight=".477497pt" strokecolor="#575757">
                <v:path arrowok="t"/>
              </v:shape>
            </v:group>
            <v:group style="position:absolute;left:4035;top:16384;width:7568;height:2" coordorigin="4035,16384" coordsize="7568,2">
              <v:shape style="position:absolute;left:4035;top:16384;width:7568;height:2" coordorigin="4035,16384" coordsize="7568,0" path="m4035,16384l11603,16384e" filled="f" stroked="t" strokeweight=".716246pt" strokecolor="#7C7C7C">
                <v:path arrowok="t"/>
              </v:shape>
            </v:group>
            <v:group style="position:absolute;left:9180;top:15123;width:416;height:2" coordorigin="9180,15123" coordsize="416,2">
              <v:shape style="position:absolute;left:9180;top:15123;width:416;height:2" coordorigin="9180,15123" coordsize="416,0" path="m9180,15123l9596,15123e" filled="f" stroked="t" strokeweight=".76pt" strokecolor="#555555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BCBCBC"/>
          <w:spacing w:val="-20"/>
          <w:w w:val="152"/>
          <w:position w:val="4"/>
        </w:rPr>
        <w:t>I</w:t>
      </w:r>
      <w:r>
        <w:rPr>
          <w:rFonts w:ascii="Arial" w:hAnsi="Arial" w:cs="Arial" w:eastAsia="Arial"/>
          <w:sz w:val="23"/>
          <w:szCs w:val="23"/>
          <w:color w:val="6B6B6D"/>
          <w:spacing w:val="0"/>
          <w:w w:val="86"/>
          <w:position w:val="4"/>
        </w:rPr>
        <w:t>tf</w:t>
      </w:r>
      <w:r>
        <w:rPr>
          <w:rFonts w:ascii="Arial" w:hAnsi="Arial" w:cs="Arial" w:eastAsia="Arial"/>
          <w:sz w:val="23"/>
          <w:szCs w:val="23"/>
          <w:color w:val="6B6B6D"/>
          <w:spacing w:val="-17"/>
          <w:w w:val="87"/>
          <w:position w:val="4"/>
        </w:rPr>
        <w:t>a</w:t>
      </w:r>
      <w:r>
        <w:rPr>
          <w:rFonts w:ascii="Arial" w:hAnsi="Arial" w:cs="Arial" w:eastAsia="Arial"/>
          <w:sz w:val="23"/>
          <w:szCs w:val="23"/>
          <w:color w:val="494F6B"/>
          <w:spacing w:val="0"/>
          <w:w w:val="183"/>
          <w:position w:val="4"/>
        </w:rPr>
        <w:t>;,</w:t>
      </w:r>
      <w:r>
        <w:rPr>
          <w:rFonts w:ascii="Arial" w:hAnsi="Arial" w:cs="Arial" w:eastAsia="Arial"/>
          <w:sz w:val="23"/>
          <w:szCs w:val="23"/>
          <w:color w:val="494F6B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3"/>
          <w:szCs w:val="23"/>
          <w:color w:val="494F6B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Yücel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7"/>
          <w:position w:val="-2"/>
        </w:rPr>
        <w:t>İNER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left="5175" w:right="568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5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40" w:bottom="280" w:left="240" w:right="200"/>
        </w:sectPr>
      </w:pPr>
      <w:rPr/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960" w:right="3875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8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1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8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8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8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9"/>
        </w:rPr>
        <w:t>İTFAİYE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9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9"/>
        </w:rPr>
        <w:t>BAŞKANLIGI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480" w:bottom="280" w:left="360" w:right="280"/>
        </w:sectPr>
      </w:pPr>
      <w:rPr/>
    </w:p>
    <w:p>
      <w:pPr>
        <w:spacing w:before="0" w:after="0" w:line="65" w:lineRule="exact"/>
        <w:ind w:left="867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B3B3B"/>
          <w:spacing w:val="0"/>
          <w:w w:val="120"/>
          <w:position w:val="-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103" w:right="-85"/>
        <w:jc w:val="left"/>
        <w:tabs>
          <w:tab w:pos="58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30"/>
          <w:szCs w:val="30"/>
          <w:color w:val="C8C8C8"/>
          <w:spacing w:val="0"/>
          <w:w w:val="71"/>
          <w:position w:val="-6"/>
        </w:rPr>
        <w:t>ı</w:t>
      </w:r>
      <w:r>
        <w:rPr>
          <w:rFonts w:ascii="Arial" w:hAnsi="Arial" w:cs="Arial" w:eastAsia="Arial"/>
          <w:sz w:val="30"/>
          <w:szCs w:val="30"/>
          <w:color w:val="C8C8C8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30"/>
          <w:szCs w:val="30"/>
          <w:color w:val="C8C8C8"/>
          <w:spacing w:val="0"/>
          <w:w w:val="100"/>
          <w:position w:val="-6"/>
        </w:rPr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1"/>
          <w:b/>
          <w:bCs/>
          <w:position w:val="-1"/>
        </w:rPr>
        <w:t>BÜYÜKSEHIR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46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1"/>
          <w:position w:val="-1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2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1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1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2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9"/>
          <w:position w:val="-1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1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9"/>
          <w:position w:val="-1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1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9"/>
          <w:position w:val="-1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9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11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9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60" w:right="280"/>
          <w:cols w:num="2" w:equalWidth="0">
            <w:col w:w="1611" w:space="1796"/>
            <w:col w:w="7873"/>
          </w:cols>
        </w:sectPr>
      </w:pPr>
      <w:rPr/>
    </w:p>
    <w:p>
      <w:pPr>
        <w:spacing w:before="0" w:after="0" w:line="261" w:lineRule="exact"/>
        <w:ind w:left="603" w:right="4667"/>
        <w:jc w:val="center"/>
        <w:tabs>
          <w:tab w:pos="468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3B3B3B"/>
          <w:spacing w:val="0"/>
          <w:w w:val="114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8"/>
          <w:position w:val="-1"/>
        </w:rPr>
        <w:t>ANGl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8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118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3"/>
          <w:position w:val="-1"/>
        </w:rPr>
        <w:t>RAPORU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77" w:lineRule="exact"/>
        <w:ind w:left="127" w:right="-20"/>
        <w:jc w:val="left"/>
        <w:tabs>
          <w:tab w:pos="1500" w:val="left"/>
          <w:tab w:pos="3080" w:val="left"/>
          <w:tab w:pos="5480" w:val="left"/>
          <w:tab w:pos="7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  <w:position w:val="-1"/>
        </w:rPr>
        <w:t>08.03.20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6"/>
          <w:w w:val="100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3B3B3B"/>
          <w:spacing w:val="1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-1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6"/>
          <w:w w:val="37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7"/>
          <w:w w:val="47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4"/>
          <w:position w:val="-1"/>
        </w:rPr>
        <w:t>3ildirir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5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-1"/>
        </w:rPr>
        <w:t>:03:25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-1"/>
        </w:rPr>
        <w:t>lfel: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1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5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3"/>
          <w:position w:val="-1"/>
        </w:rPr>
        <w:t>10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137" w:right="-20"/>
        <w:jc w:val="left"/>
        <w:tabs>
          <w:tab w:pos="1500" w:val="left"/>
          <w:tab w:pos="3080" w:val="left"/>
          <w:tab w:pos="4460" w:val="left"/>
          <w:tab w:pos="54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  <w:position w:val="1"/>
        </w:rPr>
        <w:t>08.03.2017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  <w:position w:val="0"/>
        </w:rPr>
        <w:t>IKayıl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</w:r>
      <w:r>
        <w:rPr>
          <w:rFonts w:ascii="Arial" w:hAnsi="Arial" w:cs="Arial" w:eastAsia="Arial"/>
          <w:sz w:val="25"/>
          <w:szCs w:val="25"/>
          <w:color w:val="696969"/>
          <w:spacing w:val="0"/>
          <w:w w:val="100"/>
          <w:position w:val="1"/>
        </w:rPr>
        <w:t>:</w:t>
      </w:r>
      <w:r>
        <w:rPr>
          <w:rFonts w:ascii="Arial" w:hAnsi="Arial" w:cs="Arial" w:eastAsia="Arial"/>
          <w:sz w:val="25"/>
          <w:szCs w:val="25"/>
          <w:color w:val="696969"/>
          <w:spacing w:val="-22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3B3B3B"/>
          <w:spacing w:val="-8"/>
          <w:w w:val="113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3"/>
          <w:position w:val="1"/>
        </w:rPr>
        <w:t>552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0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7"/>
          <w:position w:val="0"/>
        </w:rPr>
        <w:t>santral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3" w:after="0" w:line="277" w:lineRule="auto"/>
        <w:ind w:left="137" w:right="6189" w:firstLine="-1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:4713/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6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7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6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7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Çanık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"/>
          <w:w w:val="8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3"/>
          <w:w w:val="11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4"/>
          <w:w w:val="113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5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TINDAG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:471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6"/>
          <w:w w:val="100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48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4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4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48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48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4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11"/>
        </w:rPr>
        <w:t>Çaınkul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2"/>
          <w:w w:val="11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9"/>
          <w:w w:val="113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ALTINDAG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40" w:lineRule="auto"/>
        <w:ind w:left="137" w:right="-20"/>
        <w:jc w:val="left"/>
        <w:tabs>
          <w:tab w:pos="1700" w:val="left"/>
          <w:tab w:pos="3240" w:val="left"/>
          <w:tab w:pos="64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Ttitil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Yaogmı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Sımfı: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8"/>
        </w:rPr>
        <w:t>:Kıvılcım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65" w:lineRule="exact"/>
        <w:ind w:left="132" w:right="-20"/>
        <w:jc w:val="left"/>
        <w:tabs>
          <w:tab w:pos="3620" w:val="left"/>
          <w:tab w:pos="6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2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52"/>
          <w:position w:val="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7"/>
          <w:w w:val="153"/>
          <w:position w:val="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4"/>
          <w:position w:val="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5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4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4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95"/>
          <w:position w:val="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45"/>
          <w:position w:val="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  <w:position w:val="-4"/>
        </w:rPr>
        <w:t>Mesken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57" w:lineRule="exact"/>
        <w:ind w:left="3545" w:right="4706"/>
        <w:jc w:val="center"/>
        <w:tabs>
          <w:tab w:pos="5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6.341766pt;margin-top:.650049pt;width:3.74504pt;height:26pt;mso-position-horizontal-relative:page;mso-position-vertical-relative:paragraph;z-index:-16804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B3B3B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505050"/>
          <w:spacing w:val="0"/>
          <w:w w:val="83"/>
          <w:position w:val="1"/>
        </w:rPr>
        <w:t>Betonnı·m</w:t>
      </w:r>
      <w:r>
        <w:rPr>
          <w:rFonts w:ascii="Arial" w:hAnsi="Arial" w:cs="Arial" w:eastAsia="Arial"/>
          <w:sz w:val="18"/>
          <w:szCs w:val="18"/>
          <w:color w:val="505050"/>
          <w:spacing w:val="0"/>
          <w:w w:val="83"/>
          <w:position w:val="1"/>
        </w:rPr>
        <w:t>e</w:t>
      </w:r>
      <w:r>
        <w:rPr>
          <w:rFonts w:ascii="Arial" w:hAnsi="Arial" w:cs="Arial" w:eastAsia="Arial"/>
          <w:sz w:val="18"/>
          <w:szCs w:val="18"/>
          <w:color w:val="505050"/>
          <w:spacing w:val="0"/>
          <w:w w:val="83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505050"/>
          <w:spacing w:val="20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1"/>
        </w:rPr>
        <w:t>Ka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Ah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-3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lik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4"/>
          <w:position w:val="1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52" w:lineRule="exact"/>
        <w:ind w:left="3918" w:right="-20"/>
        <w:jc w:val="left"/>
        <w:tabs>
          <w:tab w:pos="4380" w:val="left"/>
          <w:tab w:pos="4980" w:val="left"/>
          <w:tab w:pos="6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9"/>
        </w:rPr>
        <w:t>X</w:t>
      </w:r>
      <w:r>
        <w:rPr>
          <w:rFonts w:ascii="Arial" w:hAnsi="Arial" w:cs="Arial" w:eastAsia="Arial"/>
          <w:sz w:val="18"/>
          <w:szCs w:val="18"/>
          <w:color w:val="3B3B3B"/>
          <w:spacing w:val="-45"/>
          <w:w w:val="100"/>
          <w:position w:val="9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9"/>
        </w:rPr>
      </w:r>
      <w:r>
        <w:rPr>
          <w:rFonts w:ascii="Arial" w:hAnsi="Arial" w:cs="Arial" w:eastAsia="Arial"/>
          <w:sz w:val="34"/>
          <w:szCs w:val="34"/>
          <w:color w:val="505050"/>
          <w:spacing w:val="0"/>
          <w:w w:val="55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505050"/>
          <w:spacing w:val="-44"/>
          <w:w w:val="55"/>
          <w:position w:val="0"/>
        </w:rPr>
        <w:t> </w:t>
      </w:r>
      <w:r>
        <w:rPr>
          <w:rFonts w:ascii="Arial" w:hAnsi="Arial" w:cs="Arial" w:eastAsia="Arial"/>
          <w:sz w:val="34"/>
          <w:szCs w:val="34"/>
          <w:color w:val="505050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505050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282828"/>
          <w:spacing w:val="0"/>
          <w:w w:val="55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28282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8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6"/>
          <w:position w:val="8"/>
        </w:rPr>
        <w:t>:03:50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left="127" w:right="-20"/>
        <w:jc w:val="left"/>
        <w:tabs>
          <w:tab w:pos="2460" w:val="left"/>
          <w:tab w:pos="5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  <w:position w:val="1"/>
        </w:rPr>
        <w:t>Şeyi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8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45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23"/>
          <w:position w:val="1"/>
        </w:rPr>
        <w:t>ahibi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27"/>
          <w:w w:val="12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3"/>
          <w:position w:val="1"/>
        </w:rPr>
        <w:t>EkremYILDIRIM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78"/>
          <w:position w:val="0"/>
        </w:rPr>
        <w:t>IK.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6"/>
          <w:w w:val="77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7"/>
          <w:position w:val="0"/>
        </w:rPr>
        <w:t>ra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1"/>
          <w:w w:val="107"/>
          <w:position w:val="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58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6"/>
          <w:position w:val="1"/>
        </w:rPr>
        <w:t>Kendisi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1" w:after="0" w:line="240" w:lineRule="auto"/>
        <w:ind w:left="241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lAnıiri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6"/>
        </w:rPr>
        <w:t>ŞEN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2" w:after="0" w:line="255" w:lineRule="auto"/>
        <w:ind w:left="108" w:right="2204" w:firstLine="2311"/>
        <w:jc w:val="left"/>
        <w:tabs>
          <w:tab w:pos="2420" w:val="left"/>
          <w:tab w:pos="4680" w:val="left"/>
          <w:tab w:pos="7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6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49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4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9"/>
          <w:w w:val="14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:03:27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03:30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21"/>
        </w:rPr>
        <w:t>piden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Plakası:3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372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240" w:lineRule="auto"/>
        <w:ind w:left="137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2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1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lektri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9"/>
          <w:position w:val="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7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6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left="4618" w:right="4421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8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7" w:after="0" w:line="277" w:lineRule="auto"/>
        <w:ind w:left="2433" w:right="4052" w:firstLine="2201"/>
        <w:jc w:val="left"/>
        <w:tabs>
          <w:tab w:pos="4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3"/>
          <w:w w:val="10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mniyet-Jandarma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6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59" w:lineRule="auto"/>
        <w:ind w:left="2433" w:right="2391" w:firstLine="-2268"/>
        <w:jc w:val="left"/>
        <w:tabs>
          <w:tab w:pos="2480" w:val="left"/>
          <w:tab w:pos="4620" w:val="left"/>
          <w:tab w:pos="7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41"/>
          <w:position w:val="1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41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"/>
          <w:w w:val="4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1"/>
        </w:rPr>
        <w:t>drdımcı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6"/>
          <w:position w:val="1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6"/>
          <w:position w:val="0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6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0"/>
          <w:w w:val="12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9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95"/>
          <w:position w:val="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12"/>
          <w:position w:val="0"/>
        </w:rPr>
        <w:t>ers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6"/>
          <w:w w:val="113"/>
          <w:position w:val="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8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78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-3"/>
          <w:w w:val="118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1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45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4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243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9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7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6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0" w:lineRule="auto"/>
        <w:ind w:left="243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2" w:after="0" w:line="266" w:lineRule="auto"/>
        <w:ind w:left="2419" w:right="381" w:firstLine="-2311"/>
        <w:jc w:val="left"/>
        <w:tabs>
          <w:tab w:pos="24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9"/>
        </w:rPr>
        <w:t>playı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Göıiildüğ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2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2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betonaı·me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ikinci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katı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giri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kapısına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tarafta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5"/>
        </w:rPr>
        <w:t>bulunan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oturma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odasını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dunıanlı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yanınakla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11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40" w:lineRule="auto"/>
        <w:ind w:left="4601" w:right="379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Söndürmede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Kullamla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söndürücü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190" w:lineRule="exact"/>
        <w:ind w:left="127" w:right="-20"/>
        <w:jc w:val="left"/>
        <w:tabs>
          <w:tab w:pos="2600" w:val="left"/>
          <w:tab w:pos="4620" w:val="left"/>
          <w:tab w:pos="6520" w:val="left"/>
          <w:tab w:pos="81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  <w:position w:val="-2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9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  <w:t>sulu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60"/>
          <w:position w:val="-3"/>
        </w:rPr>
        <w:t>Iİ&lt;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-4"/>
          <w:w w:val="61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  <w:position w:val="-3"/>
        </w:rPr>
        <w:t>öpük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>IK.K.T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5"/>
          <w:position w:val="-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5"/>
          <w:position w:val="-4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98"/>
          <w:position w:val="-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39" w:lineRule="exact"/>
        <w:ind w:left="4658" w:right="-20"/>
        <w:jc w:val="left"/>
        <w:tabs>
          <w:tab w:pos="6520" w:val="left"/>
          <w:tab w:pos="81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5"/>
          <w:szCs w:val="25"/>
          <w:color w:val="3B3B3B"/>
          <w:spacing w:val="0"/>
          <w:w w:val="151"/>
          <w:position w:val="4"/>
        </w:rPr>
        <w:t>ı</w: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505050"/>
          <w:spacing w:val="0"/>
          <w:w w:val="63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505050"/>
          <w:spacing w:val="-59"/>
          <w:w w:val="63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505050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505050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3B3B3B"/>
          <w:spacing w:val="0"/>
          <w:w w:val="63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251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1"/>
          <w:position w:val="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1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7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büyük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ufa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ceyiz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  <w:position w:val="1"/>
        </w:rPr>
        <w:t>sandığı,plasti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0"/>
          <w:w w:val="10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pencere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kısme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  <w:position w:val="1"/>
        </w:rPr>
        <w:t>yanmak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  <w:position w:val="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5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larninant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parkele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ıslanmak,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10"/>
          <w:position w:val="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  <w:position w:val="0"/>
        </w:rPr>
        <w:t>ir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left="12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Söndürnıe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amamı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islenmek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4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eşyaları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islenmek,suretiyle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2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görmü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eşyada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2.500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2.500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240" w:lineRule="auto"/>
        <w:ind w:left="132" w:right="-20"/>
        <w:jc w:val="left"/>
        <w:tabs>
          <w:tab w:pos="2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!.Toplam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5.000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gelmiştir.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69" w:lineRule="auto"/>
        <w:ind w:left="101" w:right="101" w:firstLine="2306"/>
        <w:jc w:val="right"/>
        <w:tabs>
          <w:tab w:pos="23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başlangıcını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7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betonarme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6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katı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oturma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odasında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blduğ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göıiilınü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soruşturnıada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üçünc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katı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hacasında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5"/>
        </w:rPr>
        <w:t>kıvılcımları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9"/>
          <w:w w:val="10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5"/>
        </w:rPr>
        <w:t>ikinci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katın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bacasına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düşere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8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baca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içerisindeki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7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malzemeleri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tutuşturara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buradanda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bacanı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</w:rPr>
        <w:t>al1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5" w:lineRule="exact"/>
        <w:ind w:left="248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arafında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tutuşabile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6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ceyiz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sandıkları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1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vb.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malzemelere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7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5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40" w:lineRule="auto"/>
        <w:ind w:left="241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2" w:after="0" w:line="240" w:lineRule="auto"/>
        <w:ind w:left="108" w:right="-20"/>
        <w:jc w:val="left"/>
        <w:tabs>
          <w:tab w:pos="2400" w:val="left"/>
          <w:tab w:pos="6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ISigoıialı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Sirkeri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IBedel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1"/>
        </w:rPr>
        <w:t>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302" w:lineRule="exact"/>
        <w:ind w:left="175" w:right="-20"/>
        <w:jc w:val="left"/>
        <w:tabs>
          <w:tab w:pos="266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34"/>
          <w:position w:val="7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9"/>
          <w:w w:val="134"/>
          <w:position w:val="7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-32"/>
          <w:w w:val="134"/>
          <w:position w:val="7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34"/>
          <w:position w:val="7"/>
        </w:rPr>
        <w:t>aç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134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7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7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5"/>
          <w:szCs w:val="25"/>
          <w:color w:val="7C7C7C"/>
          <w:spacing w:val="0"/>
          <w:w w:val="166"/>
          <w:position w:val="-3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266" w:right="-20"/>
        <w:jc w:val="left"/>
        <w:tabs>
          <w:tab w:pos="2560" w:val="left"/>
        </w:tabs>
        <w:rPr>
          <w:rFonts w:ascii="Courier New" w:hAnsi="Courier New" w:cs="Courier New" w:eastAsia="Courier New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6"/>
        </w:rPr>
        <w:t>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6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6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6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6"/>
        </w:rPr>
      </w:r>
      <w:r>
        <w:rPr>
          <w:rFonts w:ascii="Courier New" w:hAnsi="Courier New" w:cs="Courier New" w:eastAsia="Courier New"/>
          <w:sz w:val="24"/>
          <w:szCs w:val="24"/>
          <w:color w:val="3B3B3B"/>
          <w:spacing w:val="0"/>
          <w:w w:val="90"/>
          <w:b/>
          <w:bCs/>
          <w:position w:val="2"/>
        </w:rPr>
        <w:t>Ekrem</w:t>
      </w:r>
      <w:r>
        <w:rPr>
          <w:rFonts w:ascii="Courier New" w:hAnsi="Courier New" w:cs="Courier New" w:eastAsia="Courier New"/>
          <w:sz w:val="24"/>
          <w:szCs w:val="24"/>
          <w:color w:val="3B3B3B"/>
          <w:spacing w:val="-12"/>
          <w:w w:val="90"/>
          <w:b/>
          <w:bCs/>
          <w:position w:val="2"/>
        </w:rPr>
        <w:t> </w:t>
      </w:r>
      <w:r>
        <w:rPr>
          <w:rFonts w:ascii="Courier New" w:hAnsi="Courier New" w:cs="Courier New" w:eastAsia="Courier New"/>
          <w:sz w:val="25"/>
          <w:szCs w:val="25"/>
          <w:color w:val="3B3B3B"/>
          <w:spacing w:val="0"/>
          <w:w w:val="100"/>
          <w:position w:val="2"/>
        </w:rPr>
        <w:t>YILDIRIM</w:t>
      </w:r>
      <w:r>
        <w:rPr>
          <w:rFonts w:ascii="Courier New" w:hAnsi="Courier New" w:cs="Courier New" w:eastAsia="Courier New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13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8"/>
          <w:position w:val="1"/>
        </w:rPr>
        <w:t>Edi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5"/>
          <w:w w:val="9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98"/>
          <w:position w:val="1"/>
        </w:rPr>
        <w:t>ldi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31"/>
          <w:w w:val="9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2"/>
          <w:position w:val="1"/>
        </w:rPr>
        <w:t>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63" w:lineRule="exact"/>
        <w:ind w:left="127" w:right="-20"/>
        <w:jc w:val="left"/>
        <w:tabs>
          <w:tab w:pos="2460" w:val="left"/>
          <w:tab w:pos="5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0"/>
        </w:rPr>
        <w:t>farilı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1"/>
          <w:position w:val="0"/>
        </w:rPr>
        <w:t>08.03.20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3"/>
          <w:w w:val="111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3B3B3B"/>
          <w:spacing w:val="-4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aat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0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7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04: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03" w:lineRule="exact"/>
        <w:ind w:left="223" w:right="-20"/>
        <w:jc w:val="left"/>
        <w:tabs>
          <w:tab w:pos="940" w:val="left"/>
          <w:tab w:pos="1440" w:val="left"/>
          <w:tab w:pos="2400" w:val="left"/>
          <w:tab w:pos="8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Toro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Gıub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2.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  <w:position w:val="-1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3"/>
          <w:position w:val="-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60" w:right="280"/>
        </w:sectPr>
      </w:pPr>
      <w:rPr/>
    </w:p>
    <w:p>
      <w:pPr>
        <w:spacing w:before="36" w:after="0" w:line="240" w:lineRule="auto"/>
        <w:ind w:left="2572" w:right="-67"/>
        <w:jc w:val="left"/>
        <w:tabs>
          <w:tab w:pos="51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11"/>
        </w:rPr>
        <w:t>Gitnıişse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5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6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57" w:lineRule="exact"/>
        <w:ind w:left="433" w:right="-20"/>
        <w:jc w:val="left"/>
        <w:tabs>
          <w:tab w:pos="53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505050"/>
          <w:spacing w:val="0"/>
          <w:w w:val="100"/>
          <w:position w:val="-7"/>
        </w:rPr>
        <w:t>"ü</w:t>
      </w:r>
      <w:r>
        <w:rPr>
          <w:rFonts w:ascii="Arial" w:hAnsi="Arial" w:cs="Arial" w:eastAsia="Arial"/>
          <w:sz w:val="17"/>
          <w:szCs w:val="17"/>
          <w:color w:val="505050"/>
          <w:spacing w:val="-40"/>
          <w:w w:val="100"/>
          <w:position w:val="-7"/>
        </w:rPr>
        <w:t> </w:t>
      </w:r>
      <w:r>
        <w:rPr>
          <w:rFonts w:ascii="Arial" w:hAnsi="Arial" w:cs="Arial" w:eastAsia="Arial"/>
          <w:sz w:val="17"/>
          <w:szCs w:val="17"/>
          <w:color w:val="505050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7"/>
          <w:szCs w:val="17"/>
          <w:color w:val="505050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4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4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6"/>
          <w:position w:val="4"/>
        </w:rPr>
        <w:t>Anıiri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3B3B3B"/>
          <w:w w:val="81"/>
          <w:b/>
          <w:bCs/>
        </w:rPr>
        <w:t>1</w:t>
      </w:r>
      <w:r>
        <w:rPr>
          <w:rFonts w:ascii="Arial" w:hAnsi="Arial" w:cs="Arial" w:eastAsia="Arial"/>
          <w:sz w:val="28"/>
          <w:szCs w:val="28"/>
          <w:color w:val="3B3B3B"/>
          <w:spacing w:val="-46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3B3B3B"/>
          <w:spacing w:val="0"/>
          <w:w w:val="41"/>
          <w:b/>
          <w:bCs/>
        </w:rPr>
        <w:t>O</w:t>
      </w:r>
      <w:r>
        <w:rPr>
          <w:rFonts w:ascii="Arial" w:hAnsi="Arial" w:cs="Arial" w:eastAsia="Arial"/>
          <w:sz w:val="28"/>
          <w:szCs w:val="28"/>
          <w:color w:val="3B3B3B"/>
          <w:spacing w:val="0"/>
          <w:w w:val="41"/>
          <w:b/>
          <w:bCs/>
        </w:rPr>
        <w:t>  </w:t>
      </w:r>
      <w:r>
        <w:rPr>
          <w:rFonts w:ascii="Arial" w:hAnsi="Arial" w:cs="Arial" w:eastAsia="Arial"/>
          <w:sz w:val="28"/>
          <w:szCs w:val="28"/>
          <w:color w:val="3B3B3B"/>
          <w:spacing w:val="1"/>
          <w:w w:val="41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3B3B3B"/>
          <w:spacing w:val="0"/>
          <w:w w:val="58"/>
          <w:b/>
          <w:bCs/>
        </w:rPr>
        <w:t>Mart</w:t>
      </w:r>
      <w:r>
        <w:rPr>
          <w:rFonts w:ascii="Arial" w:hAnsi="Arial" w:cs="Arial" w:eastAsia="Arial"/>
          <w:sz w:val="28"/>
          <w:szCs w:val="28"/>
          <w:color w:val="3B3B3B"/>
          <w:spacing w:val="32"/>
          <w:w w:val="58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3B3B3B"/>
          <w:spacing w:val="0"/>
          <w:w w:val="58"/>
          <w:b/>
          <w:bCs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60" w:right="280"/>
          <w:cols w:num="2" w:equalWidth="0">
            <w:col w:w="6573" w:space="2363"/>
            <w:col w:w="2344"/>
          </w:cols>
        </w:sectPr>
      </w:pPr>
      <w:rPr/>
    </w:p>
    <w:p>
      <w:pPr>
        <w:spacing w:before="0" w:after="0" w:line="138" w:lineRule="exact"/>
        <w:ind w:left="480" w:right="-20"/>
        <w:jc w:val="left"/>
        <w:tabs>
          <w:tab w:pos="88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3B3B3B"/>
          <w:spacing w:val="0"/>
          <w:w w:val="130"/>
          <w:position w:val="1"/>
        </w:rPr>
        <w:t>(!)</w:t>
      </w:r>
      <w:r>
        <w:rPr>
          <w:rFonts w:ascii="Times New Roman" w:hAnsi="Times New Roman" w:cs="Times New Roman" w:eastAsia="Times New Roman"/>
          <w:sz w:val="8"/>
          <w:szCs w:val="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3B3B3B"/>
          <w:spacing w:val="0"/>
          <w:w w:val="100"/>
          <w:position w:val="1"/>
        </w:rPr>
      </w:r>
      <w:r>
        <w:rPr>
          <w:rFonts w:ascii="Arial" w:hAnsi="Arial" w:cs="Arial" w:eastAsia="Arial"/>
          <w:sz w:val="18"/>
          <w:szCs w:val="18"/>
          <w:color w:val="505050"/>
          <w:spacing w:val="0"/>
          <w:w w:val="100"/>
          <w:i/>
          <w:position w:val="-4"/>
        </w:rPr>
        <w:t>1</w:t>
      </w:r>
      <w:r>
        <w:rPr>
          <w:rFonts w:ascii="Arial" w:hAnsi="Arial" w:cs="Arial" w:eastAsia="Arial"/>
          <w:sz w:val="18"/>
          <w:szCs w:val="18"/>
          <w:color w:val="505050"/>
          <w:spacing w:val="0"/>
          <w:w w:val="100"/>
          <w:i/>
          <w:position w:val="-4"/>
        </w:rPr>
        <w:t>  </w:t>
      </w:r>
      <w:r>
        <w:rPr>
          <w:rFonts w:ascii="Arial" w:hAnsi="Arial" w:cs="Arial" w:eastAsia="Arial"/>
          <w:sz w:val="18"/>
          <w:szCs w:val="18"/>
          <w:color w:val="505050"/>
          <w:spacing w:val="3"/>
          <w:w w:val="100"/>
          <w:i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505050"/>
          <w:spacing w:val="0"/>
          <w:w w:val="100"/>
          <w:i/>
          <w:position w:val="-4"/>
        </w:rPr>
        <w:t>12017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34" w:lineRule="exact"/>
        <w:ind w:left="48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1"/>
          <w:position w:val="1"/>
        </w:rPr>
        <w:t>&gt;-&gt;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60" w:right="280"/>
        </w:sectPr>
      </w:pPr>
      <w:rPr/>
    </w:p>
    <w:p>
      <w:pPr>
        <w:spacing w:before="79" w:after="0" w:line="240" w:lineRule="auto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-11"/>
          <w:w w:val="88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3B3B3B"/>
          <w:spacing w:val="-69"/>
          <w:w w:val="146"/>
          <w:position w:val="4"/>
        </w:rPr>
        <w:t>+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51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1"/>
          <w:position w:val="0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2"/>
          <w:w w:val="51"/>
          <w:position w:val="0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3B3B3B"/>
          <w:spacing w:val="-9"/>
          <w:w w:val="147"/>
          <w:position w:val="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51"/>
          <w:position w:val="0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3B3B3B"/>
          <w:spacing w:val="-7"/>
          <w:w w:val="147"/>
          <w:position w:val="4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1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8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B3B3B"/>
          <w:w w:val="85"/>
          <w:position w:val="-1"/>
        </w:rPr>
        <w:t>irra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-13"/>
          <w:w w:val="85"/>
          <w:position w:val="-1"/>
        </w:rPr>
        <w:t>;</w:t>
      </w:r>
      <w:r>
        <w:rPr>
          <w:rFonts w:ascii="Times New Roman" w:hAnsi="Times New Roman" w:cs="Times New Roman" w:eastAsia="Times New Roman"/>
          <w:sz w:val="22"/>
          <w:szCs w:val="22"/>
          <w:color w:val="7C7C7C"/>
          <w:spacing w:val="-23"/>
          <w:w w:val="126"/>
          <w:position w:val="-1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74"/>
          <w:position w:val="-1"/>
        </w:rPr>
        <w:t>,.;m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1"/>
        </w:rPr>
        <w:t>Am;,;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60" w:right="280"/>
          <w:cols w:num="2" w:equalWidth="0">
            <w:col w:w="591" w:space="7883"/>
            <w:col w:w="2806"/>
          </w:cols>
        </w:sectPr>
      </w:pPr>
      <w:rPr/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60" w:right="280"/>
        </w:sectPr>
      </w:pPr>
      <w:rPr/>
    </w:p>
    <w:p>
      <w:pPr>
        <w:spacing w:before="0" w:after="0" w:line="470" w:lineRule="exact"/>
        <w:ind w:left="2849" w:right="-120"/>
        <w:jc w:val="left"/>
        <w:tabs>
          <w:tab w:pos="5040" w:val="left"/>
          <w:tab w:pos="8100" w:val="left"/>
        </w:tabs>
        <w:rPr>
          <w:rFonts w:ascii="Times New Roman" w:hAnsi="Times New Roman" w:cs="Times New Roman" w:eastAsia="Times New Roman"/>
          <w:sz w:val="42"/>
          <w:szCs w:val="42"/>
        </w:rPr>
      </w:pPr>
      <w:rPr/>
      <w:r>
        <w:rPr/>
        <w:pict>
          <v:group style="position:absolute;margin-left:426.643585pt;margin-top:13.558559pt;width:101.468113pt;height:32.901308pt;mso-position-horizontal-relative:page;mso-position-vertical-relative:paragraph;z-index:-16808" coordorigin="8533,271" coordsize="2029,658">
            <v:group style="position:absolute;left:8624;top:520;width:1743;height:2" coordorigin="8624,520" coordsize="1743,2">
              <v:shape style="position:absolute;left:8624;top:520;width:1743;height:2" coordorigin="8624,520" coordsize="1743,0" path="m8624,520l10366,520e" filled="f" stroked="t" strokeweight="1.67124pt" strokecolor="#4B4F67">
                <v:path arrowok="t"/>
              </v:shape>
            </v:group>
            <v:group style="position:absolute;left:10314;top:305;width:2;height:249" coordorigin="10314,305" coordsize="2,249">
              <v:shape style="position:absolute;left:10314;top:305;width:2;height:249" coordorigin="10314,305" coordsize="0,249" path="m10314,553l10314,305e" filled="f" stroked="t" strokeweight="3.342479pt" strokecolor="#3F444F">
                <v:path arrowok="t"/>
              </v:shape>
            </v:group>
            <v:group style="position:absolute;left:8562;top:632;width:1972;height:2" coordorigin="8562,632" coordsize="1972,2">
              <v:shape style="position:absolute;left:8562;top:632;width:1972;height:2" coordorigin="8562,632" coordsize="1972,0" path="m8562,632l10534,632e" filled="f" stroked="t" strokeweight="2.864982pt" strokecolor="#484F5B">
                <v:path arrowok="t"/>
              </v:shape>
            </v:group>
            <v:group style="position:absolute;left:9175;top:573;width:2;height:349" coordorigin="9175,573" coordsize="2,349">
              <v:shape style="position:absolute;left:9175;top:573;width:2;height:349" coordorigin="9175,573" coordsize="0,349" path="m9175,922l9175,573e" filled="f" stroked="t" strokeweight=".716246pt" strokecolor="#44447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53"/>
          <w:szCs w:val="53"/>
          <w:color w:val="3B3B3B"/>
          <w:spacing w:val="0"/>
          <w:w w:val="100"/>
          <w:position w:val="-11"/>
        </w:rPr>
        <w:t>,</w:t>
      </w:r>
      <w:r>
        <w:rPr>
          <w:rFonts w:ascii="Times New Roman" w:hAnsi="Times New Roman" w:cs="Times New Roman" w:eastAsia="Times New Roman"/>
          <w:sz w:val="53"/>
          <w:szCs w:val="53"/>
          <w:color w:val="3B3B3B"/>
          <w:spacing w:val="3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53"/>
          <w:szCs w:val="53"/>
          <w:color w:val="3B3B3B"/>
          <w:spacing w:val="0"/>
          <w:w w:val="100"/>
          <w:position w:val="-11"/>
        </w:rPr>
        <w:t>S,</w:t>
      </w:r>
      <w:r>
        <w:rPr>
          <w:rFonts w:ascii="Times New Roman" w:hAnsi="Times New Roman" w:cs="Times New Roman" w:eastAsia="Times New Roman"/>
          <w:sz w:val="53"/>
          <w:szCs w:val="53"/>
          <w:color w:val="3B3B3B"/>
          <w:spacing w:val="-111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53"/>
          <w:szCs w:val="53"/>
          <w:color w:val="3B3B3B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53"/>
          <w:szCs w:val="53"/>
          <w:color w:val="3B3B3B"/>
          <w:spacing w:val="0"/>
          <w:w w:val="100"/>
          <w:position w:val="-11"/>
        </w:rPr>
      </w:r>
      <w:r>
        <w:rPr>
          <w:rFonts w:ascii="Arial" w:hAnsi="Arial" w:cs="Arial" w:eastAsia="Arial"/>
          <w:sz w:val="33"/>
          <w:szCs w:val="33"/>
          <w:color w:val="3644AE"/>
          <w:spacing w:val="0"/>
          <w:w w:val="371"/>
          <w:position w:val="-7"/>
        </w:rPr>
        <w:t>'</w:t>
      </w:r>
      <w:r>
        <w:rPr>
          <w:rFonts w:ascii="Arial" w:hAnsi="Arial" w:cs="Arial" w:eastAsia="Arial"/>
          <w:sz w:val="33"/>
          <w:szCs w:val="33"/>
          <w:color w:val="3644AE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33"/>
          <w:szCs w:val="33"/>
          <w:color w:val="3644AE"/>
          <w:spacing w:val="0"/>
          <w:w w:val="100"/>
          <w:position w:val="-7"/>
        </w:rPr>
      </w:r>
      <w:r>
        <w:rPr>
          <w:rFonts w:ascii="Arial" w:hAnsi="Arial" w:cs="Arial" w:eastAsia="Arial"/>
          <w:sz w:val="26"/>
          <w:szCs w:val="26"/>
          <w:color w:val="505050"/>
          <w:spacing w:val="-89"/>
          <w:w w:val="207"/>
          <w:b/>
          <w:bCs/>
          <w:position w:val="7"/>
        </w:rPr>
        <w:t>J</w:t>
      </w:r>
      <w:r>
        <w:rPr>
          <w:rFonts w:ascii="Times New Roman" w:hAnsi="Times New Roman" w:cs="Times New Roman" w:eastAsia="Times New Roman"/>
          <w:sz w:val="42"/>
          <w:szCs w:val="42"/>
          <w:color w:val="909090"/>
          <w:spacing w:val="0"/>
          <w:w w:val="42"/>
          <w:i/>
          <w:position w:val="-12"/>
        </w:rPr>
        <w:t>·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60" w:after="0" w:line="240" w:lineRule="auto"/>
        <w:ind w:right="-79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505050"/>
          <w:w w:val="206"/>
          <w:b/>
          <w:bCs/>
        </w:rPr>
        <w:t>ljl</w:t>
      </w:r>
      <w:r>
        <w:rPr>
          <w:rFonts w:ascii="Arial" w:hAnsi="Arial" w:cs="Arial" w:eastAsia="Arial"/>
          <w:sz w:val="26"/>
          <w:szCs w:val="26"/>
          <w:color w:val="505050"/>
          <w:spacing w:val="-40"/>
          <w:w w:val="100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505050"/>
          <w:spacing w:val="0"/>
          <w:w w:val="206"/>
          <w:b/>
          <w:bCs/>
        </w:rPr>
        <w:t>.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26" w:after="0" w:line="444" w:lineRule="exac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2"/>
          <w:szCs w:val="42"/>
          <w:color w:val="333677"/>
          <w:spacing w:val="-56"/>
          <w:w w:val="68"/>
          <w:b/>
          <w:bCs/>
          <w:position w:val="-11"/>
        </w:rPr>
        <w:t>,</w:t>
      </w:r>
      <w:r>
        <w:rPr>
          <w:rFonts w:ascii="Times New Roman" w:hAnsi="Times New Roman" w:cs="Times New Roman" w:eastAsia="Times New Roman"/>
          <w:sz w:val="42"/>
          <w:szCs w:val="42"/>
          <w:color w:val="313657"/>
          <w:spacing w:val="-31"/>
          <w:w w:val="141"/>
          <w:b/>
          <w:bCs/>
          <w:position w:val="-11"/>
        </w:rPr>
        <w:t>,</w:t>
      </w:r>
      <w:r>
        <w:rPr>
          <w:rFonts w:ascii="Times New Roman" w:hAnsi="Times New Roman" w:cs="Times New Roman" w:eastAsia="Times New Roman"/>
          <w:sz w:val="42"/>
          <w:szCs w:val="42"/>
          <w:color w:val="3B3B3B"/>
          <w:spacing w:val="0"/>
          <w:w w:val="48"/>
          <w:b/>
          <w:bCs/>
          <w:position w:val="-11"/>
        </w:rPr>
        <w:t>i</w:t>
      </w:r>
      <w:r>
        <w:rPr>
          <w:rFonts w:ascii="Times New Roman" w:hAnsi="Times New Roman" w:cs="Times New Roman" w:eastAsia="Times New Roman"/>
          <w:sz w:val="42"/>
          <w:szCs w:val="42"/>
          <w:color w:val="3B3B3B"/>
          <w:spacing w:val="-1"/>
          <w:w w:val="49"/>
          <w:b/>
          <w:bCs/>
          <w:position w:val="-11"/>
        </w:rPr>
        <w:t>;</w:t>
      </w:r>
      <w:r>
        <w:rPr>
          <w:rFonts w:ascii="Times New Roman" w:hAnsi="Times New Roman" w:cs="Times New Roman" w:eastAsia="Times New Roman"/>
          <w:sz w:val="42"/>
          <w:szCs w:val="42"/>
          <w:color w:val="3B3B3B"/>
          <w:spacing w:val="0"/>
          <w:w w:val="48"/>
          <w:b/>
          <w:bCs/>
          <w:position w:val="-11"/>
        </w:rPr>
        <w:t>e:</w:t>
      </w:r>
      <w:r>
        <w:rPr>
          <w:rFonts w:ascii="Times New Roman" w:hAnsi="Times New Roman" w:cs="Times New Roman" w:eastAsia="Times New Roman"/>
          <w:sz w:val="42"/>
          <w:szCs w:val="42"/>
          <w:color w:val="3B3B3B"/>
          <w:spacing w:val="0"/>
          <w:w w:val="100"/>
          <w:b/>
          <w:bCs/>
          <w:position w:val="-11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3B3B3B"/>
          <w:spacing w:val="-39"/>
          <w:w w:val="100"/>
          <w:b/>
          <w:bCs/>
          <w:position w:val="-1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505050"/>
          <w:spacing w:val="0"/>
          <w:w w:val="323"/>
          <w:position w:val="8"/>
        </w:rPr>
        <w:t>ı</w:t>
      </w:r>
      <w:r>
        <w:rPr>
          <w:rFonts w:ascii="Times New Roman" w:hAnsi="Times New Roman" w:cs="Times New Roman" w:eastAsia="Times New Roman"/>
          <w:sz w:val="30"/>
          <w:szCs w:val="30"/>
          <w:color w:val="505050"/>
          <w:spacing w:val="-153"/>
          <w:w w:val="323"/>
          <w:position w:val="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33677"/>
          <w:spacing w:val="0"/>
          <w:w w:val="323"/>
          <w:i/>
          <w:position w:val="8"/>
        </w:rPr>
        <w:t>(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60" w:right="280"/>
          <w:cols w:num="3" w:equalWidth="0">
            <w:col w:w="8365" w:space="150"/>
            <w:col w:w="597" w:space="336"/>
            <w:col w:w="1832"/>
          </w:cols>
        </w:sectPr>
      </w:pPr>
      <w:rPr/>
    </w:p>
    <w:p>
      <w:pPr>
        <w:spacing w:before="0" w:after="0" w:line="307" w:lineRule="exact"/>
        <w:ind w:left="514" w:right="-232"/>
        <w:jc w:val="left"/>
        <w:tabs>
          <w:tab w:pos="2440" w:val="left"/>
          <w:tab w:pos="3240" w:val="left"/>
        </w:tabs>
        <w:rPr>
          <w:rFonts w:ascii="Times New Roman" w:hAnsi="Times New Roman" w:cs="Times New Roman" w:eastAsia="Times New Roman"/>
          <w:sz w:val="128"/>
          <w:szCs w:val="128"/>
        </w:rPr>
      </w:pPr>
      <w:rPr/>
      <w:r>
        <w:rPr>
          <w:rFonts w:ascii="Arial" w:hAnsi="Arial" w:cs="Arial" w:eastAsia="Arial"/>
          <w:sz w:val="24"/>
          <w:szCs w:val="24"/>
          <w:color w:val="3B3B3B"/>
          <w:spacing w:val="0"/>
          <w:w w:val="55"/>
          <w:position w:val="-95"/>
        </w:rPr>
        <w:t>::r:</w:t>
      </w:r>
      <w:r>
        <w:rPr>
          <w:rFonts w:ascii="Arial" w:hAnsi="Arial" w:cs="Arial" w:eastAsia="Arial"/>
          <w:sz w:val="24"/>
          <w:szCs w:val="24"/>
          <w:color w:val="3B3B3B"/>
          <w:spacing w:val="0"/>
          <w:w w:val="100"/>
          <w:position w:val="-95"/>
        </w:rPr>
        <w:tab/>
      </w:r>
      <w:r>
        <w:rPr>
          <w:rFonts w:ascii="Arial" w:hAnsi="Arial" w:cs="Arial" w:eastAsia="Arial"/>
          <w:sz w:val="24"/>
          <w:szCs w:val="24"/>
          <w:color w:val="3B3B3B"/>
          <w:spacing w:val="0"/>
          <w:w w:val="100"/>
          <w:position w:val="-95"/>
        </w:rPr>
      </w:r>
      <w:r>
        <w:rPr>
          <w:rFonts w:ascii="Arial" w:hAnsi="Arial" w:cs="Arial" w:eastAsia="Arial"/>
          <w:sz w:val="28"/>
          <w:szCs w:val="28"/>
          <w:color w:val="B8B8B8"/>
          <w:spacing w:val="0"/>
          <w:w w:val="100"/>
          <w:position w:val="-90"/>
        </w:rPr>
        <w:t>.</w:t>
      </w:r>
      <w:r>
        <w:rPr>
          <w:rFonts w:ascii="Arial" w:hAnsi="Arial" w:cs="Arial" w:eastAsia="Arial"/>
          <w:sz w:val="28"/>
          <w:szCs w:val="28"/>
          <w:color w:val="B8B8B8"/>
          <w:spacing w:val="-77"/>
          <w:w w:val="100"/>
          <w:position w:val="-90"/>
        </w:rPr>
        <w:t> </w:t>
      </w:r>
      <w:r>
        <w:rPr>
          <w:rFonts w:ascii="Arial" w:hAnsi="Arial" w:cs="Arial" w:eastAsia="Arial"/>
          <w:sz w:val="28"/>
          <w:szCs w:val="28"/>
          <w:color w:val="B8B8B8"/>
          <w:spacing w:val="0"/>
          <w:w w:val="100"/>
          <w:position w:val="-90"/>
        </w:rPr>
        <w:tab/>
      </w:r>
      <w:r>
        <w:rPr>
          <w:rFonts w:ascii="Arial" w:hAnsi="Arial" w:cs="Arial" w:eastAsia="Arial"/>
          <w:sz w:val="28"/>
          <w:szCs w:val="28"/>
          <w:color w:val="B8B8B8"/>
          <w:spacing w:val="0"/>
          <w:w w:val="100"/>
          <w:position w:val="-90"/>
        </w:rPr>
      </w:r>
      <w:r>
        <w:rPr>
          <w:rFonts w:ascii="Times New Roman" w:hAnsi="Times New Roman" w:cs="Times New Roman" w:eastAsia="Times New Roman"/>
          <w:sz w:val="128"/>
          <w:szCs w:val="128"/>
          <w:color w:val="333677"/>
          <w:spacing w:val="0"/>
          <w:w w:val="79"/>
          <w:position w:val="-90"/>
        </w:rPr>
        <w:t>'</w:t>
      </w:r>
      <w:r>
        <w:rPr>
          <w:rFonts w:ascii="Times New Roman" w:hAnsi="Times New Roman" w:cs="Times New Roman" w:eastAsia="Times New Roman"/>
          <w:sz w:val="128"/>
          <w:szCs w:val="128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6"/>
        </w:rPr>
        <w:t>ŞEN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535" w:lineRule="exact"/>
        <w:ind w:right="-20"/>
        <w:jc w:val="left"/>
        <w:tabs>
          <w:tab w:pos="940" w:val="left"/>
          <w:tab w:pos="1900" w:val="left"/>
        </w:tabs>
        <w:rPr>
          <w:rFonts w:ascii="Arial" w:hAnsi="Arial" w:cs="Arial" w:eastAsia="Arial"/>
          <w:sz w:val="50"/>
          <w:szCs w:val="50"/>
        </w:rPr>
      </w:pPr>
      <w:rPr/>
      <w:r>
        <w:rPr/>
        <w:br w:type="column"/>
      </w:r>
      <w:r>
        <w:rPr>
          <w:rFonts w:ascii="Arial" w:hAnsi="Arial" w:cs="Arial" w:eastAsia="Arial"/>
          <w:sz w:val="41"/>
          <w:szCs w:val="41"/>
          <w:color w:val="333677"/>
          <w:spacing w:val="0"/>
          <w:w w:val="100"/>
          <w:position w:val="10"/>
        </w:rPr>
        <w:t>-</w:t>
      </w:r>
      <w:r>
        <w:rPr>
          <w:rFonts w:ascii="Arial" w:hAnsi="Arial" w:cs="Arial" w:eastAsia="Arial"/>
          <w:sz w:val="41"/>
          <w:szCs w:val="41"/>
          <w:color w:val="333677"/>
          <w:spacing w:val="26"/>
          <w:w w:val="100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696969"/>
          <w:spacing w:val="0"/>
          <w:w w:val="100"/>
          <w:position w:val="26"/>
        </w:rPr>
        <w:t>••</w:t>
      </w:r>
      <w:r>
        <w:rPr>
          <w:rFonts w:ascii="Arial" w:hAnsi="Arial" w:cs="Arial" w:eastAsia="Arial"/>
          <w:sz w:val="14"/>
          <w:szCs w:val="14"/>
          <w:color w:val="696969"/>
          <w:spacing w:val="-31"/>
          <w:w w:val="100"/>
          <w:position w:val="26"/>
        </w:rPr>
        <w:t> </w:t>
      </w:r>
      <w:r>
        <w:rPr>
          <w:rFonts w:ascii="Arial" w:hAnsi="Arial" w:cs="Arial" w:eastAsia="Arial"/>
          <w:sz w:val="14"/>
          <w:szCs w:val="14"/>
          <w:color w:val="696969"/>
          <w:spacing w:val="0"/>
          <w:w w:val="100"/>
          <w:position w:val="26"/>
        </w:rPr>
        <w:tab/>
      </w:r>
      <w:r>
        <w:rPr>
          <w:rFonts w:ascii="Arial" w:hAnsi="Arial" w:cs="Arial" w:eastAsia="Arial"/>
          <w:sz w:val="14"/>
          <w:szCs w:val="14"/>
          <w:color w:val="696969"/>
          <w:spacing w:val="0"/>
          <w:w w:val="100"/>
          <w:position w:val="26"/>
        </w:rPr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26"/>
        </w:rPr>
        <w:t>'./i</w:t>
      </w:r>
      <w:r>
        <w:rPr>
          <w:rFonts w:ascii="Arial" w:hAnsi="Arial" w:cs="Arial" w:eastAsia="Arial"/>
          <w:sz w:val="14"/>
          <w:szCs w:val="14"/>
          <w:color w:val="3B3B3B"/>
          <w:spacing w:val="-24"/>
          <w:w w:val="100"/>
          <w:position w:val="26"/>
        </w:rPr>
        <w:t> 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26"/>
        </w:rPr>
        <w:tab/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26"/>
        </w:rPr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78"/>
          <w:b/>
          <w:bCs/>
          <w:position w:val="26"/>
        </w:rPr>
        <w:t>r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78"/>
          <w:b/>
          <w:bCs/>
          <w:position w:val="26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34"/>
          <w:w w:val="78"/>
          <w:b/>
          <w:bCs/>
          <w:position w:val="2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71"/>
          <w:i/>
          <w:position w:val="26"/>
        </w:rPr>
        <w:t>'l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10"/>
          <w:w w:val="71"/>
          <w:i/>
          <w:position w:val="26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909090"/>
          <w:spacing w:val="-34"/>
          <w:w w:val="63"/>
          <w:i/>
          <w:position w:val="26"/>
        </w:rPr>
        <w:t>·</w:t>
      </w:r>
      <w:r>
        <w:rPr>
          <w:rFonts w:ascii="Arial" w:hAnsi="Arial" w:cs="Arial" w:eastAsia="Arial"/>
          <w:sz w:val="50"/>
          <w:szCs w:val="50"/>
          <w:color w:val="7C7C7C"/>
          <w:spacing w:val="0"/>
          <w:w w:val="104"/>
          <w:position w:val="0"/>
        </w:rPr>
        <w:t>.</w:t>
      </w:r>
      <w:r>
        <w:rPr>
          <w:rFonts w:ascii="Arial" w:hAnsi="Arial" w:cs="Arial" w:eastAsia="Arial"/>
          <w:sz w:val="50"/>
          <w:szCs w:val="50"/>
          <w:color w:val="000000"/>
          <w:spacing w:val="0"/>
          <w:w w:val="100"/>
          <w:position w:val="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517" w:lineRule="atLeast"/>
        <w:ind w:left="988" w:right="-20"/>
        <w:jc w:val="left"/>
        <w:tabs>
          <w:tab w:pos="160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465.337311pt;margin-top:3.187949pt;width:.1pt;height:15.688966pt;mso-position-horizontal-relative:page;mso-position-vertical-relative:paragraph;z-index:-16806" coordorigin="9307,64" coordsize="2,314">
            <v:shape style="position:absolute;left:9307;top:64;width:2;height:314" coordorigin="9307,64" coordsize="0,314" path="m9307,378l9307,64e" filled="f" stroked="t" strokeweight="3.278485pt" strokecolor="#E1E2E2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b/>
          <w:bCs/>
          <w:i/>
        </w:rPr>
        <w:t>l</w:t>
      </w:r>
      <w:r>
        <w:rPr>
          <w:rFonts w:ascii="Arial" w:hAnsi="Arial" w:cs="Arial" w:eastAsia="Arial"/>
          <w:sz w:val="18"/>
          <w:szCs w:val="18"/>
          <w:color w:val="3B3B3B"/>
          <w:spacing w:val="8"/>
          <w:w w:val="100"/>
          <w:b/>
          <w:bCs/>
          <w:i/>
        </w:rPr>
        <w:t> </w:t>
      </w:r>
      <w:r>
        <w:rPr>
          <w:rFonts w:ascii="Arial" w:hAnsi="Arial" w:cs="Arial" w:eastAsia="Arial"/>
          <w:sz w:val="18"/>
          <w:szCs w:val="18"/>
          <w:color w:val="696969"/>
          <w:spacing w:val="0"/>
          <w:w w:val="121"/>
          <w:b/>
          <w:bCs/>
          <w:i/>
        </w:rPr>
        <w:t>tıı</w:t>
      </w:r>
      <w:r>
        <w:rPr>
          <w:rFonts w:ascii="Arial" w:hAnsi="Arial" w:cs="Arial" w:eastAsia="Arial"/>
          <w:sz w:val="18"/>
          <w:szCs w:val="18"/>
          <w:color w:val="696969"/>
          <w:spacing w:val="10"/>
          <w:w w:val="121"/>
          <w:b/>
          <w:bCs/>
          <w:i/>
        </w:rPr>
        <w:t>,</w:t>
      </w:r>
      <w:r>
        <w:rPr>
          <w:rFonts w:ascii="Arial" w:hAnsi="Arial" w:cs="Arial" w:eastAsia="Arial"/>
          <w:sz w:val="18"/>
          <w:szCs w:val="18"/>
          <w:color w:val="909090"/>
          <w:spacing w:val="0"/>
          <w:w w:val="63"/>
          <w:b/>
          <w:bCs/>
          <w:i/>
        </w:rPr>
        <w:t>.</w:t>
      </w:r>
      <w:r>
        <w:rPr>
          <w:rFonts w:ascii="Arial" w:hAnsi="Arial" w:cs="Arial" w:eastAsia="Arial"/>
          <w:sz w:val="18"/>
          <w:szCs w:val="18"/>
          <w:color w:val="909090"/>
          <w:spacing w:val="0"/>
          <w:w w:val="100"/>
          <w:b/>
          <w:bCs/>
          <w:i/>
        </w:rPr>
        <w:tab/>
      </w:r>
      <w:r>
        <w:rPr>
          <w:rFonts w:ascii="Arial" w:hAnsi="Arial" w:cs="Arial" w:eastAsia="Arial"/>
          <w:sz w:val="18"/>
          <w:szCs w:val="18"/>
          <w:color w:val="909090"/>
          <w:spacing w:val="0"/>
          <w:w w:val="100"/>
          <w:b/>
          <w:bCs/>
          <w:i/>
        </w:rPr>
      </w:r>
      <w:r>
        <w:rPr>
          <w:rFonts w:ascii="Arial" w:hAnsi="Arial" w:cs="Arial" w:eastAsia="Arial"/>
          <w:sz w:val="18"/>
          <w:szCs w:val="18"/>
          <w:color w:val="909090"/>
          <w:spacing w:val="-36"/>
          <w:w w:val="78"/>
        </w:rPr>
        <w:t>-</w:t>
      </w:r>
      <w:r>
        <w:rPr>
          <w:rFonts w:ascii="Arial" w:hAnsi="Arial" w:cs="Arial" w:eastAsia="Arial"/>
          <w:sz w:val="18"/>
          <w:szCs w:val="18"/>
          <w:color w:val="B8B8B8"/>
          <w:spacing w:val="0"/>
          <w:w w:val="90"/>
        </w:rPr>
        <w:t>..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60" w:right="280"/>
          <w:cols w:num="3" w:equalWidth="0">
            <w:col w:w="3437" w:space="1813"/>
            <w:col w:w="1068" w:space="1635"/>
            <w:col w:w="3327"/>
          </w:cols>
        </w:sectPr>
      </w:pPr>
      <w:rPr/>
    </w:p>
    <w:p>
      <w:pPr>
        <w:spacing w:before="0" w:after="0" w:line="525" w:lineRule="atLeast"/>
        <w:ind w:left="5446" w:right="-20"/>
        <w:jc w:val="left"/>
        <w:tabs>
          <w:tab w:pos="8320" w:val="left"/>
          <w:tab w:pos="90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w w:val="108"/>
          <w:position w:val="2"/>
        </w:rPr>
        <w:t>İtf.Çv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9"/>
          <w:position w:val="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74"/>
          <w:position w:val="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1"/>
          <w:szCs w:val="21"/>
          <w:color w:val="B8B8B8"/>
          <w:spacing w:val="0"/>
          <w:w w:val="126"/>
          <w:i/>
          <w:position w:val="0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B8B8B8"/>
          <w:spacing w:val="-23"/>
          <w:w w:val="126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C7C7C"/>
          <w:spacing w:val="0"/>
          <w:w w:val="100"/>
          <w:i/>
          <w:position w:val="0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7C7C7C"/>
          <w:spacing w:val="0"/>
          <w:w w:val="100"/>
          <w:i/>
          <w:position w:val="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7C7C7C"/>
          <w:spacing w:val="44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42"/>
          <w:i/>
          <w:position w:val="0"/>
        </w:rPr>
        <w:t>#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i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i/>
          <w:position w:val="0"/>
        </w:rPr>
      </w:r>
      <w:r>
        <w:rPr>
          <w:rFonts w:ascii="Times New Roman" w:hAnsi="Times New Roman" w:cs="Times New Roman" w:eastAsia="Times New Roman"/>
          <w:sz w:val="21"/>
          <w:szCs w:val="21"/>
          <w:color w:val="505050"/>
          <w:spacing w:val="-26"/>
          <w:w w:val="147"/>
          <w:position w:val="0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4"/>
          <w:w w:val="176"/>
          <w:position w:val="0"/>
        </w:rPr>
        <w:t>•</w:t>
      </w:r>
      <w:r>
        <w:rPr>
          <w:rFonts w:ascii="Times New Roman" w:hAnsi="Times New Roman" w:cs="Times New Roman" w:eastAsia="Times New Roman"/>
          <w:sz w:val="21"/>
          <w:szCs w:val="21"/>
          <w:color w:val="A5A5A5"/>
          <w:spacing w:val="0"/>
          <w:w w:val="84"/>
          <w:position w:val="0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A5A5A5"/>
          <w:spacing w:val="17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0"/>
        </w:rPr>
        <w:t>e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18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909090"/>
          <w:spacing w:val="0"/>
          <w:w w:val="72"/>
          <w:position w:val="0"/>
        </w:rPr>
        <w:t>t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02" w:lineRule="exact"/>
        <w:ind w:right="1230"/>
        <w:jc w:val="right"/>
        <w:tabs>
          <w:tab w:pos="440" w:val="left"/>
          <w:tab w:pos="104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282828"/>
          <w:w w:val="441"/>
          <w:position w:val="1"/>
        </w:rPr>
        <w:t>·</w:t>
      </w:r>
      <w:r>
        <w:rPr>
          <w:rFonts w:ascii="Arial" w:hAnsi="Arial" w:cs="Arial" w:eastAsia="Arial"/>
          <w:sz w:val="13"/>
          <w:szCs w:val="13"/>
          <w:color w:val="282828"/>
          <w:w w:val="100"/>
          <w:position w:val="1"/>
        </w:rPr>
        <w:tab/>
      </w:r>
      <w:r>
        <w:rPr>
          <w:rFonts w:ascii="Arial" w:hAnsi="Arial" w:cs="Arial" w:eastAsia="Arial"/>
          <w:sz w:val="13"/>
          <w:szCs w:val="13"/>
          <w:color w:val="282828"/>
          <w:w w:val="100"/>
          <w:position w:val="1"/>
        </w:rPr>
      </w:r>
      <w:r>
        <w:rPr>
          <w:rFonts w:ascii="Arial" w:hAnsi="Arial" w:cs="Arial" w:eastAsia="Arial"/>
          <w:sz w:val="13"/>
          <w:szCs w:val="13"/>
          <w:color w:val="3B3B3B"/>
          <w:spacing w:val="0"/>
          <w:w w:val="82"/>
          <w:position w:val="1"/>
        </w:rPr>
        <w:t>....</w:t>
      </w:r>
      <w:r>
        <w:rPr>
          <w:rFonts w:ascii="Arial" w:hAnsi="Arial" w:cs="Arial" w:eastAsia="Arial"/>
          <w:sz w:val="13"/>
          <w:szCs w:val="13"/>
          <w:color w:val="3B3B3B"/>
          <w:spacing w:val="0"/>
          <w:w w:val="82"/>
          <w:position w:val="1"/>
        </w:rPr>
        <w:t>  </w:t>
      </w:r>
      <w:r>
        <w:rPr>
          <w:rFonts w:ascii="Arial" w:hAnsi="Arial" w:cs="Arial" w:eastAsia="Arial"/>
          <w:sz w:val="13"/>
          <w:szCs w:val="13"/>
          <w:color w:val="3B3B3B"/>
          <w:spacing w:val="21"/>
          <w:w w:val="82"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505050"/>
          <w:spacing w:val="0"/>
          <w:w w:val="74"/>
          <w:position w:val="1"/>
        </w:rPr>
        <w:t>•</w:t>
      </w:r>
      <w:r>
        <w:rPr>
          <w:rFonts w:ascii="Arial" w:hAnsi="Arial" w:cs="Arial" w:eastAsia="Arial"/>
          <w:sz w:val="13"/>
          <w:szCs w:val="13"/>
          <w:color w:val="505050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3"/>
          <w:szCs w:val="13"/>
          <w:color w:val="505050"/>
          <w:spacing w:val="0"/>
          <w:w w:val="100"/>
          <w:position w:val="1"/>
        </w:rPr>
      </w:r>
      <w:r>
        <w:rPr>
          <w:rFonts w:ascii="Arial" w:hAnsi="Arial" w:cs="Arial" w:eastAsia="Arial"/>
          <w:sz w:val="13"/>
          <w:szCs w:val="13"/>
          <w:color w:val="3B3B3B"/>
          <w:spacing w:val="0"/>
          <w:w w:val="134"/>
          <w:position w:val="1"/>
        </w:rPr>
        <w:t>ii:</w:t>
      </w:r>
      <w:r>
        <w:rPr>
          <w:rFonts w:ascii="Arial" w:hAnsi="Arial" w:cs="Arial" w:eastAsia="Arial"/>
          <w:sz w:val="13"/>
          <w:szCs w:val="13"/>
          <w:color w:val="3B3B3B"/>
          <w:spacing w:val="0"/>
          <w:w w:val="134"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3B3B3B"/>
          <w:spacing w:val="34"/>
          <w:w w:val="134"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3B3B3B"/>
          <w:spacing w:val="0"/>
          <w:w w:val="134"/>
          <w:position w:val="1"/>
        </w:rPr>
        <w:t>..,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66" w:lineRule="exact"/>
        <w:ind w:right="1225"/>
        <w:jc w:val="right"/>
        <w:tabs>
          <w:tab w:pos="106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pict>
          <v:group style="position:absolute;margin-left:458.042236pt;margin-top:9.129946pt;width:.1pt;height:12.278321pt;mso-position-horizontal-relative:page;mso-position-vertical-relative:paragraph;z-index:-16807" coordorigin="9161,183" coordsize="2,246">
            <v:shape style="position:absolute;left:9161;top:183;width:2;height:246" coordorigin="9161,183" coordsize="0,246" path="m9161,428l9161,183e" filled="f" stroked="t" strokeweight="3.41569pt" strokecolor="#E1E2E2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5.231842pt;margin-top:4.456231pt;width:13.099434pt;height:10.0pt;mso-position-horizontal-relative:page;mso-position-vertical-relative:paragraph;z-index:-16803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B3B3B"/>
                      <w:w w:val="77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B3B3B"/>
                      <w:spacing w:val="-9"/>
                      <w:w w:val="77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909090"/>
                      <w:spacing w:val="0"/>
                      <w:w w:val="125"/>
                    </w:rPr>
                    <w:t>il'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B8B8B8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B8B8B8"/>
          <w:spacing w:val="-29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67"/>
          <w:i/>
          <w:position w:val="-2"/>
        </w:rPr>
        <w:t>&lt;</w:t>
      </w:r>
      <w:r>
        <w:rPr>
          <w:rFonts w:ascii="Arial" w:hAnsi="Arial" w:cs="Arial" w:eastAsia="Arial"/>
          <w:sz w:val="19"/>
          <w:szCs w:val="19"/>
          <w:color w:val="3B3B3B"/>
          <w:spacing w:val="-15"/>
          <w:w w:val="67"/>
          <w:i/>
          <w:position w:val="-2"/>
        </w:rPr>
        <w:t>t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13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3B3B3B"/>
          <w:spacing w:val="-25"/>
          <w:w w:val="113"/>
          <w:position w:val="-2"/>
        </w:rPr>
        <w:t>,</w:t>
      </w:r>
      <w:r>
        <w:rPr>
          <w:rFonts w:ascii="Arial" w:hAnsi="Arial" w:cs="Arial" w:eastAsia="Arial"/>
          <w:sz w:val="18"/>
          <w:szCs w:val="18"/>
          <w:color w:val="505050"/>
          <w:spacing w:val="0"/>
          <w:w w:val="128"/>
          <w:i/>
          <w:position w:val="-2"/>
        </w:rPr>
        <w:t>1</w:t>
      </w:r>
      <w:r>
        <w:rPr>
          <w:rFonts w:ascii="Arial" w:hAnsi="Arial" w:cs="Arial" w:eastAsia="Arial"/>
          <w:sz w:val="18"/>
          <w:szCs w:val="18"/>
          <w:color w:val="505050"/>
          <w:spacing w:val="0"/>
          <w:w w:val="100"/>
          <w:i/>
          <w:position w:val="-2"/>
        </w:rPr>
        <w:t>  </w:t>
      </w:r>
      <w:r>
        <w:rPr>
          <w:rFonts w:ascii="Arial" w:hAnsi="Arial" w:cs="Arial" w:eastAsia="Arial"/>
          <w:sz w:val="18"/>
          <w:szCs w:val="18"/>
          <w:color w:val="505050"/>
          <w:spacing w:val="17"/>
          <w:w w:val="100"/>
          <w:i/>
          <w:position w:val="-2"/>
        </w:rPr>
        <w:t> </w:t>
      </w:r>
      <w:r>
        <w:rPr>
          <w:rFonts w:ascii="Arial" w:hAnsi="Arial" w:cs="Arial" w:eastAsia="Arial"/>
          <w:sz w:val="12"/>
          <w:szCs w:val="12"/>
          <w:color w:val="3B3B3B"/>
          <w:spacing w:val="0"/>
          <w:w w:val="118"/>
          <w:b/>
          <w:bCs/>
          <w:i/>
          <w:position w:val="-2"/>
        </w:rPr>
        <w:t>ll</w:t>
      </w:r>
      <w:r>
        <w:rPr>
          <w:rFonts w:ascii="Arial" w:hAnsi="Arial" w:cs="Arial" w:eastAsia="Arial"/>
          <w:sz w:val="12"/>
          <w:szCs w:val="12"/>
          <w:color w:val="3B3B3B"/>
          <w:spacing w:val="0"/>
          <w:w w:val="100"/>
          <w:b/>
          <w:bCs/>
          <w:i/>
          <w:position w:val="-2"/>
        </w:rPr>
        <w:tab/>
      </w:r>
      <w:r>
        <w:rPr>
          <w:rFonts w:ascii="Arial" w:hAnsi="Arial" w:cs="Arial" w:eastAsia="Arial"/>
          <w:sz w:val="12"/>
          <w:szCs w:val="12"/>
          <w:color w:val="3B3B3B"/>
          <w:spacing w:val="0"/>
          <w:w w:val="100"/>
          <w:b/>
          <w:bCs/>
          <w:i/>
          <w:position w:val="-2"/>
        </w:rPr>
      </w:r>
      <w:r>
        <w:rPr>
          <w:rFonts w:ascii="Arial" w:hAnsi="Arial" w:cs="Arial" w:eastAsia="Arial"/>
          <w:sz w:val="12"/>
          <w:szCs w:val="12"/>
          <w:color w:val="3B3B3B"/>
          <w:spacing w:val="0"/>
          <w:w w:val="365"/>
          <w:i/>
          <w:position w:val="-2"/>
        </w:rPr>
        <w:t>"</w:t>
      </w:r>
      <w:r>
        <w:rPr>
          <w:rFonts w:ascii="Arial" w:hAnsi="Arial" w:cs="Arial" w:eastAsia="Arial"/>
          <w:sz w:val="12"/>
          <w:szCs w:val="12"/>
          <w:color w:val="3B3B3B"/>
          <w:spacing w:val="-70"/>
          <w:w w:val="365"/>
          <w:i/>
          <w:position w:val="-2"/>
        </w:rPr>
        <w:t> </w:t>
      </w:r>
      <w:r>
        <w:rPr>
          <w:rFonts w:ascii="Arial" w:hAnsi="Arial" w:cs="Arial" w:eastAsia="Arial"/>
          <w:sz w:val="12"/>
          <w:szCs w:val="12"/>
          <w:color w:val="909090"/>
          <w:spacing w:val="-15"/>
          <w:w w:val="119"/>
          <w:position w:val="-2"/>
        </w:rPr>
        <w:t>·</w:t>
      </w:r>
      <w:r>
        <w:rPr>
          <w:rFonts w:ascii="Arial" w:hAnsi="Arial" w:cs="Arial" w:eastAsia="Arial"/>
          <w:sz w:val="12"/>
          <w:szCs w:val="12"/>
          <w:color w:val="505050"/>
          <w:spacing w:val="0"/>
          <w:w w:val="333"/>
          <w:position w:val="-2"/>
        </w:rPr>
        <w:t>"</w:t>
      </w:r>
      <w:r>
        <w:rPr>
          <w:rFonts w:ascii="Arial" w:hAnsi="Arial" w:cs="Arial" w:eastAsia="Arial"/>
          <w:sz w:val="12"/>
          <w:szCs w:val="12"/>
          <w:color w:val="505050"/>
          <w:spacing w:val="1"/>
          <w:w w:val="100"/>
          <w:position w:val="-2"/>
        </w:rPr>
        <w:t> </w:t>
      </w:r>
      <w:r>
        <w:rPr>
          <w:rFonts w:ascii="Arial" w:hAnsi="Arial" w:cs="Arial" w:eastAsia="Arial"/>
          <w:sz w:val="12"/>
          <w:szCs w:val="12"/>
          <w:color w:val="B8B8B8"/>
          <w:spacing w:val="0"/>
          <w:w w:val="158"/>
          <w:position w:val="-2"/>
        </w:rPr>
        <w:t>.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86" w:lineRule="exact"/>
        <w:ind w:right="1804"/>
        <w:jc w:val="right"/>
        <w:tabs>
          <w:tab w:pos="76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B8B8B8"/>
          <w:w w:val="158"/>
          <w:position w:val="-2"/>
        </w:rPr>
        <w:t>--</w:t>
      </w:r>
      <w:r>
        <w:rPr>
          <w:rFonts w:ascii="Arial" w:hAnsi="Arial" w:cs="Arial" w:eastAsia="Arial"/>
          <w:sz w:val="14"/>
          <w:szCs w:val="14"/>
          <w:color w:val="B8B8B8"/>
          <w:w w:val="100"/>
          <w:position w:val="-2"/>
        </w:rPr>
        <w:tab/>
      </w:r>
      <w:r>
        <w:rPr>
          <w:rFonts w:ascii="Arial" w:hAnsi="Arial" w:cs="Arial" w:eastAsia="Arial"/>
          <w:sz w:val="14"/>
          <w:szCs w:val="14"/>
          <w:color w:val="B8B8B8"/>
          <w:w w:val="100"/>
          <w:position w:val="-2"/>
        </w:rPr>
      </w:r>
      <w:r>
        <w:rPr>
          <w:rFonts w:ascii="Arial" w:hAnsi="Arial" w:cs="Arial" w:eastAsia="Arial"/>
          <w:sz w:val="14"/>
          <w:szCs w:val="14"/>
          <w:color w:val="696969"/>
          <w:w w:val="89"/>
          <w:i/>
          <w:position w:val="-2"/>
        </w:rPr>
        <w:t>i</w:t>
      </w:r>
      <w:r>
        <w:rPr>
          <w:rFonts w:ascii="Arial" w:hAnsi="Arial" w:cs="Arial" w:eastAsia="Arial"/>
          <w:sz w:val="14"/>
          <w:szCs w:val="14"/>
          <w:color w:val="696969"/>
          <w:spacing w:val="-6"/>
          <w:w w:val="89"/>
          <w:i/>
          <w:position w:val="-2"/>
        </w:rPr>
        <w:t>r</w:t>
      </w:r>
      <w:r>
        <w:rPr>
          <w:rFonts w:ascii="Arial" w:hAnsi="Arial" w:cs="Arial" w:eastAsia="Arial"/>
          <w:sz w:val="14"/>
          <w:szCs w:val="14"/>
          <w:color w:val="909090"/>
          <w:spacing w:val="0"/>
          <w:w w:val="112"/>
          <w:i/>
          <w:position w:val="-2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66" w:lineRule="exact"/>
        <w:ind w:right="2394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B8B8B8"/>
          <w:spacing w:val="0"/>
          <w:w w:val="132"/>
          <w:position w:val="-7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40" w:bottom="280" w:left="360" w:right="280"/>
        </w:sectPr>
      </w:pPr>
      <w:rPr/>
    </w:p>
    <w:p>
      <w:pPr>
        <w:spacing w:before="0" w:after="0" w:line="332" w:lineRule="exact"/>
        <w:ind w:left="552" w:right="-20"/>
        <w:jc w:val="left"/>
        <w:tabs>
          <w:tab w:pos="2440" w:val="left"/>
          <w:tab w:pos="304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Arial" w:hAnsi="Arial" w:cs="Arial" w:eastAsia="Arial"/>
          <w:sz w:val="30"/>
          <w:szCs w:val="30"/>
          <w:color w:val="3B3B3B"/>
          <w:spacing w:val="0"/>
          <w:w w:val="60"/>
          <w:position w:val="10"/>
        </w:rPr>
        <w:t>""</w:t>
      </w:r>
      <w:r>
        <w:rPr>
          <w:rFonts w:ascii="Arial" w:hAnsi="Arial" w:cs="Arial" w:eastAsia="Arial"/>
          <w:sz w:val="30"/>
          <w:szCs w:val="30"/>
          <w:color w:val="3B3B3B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30"/>
          <w:szCs w:val="30"/>
          <w:color w:val="3B3B3B"/>
          <w:spacing w:val="0"/>
          <w:w w:val="100"/>
          <w:position w:val="10"/>
        </w:rPr>
      </w:r>
      <w:r>
        <w:rPr>
          <w:rFonts w:ascii="Arial" w:hAnsi="Arial" w:cs="Arial" w:eastAsia="Arial"/>
          <w:sz w:val="29"/>
          <w:szCs w:val="29"/>
          <w:color w:val="505050"/>
          <w:spacing w:val="0"/>
          <w:w w:val="60"/>
          <w:b/>
          <w:bCs/>
          <w:position w:val="-7"/>
        </w:rPr>
        <w:t>Abd</w:t>
      </w:r>
      <w:r>
        <w:rPr>
          <w:rFonts w:ascii="Arial" w:hAnsi="Arial" w:cs="Arial" w:eastAsia="Arial"/>
          <w:sz w:val="29"/>
          <w:szCs w:val="29"/>
          <w:color w:val="505050"/>
          <w:spacing w:val="8"/>
          <w:w w:val="60"/>
          <w:b/>
          <w:bCs/>
          <w:position w:val="-7"/>
        </w:rPr>
        <w:t> </w:t>
      </w:r>
      <w:r>
        <w:rPr>
          <w:rFonts w:ascii="Arial" w:hAnsi="Arial" w:cs="Arial" w:eastAsia="Arial"/>
          <w:sz w:val="29"/>
          <w:szCs w:val="29"/>
          <w:color w:val="505050"/>
          <w:spacing w:val="0"/>
          <w:w w:val="100"/>
          <w:b/>
          <w:bCs/>
          <w:position w:val="-7"/>
        </w:rPr>
        <w:tab/>
      </w:r>
      <w:r>
        <w:rPr>
          <w:rFonts w:ascii="Arial" w:hAnsi="Arial" w:cs="Arial" w:eastAsia="Arial"/>
          <w:sz w:val="29"/>
          <w:szCs w:val="29"/>
          <w:color w:val="505050"/>
          <w:spacing w:val="0"/>
          <w:w w:val="100"/>
          <w:b/>
          <w:bCs/>
          <w:position w:val="-7"/>
        </w:rPr>
      </w:r>
      <w:r>
        <w:rPr>
          <w:rFonts w:ascii="Times New Roman" w:hAnsi="Times New Roman" w:cs="Times New Roman" w:eastAsia="Times New Roman"/>
          <w:sz w:val="27"/>
          <w:szCs w:val="27"/>
          <w:color w:val="505050"/>
          <w:spacing w:val="0"/>
          <w:w w:val="252"/>
          <w:b/>
          <w:bCs/>
          <w:position w:val="-7"/>
        </w:rPr>
        <w:t>raJı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319" w:lineRule="exact"/>
        <w:ind w:left="2438" w:right="-97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4.341278pt;margin-top:6.383417pt;width:51.930474pt;height:14.0pt;mso-position-horizontal-relative:page;mso-position-vertical-relative:paragraph;z-index:-16802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50548C"/>
                      <w:spacing w:val="0"/>
                      <w:w w:val="444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50548C"/>
                      <w:spacing w:val="-116"/>
                      <w:w w:val="44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33677"/>
                      <w:spacing w:val="0"/>
                      <w:w w:val="81"/>
                    </w:rPr>
                    <w:t>:ı.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33677"/>
                      <w:spacing w:val="0"/>
                      <w:w w:val="81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33677"/>
                      <w:spacing w:val="26"/>
                      <w:w w:val="8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505050"/>
                      <w:spacing w:val="0"/>
                      <w:w w:val="89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505050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505050"/>
                      <w:spacing w:val="21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3B3B3B"/>
                      <w:spacing w:val="0"/>
                      <w:w w:val="64"/>
                      <w:b/>
                      <w:bCs/>
                    </w:rPr>
                    <w:t>mrrı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696969"/>
          <w:spacing w:val="0"/>
          <w:w w:val="87"/>
          <w:b/>
          <w:bCs/>
          <w:position w:val="2"/>
        </w:rPr>
        <w:t>ltf</w:t>
      </w:r>
      <w:r>
        <w:rPr>
          <w:rFonts w:ascii="Arial" w:hAnsi="Arial" w:cs="Arial" w:eastAsia="Arial"/>
          <w:sz w:val="24"/>
          <w:szCs w:val="24"/>
          <w:color w:val="696969"/>
          <w:spacing w:val="-17"/>
          <w:w w:val="87"/>
          <w:b/>
          <w:bCs/>
          <w:position w:val="2"/>
        </w:rPr>
        <w:t>l</w:t>
      </w:r>
      <w:r>
        <w:rPr>
          <w:rFonts w:ascii="Arial" w:hAnsi="Arial" w:cs="Arial" w:eastAsia="Arial"/>
          <w:sz w:val="24"/>
          <w:szCs w:val="24"/>
          <w:color w:val="3B3B3B"/>
          <w:spacing w:val="0"/>
          <w:w w:val="87"/>
          <w:b/>
          <w:bCs/>
          <w:position w:val="2"/>
        </w:rPr>
        <w:t>iu•</w:t>
      </w:r>
      <w:r>
        <w:rPr>
          <w:rFonts w:ascii="Arial" w:hAnsi="Arial" w:cs="Arial" w:eastAsia="Arial"/>
          <w:sz w:val="24"/>
          <w:szCs w:val="24"/>
          <w:color w:val="3B3B3B"/>
          <w:spacing w:val="-16"/>
          <w:w w:val="87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696969"/>
          <w:spacing w:val="-1"/>
          <w:w w:val="208"/>
          <w:b/>
          <w:bCs/>
          <w:position w:val="2"/>
        </w:rPr>
        <w:t>u</w:t>
      </w:r>
      <w:r>
        <w:rPr>
          <w:rFonts w:ascii="Times New Roman" w:hAnsi="Times New Roman" w:cs="Times New Roman" w:eastAsia="Times New Roman"/>
          <w:sz w:val="14"/>
          <w:szCs w:val="14"/>
          <w:color w:val="505050"/>
          <w:spacing w:val="0"/>
          <w:w w:val="84"/>
          <w:b/>
          <w:bCs/>
          <w:position w:val="2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505050"/>
          <w:spacing w:val="0"/>
          <w:w w:val="100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05050"/>
          <w:spacing w:val="-8"/>
          <w:w w:val="100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05050"/>
          <w:spacing w:val="0"/>
          <w:w w:val="100"/>
          <w:position w:val="2"/>
        </w:rPr>
        <w:t>.....</w:t>
      </w:r>
      <w:r>
        <w:rPr>
          <w:rFonts w:ascii="Times New Roman" w:hAnsi="Times New Roman" w:cs="Times New Roman" w:eastAsia="Times New Roman"/>
          <w:sz w:val="14"/>
          <w:szCs w:val="14"/>
          <w:color w:val="505050"/>
          <w:spacing w:val="24"/>
          <w:w w:val="100"/>
          <w:position w:val="2"/>
        </w:rPr>
        <w:t> </w:t>
      </w:r>
      <w:r>
        <w:rPr>
          <w:rFonts w:ascii="Arial" w:hAnsi="Arial" w:cs="Arial" w:eastAsia="Arial"/>
          <w:sz w:val="38"/>
          <w:szCs w:val="38"/>
          <w:color w:val="464967"/>
          <w:spacing w:val="0"/>
          <w:w w:val="100"/>
          <w:position w:val="2"/>
        </w:rPr>
        <w:t>4</w:t>
      </w:r>
      <w:r>
        <w:rPr>
          <w:rFonts w:ascii="Arial" w:hAnsi="Arial" w:cs="Arial" w:eastAsia="Arial"/>
          <w:sz w:val="38"/>
          <w:szCs w:val="38"/>
          <w:color w:val="464967"/>
          <w:spacing w:val="-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69"/>
          <w:position w:val="2"/>
        </w:rPr>
        <w:t>Olal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69"/>
          <w:position w:val="2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2"/>
          <w:w w:val="69"/>
          <w:position w:val="2"/>
        </w:rPr>
        <w:t> </w: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69"/>
          <w:b/>
          <w:bCs/>
          <w:position w:val="2"/>
        </w:rPr>
        <w:t>A</w: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69"/>
          <w:b/>
          <w:bCs/>
          <w:position w:val="2"/>
        </w:rPr>
        <w:t>  </w:t>
      </w:r>
      <w:r>
        <w:rPr>
          <w:rFonts w:ascii="Arial" w:hAnsi="Arial" w:cs="Arial" w:eastAsia="Arial"/>
          <w:sz w:val="25"/>
          <w:szCs w:val="25"/>
          <w:color w:val="3B3B3B"/>
          <w:spacing w:val="7"/>
          <w:w w:val="69"/>
          <w:b/>
          <w:bCs/>
          <w:position w:val="2"/>
        </w:rPr>
        <w:t> </w: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133"/>
          <w:position w:val="2"/>
        </w:rPr>
        <w:t>'</w:t>
      </w:r>
      <w:r>
        <w:rPr>
          <w:rFonts w:ascii="Arial" w:hAnsi="Arial" w:cs="Arial" w:eastAsia="Arial"/>
          <w:sz w:val="25"/>
          <w:szCs w:val="25"/>
          <w:color w:val="3B3B3B"/>
          <w:spacing w:val="-51"/>
          <w:w w:val="100"/>
          <w:position w:val="2"/>
        </w:rPr>
        <w:t> </w:t>
      </w:r>
      <w:r>
        <w:rPr>
          <w:rFonts w:ascii="Arial" w:hAnsi="Arial" w:cs="Arial" w:eastAsia="Arial"/>
          <w:sz w:val="25"/>
          <w:szCs w:val="25"/>
          <w:color w:val="505050"/>
          <w:spacing w:val="0"/>
          <w:w w:val="115"/>
          <w:position w:val="2"/>
        </w:rPr>
        <w:t>·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704" w:lineRule="exact"/>
        <w:ind w:right="-214"/>
        <w:jc w:val="left"/>
        <w:rPr>
          <w:rFonts w:ascii="Times New Roman" w:hAnsi="Times New Roman" w:cs="Times New Roman" w:eastAsia="Times New Roman"/>
          <w:sz w:val="116"/>
          <w:szCs w:val="1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6"/>
          <w:szCs w:val="116"/>
          <w:color w:val="464967"/>
          <w:spacing w:val="-8"/>
          <w:w w:val="48"/>
          <w:i/>
          <w:position w:val="-47"/>
        </w:rPr>
        <w:t>Y</w:t>
      </w:r>
      <w:r>
        <w:rPr>
          <w:rFonts w:ascii="Times New Roman" w:hAnsi="Times New Roman" w:cs="Times New Roman" w:eastAsia="Times New Roman"/>
          <w:sz w:val="116"/>
          <w:szCs w:val="116"/>
          <w:color w:val="50548C"/>
          <w:spacing w:val="-532"/>
          <w:w w:val="61"/>
          <w:i/>
          <w:position w:val="-47"/>
        </w:rPr>
        <w:t>1</w:t>
      </w:r>
      <w:r>
        <w:rPr>
          <w:rFonts w:ascii="Times New Roman" w:hAnsi="Times New Roman" w:cs="Times New Roman" w:eastAsia="Times New Roman"/>
          <w:sz w:val="116"/>
          <w:szCs w:val="116"/>
          <w:color w:val="696969"/>
          <w:spacing w:val="0"/>
          <w:w w:val="75"/>
          <w:i/>
          <w:position w:val="-47"/>
        </w:rPr>
        <w:t>.</w:t>
      </w:r>
      <w:r>
        <w:rPr>
          <w:rFonts w:ascii="Times New Roman" w:hAnsi="Times New Roman" w:cs="Times New Roman" w:eastAsia="Times New Roman"/>
          <w:sz w:val="116"/>
          <w:szCs w:val="116"/>
          <w:color w:val="000000"/>
          <w:spacing w:val="0"/>
          <w:w w:val="100"/>
          <w:position w:val="0"/>
        </w:rPr>
      </w:r>
    </w:p>
    <w:p>
      <w:pPr>
        <w:spacing w:before="0" w:after="0" w:line="704" w:lineRule="exact"/>
        <w:ind w:right="-214"/>
        <w:jc w:val="left"/>
        <w:rPr>
          <w:rFonts w:ascii="Times New Roman" w:hAnsi="Times New Roman" w:cs="Times New Roman" w:eastAsia="Times New Roman"/>
          <w:sz w:val="116"/>
          <w:szCs w:val="1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6"/>
          <w:szCs w:val="116"/>
          <w:color w:val="50548C"/>
          <w:spacing w:val="0"/>
          <w:w w:val="60"/>
          <w:i/>
          <w:position w:val="-47"/>
        </w:rPr>
        <w:t>!/1ı</w:t>
      </w:r>
      <w:r>
        <w:rPr>
          <w:rFonts w:ascii="Times New Roman" w:hAnsi="Times New Roman" w:cs="Times New Roman" w:eastAsia="Times New Roman"/>
          <w:sz w:val="116"/>
          <w:szCs w:val="116"/>
          <w:color w:val="000000"/>
          <w:spacing w:val="0"/>
          <w:w w:val="100"/>
          <w:position w:val="0"/>
        </w:rPr>
      </w:r>
    </w:p>
    <w:p>
      <w:pPr>
        <w:spacing w:before="0" w:after="0" w:line="145" w:lineRule="exact"/>
        <w:ind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13"/>
          <w:szCs w:val="13"/>
          <w:color w:val="909090"/>
          <w:w w:val="54"/>
          <w:position w:val="2"/>
        </w:rPr>
        <w:t>...</w:t>
      </w:r>
      <w:r>
        <w:rPr>
          <w:rFonts w:ascii="Arial" w:hAnsi="Arial" w:cs="Arial" w:eastAsia="Arial"/>
          <w:sz w:val="13"/>
          <w:szCs w:val="13"/>
          <w:color w:val="909090"/>
          <w:spacing w:val="-12"/>
          <w:w w:val="54"/>
          <w:position w:val="2"/>
        </w:rPr>
        <w:t>.</w:t>
      </w:r>
      <w:r>
        <w:rPr>
          <w:rFonts w:ascii="Arial" w:hAnsi="Arial" w:cs="Arial" w:eastAsia="Arial"/>
          <w:sz w:val="23"/>
          <w:szCs w:val="23"/>
          <w:color w:val="C8C8C8"/>
          <w:spacing w:val="0"/>
          <w:w w:val="83"/>
          <w:position w:val="2"/>
        </w:rPr>
        <w:t>·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60" w:right="280"/>
          <w:cols w:num="4" w:equalWidth="0">
            <w:col w:w="4591" w:space="531"/>
            <w:col w:w="541" w:space="114"/>
            <w:col w:w="982" w:space="2116"/>
            <w:col w:w="2405"/>
          </w:cols>
        </w:sectPr>
      </w:pPr>
      <w:rPr/>
    </w:p>
    <w:p>
      <w:pPr>
        <w:spacing w:before="0" w:after="0" w:line="737" w:lineRule="exact"/>
        <w:ind w:left="3484" w:right="-20"/>
        <w:jc w:val="left"/>
        <w:tabs>
          <w:tab w:pos="5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21.726114pt;margin-top:28.598715pt;width:554.493394pt;height:790.703575pt;mso-position-horizontal-relative:page;mso-position-vertical-relative:page;z-index:-16809" coordorigin="435,572" coordsize="11090,15814">
            <v:group style="position:absolute;left:468;top:584;width:1308;height:2" coordorigin="468,584" coordsize="1308,2">
              <v:shape style="position:absolute;left:468;top:584;width:1308;height:2" coordorigin="468,584" coordsize="1308,0" path="m468,584l1776,584e" filled="f" stroked="t" strokeweight=".477497pt" strokecolor="#808080">
                <v:path arrowok="t"/>
              </v:shape>
            </v:group>
            <v:group style="position:absolute;left:468;top:586;width:8748;height:2" coordorigin="468,586" coordsize="8748,2">
              <v:shape style="position:absolute;left:468;top:586;width:8748;height:2" coordorigin="468,586" coordsize="8748,0" path="m468,586l9216,586e" filled="f" stroked="t" strokeweight=".716246pt" strokecolor="#838383">
                <v:path arrowok="t"/>
              </v:shape>
            </v:group>
            <v:group style="position:absolute;left:2779;top:579;width:2;height:546" coordorigin="2779,579" coordsize="2,546">
              <v:shape style="position:absolute;left:2779;top:579;width:2;height:546" coordorigin="2779,579" coordsize="0,546" path="m2779,1125l2779,579e" filled="f" stroked="t" strokeweight=".477497pt" strokecolor="#4B4B4B">
                <v:path arrowok="t"/>
              </v:shape>
            </v:group>
            <v:group style="position:absolute;left:3056;top:584;width:745;height:2" coordorigin="3056,584" coordsize="745,2">
              <v:shape style="position:absolute;left:3056;top:584;width:745;height:2" coordorigin="3056,584" coordsize="745,0" path="m3056,584l3801,584e" filled="f" stroked="t" strokeweight=".477497pt" strokecolor="#808080">
                <v:path arrowok="t"/>
              </v:shape>
            </v:group>
            <v:group style="position:absolute;left:9158;top:574;width:2;height:522" coordorigin="9158,574" coordsize="2,522">
              <v:shape style="position:absolute;left:9158;top:574;width:2;height:522" coordorigin="9158,574" coordsize="0,522" path="m9158,1096l9158,574e" filled="f" stroked="t" strokeweight=".238749pt" strokecolor="#777777">
                <v:path arrowok="t"/>
              </v:shape>
            </v:group>
            <v:group style="position:absolute;left:9130;top:589;width:497;height:2" coordorigin="9130,589" coordsize="497,2">
              <v:shape style="position:absolute;left:9130;top:589;width:497;height:2" coordorigin="9130,589" coordsize="497,0" path="m9130,589l9626,589e" filled="f" stroked="t" strokeweight=".477497pt" strokecolor="#676767">
                <v:path arrowok="t"/>
              </v:shape>
            </v:group>
            <v:group style="position:absolute;left:9244;top:589;width:2259;height:2" coordorigin="9244,589" coordsize="2259,2">
              <v:shape style="position:absolute;left:9244;top:589;width:2259;height:2" coordorigin="9244,589" coordsize="2259,0" path="m9244,589l11503,589e" filled="f" stroked="t" strokeweight=".716246pt" strokecolor="#747474">
                <v:path arrowok="t"/>
              </v:shape>
            </v:group>
            <v:group style="position:absolute;left:11498;top:584;width:2;height:5231" coordorigin="11498,584" coordsize="2,5231">
              <v:shape style="position:absolute;left:11498;top:584;width:2;height:5231" coordorigin="11498,584" coordsize="0,5231" path="m11498,5815l11498,584e" filled="f" stroked="t" strokeweight=".716246pt" strokecolor="#606060">
                <v:path arrowok="t"/>
              </v:shape>
            </v:group>
            <v:group style="position:absolute;left:2774;top:627;width:2;height:751" coordorigin="2774,627" coordsize="2,751">
              <v:shape style="position:absolute;left:2774;top:627;width:2;height:751" coordorigin="2774,627" coordsize="0,751" path="m2774,1378l2774,627e" filled="f" stroked="t" strokeweight=".716246pt" strokecolor="#545454">
                <v:path arrowok="t"/>
              </v:shape>
            </v:group>
            <v:group style="position:absolute;left:9158;top:1096;width:2;height:531" coordorigin="9158,1096" coordsize="2,531">
              <v:shape style="position:absolute;left:9158;top:1096;width:2;height:531" coordorigin="9158,1096" coordsize="0,531" path="m9158,1627l9158,1096e" filled="f" stroked="t" strokeweight=".238749pt" strokecolor="#000000">
                <v:path arrowok="t"/>
              </v:shape>
            </v:group>
            <v:group style="position:absolute;left:2777;top:1264;width:2;height:852" coordorigin="2777,1264" coordsize="2,852">
              <v:shape style="position:absolute;left:2777;top:1264;width:2;height:852" coordorigin="2777,1264" coordsize="0,852" path="m2777,2116l2777,1264e" filled="f" stroked="t" strokeweight=".954994pt" strokecolor="#777777">
                <v:path arrowok="t"/>
              </v:shape>
            </v:group>
            <v:group style="position:absolute;left:477;top:1752;width:2;height:431" coordorigin="477,1752" coordsize="2,431">
              <v:shape style="position:absolute;left:477;top:1752;width:2;height:431" coordorigin="477,1752" coordsize="0,431" path="m477,2183l477,1752e" filled="f" stroked="t" strokeweight=".954994pt" strokecolor="#777777">
                <v:path arrowok="t"/>
              </v:shape>
            </v:group>
            <v:group style="position:absolute;left:475;top:1445;width:2;height:818" coordorigin="475,1445" coordsize="2,818">
              <v:shape style="position:absolute;left:475;top:1445;width:2;height:818" coordorigin="475,1445" coordsize="0,818" path="m475,2264l475,1445e" filled="f" stroked="t" strokeweight=".954994pt" strokecolor="#909090">
                <v:path arrowok="t"/>
              </v:shape>
            </v:group>
            <v:group style="position:absolute;left:468;top:2106;width:2822;height:2" coordorigin="468,2106" coordsize="2822,2">
              <v:shape style="position:absolute;left:468;top:2106;width:2822;height:2" coordorigin="468,2106" coordsize="2822,0" path="m468,2106l3290,2106e" filled="f" stroked="t" strokeweight=".716246pt" strokecolor="#878787">
                <v:path arrowok="t"/>
              </v:shape>
            </v:group>
            <v:group style="position:absolute;left:2727;top:2104;width:721;height:2" coordorigin="2727,2104" coordsize="721,2">
              <v:shape style="position:absolute;left:2727;top:2104;width:721;height:2" coordorigin="2727,2104" coordsize="721,0" path="m2727,2104l3448,2104e" filled="f" stroked="t" strokeweight=".954994pt" strokecolor="#A8A8A8">
                <v:path arrowok="t"/>
              </v:shape>
            </v:group>
            <v:group style="position:absolute;left:3328;top:2106;width:941;height:2" coordorigin="3328,2106" coordsize="941,2">
              <v:shape style="position:absolute;left:3328;top:2106;width:941;height:2" coordorigin="3328,2106" coordsize="941,0" path="m3328,2106l4269,2106e" filled="f" stroked="t" strokeweight=".477497pt" strokecolor="#8C8C8C">
                <v:path arrowok="t"/>
              </v:shape>
            </v:group>
            <v:group style="position:absolute;left:3533;top:2108;width:5658;height:2" coordorigin="3533,2108" coordsize="5658,2">
              <v:shape style="position:absolute;left:3533;top:2108;width:5658;height:2" coordorigin="3533,2108" coordsize="5658,0" path="m3533,2108l9192,2108e" filled="f" stroked="t" strokeweight=".716246pt" strokecolor="#939393">
                <v:path arrowok="t"/>
              </v:shape>
            </v:group>
            <v:group style="position:absolute;left:7392;top:2111;width:425;height:2" coordorigin="7392,2111" coordsize="425,2">
              <v:shape style="position:absolute;left:7392;top:2111;width:425;height:2" coordorigin="7392,2111" coordsize="425,0" path="m7392,2111l7817,2111e" filled="f" stroked="t" strokeweight=".477497pt" strokecolor="#808080">
                <v:path arrowok="t"/>
              </v:shape>
            </v:group>
            <v:group style="position:absolute;left:9158;top:1627;width:2;height:479" coordorigin="9158,1627" coordsize="2,479">
              <v:shape style="position:absolute;left:9158;top:1627;width:2;height:479" coordorigin="9158,1627" coordsize="0,479" path="m9158,2106l9158,1627e" filled="f" stroked="t" strokeweight=".238749pt" strokecolor="#979797">
                <v:path arrowok="t"/>
              </v:shape>
            </v:group>
            <v:group style="position:absolute;left:9130;top:2113;width:1986;height:2" coordorigin="9130,2113" coordsize="1986,2">
              <v:shape style="position:absolute;left:9130;top:2113;width:1986;height:2" coordorigin="9130,2113" coordsize="1986,0" path="m9130,2113l11116,2113e" filled="f" stroked="t" strokeweight=".477497pt" strokecolor="#7C7C7C">
                <v:path arrowok="t"/>
              </v:shape>
            </v:group>
            <v:group style="position:absolute;left:11059;top:2116;width:439;height:2" coordorigin="11059,2116" coordsize="439,2">
              <v:shape style="position:absolute;left:11059;top:2116;width:439;height:2" coordorigin="11059,2116" coordsize="439,0" path="m11059,2116l11498,2116e" filled="f" stroked="t" strokeweight=".477497pt" strokecolor="#5B5B5B">
                <v:path arrowok="t"/>
              </v:shape>
            </v:group>
            <v:group style="position:absolute;left:477;top:2269;width:2;height:220" coordorigin="477,2269" coordsize="2,220">
              <v:shape style="position:absolute;left:477;top:2269;width:2;height:220" coordorigin="477,2269" coordsize="0,220" path="m477,2489l477,2269e" filled="f" stroked="t" strokeweight=".954994pt" strokecolor="#707070">
                <v:path arrowok="t"/>
              </v:shape>
            </v:group>
            <v:group style="position:absolute;left:468;top:2345;width:1308;height:2" coordorigin="468,2345" coordsize="1308,2">
              <v:shape style="position:absolute;left:468;top:2345;width:1308;height:2" coordorigin="468,2345" coordsize="1308,0" path="m468,2345l1776,2345e" filled="f" stroked="t" strokeweight=".477497pt" strokecolor="#747474">
                <v:path arrowok="t"/>
              </v:shape>
            </v:group>
            <v:group style="position:absolute;left:1719;top:2350;width:9397;height:2" coordorigin="1719,2350" coordsize="9397,2">
              <v:shape style="position:absolute;left:1719;top:2350;width:9397;height:2" coordorigin="1719,2350" coordsize="9397,0" path="m1719,2350l11116,2350e" filled="f" stroked="t" strokeweight=".716246pt" strokecolor="#979797">
                <v:path arrowok="t"/>
              </v:shape>
            </v:group>
            <v:group style="position:absolute;left:11059;top:2355;width:439;height:2" coordorigin="11059,2355" coordsize="439,2">
              <v:shape style="position:absolute;left:11059;top:2355;width:439;height:2" coordorigin="11059,2355" coordsize="439,0" path="m11059,2355l11498,2355e" filled="f" stroked="t" strokeweight=".477497pt" strokecolor="#606060">
                <v:path arrowok="t"/>
              </v:shape>
            </v:group>
            <v:group style="position:absolute;left:11493;top:2063;width:2;height:795" coordorigin="11493,2063" coordsize="2,795">
              <v:shape style="position:absolute;left:11493;top:2063;width:2;height:795" coordorigin="11493,2063" coordsize="0,795" path="m11493,2857l11493,2063e" filled="f" stroked="t" strokeweight=".477497pt" strokecolor="#444444">
                <v:path arrowok="t"/>
              </v:shape>
            </v:group>
            <v:group style="position:absolute;left:449;top:2575;width:38;height:2" coordorigin="449,2575" coordsize="38,2">
              <v:shape style="position:absolute;left:449;top:2575;width:38;height:2" coordorigin="449,2575" coordsize="38,0" path="m449,2575l487,2575e" filled="f" stroked="t" strokeweight="1.432491pt" strokecolor="#545454">
                <v:path arrowok="t"/>
              </v:shape>
            </v:group>
            <v:group style="position:absolute;left:468;top:2585;width:1308;height:2" coordorigin="468,2585" coordsize="1308,2">
              <v:shape style="position:absolute;left:468;top:2585;width:1308;height:2" coordorigin="468,2585" coordsize="1308,0" path="m468,2585l1776,2585e" filled="f" stroked="t" strokeweight=".477497pt" strokecolor="#6B6B6B">
                <v:path arrowok="t"/>
              </v:shape>
            </v:group>
            <v:group style="position:absolute;left:1690;top:2589;width:8681;height:2" coordorigin="1690,2589" coordsize="8681,2">
              <v:shape style="position:absolute;left:1690;top:2589;width:8681;height:2" coordorigin="1690,2589" coordsize="8681,0" path="m1690,2589l10371,2589e" filled="f" stroked="t" strokeweight=".716246pt" strokecolor="#939393">
                <v:path arrowok="t"/>
              </v:shape>
            </v:group>
            <v:group style="position:absolute;left:7802;top:2589;width:879;height:2" coordorigin="7802,2589" coordsize="879,2">
              <v:shape style="position:absolute;left:7802;top:2589;width:879;height:2" coordorigin="7802,2589" coordsize="879,0" path="m7802,2589l8681,2589e" filled="f" stroked="t" strokeweight=".954994pt" strokecolor="#A8A8A8">
                <v:path arrowok="t"/>
              </v:shape>
            </v:group>
            <v:group style="position:absolute;left:8624;top:2594;width:563;height:2" coordorigin="8624,2594" coordsize="563,2">
              <v:shape style="position:absolute;left:8624;top:2594;width:563;height:2" coordorigin="8624,2594" coordsize="563,0" path="m8624,2594l9187,2594e" filled="f" stroked="t" strokeweight=".477497pt" strokecolor="#8C8C8C">
                <v:path arrowok="t"/>
              </v:shape>
            </v:group>
            <v:group style="position:absolute;left:10281;top:2594;width:836;height:2" coordorigin="10281,2594" coordsize="836,2">
              <v:shape style="position:absolute;left:10281;top:2594;width:836;height:2" coordorigin="10281,2594" coordsize="836,0" path="m10281,2594l11116,2594e" filled="f" stroked="t" strokeweight=".477497pt" strokecolor="#777777">
                <v:path arrowok="t"/>
              </v:shape>
            </v:group>
            <v:group style="position:absolute;left:11002;top:2599;width:497;height:2" coordorigin="11002,2599" coordsize="497,2">
              <v:shape style="position:absolute;left:11002;top:2599;width:497;height:2" coordorigin="11002,2599" coordsize="497,0" path="m11002,2599l11498,2599e" filled="f" stroked="t" strokeweight=".954994pt" strokecolor="#878787">
                <v:path arrowok="t"/>
              </v:shape>
            </v:group>
            <v:group style="position:absolute;left:468;top:2826;width:134;height:2" coordorigin="468,2826" coordsize="134,2">
              <v:shape style="position:absolute;left:468;top:2826;width:134;height:2" coordorigin="468,2826" coordsize="134,0" path="m468,2826l602,2826e" filled="f" stroked="t" strokeweight=".716246pt" strokecolor="#5B5B5B">
                <v:path arrowok="t"/>
              </v:shape>
            </v:group>
            <v:group style="position:absolute;left:468;top:2834;width:11035;height:2" coordorigin="468,2834" coordsize="11035,2">
              <v:shape style="position:absolute;left:468;top:2834;width:11035;height:2" coordorigin="468,2834" coordsize="11035,0" path="m468,2834l11503,2834e" filled="f" stroked="t" strokeweight=".716246pt" strokecolor="#838383">
                <v:path arrowok="t"/>
              </v:shape>
            </v:group>
            <v:group style="position:absolute;left:5434;top:2829;width:893;height:2" coordorigin="5434,2829" coordsize="893,2">
              <v:shape style="position:absolute;left:5434;top:2829;width:893;height:2" coordorigin="5434,2829" coordsize="893,0" path="m5434,2829l6327,2829e" filled="f" stroked="t" strokeweight=".954994pt" strokecolor="#979797">
                <v:path arrowok="t"/>
              </v:shape>
            </v:group>
            <v:group style="position:absolute;left:6962;top:2834;width:917;height:2" coordorigin="6962,2834" coordsize="917,2">
              <v:shape style="position:absolute;left:6962;top:2834;width:917;height:2" coordorigin="6962,2834" coordsize="917,0" path="m6962,2834l7879,2834e" filled="f" stroked="t" strokeweight=".954994pt" strokecolor="#979797">
                <v:path arrowok="t"/>
              </v:shape>
            </v:group>
            <v:group style="position:absolute;left:7759;top:2834;width:922;height:2" coordorigin="7759,2834" coordsize="922,2">
              <v:shape style="position:absolute;left:7759;top:2834;width:922;height:2" coordorigin="7759,2834" coordsize="922,0" path="m7759,2834l8681,2834e" filled="f" stroked="t" strokeweight=".477497pt" strokecolor="#878787">
                <v:path arrowok="t"/>
              </v:shape>
            </v:group>
            <v:group style="position:absolute;left:9359;top:2838;width:267;height:2" coordorigin="9359,2838" coordsize="267,2">
              <v:shape style="position:absolute;left:9359;top:2838;width:267;height:2" coordorigin="9359,2838" coordsize="267,0" path="m9359,2838l9626,2838e" filled="f" stroked="t" strokeweight=".477497pt" strokecolor="#808080">
                <v:path arrowok="t"/>
              </v:shape>
            </v:group>
            <v:group style="position:absolute;left:9569;top:2838;width:769;height:2" coordorigin="9569,2838" coordsize="769,2">
              <v:shape style="position:absolute;left:9569;top:2838;width:769;height:2" coordorigin="9569,2838" coordsize="769,0" path="m9569,2838l10338,2838e" filled="f" stroked="t" strokeweight=".477497pt" strokecolor="#676767">
                <v:path arrowok="t"/>
              </v:shape>
            </v:group>
            <v:group style="position:absolute;left:468;top:3068;width:48;height:2" coordorigin="468,3068" coordsize="48,2">
              <v:shape style="position:absolute;left:468;top:3068;width:48;height:2" coordorigin="468,3068" coordsize="48,0" path="m468,3068l516,3068e" filled="f" stroked="t" strokeweight=".477497pt" strokecolor="#444444">
                <v:path arrowok="t"/>
              </v:shape>
            </v:group>
            <v:group style="position:absolute;left:468;top:3068;width:1308;height:2" coordorigin="468,3068" coordsize="1308,2">
              <v:shape style="position:absolute;left:468;top:3068;width:1308;height:2" coordorigin="468,3068" coordsize="1308,0" path="m468,3068l1776,3068e" filled="f" stroked="t" strokeweight=".954994pt" strokecolor="#747474">
                <v:path arrowok="t"/>
              </v:shape>
            </v:group>
            <v:group style="position:absolute;left:1719;top:3070;width:6155;height:2" coordorigin="1719,3070" coordsize="6155,2">
              <v:shape style="position:absolute;left:1719;top:3070;width:6155;height:2" coordorigin="1719,3070" coordsize="6155,0" path="m1719,3070l7874,3070e" filled="f" stroked="t" strokeweight=".716246pt" strokecolor="#878787">
                <v:path arrowok="t"/>
              </v:shape>
            </v:group>
            <v:group style="position:absolute;left:5926;top:3073;width:372;height:2" coordorigin="5926,3073" coordsize="372,2">
              <v:shape style="position:absolute;left:5926;top:3073;width:372;height:2" coordorigin="5926,3073" coordsize="372,0" path="m5926,3073l6298,3073e" filled="f" stroked="t" strokeweight=".477497pt" strokecolor="#6B6B6B">
                <v:path arrowok="t"/>
              </v:shape>
            </v:group>
            <v:group style="position:absolute;left:6241;top:3073;width:540;height:2" coordorigin="6241,3073" coordsize="540,2">
              <v:shape style="position:absolute;left:6241;top:3073;width:540;height:2" coordorigin="6241,3073" coordsize="540,0" path="m6241,3073l6780,3073e" filled="f" stroked="t" strokeweight=".477497pt" strokecolor="#838383">
                <v:path arrowok="t"/>
              </v:shape>
            </v:group>
            <v:group style="position:absolute;left:7759;top:3073;width:683;height:2" coordorigin="7759,3073" coordsize="683,2">
              <v:shape style="position:absolute;left:7759;top:3073;width:683;height:2" coordorigin="7759,3073" coordsize="683,0" path="m7759,3073l8442,3073e" filled="f" stroked="t" strokeweight=".477497pt" strokecolor="#878787">
                <v:path arrowok="t"/>
              </v:shape>
            </v:group>
            <v:group style="position:absolute;left:7941;top:3078;width:3533;height:2" coordorigin="7941,3078" coordsize="3533,2">
              <v:shape style="position:absolute;left:7941;top:3078;width:3533;height:2" coordorigin="7941,3078" coordsize="3533,0" path="m7941,3078l11474,3078e" filled="f" stroked="t" strokeweight=".716246pt" strokecolor="#838383">
                <v:path arrowok="t"/>
              </v:shape>
            </v:group>
            <v:group style="position:absolute;left:9130;top:3078;width:497;height:2" coordorigin="9130,3078" coordsize="497,2">
              <v:shape style="position:absolute;left:9130;top:3078;width:497;height:2" coordorigin="9130,3078" coordsize="497,0" path="m9130,3078l9626,3078e" filled="f" stroked="t" strokeweight=".477497pt" strokecolor="#777777">
                <v:path arrowok="t"/>
              </v:shape>
            </v:group>
            <v:group style="position:absolute;left:9569;top:3078;width:606;height:2" coordorigin="9569,3078" coordsize="606,2">
              <v:shape style="position:absolute;left:9569;top:3078;width:606;height:2" coordorigin="9569,3078" coordsize="606,0" path="m9569,3078l10175,3078e" filled="f" stroked="t" strokeweight=".477497pt" strokecolor="#606060">
                <v:path arrowok="t"/>
              </v:shape>
            </v:group>
            <v:group style="position:absolute;left:11059;top:3082;width:444;height:2" coordorigin="11059,3082" coordsize="444,2">
              <v:shape style="position:absolute;left:11059;top:3082;width:444;height:2" coordorigin="11059,3082" coordsize="444,0" path="m11059,3082l11503,3082e" filled="f" stroked="t" strokeweight=".477497pt" strokecolor="#6B6B6B">
                <v:path arrowok="t"/>
              </v:shape>
            </v:group>
            <v:group style="position:absolute;left:473;top:3312;width:115;height:2" coordorigin="473,3312" coordsize="115,2">
              <v:shape style="position:absolute;left:473;top:3312;width:115;height:2" coordorigin="473,3312" coordsize="115,0" path="m473,3312l587,3312e" filled="f" stroked="t" strokeweight=".954994pt" strokecolor="#707070">
                <v:path arrowok="t"/>
              </v:shape>
            </v:group>
            <v:group style="position:absolute;left:473;top:3312;width:1304;height:2" coordorigin="473,3312" coordsize="1304,2">
              <v:shape style="position:absolute;left:473;top:3312;width:1304;height:2" coordorigin="473,3312" coordsize="1304,0" path="m473,3312l1776,3312e" filled="f" stroked="t" strokeweight=".477497pt" strokecolor="#5B5B5B">
                <v:path arrowok="t"/>
              </v:shape>
            </v:group>
            <v:group style="position:absolute;left:1719;top:3312;width:3715;height:2" coordorigin="1719,3312" coordsize="3715,2">
              <v:shape style="position:absolute;left:1719;top:3312;width:3715;height:2" coordorigin="1719,3312" coordsize="3715,0" path="m1719,3312l5434,3312e" filled="f" stroked="t" strokeweight=".716246pt" strokecolor="#7C7C7C">
                <v:path arrowok="t"/>
              </v:shape>
            </v:group>
            <v:group style="position:absolute;left:5377;top:3312;width:606;height:2" coordorigin="5377,3312" coordsize="606,2">
              <v:shape style="position:absolute;left:5377;top:3312;width:606;height:2" coordorigin="5377,3312" coordsize="606,0" path="m5377,3312l5983,3312e" filled="f" stroked="t" strokeweight=".477497pt" strokecolor="#707070">
                <v:path arrowok="t"/>
              </v:shape>
            </v:group>
            <v:group style="position:absolute;left:5926;top:3322;width:5577;height:2" coordorigin="5926,3322" coordsize="5577,2">
              <v:shape style="position:absolute;left:5926;top:3322;width:5577;height:2" coordorigin="5926,3322" coordsize="5577,0" path="m5926,3322l11503,3322e" filled="f" stroked="t" strokeweight=".716246pt" strokecolor="#808080">
                <v:path arrowok="t"/>
              </v:shape>
            </v:group>
            <v:group style="position:absolute;left:10281;top:3322;width:836;height:2" coordorigin="10281,3322" coordsize="836,2">
              <v:shape style="position:absolute;left:10281;top:3322;width:836;height:2" coordorigin="10281,3322" coordsize="836,0" path="m10281,3322l11116,3322e" filled="f" stroked="t" strokeweight=".477497pt" strokecolor="#606060">
                <v:path arrowok="t"/>
              </v:shape>
            </v:group>
            <v:group style="position:absolute;left:477;top:3164;width:2;height:617" coordorigin="477,3164" coordsize="2,617">
              <v:shape style="position:absolute;left:477;top:3164;width:2;height:617" coordorigin="477,3164" coordsize="0,617" path="m477,3781l477,3164e" filled="f" stroked="t" strokeweight=".477497pt" strokecolor="#3F3F3F">
                <v:path arrowok="t"/>
              </v:shape>
            </v:group>
            <v:group style="position:absolute;left:3920;top:3307;width:2;height:354" coordorigin="3920,3307" coordsize="2,354">
              <v:shape style="position:absolute;left:3920;top:3307;width:2;height:354" coordorigin="3920,3307" coordsize="0,354" path="m3920,3662l3920,3307e" filled="f" stroked="t" strokeweight=".954994pt" strokecolor="#646464">
                <v:path arrowok="t"/>
              </v:shape>
            </v:group>
            <v:group style="position:absolute;left:7024;top:3312;width:2;height:747" coordorigin="7024,3312" coordsize="2,747">
              <v:shape style="position:absolute;left:7024;top:3312;width:2;height:747" coordorigin="7024,3312" coordsize="0,747" path="m7024,4059l7024,3312e" filled="f" stroked="t" strokeweight=".954994pt" strokecolor="#646464">
                <v:path arrowok="t"/>
              </v:shape>
            </v:group>
            <v:group style="position:absolute;left:7014;top:3752;width:2144;height:2" coordorigin="7014,3752" coordsize="2144,2">
              <v:shape style="position:absolute;left:7014;top:3752;width:2144;height:2" coordorigin="7014,3752" coordsize="2144,0" path="m7014,3752l9158,3752e" filled="f" stroked="t" strokeweight=".238749pt" strokecolor="#646464">
                <v:path arrowok="t"/>
              </v:shape>
            </v:group>
            <v:group style="position:absolute;left:11498;top:3288;width:2;height:785" coordorigin="11498,3288" coordsize="2,785">
              <v:shape style="position:absolute;left:11498;top:3288;width:2;height:785" coordorigin="11498,3288" coordsize="0,785" path="m11498,4073l11498,3288e" filled="f" stroked="t" strokeweight=".477497pt" strokecolor="#444444">
                <v:path arrowok="t"/>
              </v:shape>
            </v:group>
            <v:group style="position:absolute;left:3918;top:3523;width:2;height:531" coordorigin="3918,3523" coordsize="2,531">
              <v:shape style="position:absolute;left:3918;top:3523;width:2;height:531" coordorigin="3918,3523" coordsize="0,531" path="m3918,4054l3918,3523e" filled="f" stroked="t" strokeweight=".716246pt" strokecolor="#4F4F4F">
                <v:path arrowok="t"/>
              </v:shape>
            </v:group>
            <v:group style="position:absolute;left:3911;top:3733;width:2053;height:2" coordorigin="3911,3733" coordsize="2053,2">
              <v:shape style="position:absolute;left:3911;top:3733;width:2053;height:2" coordorigin="3911,3733" coordsize="2053,0" path="m3911,3733l5964,3733e" filled="f" stroked="t" strokeweight=".716246pt" strokecolor="#939393">
                <v:path arrowok="t"/>
              </v:shape>
            </v:group>
            <v:group style="position:absolute;left:9158;top:3752;width:1929;height:2" coordorigin="9158,3752" coordsize="1929,2">
              <v:shape style="position:absolute;left:9158;top:3752;width:1929;height:2" coordorigin="9158,3752" coordsize="1929,0" path="m9158,3752l11087,3752e" filled="f" stroked="t" strokeweight=".238749pt" strokecolor="#000000">
                <v:path arrowok="t"/>
              </v:shape>
            </v:group>
            <v:group style="position:absolute;left:11087;top:3752;width:406;height:2" coordorigin="11087,3752" coordsize="406,2">
              <v:shape style="position:absolute;left:11087;top:3752;width:406;height:2" coordorigin="11087,3752" coordsize="406,0" path="m11087,3752l11493,3752e" filled="f" stroked="t" strokeweight=".238749pt" strokecolor="#707070">
                <v:path arrowok="t"/>
              </v:shape>
            </v:group>
            <v:group style="position:absolute;left:473;top:3992;width:2;height:86" coordorigin="473,3992" coordsize="2,86">
              <v:shape style="position:absolute;left:473;top:3992;width:2;height:86" coordorigin="473,3992" coordsize="0,86" path="m473,4078l473,3992e" filled="f" stroked="t" strokeweight="2.148737pt" strokecolor="#707070">
                <v:path arrowok="t"/>
              </v:shape>
            </v:group>
            <v:group style="position:absolute;left:475;top:1728;width:2;height:4159" coordorigin="475,1728" coordsize="2,4159">
              <v:shape style="position:absolute;left:475;top:1728;width:2;height:4159" coordorigin="475,1728" coordsize="0,4159" path="m475,5887l475,1728e" filled="f" stroked="t" strokeweight=".716246pt" strokecolor="#646464">
                <v:path arrowok="t"/>
              </v:shape>
            </v:group>
            <v:group style="position:absolute;left:463;top:4044;width:740;height:2" coordorigin="463,4044" coordsize="740,2">
              <v:shape style="position:absolute;left:463;top:4044;width:740;height:2" coordorigin="463,4044" coordsize="740,0" path="m463,4044l1203,4044e" filled="f" stroked="t" strokeweight=".716246pt" strokecolor="#8C8C8C">
                <v:path arrowok="t"/>
              </v:shape>
            </v:group>
            <v:group style="position:absolute;left:1146;top:4049;width:630;height:2" coordorigin="1146,4049" coordsize="630,2">
              <v:shape style="position:absolute;left:1146;top:4049;width:630;height:2" coordorigin="1146,4049" coordsize="630,0" path="m1146,4049l1776,4049e" filled="f" stroked="t" strokeweight=".477497pt" strokecolor="#777777">
                <v:path arrowok="t"/>
              </v:shape>
            </v:group>
            <v:group style="position:absolute;left:1719;top:4047;width:2010;height:2" coordorigin="1719,4047" coordsize="2010,2">
              <v:shape style="position:absolute;left:1719;top:4047;width:2010;height:2" coordorigin="1719,4047" coordsize="2010,0" path="m1719,4047l3729,4047e" filled="f" stroked="t" strokeweight=".954994pt" strokecolor="#ACACAC">
                <v:path arrowok="t"/>
              </v:shape>
            </v:group>
            <v:group style="position:absolute;left:3911;top:4042;width:2072;height:2" coordorigin="3911,4042" coordsize="2072,2">
              <v:shape style="position:absolute;left:3911;top:4042;width:2072;height:2" coordorigin="3911,4042" coordsize="2072,0" path="m3911,4042l5983,4042e" filled="f" stroked="t" strokeweight=".954994pt" strokecolor="#4F4F4F">
                <v:path arrowok="t"/>
              </v:shape>
            </v:group>
            <v:group style="position:absolute;left:5926;top:4049;width:5549;height:2" coordorigin="5926,4049" coordsize="5549,2">
              <v:shape style="position:absolute;left:5926;top:4049;width:5549;height:2" coordorigin="5926,4049" coordsize="5549,0" path="m5926,4049l11474,4049e" filled="f" stroked="t" strokeweight=".716246pt" strokecolor="#A3A3A3">
                <v:path arrowok="t"/>
              </v:shape>
            </v:group>
            <v:group style="position:absolute;left:11030;top:4056;width:477;height:2" coordorigin="11030,4056" coordsize="477,2">
              <v:shape style="position:absolute;left:11030;top:4056;width:477;height:2" coordorigin="11030,4056" coordsize="477,0" path="m11030,4056l11508,4056e" filled="f" stroked="t" strokeweight=".716246pt" strokecolor="#8C8C8C">
                <v:path arrowok="t"/>
              </v:shape>
            </v:group>
            <v:group style="position:absolute;left:473;top:4269;width:2;height:86" coordorigin="473,4269" coordsize="2,86">
              <v:shape style="position:absolute;left:473;top:4269;width:2;height:86" coordorigin="473,4269" coordsize="0,86" path="m473,4356l473,4269e" filled="f" stroked="t" strokeweight="2.148737pt" strokecolor="#747474">
                <v:path arrowok="t"/>
              </v:shape>
            </v:group>
            <v:group style="position:absolute;left:463;top:4322;width:2292;height:2" coordorigin="463,4322" coordsize="2292,2">
              <v:shape style="position:absolute;left:463;top:4322;width:2292;height:2" coordorigin="463,4322" coordsize="2292,0" path="m463,4322l2755,4322e" filled="f" stroked="t" strokeweight=".716246pt" strokecolor="#9C9C9C">
                <v:path arrowok="t"/>
              </v:shape>
            </v:group>
            <v:group style="position:absolute;left:1719;top:4322;width:1079;height:2" coordorigin="1719,4322" coordsize="1079,2">
              <v:shape style="position:absolute;left:1719;top:4322;width:1079;height:2" coordorigin="1719,4322" coordsize="1079,0" path="m1719,4322l2798,4322e" filled="f" stroked="t" strokeweight=".477497pt" strokecolor="#939393">
                <v:path arrowok="t"/>
              </v:shape>
            </v:group>
            <v:group style="position:absolute;left:2777;top:4040;width:2;height:833" coordorigin="2777,4040" coordsize="2,833">
              <v:shape style="position:absolute;left:2777;top:4040;width:2;height:833" coordorigin="2777,4040" coordsize="0,833" path="m2777,4873l2777,4040e" filled="f" stroked="t" strokeweight=".954994pt" strokecolor="#747474">
                <v:path arrowok="t"/>
              </v:shape>
            </v:group>
            <v:group style="position:absolute;left:3720;top:4327;width:7788;height:2" coordorigin="3720,4327" coordsize="7788,2">
              <v:shape style="position:absolute;left:3720;top:4327;width:7788;height:2" coordorigin="3720,4327" coordsize="7788,0" path="m3720,4327l11508,4327e" filled="f" stroked="t" strokeweight=".716246pt" strokecolor="#A3A3A3">
                <v:path arrowok="t"/>
              </v:shape>
            </v:group>
            <v:group style="position:absolute;left:10118;top:4332;width:220;height:2" coordorigin="10118,4332" coordsize="220,2">
              <v:shape style="position:absolute;left:10118;top:4332;width:220;height:2" coordorigin="10118,4332" coordsize="220,0" path="m10118,4332l10338,4332e" filled="f" stroked="t" strokeweight=".477497pt" strokecolor="#878787">
                <v:path arrowok="t"/>
              </v:shape>
            </v:group>
            <v:group style="position:absolute;left:2769;top:4566;width:2717;height:2" coordorigin="2769,4566" coordsize="2717,2">
              <v:shape style="position:absolute;left:2769;top:4566;width:2717;height:2" coordorigin="2769,4566" coordsize="2717,0" path="m2769,4566l5486,4566e" filled="f" stroked="t" strokeweight=".716246pt" strokecolor="#8C8C8C">
                <v:path arrowok="t"/>
              </v:shape>
            </v:group>
            <v:group style="position:absolute;left:5377;top:4566;width:922;height:2" coordorigin="5377,4566" coordsize="922,2">
              <v:shape style="position:absolute;left:5377;top:4566;width:922;height:2" coordorigin="5377,4566" coordsize="922,0" path="m5377,4566l6298,4566e" filled="f" stroked="t" strokeweight=".477497pt" strokecolor="#676767">
                <v:path arrowok="t"/>
              </v:shape>
            </v:group>
            <v:group style="position:absolute;left:6241;top:4569;width:1590;height:2" coordorigin="6241,4569" coordsize="1590,2">
              <v:shape style="position:absolute;left:6241;top:4569;width:1590;height:2" coordorigin="6241,4569" coordsize="1590,0" path="m6241,4569l7831,4569e" filled="f" stroked="t" strokeweight=".954994pt" strokecolor="#8C8C8C">
                <v:path arrowok="t"/>
              </v:shape>
            </v:group>
            <v:group style="position:absolute;left:7759;top:4566;width:683;height:2" coordorigin="7759,4566" coordsize="683,2">
              <v:shape style="position:absolute;left:7759;top:4566;width:683;height:2" coordorigin="7759,4566" coordsize="683,0" path="m7759,4566l8442,4566e" filled="f" stroked="t" strokeweight=".477497pt" strokecolor="#747474">
                <v:path arrowok="t"/>
              </v:shape>
            </v:group>
            <v:group style="position:absolute;left:8499;top:4571;width:840;height:2" coordorigin="8499,4571" coordsize="840,2">
              <v:shape style="position:absolute;left:8499;top:4571;width:840;height:2" coordorigin="8499,4571" coordsize="840,0" path="m8499,4571l9340,4571e" filled="f" stroked="t" strokeweight=".954994pt" strokecolor="#979797">
                <v:path arrowok="t"/>
              </v:shape>
            </v:group>
            <v:group style="position:absolute;left:7893;top:4569;width:3615;height:2" coordorigin="7893,4569" coordsize="3615,2">
              <v:shape style="position:absolute;left:7893;top:4569;width:3615;height:2" coordorigin="7893,4569" coordsize="3615,0" path="m7893,4569l11508,4569e" filled="f" stroked="t" strokeweight=".716246pt" strokecolor="#808080">
                <v:path arrowok="t"/>
              </v:shape>
            </v:group>
            <v:group style="position:absolute;left:9359;top:4571;width:267;height:2" coordorigin="9359,4571" coordsize="267,2">
              <v:shape style="position:absolute;left:9359;top:4571;width:267;height:2" coordorigin="9359,4571" coordsize="267,0" path="m9359,4571l9626,4571e" filled="f" stroked="t" strokeweight=".477497pt" strokecolor="#707070">
                <v:path arrowok="t"/>
              </v:shape>
            </v:group>
            <v:group style="position:absolute;left:9569;top:4571;width:769;height:2" coordorigin="9569,4571" coordsize="769,2">
              <v:shape style="position:absolute;left:9569;top:4571;width:769;height:2" coordorigin="9569,4571" coordsize="769,0" path="m9569,4571l10338,4571e" filled="f" stroked="t" strokeweight=".477497pt" strokecolor="#575757">
                <v:path arrowok="t"/>
              </v:shape>
            </v:group>
            <v:group style="position:absolute;left:4980;top:4557;width:2;height:2183" coordorigin="4980,4557" coordsize="2,2183">
              <v:shape style="position:absolute;left:4980;top:4557;width:2;height:2183" coordorigin="4980,4557" coordsize="0,2183" path="m4980,6739l4980,4557e" filled="f" stroked="t" strokeweight=".716246pt" strokecolor="#545454">
                <v:path arrowok="t"/>
              </v:shape>
            </v:group>
            <v:group style="position:absolute;left:7788;top:4552;width:2;height:498" coordorigin="7788,4552" coordsize="2,498">
              <v:shape style="position:absolute;left:7788;top:4552;width:2;height:498" coordorigin="7788,4552" coordsize="0,498" path="m7788,5050l7788,4552e" filled="f" stroked="t" strokeweight=".238749pt" strokecolor="#808080">
                <v:path arrowok="t"/>
              </v:shape>
            </v:group>
            <v:group style="position:absolute;left:2774;top:4815;width:2;height:732" coordorigin="2774,4815" coordsize="2,732">
              <v:shape style="position:absolute;left:2774;top:4815;width:2;height:732" coordorigin="2774,4815" coordsize="0,732" path="m2774,5547l2774,4815e" filled="f" stroked="t" strokeweight=".477497pt" strokecolor="#4F4F4F">
                <v:path arrowok="t"/>
              </v:shape>
            </v:group>
            <v:group style="position:absolute;left:4976;top:5045;width:516;height:2" coordorigin="4976,5045" coordsize="516,2">
              <v:shape style="position:absolute;left:4976;top:5045;width:516;height:2" coordorigin="4976,5045" coordsize="516,0" path="m4976,5045l5491,5045e" filled="f" stroked="t" strokeweight=".954994pt" strokecolor="#878787">
                <v:path arrowok="t"/>
              </v:shape>
            </v:group>
            <v:group style="position:absolute;left:5377;top:5045;width:922;height:2" coordorigin="5377,5045" coordsize="922,2">
              <v:shape style="position:absolute;left:5377;top:5045;width:922;height:2" coordorigin="5377,5045" coordsize="922,0" path="m5377,5045l6298,5045e" filled="f" stroked="t" strokeweight=".477497pt" strokecolor="#707070">
                <v:path arrowok="t"/>
              </v:shape>
            </v:group>
            <v:group style="position:absolute;left:6241;top:5047;width:2946;height:2" coordorigin="6241,5047" coordsize="2946,2">
              <v:shape style="position:absolute;left:6241;top:5047;width:2946;height:2" coordorigin="6241,5047" coordsize="2946,0" path="m6241,5047l9187,5047e" filled="f" stroked="t" strokeweight=".954994pt" strokecolor="#9C9C9C">
                <v:path arrowok="t"/>
              </v:shape>
            </v:group>
            <v:group style="position:absolute;left:9130;top:5050;width:497;height:2" coordorigin="9130,5050" coordsize="497,2">
              <v:shape style="position:absolute;left:9130;top:5050;width:497;height:2" coordorigin="9130,5050" coordsize="497,0" path="m9130,5050l9626,5050e" filled="f" stroked="t" strokeweight=".477497pt" strokecolor="#838383">
                <v:path arrowok="t"/>
              </v:shape>
            </v:group>
            <v:group style="position:absolute;left:9569;top:5050;width:606;height:2" coordorigin="9569,5050" coordsize="606,2">
              <v:shape style="position:absolute;left:9569;top:5050;width:606;height:2" coordorigin="9569,5050" coordsize="606,0" path="m9569,5050l10175,5050e" filled="f" stroked="t" strokeweight=".477497pt" strokecolor="#707070">
                <v:path arrowok="t"/>
              </v:shape>
            </v:group>
            <v:group style="position:absolute;left:10099;top:5052;width:1093;height:2" coordorigin="10099,5052" coordsize="1093,2">
              <v:shape style="position:absolute;left:10099;top:5052;width:1093;height:2" coordorigin="10099,5052" coordsize="1093,0" path="m10099,5052l11193,5052e" filled="f" stroked="t" strokeweight=".954994pt" strokecolor="#909090">
                <v:path arrowok="t"/>
              </v:shape>
            </v:group>
            <v:group style="position:absolute;left:11059;top:5052;width:449;height:2" coordorigin="11059,5052" coordsize="449,2">
              <v:shape style="position:absolute;left:11059;top:5052;width:449;height:2" coordorigin="11059,5052" coordsize="449,0" path="m11059,5052l11508,5052e" filled="f" stroked="t" strokeweight=".477497pt" strokecolor="#777777">
                <v:path arrowok="t"/>
              </v:shape>
            </v:group>
            <v:group style="position:absolute;left:473;top:5011;width:2;height:536" coordorigin="473,5011" coordsize="2,536">
              <v:shape style="position:absolute;left:473;top:5011;width:2;height:536" coordorigin="473,5011" coordsize="0,536" path="m473,5547l473,5011e" filled="f" stroked="t" strokeweight=".477497pt" strokecolor="#444444">
                <v:path arrowok="t"/>
              </v:shape>
            </v:group>
            <v:group style="position:absolute;left:4976;top:5289;width:2072;height:2" coordorigin="4976,5289" coordsize="2072,2">
              <v:shape style="position:absolute;left:4976;top:5289;width:2072;height:2" coordorigin="4976,5289" coordsize="2072,0" path="m4976,5289l7048,5289e" filled="f" stroked="t" strokeweight=".716246pt" strokecolor="#838383">
                <v:path arrowok="t"/>
              </v:shape>
            </v:group>
            <v:group style="position:absolute;left:6991;top:5289;width:826;height:2" coordorigin="6991,5289" coordsize="826,2">
              <v:shape style="position:absolute;left:6991;top:5289;width:826;height:2" coordorigin="6991,5289" coordsize="826,0" path="m6991,5289l7817,5289e" filled="f" stroked="t" strokeweight=".477497pt" strokecolor="#747474">
                <v:path arrowok="t"/>
              </v:shape>
            </v:group>
            <v:group style="position:absolute;left:7759;top:5289;width:922;height:2" coordorigin="7759,5289" coordsize="922,2">
              <v:shape style="position:absolute;left:7759;top:5289;width:922;height:2" coordorigin="7759,5289" coordsize="922,0" path="m7759,5289l8681,5289e" filled="f" stroked="t" strokeweight=".954994pt" strokecolor="#9C9C9C">
                <v:path arrowok="t"/>
              </v:shape>
            </v:group>
            <v:group style="position:absolute;left:8624;top:5291;width:793;height:2" coordorigin="8624,5291" coordsize="793,2">
              <v:shape style="position:absolute;left:8624;top:5291;width:793;height:2" coordorigin="8624,5291" coordsize="793,0" path="m8624,5291l9416,5291e" filled="f" stroked="t" strokeweight=".477497pt" strokecolor="#838383">
                <v:path arrowok="t"/>
              </v:shape>
            </v:group>
            <v:group style="position:absolute;left:9359;top:5289;width:267;height:2" coordorigin="9359,5289" coordsize="267,2">
              <v:shape style="position:absolute;left:9359;top:5289;width:267;height:2" coordorigin="9359,5289" coordsize="267,0" path="m9359,5289l9626,5289e" filled="f" stroked="t" strokeweight=".477497pt" strokecolor="#707070">
                <v:path arrowok="t"/>
              </v:shape>
            </v:group>
            <v:group style="position:absolute;left:9569;top:5291;width:1547;height:2" coordorigin="9569,5291" coordsize="1547,2">
              <v:shape style="position:absolute;left:9569;top:5291;width:1547;height:2" coordorigin="9569,5291" coordsize="1547,0" path="m9569,5291l11116,5291e" filled="f" stroked="t" strokeweight=".954994pt" strokecolor="#7C7C7C">
                <v:path arrowok="t"/>
              </v:shape>
            </v:group>
            <v:group style="position:absolute;left:11059;top:5294;width:449;height:2" coordorigin="11059,5294" coordsize="449,2">
              <v:shape style="position:absolute;left:11059;top:5294;width:449;height:2" coordorigin="11059,5294" coordsize="449,0" path="m11059,5294l11508,5294e" filled="f" stroked="t" strokeweight=".477497pt" strokecolor="#5B5B5B">
                <v:path arrowok="t"/>
              </v:shape>
            </v:group>
            <v:group style="position:absolute;left:4976;top:5531;width:5510;height:2" coordorigin="4976,5531" coordsize="5510,2">
              <v:shape style="position:absolute;left:4976;top:5531;width:5510;height:2" coordorigin="4976,5531" coordsize="5510,0" path="m4976,5531l10486,5531e" filled="f" stroked="t" strokeweight=".716246pt" strokecolor="#838383">
                <v:path arrowok="t"/>
              </v:shape>
            </v:group>
            <v:group style="position:absolute;left:7640;top:5528;width:1041;height:2" coordorigin="7640,5528" coordsize="1041,2">
              <v:shape style="position:absolute;left:7640;top:5528;width:1041;height:2" coordorigin="7640,5528" coordsize="1041,0" path="m7640,5528l8681,5528e" filled="f" stroked="t" strokeweight=".954994pt" strokecolor="#9C9C9C">
                <v:path arrowok="t"/>
              </v:shape>
            </v:group>
            <v:group style="position:absolute;left:8624;top:5533;width:563;height:2" coordorigin="8624,5533" coordsize="563,2">
              <v:shape style="position:absolute;left:8624;top:5533;width:563;height:2" coordorigin="8624,5533" coordsize="563,0" path="m8624,5533l9187,5533e" filled="f" stroked="t" strokeweight=".477497pt" strokecolor="#777777">
                <v:path arrowok="t"/>
              </v:shape>
            </v:group>
            <v:group style="position:absolute;left:10281;top:5533;width:1232;height:2" coordorigin="10281,5533" coordsize="1232,2">
              <v:shape style="position:absolute;left:10281;top:5533;width:1232;height:2" coordorigin="10281,5533" coordsize="1232,0" path="m10281,5533l11512,5533e" filled="f" stroked="t" strokeweight=".477497pt" strokecolor="#6B6B6B">
                <v:path arrowok="t"/>
              </v:shape>
            </v:group>
            <v:group style="position:absolute;left:2769;top:5770;width:1175;height:2" coordorigin="2769,5770" coordsize="1175,2">
              <v:shape style="position:absolute;left:2769;top:5770;width:1175;height:2" coordorigin="2769,5770" coordsize="1175,0" path="m2769,5770l3944,5770e" filled="f" stroked="t" strokeweight=".716246pt" strokecolor="#8C8C8C">
                <v:path arrowok="t"/>
              </v:shape>
            </v:group>
            <v:group style="position:absolute;left:3887;top:5772;width:224;height:2" coordorigin="3887,5772" coordsize="224,2">
              <v:shape style="position:absolute;left:3887;top:5772;width:224;height:2" coordorigin="3887,5772" coordsize="224,0" path="m3887,5772l4111,5772e" filled="f" stroked="t" strokeweight=".477497pt" strokecolor="#8C8C8C">
                <v:path arrowok="t"/>
              </v:shape>
            </v:group>
            <v:group style="position:absolute;left:4054;top:5770;width:396;height:2" coordorigin="4054,5770" coordsize="396,2">
              <v:shape style="position:absolute;left:4054;top:5770;width:396;height:2" coordorigin="4054,5770" coordsize="396,0" path="m4054,5770l4450,5770e" filled="f" stroked="t" strokeweight=".477497pt" strokecolor="#747474">
                <v:path arrowok="t"/>
              </v:shape>
            </v:group>
            <v:group style="position:absolute;left:4393;top:5768;width:621;height:2" coordorigin="4393,5768" coordsize="621,2">
              <v:shape style="position:absolute;left:4393;top:5768;width:621;height:2" coordorigin="4393,5768" coordsize="621,0" path="m4393,5768l5014,5768e" filled="f" stroked="t" strokeweight=".477497pt" strokecolor="#606060">
                <v:path arrowok="t"/>
              </v:shape>
            </v:group>
            <v:group style="position:absolute;left:4942;top:5772;width:3104;height:2" coordorigin="4942,5772" coordsize="3104,2">
              <v:shape style="position:absolute;left:4942;top:5772;width:3104;height:2" coordorigin="4942,5772" coordsize="3104,0" path="m4942,5772l8046,5772e" filled="f" stroked="t" strokeweight=".716246pt" strokecolor="#878787">
                <v:path arrowok="t"/>
              </v:shape>
            </v:group>
            <v:group style="position:absolute;left:7759;top:5772;width:683;height:2" coordorigin="7759,5772" coordsize="683,2">
              <v:shape style="position:absolute;left:7759;top:5772;width:683;height:2" coordorigin="7759,5772" coordsize="683,0" path="m7759,5772l8442,5772e" filled="f" stroked="t" strokeweight=".716246pt" strokecolor="#A0A0A0">
                <v:path arrowok="t"/>
              </v:shape>
            </v:group>
            <v:group style="position:absolute;left:8385;top:5772;width:296;height:2" coordorigin="8385,5772" coordsize="296,2">
              <v:shape style="position:absolute;left:8385;top:5772;width:296;height:2" coordorigin="8385,5772" coordsize="296,0" path="m8385,5772l8681,5772e" filled="f" stroked="t" strokeweight=".477497pt" strokecolor="#7C7C7C">
                <v:path arrowok="t"/>
              </v:shape>
            </v:group>
            <v:group style="position:absolute;left:8624;top:5775;width:1175;height:2" coordorigin="8624,5775" coordsize="1175,2">
              <v:shape style="position:absolute;left:8624;top:5775;width:1175;height:2" coordorigin="8624,5775" coordsize="1175,0" path="m8624,5775l9798,5775e" filled="f" stroked="t" strokeweight=".954994pt" strokecolor="#939393">
                <v:path arrowok="t"/>
              </v:shape>
            </v:group>
            <v:group style="position:absolute;left:9569;top:5772;width:606;height:2" coordorigin="9569,5772" coordsize="606,2">
              <v:shape style="position:absolute;left:9569;top:5772;width:606;height:2" coordorigin="9569,5772" coordsize="606,0" path="m9569,5772l10175,5772e" filled="f" stroked="t" strokeweight=".716246pt" strokecolor="#707070">
                <v:path arrowok="t"/>
              </v:shape>
            </v:group>
            <v:group style="position:absolute;left:10118;top:5777;width:220;height:2" coordorigin="10118,5777" coordsize="220,2">
              <v:shape style="position:absolute;left:10118;top:5777;width:220;height:2" coordorigin="10118,5777" coordsize="220,0" path="m10118,5777l10338,5777e" filled="f" stroked="t" strokeweight=".477497pt" strokecolor="#707070">
                <v:path arrowok="t"/>
              </v:shape>
            </v:group>
            <v:group style="position:absolute;left:10281;top:5777;width:1227;height:2" coordorigin="10281,5777" coordsize="1227,2">
              <v:shape style="position:absolute;left:10281;top:5777;width:1227;height:2" coordorigin="10281,5777" coordsize="1227,0" path="m10281,5777l11508,5777e" filled="f" stroked="t" strokeweight=".716246pt" strokecolor="#7C7C7C">
                <v:path arrowok="t"/>
              </v:shape>
            </v:group>
            <v:group style="position:absolute;left:711;top:6012;width:1065;height:2" coordorigin="711,6012" coordsize="1065,2">
              <v:shape style="position:absolute;left:711;top:6012;width:1065;height:2" coordorigin="711,6012" coordsize="1065,0" path="m711,6012l1776,6012e" filled="f" stroked="t" strokeweight=".477497pt" strokecolor="#575757">
                <v:path arrowok="t"/>
              </v:shape>
            </v:group>
            <v:group style="position:absolute;left:1628;top:6014;width:9875;height:2" coordorigin="1628,6014" coordsize="9875,2">
              <v:shape style="position:absolute;left:1628;top:6014;width:9875;height:2" coordorigin="1628,6014" coordsize="9875,0" path="m1628,6014l11503,6014e" filled="f" stroked="t" strokeweight=".716246pt" strokecolor="#838383">
                <v:path arrowok="t"/>
              </v:shape>
            </v:group>
            <v:group style="position:absolute;left:2777;top:5490;width:2;height:1508" coordorigin="2777,5490" coordsize="2,1508">
              <v:shape style="position:absolute;left:2777;top:5490;width:2;height:1508" coordorigin="2777,5490" coordsize="0,1508" path="m2777,6998l2777,5490e" filled="f" stroked="t" strokeweight=".954994pt" strokecolor="#707070">
                <v:path arrowok="t"/>
              </v:shape>
            </v:group>
            <v:group style="position:absolute;left:8203;top:6016;width:988;height:2" coordorigin="8203,6016" coordsize="988,2">
              <v:shape style="position:absolute;left:8203;top:6016;width:988;height:2" coordorigin="8203,6016" coordsize="988,0" path="m8203,6016l9192,6016e" filled="f" stroked="t" strokeweight=".954994pt" strokecolor="#A0A0A0">
                <v:path arrowok="t"/>
              </v:shape>
            </v:group>
            <v:group style="position:absolute;left:9359;top:6016;width:267;height:2" coordorigin="9359,6016" coordsize="267,2">
              <v:shape style="position:absolute;left:9359;top:6016;width:267;height:2" coordorigin="9359,6016" coordsize="267,0" path="m9359,6016l9626,6016e" filled="f" stroked="t" strokeweight=".477497pt" strokecolor="#6B6B6B">
                <v:path arrowok="t"/>
              </v:shape>
            </v:group>
            <v:group style="position:absolute;left:9569;top:6016;width:769;height:2" coordorigin="9569,6016" coordsize="769,2">
              <v:shape style="position:absolute;left:9569;top:6016;width:769;height:2" coordorigin="9569,6016" coordsize="769,0" path="m9569,6016l10338,6016e" filled="f" stroked="t" strokeweight=".477497pt" strokecolor="#545454">
                <v:path arrowok="t"/>
              </v:shape>
            </v:group>
            <v:group style="position:absolute;left:11501;top:5744;width:2;height:292" coordorigin="11501,5744" coordsize="2,292">
              <v:shape style="position:absolute;left:11501;top:5744;width:2;height:292" coordorigin="11501,5744" coordsize="0,292" path="m11501,6036l11501,5744e" filled="f" stroked="t" strokeweight=".716246pt" strokecolor="#545454">
                <v:path arrowok="t"/>
              </v:shape>
            </v:group>
            <v:group style="position:absolute;left:7788;top:5993;width:2;height:292" coordorigin="7788,5993" coordsize="2,292">
              <v:shape style="position:absolute;left:7788;top:5993;width:2;height:292" coordorigin="7788,5993" coordsize="0,292" path="m7788,6284l7788,5993e" filled="f" stroked="t" strokeweight=".238749pt" strokecolor="#909090">
                <v:path arrowok="t"/>
              </v:shape>
            </v:group>
            <v:group style="position:absolute;left:11498;top:5964;width:2;height:550" coordorigin="11498,5964" coordsize="2,550">
              <v:shape style="position:absolute;left:11498;top:5964;width:2;height:550" coordorigin="11498,5964" coordsize="0,550" path="m11498,6514l11498,5964e" filled="f" stroked="t" strokeweight=".477497pt" strokecolor="#383838">
                <v:path arrowok="t"/>
              </v:shape>
            </v:group>
            <v:group style="position:absolute;left:2765;top:6486;width:1843;height:2" coordorigin="2765,6486" coordsize="1843,2">
              <v:shape style="position:absolute;left:2765;top:6486;width:1843;height:2" coordorigin="2765,6486" coordsize="1843,0" path="m2765,6486l4608,6486e" filled="f" stroked="t" strokeweight=".954994pt" strokecolor="#A3A3A3">
                <v:path arrowok="t"/>
              </v:shape>
            </v:group>
            <v:group style="position:absolute;left:3887;top:6483;width:926;height:2" coordorigin="3887,6483" coordsize="926,2">
              <v:shape style="position:absolute;left:3887;top:6483;width:926;height:2" coordorigin="3887,6483" coordsize="926,0" path="m3887,6483l4813,6483e" filled="f" stroked="t" strokeweight=".954994pt" strokecolor="#B8B8B8">
                <v:path arrowok="t"/>
              </v:shape>
            </v:group>
            <v:group style="position:absolute;left:4980;top:6256;width:2;height:258" coordorigin="4980,6256" coordsize="2,258">
              <v:shape style="position:absolute;left:4980;top:6256;width:2;height:258" coordorigin="4980,6256" coordsize="0,258" path="m4980,6514l4980,6256e" filled="f" stroked="t" strokeweight=".954994pt" strokecolor="#676767">
                <v:path arrowok="t"/>
              </v:shape>
            </v:group>
            <v:group style="position:absolute;left:5219;top:6488;width:893;height:2" coordorigin="5219,6488" coordsize="893,2">
              <v:shape style="position:absolute;left:5219;top:6488;width:893;height:2" coordorigin="5219,6488" coordsize="893,0" path="m5219,6488l6112,6488e" filled="f" stroked="t" strokeweight=".954994pt" strokecolor="#C3C3C3">
                <v:path arrowok="t"/>
              </v:shape>
            </v:group>
            <v:group style="position:absolute;left:5195;top:6490;width:5171;height:2" coordorigin="5195,6490" coordsize="5171,2">
              <v:shape style="position:absolute;left:5195;top:6490;width:5171;height:2" coordorigin="5195,6490" coordsize="5171,0" path="m5195,6490l10366,6490e" filled="f" stroked="t" strokeweight=".716246pt" strokecolor="#9C9C9C">
                <v:path arrowok="t"/>
              </v:shape>
            </v:group>
            <v:group style="position:absolute;left:6241;top:6490;width:540;height:2" coordorigin="6241,6490" coordsize="540,2">
              <v:shape style="position:absolute;left:6241;top:6490;width:540;height:2" coordorigin="6241,6490" coordsize="540,0" path="m6241,6490l6780,6490e" filled="f" stroked="t" strokeweight=".477497pt" strokecolor="#909090">
                <v:path arrowok="t"/>
              </v:shape>
            </v:group>
            <v:group style="position:absolute;left:7788;top:6284;width:2;height:201" coordorigin="7788,6284" coordsize="2,201">
              <v:shape style="position:absolute;left:7788;top:6284;width:2;height:201" coordorigin="7788,6284" coordsize="0,201" path="m7788,6486l7788,6284e" filled="f" stroked="t" strokeweight=".238749pt" strokecolor="#7C7C7C">
                <v:path arrowok="t"/>
              </v:shape>
            </v:group>
            <v:group style="position:absolute;left:8385;top:6490;width:296;height:2" coordorigin="8385,6490" coordsize="296,2">
              <v:shape style="position:absolute;left:8385;top:6490;width:296;height:2" coordorigin="8385,6490" coordsize="296,0" path="m8385,6490l8681,6490e" filled="f" stroked="t" strokeweight=".477497pt" strokecolor="#909090">
                <v:path arrowok="t"/>
              </v:shape>
            </v:group>
            <v:group style="position:absolute;left:9569;top:6493;width:1934;height:2" coordorigin="9569,6493" coordsize="1934,2">
              <v:shape style="position:absolute;left:9569;top:6493;width:1934;height:2" coordorigin="9569,6493" coordsize="1934,0" path="m9569,6493l11503,6493e" filled="f" stroked="t" strokeweight=".716246pt" strokecolor="#808080">
                <v:path arrowok="t"/>
              </v:shape>
            </v:group>
            <v:group style="position:absolute;left:10118;top:6495;width:248;height:2" coordorigin="10118,6495" coordsize="248,2">
              <v:shape style="position:absolute;left:10118;top:6495;width:248;height:2" coordorigin="10118,6495" coordsize="248,0" path="m10118,6495l10366,6495e" filled="f" stroked="t" strokeweight=".477497pt" strokecolor="#676767">
                <v:path arrowok="t"/>
              </v:shape>
            </v:group>
            <v:group style="position:absolute;left:2765;top:6732;width:8375;height:2" coordorigin="2765,6732" coordsize="8375,2">
              <v:shape style="position:absolute;left:2765;top:6732;width:8375;height:2" coordorigin="2765,6732" coordsize="8375,0" path="m2765,6732l11140,6732e" filled="f" stroked="t" strokeweight=".716246pt" strokecolor="#979797">
                <v:path arrowok="t"/>
              </v:shape>
            </v:group>
            <v:group style="position:absolute;left:5926;top:6730;width:372;height:2" coordorigin="5926,6730" coordsize="372,2">
              <v:shape style="position:absolute;left:5926;top:6730;width:372;height:2" coordorigin="5926,6730" coordsize="372,0" path="m5926,6730l6298,6730e" filled="f" stroked="t" strokeweight=".477497pt" strokecolor="#777777">
                <v:path arrowok="t"/>
              </v:shape>
            </v:group>
            <v:group style="position:absolute;left:6241;top:6730;width:540;height:2" coordorigin="6241,6730" coordsize="540,2">
              <v:shape style="position:absolute;left:6241;top:6730;width:540;height:2" coordorigin="6241,6730" coordsize="540,0" path="m6241,6730l6780,6730e" filled="f" stroked="t" strokeweight=".477497pt" strokecolor="#8C8C8C">
                <v:path arrowok="t"/>
              </v:shape>
            </v:group>
            <v:group style="position:absolute;left:7788;top:6471;width:2;height:258" coordorigin="7788,6471" coordsize="2,258">
              <v:shape style="position:absolute;left:7788;top:6471;width:2;height:258" coordorigin="7788,6471" coordsize="0,258" path="m7788,6730l7788,6471e" filled="f" stroked="t" strokeweight=".238749pt" strokecolor="#939393">
                <v:path arrowok="t"/>
              </v:shape>
            </v:group>
            <v:group style="position:absolute;left:7759;top:6730;width:683;height:2" coordorigin="7759,6730" coordsize="683,2">
              <v:shape style="position:absolute;left:7759;top:6730;width:683;height:2" coordorigin="7759,6730" coordsize="683,0" path="m7759,6730l8442,6730e" filled="f" stroked="t" strokeweight=".477497pt" strokecolor="#979797">
                <v:path arrowok="t"/>
              </v:shape>
            </v:group>
            <v:group style="position:absolute;left:9354;top:6734;width:821;height:2" coordorigin="9354,6734" coordsize="821,2">
              <v:shape style="position:absolute;left:9354;top:6734;width:821;height:2" coordorigin="9354,6734" coordsize="821,0" path="m9354,6734l10175,6734e" filled="f" stroked="t" strokeweight=".477497pt" strokecolor="#747474">
                <v:path arrowok="t"/>
              </v:shape>
            </v:group>
            <v:group style="position:absolute;left:11059;top:6739;width:449;height:2" coordorigin="11059,6739" coordsize="449,2">
              <v:shape style="position:absolute;left:11059;top:6739;width:449;height:2" coordorigin="11059,6739" coordsize="449,0" path="m11059,6739l11508,6739e" filled="f" stroked="t" strokeweight=".477497pt" strokecolor="#707070">
                <v:path arrowok="t"/>
              </v:shape>
            </v:group>
            <v:group style="position:absolute;left:11501;top:6442;width:2;height:3049" coordorigin="11501,6442" coordsize="2,3049">
              <v:shape style="position:absolute;left:11501;top:6442;width:2;height:3049" coordorigin="11501,6442" coordsize="0,3049" path="m11501,9491l11501,6442e" filled="f" stroked="t" strokeweight=".954994pt" strokecolor="#676767">
                <v:path arrowok="t"/>
              </v:shape>
            </v:group>
            <v:group style="position:absolute;left:468;top:6971;width:735;height:2" coordorigin="468,6971" coordsize="735,2">
              <v:shape style="position:absolute;left:468;top:6971;width:735;height:2" coordorigin="468,6971" coordsize="735,0" path="m468,6971l1203,6971e" filled="f" stroked="t" strokeweight=".477497pt" strokecolor="#747474">
                <v:path arrowok="t"/>
              </v:shape>
            </v:group>
            <v:group style="position:absolute;left:1027;top:6974;width:8094;height:2" coordorigin="1027,6974" coordsize="8094,2">
              <v:shape style="position:absolute;left:1027;top:6974;width:8094;height:2" coordorigin="1027,6974" coordsize="8094,0" path="m1027,6974l9120,6974e" filled="f" stroked="t" strokeweight=".716246pt" strokecolor="#979797">
                <v:path arrowok="t"/>
              </v:shape>
            </v:group>
            <v:group style="position:absolute;left:4947;top:6974;width:540;height:2" coordorigin="4947,6974" coordsize="540,2">
              <v:shape style="position:absolute;left:4947;top:6974;width:540;height:2" coordorigin="4947,6974" coordsize="540,0" path="m4947,6974l5486,6974e" filled="f" stroked="t" strokeweight=".477497pt" strokecolor="#838383">
                <v:path arrowok="t"/>
              </v:shape>
            </v:group>
            <v:group style="position:absolute;left:6723;top:6974;width:726;height:2" coordorigin="6723,6974" coordsize="726,2">
              <v:shape style="position:absolute;left:6723;top:6974;width:726;height:2" coordorigin="6723,6974" coordsize="726,0" path="m6723,6974l7449,6974e" filled="f" stroked="t" strokeweight=".477497pt" strokecolor="#838383">
                <v:path arrowok="t"/>
              </v:shape>
            </v:group>
            <v:group style="position:absolute;left:8624;top:6978;width:563;height:2" coordorigin="8624,6978" coordsize="563,2">
              <v:shape style="position:absolute;left:8624;top:6978;width:563;height:2" coordorigin="8624,6978" coordsize="563,0" path="m8624,6978l9187,6978e" filled="f" stroked="t" strokeweight=".477497pt" strokecolor="#909090">
                <v:path arrowok="t"/>
              </v:shape>
            </v:group>
            <v:group style="position:absolute;left:9130;top:6978;width:286;height:2" coordorigin="9130,6978" coordsize="286,2">
              <v:shape style="position:absolute;left:9130;top:6978;width:286;height:2" coordorigin="9130,6978" coordsize="286,0" path="m9130,6978l9416,6978e" filled="f" stroked="t" strokeweight=".716246pt" strokecolor="#A0A0A0">
                <v:path arrowok="t"/>
              </v:shape>
            </v:group>
            <v:group style="position:absolute;left:9263;top:6978;width:1146;height:2" coordorigin="9263,6978" coordsize="1146,2">
              <v:shape style="position:absolute;left:9263;top:6978;width:1146;height:2" coordorigin="9263,6978" coordsize="1146,0" path="m9263,6978l10409,6978e" filled="f" stroked="t" strokeweight=".954994pt" strokecolor="#8C8C8C">
                <v:path arrowok="t"/>
              </v:shape>
            </v:group>
            <v:group style="position:absolute;left:10281;top:6981;width:1227;height:2" coordorigin="10281,6981" coordsize="1227,2">
              <v:shape style="position:absolute;left:10281;top:6981;width:1227;height:2" coordorigin="10281,6981" coordsize="1227,0" path="m10281,6981l11508,6981e" filled="f" stroked="t" strokeweight=".477497pt" strokecolor="#777777">
                <v:path arrowok="t"/>
              </v:shape>
            </v:group>
            <v:group style="position:absolute;left:2777;top:6926;width:2;height:1512" coordorigin="2777,6926" coordsize="2,1512">
              <v:shape style="position:absolute;left:2777;top:6926;width:2;height:1512" coordorigin="2777,6926" coordsize="0,1512" path="m2777,8438l2777,6926e" filled="f" stroked="t" strokeweight=".477497pt" strokecolor="#545454">
                <v:path arrowok="t"/>
              </v:shape>
            </v:group>
            <v:group style="position:absolute;left:468;top:7445;width:48;height:2" coordorigin="468,7445" coordsize="48,2">
              <v:shape style="position:absolute;left:468;top:7445;width:48;height:2" coordorigin="468,7445" coordsize="48,0" path="m468,7445l516,7445e" filled="f" stroked="t" strokeweight=".477497pt" strokecolor="#575757">
                <v:path arrowok="t"/>
              </v:shape>
            </v:group>
            <v:group style="position:absolute;left:468;top:7443;width:1351;height:2" coordorigin="468,7443" coordsize="1351,2">
              <v:shape style="position:absolute;left:468;top:7443;width:1351;height:2" coordorigin="468,7443" coordsize="1351,0" path="m468,7443l1819,7443e" filled="f" stroked="t" strokeweight=".954994pt" strokecolor="#808080">
                <v:path arrowok="t"/>
              </v:shape>
            </v:group>
            <v:group style="position:absolute;left:1719;top:7443;width:1127;height:2" coordorigin="1719,7443" coordsize="1127,2">
              <v:shape style="position:absolute;left:1719;top:7443;width:1127;height:2" coordorigin="1719,7443" coordsize="1127,0" path="m1719,7443l2846,7443e" filled="f" stroked="t" strokeweight=".477497pt" strokecolor="#676767">
                <v:path arrowok="t"/>
              </v:shape>
            </v:group>
            <v:group style="position:absolute;left:2727;top:7445;width:7449;height:2" coordorigin="2727,7445" coordsize="7449,2">
              <v:shape style="position:absolute;left:2727;top:7445;width:7449;height:2" coordorigin="2727,7445" coordsize="7449,0" path="m2727,7445l10175,7445e" filled="f" stroked="t" strokeweight=".716246pt" strokecolor="#909090">
                <v:path arrowok="t"/>
              </v:shape>
            </v:group>
            <v:group style="position:absolute;left:10118;top:7452;width:220;height:2" coordorigin="10118,7452" coordsize="220,2">
              <v:shape style="position:absolute;left:10118;top:7452;width:220;height:2" coordorigin="10118,7452" coordsize="220,0" path="m10118,7452l10338,7452e" filled="f" stroked="t" strokeweight=".477497pt" strokecolor="#777777">
                <v:path arrowok="t"/>
              </v:shape>
            </v:group>
            <v:group style="position:absolute;left:10281;top:7452;width:1227;height:2" coordorigin="10281,7452" coordsize="1227,2">
              <v:shape style="position:absolute;left:10281;top:7452;width:1227;height:2" coordorigin="10281,7452" coordsize="1227,0" path="m10281,7452l11508,7452e" filled="f" stroked="t" strokeweight=".716246pt" strokecolor="#808080">
                <v:path arrowok="t"/>
              </v:shape>
            </v:group>
            <v:group style="position:absolute;left:4983;top:7438;width:2;height:737" coordorigin="4983,7438" coordsize="2,737">
              <v:shape style="position:absolute;left:4983;top:7438;width:2;height:737" coordorigin="4983,7438" coordsize="0,737" path="m4983,8175l4983,7438e" filled="f" stroked="t" strokeweight=".716246pt" strokecolor="#4B4B4B">
                <v:path arrowok="t"/>
              </v:shape>
            </v:group>
            <v:group style="position:absolute;left:4976;top:7692;width:6141;height:2" coordorigin="4976,7692" coordsize="6141,2">
              <v:shape style="position:absolute;left:4976;top:7692;width:6141;height:2" coordorigin="4976,7692" coordsize="6141,0" path="m4976,7692l11116,7692e" filled="f" stroked="t" strokeweight=".716246pt" strokecolor="#808080">
                <v:path arrowok="t"/>
              </v:shape>
            </v:group>
            <v:group style="position:absolute;left:8495;top:7692;width:692;height:2" coordorigin="8495,7692" coordsize="692,2">
              <v:shape style="position:absolute;left:8495;top:7692;width:692;height:2" coordorigin="8495,7692" coordsize="692,0" path="m8495,7692l9187,7692e" filled="f" stroked="t" strokeweight=".954994pt" strokecolor="#939393">
                <v:path arrowok="t"/>
              </v:shape>
            </v:group>
            <v:group style="position:absolute;left:9130;top:7692;width:286;height:2" coordorigin="9130,7692" coordsize="286,2">
              <v:shape style="position:absolute;left:9130;top:7692;width:286;height:2" coordorigin="9130,7692" coordsize="286,0" path="m9130,7692l9416,7692e" filled="f" stroked="t" strokeweight=".477497pt" strokecolor="#7C7C7C">
                <v:path arrowok="t"/>
              </v:shape>
            </v:group>
            <v:group style="position:absolute;left:9359;top:7692;width:817;height:2" coordorigin="9359,7692" coordsize="817,2">
              <v:shape style="position:absolute;left:9359;top:7692;width:817;height:2" coordorigin="9359,7692" coordsize="817,0" path="m9359,7692l10175,7692e" filled="f" stroked="t" strokeweight=".477497pt" strokecolor="#545454">
                <v:path arrowok="t"/>
              </v:shape>
            </v:group>
            <v:group style="position:absolute;left:11059;top:7696;width:449;height:2" coordorigin="11059,7696" coordsize="449,2">
              <v:shape style="position:absolute;left:11059;top:7696;width:449;height:2" coordorigin="11059,7696" coordsize="449,0" path="m11059,7696l11508,7696e" filled="f" stroked="t" strokeweight=".477497pt" strokecolor="#646464">
                <v:path arrowok="t"/>
              </v:shape>
            </v:group>
            <v:group style="position:absolute;left:470;top:6174;width:2;height:4289" coordorigin="470,6174" coordsize="2,4289">
              <v:shape style="position:absolute;left:470;top:6174;width:2;height:4289" coordorigin="470,6174" coordsize="0,4289" path="m470,10463l470,6174e" filled="f" stroked="t" strokeweight=".716246pt" strokecolor="#646464">
                <v:path arrowok="t"/>
              </v:shape>
            </v:group>
            <v:group style="position:absolute;left:4976;top:7929;width:6537;height:2" coordorigin="4976,7929" coordsize="6537,2">
              <v:shape style="position:absolute;left:4976;top:7929;width:6537;height:2" coordorigin="4976,7929" coordsize="6537,0" path="m4976,7929l11512,7929e" filled="f" stroked="t" strokeweight=".716246pt" strokecolor="#7C7C7C">
                <v:path arrowok="t"/>
              </v:shape>
            </v:group>
            <v:group style="position:absolute;left:5926;top:7926;width:372;height:2" coordorigin="5926,7926" coordsize="372,2">
              <v:shape style="position:absolute;left:5926;top:7926;width:372;height:2" coordorigin="5926,7926" coordsize="372,0" path="m5926,7926l6298,7926e" filled="f" stroked="t" strokeweight=".477497pt" strokecolor="#676767">
                <v:path arrowok="t"/>
              </v:shape>
            </v:group>
            <v:group style="position:absolute;left:9569;top:7931;width:769;height:2" coordorigin="9569,7931" coordsize="769,2">
              <v:shape style="position:absolute;left:9569;top:7931;width:769;height:2" coordorigin="9569,7931" coordsize="769,0" path="m9569,7931l10338,7931e" filled="f" stroked="t" strokeweight=".477497pt" strokecolor="#575757">
                <v:path arrowok="t"/>
              </v:shape>
            </v:group>
            <v:group style="position:absolute;left:473;top:8113;width:2;height:86" coordorigin="473,8113" coordsize="2,86">
              <v:shape style="position:absolute;left:473;top:8113;width:2;height:86" coordorigin="473,8113" coordsize="0,86" path="m473,8199l473,8113e" filled="f" stroked="t" strokeweight="2.148737pt" strokecolor="#6B6B6B">
                <v:path arrowok="t"/>
              </v:shape>
            </v:group>
            <v:group style="position:absolute;left:463;top:8166;width:1313;height:2" coordorigin="463,8166" coordsize="1313,2">
              <v:shape style="position:absolute;left:463;top:8166;width:1313;height:2" coordorigin="463,8166" coordsize="1313,0" path="m463,8166l1776,8166e" filled="f" stroked="t" strokeweight=".477497pt" strokecolor="#575757">
                <v:path arrowok="t"/>
              </v:shape>
            </v:group>
            <v:group style="position:absolute;left:1719;top:8166;width:3772;height:2" coordorigin="1719,8166" coordsize="3772,2">
              <v:shape style="position:absolute;left:1719;top:8166;width:3772;height:2" coordorigin="1719,8166" coordsize="3772,0" path="m1719,8166l5491,8166e" filled="f" stroked="t" strokeweight=".716246pt" strokecolor="#7C7C7C">
                <v:path arrowok="t"/>
              </v:shape>
            </v:group>
            <v:group style="position:absolute;left:3328;top:8166;width:941;height:2" coordorigin="3328,8166" coordsize="941,2">
              <v:shape style="position:absolute;left:3328;top:8166;width:941;height:2" coordorigin="3328,8166" coordsize="941,0" path="m3328,8166l4269,8166e" filled="f" stroked="t" strokeweight=".477497pt" strokecolor="#777777">
                <v:path arrowok="t"/>
              </v:shape>
            </v:group>
            <v:group style="position:absolute;left:5377;top:8166;width:922;height:2" coordorigin="5377,8166" coordsize="922,2">
              <v:shape style="position:absolute;left:5377;top:8166;width:922;height:2" coordorigin="5377,8166" coordsize="922,0" path="m5377,8166l6298,8166e" filled="f" stroked="t" strokeweight=".477497pt" strokecolor="#676767">
                <v:path arrowok="t"/>
              </v:shape>
            </v:group>
            <v:group style="position:absolute;left:6217;top:8168;width:5295;height:2" coordorigin="6217,8168" coordsize="5295,2">
              <v:shape style="position:absolute;left:6217;top:8168;width:5295;height:2" coordorigin="6217,8168" coordsize="5295,0" path="m6217,8168l11512,8168e" filled="f" stroked="t" strokeweight=".716246pt" strokecolor="#808080">
                <v:path arrowok="t"/>
              </v:shape>
            </v:group>
            <v:group style="position:absolute;left:7392;top:8170;width:511;height:2" coordorigin="7392,8170" coordsize="511,2">
              <v:shape style="position:absolute;left:7392;top:8170;width:511;height:2" coordorigin="7392,8170" coordsize="511,0" path="m7392,8170l7903,8170e" filled="f" stroked="t" strokeweight=".477497pt" strokecolor="#676767">
                <v:path arrowok="t"/>
              </v:shape>
            </v:group>
            <v:group style="position:absolute;left:9359;top:8170;width:979;height:2" coordorigin="9359,8170" coordsize="979,2">
              <v:shape style="position:absolute;left:9359;top:8170;width:979;height:2" coordorigin="9359,8170" coordsize="979,0" path="m9359,8170l10338,8170e" filled="f" stroked="t" strokeweight=".477497pt" strokecolor="#575757">
                <v:path arrowok="t"/>
              </v:shape>
            </v:group>
            <v:group style="position:absolute;left:2777;top:8381;width:2;height:1110" coordorigin="2777,8381" coordsize="2,1110">
              <v:shape style="position:absolute;left:2777;top:8381;width:2;height:1110" coordorigin="2777,8381" coordsize="0,1110" path="m2777,9491l2777,8381e" filled="f" stroked="t" strokeweight=".954994pt" strokecolor="#777777">
                <v:path arrowok="t"/>
              </v:shape>
            </v:group>
            <v:group style="position:absolute;left:463;top:8974;width:8953;height:2" coordorigin="463,8974" coordsize="8953,2">
              <v:shape style="position:absolute;left:463;top:8974;width:8953;height:2" coordorigin="463,8974" coordsize="8953,0" path="m463,8974l9416,8974e" filled="f" stroked="t" strokeweight=".716246pt" strokecolor="#838383">
                <v:path arrowok="t"/>
              </v:shape>
            </v:group>
            <v:group style="position:absolute;left:7392;top:8974;width:425;height:2" coordorigin="7392,8974" coordsize="425,2">
              <v:shape style="position:absolute;left:7392;top:8974;width:425;height:2" coordorigin="7392,8974" coordsize="425,0" path="m7392,8974l7817,8974e" filled="f" stroked="t" strokeweight=".477497pt" strokecolor="#6B6B6B">
                <v:path arrowok="t"/>
              </v:shape>
            </v:group>
            <v:group style="position:absolute;left:7984;top:8974;width:917;height:2" coordorigin="7984,8974" coordsize="917,2">
              <v:shape style="position:absolute;left:7984;top:8974;width:917;height:2" coordorigin="7984,8974" coordsize="917,0" path="m7984,8974l8901,8974e" filled="f" stroked="t" strokeweight=".954994pt" strokecolor="#979797">
                <v:path arrowok="t"/>
              </v:shape>
            </v:group>
            <v:group style="position:absolute;left:9287;top:8974;width:888;height:2" coordorigin="9287,8974" coordsize="888,2">
              <v:shape style="position:absolute;left:9287;top:8974;width:888;height:2" coordorigin="9287,8974" coordsize="888,0" path="m9287,8974l10175,8974e" filled="f" stroked="t" strokeweight=".477497pt" strokecolor="#676767">
                <v:path arrowok="t"/>
              </v:shape>
            </v:group>
            <v:group style="position:absolute;left:9287;top:8977;width:1829;height:2" coordorigin="9287,8977" coordsize="1829,2">
              <v:shape style="position:absolute;left:9287;top:8977;width:1829;height:2" coordorigin="9287,8977" coordsize="1829,0" path="m9287,8977l11116,8977e" filled="f" stroked="t" strokeweight=".716246pt" strokecolor="#777777">
                <v:path arrowok="t"/>
              </v:shape>
            </v:group>
            <v:group style="position:absolute;left:11059;top:8979;width:454;height:2" coordorigin="11059,8979" coordsize="454,2">
              <v:shape style="position:absolute;left:11059;top:8979;width:454;height:2" coordorigin="11059,8979" coordsize="454,0" path="m11059,8979l11512,8979e" filled="f" stroked="t" strokeweight=".477497pt" strokecolor="#575757">
                <v:path arrowok="t"/>
              </v:shape>
            </v:group>
            <v:group style="position:absolute;left:2774;top:9381;width:2;height:785" coordorigin="2774,9381" coordsize="2,785">
              <v:shape style="position:absolute;left:2774;top:9381;width:2;height:785" coordorigin="2774,9381" coordsize="0,785" path="m2774,10166l2774,9381e" filled="f" stroked="t" strokeweight=".477497pt" strokecolor="#444444">
                <v:path arrowok="t"/>
              </v:shape>
            </v:group>
            <v:group style="position:absolute;left:11503;top:9434;width:2;height:732" coordorigin="11503,9434" coordsize="2,732">
              <v:shape style="position:absolute;left:11503;top:9434;width:2;height:732" coordorigin="11503,9434" coordsize="0,732" path="m11503,10166l11503,9434e" filled="f" stroked="t" strokeweight=".477497pt" strokecolor="#484848">
                <v:path arrowok="t"/>
              </v:shape>
            </v:group>
            <v:group style="position:absolute;left:458;top:10137;width:81;height:2" coordorigin="458,10137" coordsize="81,2">
              <v:shape style="position:absolute;left:458;top:10137;width:81;height:2" coordorigin="458,10137" coordsize="81,0" path="m458,10137l540,10137e" filled="f" stroked="t" strokeweight=".954994pt" strokecolor="#707070">
                <v:path arrowok="t"/>
              </v:shape>
            </v:group>
            <v:group style="position:absolute;left:458;top:10137;width:745;height:2" coordorigin="458,10137" coordsize="745,2">
              <v:shape style="position:absolute;left:458;top:10137;width:745;height:2" coordorigin="458,10137" coordsize="745,0" path="m458,10137l1203,10137e" filled="f" stroked="t" strokeweight=".477497pt" strokecolor="#676767">
                <v:path arrowok="t"/>
              </v:shape>
            </v:group>
            <v:group style="position:absolute;left:1146;top:10140;width:4312;height:2" coordorigin="1146,10140" coordsize="4312,2">
              <v:shape style="position:absolute;left:1146;top:10140;width:4312;height:2" coordorigin="1146,10140" coordsize="4312,0" path="m1146,10140l5458,10140e" filled="f" stroked="t" strokeweight=".716246pt" strokecolor="#878787">
                <v:path arrowok="t"/>
              </v:shape>
            </v:group>
            <v:group style="position:absolute;left:5377;top:10137;width:1404;height:2" coordorigin="5377,10137" coordsize="1404,2">
              <v:shape style="position:absolute;left:5377;top:10137;width:1404;height:2" coordorigin="5377,10137" coordsize="1404,0" path="m5377,10137l6780,10137e" filled="f" stroked="t" strokeweight=".477497pt" strokecolor="#808080">
                <v:path arrowok="t"/>
              </v:shape>
            </v:group>
            <v:group style="position:absolute;left:6723;top:10137;width:1108;height:2" coordorigin="6723,10137" coordsize="1108,2">
              <v:shape style="position:absolute;left:6723;top:10137;width:1108;height:2" coordorigin="6723,10137" coordsize="1108,0" path="m6723,10137l7831,10137e" filled="f" stroked="t" strokeweight=".954994pt" strokecolor="#9C9C9C">
                <v:path arrowok="t"/>
              </v:shape>
            </v:group>
            <v:group style="position:absolute;left:7759;top:10137;width:683;height:2" coordorigin="7759,10137" coordsize="683,2">
              <v:shape style="position:absolute;left:7759;top:10137;width:683;height:2" coordorigin="7759,10137" coordsize="683,0" path="m7759,10137l8442,10137e" filled="f" stroked="t" strokeweight=".477497pt" strokecolor="#979797">
                <v:path arrowok="t"/>
              </v:shape>
            </v:group>
            <v:group style="position:absolute;left:8385;top:10137;width:296;height:2" coordorigin="8385,10137" coordsize="296,2">
              <v:shape style="position:absolute;left:8385;top:10137;width:296;height:2" coordorigin="8385,10137" coordsize="296,0" path="m8385,10137l8681,10137e" filled="f" stroked="t" strokeweight=".477497pt" strokecolor="#808080">
                <v:path arrowok="t"/>
              </v:shape>
            </v:group>
            <v:group style="position:absolute;left:8624;top:10142;width:2884;height:2" coordorigin="8624,10142" coordsize="2884,2">
              <v:shape style="position:absolute;left:8624;top:10142;width:2884;height:2" coordorigin="8624,10142" coordsize="2884,0" path="m8624,10142l11508,10142e" filled="f" stroked="t" strokeweight=".716246pt" strokecolor="#878787">
                <v:path arrowok="t"/>
              </v:shape>
            </v:group>
            <v:group style="position:absolute;left:8786;top:10137;width:668;height:2" coordorigin="8786,10137" coordsize="668,2">
              <v:shape style="position:absolute;left:8786;top:10137;width:668;height:2" coordorigin="8786,10137" coordsize="668,0" path="m8786,10137l9454,10137e" filled="f" stroked="t" strokeweight=".954994pt" strokecolor="#A3A3A3">
                <v:path arrowok="t"/>
              </v:shape>
            </v:group>
            <v:group style="position:absolute;left:9569;top:10142;width:769;height:2" coordorigin="9569,10142" coordsize="769,2">
              <v:shape style="position:absolute;left:9569;top:10142;width:769;height:2" coordorigin="9569,10142" coordsize="769,0" path="m9569,10142l10338,10142e" filled="f" stroked="t" strokeweight=".477497pt" strokecolor="#606060">
                <v:path arrowok="t"/>
              </v:shape>
            </v:group>
            <v:group style="position:absolute;left:458;top:10377;width:1318;height:2" coordorigin="458,10377" coordsize="1318,2">
              <v:shape style="position:absolute;left:458;top:10377;width:1318;height:2" coordorigin="458,10377" coordsize="1318,0" path="m458,10377l1776,10377e" filled="f" stroked="t" strokeweight=".477497pt" strokecolor="#646464">
                <v:path arrowok="t"/>
              </v:shape>
            </v:group>
            <v:group style="position:absolute;left:606;top:10377;width:3662;height:2" coordorigin="606,10377" coordsize="3662,2">
              <v:shape style="position:absolute;left:606;top:10377;width:3662;height:2" coordorigin="606,10377" coordsize="3662,0" path="m606,10377l4269,10377e" filled="f" stroked="t" strokeweight=".716246pt" strokecolor="#747474">
                <v:path arrowok="t"/>
              </v:shape>
            </v:group>
            <v:group style="position:absolute;left:2774;top:9381;width:2;height:1197" coordorigin="2774,9381" coordsize="2,1197">
              <v:shape style="position:absolute;left:2774;top:9381;width:2;height:1197" coordorigin="2774,9381" coordsize="0,1197" path="m2774,10578l2774,9381e" filled="f" stroked="t" strokeweight=".477497pt" strokecolor="#575757">
                <v:path arrowok="t"/>
              </v:shape>
            </v:group>
            <v:group style="position:absolute;left:3104;top:10379;width:8409;height:2" coordorigin="3104,10379" coordsize="8409,2">
              <v:shape style="position:absolute;left:3104;top:10379;width:8409;height:2" coordorigin="3104,10379" coordsize="8409,0" path="m3104,10379l11512,10379e" filled="f" stroked="t" strokeweight=".716246pt" strokecolor="#838383">
                <v:path arrowok="t"/>
              </v:shape>
            </v:group>
            <v:group style="position:absolute;left:5377;top:10377;width:922;height:2" coordorigin="5377,10377" coordsize="922,2">
              <v:shape style="position:absolute;left:5377;top:10377;width:922;height:2" coordorigin="5377,10377" coordsize="922,0" path="m5377,10377l6298,10377e" filled="f" stroked="t" strokeweight=".477497pt" strokecolor="#747474">
                <v:path arrowok="t"/>
              </v:shape>
            </v:group>
            <v:group style="position:absolute;left:6580;top:10377;width:482;height:2" coordorigin="6580,10377" coordsize="482,2">
              <v:shape style="position:absolute;left:6580;top:10377;width:482;height:2" coordorigin="6580,10377" coordsize="482,0" path="m6580,10377l7062,10377e" filled="f" stroked="t" strokeweight=".954994pt" strokecolor="#979797">
                <v:path arrowok="t"/>
              </v:shape>
            </v:group>
            <v:group style="position:absolute;left:6991;top:10382;width:826;height:2" coordorigin="6991,10382" coordsize="826,2">
              <v:shape style="position:absolute;left:6991;top:10382;width:826;height:2" coordorigin="6991,10382" coordsize="826,0" path="m6991,10382l7817,10382e" filled="f" stroked="t" strokeweight=".477497pt" strokecolor="#838383">
                <v:path arrowok="t"/>
              </v:shape>
            </v:group>
            <v:group style="position:absolute;left:8371;top:10379;width:1084;height:2" coordorigin="8371,10379" coordsize="1084,2">
              <v:shape style="position:absolute;left:8371;top:10379;width:1084;height:2" coordorigin="8371,10379" coordsize="1084,0" path="m8371,10379l9454,10379e" filled="f" stroked="t" strokeweight=".954994pt" strokecolor="#9C9C9C">
                <v:path arrowok="t"/>
              </v:shape>
            </v:group>
            <v:group style="position:absolute;left:9569;top:10382;width:769;height:2" coordorigin="9569,10382" coordsize="769,2">
              <v:shape style="position:absolute;left:9569;top:10382;width:769;height:2" coordorigin="9569,10382" coordsize="769,0" path="m9569,10382l10338,10382e" filled="f" stroked="t" strokeweight=".477497pt" strokecolor="#575757">
                <v:path arrowok="t"/>
              </v:shape>
            </v:group>
            <v:group style="position:absolute;left:11503;top:10094;width:2;height:6284" coordorigin="11503,10094" coordsize="2,6284">
              <v:shape style="position:absolute;left:11503;top:10094;width:2;height:6284" coordorigin="11503,10094" coordsize="0,6284" path="m11503,16379l11503,10094e" filled="f" stroked="t" strokeweight=".716246pt" strokecolor="#606060">
                <v:path arrowok="t"/>
              </v:shape>
            </v:group>
            <v:group style="position:absolute;left:487;top:10664;width:2282;height:2" coordorigin="487,10664" coordsize="2282,2">
              <v:shape style="position:absolute;left:487;top:10664;width:2282;height:2" coordorigin="487,10664" coordsize="2282,0" path="m487,10664l2769,10664e" filled="f" stroked="t" strokeweight=".238749pt" strokecolor="#707070">
                <v:path arrowok="t"/>
              </v:shape>
            </v:group>
            <v:group style="position:absolute;left:2774;top:10329;width:2;height:1350" coordorigin="2774,10329" coordsize="2,1350">
              <v:shape style="position:absolute;left:2774;top:10329;width:2;height:1350" coordorigin="2774,10329" coordsize="0,1350" path="m2774,11679l2774,10329e" filled="f" stroked="t" strokeweight=".954994pt" strokecolor="#747474">
                <v:path arrowok="t"/>
              </v:shape>
            </v:group>
            <v:group style="position:absolute;left:4083;top:10664;width:7005;height:2" coordorigin="4083,10664" coordsize="7005,2">
              <v:shape style="position:absolute;left:4083;top:10664;width:7005;height:2" coordorigin="4083,10664" coordsize="7005,0" path="m4083,10664l11087,10664e" filled="f" stroked="t" strokeweight=".238749pt" strokecolor="#000000">
                <v:path arrowok="t"/>
              </v:shape>
            </v:group>
            <v:group style="position:absolute;left:11087;top:10664;width:406;height:2" coordorigin="11087,10664" coordsize="406,2">
              <v:shape style="position:absolute;left:11087;top:10664;width:406;height:2" coordorigin="11087,10664" coordsize="406,0" path="m11087,10664l11493,10664e" filled="f" stroked="t" strokeweight=".238749pt" strokecolor="#6B6B6B">
                <v:path arrowok="t"/>
              </v:shape>
            </v:group>
            <v:group style="position:absolute;left:463;top:11100;width:1413;height:2" coordorigin="463,11100" coordsize="1413,2">
              <v:shape style="position:absolute;left:463;top:11100;width:1413;height:2" coordorigin="463,11100" coordsize="1413,0" path="m463,11100l1877,11100e" filled="f" stroked="t" strokeweight=".716246pt" strokecolor="#777777">
                <v:path arrowok="t"/>
              </v:shape>
            </v:group>
            <v:group style="position:absolute;left:468;top:10798;width:2;height:5576" coordorigin="468,10798" coordsize="2,5576">
              <v:shape style="position:absolute;left:468;top:10798;width:2;height:5576" coordorigin="468,10798" coordsize="0,5576" path="m468,16374l468,10798e" filled="f" stroked="t" strokeweight=".477497pt" strokecolor="#646464">
                <v:path arrowok="t"/>
              </v:shape>
            </v:group>
            <v:group style="position:absolute;left:1719;top:11100;width:1079;height:2" coordorigin="1719,11100" coordsize="1079,2">
              <v:shape style="position:absolute;left:1719;top:11100;width:1079;height:2" coordorigin="1719,11100" coordsize="1079,0" path="m1719,11100l2798,11100e" filled="f" stroked="t" strokeweight=".477497pt" strokecolor="#6B6B6B">
                <v:path arrowok="t"/>
              </v:shape>
            </v:group>
            <v:group style="position:absolute;left:2727;top:11097;width:1824;height:2" coordorigin="2727,11097" coordsize="1824,2">
              <v:shape style="position:absolute;left:2727;top:11097;width:1824;height:2" coordorigin="2727,11097" coordsize="1824,0" path="m2727,11097l4551,11097e" filled="f" stroked="t" strokeweight=".954994pt" strokecolor="#979797">
                <v:path arrowok="t"/>
              </v:shape>
            </v:group>
            <v:group style="position:absolute;left:4393;top:11100;width:1041;height:2" coordorigin="4393,11100" coordsize="1041,2">
              <v:shape style="position:absolute;left:4393;top:11100;width:1041;height:2" coordorigin="4393,11100" coordsize="1041,0" path="m4393,11100l5434,11100e" filled="f" stroked="t" strokeweight=".477497pt" strokecolor="#747474">
                <v:path arrowok="t"/>
              </v:shape>
            </v:group>
            <v:group style="position:absolute;left:5377;top:11100;width:6112;height:2" coordorigin="5377,11100" coordsize="6112,2">
              <v:shape style="position:absolute;left:5377;top:11100;width:6112;height:2" coordorigin="5377,11100" coordsize="6112,0" path="m5377,11100l11489,11100e" filled="f" stroked="t" strokeweight=".716246pt" strokecolor="#878787">
                <v:path arrowok="t"/>
              </v:shape>
            </v:group>
            <v:group style="position:absolute;left:6991;top:11100;width:826;height:2" coordorigin="6991,11100" coordsize="826,2">
              <v:shape style="position:absolute;left:6991;top:11100;width:826;height:2" coordorigin="6991,11100" coordsize="826,0" path="m6991,11100l7817,11100e" filled="f" stroked="t" strokeweight=".477497pt" strokecolor="#676767">
                <v:path arrowok="t"/>
              </v:shape>
            </v:group>
            <v:group style="position:absolute;left:9130;top:11100;width:497;height:2" coordorigin="9130,11100" coordsize="497,2">
              <v:shape style="position:absolute;left:9130;top:11100;width:497;height:2" coordorigin="9130,11100" coordsize="497,0" path="m9130,11100l9626,11100e" filled="f" stroked="t" strokeweight=".477497pt" strokecolor="#838383">
                <v:path arrowok="t"/>
              </v:shape>
            </v:group>
            <v:group style="position:absolute;left:10281;top:11104;width:1227;height:2" coordorigin="10281,11104" coordsize="1227,2">
              <v:shape style="position:absolute;left:10281;top:11104;width:1227;height:2" coordorigin="10281,11104" coordsize="1227,0" path="m10281,11104l11508,11104e" filled="f" stroked="t" strokeweight=".477497pt" strokecolor="#676767">
                <v:path arrowok="t"/>
              </v:shape>
            </v:group>
            <v:group style="position:absolute;left:463;top:11339;width:53;height:2" coordorigin="463,11339" coordsize="53,2">
              <v:shape style="position:absolute;left:463;top:11339;width:53;height:2" coordorigin="463,11339" coordsize="53,0" path="m463,11339l516,11339e" filled="f" stroked="t" strokeweight=".477497pt" strokecolor="#707070">
                <v:path arrowok="t"/>
              </v:shape>
            </v:group>
            <v:group style="position:absolute;left:463;top:11339;width:2922;height:2" coordorigin="463,11339" coordsize="2922,2">
              <v:shape style="position:absolute;left:463;top:11339;width:2922;height:2" coordorigin="463,11339" coordsize="2922,0" path="m463,11339l3385,11339e" filled="f" stroked="t" strokeweight=".954994pt" strokecolor="#808080">
                <v:path arrowok="t"/>
              </v:shape>
            </v:group>
            <v:group style="position:absolute;left:1719;top:11339;width:1079;height:2" coordorigin="1719,11339" coordsize="1079,2">
              <v:shape style="position:absolute;left:1719;top:11339;width:1079;height:2" coordorigin="1719,11339" coordsize="1079,0" path="m1719,11339l2798,11339e" filled="f" stroked="t" strokeweight=".477497pt" strokecolor="#676767">
                <v:path arrowok="t"/>
              </v:shape>
            </v:group>
            <v:group style="position:absolute;left:3175;top:11339;width:1447;height:2" coordorigin="3175,11339" coordsize="1447,2">
              <v:shape style="position:absolute;left:3175;top:11339;width:1447;height:2" coordorigin="3175,11339" coordsize="1447,0" path="m3175,11339l4622,11339e" filled="f" stroked="t" strokeweight=".954994pt" strokecolor="#A3A3A3">
                <v:path arrowok="t"/>
              </v:shape>
            </v:group>
            <v:group style="position:absolute;left:4393;top:11339;width:4355;height:2" coordorigin="4393,11339" coordsize="4355,2">
              <v:shape style="position:absolute;left:4393;top:11339;width:4355;height:2" coordorigin="4393,11339" coordsize="4355,0" path="m4393,11339l8748,11339e" filled="f" stroked="t" strokeweight=".716246pt" strokecolor="#909090">
                <v:path arrowok="t"/>
              </v:shape>
            </v:group>
            <v:group style="position:absolute;left:8385;top:11344;width:802;height:2" coordorigin="8385,11344" coordsize="802,2">
              <v:shape style="position:absolute;left:8385;top:11344;width:802;height:2" coordorigin="8385,11344" coordsize="802,0" path="m8385,11344l9187,11344e" filled="f" stroked="t" strokeweight=".477497pt" strokecolor="#838383">
                <v:path arrowok="t"/>
              </v:shape>
            </v:group>
            <v:group style="position:absolute;left:9130;top:11346;width:2378;height:2" coordorigin="9130,11346" coordsize="2378,2">
              <v:shape style="position:absolute;left:9130;top:11346;width:2378;height:2" coordorigin="9130,11346" coordsize="2378,0" path="m9130,11346l11508,11346e" filled="f" stroked="t" strokeweight=".716246pt" strokecolor="#838383">
                <v:path arrowok="t"/>
              </v:shape>
            </v:group>
            <v:group style="position:absolute;left:10281;top:11344;width:836;height:2" coordorigin="10281,11344" coordsize="836,2">
              <v:shape style="position:absolute;left:10281;top:11344;width:836;height:2" coordorigin="10281,11344" coordsize="836,0" path="m10281,11344l11116,11344e" filled="f" stroked="t" strokeweight=".477497pt" strokecolor="#707070">
                <v:path arrowok="t"/>
              </v:shape>
            </v:group>
            <v:group style="position:absolute;left:463;top:11581;width:5520;height:2" coordorigin="463,11581" coordsize="5520,2">
              <v:shape style="position:absolute;left:463;top:11581;width:5520;height:2" coordorigin="463,11581" coordsize="5520,0" path="m463,11581l5983,11581e" filled="f" stroked="t" strokeweight=".716246pt" strokecolor="#909090">
                <v:path arrowok="t"/>
              </v:shape>
            </v:group>
            <v:group style="position:absolute;left:1182;top:11329;width:2;height:1288" coordorigin="1182,11329" coordsize="2,1288">
              <v:shape style="position:absolute;left:1182;top:11329;width:2;height:1288" coordorigin="1182,11329" coordsize="0,1288" path="m1182,12617l1182,11329e" filled="f" stroked="t" strokeweight=".954994pt" strokecolor="#676767">
                <v:path arrowok="t"/>
              </v:shape>
            </v:group>
            <v:group style="position:absolute;left:1141;top:11583;width:645;height:2" coordorigin="1141,11583" coordsize="645,2">
              <v:shape style="position:absolute;left:1141;top:11583;width:645;height:2" coordorigin="1141,11583" coordsize="645,0" path="m1141,11583l1786,11583e" filled="f" stroked="t" strokeweight=".477497pt" strokecolor="#646464">
                <v:path arrowok="t"/>
              </v:shape>
            </v:group>
            <v:group style="position:absolute;left:1760;top:11334;width:2;height:278" coordorigin="1760,11334" coordsize="2,278">
              <v:shape style="position:absolute;left:1760;top:11334;width:2;height:278" coordorigin="1760,11334" coordsize="0,278" path="m1760,11612l1760,11334e" filled="f" stroked="t" strokeweight=".716246pt" strokecolor="#676767">
                <v:path arrowok="t"/>
              </v:shape>
            </v:group>
            <v:group style="position:absolute;left:5525;top:11583;width:1256;height:2" coordorigin="5525,11583" coordsize="1256,2">
              <v:shape style="position:absolute;left:5525;top:11583;width:1256;height:2" coordorigin="5525,11583" coordsize="1256,0" path="m5525,11583l6780,11583e" filled="f" stroked="t" strokeweight=".477497pt" strokecolor="#7C7C7C">
                <v:path arrowok="t"/>
              </v:shape>
            </v:group>
            <v:group style="position:absolute;left:7432;top:11334;width:2;height:1144" coordorigin="7432,11334" coordsize="2,1144">
              <v:shape style="position:absolute;left:7432;top:11334;width:2;height:1144" coordorigin="7432,11334" coordsize="0,1144" path="m7432,12478l7432,11334e" filled="f" stroked="t" strokeweight=".477497pt" strokecolor="#545454">
                <v:path arrowok="t"/>
              </v:shape>
            </v:group>
            <v:group style="position:absolute;left:6613;top:11583;width:1227;height:2" coordorigin="6613,11583" coordsize="1227,2">
              <v:shape style="position:absolute;left:6613;top:11583;width:1227;height:2" coordorigin="6613,11583" coordsize="1227,0" path="m6613,11583l7841,11583e" filled="f" stroked="t" strokeweight=".954994pt" strokecolor="#A0A0A0">
                <v:path arrowok="t"/>
              </v:shape>
            </v:group>
            <v:group style="position:absolute;left:7759;top:11590;width:3357;height:2" coordorigin="7759,11590" coordsize="3357,2">
              <v:shape style="position:absolute;left:7759;top:11590;width:3357;height:2" coordorigin="7759,11590" coordsize="3357,0" path="m7759,11590l11116,11590e" filled="f" stroked="t" strokeweight=".716246pt" strokecolor="#878787">
                <v:path arrowok="t"/>
              </v:shape>
            </v:group>
            <v:group style="position:absolute;left:11059;top:11590;width:449;height:2" coordorigin="11059,11590" coordsize="449,2">
              <v:shape style="position:absolute;left:11059;top:11590;width:449;height:2" coordorigin="11059,11590" coordsize="449,0" path="m11059,11590l11508,11590e" filled="f" stroked="t" strokeweight=".477497pt" strokecolor="#747474">
                <v:path arrowok="t"/>
              </v:shape>
            </v:group>
            <v:group style="position:absolute;left:1762;top:11540;width:2;height:1240" coordorigin="1762,11540" coordsize="2,1240">
              <v:shape style="position:absolute;left:1762;top:11540;width:2;height:1240" coordorigin="1762,11540" coordsize="0,1240" path="m1762,12780l1762,11540e" filled="f" stroked="t" strokeweight=".477497pt" strokecolor="#4B4B4B">
                <v:path arrowok="t"/>
              </v:shape>
            </v:group>
            <v:group style="position:absolute;left:2774;top:11540;width:2;height:565" coordorigin="2774,11540" coordsize="2,565">
              <v:shape style="position:absolute;left:2774;top:11540;width:2;height:565" coordorigin="2774,11540" coordsize="0,565" path="m2774,12105l2774,11540e" filled="f" stroked="t" strokeweight=".477497pt" strokecolor="#676767">
                <v:path arrowok="t"/>
              </v:shape>
            </v:group>
            <v:group style="position:absolute;left:11505;top:11540;width:2;height:2393" coordorigin="11505,11540" coordsize="2,2393">
              <v:shape style="position:absolute;left:11505;top:11540;width:2;height:2393" coordorigin="11505,11540" coordsize="0,2393" path="m11505,13933l11505,11540e" filled="f" stroked="t" strokeweight=".477497pt" strokecolor="#4B4B4B">
                <v:path arrowok="t"/>
              </v:shape>
            </v:group>
            <v:group style="position:absolute;left:2774;top:12047;width:2;height:531" coordorigin="2774,12047" coordsize="2,531">
              <v:shape style="position:absolute;left:2774;top:12047;width:2;height:531" coordorigin="2774,12047" coordsize="0,531" path="m2774,12579l2774,12047e" filled="f" stroked="t" strokeweight=".477497pt" strokecolor="#383838">
                <v:path arrowok="t"/>
              </v:shape>
            </v:group>
            <v:group style="position:absolute;left:7435;top:12421;width:2;height:2072" coordorigin="7435,12421" coordsize="2,2072">
              <v:shape style="position:absolute;left:7435;top:12421;width:2;height:2072" coordorigin="7435,12421" coordsize="0,2072" path="m7435,14493l7435,12421e" filled="f" stroked="t" strokeweight=".954994pt" strokecolor="#808080">
                <v:path arrowok="t"/>
              </v:shape>
            </v:group>
            <v:group style="position:absolute;left:1182;top:12521;width:2;height:550" coordorigin="1182,12521" coordsize="2,550">
              <v:shape style="position:absolute;left:1182;top:12521;width:2;height:550" coordorigin="1182,12521" coordsize="0,550" path="m1182,13072l1182,12521e" filled="f" stroked="t" strokeweight=".716246pt" strokecolor="#4F4F4F">
                <v:path arrowok="t"/>
              </v:shape>
            </v:group>
            <v:group style="position:absolute;left:2774;top:12521;width:2;height:258" coordorigin="2774,12521" coordsize="2,258">
              <v:shape style="position:absolute;left:2774;top:12521;width:2;height:258" coordorigin="2774,12521" coordsize="0,258" path="m2774,12780l2774,12521e" filled="f" stroked="t" strokeweight=".477497pt" strokecolor="#4F4F4F">
                <v:path arrowok="t"/>
              </v:shape>
            </v:group>
            <v:group style="position:absolute;left:1760;top:11602;width:2;height:1244" coordorigin="1760,11602" coordsize="2,1244">
              <v:shape style="position:absolute;left:1760;top:11602;width:2;height:1244" coordorigin="1760,11602" coordsize="0,1244" path="m1760,12847l1760,11602e" filled="f" stroked="t" strokeweight=".954994pt" strokecolor="#545454">
                <v:path arrowok="t"/>
              </v:shape>
            </v:group>
            <v:group style="position:absolute;left:2772;top:12722;width:2;height:1484" coordorigin="2772,12722" coordsize="2,1484">
              <v:shape style="position:absolute;left:2772;top:12722;width:2;height:1484" coordorigin="2772,12722" coordsize="0,1484" path="m2772,14206l2772,12722e" filled="f" stroked="t" strokeweight=".954994pt" strokecolor="#777777">
                <v:path arrowok="t"/>
              </v:shape>
            </v:group>
            <v:group style="position:absolute;left:1760;top:12751;width:2;height:1182" coordorigin="1760,12751" coordsize="2,1182">
              <v:shape style="position:absolute;left:1760;top:12751;width:2;height:1182" coordorigin="1760,12751" coordsize="0,1182" path="m1760,13933l1760,12751e" filled="f" stroked="t" strokeweight=".954994pt" strokecolor="#747474">
                <v:path arrowok="t"/>
              </v:shape>
            </v:group>
            <v:group style="position:absolute;left:468;top:13014;width:2;height:483" coordorigin="468,13014" coordsize="2,483">
              <v:shape style="position:absolute;left:468;top:13014;width:2;height:483" coordorigin="468,13014" coordsize="0,483" path="m468,13498l468,13014e" filled="f" stroked="t" strokeweight=".477497pt" strokecolor="#3F3F3F">
                <v:path arrowok="t"/>
              </v:shape>
            </v:group>
            <v:group style="position:absolute;left:1184;top:13014;width:2;height:483" coordorigin="1184,13014" coordsize="2,483">
              <v:shape style="position:absolute;left:1184;top:13014;width:2;height:483" coordorigin="1184,13014" coordsize="0,483" path="m1184,13498l1184,13014e" filled="f" stroked="t" strokeweight=".477497pt" strokecolor="#3B3B3B">
                <v:path arrowok="t"/>
              </v:shape>
            </v:group>
            <v:group style="position:absolute;left:468;top:13440;width:2;height:144" coordorigin="468,13440" coordsize="2,144">
              <v:shape style="position:absolute;left:468;top:13440;width:2;height:144" coordorigin="468,13440" coordsize="0,144" path="m468,13584l468,13440e" filled="f" stroked="t" strokeweight=".477497pt" strokecolor="#2B2B2B">
                <v:path arrowok="t"/>
              </v:shape>
            </v:group>
            <v:group style="position:absolute;left:463;top:13665;width:53;height:2" coordorigin="463,13665" coordsize="53,2">
              <v:shape style="position:absolute;left:463;top:13665;width:53;height:2" coordorigin="463,13665" coordsize="53,0" path="m463,13665l516,13665e" filled="f" stroked="t" strokeweight=".477497pt" strokecolor="#606060">
                <v:path arrowok="t"/>
              </v:shape>
            </v:group>
            <v:group style="position:absolute;left:463;top:13665;width:1337;height:2" coordorigin="463,13665" coordsize="1337,2">
              <v:shape style="position:absolute;left:463;top:13665;width:1337;height:2" coordorigin="463,13665" coordsize="1337,0" path="m463,13665l1800,13665e" filled="f" stroked="t" strokeweight=".954994pt" strokecolor="#7C7C7C">
                <v:path arrowok="t"/>
              </v:shape>
            </v:group>
            <v:group style="position:absolute;left:1182;top:13435;width:2;height:1412" coordorigin="1182,13435" coordsize="2,1412">
              <v:shape style="position:absolute;left:1182;top:13435;width:2;height:1412" coordorigin="1182,13435" coordsize="0,1412" path="m1182,14847l1182,13435e" filled="f" stroked="t" strokeweight=".954994pt" strokecolor="#676767">
                <v:path arrowok="t"/>
              </v:shape>
            </v:group>
            <v:group style="position:absolute;left:1714;top:13665;width:1070;height:2" coordorigin="1714,13665" coordsize="1070,2">
              <v:shape style="position:absolute;left:1714;top:13665;width:1070;height:2" coordorigin="1714,13665" coordsize="1070,0" path="m1714,13665l2784,13665e" filled="f" stroked="t" strokeweight=".477497pt" strokecolor="#676767">
                <v:path arrowok="t"/>
              </v:shape>
            </v:group>
            <v:group style="position:absolute;left:466;top:10798;width:2;height:5576" coordorigin="466,10798" coordsize="2,5576">
              <v:shape style="position:absolute;left:466;top:10798;width:2;height:5576" coordorigin="466,10798" coordsize="0,5576" path="m466,16374l466,10798e" filled="f" stroked="t" strokeweight=".716246pt" strokecolor="#676767">
                <v:path arrowok="t"/>
              </v:shape>
            </v:group>
            <v:group style="position:absolute;left:1760;top:13876;width:2;height:972" coordorigin="1760,13876" coordsize="2,972">
              <v:shape style="position:absolute;left:1760;top:13876;width:2;height:972" coordorigin="1760,13876" coordsize="0,972" path="m1760,14847l1760,13876e" filled="f" stroked="t" strokeweight=".477497pt" strokecolor="#4B4B4B">
                <v:path arrowok="t"/>
              </v:shape>
            </v:group>
            <v:group style="position:absolute;left:11505;top:13861;width:2;height:699" coordorigin="11505,13861" coordsize="2,699">
              <v:shape style="position:absolute;left:11505;top:13861;width:2;height:699" coordorigin="11505,13861" coordsize="0,699" path="m11505,14560l11505,13861e" filled="f" stroked="t" strokeweight=".954994pt" strokecolor="#747474">
                <v:path arrowok="t"/>
              </v:shape>
            </v:group>
            <v:group style="position:absolute;left:2774;top:14148;width:2;height:345" coordorigin="2774,14148" coordsize="2,345">
              <v:shape style="position:absolute;left:2774;top:14148;width:2;height:345" coordorigin="2774,14148" coordsize="0,345" path="m2774,14493l2774,14148e" filled="f" stroked="t" strokeweight=".477497pt" strokecolor="#606060">
                <v:path arrowok="t"/>
              </v:shape>
            </v:group>
            <v:group style="position:absolute;left:2774;top:14436;width:2;height:617" coordorigin="2774,14436" coordsize="2,617">
              <v:shape style="position:absolute;left:2774;top:14436;width:2;height:617" coordorigin="2774,14436" coordsize="0,617" path="m2774,15053l2774,14436e" filled="f" stroked="t" strokeweight=".477497pt" strokecolor="#444444">
                <v:path arrowok="t"/>
              </v:shape>
            </v:group>
            <v:group style="position:absolute;left:7437;top:14436;width:2;height:191" coordorigin="7437,14436" coordsize="2,191">
              <v:shape style="position:absolute;left:7437;top:14436;width:2;height:191" coordorigin="7437,14436" coordsize="0,191" path="m7437,14627l7437,14436e" filled="f" stroked="t" strokeweight=".716246pt" strokecolor="#747474">
                <v:path arrowok="t"/>
              </v:shape>
            </v:group>
            <v:group style="position:absolute;left:7437;top:14570;width:2;height:1795" coordorigin="7437,14570" coordsize="2,1795">
              <v:shape style="position:absolute;left:7437;top:14570;width:2;height:1795" coordorigin="7437,14570" coordsize="0,1795" path="m7437,16365l7437,14570e" filled="f" stroked="t" strokeweight=".477497pt" strokecolor="#606060">
                <v:path arrowok="t"/>
              </v:shape>
            </v:group>
            <v:group style="position:absolute;left:11505;top:14570;width:2;height:483" coordorigin="11505,14570" coordsize="2,483">
              <v:shape style="position:absolute;left:11505;top:14570;width:2;height:483" coordorigin="11505,14570" coordsize="0,483" path="m11505,15053l11505,14570e" filled="f" stroked="t" strokeweight=".477497pt" strokecolor="#484848">
                <v:path arrowok="t"/>
              </v:shape>
            </v:group>
            <v:group style="position:absolute;left:1179;top:14790;width:2;height:503" coordorigin="1179,14790" coordsize="2,503">
              <v:shape style="position:absolute;left:1179;top:14790;width:2;height:503" coordorigin="1179,14790" coordsize="0,503" path="m1179,15292l1179,14790e" filled="f" stroked="t" strokeweight=".477497pt" strokecolor="#3F3F3F">
                <v:path arrowok="t"/>
              </v:shape>
            </v:group>
            <v:group style="position:absolute;left:1760;top:14790;width:2;height:148" coordorigin="1760,14790" coordsize="2,148">
              <v:shape style="position:absolute;left:1760;top:14790;width:2;height:148" coordorigin="1760,14790" coordsize="0,148" path="m1760,14938l1760,14790e" filled="f" stroked="t" strokeweight=".477497pt" strokecolor="#646464">
                <v:path arrowok="t"/>
              </v:shape>
            </v:group>
            <v:group style="position:absolute;left:466;top:14881;width:2;height:795" coordorigin="466,14881" coordsize="2,795">
              <v:shape style="position:absolute;left:466;top:14881;width:2;height:795" coordorigin="466,14881" coordsize="0,795" path="m466,15675l466,14881e" filled="f" stroked="t" strokeweight=".477497pt" strokecolor="#4F4F4F">
                <v:path arrowok="t"/>
              </v:shape>
            </v:group>
            <v:group style="position:absolute;left:1760;top:14876;width:2;height:1493" coordorigin="1760,14876" coordsize="2,1493">
              <v:shape style="position:absolute;left:1760;top:14876;width:2;height:1493" coordorigin="1760,14876" coordsize="0,1493" path="m1760,16369l1760,14876e" filled="f" stroked="t" strokeweight=".954994pt" strokecolor="#777777">
                <v:path arrowok="t"/>
              </v:shape>
            </v:group>
            <v:group style="position:absolute;left:2774;top:14996;width:2;height:297" coordorigin="2774,14996" coordsize="2,297">
              <v:shape style="position:absolute;left:2774;top:14996;width:2;height:297" coordorigin="2774,14996" coordsize="0,297" path="m2774,15292l2774,14996e" filled="f" stroked="t" strokeweight=".477497pt" strokecolor="#606060">
                <v:path arrowok="t"/>
              </v:shape>
            </v:group>
            <v:group style="position:absolute;left:11505;top:14996;width:2;height:459" coordorigin="11505,14996" coordsize="2,459">
              <v:shape style="position:absolute;left:11505;top:14996;width:2;height:459" coordorigin="11505,14996" coordsize="0,459" path="m11505,15455l11505,14996e" filled="f" stroked="t" strokeweight=".716246pt" strokecolor="#606060">
                <v:path arrowok="t"/>
              </v:shape>
            </v:group>
            <v:group style="position:absolute;left:2772;top:15235;width:2;height:1139" coordorigin="2772,15235" coordsize="2,1139">
              <v:shape style="position:absolute;left:2772;top:15235;width:2;height:1139" coordorigin="2772,15235" coordsize="0,1139" path="m2772,16374l2772,15235e" filled="f" stroked="t" strokeweight=".954994pt" strokecolor="#7C7C7C">
                <v:path arrowok="t"/>
              </v:shape>
            </v:group>
            <v:group style="position:absolute;left:2765;top:15426;width:2139;height:2" coordorigin="2765,15426" coordsize="2139,2">
              <v:shape style="position:absolute;left:2765;top:15426;width:2139;height:2" coordorigin="2765,15426" coordsize="2139,0" path="m2765,15426l4904,15426e" filled="f" stroked="t" strokeweight="3.819976pt" strokecolor="#545764">
                <v:path arrowok="t"/>
              </v:shape>
            </v:group>
            <v:group style="position:absolute;left:1179;top:15235;width:2;height:1134" coordorigin="1179,15235" coordsize="2,1134">
              <v:shape style="position:absolute;left:1179;top:15235;width:2;height:1134" coordorigin="1179,15235" coordsize="0,1134" path="m1179,16369l1179,15235e" filled="f" stroked="t" strokeweight=".716246pt" strokecolor="#606060">
                <v:path arrowok="t"/>
              </v:shape>
            </v:group>
            <v:group style="position:absolute;left:463;top:16365;width:48;height:2" coordorigin="463,16365" coordsize="48,2">
              <v:shape style="position:absolute;left:463;top:16365;width:48;height:2" coordorigin="463,16365" coordsize="48,0" path="m463,16365l511,16365e" filled="f" stroked="t" strokeweight=".954994pt" strokecolor="#878787">
                <v:path arrowok="t"/>
              </v:shape>
            </v:group>
            <v:group style="position:absolute;left:463;top:16365;width:1323;height:2" coordorigin="463,16365" coordsize="1323,2">
              <v:shape style="position:absolute;left:463;top:16365;width:1323;height:2" coordorigin="463,16365" coordsize="1323,0" path="m463,16365l1786,16365e" filled="f" stroked="t" strokeweight=".477497pt" strokecolor="#707070">
                <v:path arrowok="t"/>
              </v:shape>
            </v:group>
            <v:group style="position:absolute;left:1714;top:16362;width:1795;height:2" coordorigin="1714,16362" coordsize="1795,2">
              <v:shape style="position:absolute;left:1714;top:16362;width:1795;height:2" coordorigin="1714,16362" coordsize="1795,0" path="m1714,16362l3510,16362e" filled="f" stroked="t" strokeweight=".954994pt" strokecolor="#979797">
                <v:path arrowok="t"/>
              </v:shape>
            </v:group>
            <v:group style="position:absolute;left:3276;top:16360;width:993;height:2" coordorigin="3276,16360" coordsize="993,2">
              <v:shape style="position:absolute;left:3276;top:16360;width:993;height:2" coordorigin="3276,16360" coordsize="993,0" path="m3276,16360l4269,16360e" filled="f" stroked="t" strokeweight=".954994pt" strokecolor="#ACACAC">
                <v:path arrowok="t"/>
              </v:shape>
            </v:group>
            <v:group style="position:absolute;left:4212;top:16360;width:239;height:2" coordorigin="4212,16360" coordsize="239,2">
              <v:shape style="position:absolute;left:4212;top:16360;width:239;height:2" coordorigin="4212,16360" coordsize="239,0" path="m4212,16360l4450,16360e" filled="f" stroked="t" strokeweight=".477497pt" strokecolor="#878787">
                <v:path arrowok="t"/>
              </v:shape>
            </v:group>
            <v:group style="position:absolute;left:4369;top:16360;width:635;height:2" coordorigin="4369,16360" coordsize="635,2">
              <v:shape style="position:absolute;left:4369;top:16360;width:635;height:2" coordorigin="4369,16360" coordsize="635,0" path="m4369,16360l5004,16360e" filled="f" stroked="t" strokeweight=".477497pt" strokecolor="#747474">
                <v:path arrowok="t"/>
              </v:shape>
            </v:group>
            <v:group style="position:absolute;left:4369;top:16362;width:2450;height:2" coordorigin="4369,16362" coordsize="2450,2">
              <v:shape style="position:absolute;left:4369;top:16362;width:2450;height:2" coordorigin="4369,16362" coordsize="2450,0" path="m4369,16362l6819,16362e" filled="f" stroked="t" strokeweight=".716246pt" strokecolor="#878787">
                <v:path arrowok="t"/>
              </v:shape>
            </v:group>
            <v:group style="position:absolute;left:6723;top:16360;width:735;height:2" coordorigin="6723,16360" coordsize="735,2">
              <v:shape style="position:absolute;left:6723;top:16360;width:735;height:2" coordorigin="6723,16360" coordsize="735,0" path="m6723,16360l7459,16360e" filled="f" stroked="t" strokeweight=".477497pt" strokecolor="#777777">
                <v:path arrowok="t"/>
              </v:shape>
            </v:group>
            <v:group style="position:absolute;left:7330;top:16362;width:1351;height:2" coordorigin="7330,16362" coordsize="1351,2">
              <v:shape style="position:absolute;left:7330;top:16362;width:1351;height:2" coordorigin="7330,16362" coordsize="1351,0" path="m7330,16362l8681,16362e" filled="f" stroked="t" strokeweight=".954994pt" strokecolor="#979797">
                <v:path arrowok="t"/>
              </v:shape>
            </v:group>
            <v:group style="position:absolute;left:8170;top:16362;width:3347;height:2" coordorigin="8170,16362" coordsize="3347,2">
              <v:shape style="position:absolute;left:8170;top:16362;width:3347;height:2" coordorigin="8170,16362" coordsize="3347,0" path="m8170,16362l11517,16362e" filled="f" stroked="t" strokeweight=".716246pt" strokecolor="#80808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.158604pt;margin-top:28.980755pt;width:540.244784pt;height:84.232619pt;mso-position-horizontal-relative:page;mso-position-vertical-relative:page;z-index:-16805" type="#_x0000_t202" filled="f" stroked="f">
            <v:textbox inset="0,0,0,0">
              <w:txbxContent>
                <w:p>
                  <w:pPr>
                    <w:spacing w:before="0" w:after="0" w:line="1685" w:lineRule="exact"/>
                    <w:ind w:right="-293"/>
                    <w:jc w:val="left"/>
                    <w:tabs>
                      <w:tab w:pos="740" w:val="left"/>
                      <w:tab w:pos="944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C8C8C8"/>
                      <w:spacing w:val="0"/>
                      <w:w w:val="51"/>
                      <w:position w:val="49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C8C8C8"/>
                      <w:spacing w:val="0"/>
                      <w:w w:val="100"/>
                      <w:position w:val="49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C8C8C8"/>
                      <w:spacing w:val="0"/>
                      <w:w w:val="100"/>
                      <w:position w:val="49"/>
                    </w:rPr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282828"/>
                      <w:spacing w:val="0"/>
                      <w:w w:val="181"/>
                      <w:b/>
                      <w:bCs/>
                      <w:i/>
                      <w:position w:val="66"/>
                    </w:rPr>
                    <w:t>l</w:t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282828"/>
                      <w:spacing w:val="0"/>
                      <w:w w:val="100"/>
                      <w:b/>
                      <w:bCs/>
                      <w:i/>
                      <w:position w:val="66"/>
                    </w:rPr>
                    <w:tab/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282828"/>
                      <w:spacing w:val="0"/>
                      <w:w w:val="100"/>
                      <w:b/>
                      <w:bCs/>
                      <w:i/>
                      <w:position w:val="66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B3B3B"/>
                      <w:spacing w:val="0"/>
                      <w:w w:val="267"/>
                      <w:position w:val="-6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72"/>
          <w:szCs w:val="72"/>
          <w:color w:val="333677"/>
          <w:spacing w:val="0"/>
          <w:w w:val="52"/>
          <w:position w:val="1"/>
        </w:rPr>
        <w:t>""</w:t>
      </w:r>
      <w:r>
        <w:rPr>
          <w:rFonts w:ascii="Arial" w:hAnsi="Arial" w:cs="Arial" w:eastAsia="Arial"/>
          <w:sz w:val="72"/>
          <w:szCs w:val="72"/>
          <w:color w:val="333677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72"/>
          <w:szCs w:val="72"/>
          <w:color w:val="33367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  <w:position w:val="4"/>
        </w:rPr>
        <w:t>İtf.Eri.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360" w:right="2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70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638332pt;margin-top:-15.581398pt;width:54.114723pt;height:44pt;mso-position-horizontal-relative:page;mso-position-vertical-relative:paragraph;z-index:-16798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363636"/>
                      <w:spacing w:val="0"/>
                      <w:w w:val="442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179" w:lineRule="exact"/>
        <w:ind w:left="3814" w:right="-20"/>
        <w:jc w:val="left"/>
        <w:tabs>
          <w:tab w:pos="9940" w:val="left"/>
        </w:tabs>
        <w:rPr>
          <w:rFonts w:ascii="Arial" w:hAnsi="Arial" w:cs="Arial" w:eastAsia="Arial"/>
          <w:sz w:val="5"/>
          <w:szCs w:val="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  <w:position w:val="-5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12"/>
          <w:position w:val="-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12"/>
          <w:position w:val="-5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12"/>
          <w:position w:val="-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9"/>
          <w:w w:val="112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  <w:position w:val="-5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1"/>
          <w:w w:val="111"/>
          <w:position w:val="-5"/>
        </w:rPr>
        <w:t>S</w:t>
      </w:r>
      <w:r>
        <w:rPr>
          <w:rFonts w:ascii="Arial" w:hAnsi="Arial" w:cs="Arial" w:eastAsia="Arial"/>
          <w:sz w:val="21"/>
          <w:szCs w:val="21"/>
          <w:color w:val="363636"/>
          <w:spacing w:val="-2"/>
          <w:w w:val="247"/>
          <w:position w:val="-5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position w:val="-5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14"/>
          <w:position w:val="-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  <w:position w:val="-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</w:r>
      <w:r>
        <w:rPr>
          <w:rFonts w:ascii="Arial" w:hAnsi="Arial" w:cs="Arial" w:eastAsia="Arial"/>
          <w:sz w:val="5"/>
          <w:szCs w:val="5"/>
          <w:color w:val="5D5E5E"/>
          <w:spacing w:val="0"/>
          <w:w w:val="267"/>
          <w:b/>
          <w:bCs/>
          <w:position w:val="-1"/>
        </w:rPr>
        <w:t>l</w:t>
      </w:r>
      <w:r>
        <w:rPr>
          <w:rFonts w:ascii="Arial" w:hAnsi="Arial" w:cs="Arial" w:eastAsia="Arial"/>
          <w:sz w:val="5"/>
          <w:szCs w:val="5"/>
          <w:color w:val="5D5E5E"/>
          <w:spacing w:val="-8"/>
          <w:w w:val="267"/>
          <w:b/>
          <w:bCs/>
          <w:position w:val="-1"/>
        </w:rPr>
        <w:t>l</w:t>
      </w:r>
      <w:r>
        <w:rPr>
          <w:rFonts w:ascii="Arial" w:hAnsi="Arial" w:cs="Arial" w:eastAsia="Arial"/>
          <w:sz w:val="5"/>
          <w:szCs w:val="5"/>
          <w:color w:val="5D5E5E"/>
          <w:spacing w:val="0"/>
          <w:w w:val="267"/>
          <w:b/>
          <w:bCs/>
          <w:position w:val="-1"/>
        </w:rPr>
        <w:t>•</w:t>
      </w:r>
      <w:r>
        <w:rPr>
          <w:rFonts w:ascii="Arial" w:hAnsi="Arial" w:cs="Arial" w:eastAsia="Arial"/>
          <w:sz w:val="5"/>
          <w:szCs w:val="5"/>
          <w:color w:val="5D5E5E"/>
          <w:spacing w:val="34"/>
          <w:w w:val="267"/>
          <w:b/>
          <w:bCs/>
          <w:position w:val="-1"/>
        </w:rPr>
        <w:t> </w:t>
      </w:r>
      <w:r>
        <w:rPr>
          <w:rFonts w:ascii="Arial" w:hAnsi="Arial" w:cs="Arial" w:eastAsia="Arial"/>
          <w:sz w:val="5"/>
          <w:szCs w:val="5"/>
          <w:color w:val="5D5E5E"/>
          <w:spacing w:val="0"/>
          <w:w w:val="302"/>
          <w:position w:val="-1"/>
        </w:rPr>
        <w:t>...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  <w:position w:val="0"/>
        </w:rPr>
      </w:r>
    </w:p>
    <w:p>
      <w:pPr>
        <w:spacing w:before="0" w:after="0" w:line="128" w:lineRule="exact"/>
        <w:ind w:left="903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509.292419pt;margin-top:5.910547pt;width:31.002466pt;height:.1pt;mso-position-horizontal-relative:page;mso-position-vertical-relative:paragraph;z-index:-16800" coordorigin="10186,118" coordsize="620,2">
            <v:shape style="position:absolute;left:10186;top:118;width:620;height:2" coordorigin="10186,118" coordsize="620,0" path="m10186,118l10806,118e" filled="f" stroked="t" strokeweight="1.41996pt" strokecolor="#808787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4"/>
          <w:szCs w:val="14"/>
          <w:color w:val="484849"/>
          <w:spacing w:val="0"/>
          <w:w w:val="121"/>
          <w:position w:val="-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599" w:right="3601"/>
        <w:jc w:val="center"/>
        <w:tabs>
          <w:tab w:pos="3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363636"/>
          <w:spacing w:val="-12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3" w:lineRule="exact"/>
        <w:ind w:left="676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363636"/>
          <w:spacing w:val="0"/>
          <w:w w:val="109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363636"/>
          <w:spacing w:val="-2"/>
          <w:w w:val="109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9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9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46" w:right="-20"/>
        <w:jc w:val="left"/>
        <w:tabs>
          <w:tab w:pos="1520" w:val="left"/>
          <w:tab w:pos="3180" w:val="left"/>
          <w:tab w:pos="552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93"/>
          <w:position w:val="1"/>
        </w:rPr>
        <w:t>!Ola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9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6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  <w:position w:val="0"/>
        </w:rPr>
        <w:t>:08.03.20ı7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:02:20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5"/>
          <w:position w:val="0"/>
        </w:rPr>
        <w:t>tfel:2938800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65" w:right="-20"/>
        <w:jc w:val="left"/>
        <w:tabs>
          <w:tab w:pos="1520" w:val="left"/>
          <w:tab w:pos="3180" w:val="left"/>
          <w:tab w:pos="4520" w:val="left"/>
          <w:tab w:pos="5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:08.03.20ı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89"/>
          <w:position w:val="0"/>
        </w:rPr>
        <w:t>IKa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9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ıtNo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9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13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ı551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:Merkez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70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B.ildirile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:Karaba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370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No:3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Selva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484849"/>
          <w:spacing w:val="0"/>
          <w:w w:val="102"/>
        </w:rPr>
        <w:t>8{Jt.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24" w:after="0" w:line="240" w:lineRule="auto"/>
        <w:ind w:left="170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Adres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1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Karabağla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370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No:3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Selva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1"/>
        </w:rPr>
        <w:t>apt.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70" w:right="-20"/>
        <w:jc w:val="left"/>
        <w:tabs>
          <w:tab w:pos="1500" w:val="left"/>
          <w:tab w:pos="432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</w:rPr>
        <w:t>:Ç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7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yangıııı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:Sigara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9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99"/>
        </w:rPr>
        <w:t>znıa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4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62" w:lineRule="exact"/>
        <w:ind w:left="170" w:right="-20"/>
        <w:jc w:val="left"/>
        <w:tabs>
          <w:tab w:pos="366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7.370026pt;margin-top:11.68432pt;width:81.378806pt;height:26pt;mso-position-horizontal-relative:page;mso-position-vertical-relative:paragraph;z-index:-16797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  <w:tab w:pos="10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5D5E5E"/>
                      <w:spacing w:val="0"/>
                      <w:w w:val="4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D5E5E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D5E5E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63636"/>
                      <w:spacing w:val="0"/>
                      <w:w w:val="4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6363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63636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B3B5B6"/>
                      <w:spacing w:val="-5"/>
                      <w:w w:val="96"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B3B5B6"/>
                      <w:spacing w:val="-4"/>
                      <w:w w:val="96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B3B5B6"/>
                      <w:spacing w:val="-41"/>
                      <w:w w:val="96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84849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2"/>
          <w:position w:val="2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89"/>
          <w:position w:val="4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89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2"/>
          <w:w w:val="89"/>
          <w:position w:val="4"/>
        </w:rPr>
        <w:t> </w:t>
      </w:r>
      <w:r>
        <w:rPr>
          <w:rFonts w:ascii="Arial" w:hAnsi="Arial" w:cs="Arial" w:eastAsia="Arial"/>
          <w:sz w:val="16"/>
          <w:szCs w:val="16"/>
          <w:color w:val="484849"/>
          <w:spacing w:val="0"/>
          <w:w w:val="100"/>
          <w:position w:val="4"/>
        </w:rPr>
        <w:t>Şekli:</w:t>
      </w:r>
      <w:r>
        <w:rPr>
          <w:rFonts w:ascii="Arial" w:hAnsi="Arial" w:cs="Arial" w:eastAsia="Arial"/>
          <w:sz w:val="16"/>
          <w:szCs w:val="16"/>
          <w:color w:val="484849"/>
          <w:spacing w:val="-33"/>
          <w:w w:val="100"/>
          <w:position w:val="4"/>
        </w:rPr>
        <w:t> </w:t>
      </w:r>
      <w:r>
        <w:rPr>
          <w:rFonts w:ascii="Arial" w:hAnsi="Arial" w:cs="Arial" w:eastAsia="Arial"/>
          <w:sz w:val="16"/>
          <w:szCs w:val="16"/>
          <w:color w:val="484849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6"/>
          <w:szCs w:val="16"/>
          <w:color w:val="484849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36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left="3629" w:right="4716"/>
        <w:jc w:val="center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484849"/>
          <w:spacing w:val="0"/>
          <w:w w:val="100"/>
          <w:position w:val="1"/>
        </w:rPr>
        <w:t>Beronıırnı</w:t>
      </w:r>
      <w:r>
        <w:rPr>
          <w:rFonts w:ascii="Arial" w:hAnsi="Arial" w:cs="Arial" w:eastAsia="Arial"/>
          <w:sz w:val="16"/>
          <w:szCs w:val="16"/>
          <w:color w:val="484849"/>
          <w:spacing w:val="0"/>
          <w:w w:val="100"/>
          <w:position w:val="1"/>
        </w:rPr>
        <w:t>e</w:t>
      </w:r>
      <w:r>
        <w:rPr>
          <w:rFonts w:ascii="Arial" w:hAnsi="Arial" w:cs="Arial" w:eastAsia="Arial"/>
          <w:sz w:val="16"/>
          <w:szCs w:val="16"/>
          <w:color w:val="484849"/>
          <w:spacing w:val="32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484849"/>
          <w:spacing w:val="0"/>
          <w:w w:val="100"/>
          <w:position w:val="1"/>
        </w:rPr>
        <w:t>Kagi</w:t>
      </w:r>
      <w:r>
        <w:rPr>
          <w:rFonts w:ascii="Arial" w:hAnsi="Arial" w:cs="Arial" w:eastAsia="Arial"/>
          <w:sz w:val="16"/>
          <w:szCs w:val="16"/>
          <w:color w:val="484849"/>
          <w:spacing w:val="0"/>
          <w:w w:val="100"/>
          <w:position w:val="1"/>
        </w:rPr>
        <w:t>r</w:t>
      </w:r>
      <w:r>
        <w:rPr>
          <w:rFonts w:ascii="Arial" w:hAnsi="Arial" w:cs="Arial" w:eastAsia="Arial"/>
          <w:sz w:val="16"/>
          <w:szCs w:val="16"/>
          <w:color w:val="484849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484849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8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1"/>
        </w:rPr>
        <w:t>hşap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38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5D5E5E"/>
          <w:spacing w:val="0"/>
          <w:w w:val="100"/>
          <w:position w:val="1"/>
        </w:rPr>
        <w:t>Ç</w:t>
      </w:r>
      <w:r>
        <w:rPr>
          <w:rFonts w:ascii="Arial" w:hAnsi="Arial" w:cs="Arial" w:eastAsia="Arial"/>
          <w:sz w:val="16"/>
          <w:szCs w:val="16"/>
          <w:color w:val="5D5E5E"/>
          <w:spacing w:val="-7"/>
          <w:w w:val="100"/>
          <w:position w:val="1"/>
        </w:rPr>
        <w:t>e</w:t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  <w:position w:val="1"/>
        </w:rPr>
        <w:t>lik</w:t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  <w:position w:val="1"/>
        </w:rPr>
        <w:t>    </w:t>
      </w:r>
      <w:r>
        <w:rPr>
          <w:rFonts w:ascii="Arial" w:hAnsi="Arial" w:cs="Arial" w:eastAsia="Arial"/>
          <w:sz w:val="16"/>
          <w:szCs w:val="16"/>
          <w:color w:val="363636"/>
          <w:spacing w:val="2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484849"/>
          <w:spacing w:val="0"/>
          <w:w w:val="104"/>
          <w:position w:val="1"/>
        </w:rPr>
        <w:t>Diger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92" w:lineRule="exact"/>
        <w:ind w:left="6257" w:right="-20"/>
        <w:jc w:val="left"/>
        <w:tabs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6"/>
          <w:szCs w:val="26"/>
          <w:color w:val="484849"/>
          <w:spacing w:val="0"/>
          <w:w w:val="79"/>
          <w:position w:val="-1"/>
        </w:rPr>
        <w:t>*</w:t>
      </w:r>
      <w:r>
        <w:rPr>
          <w:rFonts w:ascii="Arial" w:hAnsi="Arial" w:cs="Arial" w:eastAsia="Arial"/>
          <w:sz w:val="26"/>
          <w:szCs w:val="26"/>
          <w:color w:val="484849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6"/>
          <w:szCs w:val="26"/>
          <w:color w:val="48484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4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2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36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95" w:lineRule="auto"/>
        <w:ind w:left="2153" w:right="3877" w:firstLine="-1993"/>
        <w:jc w:val="left"/>
        <w:tabs>
          <w:tab w:pos="2200" w:val="left"/>
          <w:tab w:pos="5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3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19"/>
          <w:position w:val="0"/>
        </w:rPr>
        <w:t>alıibi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53"/>
          <w:w w:val="11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:Selva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2"/>
          <w:position w:val="0"/>
        </w:rPr>
        <w:t>Apt.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0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Gökme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SİMA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VLI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2153" w:right="-20"/>
        <w:jc w:val="left"/>
        <w:tabs>
          <w:tab w:pos="468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:02:21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Saati:02:23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500" w:bottom="280" w:left="280" w:right="280"/>
        </w:sectPr>
      </w:pPr>
      <w:rPr/>
    </w:p>
    <w:p>
      <w:pPr>
        <w:spacing w:before="0" w:after="0" w:line="209" w:lineRule="exact"/>
        <w:ind w:left="14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3"/>
          <w:position w:val="-1"/>
        </w:rPr>
        <w:t>24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80" w:right="280"/>
          <w:cols w:num="2" w:equalWidth="0">
            <w:col w:w="623" w:space="1549"/>
            <w:col w:w="9188"/>
          </w:cols>
        </w:sectPr>
      </w:pPr>
      <w:rPr/>
    </w:p>
    <w:p>
      <w:pPr>
        <w:spacing w:before="3" w:after="0" w:line="240" w:lineRule="auto"/>
        <w:ind w:left="165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5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687" w:right="443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25"/>
          <w:w w:val="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4675" w:right="408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9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89" w:lineRule="exact"/>
        <w:ind w:left="146" w:right="-20"/>
        <w:jc w:val="left"/>
        <w:tabs>
          <w:tab w:pos="2160" w:val="left"/>
          <w:tab w:pos="3620" w:val="left"/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484849"/>
          <w:spacing w:val="0"/>
          <w:w w:val="80"/>
          <w:position w:val="-4"/>
        </w:rPr>
        <w:t>r-</w:t>
      </w:r>
      <w:r>
        <w:rPr>
          <w:rFonts w:ascii="Times New Roman" w:hAnsi="Times New Roman" w:cs="Times New Roman" w:eastAsia="Times New Roman"/>
          <w:sz w:val="22"/>
          <w:szCs w:val="22"/>
          <w:color w:val="484849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484849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Say_ısı: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5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165" w:right="-20"/>
        <w:jc w:val="left"/>
        <w:tabs>
          <w:tab w:pos="540" w:val="left"/>
          <w:tab w:pos="468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484849"/>
          <w:spacing w:val="-8"/>
          <w:w w:val="154"/>
          <w:position w:val="7"/>
        </w:rPr>
        <w:t>\</w:t>
      </w:r>
      <w:r>
        <w:rPr>
          <w:rFonts w:ascii="Times New Roman" w:hAnsi="Times New Roman" w:cs="Times New Roman" w:eastAsia="Times New Roman"/>
          <w:sz w:val="11"/>
          <w:szCs w:val="11"/>
          <w:color w:val="919393"/>
          <w:spacing w:val="0"/>
          <w:w w:val="84"/>
          <w:position w:val="7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919393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919393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9"/>
          <w:w w:val="100"/>
          <w:position w:val="2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6"/>
          <w:position w:val="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6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3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1"/>
        </w:rPr>
        <w:t>f.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1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3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2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3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21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1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A.</w:t>
      </w:r>
      <w:r>
        <w:rPr>
          <w:rFonts w:ascii="Arial" w:hAnsi="Arial" w:cs="Arial" w:eastAsia="Arial"/>
          <w:sz w:val="18"/>
          <w:szCs w:val="18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1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Adı-So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3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73"/>
        </w:rPr>
        <w:t>_a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7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146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blayı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Görüldüğü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varıldığmda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söndüıiilmü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görüldü.Tarafımızda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65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13"/>
          <w:position w:val="0"/>
        </w:rPr>
        <w:t>apılmadı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665" w:right="384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09" w:lineRule="exact"/>
        <w:ind w:left="146" w:right="-20"/>
        <w:jc w:val="left"/>
        <w:tabs>
          <w:tab w:pos="4680" w:val="left"/>
          <w:tab w:pos="6580" w:val="left"/>
          <w:tab w:pos="8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m3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94"/>
          <w:position w:val="-3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5"/>
          <w:w w:val="9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79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-2"/>
          <w:w w:val="79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  <w:position w:val="-3"/>
        </w:rPr>
        <w:t>.K.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5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15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  <w:position w:val="-3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0" w:lineRule="exact"/>
        <w:ind w:left="6602" w:right="-20"/>
        <w:jc w:val="left"/>
        <w:tabs>
          <w:tab w:pos="814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34"/>
          <w:szCs w:val="34"/>
          <w:color w:val="363636"/>
          <w:spacing w:val="0"/>
          <w:w w:val="46"/>
        </w:rPr>
        <w:t>ı</w:t>
      </w:r>
      <w:r>
        <w:rPr>
          <w:rFonts w:ascii="Arial" w:hAnsi="Arial" w:cs="Arial" w:eastAsia="Arial"/>
          <w:sz w:val="34"/>
          <w:szCs w:val="34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363636"/>
          <w:spacing w:val="0"/>
          <w:w w:val="100"/>
        </w:rPr>
      </w:r>
      <w:r>
        <w:rPr>
          <w:rFonts w:ascii="Arial" w:hAnsi="Arial" w:cs="Arial" w:eastAsia="Arial"/>
          <w:sz w:val="34"/>
          <w:szCs w:val="34"/>
          <w:color w:val="5D5E5E"/>
          <w:spacing w:val="0"/>
          <w:w w:val="62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</w:rPr>
      </w:r>
    </w:p>
    <w:p>
      <w:pPr>
        <w:spacing w:before="0" w:after="0" w:line="186" w:lineRule="exact"/>
        <w:ind w:left="21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eski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atıl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eşyaları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6" w:lineRule="auto"/>
        <w:ind w:left="155" w:right="7470" w:firstLine="-9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lfalımini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zarar:5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8" w:lineRule="auto"/>
        <w:ind w:left="126" w:right="84" w:firstLine="2007"/>
        <w:jc w:val="righ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apaıtmanı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bahçesinde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atıl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vaziyetteki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eşyalarında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Nedeni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13"/>
          <w:position w:val="0"/>
        </w:rPr>
        <w:t>örülmüş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42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bahçeye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giren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2"/>
          <w:position w:val="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7"/>
          <w:position w:val="0"/>
        </w:rPr>
        <w:t>öndürülmede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7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4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atıl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eşyaları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6" w:right="-20"/>
        <w:jc w:val="left"/>
        <w:tabs>
          <w:tab w:pos="214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furketi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-6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Bedel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84" w:lineRule="exact"/>
        <w:ind w:left="10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484849"/>
          <w:spacing w:val="-109"/>
          <w:w w:val="142"/>
          <w:position w:val="-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  <w:position w:val="5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39"/>
          <w:position w:val="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5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5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left="1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63636"/>
          <w:spacing w:val="-15"/>
          <w:w w:val="133"/>
          <w:position w:val="7"/>
        </w:rPr>
        <w:t>y</w:t>
      </w:r>
      <w:r>
        <w:rPr>
          <w:rFonts w:ascii="Arial" w:hAnsi="Arial" w:cs="Arial" w:eastAsia="Arial"/>
          <w:sz w:val="18"/>
          <w:szCs w:val="18"/>
          <w:color w:val="5D5E5E"/>
          <w:spacing w:val="0"/>
          <w:w w:val="52"/>
          <w:position w:val="7"/>
        </w:rPr>
        <w:t>.</w:t>
      </w:r>
      <w:r>
        <w:rPr>
          <w:rFonts w:ascii="Arial" w:hAnsi="Arial" w:cs="Arial" w:eastAsia="Arial"/>
          <w:sz w:val="18"/>
          <w:szCs w:val="18"/>
          <w:color w:val="5D5E5E"/>
          <w:spacing w:val="0"/>
          <w:w w:val="100"/>
          <w:position w:val="7"/>
        </w:rPr>
        <w:t>   </w:t>
      </w:r>
      <w:r>
        <w:rPr>
          <w:rFonts w:ascii="Arial" w:hAnsi="Arial" w:cs="Arial" w:eastAsia="Arial"/>
          <w:sz w:val="18"/>
          <w:szCs w:val="18"/>
          <w:color w:val="5D5E5E"/>
          <w:spacing w:val="-1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"'ı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1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160" w:right="-20"/>
        <w:jc w:val="left"/>
        <w:tabs>
          <w:tab w:pos="2140" w:val="left"/>
          <w:tab w:pos="6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Dönüj_ü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!Tarih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5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-1"/>
          <w:w w:val="152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0"/>
        </w:rPr>
        <w:t>8.03.2017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2"/>
          <w:position w:val="0"/>
        </w:rPr>
        <w:t>:02:45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14" w:lineRule="exact"/>
        <w:ind w:left="255" w:right="-20"/>
        <w:jc w:val="left"/>
        <w:tabs>
          <w:tab w:pos="1040" w:val="left"/>
          <w:tab w:pos="1540" w:val="left"/>
          <w:tab w:pos="8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Varsa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-1"/>
        </w:rPr>
        <w:t>PİDE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-1"/>
        </w:rPr>
        <w:t>HATA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27"/>
          <w:position w:val="-1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3"/>
          <w:w w:val="117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17"/>
          <w:position w:val="-1"/>
        </w:rPr>
        <w:t>.....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7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17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32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25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9"/>
          <w:w w:val="125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5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1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2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80" w:right="280"/>
        </w:sectPr>
      </w:pPr>
      <w:rPr/>
    </w:p>
    <w:p>
      <w:pPr>
        <w:spacing w:before="40" w:after="0" w:line="240" w:lineRule="auto"/>
        <w:ind w:left="2304" w:right="-69"/>
        <w:jc w:val="left"/>
        <w:tabs>
          <w:tab w:pos="4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9" w:lineRule="exact"/>
        <w:ind w:left="302" w:right="-20"/>
        <w:jc w:val="left"/>
        <w:tabs>
          <w:tab w:pos="5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.475786pt;margin-top:8.551736pt;width:4.93136pt;height:4pt;mso-position-horizontal-relative:page;mso-position-vertical-relative:paragraph;z-index:-16796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rPr>
                      <w:rFonts w:ascii="Times New Roman" w:hAnsi="Times New Roman" w:cs="Times New Roman" w:eastAsia="Times New Roman"/>
                      <w:sz w:val="8"/>
                      <w:szCs w:val="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484849"/>
                      <w:spacing w:val="0"/>
                      <w:w w:val="148"/>
                    </w:rPr>
                    <w:t>d)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27"/>
          <w:position w:val="3"/>
        </w:rPr>
        <w:t>'ü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484849"/>
          <w:w w:val="86"/>
        </w:rPr>
        <w:t>1</w:t>
      </w:r>
      <w:r>
        <w:rPr>
          <w:rFonts w:ascii="Arial" w:hAnsi="Arial" w:cs="Arial" w:eastAsia="Arial"/>
          <w:sz w:val="27"/>
          <w:szCs w:val="27"/>
          <w:color w:val="484849"/>
          <w:spacing w:val="-37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484849"/>
          <w:spacing w:val="0"/>
          <w:w w:val="40"/>
        </w:rPr>
        <w:t>O</w:t>
      </w:r>
      <w:r>
        <w:rPr>
          <w:rFonts w:ascii="Arial" w:hAnsi="Arial" w:cs="Arial" w:eastAsia="Arial"/>
          <w:sz w:val="27"/>
          <w:szCs w:val="27"/>
          <w:color w:val="484849"/>
          <w:spacing w:val="0"/>
          <w:w w:val="40"/>
        </w:rPr>
        <w:t>  </w:t>
      </w:r>
      <w:r>
        <w:rPr>
          <w:rFonts w:ascii="Arial" w:hAnsi="Arial" w:cs="Arial" w:eastAsia="Arial"/>
          <w:sz w:val="27"/>
          <w:szCs w:val="27"/>
          <w:color w:val="484849"/>
          <w:spacing w:val="6"/>
          <w:w w:val="40"/>
        </w:rPr>
        <w:t> </w:t>
      </w:r>
      <w:r>
        <w:rPr>
          <w:rFonts w:ascii="Arial" w:hAnsi="Arial" w:cs="Arial" w:eastAsia="Arial"/>
          <w:sz w:val="27"/>
          <w:szCs w:val="27"/>
          <w:color w:val="484849"/>
          <w:spacing w:val="0"/>
          <w:w w:val="58"/>
        </w:rPr>
        <w:t>Mar</w:t>
      </w:r>
      <w:r>
        <w:rPr>
          <w:rFonts w:ascii="Arial" w:hAnsi="Arial" w:cs="Arial" w:eastAsia="Arial"/>
          <w:sz w:val="27"/>
          <w:szCs w:val="27"/>
          <w:color w:val="484849"/>
          <w:spacing w:val="0"/>
          <w:w w:val="58"/>
        </w:rPr>
        <w:t>t</w:t>
      </w:r>
      <w:r>
        <w:rPr>
          <w:rFonts w:ascii="Arial" w:hAnsi="Arial" w:cs="Arial" w:eastAsia="Arial"/>
          <w:sz w:val="27"/>
          <w:szCs w:val="27"/>
          <w:color w:val="484849"/>
          <w:spacing w:val="0"/>
          <w:w w:val="58"/>
        </w:rPr>
        <w:t> </w:t>
      </w:r>
      <w:r>
        <w:rPr>
          <w:rFonts w:ascii="Arial" w:hAnsi="Arial" w:cs="Arial" w:eastAsia="Arial"/>
          <w:sz w:val="27"/>
          <w:szCs w:val="27"/>
          <w:color w:val="484849"/>
          <w:spacing w:val="28"/>
          <w:w w:val="58"/>
        </w:rPr>
        <w:t> </w:t>
      </w:r>
      <w:r>
        <w:rPr>
          <w:rFonts w:ascii="Arial" w:hAnsi="Arial" w:cs="Arial" w:eastAsia="Arial"/>
          <w:sz w:val="27"/>
          <w:szCs w:val="27"/>
          <w:color w:val="484849"/>
          <w:spacing w:val="0"/>
          <w:w w:val="58"/>
        </w:rPr>
        <w:t>Z017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80" w:right="280"/>
          <w:cols w:num="2" w:equalWidth="0">
            <w:col w:w="6276" w:space="2356"/>
            <w:col w:w="2728"/>
          </w:cols>
        </w:sectPr>
      </w:pPr>
      <w:rPr/>
    </w:p>
    <w:p>
      <w:pPr>
        <w:spacing w:before="3" w:after="0" w:line="179" w:lineRule="exact"/>
        <w:ind w:left="302" w:right="-20"/>
        <w:jc w:val="left"/>
        <w:tabs>
          <w:tab w:pos="8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484849"/>
          <w:spacing w:val="0"/>
          <w:w w:val="100"/>
          <w:i/>
          <w:position w:val="-1"/>
        </w:rPr>
        <w:t>.Q</w:t>
      </w:r>
      <w:r>
        <w:rPr>
          <w:rFonts w:ascii="Arial" w:hAnsi="Arial" w:cs="Arial" w:eastAsia="Arial"/>
          <w:sz w:val="17"/>
          <w:szCs w:val="17"/>
          <w:color w:val="484849"/>
          <w:spacing w:val="-36"/>
          <w:w w:val="100"/>
          <w:i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484849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17"/>
          <w:szCs w:val="17"/>
          <w:color w:val="484849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19"/>
          <w:szCs w:val="19"/>
          <w:color w:val="5D5E5E"/>
          <w:spacing w:val="0"/>
          <w:w w:val="100"/>
          <w:i/>
          <w:position w:val="-5"/>
        </w:rPr>
        <w:t>1</w:t>
      </w:r>
      <w:r>
        <w:rPr>
          <w:rFonts w:ascii="Arial" w:hAnsi="Arial" w:cs="Arial" w:eastAsia="Arial"/>
          <w:sz w:val="19"/>
          <w:szCs w:val="19"/>
          <w:color w:val="5D5E5E"/>
          <w:spacing w:val="0"/>
          <w:w w:val="100"/>
          <w:i/>
          <w:position w:val="-5"/>
        </w:rPr>
        <w:t> </w:t>
      </w:r>
      <w:r>
        <w:rPr>
          <w:rFonts w:ascii="Arial" w:hAnsi="Arial" w:cs="Arial" w:eastAsia="Arial"/>
          <w:sz w:val="19"/>
          <w:szCs w:val="19"/>
          <w:color w:val="5D5E5E"/>
          <w:spacing w:val="44"/>
          <w:w w:val="100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10"/>
          <w:position w:val="-4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1" w:lineRule="exact"/>
        <w:ind w:left="279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56"/>
          <w:szCs w:val="56"/>
          <w:color w:val="484849"/>
          <w:spacing w:val="-130"/>
          <w:w w:val="55"/>
          <w:position w:val="-15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3"/>
          <w:w w:val="64"/>
          <w:position w:val="10"/>
        </w:rPr>
        <w:t>&lt;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51"/>
          <w:position w:val="4"/>
        </w:rPr>
        <w:t>.</w:t>
      </w:r>
      <w:r>
        <w:rPr>
          <w:rFonts w:ascii="Arial" w:hAnsi="Arial" w:cs="Arial" w:eastAsia="Arial"/>
          <w:sz w:val="19"/>
          <w:szCs w:val="19"/>
          <w:color w:val="363636"/>
          <w:spacing w:val="-1"/>
          <w:w w:val="51"/>
          <w:position w:val="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5"/>
          <w:w w:val="65"/>
          <w:position w:val="10"/>
        </w:rPr>
        <w:t>S</w:t>
      </w:r>
      <w:r>
        <w:rPr>
          <w:rFonts w:ascii="Arial" w:hAnsi="Arial" w:cs="Arial" w:eastAsia="Arial"/>
          <w:sz w:val="19"/>
          <w:szCs w:val="19"/>
          <w:color w:val="363636"/>
          <w:spacing w:val="-33"/>
          <w:w w:val="51"/>
          <w:position w:val="4"/>
        </w:rPr>
        <w:t>.</w:t>
      </w:r>
      <w:r>
        <w:rPr>
          <w:rFonts w:ascii="Arial" w:hAnsi="Arial" w:cs="Arial" w:eastAsia="Arial"/>
          <w:sz w:val="56"/>
          <w:szCs w:val="56"/>
          <w:color w:val="484849"/>
          <w:spacing w:val="-133"/>
          <w:w w:val="55"/>
          <w:position w:val="-15"/>
        </w:rPr>
        <w:t>-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51"/>
          <w:position w:val="4"/>
        </w:rPr>
        <w:t>..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6" w:lineRule="exact"/>
        <w:ind w:right="1274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-2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97"/>
          <w:position w:val="-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40" w:bottom="280" w:left="280" w:right="280"/>
        </w:sectPr>
      </w:pPr>
      <w:rPr/>
    </w:p>
    <w:p>
      <w:pPr>
        <w:spacing w:before="0" w:after="0" w:line="136" w:lineRule="exact"/>
        <w:ind w:right="-20"/>
        <w:jc w:val="right"/>
        <w:rPr>
          <w:rFonts w:ascii="Times New Roman" w:hAnsi="Times New Roman" w:cs="Times New Roman" w:eastAsia="Times New Roman"/>
          <w:sz w:val="47"/>
          <w:szCs w:val="47"/>
        </w:rPr>
      </w:pPr>
      <w:rPr/>
      <w:r>
        <w:rPr>
          <w:rFonts w:ascii="Times New Roman" w:hAnsi="Times New Roman" w:cs="Times New Roman" w:eastAsia="Times New Roman"/>
          <w:sz w:val="47"/>
          <w:szCs w:val="47"/>
          <w:color w:val="5D5E5E"/>
          <w:spacing w:val="-15"/>
          <w:w w:val="91"/>
          <w:position w:val="-27"/>
        </w:rPr>
        <w:t>n</w:t>
      </w:r>
      <w:r>
        <w:rPr>
          <w:rFonts w:ascii="Times New Roman" w:hAnsi="Times New Roman" w:cs="Times New Roman" w:eastAsia="Times New Roman"/>
          <w:sz w:val="47"/>
          <w:szCs w:val="47"/>
          <w:color w:val="484849"/>
          <w:spacing w:val="-219"/>
          <w:w w:val="106"/>
          <w:position w:val="-27"/>
        </w:rPr>
        <w:t>ç</w:t>
      </w:r>
      <w:r>
        <w:rPr>
          <w:rFonts w:ascii="Times New Roman" w:hAnsi="Times New Roman" w:cs="Times New Roman" w:eastAsia="Times New Roman"/>
          <w:sz w:val="47"/>
          <w:szCs w:val="47"/>
          <w:color w:val="5D5E5E"/>
          <w:spacing w:val="0"/>
          <w:w w:val="90"/>
          <w:position w:val="-27"/>
        </w:rPr>
        <w:t>l</w:t>
      </w:r>
      <w:r>
        <w:rPr>
          <w:rFonts w:ascii="Times New Roman" w:hAnsi="Times New Roman" w:cs="Times New Roman" w:eastAsia="Times New Roman"/>
          <w:sz w:val="47"/>
          <w:szCs w:val="47"/>
          <w:color w:val="000000"/>
          <w:spacing w:val="0"/>
          <w:w w:val="100"/>
          <w:position w:val="0"/>
        </w:rPr>
      </w:r>
    </w:p>
    <w:p>
      <w:pPr>
        <w:spacing w:before="0" w:after="0" w:line="136" w:lineRule="exact"/>
        <w:ind w:right="-110"/>
        <w:jc w:val="left"/>
        <w:tabs>
          <w:tab w:pos="1580" w:val="left"/>
        </w:tabs>
        <w:rPr>
          <w:rFonts w:ascii="Times New Roman" w:hAnsi="Times New Roman" w:cs="Times New Roman" w:eastAsia="Times New Roman"/>
          <w:sz w:val="47"/>
          <w:szCs w:val="4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7"/>
          <w:szCs w:val="47"/>
          <w:color w:val="3B4195"/>
          <w:w w:val="108"/>
          <w:position w:val="-27"/>
        </w:rPr>
        <w:t>r?AL</w:t>
      </w:r>
      <w:r>
        <w:rPr>
          <w:rFonts w:ascii="Times New Roman" w:hAnsi="Times New Roman" w:cs="Times New Roman" w:eastAsia="Times New Roman"/>
          <w:sz w:val="47"/>
          <w:szCs w:val="47"/>
          <w:color w:val="3B4195"/>
          <w:w w:val="100"/>
          <w:position w:val="-27"/>
        </w:rPr>
      </w:r>
      <w:r>
        <w:rPr>
          <w:rFonts w:ascii="Times New Roman" w:hAnsi="Times New Roman" w:cs="Times New Roman" w:eastAsia="Times New Roman"/>
          <w:sz w:val="47"/>
          <w:szCs w:val="47"/>
          <w:color w:val="3B4195"/>
          <w:w w:val="100"/>
          <w:u w:val="single" w:color="3A4094"/>
          <w:position w:val="-27"/>
        </w:rPr>
        <w:t> </w:t>
      </w:r>
      <w:r>
        <w:rPr>
          <w:rFonts w:ascii="Times New Roman" w:hAnsi="Times New Roman" w:cs="Times New Roman" w:eastAsia="Times New Roman"/>
          <w:sz w:val="47"/>
          <w:szCs w:val="47"/>
          <w:color w:val="3B4195"/>
          <w:w w:val="100"/>
          <w:u w:val="single" w:color="3A4094"/>
          <w:position w:val="-27"/>
        </w:rPr>
        <w:tab/>
      </w:r>
      <w:r>
        <w:rPr>
          <w:rFonts w:ascii="Times New Roman" w:hAnsi="Times New Roman" w:cs="Times New Roman" w:eastAsia="Times New Roman"/>
          <w:sz w:val="47"/>
          <w:szCs w:val="47"/>
          <w:color w:val="3B4195"/>
          <w:w w:val="100"/>
          <w:u w:val="single" w:color="3A4094"/>
          <w:position w:val="-27"/>
        </w:rPr>
      </w:r>
      <w:r>
        <w:rPr>
          <w:rFonts w:ascii="Times New Roman" w:hAnsi="Times New Roman" w:cs="Times New Roman" w:eastAsia="Times New Roman"/>
          <w:sz w:val="47"/>
          <w:szCs w:val="47"/>
          <w:color w:val="3B4195"/>
          <w:w w:val="100"/>
          <w:position w:val="-27"/>
        </w:rPr>
      </w:r>
      <w:r>
        <w:rPr>
          <w:rFonts w:ascii="Times New Roman" w:hAnsi="Times New Roman" w:cs="Times New Roman" w:eastAsia="Times New Roman"/>
          <w:sz w:val="47"/>
          <w:szCs w:val="47"/>
          <w:color w:val="000000"/>
          <w:w w:val="100"/>
          <w:position w:val="0"/>
        </w:rPr>
      </w:r>
    </w:p>
    <w:p>
      <w:pPr>
        <w:spacing w:before="71" w:after="0" w:line="64" w:lineRule="exact"/>
        <w:ind w:right="-99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9"/>
          <w:szCs w:val="39"/>
          <w:color w:val="A3A5A5"/>
          <w:w w:val="52"/>
          <w:position w:val="-31"/>
        </w:rPr>
        <w:t>...</w:t>
      </w:r>
      <w:r>
        <w:rPr>
          <w:rFonts w:ascii="Times New Roman" w:hAnsi="Times New Roman" w:cs="Times New Roman" w:eastAsia="Times New Roman"/>
          <w:sz w:val="39"/>
          <w:szCs w:val="39"/>
          <w:color w:val="A3A5A5"/>
          <w:spacing w:val="-70"/>
          <w:w w:val="100"/>
          <w:position w:val="-3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19393"/>
          <w:spacing w:val="0"/>
          <w:w w:val="204"/>
          <w:position w:val="-31"/>
        </w:rPr>
        <w:t>)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36" w:lineRule="atLeast"/>
        <w:ind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16"/>
          <w:szCs w:val="16"/>
          <w:color w:val="A3A5A5"/>
          <w:spacing w:val="0"/>
          <w:w w:val="134"/>
          <w:position w:val="15"/>
        </w:rPr>
        <w:t>"</w:t>
      </w:r>
      <w:r>
        <w:rPr>
          <w:rFonts w:ascii="Arial" w:hAnsi="Arial" w:cs="Arial" w:eastAsia="Arial"/>
          <w:sz w:val="16"/>
          <w:szCs w:val="16"/>
          <w:color w:val="A3A5A5"/>
          <w:spacing w:val="0"/>
          <w:w w:val="134"/>
          <w:position w:val="15"/>
        </w:rPr>
        <w:t>  </w:t>
      </w:r>
      <w:r>
        <w:rPr>
          <w:rFonts w:ascii="Arial" w:hAnsi="Arial" w:cs="Arial" w:eastAsia="Arial"/>
          <w:sz w:val="16"/>
          <w:szCs w:val="16"/>
          <w:color w:val="A3A5A5"/>
          <w:spacing w:val="10"/>
          <w:w w:val="134"/>
          <w:position w:val="15"/>
        </w:rPr>
        <w:t> </w:t>
      </w:r>
      <w:r>
        <w:rPr>
          <w:rFonts w:ascii="Arial" w:hAnsi="Arial" w:cs="Arial" w:eastAsia="Arial"/>
          <w:sz w:val="33"/>
          <w:szCs w:val="33"/>
          <w:color w:val="5D5E5E"/>
          <w:spacing w:val="-3"/>
          <w:w w:val="187"/>
          <w:position w:val="4"/>
        </w:rPr>
        <w:t>'</w:t>
      </w:r>
      <w:r>
        <w:rPr>
          <w:rFonts w:ascii="Arial" w:hAnsi="Arial" w:cs="Arial" w:eastAsia="Arial"/>
          <w:sz w:val="27"/>
          <w:szCs w:val="27"/>
          <w:color w:val="6E6E6E"/>
          <w:spacing w:val="-56"/>
          <w:w w:val="87"/>
          <w:position w:val="0"/>
        </w:rPr>
        <w:t>.</w:t>
      </w:r>
      <w:r>
        <w:rPr>
          <w:rFonts w:ascii="Arial" w:hAnsi="Arial" w:cs="Arial" w:eastAsia="Arial"/>
          <w:sz w:val="33"/>
          <w:szCs w:val="33"/>
          <w:color w:val="5D5E5E"/>
          <w:spacing w:val="-22"/>
          <w:w w:val="187"/>
          <w:position w:val="4"/>
        </w:rPr>
        <w:t>'</w:t>
      </w:r>
      <w:r>
        <w:rPr>
          <w:rFonts w:ascii="Arial" w:hAnsi="Arial" w:cs="Arial" w:eastAsia="Arial"/>
          <w:sz w:val="27"/>
          <w:szCs w:val="27"/>
          <w:color w:val="919393"/>
          <w:spacing w:val="0"/>
          <w:w w:val="104"/>
          <w:position w:val="0"/>
        </w:rPr>
        <w:t>.</w:t>
      </w:r>
      <w:r>
        <w:rPr>
          <w:rFonts w:ascii="Arial" w:hAnsi="Arial" w:cs="Arial" w:eastAsia="Arial"/>
          <w:sz w:val="27"/>
          <w:szCs w:val="27"/>
          <w:color w:val="919393"/>
          <w:spacing w:val="-7"/>
          <w:w w:val="100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484849"/>
          <w:spacing w:val="-62"/>
          <w:w w:val="81"/>
          <w:position w:val="4"/>
        </w:rPr>
        <w:t>.</w:t>
      </w:r>
      <w:r>
        <w:rPr>
          <w:rFonts w:ascii="Arial" w:hAnsi="Arial" w:cs="Arial" w:eastAsia="Arial"/>
          <w:sz w:val="18"/>
          <w:szCs w:val="18"/>
          <w:color w:val="B3B5B6"/>
          <w:spacing w:val="-24"/>
          <w:w w:val="105"/>
          <w:position w:val="0"/>
        </w:rPr>
        <w:t>·</w:t>
      </w:r>
      <w:r>
        <w:rPr>
          <w:rFonts w:ascii="Arial" w:hAnsi="Arial" w:cs="Arial" w:eastAsia="Arial"/>
          <w:sz w:val="32"/>
          <w:szCs w:val="32"/>
          <w:color w:val="B3B5B6"/>
          <w:spacing w:val="0"/>
          <w:w w:val="62"/>
          <w:position w:val="0"/>
        </w:rPr>
        <w:t>..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40" w:bottom="280" w:left="280" w:right="280"/>
          <w:cols w:num="4" w:equalWidth="0">
            <w:col w:w="3555" w:space="100"/>
            <w:col w:w="1593" w:space="3157"/>
            <w:col w:w="254" w:space="309"/>
            <w:col w:w="2392"/>
          </w:cols>
        </w:sectPr>
      </w:pPr>
      <w:rPr/>
    </w:p>
    <w:p>
      <w:pPr>
        <w:spacing w:before="0" w:after="0" w:line="101" w:lineRule="exact"/>
        <w:ind w:left="27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84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30"/>
          <w:w w:val="84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8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Amilf.G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SİMA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-1"/>
        </w:rPr>
        <w:t>VLl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2" w:lineRule="exact"/>
        <w:ind w:left="3516" w:right="-85"/>
        <w:jc w:val="left"/>
        <w:tabs>
          <w:tab w:pos="4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414970"/>
          <w:spacing w:val="0"/>
          <w:w w:val="100"/>
          <w:position w:val="1"/>
        </w:rPr>
        <w:t>ri</w:t>
      </w:r>
      <w:r>
        <w:rPr>
          <w:rFonts w:ascii="Arial" w:hAnsi="Arial" w:cs="Arial" w:eastAsia="Arial"/>
          <w:sz w:val="30"/>
          <w:szCs w:val="30"/>
          <w:color w:val="414970"/>
          <w:spacing w:val="-75"/>
          <w:w w:val="100"/>
          <w:position w:val="1"/>
        </w:rPr>
        <w:t> </w:t>
      </w:r>
      <w:r>
        <w:rPr>
          <w:rFonts w:ascii="Arial" w:hAnsi="Arial" w:cs="Arial" w:eastAsia="Arial"/>
          <w:sz w:val="30"/>
          <w:szCs w:val="30"/>
          <w:color w:val="414970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0"/>
          <w:szCs w:val="30"/>
          <w:color w:val="41497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1"/>
        </w:rPr>
        <w:t>Itf.Eri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1" w:lineRule="exact"/>
        <w:ind w:left="24" w:right="1509"/>
        <w:jc w:val="center"/>
        <w:tabs>
          <w:tab w:pos="660" w:val="left"/>
          <w:tab w:pos="160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7"/>
          <w:szCs w:val="37"/>
          <w:color w:val="919393"/>
          <w:spacing w:val="-62"/>
          <w:w w:val="207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A3A5A5"/>
          <w:spacing w:val="0"/>
          <w:w w:val="69"/>
          <w:i/>
          <w:position w:val="2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A3A5A5"/>
          <w:spacing w:val="-6"/>
          <w:w w:val="69"/>
          <w:i/>
          <w:position w:val="20"/>
        </w:rPr>
        <w:t>;</w:t>
      </w:r>
      <w:r>
        <w:rPr>
          <w:rFonts w:ascii="Times New Roman" w:hAnsi="Times New Roman" w:cs="Times New Roman" w:eastAsia="Times New Roman"/>
          <w:sz w:val="21"/>
          <w:szCs w:val="21"/>
          <w:color w:val="484849"/>
          <w:spacing w:val="-72"/>
          <w:w w:val="70"/>
          <w:i/>
          <w:position w:val="20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A3A5A5"/>
          <w:spacing w:val="0"/>
          <w:w w:val="69"/>
          <w:i/>
          <w:position w:val="20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A3A5A5"/>
          <w:spacing w:val="-33"/>
          <w:w w:val="100"/>
          <w:i/>
          <w:position w:val="2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84849"/>
          <w:spacing w:val="0"/>
          <w:w w:val="70"/>
          <w:i/>
          <w:position w:val="20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484849"/>
          <w:spacing w:val="0"/>
          <w:w w:val="100"/>
          <w:i/>
          <w:position w:val="2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84849"/>
          <w:spacing w:val="0"/>
          <w:w w:val="100"/>
          <w:i/>
          <w:position w:val="20"/>
        </w:rPr>
      </w:r>
      <w:r>
        <w:rPr>
          <w:rFonts w:ascii="Arial" w:hAnsi="Arial" w:cs="Arial" w:eastAsia="Arial"/>
          <w:sz w:val="22"/>
          <w:szCs w:val="22"/>
          <w:color w:val="363636"/>
          <w:spacing w:val="0"/>
          <w:w w:val="129"/>
          <w:position w:val="17"/>
        </w:rPr>
        <w:t>·</w:t>
      </w:r>
      <w:r>
        <w:rPr>
          <w:rFonts w:ascii="Arial" w:hAnsi="Arial" w:cs="Arial" w:eastAsia="Arial"/>
          <w:sz w:val="22"/>
          <w:szCs w:val="22"/>
          <w:color w:val="363636"/>
          <w:spacing w:val="-35"/>
          <w:w w:val="129"/>
          <w:position w:val="17"/>
        </w:rPr>
        <w:t> </w:t>
      </w:r>
      <w:r>
        <w:rPr>
          <w:rFonts w:ascii="Arial" w:hAnsi="Arial" w:cs="Arial" w:eastAsia="Arial"/>
          <w:sz w:val="22"/>
          <w:szCs w:val="22"/>
          <w:color w:val="808082"/>
          <w:spacing w:val="0"/>
          <w:w w:val="192"/>
          <w:position w:val="17"/>
        </w:rPr>
        <w:t>'</w:t>
      </w:r>
      <w:r>
        <w:rPr>
          <w:rFonts w:ascii="Arial" w:hAnsi="Arial" w:cs="Arial" w:eastAsia="Arial"/>
          <w:sz w:val="22"/>
          <w:szCs w:val="22"/>
          <w:color w:val="808082"/>
          <w:spacing w:val="27"/>
          <w:w w:val="192"/>
          <w:position w:val="17"/>
        </w:rPr>
        <w:t> </w:t>
      </w:r>
      <w:r>
        <w:rPr>
          <w:rFonts w:ascii="Arial" w:hAnsi="Arial" w:cs="Arial" w:eastAsia="Arial"/>
          <w:sz w:val="67"/>
          <w:szCs w:val="67"/>
          <w:color w:val="808082"/>
          <w:spacing w:val="3"/>
          <w:w w:val="33"/>
          <w:position w:val="17"/>
        </w:rPr>
        <w:t>·</w:t>
      </w:r>
      <w:r>
        <w:rPr>
          <w:rFonts w:ascii="Arial" w:hAnsi="Arial" w:cs="Arial" w:eastAsia="Arial"/>
          <w:sz w:val="67"/>
          <w:szCs w:val="67"/>
          <w:color w:val="A3A5A5"/>
          <w:spacing w:val="0"/>
          <w:w w:val="18"/>
          <w:position w:val="17"/>
        </w:rPr>
        <w:t>-</w:t>
      </w:r>
      <w:r>
        <w:rPr>
          <w:rFonts w:ascii="Arial" w:hAnsi="Arial" w:cs="Arial" w:eastAsia="Arial"/>
          <w:sz w:val="67"/>
          <w:szCs w:val="67"/>
          <w:color w:val="A3A5A5"/>
          <w:spacing w:val="0"/>
          <w:w w:val="100"/>
          <w:position w:val="17"/>
        </w:rPr>
        <w:tab/>
      </w:r>
      <w:r>
        <w:rPr>
          <w:rFonts w:ascii="Arial" w:hAnsi="Arial" w:cs="Arial" w:eastAsia="Arial"/>
          <w:sz w:val="67"/>
          <w:szCs w:val="67"/>
          <w:color w:val="A3A5A5"/>
          <w:spacing w:val="0"/>
          <w:w w:val="100"/>
          <w:position w:val="17"/>
        </w:rPr>
      </w:r>
      <w:r>
        <w:rPr>
          <w:rFonts w:ascii="Arial" w:hAnsi="Arial" w:cs="Arial" w:eastAsia="Arial"/>
          <w:sz w:val="22"/>
          <w:szCs w:val="22"/>
          <w:color w:val="B3B5B6"/>
          <w:spacing w:val="0"/>
          <w:w w:val="50"/>
          <w:position w:val="17"/>
        </w:rPr>
        <w:t>..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left="66" w:right="1663"/>
        <w:jc w:val="center"/>
        <w:tabs>
          <w:tab w:pos="7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5.38974pt;margin-top:-5.208181pt;width:40.199221pt;height:47.5pt;mso-position-horizontal-relative:page;mso-position-vertical-relative:paragraph;z-index:-16795" type="#_x0000_t202" filled="f" stroked="f">
            <v:textbox inset="0,0,0,0">
              <w:txbxContent>
                <w:p>
                  <w:pPr>
                    <w:spacing w:before="0" w:after="0" w:line="950" w:lineRule="exact"/>
                    <w:ind w:right="-183"/>
                    <w:jc w:val="left"/>
                    <w:rPr>
                      <w:rFonts w:ascii="Times New Roman" w:hAnsi="Times New Roman" w:cs="Times New Roman" w:eastAsia="Times New Roman"/>
                      <w:sz w:val="95"/>
                      <w:szCs w:val="9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5"/>
                      <w:szCs w:val="95"/>
                      <w:color w:val="484849"/>
                      <w:spacing w:val="-20"/>
                      <w:w w:val="85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95"/>
                      <w:szCs w:val="95"/>
                      <w:color w:val="484849"/>
                      <w:spacing w:val="41"/>
                      <w:w w:val="85"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95"/>
                      <w:szCs w:val="95"/>
                      <w:color w:val="6E6E6E"/>
                      <w:spacing w:val="0"/>
                      <w:w w:val="19"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95"/>
                      <w:szCs w:val="9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1.607635pt;margin-top:1.69367pt;width:30.523501pt;height:25pt;mso-position-horizontal-relative:page;mso-position-vertical-relative:paragraph;z-index:-16794" type="#_x0000_t202" filled="f" stroked="f">
            <v:textbox inset="0,0,0,0">
              <w:txbxContent>
                <w:p>
                  <w:pPr>
                    <w:spacing w:before="0" w:after="0" w:line="500" w:lineRule="exact"/>
                    <w:ind w:right="-115"/>
                    <w:jc w:val="left"/>
                    <w:rPr>
                      <w:rFonts w:ascii="Times New Roman" w:hAnsi="Times New Roman" w:cs="Times New Roman" w:eastAsia="Times New Roman"/>
                      <w:sz w:val="50"/>
                      <w:szCs w:val="5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484849"/>
                      <w:spacing w:val="0"/>
                      <w:w w:val="238"/>
                    </w:rPr>
                    <w:t>'·</w:t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808082"/>
          <w:w w:val="57"/>
          <w:position w:val="-2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808082"/>
          <w:w w:val="58"/>
          <w:position w:val="-2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808082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3A5A5"/>
          <w:spacing w:val="-48"/>
          <w:w w:val="88"/>
          <w:position w:val="-2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6E6E6E"/>
          <w:spacing w:val="0"/>
          <w:w w:val="175"/>
          <w:position w:val="-2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6E6E6E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6E6E6E"/>
          <w:spacing w:val="0"/>
          <w:w w:val="268"/>
          <w:position w:val="-2"/>
        </w:rPr>
        <w:t>---</w:t>
      </w:r>
      <w:r>
        <w:rPr>
          <w:rFonts w:ascii="Times New Roman" w:hAnsi="Times New Roman" w:cs="Times New Roman" w:eastAsia="Times New Roman"/>
          <w:sz w:val="21"/>
          <w:szCs w:val="21"/>
          <w:color w:val="6E6E6E"/>
          <w:spacing w:val="-52"/>
          <w:w w:val="268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D5E5E"/>
          <w:spacing w:val="0"/>
          <w:w w:val="55"/>
          <w:position w:val="-2"/>
        </w:rPr>
        <w:t>!:</w:t>
      </w:r>
      <w:r>
        <w:rPr>
          <w:rFonts w:ascii="Times New Roman" w:hAnsi="Times New Roman" w:cs="Times New Roman" w:eastAsia="Times New Roman"/>
          <w:sz w:val="21"/>
          <w:szCs w:val="21"/>
          <w:color w:val="5D5E5E"/>
          <w:spacing w:val="0"/>
          <w:w w:val="55"/>
          <w:position w:val="-2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5D5E5E"/>
          <w:spacing w:val="20"/>
          <w:w w:val="55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08082"/>
          <w:spacing w:val="0"/>
          <w:w w:val="55"/>
          <w:position w:val="-2"/>
        </w:rPr>
        <w:t>•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335" w:lineRule="exact"/>
        <w:ind w:right="-20"/>
        <w:jc w:val="left"/>
        <w:tabs>
          <w:tab w:pos="1600" w:val="left"/>
        </w:tabs>
        <w:rPr>
          <w:rFonts w:ascii="Arial" w:hAnsi="Arial" w:cs="Arial" w:eastAsia="Arial"/>
          <w:sz w:val="39"/>
          <w:szCs w:val="39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808082"/>
          <w:spacing w:val="-33"/>
          <w:w w:val="247"/>
          <w:position w:val="-1"/>
        </w:rPr>
        <w:t>'</w:t>
      </w:r>
      <w:r>
        <w:rPr>
          <w:rFonts w:ascii="Times New Roman" w:hAnsi="Times New Roman" w:cs="Times New Roman" w:eastAsia="Times New Roman"/>
          <w:sz w:val="31"/>
          <w:szCs w:val="31"/>
          <w:color w:val="B3B5B6"/>
          <w:spacing w:val="-57"/>
          <w:w w:val="119"/>
          <w:position w:val="-1"/>
        </w:rPr>
        <w:t>·</w:t>
      </w:r>
      <w:r>
        <w:rPr>
          <w:rFonts w:ascii="Times New Roman" w:hAnsi="Times New Roman" w:cs="Times New Roman" w:eastAsia="Times New Roman"/>
          <w:sz w:val="31"/>
          <w:szCs w:val="31"/>
          <w:color w:val="808082"/>
          <w:spacing w:val="8"/>
          <w:w w:val="208"/>
          <w:position w:val="-1"/>
        </w:rPr>
        <w:t>;</w:t>
      </w:r>
      <w:r>
        <w:rPr>
          <w:rFonts w:ascii="Times New Roman" w:hAnsi="Times New Roman" w:cs="Times New Roman" w:eastAsia="Times New Roman"/>
          <w:sz w:val="31"/>
          <w:szCs w:val="31"/>
          <w:color w:val="5D5E5E"/>
          <w:spacing w:val="-81"/>
          <w:w w:val="104"/>
          <w:position w:val="-1"/>
        </w:rPr>
        <w:t>;</w:t>
      </w:r>
      <w:r>
        <w:rPr>
          <w:rFonts w:ascii="Times New Roman" w:hAnsi="Times New Roman" w:cs="Times New Roman" w:eastAsia="Times New Roman"/>
          <w:sz w:val="31"/>
          <w:szCs w:val="31"/>
          <w:color w:val="363636"/>
          <w:spacing w:val="0"/>
          <w:w w:val="24"/>
          <w:position w:val="-1"/>
        </w:rPr>
        <w:t>_</w:t>
      </w:r>
      <w:r>
        <w:rPr>
          <w:rFonts w:ascii="Times New Roman" w:hAnsi="Times New Roman" w:cs="Times New Roman" w:eastAsia="Times New Roman"/>
          <w:sz w:val="31"/>
          <w:szCs w:val="31"/>
          <w:color w:val="36363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B3B5B6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B3B5B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B3B5B6"/>
          <w:spacing w:val="0"/>
          <w:w w:val="100"/>
          <w:position w:val="-1"/>
        </w:rPr>
      </w:r>
      <w:r>
        <w:rPr>
          <w:rFonts w:ascii="Arial" w:hAnsi="Arial" w:cs="Arial" w:eastAsia="Arial"/>
          <w:sz w:val="39"/>
          <w:szCs w:val="39"/>
          <w:color w:val="5D5E5E"/>
          <w:spacing w:val="16"/>
          <w:w w:val="217"/>
          <w:position w:val="-1"/>
        </w:rPr>
        <w:t>·</w:t>
      </w:r>
      <w:r>
        <w:rPr>
          <w:rFonts w:ascii="Arial" w:hAnsi="Arial" w:cs="Arial" w:eastAsia="Arial"/>
          <w:sz w:val="39"/>
          <w:szCs w:val="39"/>
          <w:color w:val="A3A5A5"/>
          <w:spacing w:val="-111"/>
          <w:w w:val="192"/>
          <w:position w:val="-1"/>
        </w:rPr>
        <w:t>'</w:t>
      </w:r>
      <w:r>
        <w:rPr>
          <w:rFonts w:ascii="Arial" w:hAnsi="Arial" w:cs="Arial" w:eastAsia="Arial"/>
          <w:sz w:val="39"/>
          <w:szCs w:val="39"/>
          <w:color w:val="808082"/>
          <w:spacing w:val="-15"/>
          <w:w w:val="193"/>
          <w:position w:val="-1"/>
        </w:rPr>
        <w:t>:</w:t>
      </w:r>
      <w:r>
        <w:rPr>
          <w:rFonts w:ascii="Arial" w:hAnsi="Arial" w:cs="Arial" w:eastAsia="Arial"/>
          <w:sz w:val="39"/>
          <w:szCs w:val="39"/>
          <w:color w:val="A3A5A5"/>
          <w:spacing w:val="0"/>
          <w:w w:val="136"/>
          <w:position w:val="-1"/>
        </w:rPr>
        <w:t>,</w:t>
      </w:r>
      <w:r>
        <w:rPr>
          <w:rFonts w:ascii="Arial" w:hAnsi="Arial" w:cs="Arial" w:eastAsia="Arial"/>
          <w:sz w:val="39"/>
          <w:szCs w:val="39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241" w:right="1680"/>
        <w:jc w:val="center"/>
        <w:tabs>
          <w:tab w:pos="640" w:val="left"/>
          <w:tab w:pos="152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pict>
          <v:group style="position:absolute;margin-left:286.950317pt;margin-top:12.299173pt;width:64.016542pt;height:2.378558pt;mso-position-horizontal-relative:page;mso-position-vertical-relative:paragraph;z-index:-16799" coordorigin="5739,246" coordsize="1280,48">
            <v:group style="position:absolute;left:5746;top:286;width:521;height:2" coordorigin="5746,286" coordsize="521,2">
              <v:shape style="position:absolute;left:5746;top:286;width:521;height:2" coordorigin="5746,286" coordsize="521,0" path="m5746,286l6267,286e" filled="f" stroked="t" strokeweight=".70998pt" strokecolor="#5B60B3">
                <v:path arrowok="t"/>
              </v:shape>
            </v:group>
            <v:group style="position:absolute;left:6238;top:253;width:667;height:2" coordorigin="6238,253" coordsize="667,2">
              <v:shape style="position:absolute;left:6238;top:253;width:667;height:2" coordorigin="6238,253" coordsize="667,0" path="m6238,253l6906,253e" filled="f" stroked="t" strokeweight=".70998pt" strokecolor="#4B4FAC">
                <v:path arrowok="t"/>
              </v:shape>
            </v:group>
            <v:group style="position:absolute;left:6693;top:277;width:317;height:2" coordorigin="6693,277" coordsize="317,2">
              <v:shape style="position:absolute;left:6693;top:277;width:317;height:2" coordorigin="6693,277" coordsize="317,0" path="m6693,277l7010,277e" filled="f" stroked="t" strokeweight=".94664pt" strokecolor="#5760AC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4"/>
          <w:szCs w:val="24"/>
          <w:color w:val="6E6E6E"/>
          <w:spacing w:val="3"/>
          <w:w w:val="151"/>
          <w:position w:val="3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color w:val="484849"/>
          <w:spacing w:val="-90"/>
          <w:w w:val="59"/>
          <w:position w:val="3"/>
        </w:rPr>
        <w:t>u</w:t>
      </w:r>
      <w:r>
        <w:rPr>
          <w:rFonts w:ascii="Times New Roman" w:hAnsi="Times New Roman" w:cs="Times New Roman" w:eastAsia="Times New Roman"/>
          <w:sz w:val="23"/>
          <w:szCs w:val="23"/>
          <w:color w:val="6E6E6E"/>
          <w:spacing w:val="0"/>
          <w:w w:val="71"/>
          <w:position w:val="-7"/>
        </w:rPr>
        <w:t>,.</w:t>
      </w:r>
      <w:r>
        <w:rPr>
          <w:rFonts w:ascii="Times New Roman" w:hAnsi="Times New Roman" w:cs="Times New Roman" w:eastAsia="Times New Roman"/>
          <w:sz w:val="23"/>
          <w:szCs w:val="23"/>
          <w:color w:val="6E6E6E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6E6E6E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3"/>
          <w:szCs w:val="23"/>
          <w:color w:val="919393"/>
          <w:spacing w:val="0"/>
          <w:w w:val="51"/>
          <w:i/>
          <w:position w:val="-7"/>
        </w:rPr>
        <w:t>..</w:t>
      </w:r>
      <w:r>
        <w:rPr>
          <w:rFonts w:ascii="Times New Roman" w:hAnsi="Times New Roman" w:cs="Times New Roman" w:eastAsia="Times New Roman"/>
          <w:sz w:val="23"/>
          <w:szCs w:val="23"/>
          <w:color w:val="919393"/>
          <w:spacing w:val="-17"/>
          <w:w w:val="51"/>
          <w:i/>
          <w:position w:val="-7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5D5E5E"/>
          <w:spacing w:val="-83"/>
          <w:w w:val="81"/>
          <w:position w:val="3"/>
        </w:rPr>
        <w:t>a</w:t>
      </w:r>
      <w:r>
        <w:rPr>
          <w:rFonts w:ascii="Times New Roman" w:hAnsi="Times New Roman" w:cs="Times New Roman" w:eastAsia="Times New Roman"/>
          <w:sz w:val="23"/>
          <w:szCs w:val="23"/>
          <w:color w:val="919393"/>
          <w:spacing w:val="6"/>
          <w:w w:val="51"/>
          <w:i/>
          <w:position w:val="-7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808082"/>
          <w:spacing w:val="-8"/>
          <w:w w:val="87"/>
          <w:i/>
          <w:position w:val="-7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A3A5A5"/>
          <w:spacing w:val="-58"/>
          <w:w w:val="91"/>
          <w:position w:val="3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5D5E5E"/>
          <w:spacing w:val="0"/>
          <w:w w:val="59"/>
          <w:i/>
          <w:position w:val="-7"/>
        </w:rPr>
        <w:t>,;</w:t>
      </w:r>
      <w:r>
        <w:rPr>
          <w:rFonts w:ascii="Times New Roman" w:hAnsi="Times New Roman" w:cs="Times New Roman" w:eastAsia="Times New Roman"/>
          <w:sz w:val="23"/>
          <w:szCs w:val="23"/>
          <w:color w:val="5D5E5E"/>
          <w:spacing w:val="-24"/>
          <w:w w:val="100"/>
          <w:i/>
          <w:position w:val="-7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84849"/>
          <w:spacing w:val="0"/>
          <w:w w:val="44"/>
          <w:position w:val="3"/>
        </w:rPr>
        <w:t>;;;..-</w:t>
      </w:r>
      <w:r>
        <w:rPr>
          <w:rFonts w:ascii="Times New Roman" w:hAnsi="Times New Roman" w:cs="Times New Roman" w:eastAsia="Times New Roman"/>
          <w:sz w:val="24"/>
          <w:szCs w:val="24"/>
          <w:color w:val="484849"/>
          <w:spacing w:val="-10"/>
          <w:w w:val="44"/>
          <w:position w:val="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84849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484849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3"/>
          <w:szCs w:val="23"/>
          <w:color w:val="5D5E5E"/>
          <w:spacing w:val="0"/>
          <w:w w:val="44"/>
          <w:i/>
          <w:position w:val="-7"/>
        </w:rPr>
        <w:t>(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40" w:bottom="280" w:left="280" w:right="280"/>
          <w:cols w:num="2" w:equalWidth="0">
            <w:col w:w="5461" w:space="2526"/>
            <w:col w:w="3373"/>
          </w:cols>
        </w:sectPr>
      </w:pPr>
      <w:rPr/>
    </w:p>
    <w:p>
      <w:pPr>
        <w:spacing w:before="0" w:after="0" w:line="354" w:lineRule="exact"/>
        <w:ind w:left="1661" w:right="-20"/>
        <w:jc w:val="left"/>
        <w:tabs>
          <w:tab w:pos="3040" w:val="left"/>
          <w:tab w:pos="6640" w:val="left"/>
          <w:tab w:pos="8220" w:val="left"/>
          <w:tab w:pos="930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19.761114pt;margin-top:30.276188pt;width:557.334405pt;height:789.588924pt;mso-position-horizontal-relative:page;mso-position-vertical-relative:page;z-index:-16801" coordorigin="395,606" coordsize="11147,15792">
            <v:group style="position:absolute;left:421;top:627;width:2244;height:2" coordorigin="421,627" coordsize="2244,2">
              <v:shape style="position:absolute;left:421;top:627;width:2244;height:2" coordorigin="421,627" coordsize="2244,0" path="m421,627l2665,627e" filled="f" stroked="t" strokeweight=".70998pt" strokecolor="#77777C">
                <v:path arrowok="t"/>
              </v:shape>
            </v:group>
            <v:group style="position:absolute;left:426;top:615;width:2;height:572" coordorigin="426,615" coordsize="2,572">
              <v:shape style="position:absolute;left:426;top:615;width:2;height:572" coordorigin="426,615" coordsize="0,572" path="m426,1187l426,615e" filled="f" stroked="t" strokeweight=".47332pt" strokecolor="#909090">
                <v:path arrowok="t"/>
              </v:shape>
            </v:group>
            <v:group style="position:absolute;left:762;top:625;width:346;height:2" coordorigin="762,625" coordsize="346,2">
              <v:shape style="position:absolute;left:762;top:625;width:346;height:2" coordorigin="762,625" coordsize="346,0" path="m762,625l1108,625e" filled="f" stroked="t" strokeweight=".47332pt" strokecolor="#646464">
                <v:path arrowok="t"/>
              </v:shape>
            </v:group>
            <v:group style="position:absolute;left:2438;top:625;width:2;height:725" coordorigin="2438,625" coordsize="2,725">
              <v:shape style="position:absolute;left:2438;top:625;width:2;height:725" coordorigin="2438,625" coordsize="0,725" path="m2438,1349l2438,625e" filled="f" stroked="t" strokeweight=".70998pt" strokecolor="#545454">
                <v:path arrowok="t"/>
              </v:shape>
            </v:group>
            <v:group style="position:absolute;left:2386;top:632;width:630;height:2" coordorigin="2386,632" coordsize="630,2">
              <v:shape style="position:absolute;left:2386;top:632;width:630;height:2" coordorigin="2386,632" coordsize="630,0" path="m2386,632l3015,632e" filled="f" stroked="t" strokeweight=".47332pt" strokecolor="#4F4B4F">
                <v:path arrowok="t"/>
              </v:shape>
            </v:group>
            <v:group style="position:absolute;left:2674;top:636;width:8856;height:2" coordorigin="2674,636" coordsize="8856,2">
              <v:shape style="position:absolute;left:2674;top:636;width:8856;height:2" coordorigin="2674,636" coordsize="8856,0" path="m2674,636l11530,636e" filled="f" stroked="t" strokeweight=".70998pt" strokecolor="#606060">
                <v:path arrowok="t"/>
              </v:shape>
            </v:group>
            <v:group style="position:absolute;left:3772;top:634;width:170;height:2" coordorigin="3772,634" coordsize="170,2">
              <v:shape style="position:absolute;left:3772;top:634;width:170;height:2" coordorigin="3772,634" coordsize="170,0" path="m3772,634l3943,634e" filled="f" stroked="t" strokeweight=".47332pt" strokecolor="#3F3F3F">
                <v:path arrowok="t"/>
              </v:shape>
            </v:group>
            <v:group style="position:absolute;left:9012;top:615;width:2;height:529" coordorigin="9012,615" coordsize="2,529">
              <v:shape style="position:absolute;left:9012;top:615;width:2;height:529" coordorigin="9012,615" coordsize="0,529" path="m9012,1144l9012,615e" filled="f" stroked="t" strokeweight=".23666pt" strokecolor="#4B4B4B">
                <v:path arrowok="t"/>
              </v:shape>
            </v:group>
            <v:group style="position:absolute;left:8984;top:639;width:445;height:2" coordorigin="8984,639" coordsize="445,2">
              <v:shape style="position:absolute;left:8984;top:639;width:445;height:2" coordorigin="8984,639" coordsize="445,0" path="m8984,639l9429,639e" filled="f" stroked="t" strokeweight=".47332pt" strokecolor="#5B5B5B">
                <v:path arrowok="t"/>
              </v:shape>
            </v:group>
            <v:group style="position:absolute;left:9329;top:636;width:592;height:2" coordorigin="9329,636" coordsize="592,2">
              <v:shape style="position:absolute;left:9329;top:636;width:592;height:2" coordorigin="9329,636" coordsize="592,0" path="m9329,636l9921,636e" filled="f" stroked="t" strokeweight=".94664pt" strokecolor="#747474">
                <v:path arrowok="t"/>
              </v:shape>
            </v:group>
            <v:group style="position:absolute;left:11523;top:629;width:2;height:3757" coordorigin="11523,629" coordsize="2,3757">
              <v:shape style="position:absolute;left:11523;top:629;width:2;height:3757" coordorigin="11523,629" coordsize="0,3757" path="m11523,4386l11523,629e" filled="f" stroked="t" strokeweight=".70998pt" strokecolor="#646464">
                <v:path arrowok="t"/>
              </v:shape>
            </v:group>
            <v:group style="position:absolute;left:426;top:615;width:2;height:1139" coordorigin="426,615" coordsize="2,1139">
              <v:shape style="position:absolute;left:426;top:615;width:2;height:1139" coordorigin="426,615" coordsize="0,1139" path="m426,1754l426,615e" filled="f" stroked="t" strokeweight=".94664pt" strokecolor="#979797">
                <v:path arrowok="t"/>
              </v:shape>
            </v:group>
            <v:group style="position:absolute;left:9012;top:1144;width:2;height:524" coordorigin="9012,1144" coordsize="2,524">
              <v:shape style="position:absolute;left:9012;top:1144;width:2;height:524" coordorigin="9012,1144" coordsize="0,524" path="m9012,1669l9012,1144e" filled="f" stroked="t" strokeweight=".23666pt" strokecolor="#000000">
                <v:path arrowok="t"/>
              </v:shape>
            </v:group>
            <v:group style="position:absolute;left:11521;top:1116;width:2;height:234" coordorigin="11521,1116" coordsize="2,234">
              <v:shape style="position:absolute;left:11521;top:1116;width:2;height:234" coordorigin="11521,1116" coordsize="0,234" path="m11521,1349l11521,1116e" filled="f" stroked="t" strokeweight=".47332pt" strokecolor="#4B4B4B">
                <v:path arrowok="t"/>
              </v:shape>
            </v:group>
            <v:group style="position:absolute;left:2438;top:1292;width:2;height:181" coordorigin="2438,1292" coordsize="2,181">
              <v:shape style="position:absolute;left:2438;top:1292;width:2;height:181" coordorigin="2438,1292" coordsize="0,181" path="m2438,1473l2438,1292e" filled="f" stroked="t" strokeweight=".47332pt" strokecolor="#1F1F1F">
                <v:path arrowok="t"/>
              </v:shape>
            </v:group>
            <v:group style="position:absolute;left:2438;top:1416;width:2;height:281" coordorigin="2438,1416" coordsize="2,281">
              <v:shape style="position:absolute;left:2438;top:1416;width:2;height:281" coordorigin="2438,1416" coordsize="0,281" path="m2438,1697l2438,1416e" filled="f" stroked="t" strokeweight=".70998pt" strokecolor="#383838">
                <v:path arrowok="t"/>
              </v:shape>
            </v:group>
            <v:group style="position:absolute;left:421;top:2145;width:8278;height:2" coordorigin="421,2145" coordsize="8278,2">
              <v:shape style="position:absolute;left:421;top:2145;width:8278;height:2" coordorigin="421,2145" coordsize="8278,0" path="m421,2145l8700,2145e" filled="f" stroked="t" strokeweight=".70998pt" strokecolor="#5B5B5B">
                <v:path arrowok="t"/>
              </v:shape>
            </v:group>
            <v:group style="position:absolute;left:431;top:1144;width:2;height:1244" coordorigin="431,1144" coordsize="2,1244">
              <v:shape style="position:absolute;left:431;top:1144;width:2;height:1244" coordorigin="431,1144" coordsize="0,1244" path="m431,2388l431,1144e" filled="f" stroked="t" strokeweight=".94664pt" strokecolor="#808080">
                <v:path arrowok="t"/>
              </v:shape>
            </v:group>
            <v:group style="position:absolute;left:2438;top:1626;width:2;height:534" coordorigin="2438,1626" coordsize="2,534">
              <v:shape style="position:absolute;left:2438;top:1626;width:2;height:534" coordorigin="2438,1626" coordsize="0,534" path="m2438,2160l2438,1626e" filled="f" stroked="t" strokeweight=".94664pt" strokecolor="#606060">
                <v:path arrowok="t"/>
              </v:shape>
            </v:group>
            <v:group style="position:absolute;left:8643;top:2150;width:402;height:2" coordorigin="8643,2150" coordsize="402,2">
              <v:shape style="position:absolute;left:8643;top:2150;width:402;height:2" coordorigin="8643,2150" coordsize="402,0" path="m8643,2150l9045,2150e" filled="f" stroked="t" strokeweight=".47332pt" strokecolor="#4B4B4B">
                <v:path arrowok="t"/>
              </v:shape>
            </v:group>
            <v:group style="position:absolute;left:9012;top:1669;width:2;height:482" coordorigin="9012,1669" coordsize="2,482">
              <v:shape style="position:absolute;left:9012;top:1669;width:2;height:482" coordorigin="9012,1669" coordsize="0,482" path="m9012,2150l9012,1669e" filled="f" stroked="t" strokeweight=".23666pt" strokecolor="#646464">
                <v:path arrowok="t"/>
              </v:shape>
            </v:group>
            <v:group style="position:absolute;left:8969;top:2152;width:2561;height:2" coordorigin="8969,2152" coordsize="2561,2">
              <v:shape style="position:absolute;left:8969;top:2152;width:2561;height:2" coordorigin="8969,2152" coordsize="2561,0" path="m8969,2152l11530,2152e" filled="f" stroked="t" strokeweight=".70998pt" strokecolor="#707070">
                <v:path arrowok="t"/>
              </v:shape>
            </v:group>
            <v:group style="position:absolute;left:426;top:2384;width:8614;height:2" coordorigin="426,2384" coordsize="8614,2">
              <v:shape style="position:absolute;left:426;top:2384;width:8614;height:2" coordorigin="426,2384" coordsize="8614,0" path="m426,2384l9040,2384e" filled="f" stroked="t" strokeweight=".70998pt" strokecolor="#575757">
                <v:path arrowok="t"/>
              </v:shape>
            </v:group>
            <v:group style="position:absolute;left:8969;top:2391;width:2561;height:2" coordorigin="8969,2391" coordsize="2561,2">
              <v:shape style="position:absolute;left:8969;top:2391;width:2561;height:2" coordorigin="8969,2391" coordsize="2561,0" path="m8969,2391l11530,2391e" filled="f" stroked="t" strokeweight=".70998pt" strokecolor="#707070">
                <v:path arrowok="t"/>
              </v:shape>
            </v:group>
            <v:group style="position:absolute;left:421;top:2624;width:9381;height:2" coordorigin="421,2624" coordsize="9381,2">
              <v:shape style="position:absolute;left:421;top:2624;width:9381;height:2" coordorigin="421,2624" coordsize="9381,0" path="m421,2624l9802,2624e" filled="f" stroked="t" strokeweight=".70998pt" strokecolor="#5B5B5B">
                <v:path arrowok="t"/>
              </v:shape>
            </v:group>
            <v:group style="position:absolute;left:431;top:615;width:2;height:7928" coordorigin="431,615" coordsize="2,7928">
              <v:shape style="position:absolute;left:431;top:615;width:2;height:7928" coordorigin="431,615" coordsize="0,7928" path="m431,8543l431,615e" filled="f" stroked="t" strokeweight=".70998pt" strokecolor="#646464">
                <v:path arrowok="t"/>
              </v:shape>
            </v:group>
            <v:group style="position:absolute;left:5718;top:2627;width:2632;height:2" coordorigin="5718,2627" coordsize="2632,2">
              <v:shape style="position:absolute;left:5718;top:2627;width:2632;height:2" coordorigin="5718,2627" coordsize="2632,0" path="m5718,2627l8349,2627e" filled="f" stroked="t" strokeweight=".47332pt" strokecolor="#575757">
                <v:path arrowok="t"/>
              </v:shape>
            </v:group>
            <v:group style="position:absolute;left:8293;top:2627;width:407;height:2" coordorigin="8293,2627" coordsize="407,2">
              <v:shape style="position:absolute;left:8293;top:2627;width:407;height:2" coordorigin="8293,2627" coordsize="407,0" path="m8293,2627l8700,2627e" filled="f" stroked="t" strokeweight=".70998pt" strokecolor="#646464">
                <v:path arrowok="t"/>
              </v:shape>
            </v:group>
            <v:group style="position:absolute;left:8643;top:2627;width:398;height:2" coordorigin="8643,2627" coordsize="398,2">
              <v:shape style="position:absolute;left:8643;top:2627;width:398;height:2" coordorigin="8643,2627" coordsize="398,0" path="m8643,2627l9040,2627e" filled="f" stroked="t" strokeweight=".47332pt" strokecolor="#4F4F4F">
                <v:path arrowok="t"/>
              </v:shape>
            </v:group>
            <v:group style="position:absolute;left:9746;top:2627;width:1784;height:2" coordorigin="9746,2627" coordsize="1784,2">
              <v:shape style="position:absolute;left:9746;top:2627;width:1784;height:2" coordorigin="9746,2627" coordsize="1784,0" path="m9746,2627l11530,2627e" filled="f" stroked="t" strokeweight=".70998pt" strokecolor="#6B6B6B">
                <v:path arrowok="t"/>
              </v:shape>
            </v:group>
            <v:group style="position:absolute;left:421;top:2868;width:6380;height:2" coordorigin="421,2868" coordsize="6380,2">
              <v:shape style="position:absolute;left:421;top:2868;width:6380;height:2" coordorigin="421,2868" coordsize="6380,0" path="m421,2868l6802,2868e" filled="f" stroked="t" strokeweight=".70998pt" strokecolor="#5B5B5B">
                <v:path arrowok="t"/>
              </v:shape>
            </v:group>
            <v:group style="position:absolute;left:6693;top:2865;width:331;height:2" coordorigin="6693,2865" coordsize="331,2">
              <v:shape style="position:absolute;left:6693;top:2865;width:331;height:2" coordorigin="6693,2865" coordsize="331,0" path="m6693,2865l7024,2865e" filled="f" stroked="t" strokeweight=".47332pt" strokecolor="#484848">
                <v:path arrowok="t"/>
              </v:shape>
            </v:group>
            <v:group style="position:absolute;left:6967;top:2868;width:2073;height:2" coordorigin="6967,2868" coordsize="2073,2">
              <v:shape style="position:absolute;left:6967;top:2868;width:2073;height:2" coordorigin="6967,2868" coordsize="2073,0" path="m6967,2868l9040,2868e" filled="f" stroked="t" strokeweight=".70998pt" strokecolor="#5B5B5B">
                <v:path arrowok="t"/>
              </v:shape>
            </v:group>
            <v:group style="position:absolute;left:8984;top:2870;width:445;height:2" coordorigin="8984,2870" coordsize="445,2">
              <v:shape style="position:absolute;left:8984;top:2870;width:445;height:2" coordorigin="8984,2870" coordsize="445,0" path="m8984,2870l9429,2870e" filled="f" stroked="t" strokeweight=".47332pt" strokecolor="#484848">
                <v:path arrowok="t"/>
              </v:shape>
            </v:group>
            <v:group style="position:absolute;left:9353;top:2868;width:2177;height:2" coordorigin="9353,2868" coordsize="2177,2">
              <v:shape style="position:absolute;left:9353;top:2868;width:2177;height:2" coordorigin="9353,2868" coordsize="2177,0" path="m9353,2868l11530,2868e" filled="f" stroked="t" strokeweight=".70998pt" strokecolor="#707070">
                <v:path arrowok="t"/>
              </v:shape>
            </v:group>
            <v:group style="position:absolute;left:11523;top:2579;width:2;height:334" coordorigin="11523,2579" coordsize="2,334">
              <v:shape style="position:absolute;left:11523;top:2579;width:2;height:334" coordorigin="11523,2579" coordsize="0,334" path="m11523,2913l11523,2579e" filled="f" stroked="t" strokeweight=".47332pt" strokecolor="#4F4F4F">
                <v:path arrowok="t"/>
              </v:shape>
            </v:group>
            <v:group style="position:absolute;left:421;top:3099;width:1363;height:2" coordorigin="421,3099" coordsize="1363,2">
              <v:shape style="position:absolute;left:421;top:3099;width:1363;height:2" coordorigin="421,3099" coordsize="1363,0" path="m421,3099l1784,3099e" filled="f" stroked="t" strokeweight=".70998pt" strokecolor="#606060">
                <v:path arrowok="t"/>
              </v:shape>
            </v:group>
            <v:group style="position:absolute;left:1728;top:3108;width:5296;height:2" coordorigin="1728,3108" coordsize="5296,2">
              <v:shape style="position:absolute;left:1728;top:3108;width:5296;height:2" coordorigin="1728,3108" coordsize="5296,0" path="m1728,3108l7024,3108e" filled="f" stroked="t" strokeweight=".70998pt" strokecolor="#5B5B5B">
                <v:path arrowok="t"/>
              </v:shape>
            </v:group>
            <v:group style="position:absolute;left:6967;top:3108;width:454;height:2" coordorigin="6967,3108" coordsize="454,2">
              <v:shape style="position:absolute;left:6967;top:3108;width:454;height:2" coordorigin="6967,3108" coordsize="454,0" path="m6967,3108l7422,3108e" filled="f" stroked="t" strokeweight=".47332pt" strokecolor="#444444">
                <v:path arrowok="t"/>
              </v:shape>
            </v:group>
            <v:group style="position:absolute;left:7365;top:3106;width:1676;height:2" coordorigin="7365,3106" coordsize="1676,2">
              <v:shape style="position:absolute;left:7365;top:3106;width:1676;height:2" coordorigin="7365,3106" coordsize="1676,0" path="m7365,3106l9040,3106e" filled="f" stroked="t" strokeweight=".94664pt" strokecolor="#606060">
                <v:path arrowok="t"/>
              </v:shape>
            </v:group>
            <v:group style="position:absolute;left:8984;top:3108;width:445;height:2" coordorigin="8984,3108" coordsize="445,2">
              <v:shape style="position:absolute;left:8984;top:3108;width:445;height:2" coordorigin="8984,3108" coordsize="445,0" path="m8984,3108l9429,3108e" filled="f" stroked="t" strokeweight=".47332pt" strokecolor="#3F3F3F">
                <v:path arrowok="t"/>
              </v:shape>
            </v:group>
            <v:group style="position:absolute;left:9372;top:3108;width:2158;height:2" coordorigin="9372,3108" coordsize="2158,2">
              <v:shape style="position:absolute;left:9372;top:3108;width:2158;height:2" coordorigin="9372,3108" coordsize="2158,0" path="m9372,3108l11530,3108e" filled="f" stroked="t" strokeweight=".70998pt" strokecolor="#646464">
                <v:path arrowok="t"/>
              </v:shape>
            </v:group>
            <v:group style="position:absolute;left:417;top:3349;width:7384;height:2" coordorigin="417,3349" coordsize="7384,2">
              <v:shape style="position:absolute;left:417;top:3349;width:7384;height:2" coordorigin="417,3349" coordsize="7384,0" path="m417,3349l7800,3349e" filled="f" stroked="t" strokeweight=".70998pt" strokecolor="#5B5B5B">
                <v:path arrowok="t"/>
              </v:shape>
            </v:group>
            <v:group style="position:absolute;left:3772;top:3351;width:170;height:2" coordorigin="3772,3351" coordsize="170,2">
              <v:shape style="position:absolute;left:3772;top:3351;width:170;height:2" coordorigin="3772,3351" coordsize="170,0" path="m3772,3351l3943,3351e" filled="f" stroked="t" strokeweight=".47332pt" strokecolor="#343434">
                <v:path arrowok="t"/>
              </v:shape>
            </v:group>
            <v:group style="position:absolute;left:3886;top:3351;width:232;height:2" coordorigin="3886,3351" coordsize="232,2">
              <v:shape style="position:absolute;left:3886;top:3351;width:232;height:2" coordorigin="3886,3351" coordsize="232,0" path="m3886,3351l4118,3351e" filled="f" stroked="t" strokeweight=".47332pt" strokecolor="#484848">
                <v:path arrowok="t"/>
              </v:shape>
            </v:group>
            <v:group style="position:absolute;left:6693;top:3351;width:331;height:2" coordorigin="6693,3351" coordsize="331,2">
              <v:shape style="position:absolute;left:6693;top:3351;width:331;height:2" coordorigin="6693,3351" coordsize="331,0" path="m6693,3351l7024,3351e" filled="f" stroked="t" strokeweight=".47332pt" strokecolor="#3F3F3F">
                <v:path arrowok="t"/>
              </v:shape>
            </v:group>
            <v:group style="position:absolute;left:7744;top:3351;width:2513;height:2" coordorigin="7744,3351" coordsize="2513,2">
              <v:shape style="position:absolute;left:7744;top:3351;width:2513;height:2" coordorigin="7744,3351" coordsize="2513,0" path="m7744,3351l10257,3351e" filled="f" stroked="t" strokeweight=".47332pt" strokecolor="#646464">
                <v:path arrowok="t"/>
              </v:shape>
            </v:group>
            <v:group style="position:absolute;left:10200;top:3351;width:1335;height:2" coordorigin="10200,3351" coordsize="1335,2">
              <v:shape style="position:absolute;left:10200;top:3351;width:1335;height:2" coordorigin="10200,3351" coordsize="1335,0" path="m10200,3351l11535,3351e" filled="f" stroked="t" strokeweight=".70998pt" strokecolor="#747474">
                <v:path arrowok="t"/>
              </v:shape>
            </v:group>
            <v:group style="position:absolute;left:7005;top:3347;width:2;height:515" coordorigin="7005,3347" coordsize="2,515">
              <v:shape style="position:absolute;left:7005;top:3347;width:2;height:515" coordorigin="7005,3347" coordsize="0,515" path="m7005,3862l7005,3347e" filled="f" stroked="t" strokeweight=".70998pt" strokecolor="#5B5B5B">
                <v:path arrowok="t"/>
              </v:shape>
            </v:group>
            <v:group style="position:absolute;left:6991;top:3800;width:1330;height:2" coordorigin="6991,3800" coordsize="1330,2">
              <v:shape style="position:absolute;left:6991;top:3800;width:1330;height:2" coordorigin="6991,3800" coordsize="1330,0" path="m6991,3800l8321,3800e" filled="f" stroked="t" strokeweight=".23666pt" strokecolor="#4B4B4B">
                <v:path arrowok="t"/>
              </v:shape>
            </v:group>
            <v:group style="position:absolute;left:8321;top:3800;width:3195;height:2" coordorigin="8321,3800" coordsize="3195,2">
              <v:shape style="position:absolute;left:8321;top:3800;width:3195;height:2" coordorigin="8321,3800" coordsize="3195,0" path="m8321,3800l11516,3800e" filled="f" stroked="t" strokeweight=".23666pt" strokecolor="#000000">
                <v:path arrowok="t"/>
              </v:shape>
            </v:group>
            <v:group style="position:absolute;left:421;top:4071;width:185;height:2" coordorigin="421,4071" coordsize="185,2">
              <v:shape style="position:absolute;left:421;top:4071;width:185;height:2" coordorigin="421,4071" coordsize="185,0" path="m421,4071l606,4071e" filled="f" stroked="t" strokeweight=".47332pt" strokecolor="#4F4F4F">
                <v:path arrowok="t"/>
              </v:shape>
            </v:group>
            <v:group style="position:absolute;left:549;top:4074;width:1235;height:2" coordorigin="549,4074" coordsize="1235,2">
              <v:shape style="position:absolute;left:549;top:4074;width:1235;height:2" coordorigin="549,4074" coordsize="1235,0" path="m549,4074l1784,4074e" filled="f" stroked="t" strokeweight=".70998pt" strokecolor="#777777">
                <v:path arrowok="t"/>
              </v:shape>
            </v:group>
            <v:group style="position:absolute;left:1728;top:4076;width:222;height:2" coordorigin="1728,4076" coordsize="222,2">
              <v:shape style="position:absolute;left:1728;top:4076;width:222;height:2" coordorigin="1728,4076" coordsize="222,0" path="m1728,4076l1950,4076e" filled="f" stroked="t" strokeweight=".47332pt" strokecolor="#545454">
                <v:path arrowok="t"/>
              </v:shape>
            </v:group>
            <v:group style="position:absolute;left:1893;top:4078;width:1950;height:2" coordorigin="1893,4078" coordsize="1950,2">
              <v:shape style="position:absolute;left:1893;top:4078;width:1950;height:2" coordorigin="1893,4078" coordsize="1950,0" path="m1893,4078l3843,4078e" filled="f" stroked="t" strokeweight=".70998pt" strokecolor="#707070">
                <v:path arrowok="t"/>
              </v:shape>
            </v:group>
            <v:group style="position:absolute;left:3914;top:3769;width:2381;height:2" coordorigin="3914,3769" coordsize="2381,2">
              <v:shape style="position:absolute;left:3914;top:3769;width:2381;height:2" coordorigin="3914,3769" coordsize="2381,0" path="m3914,3769l6295,3769e" filled="f" stroked="t" strokeweight=".70998pt" strokecolor="#7C7C7C">
                <v:path arrowok="t"/>
              </v:shape>
            </v:group>
            <v:group style="position:absolute;left:3926;top:3347;width:2;height:734" coordorigin="3926,3347" coordsize="2,734">
              <v:shape style="position:absolute;left:3926;top:3347;width:2;height:734" coordorigin="3926,3347" coordsize="0,734" path="m3926,4081l3926,3347e" filled="f" stroked="t" strokeweight=".94664pt" strokecolor="#5B5B5B">
                <v:path arrowok="t"/>
              </v:shape>
            </v:group>
            <v:group style="position:absolute;left:3772;top:4076;width:3171;height:2" coordorigin="3772,4076" coordsize="3171,2">
              <v:shape style="position:absolute;left:3772;top:4076;width:3171;height:2" coordorigin="3772,4076" coordsize="3171,0" path="m3772,4076l6944,4076e" filled="f" stroked="t" strokeweight=".94664pt" strokecolor="#545454">
                <v:path arrowok="t"/>
              </v:shape>
            </v:group>
            <v:group style="position:absolute;left:6021;top:4078;width:5514;height:2" coordorigin="6021,4078" coordsize="5514,2">
              <v:shape style="position:absolute;left:6021;top:4078;width:5514;height:2" coordorigin="6021,4078" coordsize="5514,0" path="m6021,4078l11535,4078e" filled="f" stroked="t" strokeweight=".70998pt" strokecolor="#747474">
                <v:path arrowok="t"/>
              </v:shape>
            </v:group>
            <v:group style="position:absolute;left:7005;top:3771;width:2;height:315" coordorigin="7005,3771" coordsize="2,315">
              <v:shape style="position:absolute;left:7005;top:3771;width:2;height:315" coordorigin="7005,3771" coordsize="0,315" path="m7005,4086l7005,3771e" filled="f" stroked="t" strokeweight=".47332pt" strokecolor="#383838">
                <v:path arrowok="t"/>
              </v:shape>
            </v:group>
            <v:group style="position:absolute;left:417;top:4348;width:11118;height:2" coordorigin="417,4348" coordsize="11118,2">
              <v:shape style="position:absolute;left:417;top:4348;width:11118;height:2" coordorigin="417,4348" coordsize="11118,0" path="m417,4348l11535,4348e" filled="f" stroked="t" strokeweight=".70998pt" strokecolor="#707070">
                <v:path arrowok="t"/>
              </v:shape>
            </v:group>
            <v:group style="position:absolute;left:424;top:4033;width:2;height:343" coordorigin="424,4033" coordsize="2,343">
              <v:shape style="position:absolute;left:424;top:4033;width:2;height:343" coordorigin="424,4033" coordsize="0,343" path="m424,4376l424,4033e" filled="f" stroked="t" strokeweight=".47332pt" strokecolor="#484848">
                <v:path arrowok="t"/>
              </v:shape>
            </v:group>
            <v:group style="position:absolute;left:8293;top:4350;width:748;height:2" coordorigin="8293,4350" coordsize="748,2">
              <v:shape style="position:absolute;left:8293;top:4350;width:748;height:2" coordorigin="8293,4350" coordsize="748,0" path="m8293,4350l9040,4350e" filled="f" stroked="t" strokeweight=".47332pt" strokecolor="#606060">
                <v:path arrowok="t"/>
              </v:shape>
            </v:group>
            <v:group style="position:absolute;left:9481;top:4353;width:322;height:2" coordorigin="9481,4353" coordsize="322,2">
              <v:shape style="position:absolute;left:9481;top:4353;width:322;height:2" coordorigin="9481,4353" coordsize="322,0" path="m9481,4353l9802,4353e" filled="f" stroked="t" strokeweight=".47332pt" strokecolor="#5B5B5B">
                <v:path arrowok="t"/>
              </v:shape>
            </v:group>
            <v:group style="position:absolute;left:2428;top:4591;width:4321;height:2" coordorigin="2428,4591" coordsize="4321,2">
              <v:shape style="position:absolute;left:2428;top:4591;width:4321;height:2" coordorigin="2428,4591" coordsize="4321,0" path="m2428,4591l6750,4591e" filled="f" stroked="t" strokeweight=".70998pt" strokecolor="#575757">
                <v:path arrowok="t"/>
              </v:shape>
            </v:group>
            <v:group style="position:absolute;left:6693;top:4591;width:331;height:2" coordorigin="6693,4591" coordsize="331,2">
              <v:shape style="position:absolute;left:6693;top:4591;width:331;height:2" coordorigin="6693,4591" coordsize="331,0" path="m6693,4591l7024,4591e" filled="f" stroked="t" strokeweight=".47332pt" strokecolor="#343434">
                <v:path arrowok="t"/>
              </v:shape>
            </v:group>
            <v:group style="position:absolute;left:6967;top:4591;width:1732;height:2" coordorigin="6967,4591" coordsize="1732,2">
              <v:shape style="position:absolute;left:6967;top:4591;width:1732;height:2" coordorigin="6967,4591" coordsize="1732,0" path="m6967,4591l8700,4591e" filled="f" stroked="t" strokeweight=".70998pt" strokecolor="#606060">
                <v:path arrowok="t"/>
              </v:shape>
            </v:group>
            <v:group style="position:absolute;left:8643;top:4591;width:398;height:2" coordorigin="8643,4591" coordsize="398,2">
              <v:shape style="position:absolute;left:8643;top:4591;width:398;height:2" coordorigin="8643,4591" coordsize="398,0" path="m8643,4591l9040,4591e" filled="f" stroked="t" strokeweight=".47332pt" strokecolor="#444444">
                <v:path arrowok="t"/>
              </v:shape>
            </v:group>
            <v:group style="position:absolute;left:8965;top:4593;width:838;height:2" coordorigin="8965,4593" coordsize="838,2">
              <v:shape style="position:absolute;left:8965;top:4593;width:838;height:2" coordorigin="8965,4593" coordsize="838,0" path="m8965,4593l9802,4593e" filled="f" stroked="t" strokeweight=".70998pt" strokecolor="#6B6B6B">
                <v:path arrowok="t"/>
              </v:shape>
            </v:group>
            <v:group style="position:absolute;left:9746;top:4593;width:511;height:2" coordorigin="9746,4593" coordsize="511,2">
              <v:shape style="position:absolute;left:9746;top:4593;width:511;height:2" coordorigin="9746,4593" coordsize="511,0" path="m9746,4593l10257,4593e" filled="f" stroked="t" strokeweight=".47332pt" strokecolor="#545454">
                <v:path arrowok="t"/>
              </v:shape>
            </v:group>
            <v:group style="position:absolute;left:10200;top:4593;width:1330;height:2" coordorigin="10200,4593" coordsize="1330,2">
              <v:shape style="position:absolute;left:10200;top:4593;width:1330;height:2" coordorigin="10200,4593" coordsize="1330,0" path="m10200,4593l11530,4593e" filled="f" stroked="t" strokeweight=".94664pt" strokecolor="#747474">
                <v:path arrowok="t"/>
              </v:shape>
            </v:group>
            <v:group style="position:absolute;left:11525;top:4305;width:2;height:315" coordorigin="11525,4305" coordsize="2,315">
              <v:shape style="position:absolute;left:11525;top:4305;width:2;height:315" coordorigin="11525,4305" coordsize="0,315" path="m11525,4620l11525,4305e" filled="f" stroked="t" strokeweight=".47332pt" strokecolor="#4F4F4F">
                <v:path arrowok="t"/>
              </v:shape>
            </v:group>
            <v:group style="position:absolute;left:4965;top:4586;width:2;height:553" coordorigin="4965,4586" coordsize="2,553">
              <v:shape style="position:absolute;left:4965;top:4586;width:2;height:553" coordorigin="4965,4586" coordsize="0,553" path="m4965,5139l4965,4586e" filled="f" stroked="t" strokeweight=".70998pt" strokecolor="#676767">
                <v:path arrowok="t"/>
              </v:shape>
            </v:group>
            <v:group style="position:absolute;left:7772;top:4577;width:2;height:491" coordorigin="7772,4577" coordsize="2,491">
              <v:shape style="position:absolute;left:7772;top:4577;width:2;height:491" coordorigin="7772,4577" coordsize="0,491" path="m7772,5068l7772,4577e" filled="f" stroked="t" strokeweight=".23666pt" strokecolor="#3B3B3B">
                <v:path arrowok="t"/>
              </v:shape>
            </v:group>
            <v:group style="position:absolute;left:4965;top:5068;width:1784;height:2" coordorigin="4965,5068" coordsize="1784,2">
              <v:shape style="position:absolute;left:4965;top:5068;width:1784;height:2" coordorigin="4965,5068" coordsize="1784,0" path="m4965,5068l6750,5068e" filled="f" stroked="t" strokeweight=".70998pt" strokecolor="#707070">
                <v:path arrowok="t"/>
              </v:shape>
            </v:group>
            <v:group style="position:absolute;left:6693;top:5070;width:729;height:2" coordorigin="6693,5070" coordsize="729,2">
              <v:shape style="position:absolute;left:6693;top:5070;width:729;height:2" coordorigin="6693,5070" coordsize="729,0" path="m6693,5070l7422,5070e" filled="f" stroked="t" strokeweight=".47332pt" strokecolor="#575757">
                <v:path arrowok="t"/>
              </v:shape>
            </v:group>
            <v:group style="position:absolute;left:7365;top:5072;width:440;height:2" coordorigin="7365,5072" coordsize="440,2">
              <v:shape style="position:absolute;left:7365;top:5072;width:440;height:2" coordorigin="7365,5072" coordsize="440,0" path="m7365,5072l7805,5072e" filled="f" stroked="t" strokeweight=".70998pt" strokecolor="#707070">
                <v:path arrowok="t"/>
              </v:shape>
            </v:group>
            <v:group style="position:absolute;left:7744;top:5070;width:606;height:2" coordorigin="7744,5070" coordsize="606,2">
              <v:shape style="position:absolute;left:7744;top:5070;width:606;height:2" coordorigin="7744,5070" coordsize="606,0" path="m7744,5070l8349,5070e" filled="f" stroked="t" strokeweight=".47332pt" strokecolor="#4F4F4F">
                <v:path arrowok="t"/>
              </v:shape>
            </v:group>
            <v:group style="position:absolute;left:8293;top:5070;width:3242;height:2" coordorigin="8293,5070" coordsize="3242,2">
              <v:shape style="position:absolute;left:8293;top:5070;width:3242;height:2" coordorigin="8293,5070" coordsize="3242,0" path="m8293,5070l11535,5070e" filled="f" stroked="t" strokeweight=".70998pt" strokecolor="#6B6B6B">
                <v:path arrowok="t"/>
              </v:shape>
            </v:group>
            <v:group style="position:absolute;left:2433;top:4067;width:2;height:12314" coordorigin="2433,4067" coordsize="2,12314">
              <v:shape style="position:absolute;left:2433;top:4067;width:2;height:12314" coordorigin="2433,4067" coordsize="0,12314" path="m2433,16381l2433,4067e" filled="f" stroked="t" strokeweight=".70998pt" strokecolor="#545457">
                <v:path arrowok="t"/>
              </v:shape>
            </v:group>
            <v:group style="position:absolute;left:4970;top:4586;width:2;height:2164" coordorigin="4970,4586" coordsize="2,2164">
              <v:shape style="position:absolute;left:4970;top:4586;width:2;height:2164" coordorigin="4970,4586" coordsize="0,2164" path="m4970,6751l4970,4586e" filled="f" stroked="t" strokeweight=".70998pt" strokecolor="#646464">
                <v:path arrowok="t"/>
              </v:shape>
            </v:group>
            <v:group style="position:absolute;left:4960;top:5313;width:6546;height:2" coordorigin="4960,5313" coordsize="6546,2">
              <v:shape style="position:absolute;left:4960;top:5313;width:6546;height:2" coordorigin="4960,5313" coordsize="6546,0" path="m4960,5313l11506,5313e" filled="f" stroked="t" strokeweight=".70998pt" strokecolor="#646464">
                <v:path arrowok="t"/>
              </v:shape>
            </v:group>
            <v:group style="position:absolute;left:9481;top:5316;width:322;height:2" coordorigin="9481,5316" coordsize="322,2">
              <v:shape style="position:absolute;left:9481;top:5316;width:322;height:2" coordorigin="9481,5316" coordsize="322,0" path="m9481,5316l9802,5316e" filled="f" stroked="t" strokeweight=".47332pt" strokecolor="#4F4F4F">
                <v:path arrowok="t"/>
              </v:shape>
            </v:group>
            <v:group style="position:absolute;left:10749;top:5316;width:786;height:2" coordorigin="10749,5316" coordsize="786,2">
              <v:shape style="position:absolute;left:10749;top:5316;width:786;height:2" coordorigin="10749,5316" coordsize="786,0" path="m10749,5316l11535,5316e" filled="f" stroked="t" strokeweight=".70998pt" strokecolor="#7C7C7C">
                <v:path arrowok="t"/>
              </v:shape>
            </v:group>
            <v:group style="position:absolute;left:4970;top:5196;width:2;height:625" coordorigin="4970,5196" coordsize="2,625">
              <v:shape style="position:absolute;left:4970;top:5196;width:2;height:625" coordorigin="4970,5196" coordsize="0,625" path="m4970,5821l4970,5196e" filled="f" stroked="t" strokeweight=".70998pt" strokecolor="#707070">
                <v:path arrowok="t"/>
              </v:shape>
            </v:group>
            <v:group style="position:absolute;left:4960;top:5554;width:6570;height:2" coordorigin="4960,5554" coordsize="6570,2">
              <v:shape style="position:absolute;left:4960;top:5554;width:6570;height:2" coordorigin="4960,5554" coordsize="6570,0" path="m4960,5554l11530,5554e" filled="f" stroked="t" strokeweight=".70998pt" strokecolor="#646464">
                <v:path arrowok="t"/>
              </v:shape>
            </v:group>
            <v:group style="position:absolute;left:7365;top:5552;width:435;height:2" coordorigin="7365,5552" coordsize="435,2">
              <v:shape style="position:absolute;left:7365;top:5552;width:435;height:2" coordorigin="7365,5552" coordsize="435,0" path="m7365,5552l7800,5552e" filled="f" stroked="t" strokeweight=".47332pt" strokecolor="#4F4F4F">
                <v:path arrowok="t"/>
              </v:shape>
            </v:group>
            <v:group style="position:absolute;left:9481;top:5554;width:322;height:2" coordorigin="9481,5554" coordsize="322,2">
              <v:shape style="position:absolute;left:9481;top:5554;width:322;height:2" coordorigin="9481,5554" coordsize="322,0" path="m9481,5554l9802,5554e" filled="f" stroked="t" strokeweight=".47332pt" strokecolor="#3F3F3F">
                <v:path arrowok="t"/>
              </v:shape>
            </v:group>
            <v:group style="position:absolute;left:11523;top:4548;width:2;height:1983" coordorigin="11523,4548" coordsize="2,1983">
              <v:shape style="position:absolute;left:11523;top:4548;width:2;height:1983" coordorigin="11523,4548" coordsize="0,1983" path="m11523,6531l11523,4548e" filled="f" stroked="t" strokeweight=".70998pt" strokecolor="#676767">
                <v:path arrowok="t"/>
              </v:shape>
            </v:group>
            <v:group style="position:absolute;left:2428;top:5792;width:1051;height:2" coordorigin="2428,5792" coordsize="1051,2">
              <v:shape style="position:absolute;left:2428;top:5792;width:1051;height:2" coordorigin="2428,5792" coordsize="1051,0" path="m2428,5792l3479,5792e" filled="f" stroked="t" strokeweight=".70998pt" strokecolor="#545454">
                <v:path arrowok="t"/>
              </v:shape>
            </v:group>
            <v:group style="position:absolute;left:3422;top:5792;width:407;height:2" coordorigin="3422,5792" coordsize="407,2">
              <v:shape style="position:absolute;left:3422;top:5792;width:407;height:2" coordorigin="3422,5792" coordsize="407,0" path="m3422,5792l3829,5792e" filled="f" stroked="t" strokeweight=".70998pt" strokecolor="#676767">
                <v:path arrowok="t"/>
              </v:shape>
            </v:group>
            <v:group style="position:absolute;left:3772;top:5792;width:346;height:2" coordorigin="3772,5792" coordsize="346,2">
              <v:shape style="position:absolute;left:3772;top:5792;width:346;height:2" coordorigin="3772,5792" coordsize="346,0" path="m3772,5792l4118,5792e" filled="f" stroked="t" strokeweight=".47332pt" strokecolor="#383838">
                <v:path arrowok="t"/>
              </v:shape>
            </v:group>
            <v:group style="position:absolute;left:4061;top:5795;width:4979;height:2" coordorigin="4061,5795" coordsize="4979,2">
              <v:shape style="position:absolute;left:4061;top:5795;width:4979;height:2" coordorigin="4061,5795" coordsize="4979,0" path="m4061,5795l9040,5795e" filled="f" stroked="t" strokeweight=".70998pt" strokecolor="#606060">
                <v:path arrowok="t"/>
              </v:shape>
            </v:group>
            <v:group style="position:absolute;left:8984;top:5797;width:445;height:2" coordorigin="8984,5797" coordsize="445,2">
              <v:shape style="position:absolute;left:8984;top:5797;width:445;height:2" coordorigin="8984,5797" coordsize="445,0" path="m8984,5797l9429,5797e" filled="f" stroked="t" strokeweight=".47332pt" strokecolor="#646464">
                <v:path arrowok="t"/>
              </v:shape>
            </v:group>
            <v:group style="position:absolute;left:9296;top:5795;width:511;height:2" coordorigin="9296,5795" coordsize="511,2">
              <v:shape style="position:absolute;left:9296;top:5795;width:511;height:2" coordorigin="9296,5795" coordsize="511,0" path="m9296,5795l9807,5795e" filled="f" stroked="t" strokeweight=".94664pt" strokecolor="#777777">
                <v:path arrowok="t"/>
              </v:shape>
            </v:group>
            <v:group style="position:absolute;left:9746;top:5795;width:511;height:2" coordorigin="9746,5795" coordsize="511,2">
              <v:shape style="position:absolute;left:9746;top:5795;width:511;height:2" coordorigin="9746,5795" coordsize="511,0" path="m9746,5795l10257,5795e" filled="f" stroked="t" strokeweight=".47332pt" strokecolor="#5B5B5B">
                <v:path arrowok="t"/>
              </v:shape>
            </v:group>
            <v:group style="position:absolute;left:10200;top:5797;width:1330;height:2" coordorigin="10200,5797" coordsize="1330,2">
              <v:shape style="position:absolute;left:10200;top:5797;width:1330;height:2" coordorigin="10200,5797" coordsize="1330,0" path="m10200,5797l11530,5797e" filled="f" stroked="t" strokeweight=".70998pt" strokecolor="#747474">
                <v:path arrowok="t"/>
              </v:shape>
            </v:group>
            <v:group style="position:absolute;left:762;top:6031;width:8278;height:2" coordorigin="762,6031" coordsize="8278,2">
              <v:shape style="position:absolute;left:762;top:6031;width:8278;height:2" coordorigin="762,6031" coordsize="8278,0" path="m762,6031l9040,6031e" filled="f" stroked="t" strokeweight=".70998pt" strokecolor="#606060">
                <v:path arrowok="t"/>
              </v:shape>
            </v:group>
            <v:group style="position:absolute;left:1728;top:6031;width:222;height:2" coordorigin="1728,6031" coordsize="222,2">
              <v:shape style="position:absolute;left:1728;top:6031;width:222;height:2" coordorigin="1728,6031" coordsize="222,0" path="m1728,6031l1950,6031e" filled="f" stroked="t" strokeweight=".47332pt" strokecolor="#3F3F3F">
                <v:path arrowok="t"/>
              </v:shape>
            </v:group>
            <v:group style="position:absolute;left:8984;top:6035;width:445;height:2" coordorigin="8984,6035" coordsize="445,2">
              <v:shape style="position:absolute;left:8984;top:6035;width:445;height:2" coordorigin="8984,6035" coordsize="445,0" path="m8984,6035l9429,6035e" filled="f" stroked="t" strokeweight=".47332pt" strokecolor="#484848">
                <v:path arrowok="t"/>
              </v:shape>
            </v:group>
            <v:group style="position:absolute;left:9372;top:6035;width:2163;height:2" coordorigin="9372,6035" coordsize="2163,2">
              <v:shape style="position:absolute;left:9372;top:6035;width:2163;height:2" coordorigin="9372,6035" coordsize="2163,0" path="m9372,6035l11535,6035e" filled="f" stroked="t" strokeweight=".70998pt" strokecolor="#6B6B6B">
                <v:path arrowok="t"/>
              </v:shape>
            </v:group>
            <v:group style="position:absolute;left:421;top:6012;width:2;height:510" coordorigin="421,6012" coordsize="2,510">
              <v:shape style="position:absolute;left:421;top:6012;width:2;height:510" coordorigin="421,6012" coordsize="0,510" path="m421,6522l421,6012e" filled="f" stroked="t" strokeweight=".47332pt" strokecolor="#3F3F3F">
                <v:path arrowok="t"/>
              </v:shape>
            </v:group>
            <v:group style="position:absolute;left:7772;top:6035;width:2;height:277" coordorigin="7772,6035" coordsize="2,277">
              <v:shape style="position:absolute;left:7772;top:6035;width:2;height:277" coordorigin="7772,6035" coordsize="0,277" path="m7772,6312l7772,6035e" filled="f" stroked="t" strokeweight=".23666pt" strokecolor="#6B6B6B">
                <v:path arrowok="t"/>
              </v:shape>
            </v:group>
            <v:group style="position:absolute;left:2423;top:6505;width:3351;height:2" coordorigin="2423,6505" coordsize="3351,2">
              <v:shape style="position:absolute;left:2423;top:6505;width:3351;height:2" coordorigin="2423,6505" coordsize="3351,0" path="m2423,6505l5775,6505e" filled="f" stroked="t" strokeweight=".70998pt" strokecolor="#575757">
                <v:path arrowok="t"/>
              </v:shape>
            </v:group>
            <v:group style="position:absolute;left:5718;top:6505;width:1799;height:2" coordorigin="5718,6505" coordsize="1799,2">
              <v:shape style="position:absolute;left:5718;top:6505;width:1799;height:2" coordorigin="5718,6505" coordsize="1799,0" path="m5718,6505l7516,6505e" filled="f" stroked="t" strokeweight=".94664pt" strokecolor="#7C7C7C">
                <v:path arrowok="t"/>
              </v:shape>
            </v:group>
            <v:group style="position:absolute;left:6238;top:6507;width:786;height:2" coordorigin="6238,6507" coordsize="786,2">
              <v:shape style="position:absolute;left:6238;top:6507;width:786;height:2" coordorigin="6238,6507" coordsize="786,0" path="m6238,6507l7024,6507e" filled="f" stroked="t" strokeweight=".70998pt" strokecolor="#646464">
                <v:path arrowok="t"/>
              </v:shape>
            </v:group>
            <v:group style="position:absolute;left:6967;top:6505;width:838;height:2" coordorigin="6967,6505" coordsize="838,2">
              <v:shape style="position:absolute;left:6967;top:6505;width:838;height:2" coordorigin="6967,6505" coordsize="838,0" path="m6967,6505l7805,6505e" filled="f" stroked="t" strokeweight=".94664pt" strokecolor="#A3A3A3">
                <v:path arrowok="t"/>
              </v:shape>
            </v:group>
            <v:group style="position:absolute;left:7772;top:6312;width:2;height:191" coordorigin="7772,6312" coordsize="2,191">
              <v:shape style="position:absolute;left:7772;top:6312;width:2;height:191" coordorigin="7772,6312" coordsize="0,191" path="m7772,6503l7772,6312e" filled="f" stroked="t" strokeweight=".23666pt" strokecolor="#838383">
                <v:path arrowok="t"/>
              </v:shape>
            </v:group>
            <v:group style="position:absolute;left:7682;top:6507;width:1770;height:2" coordorigin="7682,6507" coordsize="1770,2">
              <v:shape style="position:absolute;left:7682;top:6507;width:1770;height:2" coordorigin="7682,6507" coordsize="1770,0" path="m7682,6507l9452,6507e" filled="f" stroked="t" strokeweight=".94664pt" strokecolor="#6B6B6B">
                <v:path arrowok="t"/>
              </v:shape>
            </v:group>
            <v:group style="position:absolute;left:9372;top:6505;width:166;height:2" coordorigin="9372,6505" coordsize="166,2">
              <v:shape style="position:absolute;left:9372;top:6505;width:166;height:2" coordorigin="9372,6505" coordsize="166,0" path="m9372,6505l9537,6505e" filled="f" stroked="t" strokeweight=".47332pt" strokecolor="#5B5B5B">
                <v:path arrowok="t"/>
              </v:shape>
            </v:group>
            <v:group style="position:absolute;left:9481;top:6507;width:322;height:2" coordorigin="9481,6507" coordsize="322,2">
              <v:shape style="position:absolute;left:9481;top:6507;width:322;height:2" coordorigin="9481,6507" coordsize="322,0" path="m9481,6507l9802,6507e" filled="f" stroked="t" strokeweight=".47332pt" strokecolor="#3F3F3F">
                <v:path arrowok="t"/>
              </v:shape>
            </v:group>
            <v:group style="position:absolute;left:9746;top:6507;width:1784;height:2" coordorigin="9746,6507" coordsize="1784,2">
              <v:shape style="position:absolute;left:9746;top:6507;width:1784;height:2" coordorigin="9746,6507" coordsize="1784,0" path="m9746,6507l11530,6507e" filled="f" stroked="t" strokeweight=".70998pt" strokecolor="#6B6B6B">
                <v:path arrowok="t"/>
              </v:shape>
            </v:group>
            <v:group style="position:absolute;left:2428;top:6746;width:4321;height:2" coordorigin="2428,6746" coordsize="4321,2">
              <v:shape style="position:absolute;left:2428;top:6746;width:4321;height:2" coordorigin="2428,6746" coordsize="4321,0" path="m2428,6746l6750,6746e" filled="f" stroked="t" strokeweight=".70998pt" strokecolor="#5B5B5B">
                <v:path arrowok="t"/>
              </v:shape>
            </v:group>
            <v:group style="position:absolute;left:4967;top:6007;width:2;height:744" coordorigin="4967,6007" coordsize="2,744">
              <v:shape style="position:absolute;left:4967;top:6007;width:2;height:744" coordorigin="4967,6007" coordsize="0,744" path="m4967,6751l4967,6007e" filled="f" stroked="t" strokeweight=".94664pt" strokecolor="#676767">
                <v:path arrowok="t"/>
              </v:shape>
            </v:group>
            <v:group style="position:absolute;left:6693;top:6746;width:331;height:2" coordorigin="6693,6746" coordsize="331,2">
              <v:shape style="position:absolute;left:6693;top:6746;width:331;height:2" coordorigin="6693,6746" coordsize="331,0" path="m6693,6746l7024,6746e" filled="f" stroked="t" strokeweight=".47332pt" strokecolor="#2F2F2F">
                <v:path arrowok="t"/>
              </v:shape>
            </v:group>
            <v:group style="position:absolute;left:6967;top:6746;width:1732;height:2" coordorigin="6967,6746" coordsize="1732,2">
              <v:shape style="position:absolute;left:6967;top:6746;width:1732;height:2" coordorigin="6967,6746" coordsize="1732,0" path="m6967,6746l8700,6746e" filled="f" stroked="t" strokeweight=".70998pt" strokecolor="#575757">
                <v:path arrowok="t"/>
              </v:shape>
            </v:group>
            <v:group style="position:absolute;left:7772;top:6488;width:2;height:257" coordorigin="7772,6488" coordsize="2,257">
              <v:shape style="position:absolute;left:7772;top:6488;width:2;height:257" coordorigin="7772,6488" coordsize="0,257" path="m7772,6746l7772,6488e" filled="f" stroked="t" strokeweight=".23666pt" strokecolor="#646464">
                <v:path arrowok="t"/>
              </v:shape>
            </v:group>
            <v:group style="position:absolute;left:8643;top:6746;width:398;height:2" coordorigin="8643,6746" coordsize="398,2">
              <v:shape style="position:absolute;left:8643;top:6746;width:398;height:2" coordorigin="8643,6746" coordsize="398,0" path="m8643,6746l9040,6746e" filled="f" stroked="t" strokeweight=".47332pt" strokecolor="#3F3F3F">
                <v:path arrowok="t"/>
              </v:shape>
            </v:group>
            <v:group style="position:absolute;left:8969;top:6748;width:2561;height:2" coordorigin="8969,6748" coordsize="2561,2">
              <v:shape style="position:absolute;left:8969;top:6748;width:2561;height:2" coordorigin="8969,6748" coordsize="2561,0" path="m8969,6748l11530,6748e" filled="f" stroked="t" strokeweight=".70998pt" strokecolor="#676767">
                <v:path arrowok="t"/>
              </v:shape>
            </v:group>
            <v:group style="position:absolute;left:11525;top:6460;width:2;height:315" coordorigin="11525,6460" coordsize="2,315">
              <v:shape style="position:absolute;left:11525;top:6460;width:2;height:315" coordorigin="11525,6460" coordsize="0,315" path="m11525,6774l11525,6460e" filled="f" stroked="t" strokeweight=".47332pt" strokecolor="#4B4B4B">
                <v:path arrowok="t"/>
              </v:shape>
            </v:group>
            <v:group style="position:absolute;left:412;top:6979;width:407;height:2" coordorigin="412,6979" coordsize="407,2">
              <v:shape style="position:absolute;left:412;top:6979;width:407;height:2" coordorigin="412,6979" coordsize="407,0" path="m412,6979l819,6979e" filled="f" stroked="t" strokeweight=".47332pt" strokecolor="#4B4B4B">
                <v:path arrowok="t"/>
              </v:shape>
            </v:group>
            <v:group style="position:absolute;left:729;top:6982;width:1056;height:2" coordorigin="729,6982" coordsize="1056,2">
              <v:shape style="position:absolute;left:729;top:6982;width:1056;height:2" coordorigin="729,6982" coordsize="1056,0" path="m729,6982l1784,6982e" filled="f" stroked="t" strokeweight=".70998pt" strokecolor="#606060">
                <v:path arrowok="t"/>
              </v:shape>
            </v:group>
            <v:group style="position:absolute;left:1728;top:6984;width:222;height:2" coordorigin="1728,6984" coordsize="222,2">
              <v:shape style="position:absolute;left:1728;top:6984;width:222;height:2" coordorigin="1728,6984" coordsize="222,0" path="m1728,6984l1950,6984e" filled="f" stroked="t" strokeweight=".47332pt" strokecolor="#383838">
                <v:path arrowok="t"/>
              </v:shape>
            </v:group>
            <v:group style="position:absolute;left:1893;top:6984;width:9618;height:2" coordorigin="1893,6984" coordsize="9618,2">
              <v:shape style="position:absolute;left:1893;top:6984;width:9618;height:2" coordorigin="1893,6984" coordsize="9618,0" path="m1893,6984l11511,6984e" filled="f" stroked="t" strokeweight=".70998pt" strokecolor="#646464">
                <v:path arrowok="t"/>
              </v:shape>
            </v:group>
            <v:group style="position:absolute;left:5718;top:6987;width:577;height:2" coordorigin="5718,6987" coordsize="577,2">
              <v:shape style="position:absolute;left:5718;top:6987;width:577;height:2" coordorigin="5718,6987" coordsize="577,0" path="m5718,6987l6295,6987e" filled="f" stroked="t" strokeweight=".47332pt" strokecolor="#4F4F4F">
                <v:path arrowok="t"/>
              </v:shape>
            </v:group>
            <v:group style="position:absolute;left:7744;top:6987;width:606;height:2" coordorigin="7744,6987" coordsize="606,2">
              <v:shape style="position:absolute;left:7744;top:6987;width:606;height:2" coordorigin="7744,6987" coordsize="606,0" path="m7744,6987l8349,6987e" filled="f" stroked="t" strokeweight=".47332pt" strokecolor="#4F4F4F">
                <v:path arrowok="t"/>
              </v:shape>
            </v:group>
            <v:group style="position:absolute;left:8984;top:6989;width:445;height:2" coordorigin="8984,6989" coordsize="445,2">
              <v:shape style="position:absolute;left:8984;top:6989;width:445;height:2" coordorigin="8984,6989" coordsize="445,0" path="m8984,6989l9429,6989e" filled="f" stroked="t" strokeweight=".47332pt" strokecolor="#3F3F3F">
                <v:path arrowok="t"/>
              </v:shape>
            </v:group>
            <v:group style="position:absolute;left:9746;top:6987;width:511;height:2" coordorigin="9746,6987" coordsize="511,2">
              <v:shape style="position:absolute;left:9746;top:6987;width:511;height:2" coordorigin="9746,6987" coordsize="511,0" path="m9746,6987l10257,6987e" filled="f" stroked="t" strokeweight=".47332pt" strokecolor="#575757">
                <v:path arrowok="t"/>
              </v:shape>
            </v:group>
            <v:group style="position:absolute;left:10247;top:6989;width:1287;height:2" coordorigin="10247,6989" coordsize="1287,2">
              <v:shape style="position:absolute;left:10247;top:6989;width:1287;height:2" coordorigin="10247,6989" coordsize="1287,0" path="m10247,6989l11535,6989e" filled="f" stroked="t" strokeweight=".70998pt" strokecolor="#777777">
                <v:path arrowok="t"/>
              </v:shape>
            </v:group>
            <v:group style="position:absolute;left:421;top:6960;width:2;height:315" coordorigin="421,6960" coordsize="2,315">
              <v:shape style="position:absolute;left:421;top:6960;width:2;height:315" coordorigin="421,6960" coordsize="0,315" path="m421,7275l421,6960e" filled="f" stroked="t" strokeweight=".47332pt" strokecolor="#4F4F4F">
                <v:path arrowok="t"/>
              </v:shape>
            </v:group>
            <v:group style="position:absolute;left:412;top:7733;width:7010;height:2" coordorigin="412,7733" coordsize="7010,2">
              <v:shape style="position:absolute;left:412;top:7733;width:7010;height:2" coordorigin="412,7733" coordsize="7010,0" path="m412,7733l7422,7733e" filled="f" stroked="t" strokeweight=".70998pt" strokecolor="#676767">
                <v:path arrowok="t"/>
              </v:shape>
            </v:group>
            <v:group style="position:absolute;left:7365;top:7735;width:435;height:2" coordorigin="7365,7735" coordsize="435,2">
              <v:shape style="position:absolute;left:7365;top:7735;width:435;height:2" coordorigin="7365,7735" coordsize="435,0" path="m7365,7735l7800,7735e" filled="f" stroked="t" strokeweight=".47332pt" strokecolor="#444444">
                <v:path arrowok="t"/>
              </v:shape>
            </v:group>
            <v:group style="position:absolute;left:7744;top:7737;width:1297;height:2" coordorigin="7744,7737" coordsize="1297,2">
              <v:shape style="position:absolute;left:7744;top:7737;width:1297;height:2" coordorigin="7744,7737" coordsize="1297,0" path="m7744,7737l9040,7737e" filled="f" stroked="t" strokeweight=".70998pt" strokecolor="#606060">
                <v:path arrowok="t"/>
              </v:shape>
            </v:group>
            <v:group style="position:absolute;left:8950;top:7737;width:587;height:2" coordorigin="8950,7737" coordsize="587,2">
              <v:shape style="position:absolute;left:8950;top:7737;width:587;height:2" coordorigin="8950,7737" coordsize="587,0" path="m8950,7737l9537,7737e" filled="f" stroked="t" strokeweight=".94664pt" strokecolor="#777777">
                <v:path arrowok="t"/>
              </v:shape>
            </v:group>
            <v:group style="position:absolute;left:9481;top:7737;width:322;height:2" coordorigin="9481,7737" coordsize="322,2">
              <v:shape style="position:absolute;left:9481;top:7737;width:322;height:2" coordorigin="9481,7737" coordsize="322,0" path="m9481,7737l9802,7737e" filled="f" stroked="t" strokeweight=".47332pt" strokecolor="#575757">
                <v:path arrowok="t"/>
              </v:shape>
            </v:group>
            <v:group style="position:absolute;left:9746;top:7737;width:1060;height:2" coordorigin="9746,7737" coordsize="1060,2">
              <v:shape style="position:absolute;left:9746;top:7737;width:1060;height:2" coordorigin="9746,7737" coordsize="1060,0" path="m9746,7737l10806,7737e" filled="f" stroked="t" strokeweight=".70998pt" strokecolor="#6B6B6B">
                <v:path arrowok="t"/>
              </v:shape>
            </v:group>
            <v:group style="position:absolute;left:10749;top:7737;width:781;height:2" coordorigin="10749,7737" coordsize="781,2">
              <v:shape style="position:absolute;left:10749;top:7737;width:781;height:2" coordorigin="10749,7737" coordsize="781,0" path="m10749,7737l11530,7737e" filled="f" stroked="t" strokeweight=".94664pt" strokecolor="#808080">
                <v:path arrowok="t"/>
              </v:shape>
            </v:group>
            <v:group style="position:absolute;left:4965;top:7723;width:2;height:510" coordorigin="4965,7723" coordsize="2,510">
              <v:shape style="position:absolute;left:4965;top:7723;width:2;height:510" coordorigin="4965,7723" coordsize="0,510" path="m4965,8233l4965,7723e" filled="f" stroked="t" strokeweight=".94664pt" strokecolor="#6B6B6B">
                <v:path arrowok="t"/>
              </v:shape>
            </v:group>
            <v:group style="position:absolute;left:4956;top:7976;width:3744;height:2" coordorigin="4956,7976" coordsize="3744,2">
              <v:shape style="position:absolute;left:4956;top:7976;width:3744;height:2" coordorigin="4956,7976" coordsize="3744,0" path="m4956,7976l8700,7976e" filled="f" stroked="t" strokeweight=".70998pt" strokecolor="#606060">
                <v:path arrowok="t"/>
              </v:shape>
            </v:group>
            <v:group style="position:absolute;left:8643;top:7976;width:398;height:2" coordorigin="8643,7976" coordsize="398,2">
              <v:shape style="position:absolute;left:8643;top:7976;width:398;height:2" coordorigin="8643,7976" coordsize="398,0" path="m8643,7976l9040,7976e" filled="f" stroked="t" strokeweight=".47332pt" strokecolor="#4B4B4B">
                <v:path arrowok="t"/>
              </v:shape>
            </v:group>
            <v:group style="position:absolute;left:8969;top:7978;width:2556;height:2" coordorigin="8969,7978" coordsize="2556,2">
              <v:shape style="position:absolute;left:8969;top:7978;width:2556;height:2" coordorigin="8969,7978" coordsize="2556,0" path="m8969,7978l11525,7978e" filled="f" stroked="t" strokeweight=".70998pt" strokecolor="#707070">
                <v:path arrowok="t"/>
              </v:shape>
            </v:group>
            <v:group style="position:absolute;left:11521;top:7690;width:2;height:310" coordorigin="11521,7690" coordsize="2,310">
              <v:shape style="position:absolute;left:11521;top:7690;width:2;height:310" coordorigin="11521,7690" coordsize="0,310" path="m11521,8000l11521,7690e" filled="f" stroked="t" strokeweight=".47332pt" strokecolor="#4F4F4F">
                <v:path arrowok="t"/>
              </v:shape>
            </v:group>
            <v:group style="position:absolute;left:2433;top:7933;width:2;height:539" coordorigin="2433,7933" coordsize="2,539">
              <v:shape style="position:absolute;left:2433;top:7933;width:2;height:539" coordorigin="2433,7933" coordsize="0,539" path="m2433,8472l2433,7933e" filled="f" stroked="t" strokeweight=".70998pt" strokecolor="#444444">
                <v:path arrowok="t"/>
              </v:shape>
            </v:group>
            <v:group style="position:absolute;left:4960;top:8212;width:4525;height:2" coordorigin="4960,8212" coordsize="4525,2">
              <v:shape style="position:absolute;left:4960;top:8212;width:4525;height:2" coordorigin="4960,8212" coordsize="4525,0" path="m4960,8212l9485,8212e" filled="f" stroked="t" strokeweight=".70998pt" strokecolor="#646464">
                <v:path arrowok="t"/>
              </v:shape>
            </v:group>
            <v:group style="position:absolute;left:9372;top:8214;width:166;height:2" coordorigin="9372,8214" coordsize="166,2">
              <v:shape style="position:absolute;left:9372;top:8214;width:166;height:2" coordorigin="9372,8214" coordsize="166,0" path="m9372,8214l9537,8214e" filled="f" stroked="t" strokeweight=".70998pt" strokecolor="#777777">
                <v:path arrowok="t"/>
              </v:shape>
            </v:group>
            <v:group style="position:absolute;left:9481;top:8214;width:322;height:2" coordorigin="9481,8214" coordsize="322,2">
              <v:shape style="position:absolute;left:9481;top:8214;width:322;height:2" coordorigin="9481,8214" coordsize="322,0" path="m9481,8214l9802,8214e" filled="f" stroked="t" strokeweight=".47332pt" strokecolor="#4B4B4B">
                <v:path arrowok="t"/>
              </v:shape>
            </v:group>
            <v:group style="position:absolute;left:9746;top:8214;width:1784;height:2" coordorigin="9746,8214" coordsize="1784,2">
              <v:shape style="position:absolute;left:9746;top:8214;width:1784;height:2" coordorigin="9746,8214" coordsize="1784,0" path="m9746,8214l11530,8214e" filled="f" stroked="t" strokeweight=".70998pt" strokecolor="#777777">
                <v:path arrowok="t"/>
              </v:shape>
            </v:group>
            <v:group style="position:absolute;left:417;top:8445;width:3413;height:2" coordorigin="417,8445" coordsize="3413,2">
              <v:shape style="position:absolute;left:417;top:8445;width:3413;height:2" coordorigin="417,8445" coordsize="3413,0" path="m417,8445l3829,8445e" filled="f" stroked="t" strokeweight=".70998pt" strokecolor="#5B5B5B">
                <v:path arrowok="t"/>
              </v:shape>
            </v:group>
            <v:group style="position:absolute;left:762;top:8443;width:459;height:2" coordorigin="762,8443" coordsize="459,2">
              <v:shape style="position:absolute;left:762;top:8443;width:459;height:2" coordorigin="762,8443" coordsize="459,0" path="m762,8443l1221,8443e" filled="f" stroked="t" strokeweight=".47332pt" strokecolor="#444444">
                <v:path arrowok="t"/>
              </v:shape>
            </v:group>
            <v:group style="position:absolute;left:1893;top:8445;width:563;height:2" coordorigin="1893,8445" coordsize="563,2">
              <v:shape style="position:absolute;left:1893;top:8445;width:563;height:2" coordorigin="1893,8445" coordsize="563,0" path="m1893,8445l2457,8445e" filled="f" stroked="t" strokeweight=".47332pt" strokecolor="#444444">
                <v:path arrowok="t"/>
              </v:shape>
            </v:group>
            <v:group style="position:absolute;left:3574;top:8448;width:606;height:2" coordorigin="3574,8448" coordsize="606,2">
              <v:shape style="position:absolute;left:3574;top:8448;width:606;height:2" coordorigin="3574,8448" coordsize="606,0" path="m3574,8448l4179,8448e" filled="f" stroked="t" strokeweight=".94664pt" strokecolor="#707070">
                <v:path arrowok="t"/>
              </v:shape>
            </v:group>
            <v:group style="position:absolute;left:4061;top:8448;width:563;height:2" coordorigin="4061,8448" coordsize="563,2">
              <v:shape style="position:absolute;left:4061;top:8448;width:563;height:2" coordorigin="4061,8448" coordsize="563,0" path="m4061,8448l4624,8448e" filled="f" stroked="t" strokeweight=".47332pt" strokecolor="#4F4F4F">
                <v:path arrowok="t"/>
              </v:shape>
            </v:group>
            <v:group style="position:absolute;left:4568;top:8450;width:4970;height:2" coordorigin="4568,8450" coordsize="4970,2">
              <v:shape style="position:absolute;left:4568;top:8450;width:4970;height:2" coordorigin="4568,8450" coordsize="4970,0" path="m4568,8450l9537,8450e" filled="f" stroked="t" strokeweight=".70998pt" strokecolor="#606060">
                <v:path arrowok="t"/>
              </v:shape>
            </v:group>
            <v:group style="position:absolute;left:4965;top:8176;width:2;height:281" coordorigin="4965,8176" coordsize="2,281">
              <v:shape style="position:absolute;left:4965;top:8176;width:2;height:281" coordorigin="4965,8176" coordsize="0,281" path="m4965,8457l4965,8176e" filled="f" stroked="t" strokeweight=".47332pt" strokecolor="#3F3F3F">
                <v:path arrowok="t"/>
              </v:shape>
            </v:group>
            <v:group style="position:absolute;left:9481;top:8453;width:322;height:2" coordorigin="9481,8453" coordsize="322,2">
              <v:shape style="position:absolute;left:9481;top:8453;width:322;height:2" coordorigin="9481,8453" coordsize="322,0" path="m9481,8453l9802,8453e" filled="f" stroked="t" strokeweight=".47332pt" strokecolor="#484848">
                <v:path arrowok="t"/>
              </v:shape>
            </v:group>
            <v:group style="position:absolute;left:9746;top:8453;width:511;height:2" coordorigin="9746,8453" coordsize="511,2">
              <v:shape style="position:absolute;left:9746;top:8453;width:511;height:2" coordorigin="9746,8453" coordsize="511,0" path="m9746,8453l10257,8453e" filled="f" stroked="t" strokeweight=".94664pt" strokecolor="#747474">
                <v:path arrowok="t"/>
              </v:shape>
            </v:group>
            <v:group style="position:absolute;left:10200;top:8450;width:606;height:2" coordorigin="10200,8450" coordsize="606,2">
              <v:shape style="position:absolute;left:10200;top:8450;width:606;height:2" coordorigin="10200,8450" coordsize="606,0" path="m10200,8450l10806,8450e" filled="f" stroked="t" strokeweight=".47332pt" strokecolor="#5B5B5B">
                <v:path arrowok="t"/>
              </v:shape>
            </v:group>
            <v:group style="position:absolute;left:10749;top:8453;width:781;height:2" coordorigin="10749,8453" coordsize="781,2">
              <v:shape style="position:absolute;left:10749;top:8453;width:781;height:2" coordorigin="10749,8453" coordsize="781,0" path="m10749,8453l11530,8453e" filled="f" stroked="t" strokeweight=".70998pt" strokecolor="#777777">
                <v:path arrowok="t"/>
              </v:shape>
            </v:group>
            <v:group style="position:absolute;left:419;top:8400;width:2;height:310" coordorigin="419,8400" coordsize="2,310">
              <v:shape style="position:absolute;left:419;top:8400;width:2;height:310" coordorigin="419,8400" coordsize="0,310" path="m419,8710l419,8400e" filled="f" stroked="t" strokeweight=".47332pt" strokecolor="#4B4B4B">
                <v:path arrowok="t"/>
              </v:shape>
            </v:group>
            <v:group style="position:absolute;left:11525;top:8400;width:2;height:310" coordorigin="11525,8400" coordsize="2,310">
              <v:shape style="position:absolute;left:11525;top:8400;width:2;height:310" coordorigin="11525,8400" coordsize="0,310" path="m11525,8710l11525,8400e" filled="f" stroked="t" strokeweight=".47332pt" strokecolor="#545454">
                <v:path arrowok="t"/>
              </v:shape>
            </v:group>
            <v:group style="position:absolute;left:417;top:8653;width:2;height:305" coordorigin="417,8653" coordsize="2,305">
              <v:shape style="position:absolute;left:417;top:8653;width:2;height:305" coordorigin="417,8653" coordsize="0,305" path="m417,8958l417,8653e" filled="f" stroked="t" strokeweight=".47332pt" strokecolor="#383838">
                <v:path arrowok="t"/>
              </v:shape>
            </v:group>
            <v:group style="position:absolute;left:407;top:9246;width:5888;height:2" coordorigin="407,9246" coordsize="5888,2">
              <v:shape style="position:absolute;left:407;top:9246;width:5888;height:2" coordorigin="407,9246" coordsize="5888,0" path="m407,9246l6295,9246e" filled="f" stroked="t" strokeweight=".70998pt" strokecolor="#646464">
                <v:path arrowok="t"/>
              </v:shape>
            </v:group>
            <v:group style="position:absolute;left:6238;top:9251;width:511;height:2" coordorigin="6238,9251" coordsize="511,2">
              <v:shape style="position:absolute;left:6238;top:9251;width:511;height:2" coordorigin="6238,9251" coordsize="511,0" path="m6238,9251l6750,9251e" filled="f" stroked="t" strokeweight=".47332pt" strokecolor="#4B4B4B">
                <v:path arrowok="t"/>
              </v:shape>
            </v:group>
            <v:group style="position:absolute;left:6693;top:9251;width:2845;height:2" coordorigin="6693,9251" coordsize="2845,2">
              <v:shape style="position:absolute;left:6693;top:9251;width:2845;height:2" coordorigin="6693,9251" coordsize="2845,0" path="m6693,9251l9537,9251e" filled="f" stroked="t" strokeweight=".70998pt" strokecolor="#646464">
                <v:path arrowok="t"/>
              </v:shape>
            </v:group>
            <v:group style="position:absolute;left:9481;top:9253;width:322;height:2" coordorigin="9481,9253" coordsize="322,2">
              <v:shape style="position:absolute;left:9481;top:9253;width:322;height:2" coordorigin="9481,9253" coordsize="322,0" path="m9481,9253l9802,9253e" filled="f" stroked="t" strokeweight=".47332pt" strokecolor="#4F4F4F">
                <v:path arrowok="t"/>
              </v:shape>
            </v:group>
            <v:group style="position:absolute;left:9746;top:9253;width:1784;height:2" coordorigin="9746,9253" coordsize="1784,2">
              <v:shape style="position:absolute;left:9746;top:9253;width:1784;height:2" coordorigin="9746,9253" coordsize="1784,0" path="m9746,9253l11530,9253e" filled="f" stroked="t" strokeweight=".70998pt" strokecolor="#777777">
                <v:path arrowok="t"/>
              </v:shape>
            </v:group>
            <v:group style="position:absolute;left:11525;top:9201;width:2;height:334" coordorigin="11525,9201" coordsize="2,334">
              <v:shape style="position:absolute;left:11525;top:9201;width:2;height:334" coordorigin="11525,9201" coordsize="0,334" path="m11525,9535l11525,9201e" filled="f" stroked="t" strokeweight=".47332pt" strokecolor="#545454">
                <v:path arrowok="t"/>
              </v:shape>
            </v:group>
            <v:group style="position:absolute;left:2428;top:9478;width:2;height:310" coordorigin="2428,9478" coordsize="2,310">
              <v:shape style="position:absolute;left:2428;top:9478;width:2;height:310" coordorigin="2428,9478" coordsize="0,310" path="m2428,9787l2428,9478e" filled="f" stroked="t" strokeweight=".94664pt" strokecolor="#707070">
                <v:path arrowok="t"/>
              </v:shape>
            </v:group>
            <v:group style="position:absolute;left:407;top:10174;width:11123;height:2" coordorigin="407,10174" coordsize="11123,2">
              <v:shape style="position:absolute;left:407;top:10174;width:11123;height:2" coordorigin="407,10174" coordsize="11123,0" path="m407,10174l11530,10174e" filled="f" stroked="t" strokeweight=".70998pt" strokecolor="#646464">
                <v:path arrowok="t"/>
              </v:shape>
            </v:group>
            <v:group style="position:absolute;left:417;top:9478;width:2;height:310" coordorigin="417,9478" coordsize="2,310">
              <v:shape style="position:absolute;left:417;top:9478;width:2;height:310" coordorigin="417,9478" coordsize="0,310" path="m417,9787l417,9478e" filled="f" stroked="t" strokeweight=".47332pt" strokecolor="#444444">
                <v:path arrowok="t"/>
              </v:shape>
            </v:group>
            <v:group style="position:absolute;left:417;top:9730;width:2;height:763" coordorigin="417,9730" coordsize="2,763">
              <v:shape style="position:absolute;left:417;top:9730;width:2;height:763" coordorigin="417,9730" coordsize="0,763" path="m417,10493l417,9730e" filled="f" stroked="t" strokeweight=".70998pt" strokecolor="#606060">
                <v:path arrowok="t"/>
              </v:shape>
            </v:group>
            <v:group style="position:absolute;left:417;top:10419;width:10389;height:2" coordorigin="417,10419" coordsize="10389,2">
              <v:shape style="position:absolute;left:417;top:10419;width:10389;height:2" coordorigin="417,10419" coordsize="10389,0" path="m417,10419l10806,10419e" filled="f" stroked="t" strokeweight=".70998pt" strokecolor="#606060">
                <v:path arrowok="t"/>
              </v:shape>
            </v:group>
            <v:group style="position:absolute;left:1728;top:10417;width:459;height:2" coordorigin="1728,10417" coordsize="459,2">
              <v:shape style="position:absolute;left:1728;top:10417;width:459;height:2" coordorigin="1728,10417" coordsize="459,0" path="m1728,10417l2187,10417e" filled="f" stroked="t" strokeweight=".47332pt" strokecolor="#383838">
                <v:path arrowok="t"/>
              </v:shape>
            </v:group>
            <v:group style="position:absolute;left:3886;top:10417;width:232;height:2" coordorigin="3886,10417" coordsize="232,2">
              <v:shape style="position:absolute;left:3886;top:10417;width:232;height:2" coordorigin="3886,10417" coordsize="232,0" path="m3886,10417l4118,10417e" filled="f" stroked="t" strokeweight=".47332pt" strokecolor="#484848">
                <v:path arrowok="t"/>
              </v:shape>
            </v:group>
            <v:group style="position:absolute;left:7744;top:10419;width:606;height:2" coordorigin="7744,10419" coordsize="606,2">
              <v:shape style="position:absolute;left:7744;top:10419;width:606;height:2" coordorigin="7744,10419" coordsize="606,0" path="m7744,10419l8349,10419e" filled="f" stroked="t" strokeweight=".47332pt" strokecolor="#4B4B4B">
                <v:path arrowok="t"/>
              </v:shape>
            </v:group>
            <v:group style="position:absolute;left:8984;top:10421;width:445;height:2" coordorigin="8984,10421" coordsize="445,2">
              <v:shape style="position:absolute;left:8984;top:10421;width:445;height:2" coordorigin="8984,10421" coordsize="445,0" path="m8984,10421l9429,10421e" filled="f" stroked="t" strokeweight=".47332pt" strokecolor="#3F3F3F">
                <v:path arrowok="t"/>
              </v:shape>
            </v:group>
            <v:group style="position:absolute;left:9447;top:10421;width:535;height:2" coordorigin="9447,10421" coordsize="535,2">
              <v:shape style="position:absolute;left:9447;top:10421;width:535;height:2" coordorigin="9447,10421" coordsize="535,0" path="m9447,10421l9982,10421e" filled="f" stroked="t" strokeweight=".94664pt" strokecolor="#777777">
                <v:path arrowok="t"/>
              </v:shape>
            </v:group>
            <v:group style="position:absolute;left:10361;top:10421;width:1169;height:2" coordorigin="10361,10421" coordsize="1169,2">
              <v:shape style="position:absolute;left:10361;top:10421;width:1169;height:2" coordorigin="10361,10421" coordsize="1169,0" path="m10361,10421l11530,10421e" filled="f" stroked="t" strokeweight=".70998pt" strokecolor="#7C7C7C">
                <v:path arrowok="t"/>
              </v:shape>
            </v:group>
            <v:group style="position:absolute;left:419;top:10402;width:2;height:324" coordorigin="419,10402" coordsize="2,324">
              <v:shape style="position:absolute;left:419;top:10402;width:2;height:324" coordorigin="419,10402" coordsize="0,324" path="m419,10727l419,10402e" filled="f" stroked="t" strokeweight=".47332pt" strokecolor="#444444">
                <v:path arrowok="t"/>
              </v:shape>
            </v:group>
            <v:group style="position:absolute;left:847;top:10655;width:1103;height:2" coordorigin="847,10655" coordsize="1103,2">
              <v:shape style="position:absolute;left:847;top:10655;width:1103;height:2" coordorigin="847,10655" coordsize="1103,0" path="m847,10655l1950,10655e" filled="f" stroked="t" strokeweight=".47332pt" strokecolor="#5B5B5B">
                <v:path arrowok="t"/>
              </v:shape>
            </v:group>
            <v:group style="position:absolute;left:1893;top:10655;width:563;height:2" coordorigin="1893,10655" coordsize="563,2">
              <v:shape style="position:absolute;left:1893;top:10655;width:563;height:2" coordorigin="1893,10655" coordsize="563,0" path="m1893,10655l2457,10655e" filled="f" stroked="t" strokeweight=".47332pt" strokecolor="#3F3F3F">
                <v:path arrowok="t"/>
              </v:shape>
            </v:group>
            <v:group style="position:absolute;left:2386;top:10653;width:4639;height:2" coordorigin="2386,10653" coordsize="4639,2">
              <v:shape style="position:absolute;left:2386;top:10653;width:4639;height:2" coordorigin="2386,10653" coordsize="4639,0" path="m2386,10653l7024,10653e" filled="f" stroked="t" strokeweight=".47332pt" strokecolor="#575757">
                <v:path arrowok="t"/>
              </v:shape>
            </v:group>
            <v:group style="position:absolute;left:6967;top:10657;width:454;height:2" coordorigin="6967,10657" coordsize="454,2">
              <v:shape style="position:absolute;left:6967;top:10657;width:454;height:2" coordorigin="6967,10657" coordsize="454,0" path="m6967,10657l7422,10657e" filled="f" stroked="t" strokeweight=".23666pt" strokecolor="#4F4F4F">
                <v:path arrowok="t"/>
              </v:shape>
            </v:group>
            <v:group style="position:absolute;left:7365;top:10655;width:435;height:2" coordorigin="7365,10655" coordsize="435,2">
              <v:shape style="position:absolute;left:7365;top:10655;width:435;height:2" coordorigin="7365,10655" coordsize="435,0" path="m7365,10655l7800,10655e" filled="f" stroked="t" strokeweight=".47332pt" strokecolor="#6B6B6B">
                <v:path arrowok="t"/>
              </v:shape>
            </v:group>
            <v:group style="position:absolute;left:7744;top:10655;width:606;height:2" coordorigin="7744,10655" coordsize="606,2">
              <v:shape style="position:absolute;left:7744;top:10655;width:606;height:2" coordorigin="7744,10655" coordsize="606,0" path="m7744,10655l8349,10655e" filled="f" stroked="t" strokeweight=".23666pt" strokecolor="#575757">
                <v:path arrowok="t"/>
              </v:shape>
            </v:group>
            <v:group style="position:absolute;left:8293;top:10653;width:748;height:2" coordorigin="8293,10653" coordsize="748,2">
              <v:shape style="position:absolute;left:8293;top:10653;width:748;height:2" coordorigin="8293,10653" coordsize="748,0" path="m8293,10653l9040,10653e" filled="f" stroked="t" strokeweight=".47332pt" strokecolor="#6B6B6B">
                <v:path arrowok="t"/>
              </v:shape>
            </v:group>
            <v:group style="position:absolute;left:8984;top:10657;width:445;height:2" coordorigin="8984,10657" coordsize="445,2">
              <v:shape style="position:absolute;left:8984;top:10657;width:445;height:2" coordorigin="8984,10657" coordsize="445,0" path="m8984,10657l9429,10657e" filled="f" stroked="t" strokeweight=".23666pt" strokecolor="#444444">
                <v:path arrowok="t"/>
              </v:shape>
            </v:group>
            <v:group style="position:absolute;left:9372;top:10655;width:2158;height:2" coordorigin="9372,10655" coordsize="2158,2">
              <v:shape style="position:absolute;left:9372;top:10655;width:2158;height:2" coordorigin="9372,10655" coordsize="2158,0" path="m9372,10655l11530,10655e" filled="f" stroked="t" strokeweight=".23666pt" strokecolor="#676767">
                <v:path arrowok="t"/>
              </v:shape>
            </v:group>
            <v:group style="position:absolute;left:407;top:11134;width:1543;height:2" coordorigin="407,11134" coordsize="1543,2">
              <v:shape style="position:absolute;left:407;top:11134;width:1543;height:2" coordorigin="407,11134" coordsize="1543,0" path="m407,11134l1950,11134e" filled="f" stroked="t" strokeweight=".70998pt" strokecolor="#676767">
                <v:path arrowok="t"/>
              </v:shape>
            </v:group>
            <v:group style="position:absolute;left:1893;top:11134;width:563;height:2" coordorigin="1893,11134" coordsize="563,2">
              <v:shape style="position:absolute;left:1893;top:11134;width:563;height:2" coordorigin="1893,11134" coordsize="563,0" path="m1893,11134l2457,11134e" filled="f" stroked="t" strokeweight=".47332pt" strokecolor="#484848">
                <v:path arrowok="t"/>
              </v:shape>
            </v:group>
            <v:group style="position:absolute;left:2386;top:11134;width:9121;height:2" coordorigin="2386,11134" coordsize="9121,2">
              <v:shape style="position:absolute;left:2386;top:11134;width:9121;height:2" coordorigin="2386,11134" coordsize="9121,0" path="m2386,11134l11506,11134e" filled="f" stroked="t" strokeweight=".70998pt" strokecolor="#646464">
                <v:path arrowok="t"/>
              </v:shape>
            </v:group>
            <v:group style="position:absolute;left:2958;top:11134;width:521;height:2" coordorigin="2958,11134" coordsize="521,2">
              <v:shape style="position:absolute;left:2958;top:11134;width:521;height:2" coordorigin="2958,11134" coordsize="521,0" path="m2958,11134l3479,11134e" filled="f" stroked="t" strokeweight=".47332pt" strokecolor="#484848">
                <v:path arrowok="t"/>
              </v:shape>
            </v:group>
            <v:group style="position:absolute;left:4061;top:11137;width:563;height:2" coordorigin="4061,11137" coordsize="563,2">
              <v:shape style="position:absolute;left:4061;top:11137;width:563;height:2" coordorigin="4061,11137" coordsize="563,0" path="m4061,11137l4624,11137e" filled="f" stroked="t" strokeweight=".47332pt" strokecolor="#3F3F3F">
                <v:path arrowok="t"/>
              </v:shape>
            </v:group>
            <v:group style="position:absolute;left:6967;top:11137;width:454;height:2" coordorigin="6967,11137" coordsize="454,2">
              <v:shape style="position:absolute;left:6967;top:11137;width:454;height:2" coordorigin="6967,11137" coordsize="454,0" path="m6967,11137l7422,11137e" filled="f" stroked="t" strokeweight=".47332pt" strokecolor="#484848">
                <v:path arrowok="t"/>
              </v:shape>
            </v:group>
            <v:group style="position:absolute;left:8984;top:11137;width:445;height:2" coordorigin="8984,11137" coordsize="445,2">
              <v:shape style="position:absolute;left:8984;top:11137;width:445;height:2" coordorigin="8984,11137" coordsize="445,0" path="m8984,11137l9429,11137e" filled="f" stroked="t" strokeweight=".47332pt" strokecolor="#575757">
                <v:path arrowok="t"/>
              </v:shape>
            </v:group>
            <v:group style="position:absolute;left:10361;top:11137;width:1174;height:2" coordorigin="10361,11137" coordsize="1174,2">
              <v:shape style="position:absolute;left:10361;top:11137;width:1174;height:2" coordorigin="10361,11137" coordsize="1174,0" path="m10361,11137l11535,11137e" filled="f" stroked="t" strokeweight=".70998pt" strokecolor="#777777">
                <v:path arrowok="t"/>
              </v:shape>
            </v:group>
            <v:group style="position:absolute;left:412;top:11373;width:11118;height:2" coordorigin="412,11373" coordsize="11118,2">
              <v:shape style="position:absolute;left:412;top:11373;width:11118;height:2" coordorigin="412,11373" coordsize="11118,0" path="m412,11373l11530,11373e" filled="f" stroked="t" strokeweight=".70998pt" strokecolor="#646464">
                <v:path arrowok="t"/>
              </v:shape>
            </v:group>
            <v:group style="position:absolute;left:4061;top:11375;width:563;height:2" coordorigin="4061,11375" coordsize="563,2">
              <v:shape style="position:absolute;left:4061;top:11375;width:563;height:2" coordorigin="4061,11375" coordsize="563,0" path="m4061,11375l4624,11375e" filled="f" stroked="t" strokeweight=".47332pt" strokecolor="#444444">
                <v:path arrowok="t"/>
              </v:shape>
            </v:group>
            <v:group style="position:absolute;left:8984;top:11375;width:445;height:2" coordorigin="8984,11375" coordsize="445,2">
              <v:shape style="position:absolute;left:8984;top:11375;width:445;height:2" coordorigin="8984,11375" coordsize="445,0" path="m8984,11375l9429,11375e" filled="f" stroked="t" strokeweight=".47332pt" strokecolor="#4F4F4F">
                <v:path arrowok="t"/>
              </v:shape>
            </v:group>
            <v:group style="position:absolute;left:412;top:11616;width:6338;height:2" coordorigin="412,11616" coordsize="6338,2">
              <v:shape style="position:absolute;left:412;top:11616;width:6338;height:2" coordorigin="412,11616" coordsize="6338,0" path="m412,11616l6750,11616e" filled="f" stroked="t" strokeweight=".70998pt" strokecolor="#676767">
                <v:path arrowok="t"/>
              </v:shape>
            </v:group>
            <v:group style="position:absolute;left:419;top:11346;width:2;height:296" coordorigin="419,11346" coordsize="2,296">
              <v:shape style="position:absolute;left:419;top:11346;width:2;height:296" coordorigin="419,11346" coordsize="0,296" path="m419,11642l419,11346e" filled="f" stroked="t" strokeweight=".47332pt" strokecolor="#484848">
                <v:path arrowok="t"/>
              </v:shape>
            </v:group>
            <v:group style="position:absolute;left:1079;top:11375;width:2;height:725" coordorigin="1079,11375" coordsize="2,725">
              <v:shape style="position:absolute;left:1079;top:11375;width:2;height:725" coordorigin="1079,11375" coordsize="0,725" path="m1079,12100l1079,11375e" filled="f" stroked="t" strokeweight=".23666pt" strokecolor="#646464">
                <v:path arrowok="t"/>
              </v:shape>
            </v:group>
            <v:group style="position:absolute;left:6693;top:11618;width:331;height:2" coordorigin="6693,11618" coordsize="331,2">
              <v:shape style="position:absolute;left:6693;top:11618;width:331;height:2" coordorigin="6693,11618" coordsize="331,0" path="m6693,11618l7024,11618e" filled="f" stroked="t" strokeweight=".47332pt" strokecolor="#3F3F3F">
                <v:path arrowok="t"/>
              </v:shape>
            </v:group>
            <v:group style="position:absolute;left:6967;top:11618;width:4563;height:2" coordorigin="6967,11618" coordsize="4563,2">
              <v:shape style="position:absolute;left:6967;top:11618;width:4563;height:2" coordorigin="6967,11618" coordsize="4563,0" path="m6967,11618l11530,11618e" filled="f" stroked="t" strokeweight=".70998pt" strokecolor="#6B6B6B">
                <v:path arrowok="t"/>
              </v:shape>
            </v:group>
            <v:group style="position:absolute;left:7403;top:11370;width:2;height:257" coordorigin="7403,11370" coordsize="2,257">
              <v:shape style="position:absolute;left:7403;top:11370;width:2;height:257" coordorigin="7403,11370" coordsize="0,257" path="m7403,11628l7403,11370e" filled="f" stroked="t" strokeweight=".94664pt" strokecolor="#676767">
                <v:path arrowok="t"/>
              </v:shape>
            </v:group>
            <v:group style="position:absolute;left:7403;top:11570;width:2;height:1015" coordorigin="7403,11570" coordsize="2,1015">
              <v:shape style="position:absolute;left:7403;top:11570;width:2;height:1015" coordorigin="7403,11570" coordsize="0,1015" path="m7403,12586l7403,11570e" filled="f" stroked="t" strokeweight=".47332pt" strokecolor="#5B5B5B">
                <v:path arrowok="t"/>
              </v:shape>
            </v:group>
            <v:group style="position:absolute;left:1079;top:12100;width:2;height:1545" coordorigin="1079,12100" coordsize="2,1545">
              <v:shape style="position:absolute;left:1079;top:12100;width:2;height:1545" coordorigin="1079,12100" coordsize="0,1545" path="m1079,13644l1079,12100e" filled="f" stroked="t" strokeweight=".23666pt" strokecolor="#000000">
                <v:path arrowok="t"/>
              </v:shape>
            </v:group>
            <v:group style="position:absolute;left:2428;top:12071;width:2;height:448" coordorigin="2428,12071" coordsize="2,448">
              <v:shape style="position:absolute;left:2428;top:12071;width:2;height:448" coordorigin="2428,12071" coordsize="0,448" path="m2428,12519l2428,12071e" filled="f" stroked="t" strokeweight=".47332pt" strokecolor="#3F3F3F">
                <v:path arrowok="t"/>
              </v:shape>
            </v:group>
            <v:group style="position:absolute;left:7403;top:12071;width:2;height:596" coordorigin="7403,12071" coordsize="2,596">
              <v:shape style="position:absolute;left:7403;top:12071;width:2;height:596" coordorigin="7403,12071" coordsize="0,596" path="m7403,12667l7403,12071e" filled="f" stroked="t" strokeweight=".94664pt" strokecolor="#676767">
                <v:path arrowok="t"/>
              </v:shape>
            </v:group>
            <v:group style="position:absolute;left:1768;top:11365;width:2;height:1301" coordorigin="1768,11365" coordsize="2,1301">
              <v:shape style="position:absolute;left:1768;top:11365;width:2;height:1301" coordorigin="1768,11365" coordsize="0,1301" path="m1768,12667l1768,11365e" filled="f" stroked="t" strokeweight=".70998pt" strokecolor="#606060">
                <v:path arrowok="t"/>
              </v:shape>
            </v:group>
            <v:group style="position:absolute;left:7403;top:12610;width:2;height:200" coordorigin="7403,12610" coordsize="2,200">
              <v:shape style="position:absolute;left:7403;top:12610;width:2;height:200" coordorigin="7403,12610" coordsize="0,200" path="m7403,12810l7403,12610e" filled="f" stroked="t" strokeweight=".47332pt" strokecolor="#2B2B2B">
                <v:path arrowok="t"/>
              </v:shape>
            </v:group>
            <v:group style="position:absolute;left:1770;top:12610;width:2;height:701" coordorigin="1770,12610" coordsize="2,701">
              <v:shape style="position:absolute;left:1770;top:12610;width:2;height:701" coordorigin="1770,12610" coordsize="0,701" path="m1770,13310l1770,12610e" filled="f" stroked="t" strokeweight=".70998pt" strokecolor="#484848">
                <v:path arrowok="t"/>
              </v:shape>
            </v:group>
            <v:group style="position:absolute;left:7403;top:12753;width:2;height:372" coordorigin="7403,12753" coordsize="2,372">
              <v:shape style="position:absolute;left:7403;top:12753;width:2;height:372" coordorigin="7403,12753" coordsize="0,372" path="m7403,13125l7403,12753e" filled="f" stroked="t" strokeweight=".47332pt" strokecolor="#4F4F4F">
                <v:path arrowok="t"/>
              </v:shape>
            </v:group>
            <v:group style="position:absolute;left:2428;top:13067;width:2;height:415" coordorigin="2428,13067" coordsize="2,415">
              <v:shape style="position:absolute;left:2428;top:13067;width:2;height:415" coordorigin="2428,13067" coordsize="0,415" path="m2428,13482l2428,13067e" filled="f" stroked="t" strokeweight=".47332pt" strokecolor="#3F3F3F">
                <v:path arrowok="t"/>
              </v:shape>
            </v:group>
            <v:group style="position:absolute;left:7403;top:13010;width:2;height:658" coordorigin="7403,13010" coordsize="2,658">
              <v:shape style="position:absolute;left:7403;top:13010;width:2;height:658" coordorigin="7403,13010" coordsize="0,658" path="m7403,13668l7403,13010e" filled="f" stroked="t" strokeweight=".94664pt" strokecolor="#676767">
                <v:path arrowok="t"/>
              </v:shape>
            </v:group>
            <v:group style="position:absolute;left:407;top:13639;width:170;height:2" coordorigin="407,13639" coordsize="170,2">
              <v:shape style="position:absolute;left:407;top:13639;width:170;height:2" coordorigin="407,13639" coordsize="170,0" path="m407,13639l577,13639e" filled="f" stroked="t" strokeweight=".23666pt" strokecolor="#383838">
                <v:path arrowok="t"/>
              </v:shape>
            </v:group>
            <v:group style="position:absolute;left:577;top:13639;width:506;height:2" coordorigin="577,13639" coordsize="506,2">
              <v:shape style="position:absolute;left:577;top:13639;width:506;height:2" coordorigin="577,13639" coordsize="506,0" path="m577,13639l1084,13639e" filled="f" stroked="t" strokeweight=".23666pt" strokecolor="#000000">
                <v:path arrowok="t"/>
              </v:shape>
            </v:group>
            <v:group style="position:absolute;left:1079;top:13639;width:843;height:2" coordorigin="1079,13639" coordsize="843,2">
              <v:shape style="position:absolute;left:1079;top:13639;width:843;height:2" coordorigin="1079,13639" coordsize="843,0" path="m1079,13639l1922,13639e" filled="f" stroked="t" strokeweight=".23666pt" strokecolor="#646464">
                <v:path arrowok="t"/>
              </v:shape>
            </v:group>
            <v:group style="position:absolute;left:1768;top:13196;width:2;height:477" coordorigin="1768,13196" coordsize="2,477">
              <v:shape style="position:absolute;left:1768;top:13196;width:2;height:477" coordorigin="1768,13196" coordsize="0,477" path="m1768,13673l1768,13196e" filled="f" stroked="t" strokeweight=".94664pt" strokecolor="#676767">
                <v:path arrowok="t"/>
              </v:shape>
            </v:group>
            <v:group style="position:absolute;left:1922;top:13639;width:506;height:2" coordorigin="1922,13639" coordsize="506,2">
              <v:shape style="position:absolute;left:1922;top:13639;width:506;height:2" coordorigin="1922,13639" coordsize="506,0" path="m1922,13639l2428,13639e" filled="f" stroked="t" strokeweight=".23666pt" strokecolor="#383838">
                <v:path arrowok="t"/>
              </v:shape>
            </v:group>
            <v:group style="position:absolute;left:417;top:13611;width:2;height:181" coordorigin="417,13611" coordsize="2,181">
              <v:shape style="position:absolute;left:417;top:13611;width:2;height:181" coordorigin="417,13611" coordsize="0,181" path="m417,13792l417,13611e" filled="f" stroked="t" strokeweight=".47332pt" strokecolor="#3B3B3B">
                <v:path arrowok="t"/>
              </v:shape>
            </v:group>
            <v:group style="position:absolute;left:1079;top:13639;width:2;height:124" coordorigin="1079,13639" coordsize="2,124">
              <v:shape style="position:absolute;left:1079;top:13639;width:2;height:124" coordorigin="1079,13639" coordsize="0,124" path="m1079,13763l1079,13639e" filled="f" stroked="t" strokeweight=".23666pt" strokecolor="#747474">
                <v:path arrowok="t"/>
              </v:shape>
            </v:group>
            <v:group style="position:absolute;left:1765;top:13611;width:2;height:181" coordorigin="1765,13611" coordsize="2,181">
              <v:shape style="position:absolute;left:1765;top:13611;width:2;height:181" coordorigin="1765,13611" coordsize="0,181" path="m1765,13792l1765,13611e" filled="f" stroked="t" strokeweight=".70998pt" strokecolor="#4F4F4F">
                <v:path arrowok="t"/>
              </v:shape>
            </v:group>
            <v:group style="position:absolute;left:7403;top:13611;width:2;height:377" coordorigin="7403,13611" coordsize="2,377">
              <v:shape style="position:absolute;left:7403;top:13611;width:2;height:377" coordorigin="7403,13611" coordsize="0,377" path="m7403,13987l7403,13611e" filled="f" stroked="t" strokeweight=".47332pt" strokecolor="#3B3B3B">
                <v:path arrowok="t"/>
              </v:shape>
            </v:group>
            <v:group style="position:absolute;left:417;top:13735;width:2;height:253" coordorigin="417,13735" coordsize="2,253">
              <v:shape style="position:absolute;left:417;top:13735;width:2;height:253" coordorigin="417,13735" coordsize="0,253" path="m417,13987l417,13735e" filled="f" stroked="t" strokeweight=".47332pt" strokecolor="#4F4F4F">
                <v:path arrowok="t"/>
              </v:shape>
            </v:group>
            <v:group style="position:absolute;left:1079;top:13763;width:2;height:1535" coordorigin="1079,13763" coordsize="2,1535">
              <v:shape style="position:absolute;left:1079;top:13763;width:2;height:1535" coordorigin="1079,13763" coordsize="0,1535" path="m1079,15298l1079,13763e" filled="f" stroked="t" strokeweight=".23666pt" strokecolor="#000000">
                <v:path arrowok="t"/>
              </v:shape>
            </v:group>
            <v:group style="position:absolute;left:1770;top:13735;width:2;height:253" coordorigin="1770,13735" coordsize="2,253">
              <v:shape style="position:absolute;left:1770;top:13735;width:2;height:253" coordorigin="1770,13735" coordsize="0,253" path="m1770,13987l1770,13735e" filled="f" stroked="t" strokeweight=".47332pt" strokecolor="#4B4B4B">
                <v:path arrowok="t"/>
              </v:shape>
            </v:group>
            <v:group style="position:absolute;left:2428;top:13711;width:2;height:348" coordorigin="2428,13711" coordsize="2,348">
              <v:shape style="position:absolute;left:2428;top:13711;width:2;height:348" coordorigin="2428,13711" coordsize="0,348" path="m2428,14059l2428,13711e" filled="f" stroked="t" strokeweight=".94664pt" strokecolor="#6B6B6B">
                <v:path arrowok="t"/>
              </v:shape>
            </v:group>
            <v:group style="position:absolute;left:2428;top:13930;width:2;height:405" coordorigin="2428,13930" coordsize="2,405">
              <v:shape style="position:absolute;left:2428;top:13930;width:2;height:405" coordorigin="2428,13930" coordsize="0,405" path="m2428,14335l2428,13930e" filled="f" stroked="t" strokeweight=".47332pt" strokecolor="#3F3F3F">
                <v:path arrowok="t"/>
              </v:shape>
            </v:group>
            <v:group style="position:absolute;left:7403;top:13930;width:2;height:620" coordorigin="7403,13930" coordsize="2,620">
              <v:shape style="position:absolute;left:7403;top:13930;width:2;height:620" coordorigin="7403,13930" coordsize="0,620" path="m7403,14550l7403,13930e" filled="f" stroked="t" strokeweight=".94664pt" strokecolor="#646464">
                <v:path arrowok="t"/>
              </v:shape>
            </v:group>
            <v:group style="position:absolute;left:1768;top:13930;width:2;height:758" coordorigin="1768,13930" coordsize="2,758">
              <v:shape style="position:absolute;left:1768;top:13930;width:2;height:758" coordorigin="1768,13930" coordsize="0,758" path="m1768,14688l1768,13930e" filled="f" stroked="t" strokeweight=".94664pt" strokecolor="#606060">
                <v:path arrowok="t"/>
              </v:shape>
            </v:group>
            <v:group style="position:absolute;left:417;top:12462;width:2;height:205" coordorigin="417,12462" coordsize="2,205">
              <v:shape style="position:absolute;left:417;top:12462;width:2;height:205" coordorigin="417,12462" coordsize="0,205" path="m417,12667l417,12462e" filled="f" stroked="t" strokeweight=".47332pt" strokecolor="#4F4F4F">
                <v:path arrowok="t"/>
              </v:shape>
            </v:group>
            <v:group style="position:absolute;left:417;top:12610;width:2;height:200" coordorigin="417,12610" coordsize="2,200">
              <v:shape style="position:absolute;left:417;top:12610;width:2;height:200" coordorigin="417,12610" coordsize="0,200" path="m417,12810l417,12610e" filled="f" stroked="t" strokeweight=".47332pt" strokecolor="#383838">
                <v:path arrowok="t"/>
              </v:shape>
            </v:group>
            <v:group style="position:absolute;left:421;top:615;width:2;height:14073" coordorigin="421,615" coordsize="2,14073">
              <v:shape style="position:absolute;left:421;top:615;width:2;height:14073" coordorigin="421,615" coordsize="0,14073" path="m421,14688l421,615e" filled="f" stroked="t" strokeweight=".70998pt" strokecolor="#606060">
                <v:path arrowok="t"/>
              </v:shape>
            </v:group>
            <v:group style="position:absolute;left:7403;top:14493;width:2;height:467" coordorigin="7403,14493" coordsize="2,467">
              <v:shape style="position:absolute;left:7403;top:14493;width:2;height:467" coordorigin="7403,14493" coordsize="0,467" path="m7403,14960l7403,14493e" filled="f" stroked="t" strokeweight=".47332pt" strokecolor="#484848">
                <v:path arrowok="t"/>
              </v:shape>
            </v:group>
            <v:group style="position:absolute;left:11521;top:12610;width:2;height:200" coordorigin="11521,12610" coordsize="2,200">
              <v:shape style="position:absolute;left:11521;top:12610;width:2;height:200" coordorigin="11521,12610" coordsize="0,200" path="m11521,12810l11521,12610e" filled="f" stroked="t" strokeweight=".47332pt" strokecolor="#545454">
                <v:path arrowok="t"/>
              </v:shape>
            </v:group>
            <v:group style="position:absolute;left:11521;top:13611;width:2;height:377" coordorigin="11521,13611" coordsize="2,377">
              <v:shape style="position:absolute;left:11521;top:13611;width:2;height:377" coordorigin="11521,13611" coordsize="0,377" path="m11521,13987l11521,13611e" filled="f" stroked="t" strokeweight=".47332pt" strokecolor="#484848">
                <v:path arrowok="t"/>
              </v:shape>
            </v:group>
            <v:group style="position:absolute;left:11521;top:6703;width:2;height:9683" coordorigin="11521,6703" coordsize="2,9683">
              <v:shape style="position:absolute;left:11521;top:6703;width:2;height:9683" coordorigin="11521,6703" coordsize="0,9683" path="m11521,16385l11521,6703e" filled="f" stroked="t" strokeweight=".70998pt" strokecolor="#6B6B6B">
                <v:path arrowok="t"/>
              </v:shape>
            </v:group>
            <v:group style="position:absolute;left:417;top:14631;width:2;height:234" coordorigin="417,14631" coordsize="2,234">
              <v:shape style="position:absolute;left:417;top:14631;width:2;height:234" coordorigin="417,14631" coordsize="0,234" path="m417,14865l417,14631e" filled="f" stroked="t" strokeweight=".47332pt" strokecolor="#343434">
                <v:path arrowok="t"/>
              </v:shape>
            </v:group>
            <v:group style="position:absolute;left:1770;top:14631;width:2;height:234" coordorigin="1770,14631" coordsize="2,234">
              <v:shape style="position:absolute;left:1770;top:14631;width:2;height:234" coordorigin="1770,14631" coordsize="0,234" path="m1770,14865l1770,14631e" filled="f" stroked="t" strokeweight=".47332pt" strokecolor="#3F3F3F">
                <v:path arrowok="t"/>
              </v:shape>
            </v:group>
            <v:group style="position:absolute;left:417;top:14807;width:2;height:1573" coordorigin="417,14807" coordsize="2,1573">
              <v:shape style="position:absolute;left:417;top:14807;width:2;height:1573" coordorigin="417,14807" coordsize="0,1573" path="m417,16381l417,14807e" filled="f" stroked="t" strokeweight=".70998pt" strokecolor="#646464">
                <v:path arrowok="t"/>
              </v:shape>
            </v:group>
            <v:group style="position:absolute;left:1770;top:14807;width:2;height:1578" coordorigin="1770,14807" coordsize="2,1578">
              <v:shape style="position:absolute;left:1770;top:14807;width:2;height:1578" coordorigin="1770,14807" coordsize="0,1578" path="m1770,16385l1770,14807e" filled="f" stroked="t" strokeweight=".70998pt" strokecolor="#545454">
                <v:path arrowok="t"/>
              </v:shape>
            </v:group>
            <v:group style="position:absolute;left:2430;top:4067;width:2;height:12314" coordorigin="2430,4067" coordsize="2,12314">
              <v:shape style="position:absolute;left:2430;top:4067;width:2;height:12314" coordorigin="2430,4067" coordsize="0,12314" path="m2430,16381l2430,4067e" filled="f" stroked="t" strokeweight=".70998pt" strokecolor="#575757">
                <v:path arrowok="t"/>
              </v:shape>
            </v:group>
            <v:group style="position:absolute;left:7403;top:14903;width:2;height:1483" coordorigin="7403,14903" coordsize="2,1483">
              <v:shape style="position:absolute;left:7403;top:14903;width:2;height:1483" coordorigin="7403,14903" coordsize="0,1483" path="m7403,16385l7403,14903e" filled="f" stroked="t" strokeweight=".70998pt" strokecolor="#606060">
                <v:path arrowok="t"/>
              </v:shape>
            </v:group>
            <v:group style="position:absolute;left:11521;top:14903;width:2;height:195" coordorigin="11521,14903" coordsize="2,195">
              <v:shape style="position:absolute;left:11521;top:14903;width:2;height:195" coordorigin="11521,14903" coordsize="0,195" path="m11521,15098l11521,14903e" filled="f" stroked="t" strokeweight=".47332pt" strokecolor="#575757">
                <v:path arrowok="t"/>
              </v:shape>
            </v:group>
            <v:group style="position:absolute;left:2428;top:15151;width:2;height:176" coordorigin="2428,15151" coordsize="2,176">
              <v:shape style="position:absolute;left:2428;top:15151;width:2;height:176" coordorigin="2428,15151" coordsize="0,176" path="m2428,15327l2428,15151e" filled="f" stroked="t" strokeweight=".47332pt" strokecolor="#3B3B44">
                <v:path arrowok="t"/>
              </v:shape>
            </v:group>
            <v:group style="position:absolute;left:2248;top:15301;width:611;height:2" coordorigin="2248,15301" coordsize="611,2">
              <v:shape style="position:absolute;left:2248;top:15301;width:611;height:2" coordorigin="2248,15301" coordsize="611,0" path="m2248,15301l2859,15301e" filled="f" stroked="t" strokeweight="1.1833pt" strokecolor="#5760B3">
                <v:path arrowok="t"/>
              </v:shape>
            </v:group>
            <v:group style="position:absolute;left:402;top:16376;width:11118;height:2" coordorigin="402,16376" coordsize="11118,2">
              <v:shape style="position:absolute;left:402;top:16376;width:11118;height:2" coordorigin="402,16376" coordsize="11118,0" path="m402,16376l11521,16376e" filled="f" stroked="t" strokeweight=".70998pt" strokecolor="#777777">
                <v:path arrowok="t"/>
              </v:shape>
            </v:group>
            <v:group style="position:absolute;left:1079;top:15298;width:2;height:1077" coordorigin="1079,15298" coordsize="2,1077">
              <v:shape style="position:absolute;left:1079;top:15298;width:2;height:1077" coordorigin="1079,15298" coordsize="0,1077" path="m1079,16376l1079,15298e" filled="f" stroked="t" strokeweight=".23666pt" strokecolor="#5B5B5B">
                <v:path arrowok="t"/>
              </v:shape>
            </v:group>
            <v:group style="position:absolute;left:1051;top:16376;width:743;height:2" coordorigin="1051,16376" coordsize="743,2">
              <v:shape style="position:absolute;left:1051;top:16376;width:743;height:2" coordorigin="1051,16376" coordsize="743,0" path="m1051,16376l1794,16376e" filled="f" stroked="t" strokeweight=".47332pt" strokecolor="#545454">
                <v:path arrowok="t"/>
              </v:shape>
            </v:group>
            <v:group style="position:absolute;left:2423;top:15265;width:2;height:1125" coordorigin="2423,15265" coordsize="2,1125">
              <v:shape style="position:absolute;left:2423;top:15265;width:2;height:1125" coordorigin="2423,15265" coordsize="0,1125" path="m2423,16390l2423,15265e" filled="f" stroked="t" strokeweight=".70998pt" strokecolor="#606060">
                <v:path arrowok="t"/>
              </v:shape>
            </v:group>
            <v:group style="position:absolute;left:3768;top:16378;width:885;height:2" coordorigin="3768,16378" coordsize="885,2">
              <v:shape style="position:absolute;left:3768;top:16378;width:885;height:2" coordorigin="3768,16378" coordsize="885,0" path="m3768,16378l4653,16378e" filled="f" stroked="t" strokeweight=".47332pt" strokecolor="#747474">
                <v:path arrowok="t"/>
              </v:shape>
            </v:group>
            <v:group style="position:absolute;left:6238;top:16378;width:511;height:2" coordorigin="6238,16378" coordsize="511,2">
              <v:shape style="position:absolute;left:6238;top:16378;width:511;height:2" coordorigin="6238,16378" coordsize="511,0" path="m6238,16378l6750,16378e" filled="f" stroked="t" strokeweight=".47332pt" strokecolor="#777777">
                <v:path arrowok="t"/>
              </v:shape>
            </v:group>
            <v:group style="position:absolute;left:6967;top:16376;width:464;height:2" coordorigin="6967,16376" coordsize="464,2">
              <v:shape style="position:absolute;left:6967;top:16376;width:464;height:2" coordorigin="6967,16376" coordsize="464,0" path="m6967,16376l7431,16376e" filled="f" stroked="t" strokeweight=".47332pt" strokecolor="#676767">
                <v:path arrowok="t"/>
              </v:shape>
            </v:group>
            <v:group style="position:absolute;left:8293;top:16378;width:3228;height:2" coordorigin="8293,16378" coordsize="3228,2">
              <v:shape style="position:absolute;left:8293;top:16378;width:3228;height:2" coordorigin="8293,16378" coordsize="3228,0" path="m8293,16378l11521,16378e" filled="f" stroked="t" strokeweight=".47332pt" strokecolor="#747474">
                <v:path arrowok="t"/>
              </v:shape>
            </v:group>
            <v:group style="position:absolute;left:9457;top:16381;width:346;height:2" coordorigin="9457,16381" coordsize="346,2">
              <v:shape style="position:absolute;left:9457;top:16381;width:346;height:2" coordorigin="9457,16381" coordsize="346,0" path="m9457,16381l9802,16381e" filled="f" stroked="t" strokeweight=".47332pt" strokecolor="#5B5B5B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.942188pt;margin-top:10.295726pt;width:434.678895pt;height:14.051808pt;mso-position-horizontal-relative:page;mso-position-vertical-relative:paragraph;z-index:-16793" type="#_x0000_t202" filled="f" stroked="f">
            <v:textbox inset="0,0,0,0">
              <w:txbxContent>
                <w:p>
                  <w:pPr>
                    <w:spacing w:before="0" w:after="0" w:line="281" w:lineRule="exact"/>
                    <w:ind w:right="-82"/>
                    <w:jc w:val="left"/>
                    <w:tabs>
                      <w:tab w:pos="7880" w:val="left"/>
                    </w:tabs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363636"/>
                      <w:spacing w:val="-48"/>
                      <w:w w:val="59"/>
                      <w:position w:val="-1"/>
                    </w:rPr>
                    <w:t>: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363636"/>
                      <w:spacing w:val="-35"/>
                      <w:w w:val="182"/>
                      <w:position w:val="15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363636"/>
                      <w:spacing w:val="-33"/>
                      <w:w w:val="59"/>
                      <w:position w:val="-1"/>
                    </w:rPr>
                    <w:t>: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363636"/>
                      <w:spacing w:val="-25"/>
                      <w:w w:val="182"/>
                      <w:position w:val="15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363636"/>
                      <w:spacing w:val="-57"/>
                      <w:w w:val="59"/>
                      <w:position w:val="-1"/>
                    </w:rPr>
                    <w:t>c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363636"/>
                      <w:spacing w:val="0"/>
                      <w:w w:val="183"/>
                      <w:position w:val="15"/>
                    </w:rPr>
                    <w:t>j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363636"/>
                      <w:spacing w:val="0"/>
                      <w:w w:val="100"/>
                      <w:position w:val="15"/>
                    </w:rPr>
                    <w:tab/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363636"/>
                      <w:spacing w:val="0"/>
                      <w:w w:val="100"/>
                      <w:position w:val="15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919393"/>
                      <w:spacing w:val="0"/>
                      <w:w w:val="132"/>
                      <w:i/>
                      <w:position w:val="7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B3B5B6"/>
                      <w:spacing w:val="-10"/>
                      <w:w w:val="106"/>
                      <w:i/>
                      <w:position w:val="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919393"/>
                      <w:spacing w:val="0"/>
                      <w:w w:val="105"/>
                      <w:i/>
                      <w:position w:val="7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919393"/>
                      <w:spacing w:val="5"/>
                      <w:w w:val="105"/>
                      <w:i/>
                      <w:position w:val="7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A3A5A5"/>
                      <w:spacing w:val="0"/>
                      <w:w w:val="45"/>
                      <w:i/>
                      <w:position w:val="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A3A5A5"/>
                      <w:spacing w:val="-15"/>
                      <w:w w:val="45"/>
                      <w:i/>
                      <w:position w:val="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B3B5B6"/>
                      <w:spacing w:val="0"/>
                      <w:w w:val="97"/>
                      <w:i/>
                      <w:position w:val="7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B3B5B6"/>
                      <w:spacing w:val="18"/>
                      <w:w w:val="100"/>
                      <w:i/>
                      <w:position w:val="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A3A5A5"/>
                      <w:spacing w:val="0"/>
                      <w:w w:val="92"/>
                      <w:position w:val="7"/>
                    </w:rPr>
                    <w:t>7'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A3A5A5"/>
                      <w:spacing w:val="-32"/>
                      <w:w w:val="100"/>
                      <w:position w:val="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808082"/>
                      <w:spacing w:val="0"/>
                      <w:w w:val="100"/>
                      <w:position w:val="7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808082"/>
                      <w:spacing w:val="0"/>
                      <w:w w:val="100"/>
                      <w:position w:val="7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808082"/>
                      <w:spacing w:val="-12"/>
                      <w:w w:val="100"/>
                      <w:position w:val="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919393"/>
                      <w:spacing w:val="0"/>
                      <w:w w:val="106"/>
                      <w:position w:val="7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919393"/>
                      <w:spacing w:val="-27"/>
                      <w:w w:val="106"/>
                      <w:position w:val="7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B3B5B6"/>
                      <w:spacing w:val="0"/>
                      <w:w w:val="128"/>
                      <w:position w:val="7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808082"/>
          <w:spacing w:val="0"/>
          <w:w w:val="71"/>
          <w:position w:val="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808082"/>
          <w:spacing w:val="-1"/>
          <w:w w:val="71"/>
          <w:position w:val="2"/>
        </w:rPr>
        <w:t>b</w:t>
      </w:r>
      <w:r>
        <w:rPr>
          <w:rFonts w:ascii="Times New Roman" w:hAnsi="Times New Roman" w:cs="Times New Roman" w:eastAsia="Times New Roman"/>
          <w:sz w:val="28"/>
          <w:szCs w:val="28"/>
          <w:color w:val="5D5E5E"/>
          <w:spacing w:val="0"/>
          <w:w w:val="71"/>
          <w:position w:val="2"/>
        </w:rPr>
        <w:t>dtı</w:t>
      </w:r>
      <w:r>
        <w:rPr>
          <w:rFonts w:ascii="Times New Roman" w:hAnsi="Times New Roman" w:cs="Times New Roman" w:eastAsia="Times New Roman"/>
          <w:sz w:val="28"/>
          <w:szCs w:val="28"/>
          <w:color w:val="5D5E5E"/>
          <w:spacing w:val="-1"/>
          <w:w w:val="71"/>
          <w:position w:val="2"/>
        </w:rPr>
        <w:t> </w:t>
      </w:r>
      <w:r>
        <w:rPr>
          <w:rFonts w:ascii="Courier New" w:hAnsi="Courier New" w:cs="Courier New" w:eastAsia="Courier New"/>
          <w:sz w:val="30"/>
          <w:szCs w:val="30"/>
          <w:color w:val="6E6E6E"/>
          <w:spacing w:val="0"/>
          <w:w w:val="71"/>
          <w:position w:val="2"/>
        </w:rPr>
        <w:t>rrah</w:t>
      </w:r>
      <w:r>
        <w:rPr>
          <w:rFonts w:ascii="Courier New" w:hAnsi="Courier New" w:cs="Courier New" w:eastAsia="Courier New"/>
          <w:sz w:val="30"/>
          <w:szCs w:val="30"/>
          <w:color w:val="6E6E6E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30"/>
          <w:szCs w:val="30"/>
          <w:color w:val="6E6E6E"/>
          <w:spacing w:val="0"/>
          <w:w w:val="100"/>
          <w:position w:val="2"/>
        </w:rPr>
      </w:r>
      <w:r>
        <w:rPr>
          <w:rFonts w:ascii="Courier New" w:hAnsi="Courier New" w:cs="Courier New" w:eastAsia="Courier New"/>
          <w:sz w:val="30"/>
          <w:szCs w:val="30"/>
          <w:color w:val="484849"/>
          <w:spacing w:val="0"/>
          <w:w w:val="71"/>
          <w:b/>
          <w:bCs/>
          <w:position w:val="0"/>
        </w:rPr>
        <w:t>TOPÇU</w:t>
      </w:r>
      <w:r>
        <w:rPr>
          <w:rFonts w:ascii="Courier New" w:hAnsi="Courier New" w:cs="Courier New" w:eastAsia="Courier New"/>
          <w:sz w:val="30"/>
          <w:szCs w:val="30"/>
          <w:color w:val="484849"/>
          <w:spacing w:val="-74"/>
          <w:w w:val="71"/>
          <w:b/>
          <w:bCs/>
          <w:position w:val="0"/>
        </w:rPr>
        <w:t> </w:t>
      </w:r>
      <w:r>
        <w:rPr>
          <w:rFonts w:ascii="Courier New" w:hAnsi="Courier New" w:cs="Courier New" w:eastAsia="Courier New"/>
          <w:sz w:val="30"/>
          <w:szCs w:val="30"/>
          <w:color w:val="484849"/>
          <w:spacing w:val="0"/>
          <w:w w:val="100"/>
          <w:b/>
          <w:bCs/>
          <w:position w:val="0"/>
        </w:rPr>
        <w:tab/>
      </w:r>
      <w:r>
        <w:rPr>
          <w:rFonts w:ascii="Courier New" w:hAnsi="Courier New" w:cs="Courier New" w:eastAsia="Courier New"/>
          <w:sz w:val="30"/>
          <w:szCs w:val="30"/>
          <w:color w:val="484849"/>
          <w:spacing w:val="0"/>
          <w:w w:val="100"/>
          <w:b/>
          <w:bCs/>
          <w:position w:val="0"/>
        </w:rPr>
      </w:r>
      <w:r>
        <w:rPr>
          <w:rFonts w:ascii="Arial" w:hAnsi="Arial" w:cs="Arial" w:eastAsia="Arial"/>
          <w:sz w:val="35"/>
          <w:szCs w:val="35"/>
          <w:color w:val="62699A"/>
          <w:spacing w:val="0"/>
          <w:w w:val="71"/>
          <w:position w:val="0"/>
        </w:rPr>
        <w:t>"'</w:t>
      </w:r>
      <w:r>
        <w:rPr>
          <w:rFonts w:ascii="Arial" w:hAnsi="Arial" w:cs="Arial" w:eastAsia="Arial"/>
          <w:sz w:val="35"/>
          <w:szCs w:val="35"/>
          <w:color w:val="62699A"/>
          <w:spacing w:val="-63"/>
          <w:w w:val="71"/>
          <w:position w:val="0"/>
        </w:rPr>
        <w:t> </w:t>
      </w:r>
      <w:r>
        <w:rPr>
          <w:rFonts w:ascii="Arial" w:hAnsi="Arial" w:cs="Arial" w:eastAsia="Arial"/>
          <w:sz w:val="35"/>
          <w:szCs w:val="35"/>
          <w:color w:val="62699A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5"/>
          <w:szCs w:val="35"/>
          <w:color w:val="62699A"/>
          <w:spacing w:val="0"/>
          <w:w w:val="100"/>
          <w:position w:val="0"/>
        </w:rPr>
      </w:r>
      <w:r>
        <w:rPr>
          <w:rFonts w:ascii="Arial" w:hAnsi="Arial" w:cs="Arial" w:eastAsia="Arial"/>
          <w:sz w:val="16"/>
          <w:szCs w:val="16"/>
          <w:color w:val="B3B5B6"/>
          <w:spacing w:val="-31"/>
          <w:w w:val="73"/>
          <w:i/>
          <w:position w:val="12"/>
        </w:rPr>
        <w:t>·</w:t>
      </w:r>
      <w:r>
        <w:rPr>
          <w:rFonts w:ascii="Arial" w:hAnsi="Arial" w:cs="Arial" w:eastAsia="Arial"/>
          <w:sz w:val="16"/>
          <w:szCs w:val="16"/>
          <w:color w:val="808082"/>
          <w:spacing w:val="-2"/>
          <w:w w:val="195"/>
          <w:i/>
          <w:position w:val="12"/>
        </w:rPr>
        <w:t>·</w:t>
      </w:r>
      <w:r>
        <w:rPr>
          <w:rFonts w:ascii="Arial" w:hAnsi="Arial" w:cs="Arial" w:eastAsia="Arial"/>
          <w:sz w:val="16"/>
          <w:szCs w:val="16"/>
          <w:color w:val="A3A5A5"/>
          <w:spacing w:val="0"/>
          <w:w w:val="285"/>
          <w:i/>
          <w:position w:val="12"/>
        </w:rPr>
        <w:t>::</w:t>
      </w:r>
      <w:r>
        <w:rPr>
          <w:rFonts w:ascii="Arial" w:hAnsi="Arial" w:cs="Arial" w:eastAsia="Arial"/>
          <w:sz w:val="16"/>
          <w:szCs w:val="16"/>
          <w:color w:val="A3A5A5"/>
          <w:spacing w:val="0"/>
          <w:w w:val="100"/>
          <w:i/>
          <w:position w:val="12"/>
        </w:rPr>
        <w:t>  </w:t>
      </w:r>
      <w:r>
        <w:rPr>
          <w:rFonts w:ascii="Arial" w:hAnsi="Arial" w:cs="Arial" w:eastAsia="Arial"/>
          <w:sz w:val="16"/>
          <w:szCs w:val="16"/>
          <w:color w:val="A3A5A5"/>
          <w:spacing w:val="-19"/>
          <w:w w:val="100"/>
          <w:i/>
          <w:position w:val="12"/>
        </w:rPr>
        <w:t> </w:t>
      </w:r>
      <w:r>
        <w:rPr>
          <w:rFonts w:ascii="Arial" w:hAnsi="Arial" w:cs="Arial" w:eastAsia="Arial"/>
          <w:sz w:val="16"/>
          <w:szCs w:val="16"/>
          <w:color w:val="808082"/>
          <w:spacing w:val="0"/>
          <w:w w:val="205"/>
          <w:position w:val="12"/>
        </w:rPr>
        <w:t>.</w:t>
      </w:r>
      <w:r>
        <w:rPr>
          <w:rFonts w:ascii="Arial" w:hAnsi="Arial" w:cs="Arial" w:eastAsia="Arial"/>
          <w:sz w:val="16"/>
          <w:szCs w:val="16"/>
          <w:color w:val="808082"/>
          <w:spacing w:val="-33"/>
          <w:w w:val="205"/>
          <w:position w:val="12"/>
        </w:rPr>
        <w:t> </w:t>
      </w:r>
      <w:r>
        <w:rPr>
          <w:rFonts w:ascii="Arial" w:hAnsi="Arial" w:cs="Arial" w:eastAsia="Arial"/>
          <w:sz w:val="16"/>
          <w:szCs w:val="16"/>
          <w:color w:val="B3B5B6"/>
          <w:spacing w:val="0"/>
          <w:w w:val="205"/>
          <w:position w:val="12"/>
        </w:rPr>
        <w:t>'</w:t>
      </w:r>
      <w:r>
        <w:rPr>
          <w:rFonts w:ascii="Arial" w:hAnsi="Arial" w:cs="Arial" w:eastAsia="Arial"/>
          <w:sz w:val="16"/>
          <w:szCs w:val="16"/>
          <w:color w:val="B3B5B6"/>
          <w:spacing w:val="-14"/>
          <w:w w:val="205"/>
          <w:position w:val="12"/>
        </w:rPr>
        <w:t>·</w:t>
      </w:r>
      <w:r>
        <w:rPr>
          <w:rFonts w:ascii="Arial" w:hAnsi="Arial" w:cs="Arial" w:eastAsia="Arial"/>
          <w:sz w:val="16"/>
          <w:szCs w:val="16"/>
          <w:color w:val="B3B5B6"/>
          <w:spacing w:val="0"/>
          <w:w w:val="205"/>
          <w:position w:val="12"/>
        </w:rPr>
        <w:t>·</w:t>
      </w:r>
      <w:r>
        <w:rPr>
          <w:rFonts w:ascii="Arial" w:hAnsi="Arial" w:cs="Arial" w:eastAsia="Arial"/>
          <w:sz w:val="16"/>
          <w:szCs w:val="16"/>
          <w:color w:val="B3B5B6"/>
          <w:spacing w:val="0"/>
          <w:w w:val="100"/>
          <w:position w:val="12"/>
        </w:rPr>
        <w:tab/>
      </w:r>
      <w:r>
        <w:rPr>
          <w:rFonts w:ascii="Arial" w:hAnsi="Arial" w:cs="Arial" w:eastAsia="Arial"/>
          <w:sz w:val="16"/>
          <w:szCs w:val="16"/>
          <w:color w:val="B3B5B6"/>
          <w:spacing w:val="0"/>
          <w:w w:val="100"/>
          <w:position w:val="12"/>
        </w:rPr>
      </w:r>
      <w:r>
        <w:rPr>
          <w:rFonts w:ascii="Arial" w:hAnsi="Arial" w:cs="Arial" w:eastAsia="Arial"/>
          <w:sz w:val="16"/>
          <w:szCs w:val="16"/>
          <w:color w:val="919393"/>
          <w:spacing w:val="-1"/>
          <w:w w:val="97"/>
          <w:i/>
          <w:position w:val="12"/>
        </w:rPr>
        <w:t>.</w:t>
      </w:r>
      <w:r>
        <w:rPr>
          <w:rFonts w:ascii="Arial" w:hAnsi="Arial" w:cs="Arial" w:eastAsia="Arial"/>
          <w:sz w:val="16"/>
          <w:szCs w:val="16"/>
          <w:color w:val="484849"/>
          <w:spacing w:val="0"/>
          <w:w w:val="164"/>
          <w:i/>
          <w:position w:val="12"/>
        </w:rPr>
        <w:t>If</w:t>
      </w:r>
      <w:r>
        <w:rPr>
          <w:rFonts w:ascii="Arial" w:hAnsi="Arial" w:cs="Arial" w:eastAsia="Arial"/>
          <w:sz w:val="16"/>
          <w:szCs w:val="16"/>
          <w:color w:val="484849"/>
          <w:spacing w:val="-30"/>
          <w:w w:val="100"/>
          <w:i/>
          <w:position w:val="12"/>
        </w:rPr>
        <w:t> </w:t>
      </w:r>
      <w:r>
        <w:rPr>
          <w:rFonts w:ascii="Arial" w:hAnsi="Arial" w:cs="Arial" w:eastAsia="Arial"/>
          <w:sz w:val="16"/>
          <w:szCs w:val="16"/>
          <w:color w:val="A3A5A5"/>
          <w:spacing w:val="0"/>
          <w:w w:val="192"/>
          <w:i/>
          <w:position w:val="12"/>
        </w:rPr>
        <w:t>..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308" w:lineRule="exact"/>
        <w:ind w:left="1612" w:right="2151"/>
        <w:jc w:val="center"/>
        <w:tabs>
          <w:tab w:pos="4840" w:val="left"/>
          <w:tab w:pos="8700" w:val="left"/>
          <w:tab w:pos="902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5.722305pt;margin-top:1.424523pt;width:7.045793pt;height:23pt;mso-position-horizontal-relative:page;mso-position-vertical-relative:paragraph;z-index:-16792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Pr/>
                  <w:r>
                    <w:rPr>
                      <w:rFonts w:ascii="Arial" w:hAnsi="Arial" w:cs="Arial" w:eastAsia="Arial"/>
                      <w:sz w:val="46"/>
                      <w:szCs w:val="46"/>
                      <w:color w:val="7C85A8"/>
                      <w:spacing w:val="-46"/>
                      <w:w w:val="132"/>
                    </w:rPr>
                    <w:t>-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484849"/>
          <w:spacing w:val="0"/>
          <w:w w:val="81"/>
          <w:position w:val="8"/>
        </w:rPr>
        <w:t>!tfaiye</w:t>
      </w:r>
      <w:r>
        <w:rPr>
          <w:rFonts w:ascii="Arial" w:hAnsi="Arial" w:cs="Arial" w:eastAsia="Arial"/>
          <w:sz w:val="22"/>
          <w:szCs w:val="22"/>
          <w:color w:val="484849"/>
          <w:spacing w:val="-4"/>
          <w:w w:val="81"/>
          <w:position w:val="8"/>
        </w:rPr>
        <w:t> </w:t>
      </w:r>
      <w:r>
        <w:rPr>
          <w:rFonts w:ascii="Arial" w:hAnsi="Arial" w:cs="Arial" w:eastAsia="Arial"/>
          <w:sz w:val="23"/>
          <w:szCs w:val="23"/>
          <w:color w:val="6E6E6E"/>
          <w:spacing w:val="0"/>
          <w:w w:val="81"/>
          <w:position w:val="7"/>
        </w:rPr>
        <w:t>Mer</w:t>
      </w:r>
      <w:r>
        <w:rPr>
          <w:rFonts w:ascii="Arial" w:hAnsi="Arial" w:cs="Arial" w:eastAsia="Arial"/>
          <w:sz w:val="23"/>
          <w:szCs w:val="23"/>
          <w:color w:val="484849"/>
          <w:spacing w:val="0"/>
          <w:w w:val="81"/>
          <w:position w:val="7"/>
        </w:rPr>
        <w:t>ke</w:t>
      </w:r>
      <w:r>
        <w:rPr>
          <w:rFonts w:ascii="Arial" w:hAnsi="Arial" w:cs="Arial" w:eastAsia="Arial"/>
          <w:sz w:val="23"/>
          <w:szCs w:val="23"/>
          <w:color w:val="484849"/>
          <w:spacing w:val="0"/>
          <w:w w:val="81"/>
          <w:position w:val="7"/>
        </w:rPr>
        <w:t> </w:t>
      </w:r>
      <w:r>
        <w:rPr>
          <w:rFonts w:ascii="Arial" w:hAnsi="Arial" w:cs="Arial" w:eastAsia="Arial"/>
          <w:sz w:val="23"/>
          <w:szCs w:val="23"/>
          <w:color w:val="484849"/>
          <w:spacing w:val="32"/>
          <w:w w:val="81"/>
          <w:position w:val="7"/>
        </w:rPr>
        <w:t> </w:t>
      </w:r>
      <w:r>
        <w:rPr>
          <w:rFonts w:ascii="Arial" w:hAnsi="Arial" w:cs="Arial" w:eastAsia="Arial"/>
          <w:sz w:val="23"/>
          <w:szCs w:val="23"/>
          <w:color w:val="5D5E5E"/>
          <w:spacing w:val="3"/>
          <w:w w:val="83"/>
          <w:position w:val="6"/>
        </w:rPr>
        <w:t>B</w:t>
      </w:r>
      <w:r>
        <w:rPr>
          <w:rFonts w:ascii="Arial" w:hAnsi="Arial" w:cs="Arial" w:eastAsia="Arial"/>
          <w:sz w:val="23"/>
          <w:szCs w:val="23"/>
          <w:color w:val="6E6E6E"/>
          <w:spacing w:val="-18"/>
          <w:w w:val="83"/>
          <w:position w:val="6"/>
        </w:rPr>
        <w:t>·</w:t>
      </w:r>
      <w:r>
        <w:rPr>
          <w:rFonts w:ascii="Arial" w:hAnsi="Arial" w:cs="Arial" w:eastAsia="Arial"/>
          <w:sz w:val="23"/>
          <w:szCs w:val="23"/>
          <w:color w:val="484849"/>
          <w:spacing w:val="0"/>
          <w:w w:val="83"/>
          <w:position w:val="6"/>
        </w:rPr>
        <w:t>ıgeAmiri</w:t>
      </w:r>
      <w:r>
        <w:rPr>
          <w:rFonts w:ascii="Arial" w:hAnsi="Arial" w:cs="Arial" w:eastAsia="Arial"/>
          <w:sz w:val="23"/>
          <w:szCs w:val="23"/>
          <w:color w:val="484849"/>
          <w:spacing w:val="-47"/>
          <w:w w:val="83"/>
          <w:position w:val="6"/>
        </w:rPr>
        <w:t> </w:t>
      </w:r>
      <w:r>
        <w:rPr>
          <w:rFonts w:ascii="Arial" w:hAnsi="Arial" w:cs="Arial" w:eastAsia="Arial"/>
          <w:sz w:val="23"/>
          <w:szCs w:val="23"/>
          <w:color w:val="484849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23"/>
          <w:szCs w:val="23"/>
          <w:color w:val="484849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Yücel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iNER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8"/>
          <w:szCs w:val="8"/>
          <w:color w:val="B3B5B6"/>
          <w:spacing w:val="0"/>
          <w:w w:val="91"/>
          <w:b/>
          <w:bCs/>
          <w:i/>
          <w:position w:val="11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B3B5B6"/>
          <w:spacing w:val="-7"/>
          <w:w w:val="91"/>
          <w:b/>
          <w:bCs/>
          <w:i/>
          <w:position w:val="11"/>
        </w:rPr>
        <w:t>1</w:t>
      </w:r>
      <w:r>
        <w:rPr>
          <w:rFonts w:ascii="Times New Roman" w:hAnsi="Times New Roman" w:cs="Times New Roman" w:eastAsia="Times New Roman"/>
          <w:sz w:val="8"/>
          <w:szCs w:val="8"/>
          <w:color w:val="B3B5B6"/>
          <w:spacing w:val="0"/>
          <w:w w:val="184"/>
          <w:b/>
          <w:bCs/>
          <w:i/>
          <w:position w:val="11"/>
        </w:rPr>
        <w:t>·</w:t>
      </w:r>
      <w:r>
        <w:rPr>
          <w:rFonts w:ascii="Times New Roman" w:hAnsi="Times New Roman" w:cs="Times New Roman" w:eastAsia="Times New Roman"/>
          <w:sz w:val="8"/>
          <w:szCs w:val="8"/>
          <w:color w:val="B3B5B6"/>
          <w:spacing w:val="0"/>
          <w:w w:val="100"/>
          <w:b/>
          <w:bCs/>
          <w:i/>
          <w:position w:val="11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B3B5B6"/>
          <w:spacing w:val="0"/>
          <w:w w:val="100"/>
          <w:b/>
          <w:bCs/>
          <w:i/>
          <w:position w:val="11"/>
        </w:rPr>
      </w:r>
      <w:r>
        <w:rPr>
          <w:rFonts w:ascii="Times New Roman" w:hAnsi="Times New Roman" w:cs="Times New Roman" w:eastAsia="Times New Roman"/>
          <w:sz w:val="8"/>
          <w:szCs w:val="8"/>
          <w:color w:val="808082"/>
          <w:spacing w:val="0"/>
          <w:w w:val="69"/>
          <w:b/>
          <w:bCs/>
          <w:i/>
          <w:position w:val="11"/>
        </w:rPr>
        <w:t>'"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5110" w:right="562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sectPr>
      <w:type w:val="continuous"/>
      <w:pgSz w:w="11920" w:h="16840"/>
      <w:pgMar w:top="440" w:bottom="280" w:left="280" w:right="2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62"/>
    <w:family w:val="roman"/>
    <w:pitch w:val="variable"/>
  </w:font>
  <w:font w:name="Arial">
    <w:altName w:val="Arial"/>
    <w:charset w:val="162"/>
    <w:family w:val="swiss"/>
    <w:pitch w:val="variable"/>
  </w:font>
  <w:font w:name="Courier New">
    <w:altName w:val="Courier New"/>
    <w:charset w:val="162"/>
    <w:family w:val="modern"/>
    <w:pitch w:val="fixed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image" Target="media/image5.jpg"/><Relationship Id="rId10" Type="http://schemas.openxmlformats.org/officeDocument/2006/relationships/image" Target="media/image6.jpg"/><Relationship Id="rId11" Type="http://schemas.openxmlformats.org/officeDocument/2006/relationships/image" Target="media/image7.jpg"/><Relationship Id="rId12" Type="http://schemas.openxmlformats.org/officeDocument/2006/relationships/image" Target="media/image8.jpg"/><Relationship Id="rId13" Type="http://schemas.openxmlformats.org/officeDocument/2006/relationships/image" Target="media/image9.jpg"/><Relationship Id="rId14" Type="http://schemas.openxmlformats.org/officeDocument/2006/relationships/image" Target="media/image10.jpg"/><Relationship Id="rId15" Type="http://schemas.openxmlformats.org/officeDocument/2006/relationships/image" Target="media/image11.jpg"/><Relationship Id="rId16" Type="http://schemas.openxmlformats.org/officeDocument/2006/relationships/image" Target="media/image12.jpg"/><Relationship Id="rId17" Type="http://schemas.openxmlformats.org/officeDocument/2006/relationships/image" Target="media/image13.jpg"/><Relationship Id="rId18" Type="http://schemas.openxmlformats.org/officeDocument/2006/relationships/image" Target="media/image14.jpg"/><Relationship Id="rId19" Type="http://schemas.openxmlformats.org/officeDocument/2006/relationships/image" Target="media/image15.jpg"/><Relationship Id="rId20" Type="http://schemas.openxmlformats.org/officeDocument/2006/relationships/image" Target="media/image16.jpg"/><Relationship Id="rId21" Type="http://schemas.openxmlformats.org/officeDocument/2006/relationships/image" Target="media/image17.jpg"/><Relationship Id="rId22" Type="http://schemas.openxmlformats.org/officeDocument/2006/relationships/image" Target="media/image18.jpg"/><Relationship Id="rId23" Type="http://schemas.openxmlformats.org/officeDocument/2006/relationships/image" Target="media/image19.png"/><Relationship Id="rId24" Type="http://schemas.openxmlformats.org/officeDocument/2006/relationships/image" Target="media/image20.jpg"/><Relationship Id="rId25" Type="http://schemas.openxmlformats.org/officeDocument/2006/relationships/image" Target="media/image21.jpg"/><Relationship Id="rId26" Type="http://schemas.openxmlformats.org/officeDocument/2006/relationships/image" Target="media/image22.jpg"/><Relationship Id="rId27" Type="http://schemas.openxmlformats.org/officeDocument/2006/relationships/image" Target="media/image23.png"/><Relationship Id="rId28" Type="http://schemas.openxmlformats.org/officeDocument/2006/relationships/image" Target="media/image24.jpg"/><Relationship Id="rId29" Type="http://schemas.openxmlformats.org/officeDocument/2006/relationships/image" Target="media/image25.png"/><Relationship Id="rId30" Type="http://schemas.openxmlformats.org/officeDocument/2006/relationships/image" Target="media/image26.jpg"/><Relationship Id="rId31" Type="http://schemas.openxmlformats.org/officeDocument/2006/relationships/image" Target="media/image27.jpg"/><Relationship Id="rId32" Type="http://schemas.openxmlformats.org/officeDocument/2006/relationships/image" Target="media/image28.jpg"/><Relationship Id="rId33" Type="http://schemas.openxmlformats.org/officeDocument/2006/relationships/image" Target="media/image29.jpg"/><Relationship Id="rId34" Type="http://schemas.openxmlformats.org/officeDocument/2006/relationships/image" Target="media/image30.jpg"/><Relationship Id="rId35" Type="http://schemas.openxmlformats.org/officeDocument/2006/relationships/image" Target="media/image31.jpg"/><Relationship Id="rId36" Type="http://schemas.openxmlformats.org/officeDocument/2006/relationships/image" Target="media/image32.jpg"/><Relationship Id="rId37" Type="http://schemas.openxmlformats.org/officeDocument/2006/relationships/image" Target="media/image33.jpg"/><Relationship Id="rId38" Type="http://schemas.openxmlformats.org/officeDocument/2006/relationships/image" Target="media/image34.jpg"/><Relationship Id="rId39" Type="http://schemas.openxmlformats.org/officeDocument/2006/relationships/image" Target="media/image35.jpg"/><Relationship Id="rId40" Type="http://schemas.openxmlformats.org/officeDocument/2006/relationships/image" Target="media/image36.jp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2018-06-22T16:41:43Z</dcterms:created>
  <dcterms:modified xsi:type="dcterms:W3CDTF">2018-06-22T16:41:43Z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2018-06-11T00:00:00Z</vt:filetime>
  </property>
  <property fmtid="{D5CDD505-2E9C-101B-9397-08002B2CF9AE}" pid="3" name="LastSaved">
    <vt:filetime>2018-06-22T00:00:00Z</vt:filetime>
  </property>
</Properties>
</file>